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BE33" w14:textId="77777777" w:rsidR="005704AC" w:rsidRDefault="005704AC" w:rsidP="005704AC">
      <w:pPr>
        <w:pStyle w:val="Heading1"/>
      </w:pPr>
      <w:r>
        <w:t>Books</w:t>
      </w:r>
    </w:p>
    <w:p w14:paraId="53EB85B7" w14:textId="77777777" w:rsidR="005704AC" w:rsidRDefault="005704AC" w:rsidP="005704AC">
      <w:pPr>
        <w:pStyle w:val="Heading2"/>
      </w:pPr>
      <w:r>
        <w:t>Early</w:t>
      </w:r>
    </w:p>
    <w:p w14:paraId="0D75997F" w14:textId="77777777" w:rsidR="005704AC" w:rsidRDefault="005704AC" w:rsidP="005704AC">
      <w:r>
        <w:rPr>
          <w:b/>
          <w:bCs/>
        </w:rPr>
        <w:t>Aristotle</w:t>
      </w:r>
    </w:p>
    <w:p w14:paraId="738E52B5" w14:textId="77777777" w:rsidR="005704AC" w:rsidRDefault="005704AC" w:rsidP="009B2CBF">
      <w:pPr>
        <w:pStyle w:val="ListParagraph"/>
        <w:numPr>
          <w:ilvl w:val="1"/>
          <w:numId w:val="20"/>
        </w:numPr>
      </w:pPr>
      <w:proofErr w:type="spellStart"/>
      <w:r>
        <w:t>Mnemonicon</w:t>
      </w:r>
      <w:proofErr w:type="spellEnd"/>
      <w:r>
        <w:t xml:space="preserve"> (lost)</w:t>
      </w:r>
    </w:p>
    <w:p w14:paraId="3607E516" w14:textId="77777777" w:rsidR="005704AC" w:rsidRPr="00E21455" w:rsidRDefault="00620CB3" w:rsidP="009B2CBF">
      <w:pPr>
        <w:pStyle w:val="ListParagraph"/>
        <w:numPr>
          <w:ilvl w:val="1"/>
          <w:numId w:val="20"/>
        </w:numPr>
      </w:pPr>
      <w:hyperlink r:id="rId8" w:history="1">
        <w:r w:rsidR="005704AC" w:rsidRPr="00E21455">
          <w:rPr>
            <w:rStyle w:val="Hyperlink"/>
          </w:rPr>
          <w:t>On Memory and Reminiscence</w:t>
        </w:r>
      </w:hyperlink>
    </w:p>
    <w:p w14:paraId="67EC563B" w14:textId="77777777" w:rsidR="005704AC" w:rsidRPr="00E21455" w:rsidRDefault="005704AC" w:rsidP="005704AC">
      <w:r w:rsidRPr="00E21455">
        <w:rPr>
          <w:b/>
          <w:bCs/>
        </w:rPr>
        <w:t>Cicero</w:t>
      </w:r>
      <w:r w:rsidRPr="00E21455">
        <w:t xml:space="preserve"> - De </w:t>
      </w:r>
      <w:proofErr w:type="spellStart"/>
      <w:r w:rsidRPr="00E21455">
        <w:t>Oratore</w:t>
      </w:r>
      <w:proofErr w:type="spellEnd"/>
    </w:p>
    <w:p w14:paraId="70B4FC15" w14:textId="77777777" w:rsidR="005704AC" w:rsidRPr="00E21455" w:rsidRDefault="005704AC" w:rsidP="005704AC">
      <w:r w:rsidRPr="00E21455">
        <w:rPr>
          <w:b/>
          <w:bCs/>
        </w:rPr>
        <w:t xml:space="preserve">Quintilian </w:t>
      </w:r>
      <w:r w:rsidRPr="00E21455">
        <w:t xml:space="preserve">- </w:t>
      </w:r>
      <w:hyperlink r:id="rId9" w:history="1">
        <w:proofErr w:type="spellStart"/>
        <w:r w:rsidRPr="002B4DBD">
          <w:rPr>
            <w:rStyle w:val="Hyperlink"/>
          </w:rPr>
          <w:t>Institutio</w:t>
        </w:r>
        <w:proofErr w:type="spellEnd"/>
        <w:r w:rsidRPr="002B4DBD">
          <w:rPr>
            <w:rStyle w:val="Hyperlink"/>
          </w:rPr>
          <w:t xml:space="preserve"> </w:t>
        </w:r>
        <w:proofErr w:type="spellStart"/>
        <w:r w:rsidRPr="002B4DBD">
          <w:rPr>
            <w:rStyle w:val="Hyperlink"/>
          </w:rPr>
          <w:t>Oratoria</w:t>
        </w:r>
        <w:proofErr w:type="spellEnd"/>
      </w:hyperlink>
      <w:r>
        <w:t xml:space="preserve"> (95)</w:t>
      </w:r>
    </w:p>
    <w:p w14:paraId="6A37ABFC" w14:textId="77777777" w:rsidR="005704AC" w:rsidRPr="00E21455" w:rsidRDefault="005704AC" w:rsidP="005704AC">
      <w:pPr>
        <w:ind w:left="360" w:firstLine="360"/>
      </w:pPr>
      <w:r w:rsidRPr="00E21455">
        <w:rPr>
          <w:b/>
          <w:bCs/>
        </w:rPr>
        <w:t>unknown</w:t>
      </w:r>
      <w:r w:rsidRPr="00E21455">
        <w:t xml:space="preserve"> - Rhetorica ad </w:t>
      </w:r>
      <w:proofErr w:type="spellStart"/>
      <w:r w:rsidRPr="00E21455">
        <w:t>Herennium</w:t>
      </w:r>
      <w:proofErr w:type="spellEnd"/>
    </w:p>
    <w:p w14:paraId="74CDD436" w14:textId="77777777" w:rsidR="005704AC" w:rsidRDefault="005704AC" w:rsidP="005704AC">
      <w:pPr>
        <w:pStyle w:val="Heading2"/>
      </w:pPr>
      <w:r>
        <w:t>Medieval and Renaissance</w:t>
      </w:r>
    </w:p>
    <w:p w14:paraId="17530A84" w14:textId="77777777" w:rsidR="005704AC" w:rsidRDefault="005704AC" w:rsidP="005704AC">
      <w:proofErr w:type="spellStart"/>
      <w:r w:rsidRPr="00726DDC">
        <w:rPr>
          <w:b/>
          <w:bCs/>
        </w:rPr>
        <w:t>Bolzoni</w:t>
      </w:r>
      <w:proofErr w:type="spellEnd"/>
      <w:r>
        <w:t>,</w:t>
      </w:r>
      <w:r w:rsidRPr="00C70444">
        <w:t xml:space="preserve"> Lina</w:t>
      </w:r>
    </w:p>
    <w:p w14:paraId="67C716D5" w14:textId="77777777" w:rsidR="005704AC" w:rsidRDefault="005704AC" w:rsidP="009B2CBF">
      <w:pPr>
        <w:pStyle w:val="ListParagraph"/>
        <w:numPr>
          <w:ilvl w:val="0"/>
          <w:numId w:val="27"/>
        </w:numPr>
      </w:pPr>
      <w:r w:rsidRPr="00C70444">
        <w:t xml:space="preserve">The Web of Images: Vernacular Preaching from Its Origins to Saint Bernardino </w:t>
      </w:r>
      <w:proofErr w:type="gramStart"/>
      <w:r w:rsidRPr="00C70444">
        <w:t>Da</w:t>
      </w:r>
      <w:proofErr w:type="gramEnd"/>
      <w:r w:rsidRPr="00C70444">
        <w:t xml:space="preserve"> Siena</w:t>
      </w:r>
      <w:r>
        <w:t xml:space="preserve"> (2004)</w:t>
      </w:r>
    </w:p>
    <w:p w14:paraId="5BC3E203" w14:textId="77777777" w:rsidR="005704AC" w:rsidRPr="001C5C42" w:rsidRDefault="005704AC" w:rsidP="009B2CBF">
      <w:pPr>
        <w:pStyle w:val="ListParagraph"/>
        <w:numPr>
          <w:ilvl w:val="0"/>
          <w:numId w:val="27"/>
        </w:numPr>
      </w:pPr>
      <w:r w:rsidRPr="001C5C42">
        <w:t>The Gallery of Memory: Literary and Iconographic Models in the Age of the Printing Press</w:t>
      </w:r>
    </w:p>
    <w:p w14:paraId="04C277DE" w14:textId="77777777" w:rsidR="005704AC" w:rsidRDefault="005704AC" w:rsidP="005704AC">
      <w:r>
        <w:rPr>
          <w:b/>
          <w:bCs/>
        </w:rPr>
        <w:t xml:space="preserve">Bruno, </w:t>
      </w:r>
      <w:r w:rsidRPr="00EA04DB">
        <w:t>Giordano</w:t>
      </w:r>
      <w:r>
        <w:t xml:space="preserve"> (</w:t>
      </w:r>
      <w:hyperlink r:id="rId10" w:anchor="Works" w:history="1">
        <w:r w:rsidRPr="001F6082">
          <w:rPr>
            <w:rStyle w:val="Hyperlink"/>
          </w:rPr>
          <w:t>Wikipedia</w:t>
        </w:r>
      </w:hyperlink>
      <w:r>
        <w:t>)</w:t>
      </w:r>
    </w:p>
    <w:p w14:paraId="337D2CE8" w14:textId="77777777" w:rsidR="005704AC" w:rsidRDefault="005704AC" w:rsidP="009B2CBF">
      <w:pPr>
        <w:pStyle w:val="ListParagraph"/>
        <w:numPr>
          <w:ilvl w:val="0"/>
          <w:numId w:val="13"/>
        </w:numPr>
      </w:pPr>
      <w:r>
        <w:t xml:space="preserve">Explanation of the </w:t>
      </w:r>
      <w:r w:rsidRPr="00EA04DB">
        <w:t xml:space="preserve">Thirty Seals </w:t>
      </w:r>
      <w:r>
        <w:t>(1583)</w:t>
      </w:r>
    </w:p>
    <w:p w14:paraId="64308F07" w14:textId="77777777" w:rsidR="005704AC" w:rsidRPr="00EA04DB" w:rsidRDefault="005704AC" w:rsidP="009B2CBF">
      <w:pPr>
        <w:pStyle w:val="ListParagraph"/>
        <w:numPr>
          <w:ilvl w:val="0"/>
          <w:numId w:val="13"/>
        </w:numPr>
      </w:pPr>
      <w:r w:rsidRPr="00EA04DB">
        <w:t xml:space="preserve">On the Composition of Images, </w:t>
      </w:r>
      <w:proofErr w:type="gramStart"/>
      <w:r w:rsidRPr="00EA04DB">
        <w:t>Signs</w:t>
      </w:r>
      <w:proofErr w:type="gramEnd"/>
      <w:r w:rsidRPr="00EA04DB">
        <w:t xml:space="preserve"> and Ideas </w:t>
      </w:r>
      <w:r>
        <w:t>(1591)</w:t>
      </w:r>
    </w:p>
    <w:p w14:paraId="35EBFC13" w14:textId="77777777" w:rsidR="005704AC" w:rsidRDefault="005704AC" w:rsidP="009B2CBF">
      <w:pPr>
        <w:pStyle w:val="ListParagraph"/>
        <w:numPr>
          <w:ilvl w:val="0"/>
          <w:numId w:val="13"/>
        </w:numPr>
      </w:pPr>
      <w:r w:rsidRPr="00EA04DB">
        <w:t xml:space="preserve">On the Shadows of the Ideas </w:t>
      </w:r>
      <w:r>
        <w:t>(</w:t>
      </w:r>
      <w:r w:rsidRPr="001C5C42">
        <w:t>1582</w:t>
      </w:r>
      <w:r>
        <w:t>)</w:t>
      </w:r>
      <w:r w:rsidRPr="001C5C42">
        <w:t xml:space="preserve"> </w:t>
      </w:r>
      <w:hyperlink r:id="rId11" w:anchor="v=onepage&amp;q&amp;f=false" w:history="1">
        <w:r w:rsidRPr="00860FF9">
          <w:rPr>
            <w:rStyle w:val="Hyperlink"/>
          </w:rPr>
          <w:t>Google Books scan</w:t>
        </w:r>
      </w:hyperlink>
      <w:r>
        <w:t xml:space="preserve">, </w:t>
      </w:r>
      <w:hyperlink r:id="rId12" w:history="1">
        <w:r w:rsidRPr="00860FF9">
          <w:rPr>
            <w:rStyle w:val="Hyperlink"/>
          </w:rPr>
          <w:t>text only</w:t>
        </w:r>
      </w:hyperlink>
      <w:r>
        <w:t>.</w:t>
      </w:r>
    </w:p>
    <w:p w14:paraId="39323A65" w14:textId="77777777" w:rsidR="005704AC" w:rsidRDefault="005704AC" w:rsidP="009B2CBF">
      <w:pPr>
        <w:pStyle w:val="ListParagraph"/>
        <w:numPr>
          <w:ilvl w:val="0"/>
          <w:numId w:val="13"/>
        </w:numPr>
      </w:pPr>
      <w:r w:rsidRPr="00EA04DB">
        <w:t>The Seal of Seals</w:t>
      </w:r>
      <w:r>
        <w:t xml:space="preserve"> (1583)</w:t>
      </w:r>
    </w:p>
    <w:p w14:paraId="56F71832" w14:textId="77777777" w:rsidR="005704AC" w:rsidRDefault="005704AC" w:rsidP="009B2CBF">
      <w:pPr>
        <w:pStyle w:val="ListParagraph"/>
        <w:numPr>
          <w:ilvl w:val="0"/>
          <w:numId w:val="13"/>
        </w:numPr>
      </w:pPr>
      <w:r w:rsidRPr="00EA04DB">
        <w:t>Song of Circe</w:t>
      </w:r>
      <w:r>
        <w:t xml:space="preserve"> (1582)</w:t>
      </w:r>
    </w:p>
    <w:p w14:paraId="60681865" w14:textId="77777777" w:rsidR="005704AC" w:rsidRDefault="005704AC" w:rsidP="009B2CBF">
      <w:pPr>
        <w:pStyle w:val="ListParagraph"/>
        <w:numPr>
          <w:ilvl w:val="0"/>
          <w:numId w:val="13"/>
        </w:numPr>
      </w:pPr>
      <w:r>
        <w:t>and many more</w:t>
      </w:r>
    </w:p>
    <w:p w14:paraId="147CB98E" w14:textId="77777777" w:rsidR="005704AC" w:rsidRDefault="005704AC" w:rsidP="005704AC">
      <w:pPr>
        <w:ind w:left="719"/>
      </w:pPr>
      <w:r w:rsidRPr="00491B08">
        <w:rPr>
          <w:b/>
          <w:bCs/>
        </w:rPr>
        <w:t>Carruthers</w:t>
      </w:r>
      <w:r>
        <w:t>, Mary</w:t>
      </w:r>
    </w:p>
    <w:p w14:paraId="0FE72E6B" w14:textId="77777777" w:rsidR="005704AC" w:rsidRDefault="005704AC" w:rsidP="009B2CBF">
      <w:pPr>
        <w:numPr>
          <w:ilvl w:val="0"/>
          <w:numId w:val="22"/>
        </w:numPr>
      </w:pPr>
      <w:r w:rsidRPr="00BC1CDF">
        <w:t>The Book of Memory: A Study of Memory in Medieval Culture</w:t>
      </w:r>
      <w:r>
        <w:t xml:space="preserve"> (2002)</w:t>
      </w:r>
    </w:p>
    <w:p w14:paraId="32EC6A55" w14:textId="77777777" w:rsidR="005704AC" w:rsidRPr="00BC1CDF" w:rsidRDefault="005704AC" w:rsidP="009B2CBF">
      <w:pPr>
        <w:pStyle w:val="ListParagraph"/>
        <w:numPr>
          <w:ilvl w:val="0"/>
          <w:numId w:val="22"/>
        </w:numPr>
      </w:pPr>
      <w:r w:rsidRPr="00C70444">
        <w:t>The Craft of Thought: Meditation, Rhetoric, and the Making of Images, 400-1200</w:t>
      </w:r>
    </w:p>
    <w:p w14:paraId="32B7FFD8" w14:textId="77777777" w:rsidR="005704AC" w:rsidRPr="0067100C" w:rsidRDefault="005704AC" w:rsidP="009B2CBF">
      <w:pPr>
        <w:pStyle w:val="ListParagraph"/>
        <w:numPr>
          <w:ilvl w:val="0"/>
          <w:numId w:val="22"/>
        </w:numPr>
      </w:pPr>
      <w:r w:rsidRPr="00BC1CDF">
        <w:t xml:space="preserve">The Medieval Craft of Memory with </w:t>
      </w:r>
      <w:r>
        <w:t xml:space="preserve">Jan M. </w:t>
      </w:r>
      <w:proofErr w:type="spellStart"/>
      <w:r w:rsidRPr="00BC1CDF">
        <w:t>Ziolkowski</w:t>
      </w:r>
      <w:proofErr w:type="spellEnd"/>
      <w:r>
        <w:t xml:space="preserve"> (2016)</w:t>
      </w:r>
    </w:p>
    <w:p w14:paraId="57DEC773" w14:textId="77777777" w:rsidR="005704AC" w:rsidRPr="0067100C" w:rsidRDefault="005704AC" w:rsidP="005704AC">
      <w:proofErr w:type="spellStart"/>
      <w:r w:rsidRPr="0067100C">
        <w:rPr>
          <w:b/>
          <w:bCs/>
        </w:rPr>
        <w:t>Culianu</w:t>
      </w:r>
      <w:proofErr w:type="spellEnd"/>
      <w:r>
        <w:t>,</w:t>
      </w:r>
      <w:r w:rsidRPr="00C70444">
        <w:t xml:space="preserve"> </w:t>
      </w:r>
      <w:proofErr w:type="spellStart"/>
      <w:r w:rsidRPr="00C70444">
        <w:t>Ioan</w:t>
      </w:r>
      <w:proofErr w:type="spellEnd"/>
      <w:r w:rsidRPr="00C70444">
        <w:t xml:space="preserve"> </w:t>
      </w:r>
      <w:r>
        <w:t xml:space="preserve">- </w:t>
      </w:r>
      <w:r w:rsidRPr="00C70444">
        <w:t>Eros and Magic in the Renaissance</w:t>
      </w:r>
    </w:p>
    <w:p w14:paraId="189679A5" w14:textId="77777777" w:rsidR="005704AC" w:rsidRDefault="005704AC" w:rsidP="005704AC">
      <w:pPr>
        <w:rPr>
          <w:b/>
          <w:bCs/>
        </w:rPr>
      </w:pPr>
      <w:proofErr w:type="spellStart"/>
      <w:r w:rsidRPr="00C86ACC">
        <w:rPr>
          <w:b/>
          <w:bCs/>
        </w:rPr>
        <w:t>D'Assigny</w:t>
      </w:r>
      <w:proofErr w:type="spellEnd"/>
      <w:r w:rsidRPr="00C86ACC">
        <w:t xml:space="preserve">, Marius - The art of memory a treatise useful for such as are to speak in </w:t>
      </w:r>
      <w:proofErr w:type="spellStart"/>
      <w:r w:rsidRPr="00C86ACC">
        <w:t>publick</w:t>
      </w:r>
      <w:proofErr w:type="spellEnd"/>
      <w:r>
        <w:t xml:space="preserve"> (1697)</w:t>
      </w:r>
    </w:p>
    <w:p w14:paraId="5FC573E0" w14:textId="77777777" w:rsidR="005704AC" w:rsidRDefault="005704AC" w:rsidP="005704AC">
      <w:proofErr w:type="spellStart"/>
      <w:r w:rsidRPr="00860FF9">
        <w:rPr>
          <w:b/>
          <w:bCs/>
        </w:rPr>
        <w:t>Dicsone</w:t>
      </w:r>
      <w:proofErr w:type="spellEnd"/>
      <w:r>
        <w:t xml:space="preserve">, </w:t>
      </w:r>
      <w:r w:rsidRPr="007E794B">
        <w:t>Alexander</w:t>
      </w:r>
    </w:p>
    <w:p w14:paraId="34FB3669" w14:textId="77777777" w:rsidR="005704AC" w:rsidRPr="00860FF9" w:rsidRDefault="005704AC" w:rsidP="009B2CBF">
      <w:pPr>
        <w:pStyle w:val="ListParagraph"/>
        <w:numPr>
          <w:ilvl w:val="0"/>
          <w:numId w:val="25"/>
        </w:numPr>
      </w:pPr>
      <w:proofErr w:type="spellStart"/>
      <w:r w:rsidRPr="00860FF9">
        <w:t>Defensio</w:t>
      </w:r>
      <w:proofErr w:type="spellEnd"/>
      <w:r w:rsidRPr="00860FF9">
        <w:t xml:space="preserve"> pro Alexander </w:t>
      </w:r>
      <w:proofErr w:type="spellStart"/>
      <w:r w:rsidRPr="00860FF9">
        <w:t>Dicsono</w:t>
      </w:r>
      <w:proofErr w:type="spellEnd"/>
      <w:r w:rsidRPr="00860FF9">
        <w:t xml:space="preserve"> </w:t>
      </w:r>
      <w:proofErr w:type="spellStart"/>
      <w:r w:rsidRPr="00860FF9">
        <w:t>Arelio</w:t>
      </w:r>
      <w:proofErr w:type="spellEnd"/>
      <w:r w:rsidRPr="00860FF9">
        <w:t xml:space="preserve"> (1584)</w:t>
      </w:r>
    </w:p>
    <w:p w14:paraId="24633269" w14:textId="77777777" w:rsidR="005704AC" w:rsidRPr="007E794B" w:rsidRDefault="005704AC" w:rsidP="009B2CBF">
      <w:pPr>
        <w:pStyle w:val="ListParagraph"/>
        <w:numPr>
          <w:ilvl w:val="0"/>
          <w:numId w:val="25"/>
        </w:numPr>
      </w:pPr>
      <w:r>
        <w:t xml:space="preserve">On </w:t>
      </w:r>
      <w:r w:rsidRPr="007E794B">
        <w:t>the Shadow of Reason and Judgment</w:t>
      </w:r>
      <w:r>
        <w:t xml:space="preserve"> (1583)</w:t>
      </w:r>
    </w:p>
    <w:p w14:paraId="0C91BEF0" w14:textId="77777777" w:rsidR="005704AC" w:rsidRDefault="005704AC" w:rsidP="005704AC">
      <w:proofErr w:type="spellStart"/>
      <w:r w:rsidRPr="00881F10">
        <w:rPr>
          <w:b/>
          <w:bCs/>
        </w:rPr>
        <w:t>Draaisma</w:t>
      </w:r>
      <w:proofErr w:type="spellEnd"/>
      <w:r>
        <w:t>,</w:t>
      </w:r>
      <w:r w:rsidRPr="00C70444">
        <w:t xml:space="preserve"> </w:t>
      </w:r>
      <w:proofErr w:type="spellStart"/>
      <w:r w:rsidRPr="00C70444">
        <w:t>Douwe</w:t>
      </w:r>
      <w:proofErr w:type="spellEnd"/>
      <w:r w:rsidRPr="00C70444">
        <w:t xml:space="preserve"> </w:t>
      </w:r>
      <w:r>
        <w:t xml:space="preserve">- </w:t>
      </w:r>
      <w:r w:rsidRPr="00C70444">
        <w:t>Metaphors of Memory: A History of Ideas about the Mind</w:t>
      </w:r>
    </w:p>
    <w:p w14:paraId="4E56BA07" w14:textId="77777777" w:rsidR="005704AC" w:rsidRPr="00D028BA" w:rsidRDefault="005704AC" w:rsidP="005704AC">
      <w:r>
        <w:rPr>
          <w:b/>
          <w:bCs/>
        </w:rPr>
        <w:t xml:space="preserve">Long, </w:t>
      </w:r>
      <w:r w:rsidRPr="00B864AA">
        <w:t>Set</w:t>
      </w:r>
      <w:r>
        <w:t>h -</w:t>
      </w:r>
      <w:r w:rsidRPr="001C5C42">
        <w:t xml:space="preserve"> </w:t>
      </w:r>
      <w:hyperlink r:id="rId13" w:tgtFrame="_blank" w:history="1">
        <w:r w:rsidRPr="001C5C42">
          <w:t>Excavating the Memory Palace: Arts of Visualization from the Agora to the Computer</w:t>
        </w:r>
      </w:hyperlink>
      <w:r w:rsidRPr="001C5C42">
        <w:t> (2020)</w:t>
      </w:r>
    </w:p>
    <w:p w14:paraId="702B8B43" w14:textId="77777777" w:rsidR="005704AC" w:rsidRPr="00C86ACC" w:rsidRDefault="005704AC" w:rsidP="005704AC">
      <w:r>
        <w:rPr>
          <w:b/>
          <w:bCs/>
        </w:rPr>
        <w:t>Manning</w:t>
      </w:r>
      <w:r w:rsidRPr="00C86ACC">
        <w:t xml:space="preserve">, Edward - </w:t>
      </w:r>
      <w:proofErr w:type="spellStart"/>
      <w:r w:rsidRPr="00C86ACC">
        <w:t>Ashrea</w:t>
      </w:r>
      <w:proofErr w:type="spellEnd"/>
      <w:r w:rsidRPr="00C86ACC">
        <w:t xml:space="preserve">: or, </w:t>
      </w:r>
      <w:proofErr w:type="gramStart"/>
      <w:r w:rsidRPr="00C86ACC">
        <w:t>The</w:t>
      </w:r>
      <w:proofErr w:type="gramEnd"/>
      <w:r w:rsidRPr="00C86ACC">
        <w:t xml:space="preserve"> grove of beatitudes represented in </w:t>
      </w:r>
      <w:proofErr w:type="spellStart"/>
      <w:r w:rsidRPr="00C86ACC">
        <w:t>emblemes</w:t>
      </w:r>
      <w:proofErr w:type="spellEnd"/>
      <w:r w:rsidRPr="00C86ACC">
        <w:t xml:space="preserve">: and, by the art of memory, to be read on our blessed </w:t>
      </w:r>
      <w:proofErr w:type="spellStart"/>
      <w:r w:rsidRPr="00C86ACC">
        <w:t>Saviour</w:t>
      </w:r>
      <w:proofErr w:type="spellEnd"/>
      <w:r w:rsidRPr="00C86ACC">
        <w:t xml:space="preserve"> </w:t>
      </w:r>
      <w:proofErr w:type="spellStart"/>
      <w:r w:rsidRPr="00C86ACC">
        <w:t>crucifi'd</w:t>
      </w:r>
      <w:proofErr w:type="spellEnd"/>
      <w:r w:rsidRPr="00C86ACC">
        <w:t>: with considerations &amp; meditations suitable to every beatitude.</w:t>
      </w:r>
      <w:r>
        <w:t xml:space="preserve"> (1665)</w:t>
      </w:r>
    </w:p>
    <w:p w14:paraId="518A78AF" w14:textId="77777777" w:rsidR="005704AC" w:rsidRPr="00C86ACC" w:rsidRDefault="005704AC" w:rsidP="005704AC">
      <w:r w:rsidRPr="00E0314C">
        <w:rPr>
          <w:b/>
          <w:bCs/>
        </w:rPr>
        <w:t>Pet</w:t>
      </w:r>
      <w:r>
        <w:rPr>
          <w:b/>
          <w:bCs/>
        </w:rPr>
        <w:t>rus,</w:t>
      </w:r>
      <w:r w:rsidRPr="00E0314C">
        <w:rPr>
          <w:b/>
          <w:bCs/>
        </w:rPr>
        <w:t xml:space="preserve"> </w:t>
      </w:r>
      <w:proofErr w:type="spellStart"/>
      <w:r w:rsidRPr="00C86ACC">
        <w:t>Ravennus</w:t>
      </w:r>
      <w:proofErr w:type="spellEnd"/>
      <w:r w:rsidRPr="00C86ACC">
        <w:t xml:space="preserve"> - The art of memory, that </w:t>
      </w:r>
      <w:proofErr w:type="spellStart"/>
      <w:r w:rsidRPr="00C86ACC">
        <w:t>otherwyse</w:t>
      </w:r>
      <w:proofErr w:type="spellEnd"/>
      <w:r w:rsidRPr="00C86ACC">
        <w:t xml:space="preserve"> is called the Phenix A boke very </w:t>
      </w:r>
      <w:proofErr w:type="spellStart"/>
      <w:r w:rsidRPr="00C86ACC">
        <w:t>behouefull</w:t>
      </w:r>
      <w:proofErr w:type="spellEnd"/>
      <w:r w:rsidRPr="00C86ACC">
        <w:t xml:space="preserve"> and </w:t>
      </w:r>
      <w:proofErr w:type="spellStart"/>
      <w:r w:rsidRPr="00C86ACC">
        <w:t>profytable</w:t>
      </w:r>
      <w:proofErr w:type="spellEnd"/>
      <w:r w:rsidRPr="00C86ACC">
        <w:t xml:space="preserve"> to all </w:t>
      </w:r>
      <w:proofErr w:type="spellStart"/>
      <w:r w:rsidRPr="00C86ACC">
        <w:t>professours</w:t>
      </w:r>
      <w:proofErr w:type="spellEnd"/>
      <w:r w:rsidRPr="00C86ACC">
        <w:t xml:space="preserve"> of </w:t>
      </w:r>
      <w:proofErr w:type="spellStart"/>
      <w:r w:rsidRPr="00C86ACC">
        <w:t>scyences</w:t>
      </w:r>
      <w:proofErr w:type="spellEnd"/>
      <w:r w:rsidRPr="00C86ACC">
        <w:t xml:space="preserve">. </w:t>
      </w:r>
      <w:proofErr w:type="spellStart"/>
      <w:r w:rsidRPr="00C86ACC">
        <w:t>Grammaryens</w:t>
      </w:r>
      <w:proofErr w:type="spellEnd"/>
      <w:r w:rsidRPr="00C86ACC">
        <w:t xml:space="preserve">, </w:t>
      </w:r>
      <w:proofErr w:type="spellStart"/>
      <w:r w:rsidRPr="00C86ACC">
        <w:t>rethoryciens</w:t>
      </w:r>
      <w:proofErr w:type="spellEnd"/>
      <w:r w:rsidRPr="00C86ACC">
        <w:t xml:space="preserve"> </w:t>
      </w:r>
      <w:proofErr w:type="spellStart"/>
      <w:r w:rsidRPr="00C86ACC">
        <w:t>dialectyke</w:t>
      </w:r>
      <w:proofErr w:type="spellEnd"/>
      <w:r w:rsidRPr="00C86ACC">
        <w:t xml:space="preserve">, </w:t>
      </w:r>
      <w:proofErr w:type="spellStart"/>
      <w:r w:rsidRPr="00C86ACC">
        <w:t>legystes</w:t>
      </w:r>
      <w:proofErr w:type="spellEnd"/>
      <w:r w:rsidRPr="00C86ACC">
        <w:t xml:space="preserve">, </w:t>
      </w:r>
      <w:proofErr w:type="spellStart"/>
      <w:r w:rsidRPr="00C86ACC">
        <w:t>phylosophres</w:t>
      </w:r>
      <w:proofErr w:type="spellEnd"/>
      <w:r w:rsidRPr="00C86ACC">
        <w:t xml:space="preserve"> [and] </w:t>
      </w:r>
      <w:proofErr w:type="spellStart"/>
      <w:r w:rsidRPr="00C86ACC">
        <w:t>theologiens</w:t>
      </w:r>
      <w:proofErr w:type="spellEnd"/>
      <w:r w:rsidRPr="00C86ACC">
        <w:t>. (1545)</w:t>
      </w:r>
    </w:p>
    <w:p w14:paraId="4844A86A" w14:textId="77777777" w:rsidR="005704AC" w:rsidRPr="00E3339F" w:rsidRDefault="005704AC" w:rsidP="005704AC">
      <w:proofErr w:type="spellStart"/>
      <w:r w:rsidRPr="00E3339F">
        <w:rPr>
          <w:b/>
          <w:bCs/>
        </w:rPr>
        <w:t>Romberch</w:t>
      </w:r>
      <w:proofErr w:type="spellEnd"/>
      <w:r w:rsidRPr="005D6A1A">
        <w:t xml:space="preserve"> de </w:t>
      </w:r>
      <w:proofErr w:type="spellStart"/>
      <w:r w:rsidRPr="005D6A1A">
        <w:t>Kyrspe</w:t>
      </w:r>
      <w:proofErr w:type="spellEnd"/>
      <w:r>
        <w:t xml:space="preserve">, </w:t>
      </w:r>
      <w:r w:rsidRPr="005D6A1A">
        <w:t xml:space="preserve">U. P. F. </w:t>
      </w:r>
      <w:proofErr w:type="spellStart"/>
      <w:r w:rsidRPr="005D6A1A">
        <w:t>Joannis</w:t>
      </w:r>
      <w:proofErr w:type="spellEnd"/>
      <w:r w:rsidRPr="005D6A1A">
        <w:t xml:space="preserve"> Host von </w:t>
      </w:r>
      <w:proofErr w:type="spellStart"/>
      <w:r w:rsidRPr="005D6A1A">
        <w:t>Romberch</w:t>
      </w:r>
      <w:proofErr w:type="spellEnd"/>
      <w:r w:rsidRPr="005D6A1A">
        <w:t xml:space="preserve">, </w:t>
      </w:r>
      <w:proofErr w:type="gramStart"/>
      <w:r w:rsidRPr="005D6A1A">
        <w:t>Johann</w:t>
      </w:r>
      <w:r>
        <w:t xml:space="preserve">, </w:t>
      </w:r>
      <w:r w:rsidRPr="005D6A1A">
        <w:t xml:space="preserve"> </w:t>
      </w:r>
      <w:proofErr w:type="spellStart"/>
      <w:r w:rsidRPr="005D6A1A">
        <w:t>Congestorium</w:t>
      </w:r>
      <w:proofErr w:type="spellEnd"/>
      <w:proofErr w:type="gramEnd"/>
      <w:r w:rsidRPr="005D6A1A">
        <w:t xml:space="preserve"> </w:t>
      </w:r>
      <w:proofErr w:type="spellStart"/>
      <w:r w:rsidRPr="005D6A1A">
        <w:t>artificiose</w:t>
      </w:r>
      <w:proofErr w:type="spellEnd"/>
      <w:r w:rsidRPr="005D6A1A">
        <w:t xml:space="preserve"> </w:t>
      </w:r>
      <w:proofErr w:type="spellStart"/>
      <w:r w:rsidRPr="005D6A1A">
        <w:t>memorie</w:t>
      </w:r>
      <w:proofErr w:type="spellEnd"/>
      <w:r w:rsidRPr="005D6A1A">
        <w:t xml:space="preserve"> ([</w:t>
      </w:r>
      <w:proofErr w:type="spellStart"/>
      <w:r w:rsidRPr="005D6A1A">
        <w:t>Reprod</w:t>
      </w:r>
      <w:proofErr w:type="spellEnd"/>
      <w:r w:rsidRPr="005D6A1A">
        <w:t>.])</w:t>
      </w:r>
      <w:r>
        <w:t xml:space="preserve"> </w:t>
      </w:r>
      <w:r w:rsidRPr="005D6A1A">
        <w:t>(</w:t>
      </w:r>
      <w:proofErr w:type="gramStart"/>
      <w:r w:rsidRPr="005D6A1A">
        <w:t>1480?-</w:t>
      </w:r>
      <w:proofErr w:type="gramEnd"/>
      <w:r w:rsidRPr="005D6A1A">
        <w:t xml:space="preserve">1533?). </w:t>
      </w:r>
      <w:hyperlink r:id="rId14" w:history="1">
        <w:r w:rsidRPr="00E3339F">
          <w:rPr>
            <w:rStyle w:val="Hyperlink"/>
          </w:rPr>
          <w:t>https://gallica.bnf.fr/ark:/12148/bpt6k594964/f118.item</w:t>
        </w:r>
      </w:hyperlink>
      <w:r w:rsidRPr="00E3339F">
        <w:t xml:space="preserve"> see</w:t>
      </w:r>
      <w:r>
        <w:t>:</w:t>
      </w:r>
      <w:r w:rsidRPr="00E3339F">
        <w:t xml:space="preserve"> </w:t>
      </w:r>
      <w:r w:rsidRPr="00E6007F">
        <w:t>https://kelty.org/or/classes/375/lectures/renmemory0205.html</w:t>
      </w:r>
    </w:p>
    <w:p w14:paraId="0CFDD85B" w14:textId="77777777" w:rsidR="005704AC" w:rsidRPr="00C70444" w:rsidRDefault="005704AC" w:rsidP="005704AC">
      <w:r w:rsidRPr="00726DDC">
        <w:rPr>
          <w:b/>
          <w:bCs/>
        </w:rPr>
        <w:t>Rossi</w:t>
      </w:r>
      <w:r>
        <w:t>,</w:t>
      </w:r>
      <w:r w:rsidRPr="00C70444">
        <w:t xml:space="preserve"> Paolo </w:t>
      </w:r>
      <w:r>
        <w:t xml:space="preserve">- </w:t>
      </w:r>
      <w:r w:rsidRPr="00C70444">
        <w:t>Logic and the Art of Memory: The Quest for a Universal Language</w:t>
      </w:r>
    </w:p>
    <w:p w14:paraId="0161D97A" w14:textId="77777777" w:rsidR="005704AC" w:rsidRPr="00C70444" w:rsidRDefault="005704AC" w:rsidP="005704AC">
      <w:r w:rsidRPr="0067100C">
        <w:rPr>
          <w:b/>
          <w:bCs/>
        </w:rPr>
        <w:t>Rossington</w:t>
      </w:r>
      <w:r>
        <w:t xml:space="preserve">, Michael, ed. - </w:t>
      </w:r>
      <w:r w:rsidRPr="00C70444">
        <w:t>Theories of Memory: A Reader </w:t>
      </w:r>
      <w:r>
        <w:t>with</w:t>
      </w:r>
      <w:r w:rsidRPr="00C70444">
        <w:t xml:space="preserve"> </w:t>
      </w:r>
      <w:r>
        <w:t xml:space="preserve">Anne </w:t>
      </w:r>
      <w:r w:rsidRPr="00C70444">
        <w:t>Whitehead</w:t>
      </w:r>
      <w:r>
        <w:t xml:space="preserve"> (2007)</w:t>
      </w:r>
    </w:p>
    <w:p w14:paraId="21E0DC90" w14:textId="77777777" w:rsidR="005704AC" w:rsidRPr="0079250C" w:rsidRDefault="005704AC" w:rsidP="005704AC">
      <w:r w:rsidRPr="0024107D">
        <w:rPr>
          <w:b/>
          <w:bCs/>
        </w:rPr>
        <w:lastRenderedPageBreak/>
        <w:t>Small</w:t>
      </w:r>
      <w:r>
        <w:t xml:space="preserve">, </w:t>
      </w:r>
      <w:r w:rsidRPr="0024107D">
        <w:t>Jocelyn Penny</w:t>
      </w:r>
      <w:r>
        <w:t xml:space="preserve"> - </w:t>
      </w:r>
      <w:r w:rsidRPr="0079250C">
        <w:t>Wax Tablets of the Mind: Cognitive Studies of Memory and Literacy in Classical Antiquity</w:t>
      </w:r>
      <w:r>
        <w:t xml:space="preserve"> (1997)</w:t>
      </w:r>
    </w:p>
    <w:p w14:paraId="4A7A3F7A" w14:textId="77777777" w:rsidR="005704AC" w:rsidRPr="00C70444" w:rsidRDefault="005704AC" w:rsidP="005704AC">
      <w:r w:rsidRPr="00726DDC">
        <w:rPr>
          <w:b/>
          <w:bCs/>
        </w:rPr>
        <w:t>Spence</w:t>
      </w:r>
      <w:r>
        <w:t>,</w:t>
      </w:r>
      <w:r w:rsidRPr="00C70444">
        <w:t xml:space="preserve"> Jonathan </w:t>
      </w:r>
      <w:r>
        <w:t xml:space="preserve">- </w:t>
      </w:r>
      <w:r w:rsidRPr="00C70444">
        <w:t>The Memory Palace of Matteo Ricci</w:t>
      </w:r>
    </w:p>
    <w:p w14:paraId="4EE21561" w14:textId="77777777" w:rsidR="005704AC" w:rsidRDefault="005704AC" w:rsidP="005704AC">
      <w:proofErr w:type="spellStart"/>
      <w:r w:rsidRPr="00AB1E52">
        <w:rPr>
          <w:b/>
          <w:bCs/>
        </w:rPr>
        <w:t>Tommai</w:t>
      </w:r>
      <w:proofErr w:type="spellEnd"/>
      <w:r>
        <w:t xml:space="preserve">, </w:t>
      </w:r>
      <w:r w:rsidRPr="001C5C42">
        <w:t xml:space="preserve">Petrus </w:t>
      </w:r>
      <w:r>
        <w:t xml:space="preserve">- </w:t>
      </w:r>
      <w:r w:rsidRPr="001C5C42">
        <w:t>The Art of Memory</w:t>
      </w:r>
      <w:r>
        <w:t xml:space="preserve"> (1584)</w:t>
      </w:r>
    </w:p>
    <w:p w14:paraId="525B1B87" w14:textId="77777777" w:rsidR="005704AC" w:rsidRDefault="005704AC" w:rsidP="005704AC">
      <w:r w:rsidRPr="007436EA">
        <w:rPr>
          <w:b/>
          <w:bCs/>
        </w:rPr>
        <w:t>Willis</w:t>
      </w:r>
      <w:r w:rsidRPr="007436EA">
        <w:t>, John</w:t>
      </w:r>
    </w:p>
    <w:p w14:paraId="0C3BFC76" w14:textId="77777777" w:rsidR="005704AC" w:rsidRDefault="005704AC" w:rsidP="009B2CBF">
      <w:pPr>
        <w:pStyle w:val="ListParagraph"/>
        <w:numPr>
          <w:ilvl w:val="1"/>
          <w:numId w:val="29"/>
        </w:numPr>
      </w:pPr>
      <w:r w:rsidRPr="007436EA">
        <w:t xml:space="preserve">The art of memory so far forth as it </w:t>
      </w:r>
      <w:proofErr w:type="spellStart"/>
      <w:r w:rsidRPr="007436EA">
        <w:t>dependeth</w:t>
      </w:r>
      <w:proofErr w:type="spellEnd"/>
      <w:r w:rsidRPr="007436EA">
        <w:t xml:space="preserve"> </w:t>
      </w:r>
      <w:proofErr w:type="spellStart"/>
      <w:r w:rsidRPr="007436EA">
        <w:t>vpon</w:t>
      </w:r>
      <w:proofErr w:type="spellEnd"/>
      <w:r w:rsidRPr="007436EA">
        <w:t xml:space="preserve"> places and idea's[sic] Written first in </w:t>
      </w:r>
      <w:proofErr w:type="spellStart"/>
      <w:r w:rsidRPr="007436EA">
        <w:t>Latine</w:t>
      </w:r>
      <w:proofErr w:type="spellEnd"/>
      <w:r w:rsidRPr="007436EA">
        <w:t xml:space="preserve">, by </w:t>
      </w:r>
      <w:proofErr w:type="spellStart"/>
      <w:r w:rsidRPr="007436EA">
        <w:t>Iohn</w:t>
      </w:r>
      <w:proofErr w:type="spellEnd"/>
      <w:r w:rsidRPr="007436EA">
        <w:t xml:space="preserve"> Willis </w:t>
      </w:r>
      <w:proofErr w:type="spellStart"/>
      <w:r w:rsidRPr="007436EA">
        <w:t>Bachelour</w:t>
      </w:r>
      <w:proofErr w:type="spellEnd"/>
      <w:r w:rsidRPr="007436EA">
        <w:t xml:space="preserve"> in </w:t>
      </w:r>
      <w:proofErr w:type="spellStart"/>
      <w:r w:rsidRPr="007436EA">
        <w:t>Diuinitie</w:t>
      </w:r>
      <w:proofErr w:type="spellEnd"/>
      <w:r w:rsidRPr="007436EA">
        <w:t>: and now published in English by the said author, with such alternations thereof as seemed needful</w:t>
      </w:r>
      <w:r>
        <w:t xml:space="preserve"> (1621)</w:t>
      </w:r>
    </w:p>
    <w:p w14:paraId="7450FC5A" w14:textId="77777777" w:rsidR="005704AC" w:rsidRPr="007436EA" w:rsidRDefault="005704AC" w:rsidP="009B2CBF">
      <w:pPr>
        <w:pStyle w:val="ListParagraph"/>
        <w:numPr>
          <w:ilvl w:val="1"/>
          <w:numId w:val="29"/>
        </w:numPr>
      </w:pPr>
      <w:proofErr w:type="spellStart"/>
      <w:r w:rsidRPr="007436EA">
        <w:t>Mnemonica</w:t>
      </w:r>
      <w:proofErr w:type="spellEnd"/>
      <w:r w:rsidRPr="007436EA">
        <w:t xml:space="preserve">, or, The art of memory drained out of the pure fountains of art &amp; nature, digested into three </w:t>
      </w:r>
      <w:proofErr w:type="gramStart"/>
      <w:r w:rsidRPr="007436EA">
        <w:t>books :</w:t>
      </w:r>
      <w:proofErr w:type="gramEnd"/>
      <w:r w:rsidRPr="007436EA">
        <w:t xml:space="preserve"> also a physical treatise of cherishing natural memory, diligently collected out of divers learned </w:t>
      </w:r>
      <w:proofErr w:type="spellStart"/>
      <w:r w:rsidRPr="007436EA">
        <w:t>mens</w:t>
      </w:r>
      <w:proofErr w:type="spellEnd"/>
      <w:r w:rsidRPr="007436EA">
        <w:t xml:space="preserve"> writings</w:t>
      </w:r>
      <w:r>
        <w:t xml:space="preserve"> (1661)</w:t>
      </w:r>
    </w:p>
    <w:p w14:paraId="61EDFF74" w14:textId="77777777" w:rsidR="005704AC" w:rsidRDefault="005704AC" w:rsidP="005704AC">
      <w:pPr>
        <w:rPr>
          <w:b/>
          <w:bCs/>
          <w:i/>
          <w:iCs/>
        </w:rPr>
      </w:pPr>
      <w:r w:rsidRPr="002B166D">
        <w:rPr>
          <w:b/>
          <w:bCs/>
        </w:rPr>
        <w:t>Yates</w:t>
      </w:r>
      <w:r>
        <w:t xml:space="preserve">, </w:t>
      </w:r>
      <w:r w:rsidRPr="00DC6D21">
        <w:t>Frances</w:t>
      </w:r>
    </w:p>
    <w:p w14:paraId="026E019A" w14:textId="77777777" w:rsidR="005704AC" w:rsidRDefault="005704AC" w:rsidP="009B2CBF">
      <w:pPr>
        <w:pStyle w:val="ListParagraph"/>
        <w:numPr>
          <w:ilvl w:val="0"/>
          <w:numId w:val="8"/>
        </w:numPr>
      </w:pPr>
      <w:r w:rsidRPr="002B166D">
        <w:t>The Art of Memory</w:t>
      </w:r>
      <w:r>
        <w:t xml:space="preserve"> (2014)</w:t>
      </w:r>
    </w:p>
    <w:p w14:paraId="5140191B" w14:textId="77777777" w:rsidR="005704AC" w:rsidRPr="00BE59EF" w:rsidRDefault="005704AC" w:rsidP="009B2CBF">
      <w:pPr>
        <w:pStyle w:val="ListParagraph"/>
        <w:numPr>
          <w:ilvl w:val="0"/>
          <w:numId w:val="8"/>
        </w:numPr>
      </w:pPr>
      <w:r w:rsidRPr="00BE59EF">
        <w:t>Giordano Bruno and the Hermetic Tradition </w:t>
      </w:r>
      <w:r>
        <w:t>(1991)</w:t>
      </w:r>
    </w:p>
    <w:p w14:paraId="23100870" w14:textId="77777777" w:rsidR="005704AC" w:rsidRPr="00326077" w:rsidRDefault="005704AC" w:rsidP="005704AC">
      <w:pPr>
        <w:pStyle w:val="Heading2"/>
        <w:rPr>
          <w:lang w:val="en-US"/>
        </w:rPr>
      </w:pPr>
      <w:r w:rsidRPr="00326077">
        <w:rPr>
          <w:lang w:val="en-US"/>
        </w:rPr>
        <w:t>1800s and early 1900s</w:t>
      </w:r>
    </w:p>
    <w:p w14:paraId="3920832F" w14:textId="77777777" w:rsidR="005704AC" w:rsidRDefault="005704AC" w:rsidP="005704AC">
      <w:proofErr w:type="spellStart"/>
      <w:r w:rsidRPr="00B851F3">
        <w:rPr>
          <w:b/>
          <w:bCs/>
        </w:rPr>
        <w:t>Beniowski</w:t>
      </w:r>
      <w:proofErr w:type="spellEnd"/>
      <w:r w:rsidRPr="001C5C42">
        <w:t>, Major</w:t>
      </w:r>
    </w:p>
    <w:p w14:paraId="2F557B64" w14:textId="77777777" w:rsidR="005704AC" w:rsidRDefault="00620CB3" w:rsidP="009B2CBF">
      <w:pPr>
        <w:pStyle w:val="ListParagraph"/>
        <w:numPr>
          <w:ilvl w:val="0"/>
          <w:numId w:val="6"/>
        </w:numPr>
      </w:pPr>
      <w:hyperlink r:id="rId15" w:history="1">
        <w:r w:rsidR="005704AC" w:rsidRPr="004B586C">
          <w:rPr>
            <w:rStyle w:val="Hyperlink"/>
          </w:rPr>
          <w:t xml:space="preserve">The Anti-Absurd or </w:t>
        </w:r>
        <w:proofErr w:type="spellStart"/>
        <w:r w:rsidR="005704AC" w:rsidRPr="004B586C">
          <w:rPr>
            <w:rStyle w:val="Hyperlink"/>
          </w:rPr>
          <w:t>Phrenotypic</w:t>
        </w:r>
        <w:proofErr w:type="spellEnd"/>
        <w:r w:rsidR="005704AC" w:rsidRPr="004B586C">
          <w:rPr>
            <w:rStyle w:val="Hyperlink"/>
          </w:rPr>
          <w:t xml:space="preserve"> English Pronouncing and Orthographical Dictionary</w:t>
        </w:r>
      </w:hyperlink>
      <w:r w:rsidR="005704AC">
        <w:rPr>
          <w:rStyle w:val="Hyperlink"/>
        </w:rPr>
        <w:t xml:space="preserve"> </w:t>
      </w:r>
      <w:r w:rsidR="005704AC">
        <w:t xml:space="preserve">(1847) </w:t>
      </w:r>
    </w:p>
    <w:p w14:paraId="7D6B7295" w14:textId="77777777" w:rsidR="005704AC" w:rsidRDefault="00620CB3" w:rsidP="009B2CBF">
      <w:pPr>
        <w:pStyle w:val="ListParagraph"/>
        <w:numPr>
          <w:ilvl w:val="0"/>
          <w:numId w:val="6"/>
        </w:numPr>
      </w:pPr>
      <w:hyperlink r:id="rId16" w:history="1">
        <w:r w:rsidR="005704AC" w:rsidRPr="004B586C">
          <w:rPr>
            <w:rStyle w:val="Hyperlink"/>
          </w:rPr>
          <w:t xml:space="preserve">A Handbook of </w:t>
        </w:r>
        <w:proofErr w:type="spellStart"/>
        <w:r w:rsidR="005704AC" w:rsidRPr="004B586C">
          <w:rPr>
            <w:rStyle w:val="Hyperlink"/>
          </w:rPr>
          <w:t>Phrenotypics</w:t>
        </w:r>
        <w:proofErr w:type="spellEnd"/>
        <w:r w:rsidR="005704AC" w:rsidRPr="004B586C">
          <w:rPr>
            <w:rStyle w:val="Hyperlink"/>
          </w:rPr>
          <w:t xml:space="preserve"> for Teachers and Students</w:t>
        </w:r>
      </w:hyperlink>
      <w:r w:rsidR="005704AC">
        <w:rPr>
          <w:rStyle w:val="Hyperlink"/>
        </w:rPr>
        <w:t xml:space="preserve"> </w:t>
      </w:r>
      <w:r w:rsidR="005704AC">
        <w:t>(1843)</w:t>
      </w:r>
    </w:p>
    <w:p w14:paraId="1E17B45E" w14:textId="77777777" w:rsidR="005704AC" w:rsidRPr="00554410" w:rsidRDefault="005704AC" w:rsidP="009B2CBF">
      <w:pPr>
        <w:pStyle w:val="ListParagraph"/>
        <w:numPr>
          <w:ilvl w:val="0"/>
          <w:numId w:val="6"/>
        </w:numPr>
      </w:pPr>
      <w:r w:rsidRPr="00554410">
        <w:t>A Manual for Memory (1845)</w:t>
      </w:r>
    </w:p>
    <w:p w14:paraId="0E6F45E7" w14:textId="77777777" w:rsidR="005704AC" w:rsidRPr="00554410" w:rsidRDefault="005704AC" w:rsidP="009B2CBF">
      <w:pPr>
        <w:pStyle w:val="ListParagraph"/>
        <w:numPr>
          <w:ilvl w:val="0"/>
          <w:numId w:val="6"/>
        </w:numPr>
      </w:pPr>
      <w:r w:rsidRPr="00554410">
        <w:t>On Memory and the Rational Means of Improving it (1886)</w:t>
      </w:r>
    </w:p>
    <w:p w14:paraId="5DD97AE5" w14:textId="77777777" w:rsidR="005704AC" w:rsidRDefault="005704AC" w:rsidP="009B2CBF">
      <w:pPr>
        <w:pStyle w:val="ListParagraph"/>
        <w:numPr>
          <w:ilvl w:val="0"/>
          <w:numId w:val="6"/>
        </w:numPr>
      </w:pPr>
      <w:proofErr w:type="spellStart"/>
      <w:r w:rsidRPr="00554410">
        <w:t>Phrenotypics</w:t>
      </w:r>
      <w:proofErr w:type="spellEnd"/>
      <w:r>
        <w:t xml:space="preserve"> (1841) </w:t>
      </w:r>
      <w:hyperlink r:id="rId17" w:history="1">
        <w:r w:rsidRPr="007D54C3">
          <w:rPr>
            <w:rStyle w:val="Hyperlink"/>
          </w:rPr>
          <w:t>Google Books</w:t>
        </w:r>
      </w:hyperlink>
      <w:r>
        <w:t>.</w:t>
      </w:r>
    </w:p>
    <w:p w14:paraId="7B4C8412" w14:textId="77777777" w:rsidR="005704AC" w:rsidRPr="006548DC" w:rsidRDefault="005704AC" w:rsidP="005704AC">
      <w:r w:rsidRPr="00DB2BEB">
        <w:rPr>
          <w:b/>
          <w:bCs/>
        </w:rPr>
        <w:t>Berol</w:t>
      </w:r>
      <w:r>
        <w:t xml:space="preserve">, Felix – </w:t>
      </w:r>
      <w:r>
        <w:rPr>
          <w:i/>
          <w:iCs/>
          <w:noProof/>
        </w:rPr>
        <w:t>Complete Mnemotechnical Dictionary.</w:t>
      </w:r>
      <w:r>
        <w:rPr>
          <w:noProof/>
        </w:rPr>
        <w:t xml:space="preserve"> New York: The Brieger Press, Inc. Retrieved from https://hdl.handle.net/2027/umn.31951000834339g</w:t>
      </w:r>
    </w:p>
    <w:p w14:paraId="4173A16C" w14:textId="77777777" w:rsidR="005704AC" w:rsidRPr="00BC6EE8" w:rsidRDefault="005704AC" w:rsidP="005704AC">
      <w:r w:rsidRPr="00003729">
        <w:rPr>
          <w:b/>
          <w:bCs/>
        </w:rPr>
        <w:t>Boyd</w:t>
      </w:r>
      <w:r>
        <w:t xml:space="preserve">, </w:t>
      </w:r>
      <w:r w:rsidRPr="004B586C">
        <w:t xml:space="preserve">A. S. </w:t>
      </w:r>
      <w:r>
        <w:t xml:space="preserve">- </w:t>
      </w:r>
      <w:r w:rsidRPr="0037547C">
        <w:t>Modern Mnemotechny: Or, How to Acquire a Good Memory (1886). A paraphrased version of American Mnemotechny by Pliny Miles</w:t>
      </w:r>
      <w:r w:rsidRPr="004B586C">
        <w:t>.</w:t>
      </w:r>
    </w:p>
    <w:p w14:paraId="0C0481E2" w14:textId="77777777" w:rsidR="005704AC" w:rsidRDefault="005704AC" w:rsidP="005704AC">
      <w:r w:rsidRPr="00510184">
        <w:rPr>
          <w:b/>
          <w:bCs/>
        </w:rPr>
        <w:t>Evans</w:t>
      </w:r>
      <w:r w:rsidRPr="001C5C42">
        <w:t>, William –</w:t>
      </w:r>
      <w:r>
        <w:t xml:space="preserve"> </w:t>
      </w:r>
      <w:r w:rsidRPr="001C5C42">
        <w:t xml:space="preserve">How </w:t>
      </w:r>
      <w:proofErr w:type="gramStart"/>
      <w:r w:rsidRPr="001C5C42">
        <w:t>To</w:t>
      </w:r>
      <w:proofErr w:type="gramEnd"/>
      <w:r w:rsidRPr="001C5C42">
        <w:t xml:space="preserve"> Memorize </w:t>
      </w:r>
      <w:r>
        <w:t>(</w:t>
      </w:r>
      <w:r w:rsidRPr="001C5C42">
        <w:t>1919</w:t>
      </w:r>
      <w:r>
        <w:t>)</w:t>
      </w:r>
    </w:p>
    <w:p w14:paraId="23F75FD2" w14:textId="77777777" w:rsidR="005704AC" w:rsidRDefault="005704AC" w:rsidP="005704AC">
      <w:proofErr w:type="spellStart"/>
      <w:r w:rsidRPr="0027015F">
        <w:rPr>
          <w:b/>
          <w:bCs/>
        </w:rPr>
        <w:t>Fauvel-Gouraud</w:t>
      </w:r>
      <w:proofErr w:type="spellEnd"/>
      <w:r>
        <w:t>,</w:t>
      </w:r>
      <w:r w:rsidRPr="008332ED">
        <w:t xml:space="preserve"> Francis</w:t>
      </w:r>
    </w:p>
    <w:p w14:paraId="6423AEEA" w14:textId="77777777" w:rsidR="005704AC" w:rsidRPr="0037547C" w:rsidRDefault="005704AC" w:rsidP="009B2CBF">
      <w:pPr>
        <w:pStyle w:val="ListParagraph"/>
        <w:numPr>
          <w:ilvl w:val="0"/>
          <w:numId w:val="9"/>
        </w:numPr>
      </w:pPr>
      <w:r w:rsidRPr="0037547C">
        <w:t xml:space="preserve">Phreno-Mnemotechny or The Art of Memory (1844) </w:t>
      </w:r>
      <w:hyperlink r:id="rId18" w:history="1">
        <w:r w:rsidRPr="0037547C">
          <w:rPr>
            <w:rStyle w:val="Hyperlink"/>
          </w:rPr>
          <w:t>Google scan</w:t>
        </w:r>
      </w:hyperlink>
      <w:r>
        <w:rPr>
          <w:rStyle w:val="Hyperlink"/>
        </w:rPr>
        <w:t>.</w:t>
      </w:r>
    </w:p>
    <w:p w14:paraId="47FA269E" w14:textId="77777777" w:rsidR="005704AC" w:rsidRDefault="005704AC" w:rsidP="009B2CBF">
      <w:pPr>
        <w:pStyle w:val="ListParagraph"/>
        <w:numPr>
          <w:ilvl w:val="0"/>
          <w:numId w:val="9"/>
        </w:numPr>
      </w:pPr>
      <w:r w:rsidRPr="0037547C">
        <w:t xml:space="preserve">Practical </w:t>
      </w:r>
      <w:proofErr w:type="spellStart"/>
      <w:r w:rsidRPr="0037547C">
        <w:t>Cosmophonography</w:t>
      </w:r>
      <w:proofErr w:type="spellEnd"/>
      <w:r>
        <w:t xml:space="preserve"> (</w:t>
      </w:r>
      <w:r w:rsidRPr="0037547C">
        <w:t>1850</w:t>
      </w:r>
      <w:r>
        <w:t xml:space="preserve">) </w:t>
      </w:r>
      <w:hyperlink r:id="rId19" w:history="1">
        <w:r w:rsidRPr="00870DBF">
          <w:rPr>
            <w:rStyle w:val="Hyperlink"/>
          </w:rPr>
          <w:t>Google scan</w:t>
        </w:r>
      </w:hyperlink>
      <w:r>
        <w:t>.</w:t>
      </w:r>
    </w:p>
    <w:p w14:paraId="62A84C8B" w14:textId="77777777" w:rsidR="005704AC" w:rsidRPr="00870DBF" w:rsidRDefault="005704AC" w:rsidP="005704AC">
      <w:pPr>
        <w:tabs>
          <w:tab w:val="left" w:pos="4941"/>
        </w:tabs>
      </w:pPr>
      <w:r w:rsidRPr="00585F01">
        <w:rPr>
          <w:b/>
          <w:bCs/>
        </w:rPr>
        <w:t>Grey</w:t>
      </w:r>
      <w:r w:rsidRPr="00870DBF">
        <w:t xml:space="preserve">, D.D., Richard </w:t>
      </w:r>
      <w:r>
        <w:t xml:space="preserve">- </w:t>
      </w:r>
      <w:r w:rsidRPr="00870DBF">
        <w:t xml:space="preserve">Memoria </w:t>
      </w:r>
      <w:proofErr w:type="spellStart"/>
      <w:r w:rsidRPr="00870DBF">
        <w:t>Technica</w:t>
      </w:r>
      <w:proofErr w:type="spellEnd"/>
      <w:r>
        <w:t xml:space="preserve"> </w:t>
      </w:r>
      <w:r w:rsidRPr="00870DBF">
        <w:t>(1799)</w:t>
      </w:r>
      <w:r>
        <w:t xml:space="preserve"> </w:t>
      </w:r>
      <w:hyperlink r:id="rId20" w:history="1">
        <w:r w:rsidRPr="00317144">
          <w:rPr>
            <w:rStyle w:val="Hyperlink"/>
          </w:rPr>
          <w:t>Google scan</w:t>
        </w:r>
      </w:hyperlink>
      <w:r>
        <w:t>.</w:t>
      </w:r>
    </w:p>
    <w:p w14:paraId="6D8D65D5" w14:textId="77777777" w:rsidR="005704AC" w:rsidRPr="00172315" w:rsidRDefault="005704AC" w:rsidP="005704AC">
      <w:r w:rsidRPr="00172315">
        <w:rPr>
          <w:b/>
          <w:bCs/>
        </w:rPr>
        <w:t>Miles</w:t>
      </w:r>
      <w:r w:rsidRPr="00172315">
        <w:t xml:space="preserve">, Pliny </w:t>
      </w:r>
      <w:r>
        <w:t xml:space="preserve">- </w:t>
      </w:r>
      <w:hyperlink r:id="rId21" w:history="1">
        <w:r w:rsidRPr="00172315">
          <w:t>American Mnemotechny</w:t>
        </w:r>
      </w:hyperlink>
      <w:r w:rsidRPr="00172315">
        <w:t>, Or the Art of Memory, Theoretical and Practical</w:t>
      </w:r>
      <w:r>
        <w:t xml:space="preserve"> </w:t>
      </w:r>
      <w:r w:rsidRPr="00172315">
        <w:t>(1848)</w:t>
      </w:r>
    </w:p>
    <w:p w14:paraId="64888773" w14:textId="77777777" w:rsidR="005704AC" w:rsidRDefault="005704AC" w:rsidP="005704AC">
      <w:r>
        <w:rPr>
          <w:b/>
          <w:bCs/>
        </w:rPr>
        <w:t xml:space="preserve">Paris, </w:t>
      </w:r>
      <w:proofErr w:type="spellStart"/>
      <w:r>
        <w:t>Aimé</w:t>
      </w:r>
      <w:proofErr w:type="spellEnd"/>
      <w:r>
        <w:t xml:space="preserve"> – </w:t>
      </w:r>
      <w:hyperlink r:id="rId22" w:history="1">
        <w:proofErr w:type="spellStart"/>
        <w:r w:rsidRPr="00EF27DA">
          <w:rPr>
            <w:rStyle w:val="Hyperlink"/>
          </w:rPr>
          <w:t>Mnémotchnie</w:t>
        </w:r>
        <w:proofErr w:type="spellEnd"/>
        <w:r w:rsidRPr="00EF27DA">
          <w:rPr>
            <w:rStyle w:val="Hyperlink"/>
          </w:rPr>
          <w:t xml:space="preserve"> </w:t>
        </w:r>
        <w:proofErr w:type="spellStart"/>
        <w:r w:rsidRPr="00EF27DA">
          <w:rPr>
            <w:rStyle w:val="Hyperlink"/>
          </w:rPr>
          <w:t>en</w:t>
        </w:r>
        <w:proofErr w:type="spellEnd"/>
        <w:r w:rsidRPr="00EF27DA">
          <w:rPr>
            <w:rStyle w:val="Hyperlink"/>
          </w:rPr>
          <w:t xml:space="preserve"> </w:t>
        </w:r>
        <w:proofErr w:type="spellStart"/>
        <w:r w:rsidRPr="00EF27DA">
          <w:rPr>
            <w:rStyle w:val="Hyperlink"/>
          </w:rPr>
          <w:t>Général</w:t>
        </w:r>
        <w:proofErr w:type="spellEnd"/>
      </w:hyperlink>
      <w:r>
        <w:t xml:space="preserve"> (1825)</w:t>
      </w:r>
    </w:p>
    <w:p w14:paraId="64C13658" w14:textId="77777777" w:rsidR="005704AC" w:rsidRPr="001C5C42" w:rsidRDefault="005704AC" w:rsidP="005704AC">
      <w:pPr>
        <w:ind w:left="360" w:firstLine="360"/>
      </w:pPr>
      <w:r w:rsidRPr="00575844">
        <w:rPr>
          <w:b/>
          <w:bCs/>
        </w:rPr>
        <w:t>Wood</w:t>
      </w:r>
      <w:r>
        <w:t xml:space="preserve">, </w:t>
      </w:r>
      <w:r w:rsidRPr="001C5C42">
        <w:t>Ernest E.</w:t>
      </w:r>
      <w:r>
        <w:t>,</w:t>
      </w:r>
      <w:r w:rsidRPr="001C5C42">
        <w:t xml:space="preserve"> Mind and Memory Training </w:t>
      </w:r>
      <w:r>
        <w:t>(1937)</w:t>
      </w:r>
    </w:p>
    <w:p w14:paraId="634EB990" w14:textId="77777777" w:rsidR="005704AC" w:rsidRPr="0037547C" w:rsidRDefault="005704AC" w:rsidP="005704AC"/>
    <w:p w14:paraId="5E31C338" w14:textId="77777777" w:rsidR="005704AC" w:rsidRPr="00273EA5" w:rsidRDefault="005704AC" w:rsidP="005704AC">
      <w:pPr>
        <w:pStyle w:val="Heading2"/>
      </w:pPr>
      <w:r>
        <w:t>Modern</w:t>
      </w:r>
    </w:p>
    <w:p w14:paraId="361B297D" w14:textId="77777777" w:rsidR="005704AC" w:rsidRDefault="005704AC" w:rsidP="005704AC">
      <w:r w:rsidRPr="00C56126">
        <w:rPr>
          <w:b/>
          <w:bCs/>
        </w:rPr>
        <w:t>Ali</w:t>
      </w:r>
      <w:r>
        <w:t>,</w:t>
      </w:r>
      <w:r w:rsidRPr="00C70444">
        <w:t xml:space="preserve"> </w:t>
      </w:r>
      <w:proofErr w:type="spellStart"/>
      <w:r w:rsidRPr="00C70444">
        <w:t>Tansel</w:t>
      </w:r>
      <w:proofErr w:type="spellEnd"/>
    </w:p>
    <w:p w14:paraId="4B137AB3" w14:textId="77777777" w:rsidR="005704AC" w:rsidRPr="0000488D" w:rsidRDefault="005704AC" w:rsidP="009B2CBF">
      <w:pPr>
        <w:pStyle w:val="ListParagraph"/>
        <w:numPr>
          <w:ilvl w:val="0"/>
          <w:numId w:val="39"/>
        </w:numPr>
      </w:pPr>
      <w:r w:rsidRPr="0000488D">
        <w:t>How To Learn Almost Anything in 48 Hours (2016)</w:t>
      </w:r>
    </w:p>
    <w:p w14:paraId="4556FA25" w14:textId="77777777" w:rsidR="005704AC" w:rsidRDefault="005704AC" w:rsidP="009B2CBF">
      <w:pPr>
        <w:pStyle w:val="ListParagraph"/>
        <w:numPr>
          <w:ilvl w:val="0"/>
          <w:numId w:val="39"/>
        </w:numPr>
      </w:pPr>
      <w:r w:rsidRPr="00C70444">
        <w:t>Yellow Elephant</w:t>
      </w:r>
      <w:r w:rsidRPr="00BE0D1C">
        <w:t xml:space="preserve">: Improve Your Memory and Learn More, Faster, </w:t>
      </w:r>
      <w:proofErr w:type="gramStart"/>
      <w:r w:rsidRPr="00BE0D1C">
        <w:t>Better</w:t>
      </w:r>
      <w:proofErr w:type="gramEnd"/>
      <w:r>
        <w:t xml:space="preserve"> (2013)</w:t>
      </w:r>
    </w:p>
    <w:p w14:paraId="34C74478" w14:textId="77777777" w:rsidR="005704AC" w:rsidRDefault="005704AC" w:rsidP="005704AC">
      <w:r>
        <w:rPr>
          <w:b/>
          <w:bCs/>
        </w:rPr>
        <w:t xml:space="preserve">Angel </w:t>
      </w:r>
      <w:r w:rsidRPr="00662DFE">
        <w:t>Echeverria, Luis</w:t>
      </w:r>
    </w:p>
    <w:p w14:paraId="5B9A8011" w14:textId="77777777" w:rsidR="005704AC" w:rsidRDefault="005704AC" w:rsidP="009B2CBF">
      <w:pPr>
        <w:pStyle w:val="ListParagraph"/>
        <w:numPr>
          <w:ilvl w:val="0"/>
          <w:numId w:val="30"/>
        </w:numPr>
      </w:pPr>
      <w:r w:rsidRPr="00662DFE">
        <w:t xml:space="preserve">Better Memory Now: Memory Training Tips to Creatively Learn Anything Quickly </w:t>
      </w:r>
      <w:r>
        <w:t>(2016)</w:t>
      </w:r>
    </w:p>
    <w:p w14:paraId="512FE929" w14:textId="77777777" w:rsidR="005704AC" w:rsidRDefault="005704AC" w:rsidP="009B2CBF">
      <w:pPr>
        <w:pStyle w:val="ListParagraph"/>
        <w:numPr>
          <w:ilvl w:val="0"/>
          <w:numId w:val="30"/>
        </w:numPr>
      </w:pPr>
      <w:r w:rsidRPr="00662DFE">
        <w:t xml:space="preserve">How to Remember Names and Faces: Master the Art of Memorizing Anyone's Name </w:t>
      </w:r>
      <w:proofErr w:type="gramStart"/>
      <w:r w:rsidRPr="00662DFE">
        <w:t>By</w:t>
      </w:r>
      <w:proofErr w:type="gramEnd"/>
      <w:r w:rsidRPr="00662DFE">
        <w:t xml:space="preserve"> Practicing with Over 500 Memory Training Exercises of People's Faces</w:t>
      </w:r>
      <w:r>
        <w:t xml:space="preserve"> (2015)</w:t>
      </w:r>
    </w:p>
    <w:p w14:paraId="3610B3B2" w14:textId="77777777" w:rsidR="005704AC" w:rsidRDefault="005704AC" w:rsidP="009B2CBF">
      <w:pPr>
        <w:pStyle w:val="ListParagraph"/>
        <w:numPr>
          <w:ilvl w:val="0"/>
          <w:numId w:val="30"/>
        </w:numPr>
      </w:pPr>
      <w:r w:rsidRPr="002A2557">
        <w:t>Improve Memory Now with ADHD</w:t>
      </w:r>
      <w:r>
        <w:t xml:space="preserve"> (2016)</w:t>
      </w:r>
    </w:p>
    <w:p w14:paraId="39CA796C" w14:textId="77777777" w:rsidR="005704AC" w:rsidRDefault="005704AC" w:rsidP="009B2CBF">
      <w:pPr>
        <w:pStyle w:val="ListParagraph"/>
        <w:numPr>
          <w:ilvl w:val="0"/>
          <w:numId w:val="30"/>
        </w:numPr>
      </w:pPr>
      <w:r w:rsidRPr="002A2557">
        <w:lastRenderedPageBreak/>
        <w:t xml:space="preserve">Medical Terminology Mastery: Proven Memory Techniques to Help </w:t>
      </w:r>
      <w:proofErr w:type="gramStart"/>
      <w:r w:rsidRPr="002A2557">
        <w:t>Pre Med</w:t>
      </w:r>
      <w:proofErr w:type="gramEnd"/>
      <w:r w:rsidRPr="002A2557">
        <w:t xml:space="preserve"> School &amp; Nursing Course Students Learn How to Creatively Remember Medical Terms to Master Dictionary Prefix, Suffix, &amp; Root Words</w:t>
      </w:r>
      <w:r>
        <w:t xml:space="preserve"> (2016)</w:t>
      </w:r>
    </w:p>
    <w:p w14:paraId="27A10232" w14:textId="77777777" w:rsidR="005704AC" w:rsidRPr="00C70444" w:rsidRDefault="005704AC" w:rsidP="009B2CBF">
      <w:pPr>
        <w:pStyle w:val="ListParagraph"/>
        <w:numPr>
          <w:ilvl w:val="0"/>
          <w:numId w:val="30"/>
        </w:numPr>
      </w:pPr>
      <w:r w:rsidRPr="008F5B0D">
        <w:t xml:space="preserve">Vocabulary Words Brilliance: Learn How </w:t>
      </w:r>
      <w:proofErr w:type="gramStart"/>
      <w:r w:rsidRPr="008F5B0D">
        <w:t>To</w:t>
      </w:r>
      <w:proofErr w:type="gramEnd"/>
      <w:r w:rsidRPr="008F5B0D">
        <w:t xml:space="preserve"> Quickly and Creatively Memorize Vocab</w:t>
      </w:r>
      <w:r>
        <w:t xml:space="preserve"> (2017)</w:t>
      </w:r>
    </w:p>
    <w:p w14:paraId="66DE0976" w14:textId="77777777" w:rsidR="005704AC" w:rsidRDefault="005704AC" w:rsidP="005704AC">
      <w:r w:rsidRPr="00124E1F">
        <w:rPr>
          <w:b/>
          <w:bCs/>
        </w:rPr>
        <w:t>Allen</w:t>
      </w:r>
      <w:r>
        <w:rPr>
          <w:b/>
          <w:bCs/>
        </w:rPr>
        <w:t xml:space="preserve">, </w:t>
      </w:r>
      <w:r w:rsidRPr="00124E1F">
        <w:t>Robert</w:t>
      </w:r>
      <w:r>
        <w:t xml:space="preserve"> -</w:t>
      </w:r>
      <w:r w:rsidRPr="00124E1F">
        <w:rPr>
          <w:i/>
          <w:iCs/>
        </w:rPr>
        <w:t xml:space="preserve"> </w:t>
      </w:r>
      <w:r w:rsidRPr="00124E1F">
        <w:t>Improve Your Memory</w:t>
      </w:r>
    </w:p>
    <w:p w14:paraId="6F1DD0C7" w14:textId="77777777" w:rsidR="005704AC" w:rsidRPr="00AF01CA" w:rsidRDefault="005704AC" w:rsidP="005704AC">
      <w:pPr>
        <w:ind w:left="719"/>
      </w:pPr>
      <w:r>
        <w:rPr>
          <w:b/>
          <w:bCs/>
        </w:rPr>
        <w:t xml:space="preserve">Art of Memory forum </w:t>
      </w:r>
      <w:r>
        <w:t xml:space="preserve">- </w:t>
      </w:r>
      <w:hyperlink r:id="rId23" w:history="1">
        <w:r w:rsidRPr="00AF01CA">
          <w:rPr>
            <w:rStyle w:val="Hyperlink"/>
          </w:rPr>
          <w:t>Learn the Art of Memory</w:t>
        </w:r>
      </w:hyperlink>
      <w:r>
        <w:t xml:space="preserve"> </w:t>
      </w:r>
      <w:proofErr w:type="spellStart"/>
      <w:r>
        <w:t>ebook</w:t>
      </w:r>
      <w:proofErr w:type="spellEnd"/>
    </w:p>
    <w:p w14:paraId="65DF451F" w14:textId="77777777" w:rsidR="005704AC" w:rsidRDefault="005704AC" w:rsidP="005704AC">
      <w:r w:rsidRPr="00A53B9A">
        <w:rPr>
          <w:b/>
          <w:bCs/>
        </w:rPr>
        <w:t>Baddeley</w:t>
      </w:r>
      <w:r>
        <w:t>,</w:t>
      </w:r>
      <w:r w:rsidRPr="001C5C42">
        <w:t xml:space="preserve"> Alan</w:t>
      </w:r>
    </w:p>
    <w:p w14:paraId="416BA694" w14:textId="77777777" w:rsidR="005704AC" w:rsidRDefault="005704AC" w:rsidP="009B2CBF">
      <w:pPr>
        <w:pStyle w:val="ListParagraph"/>
        <w:numPr>
          <w:ilvl w:val="0"/>
          <w:numId w:val="26"/>
        </w:numPr>
      </w:pPr>
      <w:r w:rsidRPr="00D10D16">
        <w:t>Essentials of Human Memory</w:t>
      </w:r>
      <w:r>
        <w:t xml:space="preserve"> </w:t>
      </w:r>
      <w:r w:rsidRPr="00D10D16">
        <w:t>(1999)</w:t>
      </w:r>
    </w:p>
    <w:p w14:paraId="59E26051" w14:textId="77777777" w:rsidR="005704AC" w:rsidRPr="001C5C42" w:rsidRDefault="005704AC" w:rsidP="009B2CBF">
      <w:pPr>
        <w:pStyle w:val="ListParagraph"/>
        <w:numPr>
          <w:ilvl w:val="0"/>
          <w:numId w:val="26"/>
        </w:numPr>
      </w:pPr>
      <w:r w:rsidRPr="001C5C42">
        <w:t>Your Memory – a User’s Guide (2004)</w:t>
      </w:r>
    </w:p>
    <w:p w14:paraId="5C95FA7C" w14:textId="77777777" w:rsidR="005704AC" w:rsidRDefault="005704AC" w:rsidP="005704AC">
      <w:r>
        <w:rPr>
          <w:b/>
          <w:bCs/>
        </w:rPr>
        <w:t xml:space="preserve">Baine, </w:t>
      </w:r>
      <w:r>
        <w:t>David. - Memory and Instruction (1986)</w:t>
      </w:r>
    </w:p>
    <w:p w14:paraId="00B758F1" w14:textId="77777777" w:rsidR="005704AC" w:rsidRPr="008723B3" w:rsidRDefault="005704AC" w:rsidP="005704AC">
      <w:r w:rsidRPr="008723B3">
        <w:rPr>
          <w:b/>
          <w:bCs/>
        </w:rPr>
        <w:t>Bell</w:t>
      </w:r>
      <w:r>
        <w:t xml:space="preserve">, Andi - </w:t>
      </w:r>
      <w:r w:rsidRPr="008723B3">
        <w:t>Memory Pack</w:t>
      </w:r>
    </w:p>
    <w:p w14:paraId="14DBCCA0" w14:textId="77777777" w:rsidR="005704AC" w:rsidRPr="00485A96" w:rsidRDefault="005704AC" w:rsidP="005704AC">
      <w:r w:rsidRPr="00C7437D">
        <w:rPr>
          <w:b/>
          <w:bCs/>
        </w:rPr>
        <w:t>Best</w:t>
      </w:r>
      <w:r w:rsidRPr="001C5C42">
        <w:t xml:space="preserve">, </w:t>
      </w:r>
      <w:r w:rsidRPr="00485A96">
        <w:t>Graham</w:t>
      </w:r>
      <w:r>
        <w:t xml:space="preserve"> - </w:t>
      </w:r>
      <w:r w:rsidRPr="00485A96">
        <w:t xml:space="preserve">Your Complete Guide to Building </w:t>
      </w:r>
      <w:proofErr w:type="gramStart"/>
      <w:r w:rsidRPr="00485A96">
        <w:t>A</w:t>
      </w:r>
      <w:proofErr w:type="gramEnd"/>
      <w:r w:rsidRPr="00485A96">
        <w:t xml:space="preserve"> Memory Palace</w:t>
      </w:r>
    </w:p>
    <w:p w14:paraId="4F45DD02" w14:textId="77777777" w:rsidR="005704AC" w:rsidRPr="00003729" w:rsidRDefault="005704AC" w:rsidP="005704AC">
      <w:pPr>
        <w:rPr>
          <w:b/>
          <w:bCs/>
        </w:rPr>
      </w:pPr>
      <w:r w:rsidRPr="00003729">
        <w:rPr>
          <w:b/>
          <w:bCs/>
        </w:rPr>
        <w:t>Branfman</w:t>
      </w:r>
      <w:r>
        <w:t xml:space="preserve">, </w:t>
      </w:r>
      <w:r w:rsidRPr="001C5C42">
        <w:t xml:space="preserve">Benjamin </w:t>
      </w:r>
      <w:r>
        <w:t xml:space="preserve">- </w:t>
      </w:r>
      <w:r w:rsidRPr="001C5C42">
        <w:t>How to Make an Awesome Mind Palace: A Crash Course</w:t>
      </w:r>
      <w:r w:rsidRPr="00003729">
        <w:rPr>
          <w:b/>
          <w:bCs/>
        </w:rPr>
        <w:t xml:space="preserve"> </w:t>
      </w:r>
    </w:p>
    <w:p w14:paraId="463C74A0" w14:textId="77777777" w:rsidR="005704AC" w:rsidRDefault="005704AC" w:rsidP="005704AC">
      <w:pPr>
        <w:ind w:left="719"/>
      </w:pPr>
      <w:r w:rsidRPr="0085138E">
        <w:rPr>
          <w:b/>
          <w:bCs/>
        </w:rPr>
        <w:t>Briones</w:t>
      </w:r>
      <w:r>
        <w:t>,</w:t>
      </w:r>
      <w:r w:rsidRPr="0085138E">
        <w:rPr>
          <w:b/>
          <w:bCs/>
        </w:rPr>
        <w:t xml:space="preserve"> </w:t>
      </w:r>
      <w:r w:rsidRPr="00C70444">
        <w:t>Johnny</w:t>
      </w:r>
    </w:p>
    <w:p w14:paraId="1852E6A9" w14:textId="77777777" w:rsidR="005704AC" w:rsidRDefault="005704AC" w:rsidP="009B2CBF">
      <w:pPr>
        <w:pStyle w:val="ListParagraph"/>
        <w:numPr>
          <w:ilvl w:val="0"/>
          <w:numId w:val="38"/>
        </w:numPr>
      </w:pPr>
      <w:r>
        <w:t xml:space="preserve">How To Improve Your Memory: Study Less </w:t>
      </w:r>
      <w:proofErr w:type="gramStart"/>
      <w:r>
        <w:t>But</w:t>
      </w:r>
      <w:proofErr w:type="gramEnd"/>
      <w:r>
        <w:t xml:space="preserve"> Still Ace Your Classes (2015)</w:t>
      </w:r>
    </w:p>
    <w:p w14:paraId="3F678E47" w14:textId="77777777" w:rsidR="005704AC" w:rsidRPr="00C70444" w:rsidRDefault="005704AC" w:rsidP="009B2CBF">
      <w:pPr>
        <w:pStyle w:val="ListParagraph"/>
        <w:numPr>
          <w:ilvl w:val="0"/>
          <w:numId w:val="37"/>
        </w:numPr>
      </w:pPr>
      <w:r w:rsidRPr="00C70444">
        <w:t xml:space="preserve">Improve Your Memory: How to Use Memory Techniques in Your Daily Life </w:t>
      </w:r>
      <w:r>
        <w:t>with</w:t>
      </w:r>
      <w:r w:rsidRPr="00C70444">
        <w:t xml:space="preserve"> </w:t>
      </w:r>
      <w:r w:rsidRPr="0085138E">
        <w:t xml:space="preserve">Erik van </w:t>
      </w:r>
      <w:proofErr w:type="spellStart"/>
      <w:r w:rsidRPr="0085138E">
        <w:t>Mechelen</w:t>
      </w:r>
      <w:proofErr w:type="spellEnd"/>
      <w:r>
        <w:t xml:space="preserve"> (2015)</w:t>
      </w:r>
    </w:p>
    <w:p w14:paraId="02CA0C11" w14:textId="77777777" w:rsidR="005704AC" w:rsidRPr="00C70444" w:rsidRDefault="005704AC" w:rsidP="005704AC">
      <w:r w:rsidRPr="00C56126">
        <w:rPr>
          <w:b/>
          <w:bCs/>
        </w:rPr>
        <w:t>Browning</w:t>
      </w:r>
      <w:r>
        <w:t>,</w:t>
      </w:r>
      <w:r w:rsidRPr="00C70444">
        <w:t xml:space="preserve"> William G. </w:t>
      </w:r>
      <w:r>
        <w:t xml:space="preserve">- </w:t>
      </w:r>
      <w:r w:rsidRPr="00C70444">
        <w:t xml:space="preserve">Memory Power </w:t>
      </w:r>
      <w:proofErr w:type="gramStart"/>
      <w:r w:rsidRPr="00C70444">
        <w:t>For</w:t>
      </w:r>
      <w:proofErr w:type="gramEnd"/>
      <w:r w:rsidRPr="00C70444">
        <w:t xml:space="preserve"> Exams</w:t>
      </w:r>
    </w:p>
    <w:p w14:paraId="1C3DAC96" w14:textId="77777777" w:rsidR="005704AC" w:rsidRDefault="005704AC" w:rsidP="005704AC">
      <w:r w:rsidRPr="001C1425">
        <w:rPr>
          <w:b/>
          <w:bCs/>
        </w:rPr>
        <w:t>Buzan</w:t>
      </w:r>
      <w:r>
        <w:t xml:space="preserve">, </w:t>
      </w:r>
      <w:r w:rsidRPr="00DC6D21">
        <w:t>Tony</w:t>
      </w:r>
    </w:p>
    <w:p w14:paraId="0512CA1E" w14:textId="77777777" w:rsidR="005704AC" w:rsidRDefault="005704AC" w:rsidP="009B2CBF">
      <w:pPr>
        <w:pStyle w:val="ListParagraph"/>
        <w:numPr>
          <w:ilvl w:val="0"/>
          <w:numId w:val="10"/>
        </w:numPr>
      </w:pPr>
      <w:r w:rsidRPr="001A63E0">
        <w:t>Age-Proof Your Brain: Sharpen Your Memory in 7 Days</w:t>
      </w:r>
      <w:r>
        <w:t xml:space="preserve"> (2009)</w:t>
      </w:r>
    </w:p>
    <w:p w14:paraId="3CE0A04A" w14:textId="77777777" w:rsidR="005704AC" w:rsidRDefault="005704AC" w:rsidP="009B2CBF">
      <w:pPr>
        <w:pStyle w:val="ListParagraph"/>
        <w:numPr>
          <w:ilvl w:val="0"/>
          <w:numId w:val="10"/>
        </w:numPr>
      </w:pPr>
      <w:r w:rsidRPr="00753ECF">
        <w:t>Brilliant Memory: Unlock the power of your mind</w:t>
      </w:r>
      <w:r>
        <w:t xml:space="preserve"> (2006)</w:t>
      </w:r>
    </w:p>
    <w:p w14:paraId="107203FD" w14:textId="77777777" w:rsidR="005704AC" w:rsidRDefault="005704AC" w:rsidP="009B2CBF">
      <w:pPr>
        <w:pStyle w:val="ListParagraph"/>
        <w:numPr>
          <w:ilvl w:val="0"/>
          <w:numId w:val="10"/>
        </w:numPr>
      </w:pPr>
      <w:r w:rsidRPr="008F63E9">
        <w:t>Master Your Memory</w:t>
      </w:r>
      <w:r>
        <w:t xml:space="preserve"> (1989, 1998)</w:t>
      </w:r>
    </w:p>
    <w:p w14:paraId="010FB0DE" w14:textId="77777777" w:rsidR="005704AC" w:rsidRDefault="005704AC" w:rsidP="009B2CBF">
      <w:pPr>
        <w:pStyle w:val="ListParagraph"/>
        <w:numPr>
          <w:ilvl w:val="0"/>
          <w:numId w:val="10"/>
        </w:numPr>
      </w:pPr>
      <w:r w:rsidRPr="001C5C42">
        <w:t>The Memory Book (20</w:t>
      </w:r>
      <w:r>
        <w:t>10</w:t>
      </w:r>
      <w:r w:rsidRPr="001C5C42">
        <w:t xml:space="preserve">) </w:t>
      </w:r>
      <w:r>
        <w:t>with James Harrison.</w:t>
      </w:r>
    </w:p>
    <w:p w14:paraId="5200F1B7" w14:textId="77777777" w:rsidR="005704AC" w:rsidRPr="001C5C42" w:rsidRDefault="005704AC" w:rsidP="009B2CBF">
      <w:pPr>
        <w:pStyle w:val="ListParagraph"/>
        <w:numPr>
          <w:ilvl w:val="0"/>
          <w:numId w:val="10"/>
        </w:numPr>
      </w:pPr>
      <w:r>
        <w:t>Memory Vision (1989)</w:t>
      </w:r>
    </w:p>
    <w:p w14:paraId="0945D4BF" w14:textId="77777777" w:rsidR="005704AC" w:rsidRDefault="005704AC" w:rsidP="009B2CBF">
      <w:pPr>
        <w:pStyle w:val="ListParagraph"/>
        <w:numPr>
          <w:ilvl w:val="0"/>
          <w:numId w:val="10"/>
        </w:numPr>
      </w:pPr>
      <w:r>
        <w:t>Speed Memory (1977)</w:t>
      </w:r>
    </w:p>
    <w:p w14:paraId="56FF6B77" w14:textId="77777777" w:rsidR="005704AC" w:rsidRDefault="005704AC" w:rsidP="009B2CBF">
      <w:pPr>
        <w:pStyle w:val="ListParagraph"/>
        <w:numPr>
          <w:ilvl w:val="0"/>
          <w:numId w:val="10"/>
        </w:numPr>
      </w:pPr>
      <w:r w:rsidRPr="000C3B92">
        <w:t>Unlimited Memory: How to Use Advanced Learning Strategies to Learn Faster, Remember More and be More Productive</w:t>
      </w:r>
      <w:r>
        <w:t xml:space="preserve"> (2014)</w:t>
      </w:r>
    </w:p>
    <w:p w14:paraId="1FCAAA65" w14:textId="77777777" w:rsidR="005704AC" w:rsidRPr="00DC6D21" w:rsidRDefault="005704AC" w:rsidP="009B2CBF">
      <w:pPr>
        <w:pStyle w:val="ListParagraph"/>
        <w:numPr>
          <w:ilvl w:val="0"/>
          <w:numId w:val="10"/>
        </w:numPr>
      </w:pPr>
      <w:r w:rsidRPr="008F63E9">
        <w:t>Use Your Memory</w:t>
      </w:r>
      <w:r w:rsidRPr="000C3B92">
        <w:t>: Understand Your Mind to Improve Your Memory and Mental Power</w:t>
      </w:r>
      <w:r>
        <w:t xml:space="preserve"> (1995) (2003)</w:t>
      </w:r>
    </w:p>
    <w:p w14:paraId="3CF7A954" w14:textId="77777777" w:rsidR="005704AC" w:rsidRDefault="005704AC" w:rsidP="009B2CBF">
      <w:pPr>
        <w:pStyle w:val="ListParagraph"/>
        <w:numPr>
          <w:ilvl w:val="0"/>
          <w:numId w:val="10"/>
        </w:numPr>
      </w:pPr>
      <w:r w:rsidRPr="00DC6D21">
        <w:t>Use Your Perfect Memory</w:t>
      </w:r>
      <w:r w:rsidRPr="00F82E79">
        <w:t>: Dramatic New Techniques for Improving Your Memory</w:t>
      </w:r>
      <w:r>
        <w:t xml:space="preserve"> (1991)</w:t>
      </w:r>
    </w:p>
    <w:p w14:paraId="0427BDAE" w14:textId="77777777" w:rsidR="005704AC" w:rsidRDefault="005704AC" w:rsidP="005704AC">
      <w:r w:rsidRPr="0090068A">
        <w:rPr>
          <w:b/>
          <w:bCs/>
        </w:rPr>
        <w:t>By</w:t>
      </w:r>
      <w:r>
        <w:t xml:space="preserve">, </w:t>
      </w:r>
      <w:proofErr w:type="spellStart"/>
      <w:r w:rsidRPr="0090068A">
        <w:t>Oddbj</w:t>
      </w:r>
      <w:r w:rsidRPr="00AB7D2B">
        <w:t>ø</w:t>
      </w:r>
      <w:r w:rsidRPr="0090068A">
        <w:t>rn</w:t>
      </w:r>
      <w:proofErr w:type="spellEnd"/>
    </w:p>
    <w:p w14:paraId="03A47E9A" w14:textId="77777777" w:rsidR="005704AC" w:rsidRPr="0037547C" w:rsidRDefault="005704AC" w:rsidP="009B2CBF">
      <w:pPr>
        <w:pStyle w:val="ListParagraph"/>
        <w:numPr>
          <w:ilvl w:val="0"/>
          <w:numId w:val="16"/>
        </w:numPr>
      </w:pPr>
      <w:r w:rsidRPr="0037547C">
        <w:t xml:space="preserve">Memo: The Easiest Way to Improve Your Memory </w:t>
      </w:r>
    </w:p>
    <w:p w14:paraId="58998ADF" w14:textId="77777777" w:rsidR="005704AC" w:rsidRDefault="005704AC" w:rsidP="009B2CBF">
      <w:pPr>
        <w:pStyle w:val="ListParagraph"/>
        <w:numPr>
          <w:ilvl w:val="0"/>
          <w:numId w:val="16"/>
        </w:numPr>
      </w:pPr>
      <w:r w:rsidRPr="0037547C">
        <w:t>The Memo Handbook</w:t>
      </w:r>
    </w:p>
    <w:p w14:paraId="15717E4E" w14:textId="77777777" w:rsidR="005704AC" w:rsidRDefault="005704AC" w:rsidP="005704AC">
      <w:pPr>
        <w:pStyle w:val="Heading3"/>
      </w:pPr>
      <w:r>
        <w:t>C</w:t>
      </w:r>
    </w:p>
    <w:p w14:paraId="3E074263" w14:textId="77777777" w:rsidR="005704AC" w:rsidRDefault="005704AC" w:rsidP="005704AC">
      <w:r w:rsidRPr="000A1013">
        <w:rPr>
          <w:b/>
          <w:bCs/>
        </w:rPr>
        <w:t>Caleb</w:t>
      </w:r>
      <w:r>
        <w:t xml:space="preserve">, </w:t>
      </w:r>
      <w:r w:rsidRPr="000A1013">
        <w:t>John</w:t>
      </w:r>
    </w:p>
    <w:p w14:paraId="378AB7D1" w14:textId="77777777" w:rsidR="005704AC" w:rsidRDefault="005704AC" w:rsidP="009B2CBF">
      <w:pPr>
        <w:pStyle w:val="ListParagraph"/>
        <w:numPr>
          <w:ilvl w:val="0"/>
          <w:numId w:val="35"/>
        </w:numPr>
      </w:pPr>
      <w:r w:rsidRPr="000A1013">
        <w:t>Memory Techniques, for School, Work,</w:t>
      </w:r>
      <w:r>
        <w:t xml:space="preserve"> </w:t>
      </w:r>
      <w:r w:rsidRPr="000A1013">
        <w:t>and Play</w:t>
      </w:r>
      <w:r>
        <w:t xml:space="preserve"> with Nicole Caleb (2016)</w:t>
      </w:r>
    </w:p>
    <w:p w14:paraId="5FBA9D52" w14:textId="77777777" w:rsidR="005704AC" w:rsidRDefault="005704AC" w:rsidP="009B2CBF">
      <w:pPr>
        <w:pStyle w:val="ListParagraph"/>
        <w:numPr>
          <w:ilvl w:val="0"/>
          <w:numId w:val="34"/>
        </w:numPr>
      </w:pPr>
      <w:r w:rsidRPr="000A1013">
        <w:t>A Strange Bedtime Story</w:t>
      </w:r>
      <w:r>
        <w:t xml:space="preserve"> (2016)</w:t>
      </w:r>
    </w:p>
    <w:p w14:paraId="15324F2C" w14:textId="77777777" w:rsidR="005704AC" w:rsidRPr="000A1013" w:rsidRDefault="005704AC" w:rsidP="009B2CBF">
      <w:pPr>
        <w:pStyle w:val="ListParagraph"/>
        <w:numPr>
          <w:ilvl w:val="0"/>
          <w:numId w:val="34"/>
        </w:numPr>
      </w:pPr>
      <w:r w:rsidRPr="000A1013">
        <w:t>A Strange Bedtime Tale</w:t>
      </w:r>
      <w:r>
        <w:t xml:space="preserve"> (2016)</w:t>
      </w:r>
    </w:p>
    <w:p w14:paraId="4614128A" w14:textId="77777777" w:rsidR="005704AC" w:rsidRPr="008723B3" w:rsidRDefault="005704AC" w:rsidP="005704AC">
      <w:pPr>
        <w:ind w:left="719"/>
      </w:pPr>
      <w:proofErr w:type="spellStart"/>
      <w:r w:rsidRPr="008723B3">
        <w:rPr>
          <w:b/>
          <w:bCs/>
        </w:rPr>
        <w:t>Campayo</w:t>
      </w:r>
      <w:proofErr w:type="spellEnd"/>
      <w:r w:rsidRPr="008723B3">
        <w:t>, Ramón - Maximize Your Memory</w:t>
      </w:r>
    </w:p>
    <w:p w14:paraId="0B1823E2" w14:textId="77777777" w:rsidR="005704AC" w:rsidRDefault="005704AC" w:rsidP="005704AC">
      <w:pPr>
        <w:ind w:left="719"/>
      </w:pPr>
      <w:r w:rsidRPr="008723B3">
        <w:rPr>
          <w:b/>
          <w:bCs/>
        </w:rPr>
        <w:t>Chambers</w:t>
      </w:r>
      <w:r>
        <w:t>, Phil</w:t>
      </w:r>
    </w:p>
    <w:p w14:paraId="38255039" w14:textId="77777777" w:rsidR="005704AC" w:rsidRPr="00B63E56" w:rsidRDefault="005704AC" w:rsidP="009B2CBF">
      <w:pPr>
        <w:pStyle w:val="ListParagraph"/>
        <w:numPr>
          <w:ilvl w:val="0"/>
          <w:numId w:val="23"/>
        </w:numPr>
      </w:pPr>
      <w:r w:rsidRPr="00B63E56">
        <w:t>The Mind Sport of Memory 2008 Yearbook</w:t>
      </w:r>
      <w:r w:rsidRPr="002F7DEF">
        <w:t xml:space="preserve"> </w:t>
      </w:r>
      <w:r>
        <w:t>with</w:t>
      </w:r>
      <w:r w:rsidRPr="00B63E56">
        <w:t xml:space="preserve"> </w:t>
      </w:r>
      <w:r>
        <w:t xml:space="preserve">Christopher </w:t>
      </w:r>
      <w:r w:rsidRPr="00B63E56">
        <w:t>Day</w:t>
      </w:r>
    </w:p>
    <w:p w14:paraId="0A835A40" w14:textId="77777777" w:rsidR="005704AC" w:rsidRPr="00C70444" w:rsidRDefault="005704AC" w:rsidP="009B2CBF">
      <w:pPr>
        <w:pStyle w:val="ListParagraph"/>
        <w:numPr>
          <w:ilvl w:val="0"/>
          <w:numId w:val="23"/>
        </w:numPr>
      </w:pPr>
      <w:r w:rsidRPr="00C70444">
        <w:t>The Student Survival Guide </w:t>
      </w:r>
      <w:r>
        <w:t>with</w:t>
      </w:r>
      <w:r w:rsidRPr="00C70444">
        <w:t xml:space="preserve"> </w:t>
      </w:r>
      <w:r>
        <w:t xml:space="preserve">Elaine </w:t>
      </w:r>
      <w:proofErr w:type="spellStart"/>
      <w:r w:rsidRPr="00C70444">
        <w:t>Colliar</w:t>
      </w:r>
      <w:proofErr w:type="spellEnd"/>
      <w:r>
        <w:t xml:space="preserve"> (2008)</w:t>
      </w:r>
    </w:p>
    <w:p w14:paraId="0E12C5BD" w14:textId="6C62DDDB" w:rsidR="00C42292" w:rsidRDefault="00C42292" w:rsidP="005704AC">
      <w:r>
        <w:rPr>
          <w:b/>
          <w:bCs/>
        </w:rPr>
        <w:t xml:space="preserve">Chandra, </w:t>
      </w:r>
      <w:r>
        <w:t xml:space="preserve">Jagadish Chandra - </w:t>
      </w:r>
      <w:r w:rsidRPr="00C42292">
        <w:t xml:space="preserve">How </w:t>
      </w:r>
      <w:proofErr w:type="gramStart"/>
      <w:r w:rsidRPr="00C42292">
        <w:t>To</w:t>
      </w:r>
      <w:proofErr w:type="gramEnd"/>
      <w:r w:rsidRPr="00C42292">
        <w:t xml:space="preserve"> Become </w:t>
      </w:r>
      <w:r>
        <w:t>a</w:t>
      </w:r>
      <w:r w:rsidRPr="00C42292">
        <w:t xml:space="preserve"> Memory Expert In Seven Days</w:t>
      </w:r>
      <w:r>
        <w:t xml:space="preserve"> (2016)</w:t>
      </w:r>
    </w:p>
    <w:p w14:paraId="6C29FDEC" w14:textId="24208172" w:rsidR="005704AC" w:rsidRDefault="005704AC" w:rsidP="005704AC">
      <w:r w:rsidRPr="00DD7381">
        <w:rPr>
          <w:b/>
          <w:bCs/>
        </w:rPr>
        <w:t>Cooke</w:t>
      </w:r>
      <w:r>
        <w:t xml:space="preserve">, </w:t>
      </w:r>
      <w:r w:rsidRPr="00DD7381">
        <w:t>Ed</w:t>
      </w:r>
      <w:r>
        <w:t xml:space="preserve"> -</w:t>
      </w:r>
      <w:r w:rsidRPr="00DD7381">
        <w:t xml:space="preserve"> Remember, Remember</w:t>
      </w:r>
      <w:r>
        <w:t xml:space="preserve"> (2008)</w:t>
      </w:r>
    </w:p>
    <w:p w14:paraId="21FF3B2D" w14:textId="77777777" w:rsidR="005704AC" w:rsidRPr="00DD7381" w:rsidRDefault="005704AC" w:rsidP="005704AC">
      <w:r w:rsidRPr="00780777">
        <w:rPr>
          <w:b/>
          <w:bCs/>
        </w:rPr>
        <w:t>Davis</w:t>
      </w:r>
      <w:r>
        <w:t>,</w:t>
      </w:r>
      <w:r w:rsidRPr="001C5C42">
        <w:t xml:space="preserve"> Andrew M. </w:t>
      </w:r>
      <w:r>
        <w:t xml:space="preserve">- </w:t>
      </w:r>
      <w:r w:rsidRPr="001C5C42">
        <w:t>An Approach to Extended Memorization of Scripture</w:t>
      </w:r>
      <w:r>
        <w:t xml:space="preserve"> (2014)</w:t>
      </w:r>
    </w:p>
    <w:p w14:paraId="578DEB50" w14:textId="77777777" w:rsidR="005704AC" w:rsidRDefault="005704AC" w:rsidP="005704AC">
      <w:proofErr w:type="spellStart"/>
      <w:r>
        <w:rPr>
          <w:b/>
          <w:bCs/>
        </w:rPr>
        <w:lastRenderedPageBreak/>
        <w:t>Dellis</w:t>
      </w:r>
      <w:proofErr w:type="spellEnd"/>
      <w:r>
        <w:rPr>
          <w:b/>
          <w:bCs/>
        </w:rPr>
        <w:t xml:space="preserve">, </w:t>
      </w:r>
      <w:r>
        <w:t>Nelson</w:t>
      </w:r>
    </w:p>
    <w:p w14:paraId="7A893E37" w14:textId="77777777" w:rsidR="005704AC" w:rsidRDefault="005704AC" w:rsidP="009B2CBF">
      <w:pPr>
        <w:pStyle w:val="ListParagraph"/>
        <w:numPr>
          <w:ilvl w:val="0"/>
          <w:numId w:val="15"/>
        </w:numPr>
      </w:pPr>
      <w:r w:rsidRPr="00CD704F">
        <w:t xml:space="preserve">Remember </w:t>
      </w:r>
      <w:proofErr w:type="gramStart"/>
      <w:r w:rsidRPr="00CD704F">
        <w:t>It!:</w:t>
      </w:r>
      <w:proofErr w:type="gramEnd"/>
      <w:r w:rsidRPr="00CD704F">
        <w:t xml:space="preserve"> The Names of People You Meet, All of Your Passwords, Where You Left Your Keys, and Everything Else You Tend to Forget</w:t>
      </w:r>
      <w:r>
        <w:t xml:space="preserve"> (2018)</w:t>
      </w:r>
    </w:p>
    <w:p w14:paraId="7E24C23B" w14:textId="77777777" w:rsidR="005704AC" w:rsidRDefault="005704AC" w:rsidP="005704AC">
      <w:proofErr w:type="spellStart"/>
      <w:r w:rsidRPr="0067100C">
        <w:rPr>
          <w:b/>
          <w:bCs/>
        </w:rPr>
        <w:t>Dudai</w:t>
      </w:r>
      <w:proofErr w:type="spellEnd"/>
      <w:r>
        <w:t>,</w:t>
      </w:r>
      <w:r w:rsidRPr="00C70444">
        <w:t xml:space="preserve"> </w:t>
      </w:r>
      <w:proofErr w:type="spellStart"/>
      <w:r w:rsidRPr="00C70444">
        <w:t>Yadin</w:t>
      </w:r>
      <w:proofErr w:type="spellEnd"/>
      <w:r w:rsidRPr="00C70444">
        <w:t xml:space="preserve"> </w:t>
      </w:r>
      <w:r>
        <w:t xml:space="preserve">- </w:t>
      </w:r>
      <w:r w:rsidRPr="00C70444">
        <w:t>Memory from A to Z: Keywords, Concepts, and Beyond</w:t>
      </w:r>
    </w:p>
    <w:p w14:paraId="633C542F" w14:textId="77777777" w:rsidR="005704AC" w:rsidRPr="007F7845" w:rsidRDefault="005704AC" w:rsidP="005704AC">
      <w:r>
        <w:rPr>
          <w:b/>
          <w:bCs/>
        </w:rPr>
        <w:t>Evans</w:t>
      </w:r>
      <w:r w:rsidRPr="007F7845">
        <w:t>, Rod L. - Every Good Boy Deserves Fudge: The Book of Mnemonic Devices</w:t>
      </w:r>
      <w:r>
        <w:t xml:space="preserve"> (2007)</w:t>
      </w:r>
    </w:p>
    <w:p w14:paraId="1C766791" w14:textId="77777777" w:rsidR="005704AC" w:rsidRDefault="005704AC" w:rsidP="005704AC">
      <w:r w:rsidRPr="000E1D37">
        <w:rPr>
          <w:b/>
          <w:bCs/>
        </w:rPr>
        <w:t>Foer</w:t>
      </w:r>
      <w:r w:rsidRPr="0037547C">
        <w:t>, Joshua</w:t>
      </w:r>
      <w:r>
        <w:t xml:space="preserve"> - </w:t>
      </w:r>
      <w:r w:rsidRPr="00870DBF">
        <w:t>Moonwalking with Einstein</w:t>
      </w:r>
    </w:p>
    <w:p w14:paraId="056FED03" w14:textId="77777777" w:rsidR="005704AC" w:rsidRPr="00BC1CDF" w:rsidRDefault="005704AC" w:rsidP="005704AC">
      <w:pPr>
        <w:ind w:left="719"/>
      </w:pPr>
      <w:r w:rsidRPr="00BC1CDF">
        <w:rPr>
          <w:b/>
          <w:bCs/>
        </w:rPr>
        <w:t>Foster</w:t>
      </w:r>
      <w:r w:rsidRPr="00BC1CDF">
        <w:t>, Jonathan – Memory, a Very Short Introduction</w:t>
      </w:r>
    </w:p>
    <w:p w14:paraId="31E43C92" w14:textId="77777777" w:rsidR="005704AC" w:rsidRPr="00113096" w:rsidRDefault="005704AC" w:rsidP="005704AC">
      <w:pPr>
        <w:ind w:left="719"/>
      </w:pPr>
      <w:r w:rsidRPr="00113096">
        <w:rPr>
          <w:b/>
          <w:bCs/>
        </w:rPr>
        <w:t>Genovese</w:t>
      </w:r>
      <w:r>
        <w:t xml:space="preserve">, </w:t>
      </w:r>
      <w:r w:rsidRPr="00113096">
        <w:t xml:space="preserve">Jeremy </w:t>
      </w:r>
      <w:r>
        <w:t xml:space="preserve">- </w:t>
      </w:r>
      <w:r w:rsidRPr="00113096">
        <w:t>Remembering Willie Nelson: The Science of Peak Memory</w:t>
      </w:r>
    </w:p>
    <w:p w14:paraId="1BF47486" w14:textId="77777777" w:rsidR="005704AC" w:rsidRDefault="005704AC" w:rsidP="005704AC">
      <w:r w:rsidRPr="00B46B86">
        <w:rPr>
          <w:b/>
          <w:bCs/>
        </w:rPr>
        <w:t>Guilfoyle</w:t>
      </w:r>
      <w:r>
        <w:t>,</w:t>
      </w:r>
      <w:r w:rsidRPr="00B013C8">
        <w:t xml:space="preserve"> Daniel </w:t>
      </w:r>
      <w:r>
        <w:t xml:space="preserve">- </w:t>
      </w:r>
      <w:r w:rsidRPr="00B013C8">
        <w:t>From Shrink to Think: A Mental Journey through the Memory Journey</w:t>
      </w:r>
      <w:r>
        <w:t xml:space="preserve"> (2020)</w:t>
      </w:r>
    </w:p>
    <w:p w14:paraId="0C26F719" w14:textId="77777777" w:rsidR="005704AC" w:rsidRPr="00C70444" w:rsidRDefault="005704AC" w:rsidP="005704AC">
      <w:pPr>
        <w:ind w:left="719"/>
      </w:pPr>
      <w:proofErr w:type="spellStart"/>
      <w:r w:rsidRPr="00726DDC">
        <w:rPr>
          <w:b/>
          <w:bCs/>
        </w:rPr>
        <w:t>Hagwood</w:t>
      </w:r>
      <w:proofErr w:type="spellEnd"/>
      <w:r>
        <w:t>,</w:t>
      </w:r>
      <w:r w:rsidRPr="00C70444">
        <w:t xml:space="preserve"> Scott </w:t>
      </w:r>
      <w:r>
        <w:t xml:space="preserve">- </w:t>
      </w:r>
      <w:r w:rsidRPr="00C70444">
        <w:t>Memory Power: You Can Develop a Great Memory</w:t>
      </w:r>
    </w:p>
    <w:p w14:paraId="4DE23952" w14:textId="77777777" w:rsidR="005704AC" w:rsidRDefault="005704AC" w:rsidP="005704AC">
      <w:pPr>
        <w:ind w:left="360" w:firstLine="359"/>
      </w:pPr>
      <w:r w:rsidRPr="004C1331">
        <w:rPr>
          <w:b/>
          <w:bCs/>
        </w:rPr>
        <w:t>Hale-Evans</w:t>
      </w:r>
      <w:r>
        <w:t xml:space="preserve">, </w:t>
      </w:r>
      <w:r w:rsidRPr="004C1331">
        <w:t>Ron</w:t>
      </w:r>
    </w:p>
    <w:p w14:paraId="7ABDE450" w14:textId="77777777" w:rsidR="005704AC" w:rsidRDefault="005704AC" w:rsidP="009B2CBF">
      <w:pPr>
        <w:pStyle w:val="ListParagraph"/>
        <w:numPr>
          <w:ilvl w:val="0"/>
          <w:numId w:val="21"/>
        </w:numPr>
      </w:pPr>
      <w:r w:rsidRPr="004C1331">
        <w:t>Mind Performance Hacks</w:t>
      </w:r>
      <w:r>
        <w:t xml:space="preserve"> (2006)</w:t>
      </w:r>
    </w:p>
    <w:p w14:paraId="61ECD5FC" w14:textId="77777777" w:rsidR="005704AC" w:rsidRPr="008B17EE" w:rsidRDefault="005704AC" w:rsidP="009B2CBF">
      <w:pPr>
        <w:numPr>
          <w:ilvl w:val="0"/>
          <w:numId w:val="21"/>
        </w:numPr>
      </w:pPr>
      <w:proofErr w:type="spellStart"/>
      <w:r w:rsidRPr="008B17EE">
        <w:t>Mindhacker</w:t>
      </w:r>
      <w:proofErr w:type="spellEnd"/>
      <w:r w:rsidRPr="008B17EE">
        <w:t>: 60 Tips, Tricks, and Games to Take Your Mind to the Next Level </w:t>
      </w:r>
      <w:r>
        <w:t>with</w:t>
      </w:r>
      <w:r w:rsidRPr="008B17EE">
        <w:t xml:space="preserve"> Marty Hale Evans</w:t>
      </w:r>
    </w:p>
    <w:p w14:paraId="55DA0760" w14:textId="77777777" w:rsidR="005704AC" w:rsidRDefault="005704AC" w:rsidP="005704AC">
      <w:pPr>
        <w:ind w:left="719"/>
      </w:pPr>
      <w:r w:rsidRPr="00E6145B">
        <w:rPr>
          <w:b/>
          <w:bCs/>
        </w:rPr>
        <w:t>Hancock</w:t>
      </w:r>
      <w:r>
        <w:t xml:space="preserve">, </w:t>
      </w:r>
      <w:r w:rsidRPr="00E6145B">
        <w:t>Johnathan</w:t>
      </w:r>
    </w:p>
    <w:p w14:paraId="2859DE1F" w14:textId="77777777" w:rsidR="005704AC" w:rsidRDefault="005704AC" w:rsidP="009B2CBF">
      <w:pPr>
        <w:pStyle w:val="ListParagraph"/>
        <w:numPr>
          <w:ilvl w:val="0"/>
          <w:numId w:val="40"/>
        </w:numPr>
      </w:pPr>
      <w:r>
        <w:t>Brilliant Memory Training</w:t>
      </w:r>
    </w:p>
    <w:p w14:paraId="1AAB027D" w14:textId="77777777" w:rsidR="005704AC" w:rsidRDefault="005704AC" w:rsidP="009B2CBF">
      <w:pPr>
        <w:pStyle w:val="ListParagraph"/>
        <w:numPr>
          <w:ilvl w:val="0"/>
          <w:numId w:val="40"/>
        </w:numPr>
      </w:pPr>
      <w:r>
        <w:t xml:space="preserve">How to Improve Your Memory </w:t>
      </w:r>
      <w:proofErr w:type="gramStart"/>
      <w:r>
        <w:t>For</w:t>
      </w:r>
      <w:proofErr w:type="gramEnd"/>
      <w:r>
        <w:t xml:space="preserve"> Study</w:t>
      </w:r>
    </w:p>
    <w:p w14:paraId="2D8B23DE" w14:textId="77777777" w:rsidR="005704AC" w:rsidRDefault="005704AC" w:rsidP="009B2CBF">
      <w:pPr>
        <w:pStyle w:val="ListParagraph"/>
        <w:numPr>
          <w:ilvl w:val="0"/>
          <w:numId w:val="40"/>
        </w:numPr>
      </w:pPr>
      <w:r w:rsidRPr="00E6145B">
        <w:t>Maximize Your Memory</w:t>
      </w:r>
    </w:p>
    <w:p w14:paraId="4DEBC6CD" w14:textId="77777777" w:rsidR="005704AC" w:rsidRDefault="005704AC" w:rsidP="009B2CBF">
      <w:pPr>
        <w:pStyle w:val="ListParagraph"/>
        <w:numPr>
          <w:ilvl w:val="0"/>
          <w:numId w:val="40"/>
        </w:numPr>
      </w:pPr>
      <w:r>
        <w:t>Successful Memory Techniques with Cheryl Buggy</w:t>
      </w:r>
    </w:p>
    <w:p w14:paraId="6936876D" w14:textId="77777777" w:rsidR="005704AC" w:rsidRPr="007F7845" w:rsidRDefault="005704AC" w:rsidP="005704AC">
      <w:pPr>
        <w:ind w:left="719"/>
      </w:pPr>
      <w:r>
        <w:rPr>
          <w:b/>
          <w:bCs/>
        </w:rPr>
        <w:t>Haws</w:t>
      </w:r>
      <w:r>
        <w:t xml:space="preserve">, Jon - </w:t>
      </w:r>
      <w:r w:rsidRPr="007F7845">
        <w:t>Nursing Mnemonics: 108 Memory Tricks to Demolish Nursing School</w:t>
      </w:r>
      <w:r>
        <w:t xml:space="preserve"> (2015)</w:t>
      </w:r>
    </w:p>
    <w:p w14:paraId="6BF66272" w14:textId="77777777" w:rsidR="005704AC" w:rsidRPr="00C70444" w:rsidRDefault="005704AC" w:rsidP="005704AC">
      <w:r w:rsidRPr="0067100C">
        <w:rPr>
          <w:b/>
          <w:bCs/>
        </w:rPr>
        <w:t>Higbee</w:t>
      </w:r>
      <w:r>
        <w:t xml:space="preserve">, </w:t>
      </w:r>
      <w:r w:rsidRPr="00C70444">
        <w:t xml:space="preserve">Kenneth </w:t>
      </w:r>
      <w:r>
        <w:t xml:space="preserve">- </w:t>
      </w:r>
      <w:r w:rsidRPr="00C70444">
        <w:t>Your Memory: How It Works and How to Improve It</w:t>
      </w:r>
    </w:p>
    <w:p w14:paraId="662BA74C" w14:textId="77777777" w:rsidR="005704AC" w:rsidRPr="008B17EE" w:rsidRDefault="005704AC" w:rsidP="005704AC">
      <w:r w:rsidRPr="008B17EE">
        <w:rPr>
          <w:b/>
          <w:bCs/>
        </w:rPr>
        <w:t>Hughes</w:t>
      </w:r>
      <w:r>
        <w:t xml:space="preserve">, </w:t>
      </w:r>
      <w:r w:rsidRPr="008B17EE">
        <w:t xml:space="preserve">Ted </w:t>
      </w:r>
      <w:r>
        <w:t xml:space="preserve">– </w:t>
      </w:r>
      <w:r w:rsidRPr="008B17EE">
        <w:t>By Heart: 101 Poems to Remember</w:t>
      </w:r>
    </w:p>
    <w:p w14:paraId="33BE006D" w14:textId="77777777" w:rsidR="005704AC" w:rsidRDefault="005704AC" w:rsidP="005704AC">
      <w:proofErr w:type="spellStart"/>
      <w:r>
        <w:rPr>
          <w:b/>
          <w:bCs/>
        </w:rPr>
        <w:t>Jameux</w:t>
      </w:r>
      <w:proofErr w:type="spellEnd"/>
      <w:r>
        <w:rPr>
          <w:b/>
          <w:bCs/>
        </w:rPr>
        <w:t xml:space="preserve">, </w:t>
      </w:r>
      <w:r>
        <w:t xml:space="preserve">Charles B. – </w:t>
      </w:r>
      <w:r w:rsidRPr="00004349">
        <w:t>Memory Palaces and Masonic Lodges: Esoteric Secrets of the Art of Memory P</w:t>
      </w:r>
      <w:r>
        <w:t>alace (</w:t>
      </w:r>
      <w:r w:rsidRPr="00004349">
        <w:t>2019</w:t>
      </w:r>
      <w:r>
        <w:t>)</w:t>
      </w:r>
    </w:p>
    <w:p w14:paraId="1B232C11" w14:textId="77777777" w:rsidR="005704AC" w:rsidRPr="00C70444" w:rsidRDefault="005704AC" w:rsidP="005704AC">
      <w:r w:rsidRPr="0067100C">
        <w:rPr>
          <w:b/>
          <w:bCs/>
        </w:rPr>
        <w:t>Johnson</w:t>
      </w:r>
      <w:r>
        <w:t>,</w:t>
      </w:r>
      <w:r w:rsidRPr="00C70444">
        <w:t xml:space="preserve"> George</w:t>
      </w:r>
      <w:r>
        <w:t xml:space="preserve"> -</w:t>
      </w:r>
      <w:r w:rsidRPr="00C70444">
        <w:t xml:space="preserve"> In the Palaces of Memory: How We Build the Worlds Inside Our Heads</w:t>
      </w:r>
    </w:p>
    <w:p w14:paraId="2F5E532E" w14:textId="77777777" w:rsidR="005704AC" w:rsidRPr="001D026B" w:rsidRDefault="005704AC" w:rsidP="005704AC">
      <w:pPr>
        <w:ind w:left="719"/>
      </w:pPr>
      <w:proofErr w:type="spellStart"/>
      <w:r w:rsidRPr="00726DDC">
        <w:rPr>
          <w:b/>
          <w:bCs/>
        </w:rPr>
        <w:t>Karsten</w:t>
      </w:r>
      <w:proofErr w:type="spellEnd"/>
      <w:r>
        <w:t>,</w:t>
      </w:r>
      <w:r w:rsidRPr="001E447E">
        <w:t xml:space="preserve"> </w:t>
      </w:r>
      <w:r w:rsidRPr="00C70444">
        <w:t>Dr. Gunther</w:t>
      </w:r>
      <w:r>
        <w:t xml:space="preserve"> –</w:t>
      </w:r>
      <w:r w:rsidRPr="00C70444">
        <w:t xml:space="preserve"> Brighter</w:t>
      </w:r>
      <w:proofErr w:type="gramStart"/>
      <w:r>
        <w:t xml:space="preserve">: </w:t>
      </w:r>
      <w:r w:rsidRPr="001D026B">
        <w:t>:</w:t>
      </w:r>
      <w:proofErr w:type="gramEnd"/>
      <w:r w:rsidRPr="001D026B">
        <w:t xml:space="preserve"> How To Boost Your Memory Quotient in 30 Days</w:t>
      </w:r>
      <w:r>
        <w:t xml:space="preserve"> (2015)</w:t>
      </w:r>
    </w:p>
    <w:p w14:paraId="50A9DEBB" w14:textId="77777777" w:rsidR="005704AC" w:rsidRPr="007E794B" w:rsidRDefault="005704AC" w:rsidP="005704AC">
      <w:pPr>
        <w:ind w:left="719"/>
      </w:pPr>
      <w:r>
        <w:rPr>
          <w:b/>
          <w:bCs/>
        </w:rPr>
        <w:t xml:space="preserve">Katz, </w:t>
      </w:r>
      <w:r w:rsidRPr="007E794B">
        <w:t>Eran</w:t>
      </w:r>
      <w:r>
        <w:t xml:space="preserve"> - </w:t>
      </w:r>
      <w:r w:rsidRPr="007E794B">
        <w:t>Where Did Noah Park the Ar</w:t>
      </w:r>
      <w:r>
        <w:t>k?</w:t>
      </w:r>
    </w:p>
    <w:p w14:paraId="1FD28FAA" w14:textId="77777777" w:rsidR="005704AC" w:rsidRDefault="005704AC" w:rsidP="005704AC">
      <w:r w:rsidRPr="005342BB">
        <w:rPr>
          <w:b/>
          <w:bCs/>
        </w:rPr>
        <w:t>Kelly</w:t>
      </w:r>
      <w:r>
        <w:t xml:space="preserve">, </w:t>
      </w:r>
      <w:r w:rsidRPr="00E3339F">
        <w:t>Lynne</w:t>
      </w:r>
    </w:p>
    <w:p w14:paraId="6BDE3D87" w14:textId="77777777" w:rsidR="005704AC" w:rsidRPr="00650778" w:rsidRDefault="005704AC" w:rsidP="009B2CBF">
      <w:pPr>
        <w:pStyle w:val="ListParagraph"/>
        <w:numPr>
          <w:ilvl w:val="0"/>
          <w:numId w:val="11"/>
        </w:numPr>
      </w:pPr>
      <w:r w:rsidRPr="00650778">
        <w:t>Easter Island and Ancient Monuments the World Over</w:t>
      </w:r>
    </w:p>
    <w:p w14:paraId="47EB5CE7" w14:textId="77777777" w:rsidR="005704AC" w:rsidRPr="00650778" w:rsidRDefault="005704AC" w:rsidP="009B2CBF">
      <w:pPr>
        <w:pStyle w:val="ListParagraph"/>
        <w:numPr>
          <w:ilvl w:val="0"/>
          <w:numId w:val="11"/>
        </w:numPr>
      </w:pPr>
      <w:r w:rsidRPr="00650778">
        <w:t>Knowledge and Power in Prehistoric Societies: Orality, Memory, and the Transmission of Culture</w:t>
      </w:r>
    </w:p>
    <w:p w14:paraId="2B57E34F" w14:textId="77777777" w:rsidR="005704AC" w:rsidRPr="00650778" w:rsidRDefault="005704AC" w:rsidP="009B2CBF">
      <w:pPr>
        <w:pStyle w:val="ListParagraph"/>
        <w:numPr>
          <w:ilvl w:val="0"/>
          <w:numId w:val="11"/>
        </w:numPr>
      </w:pPr>
      <w:r w:rsidRPr="00650778">
        <w:t>The Memory Code: The Traditional Aboriginal Memory Technique That Unlocks the Secrets of Stonehenge</w:t>
      </w:r>
    </w:p>
    <w:p w14:paraId="65B81BEC" w14:textId="77777777" w:rsidR="005704AC" w:rsidRPr="00650778" w:rsidRDefault="005704AC" w:rsidP="009B2CBF">
      <w:pPr>
        <w:pStyle w:val="ListParagraph"/>
        <w:numPr>
          <w:ilvl w:val="0"/>
          <w:numId w:val="11"/>
        </w:numPr>
      </w:pPr>
      <w:r w:rsidRPr="00650778">
        <w:t xml:space="preserve">Memory Craft: Improve Your Memory Using the Most Powerful Methods </w:t>
      </w:r>
      <w:proofErr w:type="gramStart"/>
      <w:r w:rsidRPr="00650778">
        <w:t>From</w:t>
      </w:r>
      <w:proofErr w:type="gramEnd"/>
      <w:r w:rsidRPr="00650778">
        <w:t xml:space="preserve"> Around the World</w:t>
      </w:r>
    </w:p>
    <w:p w14:paraId="63141ED9" w14:textId="77777777" w:rsidR="005704AC" w:rsidRDefault="005704AC" w:rsidP="009B2CBF">
      <w:pPr>
        <w:pStyle w:val="ListParagraph"/>
        <w:numPr>
          <w:ilvl w:val="0"/>
          <w:numId w:val="11"/>
        </w:numPr>
      </w:pPr>
      <w:r w:rsidRPr="00650778">
        <w:t>The Skeptic’s Guide to the Paranormal</w:t>
      </w:r>
    </w:p>
    <w:p w14:paraId="15F05D2D" w14:textId="77777777" w:rsidR="005704AC" w:rsidRDefault="005704AC" w:rsidP="005704AC">
      <w:proofErr w:type="spellStart"/>
      <w:r w:rsidRPr="002A56A2">
        <w:rPr>
          <w:b/>
          <w:bCs/>
        </w:rPr>
        <w:t>Kohain</w:t>
      </w:r>
      <w:proofErr w:type="spellEnd"/>
      <w:r>
        <w:t xml:space="preserve">, </w:t>
      </w:r>
      <w:r w:rsidRPr="001C5C42">
        <w:t>M.A.</w:t>
      </w:r>
    </w:p>
    <w:p w14:paraId="413341DE" w14:textId="77777777" w:rsidR="005704AC" w:rsidRDefault="00620CB3" w:rsidP="009B2CBF">
      <w:pPr>
        <w:pStyle w:val="ListParagraph"/>
        <w:numPr>
          <w:ilvl w:val="0"/>
          <w:numId w:val="28"/>
        </w:numPr>
      </w:pPr>
      <w:hyperlink r:id="rId24" w:history="1">
        <w:r w:rsidR="005704AC" w:rsidRPr="001C5C42">
          <w:t>The Art of Memorization: The Exclusive Guide to the Development of a Genius-level Memory</w:t>
        </w:r>
      </w:hyperlink>
    </w:p>
    <w:p w14:paraId="6672B62A" w14:textId="77777777" w:rsidR="005704AC" w:rsidRPr="001C5C42" w:rsidRDefault="005704AC" w:rsidP="009B2CBF">
      <w:pPr>
        <w:pStyle w:val="ListParagraph"/>
        <w:numPr>
          <w:ilvl w:val="0"/>
          <w:numId w:val="28"/>
        </w:numPr>
      </w:pPr>
      <w:r w:rsidRPr="001C5C42">
        <w:t>Mnemotechnics: The Art and Science of Memory Techniques</w:t>
      </w:r>
      <w:r>
        <w:t xml:space="preserve"> (2016)</w:t>
      </w:r>
    </w:p>
    <w:p w14:paraId="59C36543" w14:textId="77777777" w:rsidR="005704AC" w:rsidRDefault="005704AC" w:rsidP="005704AC">
      <w:pPr>
        <w:rPr>
          <w:b/>
          <w:bCs/>
        </w:rPr>
      </w:pPr>
      <w:r>
        <w:rPr>
          <w:b/>
          <w:bCs/>
        </w:rPr>
        <w:t>Konrad</w:t>
      </w:r>
      <w:r w:rsidRPr="005D61DB">
        <w:t>, Boris</w:t>
      </w:r>
    </w:p>
    <w:p w14:paraId="3810ACC8" w14:textId="77777777" w:rsidR="005704AC" w:rsidRDefault="005704AC" w:rsidP="009B2CBF">
      <w:pPr>
        <w:pStyle w:val="ListParagraph"/>
        <w:numPr>
          <w:ilvl w:val="0"/>
          <w:numId w:val="31"/>
        </w:numPr>
      </w:pPr>
      <w:proofErr w:type="spellStart"/>
      <w:r w:rsidRPr="005D61DB">
        <w:t>Alles</w:t>
      </w:r>
      <w:proofErr w:type="spellEnd"/>
      <w:r w:rsidRPr="005D61DB">
        <w:t xml:space="preserve"> </w:t>
      </w:r>
      <w:proofErr w:type="spellStart"/>
      <w:r w:rsidRPr="005D61DB">
        <w:t>nur</w:t>
      </w:r>
      <w:proofErr w:type="spellEnd"/>
      <w:r w:rsidRPr="005D61DB">
        <w:t xml:space="preserve"> in </w:t>
      </w:r>
      <w:proofErr w:type="spellStart"/>
      <w:r w:rsidRPr="005D61DB">
        <w:t>meinem</w:t>
      </w:r>
      <w:proofErr w:type="spellEnd"/>
      <w:r w:rsidRPr="005D61DB">
        <w:t xml:space="preserve"> Kopf: Die </w:t>
      </w:r>
      <w:proofErr w:type="spellStart"/>
      <w:r w:rsidRPr="005D61DB">
        <w:t>Geheimnisse</w:t>
      </w:r>
      <w:proofErr w:type="spellEnd"/>
      <w:r w:rsidRPr="005D61DB">
        <w:t xml:space="preserve"> </w:t>
      </w:r>
      <w:proofErr w:type="spellStart"/>
      <w:r w:rsidRPr="005D61DB">
        <w:t>unseres</w:t>
      </w:r>
      <w:proofErr w:type="spellEnd"/>
      <w:r w:rsidRPr="005D61DB">
        <w:t xml:space="preserve"> </w:t>
      </w:r>
      <w:proofErr w:type="spellStart"/>
      <w:r w:rsidRPr="005D61DB">
        <w:t>Gehirns</w:t>
      </w:r>
      <w:proofErr w:type="spellEnd"/>
      <w:r>
        <w:t xml:space="preserve"> (All in My Head: The Secrets of My Brain) (2016)</w:t>
      </w:r>
    </w:p>
    <w:p w14:paraId="72C14EA4" w14:textId="77777777" w:rsidR="005704AC" w:rsidRDefault="005704AC" w:rsidP="009B2CBF">
      <w:pPr>
        <w:pStyle w:val="ListParagraph"/>
        <w:numPr>
          <w:ilvl w:val="0"/>
          <w:numId w:val="31"/>
        </w:numPr>
      </w:pPr>
      <w:r w:rsidRPr="00A246DB">
        <w:t xml:space="preserve">Das </w:t>
      </w:r>
      <w:proofErr w:type="spellStart"/>
      <w:r w:rsidRPr="00A246DB">
        <w:t>perfekte</w:t>
      </w:r>
      <w:proofErr w:type="spellEnd"/>
      <w:r w:rsidRPr="00A246DB">
        <w:t xml:space="preserve"> </w:t>
      </w:r>
      <w:proofErr w:type="spellStart"/>
      <w:r w:rsidRPr="00A246DB">
        <w:t>Namensgedächtnis</w:t>
      </w:r>
      <w:proofErr w:type="spellEnd"/>
      <w:r w:rsidRPr="00A246DB">
        <w:t xml:space="preserve">: </w:t>
      </w:r>
      <w:proofErr w:type="spellStart"/>
      <w:r w:rsidRPr="00A246DB">
        <w:t>Namen</w:t>
      </w:r>
      <w:proofErr w:type="spellEnd"/>
      <w:r w:rsidRPr="00A246DB">
        <w:t xml:space="preserve"> </w:t>
      </w:r>
      <w:proofErr w:type="spellStart"/>
      <w:r w:rsidRPr="00A246DB">
        <w:t>merken</w:t>
      </w:r>
      <w:proofErr w:type="spellEnd"/>
      <w:r w:rsidRPr="00A246DB">
        <w:t xml:space="preserve"> </w:t>
      </w:r>
      <w:proofErr w:type="spellStart"/>
      <w:r w:rsidRPr="00A246DB">
        <w:t>mit</w:t>
      </w:r>
      <w:proofErr w:type="spellEnd"/>
      <w:r w:rsidRPr="00A246DB">
        <w:t xml:space="preserve"> der 5-Sterne-Methode</w:t>
      </w:r>
      <w:r>
        <w:t xml:space="preserve"> (The perfect name memory: remember names with the 5-star </w:t>
      </w:r>
      <w:proofErr w:type="gramStart"/>
      <w:r>
        <w:t>method)(</w:t>
      </w:r>
      <w:proofErr w:type="gramEnd"/>
      <w:r>
        <w:t>2011) Audiobook</w:t>
      </w:r>
    </w:p>
    <w:p w14:paraId="7CF2EF8C" w14:textId="77777777" w:rsidR="005704AC" w:rsidRPr="005D61DB" w:rsidRDefault="005704AC" w:rsidP="009B2CBF">
      <w:pPr>
        <w:pStyle w:val="ListParagraph"/>
        <w:numPr>
          <w:ilvl w:val="0"/>
          <w:numId w:val="31"/>
        </w:numPr>
      </w:pPr>
      <w:proofErr w:type="spellStart"/>
      <w:r w:rsidRPr="00A246DB">
        <w:t>Mehr</w:t>
      </w:r>
      <w:proofErr w:type="spellEnd"/>
      <w:r w:rsidRPr="00A246DB">
        <w:t xml:space="preserve"> Platz </w:t>
      </w:r>
      <w:proofErr w:type="spellStart"/>
      <w:r w:rsidRPr="00A246DB">
        <w:t>im</w:t>
      </w:r>
      <w:proofErr w:type="spellEnd"/>
      <w:r w:rsidRPr="00A246DB">
        <w:t xml:space="preserve"> </w:t>
      </w:r>
      <w:proofErr w:type="spellStart"/>
      <w:r w:rsidRPr="00A246DB">
        <w:t>Gehirn</w:t>
      </w:r>
      <w:proofErr w:type="spellEnd"/>
      <w:r w:rsidRPr="00A246DB">
        <w:t xml:space="preserve">: </w:t>
      </w:r>
      <w:proofErr w:type="spellStart"/>
      <w:r w:rsidRPr="00A246DB">
        <w:t>Entspannt</w:t>
      </w:r>
      <w:proofErr w:type="spellEnd"/>
      <w:r w:rsidRPr="00A246DB">
        <w:t xml:space="preserve"> </w:t>
      </w:r>
      <w:proofErr w:type="spellStart"/>
      <w:r w:rsidRPr="00A246DB">
        <w:t>mit</w:t>
      </w:r>
      <w:proofErr w:type="spellEnd"/>
      <w:r w:rsidRPr="00A246DB">
        <w:t xml:space="preserve"> der </w:t>
      </w:r>
      <w:proofErr w:type="spellStart"/>
      <w:r w:rsidRPr="00A246DB">
        <w:t>Informationsflut</w:t>
      </w:r>
      <w:proofErr w:type="spellEnd"/>
      <w:r w:rsidRPr="00A246DB">
        <w:t xml:space="preserve"> und dem </w:t>
      </w:r>
      <w:proofErr w:type="spellStart"/>
      <w:r w:rsidRPr="00A246DB">
        <w:t>modernen</w:t>
      </w:r>
      <w:proofErr w:type="spellEnd"/>
      <w:r w:rsidRPr="00A246DB">
        <w:t xml:space="preserve"> Leben </w:t>
      </w:r>
      <w:proofErr w:type="spellStart"/>
      <w:proofErr w:type="gramStart"/>
      <w:r w:rsidRPr="00A246DB">
        <w:t>umgehen</w:t>
      </w:r>
      <w:proofErr w:type="spellEnd"/>
      <w:r w:rsidRPr="00A246DB">
        <w:t xml:space="preserve"> </w:t>
      </w:r>
      <w:r>
        <w:t xml:space="preserve"> (</w:t>
      </w:r>
      <w:proofErr w:type="gramEnd"/>
      <w:r w:rsidRPr="00A246DB">
        <w:t>More space in the brain: dealing with the flood of information and modern life in a relaxed manner</w:t>
      </w:r>
      <w:r>
        <w:t>) (2022)</w:t>
      </w:r>
    </w:p>
    <w:p w14:paraId="0EDCC560" w14:textId="77777777" w:rsidR="005704AC" w:rsidRDefault="005704AC" w:rsidP="009B2CBF">
      <w:pPr>
        <w:pStyle w:val="ListParagraph"/>
        <w:numPr>
          <w:ilvl w:val="0"/>
          <w:numId w:val="31"/>
        </w:numPr>
      </w:pPr>
      <w:proofErr w:type="spellStart"/>
      <w:r w:rsidRPr="005D61DB">
        <w:lastRenderedPageBreak/>
        <w:t>Superhirn</w:t>
      </w:r>
      <w:proofErr w:type="spellEnd"/>
      <w:r w:rsidRPr="005D61DB">
        <w:t xml:space="preserve"> - </w:t>
      </w:r>
      <w:proofErr w:type="spellStart"/>
      <w:r w:rsidRPr="005D61DB">
        <w:t>Gedächtnistraining</w:t>
      </w:r>
      <w:proofErr w:type="spellEnd"/>
      <w:r w:rsidRPr="005D61DB">
        <w:t xml:space="preserve"> </w:t>
      </w:r>
      <w:proofErr w:type="spellStart"/>
      <w:r w:rsidRPr="005D61DB">
        <w:t>mit</w:t>
      </w:r>
      <w:proofErr w:type="spellEnd"/>
      <w:r w:rsidRPr="005D61DB">
        <w:t xml:space="preserve"> </w:t>
      </w:r>
      <w:proofErr w:type="spellStart"/>
      <w:r w:rsidRPr="005D61DB">
        <w:t>einem</w:t>
      </w:r>
      <w:proofErr w:type="spellEnd"/>
      <w:r w:rsidRPr="005D61DB">
        <w:t xml:space="preserve"> </w:t>
      </w:r>
      <w:proofErr w:type="spellStart"/>
      <w:r w:rsidRPr="005D61DB">
        <w:t>Weltmeister</w:t>
      </w:r>
      <w:proofErr w:type="spellEnd"/>
      <w:r>
        <w:t xml:space="preserve"> (</w:t>
      </w:r>
      <w:r w:rsidRPr="005D61DB">
        <w:t>Super brain - memory training with a world champion</w:t>
      </w:r>
      <w:r>
        <w:t>) (2013)</w:t>
      </w:r>
    </w:p>
    <w:p w14:paraId="468C9C90" w14:textId="77777777" w:rsidR="005704AC" w:rsidRPr="00C70444" w:rsidRDefault="005704AC" w:rsidP="005704AC">
      <w:r w:rsidRPr="001A4398">
        <w:rPr>
          <w:b/>
          <w:bCs/>
        </w:rPr>
        <w:t>Levy</w:t>
      </w:r>
      <w:r>
        <w:t>,</w:t>
      </w:r>
      <w:r w:rsidRPr="00C70444">
        <w:t xml:space="preserve"> Benjamin </w:t>
      </w:r>
      <w:r>
        <w:t xml:space="preserve">- </w:t>
      </w:r>
      <w:r w:rsidRPr="00C70444">
        <w:t>Remember Every Name Every Time</w:t>
      </w:r>
    </w:p>
    <w:p w14:paraId="1B5F0BFE" w14:textId="77777777" w:rsidR="005704AC" w:rsidRDefault="005704AC" w:rsidP="005704AC">
      <w:pPr>
        <w:rPr>
          <w:b/>
          <w:bCs/>
        </w:rPr>
      </w:pPr>
      <w:proofErr w:type="spellStart"/>
      <w:r w:rsidRPr="00EA04DB">
        <w:rPr>
          <w:b/>
          <w:bCs/>
        </w:rPr>
        <w:t>Lingerfelt</w:t>
      </w:r>
      <w:proofErr w:type="spellEnd"/>
      <w:r>
        <w:rPr>
          <w:b/>
          <w:bCs/>
        </w:rPr>
        <w:t xml:space="preserve">, </w:t>
      </w:r>
      <w:r w:rsidRPr="00476356">
        <w:t>Bob</w:t>
      </w:r>
      <w:r>
        <w:rPr>
          <w:b/>
          <w:bCs/>
        </w:rPr>
        <w:t xml:space="preserve"> - </w:t>
      </w:r>
      <w:r w:rsidRPr="00EA04DB">
        <w:t xml:space="preserve">Solomon’s Memory </w:t>
      </w:r>
      <w:r w:rsidRPr="00194533">
        <w:t>Palace: A Freemason's Guide to the Ancient Art of Memoria Verborum</w:t>
      </w:r>
      <w:r>
        <w:t xml:space="preserve"> (2018)</w:t>
      </w:r>
    </w:p>
    <w:p w14:paraId="285BD449" w14:textId="77777777" w:rsidR="005704AC" w:rsidRDefault="005704AC" w:rsidP="005704AC">
      <w:r w:rsidRPr="008365C4">
        <w:rPr>
          <w:b/>
          <w:bCs/>
        </w:rPr>
        <w:t xml:space="preserve">Lorayne, </w:t>
      </w:r>
      <w:r w:rsidRPr="00476356">
        <w:t>Harry</w:t>
      </w:r>
      <w:r w:rsidRPr="00DC6D21">
        <w:t xml:space="preserve"> </w:t>
      </w:r>
    </w:p>
    <w:p w14:paraId="65EBB328" w14:textId="77777777" w:rsidR="005704AC" w:rsidRDefault="005704AC" w:rsidP="009B2CBF">
      <w:pPr>
        <w:pStyle w:val="ListParagraph"/>
        <w:numPr>
          <w:ilvl w:val="1"/>
          <w:numId w:val="7"/>
        </w:numPr>
      </w:pPr>
      <w:r w:rsidRPr="00B013C8">
        <w:t>How to Develop a Super Power Memory</w:t>
      </w:r>
      <w:r>
        <w:t xml:space="preserve"> </w:t>
      </w:r>
    </w:p>
    <w:p w14:paraId="1E45000B" w14:textId="77777777" w:rsidR="005704AC" w:rsidRPr="00DC6D21" w:rsidRDefault="005704AC" w:rsidP="009B2CBF">
      <w:pPr>
        <w:pStyle w:val="ListParagraph"/>
        <w:numPr>
          <w:ilvl w:val="1"/>
          <w:numId w:val="7"/>
        </w:numPr>
      </w:pPr>
      <w:r w:rsidRPr="00DC6D21">
        <w:t>Super Memory, Super Student</w:t>
      </w:r>
    </w:p>
    <w:p w14:paraId="581F58CC" w14:textId="77777777" w:rsidR="005704AC" w:rsidRPr="001C5C42" w:rsidRDefault="005704AC" w:rsidP="009B2CBF">
      <w:pPr>
        <w:pStyle w:val="ListParagraph"/>
        <w:numPr>
          <w:ilvl w:val="1"/>
          <w:numId w:val="7"/>
        </w:numPr>
      </w:pPr>
      <w:r w:rsidRPr="001C5C42">
        <w:t>The Complete Guide to Memory Mastery</w:t>
      </w:r>
      <w:r>
        <w:t xml:space="preserve"> with </w:t>
      </w:r>
      <w:r w:rsidRPr="001C5C42">
        <w:t xml:space="preserve">Frederick Fell (2002) </w:t>
      </w:r>
    </w:p>
    <w:p w14:paraId="459E69CB" w14:textId="77777777" w:rsidR="005704AC" w:rsidRDefault="005704AC" w:rsidP="009B2CBF">
      <w:pPr>
        <w:pStyle w:val="ListParagraph"/>
        <w:numPr>
          <w:ilvl w:val="1"/>
          <w:numId w:val="7"/>
        </w:numPr>
      </w:pPr>
      <w:r w:rsidRPr="00DC6D21">
        <w:t>The Memory Book</w:t>
      </w:r>
      <w:r>
        <w:t xml:space="preserve"> with </w:t>
      </w:r>
      <w:r w:rsidRPr="00DC6D21">
        <w:t>Jerry Lucas</w:t>
      </w:r>
    </w:p>
    <w:p w14:paraId="694D68DC" w14:textId="77777777" w:rsidR="005704AC" w:rsidRDefault="005704AC" w:rsidP="005704AC">
      <w:pPr>
        <w:ind w:left="360" w:firstLine="360"/>
      </w:pPr>
      <w:r w:rsidRPr="00BE7021">
        <w:rPr>
          <w:b/>
          <w:bCs/>
        </w:rPr>
        <w:t>Luria</w:t>
      </w:r>
      <w:r>
        <w:t xml:space="preserve">, </w:t>
      </w:r>
      <w:r w:rsidRPr="00BE7021">
        <w:t xml:space="preserve">A. R. </w:t>
      </w:r>
      <w:r>
        <w:t xml:space="preserve">– </w:t>
      </w:r>
      <w:r w:rsidRPr="00BE7021">
        <w:t>The Mind of a Mnemonist</w:t>
      </w:r>
    </w:p>
    <w:p w14:paraId="59BCB123" w14:textId="77777777" w:rsidR="005704AC" w:rsidRPr="00BE7021" w:rsidRDefault="005704AC" w:rsidP="005704AC">
      <w:pPr>
        <w:ind w:left="360" w:firstLine="360"/>
      </w:pPr>
    </w:p>
    <w:p w14:paraId="36E4772A" w14:textId="77777777" w:rsidR="005704AC" w:rsidRDefault="005704AC" w:rsidP="005704AC">
      <w:pPr>
        <w:pStyle w:val="Heading3"/>
      </w:pPr>
      <w:r>
        <w:t>M</w:t>
      </w:r>
    </w:p>
    <w:p w14:paraId="75BC4BDD" w14:textId="77777777" w:rsidR="005704AC" w:rsidRDefault="005704AC" w:rsidP="005704AC">
      <w:r>
        <w:rPr>
          <w:b/>
          <w:bCs/>
        </w:rPr>
        <w:t>Martin,</w:t>
      </w:r>
      <w:r>
        <w:t xml:space="preserve"> Steve – </w:t>
      </w:r>
      <w:r w:rsidRPr="007F7845">
        <w:t>Miss Pell Never Misspells: More Cool Ways to Remember Stuff</w:t>
      </w:r>
      <w:r>
        <w:t xml:space="preserve"> (2013)</w:t>
      </w:r>
    </w:p>
    <w:p w14:paraId="53B753AC" w14:textId="77777777" w:rsidR="005704AC" w:rsidRDefault="005704AC" w:rsidP="005704AC">
      <w:pPr>
        <w:rPr>
          <w:b/>
          <w:bCs/>
        </w:rPr>
      </w:pPr>
      <w:r>
        <w:rPr>
          <w:b/>
          <w:bCs/>
        </w:rPr>
        <w:t xml:space="preserve">McPherson, </w:t>
      </w:r>
      <w:r w:rsidRPr="00172315">
        <w:t>Fiona</w:t>
      </w:r>
    </w:p>
    <w:p w14:paraId="3B11C706" w14:textId="77777777" w:rsidR="005704AC" w:rsidRDefault="005704AC" w:rsidP="009B2CBF">
      <w:pPr>
        <w:pStyle w:val="ListParagraph"/>
        <w:numPr>
          <w:ilvl w:val="0"/>
          <w:numId w:val="14"/>
        </w:numPr>
      </w:pPr>
      <w:r w:rsidRPr="00B349E2">
        <w:t>The Memory Key</w:t>
      </w:r>
      <w:r>
        <w:t>: Unlock the Secrets to Remembering (2000)</w:t>
      </w:r>
    </w:p>
    <w:p w14:paraId="340D0D58" w14:textId="77777777" w:rsidR="005704AC" w:rsidRPr="00B349E2" w:rsidRDefault="005704AC" w:rsidP="009B2CBF">
      <w:pPr>
        <w:pStyle w:val="ListParagraph"/>
        <w:numPr>
          <w:ilvl w:val="0"/>
          <w:numId w:val="14"/>
        </w:numPr>
      </w:pPr>
      <w:r>
        <w:t>The Memory Key: Understand and Improve Your Memory (2004)</w:t>
      </w:r>
    </w:p>
    <w:p w14:paraId="73C5AC7A" w14:textId="77777777" w:rsidR="005704AC" w:rsidRDefault="005704AC" w:rsidP="005704AC">
      <w:r w:rsidRPr="006A66F2">
        <w:rPr>
          <w:b/>
          <w:bCs/>
        </w:rPr>
        <w:t>Metivier</w:t>
      </w:r>
      <w:r w:rsidRPr="006A66F2">
        <w:t>, Anthony</w:t>
      </w:r>
    </w:p>
    <w:p w14:paraId="0176B76A" w14:textId="77777777" w:rsidR="005704AC" w:rsidRDefault="005704AC" w:rsidP="009B2CBF">
      <w:pPr>
        <w:pStyle w:val="ListParagraph"/>
        <w:numPr>
          <w:ilvl w:val="0"/>
          <w:numId w:val="36"/>
        </w:numPr>
      </w:pPr>
      <w:r w:rsidRPr="006A66F2">
        <w:t>Creativity Kickstarter: Magnetic Memory Method Coloring Book</w:t>
      </w:r>
    </w:p>
    <w:p w14:paraId="426710FC" w14:textId="77777777" w:rsidR="005704AC" w:rsidRDefault="005704AC" w:rsidP="009B2CBF">
      <w:pPr>
        <w:pStyle w:val="ListParagraph"/>
        <w:numPr>
          <w:ilvl w:val="0"/>
          <w:numId w:val="36"/>
        </w:numPr>
      </w:pPr>
      <w:r w:rsidRPr="00544BB5">
        <w:t>How To Keep Your Mind Sharp - Even If You're 90!</w:t>
      </w:r>
    </w:p>
    <w:p w14:paraId="07036539" w14:textId="77777777" w:rsidR="005704AC" w:rsidRDefault="005704AC" w:rsidP="009B2CBF">
      <w:pPr>
        <w:pStyle w:val="ListParagraph"/>
        <w:numPr>
          <w:ilvl w:val="0"/>
          <w:numId w:val="36"/>
        </w:numPr>
      </w:pPr>
      <w:r w:rsidRPr="00544BB5">
        <w:t xml:space="preserve">How To Learn </w:t>
      </w:r>
      <w:r>
        <w:t>and</w:t>
      </w:r>
      <w:r w:rsidRPr="00544BB5">
        <w:t xml:space="preserve"> Memorize a Randomized Deck of Playing Cards</w:t>
      </w:r>
      <w:r>
        <w:t xml:space="preserve"> with </w:t>
      </w:r>
      <w:r w:rsidRPr="00544BB5">
        <w:t>Robert Armin</w:t>
      </w:r>
    </w:p>
    <w:p w14:paraId="284EFA33"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Arabic Vocabulary</w:t>
      </w:r>
    </w:p>
    <w:p w14:paraId="78E13CBB"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French Vocabulary</w:t>
      </w:r>
    </w:p>
    <w:p w14:paraId="73E3D9B3"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German Vocabulary</w:t>
      </w:r>
      <w:r>
        <w:t xml:space="preserve"> with </w:t>
      </w:r>
      <w:r w:rsidRPr="00DC0CCB">
        <w:t>Timothy McKean</w:t>
      </w:r>
    </w:p>
    <w:p w14:paraId="0723AD54" w14:textId="77777777" w:rsidR="005704AC" w:rsidRPr="006A66F2" w:rsidRDefault="005704AC" w:rsidP="009B2CBF">
      <w:pPr>
        <w:pStyle w:val="ListParagraph"/>
        <w:numPr>
          <w:ilvl w:val="0"/>
          <w:numId w:val="36"/>
        </w:numPr>
      </w:pPr>
      <w:r w:rsidRPr="00544BB5">
        <w:t>How To Learn and Memorize Italian Vocabulary</w:t>
      </w:r>
    </w:p>
    <w:p w14:paraId="7EBD2862" w14:textId="77777777" w:rsidR="005704AC" w:rsidRDefault="005704AC" w:rsidP="009B2CBF">
      <w:pPr>
        <w:pStyle w:val="ListParagraph"/>
        <w:numPr>
          <w:ilvl w:val="0"/>
          <w:numId w:val="36"/>
        </w:numPr>
      </w:pPr>
      <w:r w:rsidRPr="00544BB5">
        <w:t>How To Learn and Memorize Latin Vocabulary</w:t>
      </w:r>
    </w:p>
    <w:p w14:paraId="39C332A2"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Legal Terminology</w:t>
      </w:r>
      <w:r>
        <w:t xml:space="preserve"> with Tom Briton</w:t>
      </w:r>
    </w:p>
    <w:p w14:paraId="107A5496" w14:textId="77777777" w:rsidR="005704AC" w:rsidRDefault="005704AC" w:rsidP="009B2CBF">
      <w:pPr>
        <w:pStyle w:val="ListParagraph"/>
        <w:numPr>
          <w:ilvl w:val="0"/>
          <w:numId w:val="36"/>
        </w:numPr>
      </w:pPr>
      <w:r w:rsidRPr="006A66F2">
        <w:t>How To Learn and Memorize Math, Numbers, Equations, And Simple Arithmetic</w:t>
      </w:r>
    </w:p>
    <w:p w14:paraId="400BA8E7"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Medical Terminology</w:t>
      </w:r>
      <w:r>
        <w:t xml:space="preserve"> with </w:t>
      </w:r>
      <w:r w:rsidRPr="00DC0CCB">
        <w:t>Jamie Clarke</w:t>
      </w:r>
    </w:p>
    <w:p w14:paraId="1A5B786B" w14:textId="77777777" w:rsidR="005704AC" w:rsidRDefault="005704AC" w:rsidP="009B2CBF">
      <w:pPr>
        <w:pStyle w:val="ListParagraph"/>
        <w:numPr>
          <w:ilvl w:val="0"/>
          <w:numId w:val="36"/>
        </w:numPr>
      </w:pPr>
      <w:r w:rsidRPr="00544BB5">
        <w:t xml:space="preserve">How To Learn </w:t>
      </w:r>
      <w:r>
        <w:t>and</w:t>
      </w:r>
      <w:r w:rsidRPr="00544BB5">
        <w:t xml:space="preserve"> Memorize Poetry</w:t>
      </w:r>
      <w:r>
        <w:t xml:space="preserve"> with Chris Brinkley</w:t>
      </w:r>
    </w:p>
    <w:p w14:paraId="422753D3" w14:textId="77777777" w:rsidR="005704AC" w:rsidRDefault="005704AC" w:rsidP="009B2CBF">
      <w:pPr>
        <w:pStyle w:val="ListParagraph"/>
        <w:numPr>
          <w:ilvl w:val="0"/>
          <w:numId w:val="36"/>
        </w:numPr>
      </w:pPr>
      <w:r w:rsidRPr="00544BB5">
        <w:t>How To Learn and Memorize Russian Vocabulary</w:t>
      </w:r>
    </w:p>
    <w:p w14:paraId="79C78CE8" w14:textId="77777777" w:rsidR="005704AC" w:rsidRDefault="005704AC" w:rsidP="009B2CBF">
      <w:pPr>
        <w:pStyle w:val="ListParagraph"/>
        <w:numPr>
          <w:ilvl w:val="0"/>
          <w:numId w:val="36"/>
        </w:numPr>
      </w:pPr>
      <w:r w:rsidRPr="006A66F2">
        <w:t xml:space="preserve">How </w:t>
      </w:r>
      <w:r w:rsidRPr="00544BB5">
        <w:t xml:space="preserve">To </w:t>
      </w:r>
      <w:r w:rsidRPr="006A66F2">
        <w:t>Learn and Memorize Spanish Vocabulary</w:t>
      </w:r>
    </w:p>
    <w:p w14:paraId="77759684" w14:textId="77777777" w:rsidR="005704AC" w:rsidRDefault="005704AC" w:rsidP="009B2CBF">
      <w:pPr>
        <w:pStyle w:val="ListParagraph"/>
        <w:numPr>
          <w:ilvl w:val="0"/>
          <w:numId w:val="36"/>
        </w:numPr>
      </w:pPr>
      <w:r w:rsidRPr="00DC0CCB">
        <w:t>How To Learn and Memorize Vietnamese Vocabulary</w:t>
      </w:r>
    </w:p>
    <w:p w14:paraId="751C3811" w14:textId="77777777" w:rsidR="005704AC" w:rsidRDefault="005704AC" w:rsidP="009B2CBF">
      <w:pPr>
        <w:pStyle w:val="ListParagraph"/>
        <w:numPr>
          <w:ilvl w:val="0"/>
          <w:numId w:val="36"/>
        </w:numPr>
      </w:pPr>
      <w:r w:rsidRPr="00DC0CCB">
        <w:t xml:space="preserve">How </w:t>
      </w:r>
      <w:r w:rsidRPr="00544BB5">
        <w:t xml:space="preserve">To </w:t>
      </w:r>
      <w:r w:rsidRPr="00DC0CCB">
        <w:t>Memorize Numbers, Equations, &amp; Simple Arithmetic</w:t>
      </w:r>
      <w:r>
        <w:t xml:space="preserve"> with </w:t>
      </w:r>
      <w:r w:rsidRPr="00DC0CCB">
        <w:t>Timothy McKean</w:t>
      </w:r>
    </w:p>
    <w:p w14:paraId="569FD697" w14:textId="77777777" w:rsidR="005704AC" w:rsidRDefault="005704AC" w:rsidP="009B2CBF">
      <w:pPr>
        <w:pStyle w:val="ListParagraph"/>
        <w:numPr>
          <w:ilvl w:val="0"/>
          <w:numId w:val="36"/>
        </w:numPr>
      </w:pPr>
      <w:r w:rsidRPr="00DC0CCB">
        <w:t>Magnetic Memory Mondays Newsletter - Volume</w:t>
      </w:r>
      <w:r>
        <w:t>s</w:t>
      </w:r>
      <w:r w:rsidRPr="00DC0CCB">
        <w:t xml:space="preserve"> 1</w:t>
      </w:r>
      <w:r>
        <w:t>-10</w:t>
      </w:r>
    </w:p>
    <w:p w14:paraId="4CF846C8" w14:textId="77777777" w:rsidR="005704AC" w:rsidRDefault="005704AC" w:rsidP="009B2CBF">
      <w:pPr>
        <w:pStyle w:val="ListParagraph"/>
        <w:numPr>
          <w:ilvl w:val="0"/>
          <w:numId w:val="36"/>
        </w:numPr>
      </w:pPr>
      <w:r w:rsidRPr="00DC0CCB">
        <w:t>The Ultimate Language Learning Secret</w:t>
      </w:r>
    </w:p>
    <w:p w14:paraId="6BC03E05" w14:textId="77777777" w:rsidR="005704AC" w:rsidRDefault="005704AC" w:rsidP="009B2CBF">
      <w:pPr>
        <w:pStyle w:val="ListParagraph"/>
        <w:numPr>
          <w:ilvl w:val="0"/>
          <w:numId w:val="36"/>
        </w:numPr>
      </w:pPr>
      <w:r w:rsidRPr="006A66F2">
        <w:t>The Victorious Mind: How to Master Memory, Meditation and Mental Well-Being</w:t>
      </w:r>
    </w:p>
    <w:p w14:paraId="49183E13" w14:textId="77777777" w:rsidR="005704AC" w:rsidRPr="00F241AF" w:rsidRDefault="005704AC" w:rsidP="005704AC">
      <w:proofErr w:type="spellStart"/>
      <w:r w:rsidRPr="00F241AF">
        <w:rPr>
          <w:b/>
          <w:bCs/>
        </w:rPr>
        <w:t>Michalczuk</w:t>
      </w:r>
      <w:proofErr w:type="spellEnd"/>
      <w:r w:rsidRPr="00F241AF">
        <w:t>, Darren Mark - Brain Magic: The Memory Code</w:t>
      </w:r>
      <w:r>
        <w:t xml:space="preserve"> (2017)</w:t>
      </w:r>
    </w:p>
    <w:p w14:paraId="04127F8A" w14:textId="675AAFE8" w:rsidR="00326077" w:rsidRPr="001C5C42" w:rsidRDefault="00326077" w:rsidP="00326077">
      <w:proofErr w:type="spellStart"/>
      <w:r w:rsidRPr="00F332E8">
        <w:rPr>
          <w:b/>
          <w:bCs/>
        </w:rPr>
        <w:t>Midttun</w:t>
      </w:r>
      <w:proofErr w:type="spellEnd"/>
      <w:r w:rsidRPr="001C5C42">
        <w:t xml:space="preserve">, </w:t>
      </w:r>
      <w:proofErr w:type="spellStart"/>
      <w:r w:rsidRPr="001C5C42">
        <w:t>Sjur</w:t>
      </w:r>
      <w:proofErr w:type="spellEnd"/>
      <w:r w:rsidRPr="001C5C42">
        <w:t xml:space="preserve"> –</w:t>
      </w:r>
      <w:r>
        <w:t xml:space="preserve"> </w:t>
      </w:r>
      <w:r w:rsidRPr="001C5C42">
        <w:t xml:space="preserve">How To Build a Memory Palace </w:t>
      </w:r>
      <w:r>
        <w:t>(</w:t>
      </w:r>
      <w:r w:rsidRPr="001C5C42">
        <w:t>2016</w:t>
      </w:r>
      <w:r>
        <w:t>)</w:t>
      </w:r>
    </w:p>
    <w:p w14:paraId="42124D46" w14:textId="77777777" w:rsidR="005704AC" w:rsidRPr="00650778" w:rsidRDefault="005704AC" w:rsidP="005704AC">
      <w:r w:rsidRPr="00E038D6">
        <w:rPr>
          <w:b/>
          <w:bCs/>
        </w:rPr>
        <w:t>Neale</w:t>
      </w:r>
      <w:r>
        <w:t>, Margo - Songlines</w:t>
      </w:r>
      <w:r w:rsidRPr="00E038D6">
        <w:t>: The Power and Promise (First Knowledges)</w:t>
      </w:r>
      <w:r>
        <w:t xml:space="preserve"> with Lynne Kelly (2020)</w:t>
      </w:r>
    </w:p>
    <w:p w14:paraId="532B3F42" w14:textId="77777777" w:rsidR="005704AC" w:rsidRPr="00DC6D21" w:rsidRDefault="005704AC" w:rsidP="005704AC">
      <w:r w:rsidRPr="007D19C6">
        <w:rPr>
          <w:b/>
          <w:bCs/>
        </w:rPr>
        <w:t>O’Brien</w:t>
      </w:r>
      <w:r>
        <w:t>,</w:t>
      </w:r>
      <w:r w:rsidRPr="00DC6D21">
        <w:t xml:space="preserve"> Dominic</w:t>
      </w:r>
    </w:p>
    <w:p w14:paraId="3D26B619" w14:textId="77777777" w:rsidR="005704AC" w:rsidRPr="00DC6D21" w:rsidRDefault="005704AC" w:rsidP="009B2CBF">
      <w:pPr>
        <w:pStyle w:val="ListParagraph"/>
        <w:numPr>
          <w:ilvl w:val="1"/>
          <w:numId w:val="5"/>
        </w:numPr>
      </w:pPr>
      <w:r w:rsidRPr="00DC6D21">
        <w:t>The Amazing Memory Kit</w:t>
      </w:r>
    </w:p>
    <w:p w14:paraId="11249EDF" w14:textId="77777777" w:rsidR="005704AC" w:rsidRPr="00DC6D21" w:rsidRDefault="005704AC" w:rsidP="009B2CBF">
      <w:pPr>
        <w:pStyle w:val="ListParagraph"/>
        <w:numPr>
          <w:ilvl w:val="1"/>
          <w:numId w:val="5"/>
        </w:numPr>
      </w:pPr>
      <w:r w:rsidRPr="00DC6D21">
        <w:t>The Brilliant Memory Tool Kit: Tips, Tricks and Techniques to Boost Your Memory Power</w:t>
      </w:r>
    </w:p>
    <w:p w14:paraId="44EF96EB" w14:textId="77777777" w:rsidR="005704AC" w:rsidRPr="00DD7381" w:rsidRDefault="005704AC" w:rsidP="009B2CBF">
      <w:pPr>
        <w:pStyle w:val="ListParagraph"/>
        <w:numPr>
          <w:ilvl w:val="1"/>
          <w:numId w:val="5"/>
        </w:numPr>
      </w:pPr>
      <w:r w:rsidRPr="00DD7381">
        <w:t>How to Develop a Brilliant Memory Toolkit</w:t>
      </w:r>
    </w:p>
    <w:p w14:paraId="367DA145" w14:textId="77777777" w:rsidR="005704AC" w:rsidRPr="00DC6D21" w:rsidRDefault="005704AC" w:rsidP="009B2CBF">
      <w:pPr>
        <w:pStyle w:val="ListParagraph"/>
        <w:numPr>
          <w:ilvl w:val="1"/>
          <w:numId w:val="5"/>
        </w:numPr>
      </w:pPr>
      <w:r w:rsidRPr="00DC6D21">
        <w:t>How to Develop a Brilliant Memory Week by Week</w:t>
      </w:r>
      <w:r>
        <w:t xml:space="preserve"> (2005)</w:t>
      </w:r>
    </w:p>
    <w:p w14:paraId="0CA09D20" w14:textId="77777777" w:rsidR="005704AC" w:rsidRPr="00DC6D21" w:rsidRDefault="005704AC" w:rsidP="009B2CBF">
      <w:pPr>
        <w:pStyle w:val="ListParagraph"/>
        <w:numPr>
          <w:ilvl w:val="1"/>
          <w:numId w:val="5"/>
        </w:numPr>
      </w:pPr>
      <w:r w:rsidRPr="00DC6D21">
        <w:lastRenderedPageBreak/>
        <w:t xml:space="preserve">How to Develop a </w:t>
      </w:r>
      <w:r>
        <w:t>Perfect</w:t>
      </w:r>
      <w:r w:rsidRPr="00DC6D21">
        <w:t xml:space="preserve"> Memory</w:t>
      </w:r>
    </w:p>
    <w:p w14:paraId="08B88BED" w14:textId="77777777" w:rsidR="005704AC" w:rsidRPr="00DC6D21" w:rsidRDefault="005704AC" w:rsidP="009B2CBF">
      <w:pPr>
        <w:pStyle w:val="ListParagraph"/>
        <w:numPr>
          <w:ilvl w:val="1"/>
          <w:numId w:val="5"/>
        </w:numPr>
      </w:pPr>
      <w:r w:rsidRPr="00DC6D21">
        <w:t>How to Pass Exams</w:t>
      </w:r>
    </w:p>
    <w:p w14:paraId="2ADCB886" w14:textId="77777777" w:rsidR="005704AC" w:rsidRPr="00DC6D21" w:rsidRDefault="005704AC" w:rsidP="009B2CBF">
      <w:pPr>
        <w:pStyle w:val="ListParagraph"/>
        <w:numPr>
          <w:ilvl w:val="1"/>
          <w:numId w:val="5"/>
        </w:numPr>
      </w:pPr>
      <w:r w:rsidRPr="00DC6D21">
        <w:t>Learn to Remember</w:t>
      </w:r>
      <w:r>
        <w:t xml:space="preserve"> - </w:t>
      </w:r>
      <w:r w:rsidRPr="001C5C42">
        <w:t>not his best book on memory techniques</w:t>
      </w:r>
      <w:r>
        <w:t>, not much detail.</w:t>
      </w:r>
    </w:p>
    <w:p w14:paraId="709FB3B6" w14:textId="77777777" w:rsidR="005704AC" w:rsidRPr="00DC6D21" w:rsidRDefault="005704AC" w:rsidP="009B2CBF">
      <w:pPr>
        <w:pStyle w:val="ListParagraph"/>
        <w:numPr>
          <w:ilvl w:val="1"/>
          <w:numId w:val="5"/>
        </w:numPr>
      </w:pPr>
      <w:r w:rsidRPr="00DC6D21">
        <w:t>Quantum Memory Power</w:t>
      </w:r>
    </w:p>
    <w:p w14:paraId="39BE2E73" w14:textId="77777777" w:rsidR="005704AC" w:rsidRPr="001C5C42" w:rsidRDefault="005704AC" w:rsidP="009B2CBF">
      <w:pPr>
        <w:pStyle w:val="ListParagraph"/>
        <w:numPr>
          <w:ilvl w:val="1"/>
          <w:numId w:val="5"/>
        </w:numPr>
      </w:pPr>
      <w:r w:rsidRPr="001C5C42">
        <w:t>You Can Have an Amazing Memory: Learn Life-Changing Techniques and Tips from the Memory Maestro</w:t>
      </w:r>
    </w:p>
    <w:p w14:paraId="5008C9D1" w14:textId="77777777" w:rsidR="005704AC" w:rsidRPr="001C5C42" w:rsidRDefault="005704AC" w:rsidP="005704AC">
      <w:r w:rsidRPr="008E3A42">
        <w:rPr>
          <w:b/>
          <w:bCs/>
        </w:rPr>
        <w:t>Old</w:t>
      </w:r>
      <w:r>
        <w:t xml:space="preserve">, </w:t>
      </w:r>
      <w:hyperlink r:id="rId25" w:history="1">
        <w:r w:rsidRPr="001C5C42">
          <w:t>Graham</w:t>
        </w:r>
      </w:hyperlink>
      <w:r>
        <w:t xml:space="preserve"> - </w:t>
      </w:r>
      <w:r w:rsidRPr="001C5C42">
        <w:t xml:space="preserve">Memory Tools: Techniques to </w:t>
      </w:r>
      <w:proofErr w:type="spellStart"/>
      <w:r w:rsidRPr="001C5C42">
        <w:t>Maximise</w:t>
      </w:r>
      <w:proofErr w:type="spellEnd"/>
      <w:r w:rsidRPr="001C5C42">
        <w:t xml:space="preserve"> your Memory for Therapists, Teachers and</w:t>
      </w:r>
      <w:r>
        <w:t xml:space="preserve"> </w:t>
      </w:r>
      <w:r w:rsidRPr="001C5C42">
        <w:t>Trainers</w:t>
      </w:r>
      <w:r>
        <w:t xml:space="preserve"> (2020)</w:t>
      </w:r>
    </w:p>
    <w:p w14:paraId="7C33412C" w14:textId="77777777" w:rsidR="005704AC" w:rsidRDefault="005704AC" w:rsidP="005704AC">
      <w:r w:rsidRPr="00E3339F">
        <w:rPr>
          <w:b/>
          <w:bCs/>
        </w:rPr>
        <w:t>Oxford</w:t>
      </w:r>
      <w:r w:rsidRPr="00D10D16">
        <w:t xml:space="preserve">. R. </w:t>
      </w:r>
      <w:r>
        <w:t xml:space="preserve">- </w:t>
      </w:r>
      <w:r w:rsidRPr="00D10D16">
        <w:t>Language Learning Strategies: What Every Teacher Should Know</w:t>
      </w:r>
      <w:r>
        <w:t xml:space="preserve"> </w:t>
      </w:r>
      <w:r w:rsidRPr="00D10D16">
        <w:t>(1990)</w:t>
      </w:r>
    </w:p>
    <w:p w14:paraId="5558248D" w14:textId="77777777" w:rsidR="005704AC" w:rsidRDefault="005704AC" w:rsidP="005704AC">
      <w:proofErr w:type="spellStart"/>
      <w:r w:rsidRPr="0037369B">
        <w:rPr>
          <w:b/>
          <w:bCs/>
        </w:rPr>
        <w:t>Ozvatan</w:t>
      </w:r>
      <w:proofErr w:type="spellEnd"/>
      <w:r w:rsidRPr="001C5C42">
        <w:t>, Erol –</w:t>
      </w:r>
      <w:r>
        <w:t xml:space="preserve"> </w:t>
      </w:r>
      <w:r w:rsidRPr="001C5C42">
        <w:t>How To Memorize</w:t>
      </w:r>
    </w:p>
    <w:p w14:paraId="317F20E5" w14:textId="77777777" w:rsidR="005704AC" w:rsidRPr="007F7845" w:rsidRDefault="005704AC" w:rsidP="005704AC">
      <w:r>
        <w:rPr>
          <w:b/>
          <w:bCs/>
        </w:rPr>
        <w:t>Parkinson,</w:t>
      </w:r>
      <w:r>
        <w:t xml:space="preserve"> Judy - </w:t>
      </w:r>
      <w:proofErr w:type="spellStart"/>
      <w:r w:rsidRPr="00670B25">
        <w:t>i</w:t>
      </w:r>
      <w:proofErr w:type="spellEnd"/>
      <w:r w:rsidRPr="00670B25">
        <w:t xml:space="preserve"> before e (except after c): old-school ways to remember stuff</w:t>
      </w:r>
      <w:r>
        <w:t xml:space="preserve"> (2008)</w:t>
      </w:r>
    </w:p>
    <w:p w14:paraId="751DCBB4" w14:textId="77777777" w:rsidR="005704AC" w:rsidRDefault="005704AC" w:rsidP="005704AC">
      <w:r w:rsidRPr="00B773AD">
        <w:rPr>
          <w:b/>
          <w:bCs/>
        </w:rPr>
        <w:t>Pope</w:t>
      </w:r>
      <w:r>
        <w:t xml:space="preserve">, Janet - </w:t>
      </w:r>
      <w:r w:rsidRPr="001C5C42">
        <w:t xml:space="preserve">His Word in My Heart: Memorizing Scripture for a Closer Walk with God </w:t>
      </w:r>
      <w:r>
        <w:t>(</w:t>
      </w:r>
      <w:r w:rsidRPr="001C5C42">
        <w:t>2002</w:t>
      </w:r>
      <w:r>
        <w:t>, 2013)</w:t>
      </w:r>
    </w:p>
    <w:p w14:paraId="131CA26B" w14:textId="77777777" w:rsidR="005704AC" w:rsidRPr="00EF27DA" w:rsidRDefault="005704AC" w:rsidP="005704AC">
      <w:r w:rsidRPr="003C17A6">
        <w:rPr>
          <w:b/>
          <w:bCs/>
        </w:rPr>
        <w:t>Pridmore</w:t>
      </w:r>
      <w:r>
        <w:t xml:space="preserve">, Ben - </w:t>
      </w:r>
      <w:r w:rsidRPr="003C17A6">
        <w:t>How to Be Clever</w:t>
      </w:r>
      <w:r>
        <w:t xml:space="preserve"> (2011)</w:t>
      </w:r>
    </w:p>
    <w:p w14:paraId="4C8F973F" w14:textId="77777777" w:rsidR="005704AC" w:rsidRDefault="005704AC" w:rsidP="005704AC">
      <w:pPr>
        <w:pStyle w:val="Heading3"/>
      </w:pPr>
      <w:r>
        <w:t>S</w:t>
      </w:r>
    </w:p>
    <w:p w14:paraId="3BAA2474" w14:textId="77777777" w:rsidR="005704AC" w:rsidRPr="00C70444" w:rsidRDefault="005704AC" w:rsidP="005704AC">
      <w:pPr>
        <w:ind w:left="719"/>
      </w:pPr>
      <w:r w:rsidRPr="00726DDC">
        <w:rPr>
          <w:b/>
          <w:bCs/>
        </w:rPr>
        <w:t>Sachs</w:t>
      </w:r>
      <w:r>
        <w:t>,</w:t>
      </w:r>
      <w:r w:rsidRPr="00C70444">
        <w:t xml:space="preserve"> Helmut </w:t>
      </w:r>
      <w:r>
        <w:t xml:space="preserve">- </w:t>
      </w:r>
      <w:r w:rsidRPr="00C70444">
        <w:t>Remember Everything You Want and Manage the Rest: Improve your Memory and Learning, Organize Your Brain, and Effectively Manage Your Knowledge</w:t>
      </w:r>
    </w:p>
    <w:p w14:paraId="09454472" w14:textId="77777777" w:rsidR="005704AC" w:rsidRDefault="005704AC" w:rsidP="005704AC">
      <w:pPr>
        <w:ind w:left="719"/>
      </w:pPr>
      <w:r w:rsidRPr="00726DDC">
        <w:rPr>
          <w:b/>
          <w:bCs/>
        </w:rPr>
        <w:t>Smile</w:t>
      </w:r>
      <w:r>
        <w:t>,</w:t>
      </w:r>
      <w:r w:rsidRPr="00C70444">
        <w:t xml:space="preserve"> Lewis </w:t>
      </w:r>
      <w:r>
        <w:t xml:space="preserve">- </w:t>
      </w:r>
      <w:r w:rsidRPr="00C70444">
        <w:t>The Memory Palace: Learn Anything and Everything</w:t>
      </w:r>
    </w:p>
    <w:p w14:paraId="415F75C6" w14:textId="77777777" w:rsidR="005704AC" w:rsidRPr="0085138E" w:rsidRDefault="005704AC" w:rsidP="005704AC">
      <w:r w:rsidRPr="005D3DEC">
        <w:rPr>
          <w:b/>
          <w:bCs/>
        </w:rPr>
        <w:t>Smith</w:t>
      </w:r>
      <w:r>
        <w:t>, James</w:t>
      </w:r>
    </w:p>
    <w:p w14:paraId="0635F4CA" w14:textId="77777777" w:rsidR="005704AC" w:rsidRDefault="005704AC" w:rsidP="009B2CBF">
      <w:pPr>
        <w:pStyle w:val="ListParagraph"/>
        <w:numPr>
          <w:ilvl w:val="0"/>
          <w:numId w:val="33"/>
        </w:numPr>
      </w:pPr>
      <w:r w:rsidRPr="0085138E">
        <w:t>How To Remember Chemistry, Programming Languages, Acronyms Or Shorthand, Letter &amp; Number Combinations,</w:t>
      </w:r>
      <w:r>
        <w:t xml:space="preserve"> </w:t>
      </w:r>
      <w:r w:rsidRPr="0085138E">
        <w:t xml:space="preserve">Number &amp; Other Tables, Latin &amp; Greek Roots, Books, Basic World Geography, Basic Synthesizer &amp; Guitar Playing &amp; More (CreateSpace, 2017) (this book is directly compatible with (and extends) the number-letter code and general Person-Action system of Dominic O’Brien, whose book How To Develop A Brilliant Memory Week By Week I feel is the best - and generous - general guide to memory improvement and making learning as engaging as possible) (with Phil Chambers) </w:t>
      </w:r>
    </w:p>
    <w:p w14:paraId="5EFCA446" w14:textId="77777777" w:rsidR="005704AC" w:rsidRPr="0085138E" w:rsidRDefault="005704AC" w:rsidP="009B2CBF">
      <w:pPr>
        <w:pStyle w:val="ListParagraph"/>
        <w:numPr>
          <w:ilvl w:val="0"/>
          <w:numId w:val="33"/>
        </w:numPr>
      </w:pPr>
      <w:r w:rsidRPr="0085138E">
        <w:t>How to Remember Equations and Formulae: The LEAF System [LTL Training Ltd (t/as ECPC Publications); 1 edition (April 24, 2014)]</w:t>
      </w:r>
    </w:p>
    <w:p w14:paraId="1D3708CB" w14:textId="77777777" w:rsidR="005704AC" w:rsidRDefault="005704AC" w:rsidP="009B2CBF">
      <w:pPr>
        <w:pStyle w:val="ListParagraph"/>
        <w:numPr>
          <w:ilvl w:val="0"/>
          <w:numId w:val="33"/>
        </w:numPr>
      </w:pPr>
      <w:r w:rsidRPr="0085138E">
        <w:t>Memory Journeys 0-9999: 10,000 memory journeys for use with any memory technique requiring the Journey System</w:t>
      </w:r>
      <w:r>
        <w:t xml:space="preserve"> </w:t>
      </w:r>
      <w:r w:rsidRPr="0085138E">
        <w:t xml:space="preserve">&amp; How to Remember Multiple Decks of Playing Cards &amp; the Calendar or Planner (CreateSpace, 2018) </w:t>
      </w:r>
    </w:p>
    <w:p w14:paraId="635914C8" w14:textId="77777777" w:rsidR="005704AC" w:rsidRDefault="005704AC" w:rsidP="005704AC">
      <w:r w:rsidRPr="0067100C">
        <w:rPr>
          <w:b/>
          <w:bCs/>
        </w:rPr>
        <w:t>Stenger</w:t>
      </w:r>
      <w:r>
        <w:t>,</w:t>
      </w:r>
      <w:r w:rsidRPr="00C70444">
        <w:t xml:space="preserve"> Christiane </w:t>
      </w:r>
      <w:r>
        <w:t xml:space="preserve">- </w:t>
      </w:r>
      <w:r w:rsidRPr="00C70444">
        <w:t xml:space="preserve">A Sheep Falls </w:t>
      </w:r>
      <w:r>
        <w:t>Out of the</w:t>
      </w:r>
      <w:r w:rsidRPr="00C70444">
        <w:t xml:space="preserve"> </w:t>
      </w:r>
      <w:proofErr w:type="spellStart"/>
      <w:r w:rsidRPr="00C70444">
        <w:t>the</w:t>
      </w:r>
      <w:proofErr w:type="spellEnd"/>
      <w:r w:rsidRPr="00C70444">
        <w:t xml:space="preserve"> Tree</w:t>
      </w:r>
      <w:r w:rsidRPr="00E775BB">
        <w:t>: And Other Techniques to Develop an Incredible Memory and Boost Brainpower</w:t>
      </w:r>
      <w:r>
        <w:t xml:space="preserve"> (2009)</w:t>
      </w:r>
    </w:p>
    <w:p w14:paraId="6B7F2FF8" w14:textId="77777777" w:rsidR="005704AC" w:rsidRPr="007F7845" w:rsidRDefault="005704AC" w:rsidP="005704AC">
      <w:r>
        <w:rPr>
          <w:b/>
          <w:bCs/>
        </w:rPr>
        <w:t>Stevens</w:t>
      </w:r>
      <w:r>
        <w:t xml:space="preserve">, Chris - </w:t>
      </w:r>
      <w:r w:rsidRPr="007F7845">
        <w:t>Thirty Days Has September: Cool Ways to Remember Stuff: Cool Ways To Remember Stuff</w:t>
      </w:r>
      <w:r>
        <w:t xml:space="preserve"> (2008)</w:t>
      </w:r>
    </w:p>
    <w:p w14:paraId="09602BD7" w14:textId="77777777" w:rsidR="005704AC" w:rsidRDefault="005704AC" w:rsidP="005704AC">
      <w:proofErr w:type="spellStart"/>
      <w:r w:rsidRPr="0073590B">
        <w:rPr>
          <w:b/>
          <w:bCs/>
        </w:rPr>
        <w:t>Svantesson</w:t>
      </w:r>
      <w:proofErr w:type="spellEnd"/>
      <w:r>
        <w:t>,</w:t>
      </w:r>
      <w:r w:rsidRPr="001C5C42">
        <w:t xml:space="preserve"> </w:t>
      </w:r>
      <w:proofErr w:type="spellStart"/>
      <w:r w:rsidRPr="001C5C42">
        <w:t>Ingemar</w:t>
      </w:r>
      <w:proofErr w:type="spellEnd"/>
      <w:r w:rsidRPr="001C5C42">
        <w:t xml:space="preserve"> </w:t>
      </w:r>
      <w:r>
        <w:t xml:space="preserve">- </w:t>
      </w:r>
      <w:r w:rsidRPr="001C5C42">
        <w:t xml:space="preserve">Learning Maps and Memory Skills </w:t>
      </w:r>
      <w:r>
        <w:t>with</w:t>
      </w:r>
      <w:r w:rsidRPr="001C5C42">
        <w:t xml:space="preserve"> Kogan Page</w:t>
      </w:r>
      <w:r>
        <w:t xml:space="preserve"> </w:t>
      </w:r>
      <w:r w:rsidRPr="001C5C42">
        <w:t>(2003)</w:t>
      </w:r>
    </w:p>
    <w:p w14:paraId="497E9C90" w14:textId="77777777" w:rsidR="005704AC" w:rsidRDefault="005704AC" w:rsidP="005704AC">
      <w:r w:rsidRPr="003C5709">
        <w:rPr>
          <w:b/>
          <w:bCs/>
        </w:rPr>
        <w:t>Thompson</w:t>
      </w:r>
      <w:r w:rsidRPr="003C5709">
        <w:t xml:space="preserve">. </w:t>
      </w:r>
      <w:r w:rsidRPr="00D10D16">
        <w:t>I.</w:t>
      </w:r>
      <w:r>
        <w:t xml:space="preserve"> - </w:t>
      </w:r>
      <w:r w:rsidRPr="00D10D16">
        <w:t>Memory in language learning. In A. Wenden</w:t>
      </w:r>
      <w:r>
        <w:t>,</w:t>
      </w:r>
      <w:r w:rsidRPr="00D10D16">
        <w:t xml:space="preserve"> J. Rubin (Eds). Learner Strategies in Language Learning. (pp. 15-30). (1987)</w:t>
      </w:r>
    </w:p>
    <w:p w14:paraId="194928C4" w14:textId="77777777" w:rsidR="005704AC" w:rsidRDefault="005704AC" w:rsidP="005704AC">
      <w:r w:rsidRPr="00E77313">
        <w:rPr>
          <w:b/>
          <w:bCs/>
        </w:rPr>
        <w:t>Trudeau</w:t>
      </w:r>
      <w:r>
        <w:t>,</w:t>
      </w:r>
      <w:r w:rsidRPr="001C5C42">
        <w:t xml:space="preserve"> Kevin </w:t>
      </w:r>
      <w:r>
        <w:t xml:space="preserve">- </w:t>
      </w:r>
      <w:r w:rsidRPr="001C5C42">
        <w:t>Mega Memory</w:t>
      </w:r>
    </w:p>
    <w:p w14:paraId="26ADA2A0" w14:textId="77777777" w:rsidR="005704AC" w:rsidRDefault="005704AC" w:rsidP="005704AC">
      <w:proofErr w:type="spellStart"/>
      <w:r w:rsidRPr="00B56BD6">
        <w:rPr>
          <w:b/>
          <w:bCs/>
        </w:rPr>
        <w:t>Trustman</w:t>
      </w:r>
      <w:proofErr w:type="spellEnd"/>
      <w:r>
        <w:t xml:space="preserve">, </w:t>
      </w:r>
      <w:r w:rsidRPr="00B03C9F">
        <w:t>Sarah and David</w:t>
      </w:r>
      <w:r>
        <w:t xml:space="preserve"> – The </w:t>
      </w:r>
      <w:r w:rsidRPr="00B03C9F">
        <w:t>Memory Arts</w:t>
      </w:r>
    </w:p>
    <w:p w14:paraId="6E44892C" w14:textId="77777777" w:rsidR="005704AC" w:rsidRPr="00A07077" w:rsidRDefault="005704AC" w:rsidP="005704AC">
      <w:r>
        <w:rPr>
          <w:b/>
          <w:bCs/>
        </w:rPr>
        <w:t>van Hansen</w:t>
      </w:r>
      <w:r>
        <w:t xml:space="preserve">, Dan </w:t>
      </w:r>
      <w:proofErr w:type="spellStart"/>
      <w:r>
        <w:t>Agervig</w:t>
      </w:r>
      <w:proofErr w:type="spellEnd"/>
      <w:r>
        <w:t xml:space="preserve"> - </w:t>
      </w:r>
      <w:r w:rsidRPr="00A07077">
        <w:t>Memory Improvement Next-Gen: Success in Business, Career and Work for Highly Effective People (12 Secret Languages - Memory Personality Effects on Success and Failure in Life)</w:t>
      </w:r>
      <w:r>
        <w:t xml:space="preserve"> (2021)</w:t>
      </w:r>
    </w:p>
    <w:p w14:paraId="564F4DE6" w14:textId="77777777" w:rsidR="005704AC" w:rsidRDefault="005704AC" w:rsidP="005704AC">
      <w:r w:rsidRPr="0067100C">
        <w:rPr>
          <w:b/>
          <w:bCs/>
        </w:rPr>
        <w:t>Vaughn</w:t>
      </w:r>
      <w:r>
        <w:t>,</w:t>
      </w:r>
      <w:r w:rsidRPr="00C70444">
        <w:t xml:space="preserve"> Dean</w:t>
      </w:r>
    </w:p>
    <w:p w14:paraId="3B6C6691" w14:textId="77777777" w:rsidR="005704AC" w:rsidRPr="00C70444" w:rsidRDefault="005704AC" w:rsidP="009B2CBF">
      <w:pPr>
        <w:pStyle w:val="ListParagraph"/>
        <w:numPr>
          <w:ilvl w:val="0"/>
          <w:numId w:val="24"/>
        </w:numPr>
      </w:pPr>
      <w:r w:rsidRPr="00C70444">
        <w:t>How to Master the Art of Remembering Names</w:t>
      </w:r>
    </w:p>
    <w:p w14:paraId="48A7A5BD" w14:textId="77777777" w:rsidR="005704AC" w:rsidRPr="00C70444" w:rsidRDefault="005704AC" w:rsidP="009B2CBF">
      <w:pPr>
        <w:pStyle w:val="ListParagraph"/>
        <w:numPr>
          <w:ilvl w:val="0"/>
          <w:numId w:val="24"/>
        </w:numPr>
      </w:pPr>
      <w:r w:rsidRPr="00C70444">
        <w:t>How to Remember Anything: The Proven Total Memory Retention System</w:t>
      </w:r>
    </w:p>
    <w:p w14:paraId="628E0E10" w14:textId="77777777" w:rsidR="005704AC" w:rsidRPr="00034506" w:rsidRDefault="005704AC" w:rsidP="009B2CBF">
      <w:pPr>
        <w:pStyle w:val="ListParagraph"/>
        <w:numPr>
          <w:ilvl w:val="0"/>
          <w:numId w:val="24"/>
        </w:numPr>
        <w:rPr>
          <w:b/>
          <w:bCs/>
        </w:rPr>
      </w:pPr>
      <w:r w:rsidRPr="00C70444">
        <w:t>Medical Terminology 350: Learning Guide</w:t>
      </w:r>
    </w:p>
    <w:p w14:paraId="7EBE63CF" w14:textId="77777777" w:rsidR="005704AC" w:rsidRPr="001C5C42" w:rsidRDefault="005704AC" w:rsidP="005704AC">
      <w:proofErr w:type="spellStart"/>
      <w:r w:rsidRPr="00314F2F">
        <w:rPr>
          <w:b/>
          <w:bCs/>
        </w:rPr>
        <w:lastRenderedPageBreak/>
        <w:t>Waitzkin</w:t>
      </w:r>
      <w:proofErr w:type="spellEnd"/>
      <w:r>
        <w:t xml:space="preserve">, </w:t>
      </w:r>
      <w:r w:rsidRPr="001C5C42">
        <w:t>Josh</w:t>
      </w:r>
      <w:r>
        <w:t xml:space="preserve"> - </w:t>
      </w:r>
      <w:hyperlink r:id="rId26" w:history="1">
        <w:r w:rsidRPr="001C5C42">
          <w:t>The Art of Learning</w:t>
        </w:r>
      </w:hyperlink>
      <w:r>
        <w:t xml:space="preserve"> (2008)</w:t>
      </w:r>
    </w:p>
    <w:p w14:paraId="690800E5" w14:textId="77777777" w:rsidR="005704AC" w:rsidRDefault="005704AC" w:rsidP="005704AC">
      <w:pPr>
        <w:ind w:left="719"/>
      </w:pPr>
      <w:r w:rsidRPr="00726DDC">
        <w:rPr>
          <w:b/>
          <w:bCs/>
        </w:rPr>
        <w:t>White</w:t>
      </w:r>
      <w:r>
        <w:t>,</w:t>
      </w:r>
      <w:r w:rsidRPr="00C70444">
        <w:t xml:space="preserve"> Ron</w:t>
      </w:r>
    </w:p>
    <w:p w14:paraId="73174567" w14:textId="77777777" w:rsidR="005704AC" w:rsidRDefault="005704AC" w:rsidP="009B2CBF">
      <w:pPr>
        <w:pStyle w:val="ListParagraph"/>
        <w:numPr>
          <w:ilvl w:val="0"/>
          <w:numId w:val="32"/>
        </w:numPr>
      </w:pPr>
      <w:r w:rsidRPr="00C70444">
        <w:t>How to Improve Your Memory in Just 30 Days</w:t>
      </w:r>
      <w:r>
        <w:t xml:space="preserve"> (2013)</w:t>
      </w:r>
    </w:p>
    <w:p w14:paraId="5ECE760E" w14:textId="77777777" w:rsidR="005704AC" w:rsidRDefault="005704AC" w:rsidP="009B2CBF">
      <w:pPr>
        <w:pStyle w:val="ListParagraph"/>
        <w:numPr>
          <w:ilvl w:val="0"/>
          <w:numId w:val="32"/>
        </w:numPr>
      </w:pPr>
      <w:r>
        <w:t>Name Memory: How To Remember Names and Faces the Easy Way</w:t>
      </w:r>
    </w:p>
    <w:p w14:paraId="3193D7D2" w14:textId="77777777" w:rsidR="005704AC" w:rsidRPr="00C70444" w:rsidRDefault="005704AC" w:rsidP="009B2CBF">
      <w:pPr>
        <w:pStyle w:val="ListParagraph"/>
        <w:numPr>
          <w:ilvl w:val="0"/>
          <w:numId w:val="32"/>
        </w:numPr>
      </w:pPr>
      <w:r>
        <w:t>Ron White’s Memory in a Month</w:t>
      </w:r>
    </w:p>
    <w:p w14:paraId="0FCB59E0" w14:textId="77777777" w:rsidR="005704AC" w:rsidRDefault="005704AC" w:rsidP="005704AC">
      <w:r w:rsidRPr="00E3339F">
        <w:rPr>
          <w:b/>
          <w:bCs/>
        </w:rPr>
        <w:t>Worthen</w:t>
      </w:r>
      <w:r>
        <w:t xml:space="preserve">, </w:t>
      </w:r>
      <w:r w:rsidRPr="00D10D16">
        <w:t>James B., R. Reed Hunt</w:t>
      </w:r>
      <w:r>
        <w:t xml:space="preserve"> - </w:t>
      </w:r>
      <w:r w:rsidRPr="00D10D16">
        <w:t xml:space="preserve">Mnemonology: Mnemonics for the 21st Century </w:t>
      </w:r>
      <w:r>
        <w:t>(2011)</w:t>
      </w:r>
    </w:p>
    <w:p w14:paraId="07439DE7" w14:textId="77777777" w:rsidR="005704AC" w:rsidRPr="00326077" w:rsidRDefault="005704AC" w:rsidP="005704AC">
      <w:pPr>
        <w:pStyle w:val="Heading2"/>
        <w:rPr>
          <w:lang w:val="en-US"/>
        </w:rPr>
      </w:pPr>
      <w:r w:rsidRPr="00326077">
        <w:rPr>
          <w:lang w:val="en-US"/>
        </w:rPr>
        <w:t>Psychology and other sciences</w:t>
      </w:r>
    </w:p>
    <w:p w14:paraId="480D4AE2" w14:textId="77777777" w:rsidR="005704AC" w:rsidRPr="001C5C42" w:rsidRDefault="005704AC" w:rsidP="005704AC">
      <w:r w:rsidRPr="00E77313">
        <w:rPr>
          <w:b/>
          <w:bCs/>
        </w:rPr>
        <w:t>Baddeley</w:t>
      </w:r>
      <w:r>
        <w:t xml:space="preserve">, </w:t>
      </w:r>
      <w:r w:rsidRPr="001C5C42">
        <w:t>Alan</w:t>
      </w:r>
      <w:r>
        <w:t xml:space="preserve"> -</w:t>
      </w:r>
      <w:r w:rsidRPr="001C5C42">
        <w:t xml:space="preserve"> Memory (2009) </w:t>
      </w:r>
      <w:r>
        <w:t>with</w:t>
      </w:r>
      <w:r w:rsidRPr="001C5C42">
        <w:t xml:space="preserve"> Michael W. Eysenck and Michael C. Anderson</w:t>
      </w:r>
    </w:p>
    <w:p w14:paraId="40FEA122" w14:textId="77777777" w:rsidR="005704AC" w:rsidRPr="00D72A9D" w:rsidRDefault="005704AC" w:rsidP="005704AC">
      <w:r w:rsidRPr="00D72A9D">
        <w:rPr>
          <w:b/>
          <w:bCs/>
        </w:rPr>
        <w:t>Blair-</w:t>
      </w:r>
      <w:proofErr w:type="spellStart"/>
      <w:r w:rsidRPr="00D72A9D">
        <w:rPr>
          <w:b/>
          <w:bCs/>
        </w:rPr>
        <w:t>Broeker</w:t>
      </w:r>
      <w:proofErr w:type="spellEnd"/>
      <w:r w:rsidRPr="00D72A9D">
        <w:t>, C. T., &amp; Ernst, R. M. (2003). Thinking About Psychology – The Science of Mind and Behavior. New York: Worth Publishers.</w:t>
      </w:r>
    </w:p>
    <w:p w14:paraId="037877D0" w14:textId="77777777" w:rsidR="005704AC" w:rsidRPr="0073590B" w:rsidRDefault="005704AC" w:rsidP="005704AC">
      <w:r w:rsidRPr="0073590B">
        <w:rPr>
          <w:b/>
          <w:bCs/>
        </w:rPr>
        <w:t>Genova</w:t>
      </w:r>
      <w:r>
        <w:t>,</w:t>
      </w:r>
      <w:r w:rsidRPr="0073590B">
        <w:t xml:space="preserve"> </w:t>
      </w:r>
      <w:hyperlink r:id="rId27" w:tgtFrame="_blank" w:history="1">
        <w:r w:rsidRPr="001C5C42">
          <w:t xml:space="preserve">Lisa </w:t>
        </w:r>
      </w:hyperlink>
      <w:r>
        <w:t xml:space="preserve">- </w:t>
      </w:r>
      <w:hyperlink r:id="rId28" w:tgtFrame="_blank" w:history="1">
        <w:r w:rsidRPr="001C5C42">
          <w:t>Remember: The Science of Memory and the Art of Forgetting</w:t>
        </w:r>
      </w:hyperlink>
      <w:r w:rsidRPr="001C5C42">
        <w:t> </w:t>
      </w:r>
      <w:r>
        <w:t>(</w:t>
      </w:r>
      <w:r w:rsidRPr="001C5C42">
        <w:t>2021</w:t>
      </w:r>
      <w:r>
        <w:t>)</w:t>
      </w:r>
    </w:p>
    <w:p w14:paraId="3F990D9A" w14:textId="77777777" w:rsidR="005704AC" w:rsidRPr="00787A1A" w:rsidRDefault="005704AC" w:rsidP="005704AC">
      <w:r>
        <w:rPr>
          <w:b/>
          <w:bCs/>
        </w:rPr>
        <w:t>Hansel</w:t>
      </w:r>
      <w:r>
        <w:t xml:space="preserve">, Christian - </w:t>
      </w:r>
      <w:r w:rsidRPr="00787A1A">
        <w:t>Memory Makes the Brain: The Biological Machinery that Uses Experiences to Shape Individual Brains</w:t>
      </w:r>
      <w:r>
        <w:t xml:space="preserve"> (201)</w:t>
      </w:r>
    </w:p>
    <w:p w14:paraId="6DAB98C5" w14:textId="77777777" w:rsidR="005704AC" w:rsidRDefault="005704AC" w:rsidP="005704AC">
      <w:r w:rsidRPr="0067100C">
        <w:rPr>
          <w:b/>
          <w:bCs/>
        </w:rPr>
        <w:t>Rubin</w:t>
      </w:r>
      <w:r>
        <w:t xml:space="preserve">, </w:t>
      </w:r>
      <w:r w:rsidRPr="00C70444">
        <w:t xml:space="preserve">David C. </w:t>
      </w:r>
      <w:r>
        <w:t xml:space="preserve">- </w:t>
      </w:r>
      <w:r w:rsidRPr="00C70444">
        <w:t>Memory in Oral Traditions: The Cognitive Psychology of Epic, Ballads, and Counting-out Rhymes</w:t>
      </w:r>
    </w:p>
    <w:p w14:paraId="6B10B6DF" w14:textId="77777777" w:rsidR="005704AC" w:rsidRPr="00787A1A" w:rsidRDefault="005704AC" w:rsidP="005704AC">
      <w:r>
        <w:rPr>
          <w:b/>
          <w:bCs/>
        </w:rPr>
        <w:t>Worthen</w:t>
      </w:r>
      <w:r w:rsidRPr="00787A1A">
        <w:t>, James B. - Mnemonology: Mnemonics for the 21st Century (Essays in Cognitive Psychology)</w:t>
      </w:r>
      <w:r>
        <w:t xml:space="preserve"> with R. Reed Hunt (2010)</w:t>
      </w:r>
    </w:p>
    <w:p w14:paraId="7B448C35" w14:textId="77777777" w:rsidR="005704AC" w:rsidRPr="00326077" w:rsidRDefault="005704AC" w:rsidP="005704AC">
      <w:pPr>
        <w:pStyle w:val="Heading2"/>
        <w:rPr>
          <w:lang w:val="en-US"/>
        </w:rPr>
      </w:pPr>
      <w:r w:rsidRPr="00326077">
        <w:rPr>
          <w:lang w:val="en-US"/>
        </w:rPr>
        <w:t>Music</w:t>
      </w:r>
    </w:p>
    <w:p w14:paraId="0FC3CF8F" w14:textId="77777777" w:rsidR="005704AC" w:rsidRDefault="005704AC" w:rsidP="005704AC">
      <w:r w:rsidRPr="00C56126">
        <w:rPr>
          <w:b/>
          <w:bCs/>
        </w:rPr>
        <w:t>Berger</w:t>
      </w:r>
      <w:r>
        <w:t>,</w:t>
      </w:r>
      <w:r w:rsidRPr="00C70444">
        <w:t xml:space="preserve"> Anna Maria </w:t>
      </w:r>
      <w:proofErr w:type="spellStart"/>
      <w:r w:rsidRPr="00C70444">
        <w:t>Busse</w:t>
      </w:r>
      <w:proofErr w:type="spellEnd"/>
      <w:r w:rsidRPr="00C70444">
        <w:t xml:space="preserve"> </w:t>
      </w:r>
      <w:r>
        <w:t xml:space="preserve">- </w:t>
      </w:r>
      <w:r w:rsidRPr="00C70444">
        <w:t>Medieval Music and the Art of Memory</w:t>
      </w:r>
    </w:p>
    <w:p w14:paraId="65FE4FA1" w14:textId="77777777" w:rsidR="005704AC" w:rsidRPr="00C70444" w:rsidRDefault="005704AC" w:rsidP="005704AC">
      <w:r w:rsidRPr="00513F8E">
        <w:rPr>
          <w:b/>
          <w:bCs/>
        </w:rPr>
        <w:t>Sacks</w:t>
      </w:r>
      <w:r>
        <w:t>,</w:t>
      </w:r>
      <w:r w:rsidRPr="00C70444">
        <w:t xml:space="preserve"> Oliver </w:t>
      </w:r>
      <w:r>
        <w:t xml:space="preserve">- </w:t>
      </w:r>
      <w:proofErr w:type="spellStart"/>
      <w:r w:rsidRPr="00C70444">
        <w:t>Musicophilia</w:t>
      </w:r>
      <w:proofErr w:type="spellEnd"/>
      <w:r w:rsidRPr="00C70444">
        <w:t>: Tales of Music and the Brain</w:t>
      </w:r>
    </w:p>
    <w:p w14:paraId="6841B38B" w14:textId="77777777" w:rsidR="005704AC" w:rsidRPr="00C70444" w:rsidRDefault="005704AC" w:rsidP="005704AC">
      <w:r w:rsidRPr="00513F8E">
        <w:rPr>
          <w:b/>
          <w:bCs/>
        </w:rPr>
        <w:t>Levitin</w:t>
      </w:r>
      <w:r>
        <w:t>,</w:t>
      </w:r>
      <w:r w:rsidRPr="00C70444">
        <w:t xml:space="preserve"> Daniel </w:t>
      </w:r>
      <w:r>
        <w:t xml:space="preserve">- </w:t>
      </w:r>
      <w:r w:rsidRPr="00C70444">
        <w:t>This Is Your Brain on Music: The Science of a Human Obsession</w:t>
      </w:r>
    </w:p>
    <w:p w14:paraId="3B91D674" w14:textId="77777777" w:rsidR="005704AC" w:rsidRPr="00C70444" w:rsidRDefault="005704AC" w:rsidP="005704AC">
      <w:r w:rsidRPr="00513F8E">
        <w:rPr>
          <w:b/>
          <w:bCs/>
        </w:rPr>
        <w:t>Patel</w:t>
      </w:r>
      <w:r>
        <w:t>,</w:t>
      </w:r>
      <w:r w:rsidRPr="00C70444">
        <w:t xml:space="preserve"> </w:t>
      </w:r>
      <w:proofErr w:type="spellStart"/>
      <w:r w:rsidRPr="00C70444">
        <w:t>Aniruddh</w:t>
      </w:r>
      <w:proofErr w:type="spellEnd"/>
      <w:r w:rsidRPr="00C70444">
        <w:t xml:space="preserve"> </w:t>
      </w:r>
      <w:r>
        <w:t xml:space="preserve">- </w:t>
      </w:r>
      <w:r w:rsidRPr="00C70444">
        <w:t xml:space="preserve">Music, Language, and the </w:t>
      </w:r>
      <w:proofErr w:type="spellStart"/>
      <w:r w:rsidRPr="00C70444">
        <w:t>Brain</w:t>
      </w:r>
      <w:r>
        <w:t>u</w:t>
      </w:r>
      <w:proofErr w:type="spellEnd"/>
    </w:p>
    <w:p w14:paraId="64DCFCC0" w14:textId="77777777" w:rsidR="005704AC" w:rsidRPr="00C70444" w:rsidRDefault="005704AC" w:rsidP="005704AC">
      <w:r w:rsidRPr="00C70444">
        <w:t>Robert Jourdain</w:t>
      </w:r>
      <w:r>
        <w:t xml:space="preserve"> -</w:t>
      </w:r>
      <w:r w:rsidRPr="00C70444">
        <w:t xml:space="preserve"> Music, The Brain, And Ecstasy: How Music Captures Our Imagination by </w:t>
      </w:r>
    </w:p>
    <w:p w14:paraId="0CD93F13" w14:textId="77777777" w:rsidR="005704AC" w:rsidRPr="00C70444" w:rsidRDefault="005704AC" w:rsidP="005704AC">
      <w:r w:rsidRPr="00C70444">
        <w:t>The Tao of Music: Sound Psychology by John Ortiz</w:t>
      </w:r>
    </w:p>
    <w:p w14:paraId="05556FE8" w14:textId="77777777" w:rsidR="005704AC" w:rsidRPr="00C70444" w:rsidRDefault="005704AC" w:rsidP="005704AC">
      <w:r w:rsidRPr="00C70444">
        <w:t xml:space="preserve">Music and the Mind by Anthony </w:t>
      </w:r>
      <w:proofErr w:type="spellStart"/>
      <w:r w:rsidRPr="00C70444">
        <w:t>Storr</w:t>
      </w:r>
      <w:proofErr w:type="spellEnd"/>
    </w:p>
    <w:p w14:paraId="39B2CD01" w14:textId="77777777" w:rsidR="005704AC" w:rsidRPr="00326077" w:rsidRDefault="005704AC" w:rsidP="005704AC">
      <w:pPr>
        <w:pStyle w:val="Heading2"/>
        <w:rPr>
          <w:lang w:val="en-US"/>
        </w:rPr>
      </w:pPr>
      <w:r w:rsidRPr="00326077">
        <w:rPr>
          <w:lang w:val="en-US"/>
        </w:rPr>
        <w:t>Mental calculation, speed reading, maximized learning</w:t>
      </w:r>
    </w:p>
    <w:p w14:paraId="1B6F8245" w14:textId="77777777" w:rsidR="005704AC" w:rsidRDefault="005704AC" w:rsidP="005704AC">
      <w:r w:rsidRPr="009B644F">
        <w:rPr>
          <w:b/>
          <w:bCs/>
        </w:rPr>
        <w:t>Benjamin</w:t>
      </w:r>
      <w:r>
        <w:t>, Arthur - Secrets of Mental Math (2006)</w:t>
      </w:r>
    </w:p>
    <w:p w14:paraId="1FE561EB" w14:textId="77777777" w:rsidR="005704AC" w:rsidRPr="0059563F" w:rsidRDefault="005704AC" w:rsidP="005704AC">
      <w:r>
        <w:rPr>
          <w:b/>
          <w:bCs/>
        </w:rPr>
        <w:t>Buzan</w:t>
      </w:r>
      <w:r>
        <w:t>, Tony</w:t>
      </w:r>
    </w:p>
    <w:p w14:paraId="3DEA2779" w14:textId="77777777" w:rsidR="005704AC" w:rsidRDefault="005704AC" w:rsidP="009B2CBF">
      <w:pPr>
        <w:pStyle w:val="ListParagraph"/>
        <w:numPr>
          <w:ilvl w:val="0"/>
          <w:numId w:val="10"/>
        </w:numPr>
      </w:pPr>
      <w:r w:rsidRPr="000746E9">
        <w:t>The Age Heresy: How to Achieve More - Not Less - As You Get Older</w:t>
      </w:r>
      <w:r>
        <w:t xml:space="preserve"> with Raymond Keene (2012)</w:t>
      </w:r>
    </w:p>
    <w:p w14:paraId="5AF92226" w14:textId="77777777" w:rsidR="005704AC" w:rsidRDefault="005704AC" w:rsidP="009B2CBF">
      <w:pPr>
        <w:pStyle w:val="ListParagraph"/>
        <w:numPr>
          <w:ilvl w:val="0"/>
          <w:numId w:val="10"/>
        </w:numPr>
      </w:pPr>
      <w:r w:rsidRPr="00B1281D">
        <w:t>Baby Brain Builders, Over 100 Creative Boosters for Babies &amp; Toddlers</w:t>
      </w:r>
      <w:r>
        <w:t xml:space="preserve"> (2016)</w:t>
      </w:r>
    </w:p>
    <w:p w14:paraId="229FF9CD" w14:textId="77777777" w:rsidR="005704AC" w:rsidRDefault="005704AC" w:rsidP="009B2CBF">
      <w:pPr>
        <w:pStyle w:val="ListParagraph"/>
        <w:numPr>
          <w:ilvl w:val="0"/>
          <w:numId w:val="10"/>
        </w:numPr>
      </w:pPr>
      <w:r w:rsidRPr="00DC6D21">
        <w:t>Brain Boot Camp</w:t>
      </w:r>
      <w:r>
        <w:t xml:space="preserve"> (2008)</w:t>
      </w:r>
    </w:p>
    <w:p w14:paraId="6E3EF9D2" w14:textId="77777777" w:rsidR="005704AC" w:rsidRDefault="005704AC" w:rsidP="009B2CBF">
      <w:pPr>
        <w:pStyle w:val="ListParagraph"/>
        <w:numPr>
          <w:ilvl w:val="0"/>
          <w:numId w:val="10"/>
        </w:numPr>
      </w:pPr>
      <w:r w:rsidRPr="008F63E9">
        <w:t>Brain Child : How Smart Parents Make Smart Kids</w:t>
      </w:r>
      <w:r>
        <w:t xml:space="preserve"> (2003)</w:t>
      </w:r>
    </w:p>
    <w:p w14:paraId="0102F104" w14:textId="77777777" w:rsidR="005704AC" w:rsidRDefault="005704AC" w:rsidP="009B2CBF">
      <w:pPr>
        <w:pStyle w:val="ListParagraph"/>
        <w:numPr>
          <w:ilvl w:val="0"/>
          <w:numId w:val="10"/>
        </w:numPr>
      </w:pPr>
      <w:r w:rsidRPr="006152AC">
        <w:t>Brain Power: How to Unleash Your Extraordinary Range of Mental Skills</w:t>
      </w:r>
      <w:r>
        <w:t xml:space="preserve"> (no date) Audiobook.</w:t>
      </w:r>
    </w:p>
    <w:p w14:paraId="68E4E684" w14:textId="77777777" w:rsidR="005704AC" w:rsidRDefault="005704AC" w:rsidP="009B2CBF">
      <w:pPr>
        <w:pStyle w:val="ListParagraph"/>
        <w:numPr>
          <w:ilvl w:val="0"/>
          <w:numId w:val="10"/>
        </w:numPr>
      </w:pPr>
      <w:r>
        <w:t>Brain Power: How to Unleash You (1991)</w:t>
      </w:r>
    </w:p>
    <w:p w14:paraId="306C3B69" w14:textId="77777777" w:rsidR="005704AC" w:rsidRDefault="005704AC" w:rsidP="009B2CBF">
      <w:pPr>
        <w:pStyle w:val="ListParagraph"/>
        <w:numPr>
          <w:ilvl w:val="0"/>
          <w:numId w:val="10"/>
        </w:numPr>
      </w:pPr>
      <w:r>
        <w:t>Brain User’s Guide (1983)</w:t>
      </w:r>
    </w:p>
    <w:p w14:paraId="432FE7D6" w14:textId="77777777" w:rsidR="005704AC" w:rsidRDefault="005704AC" w:rsidP="009B2CBF">
      <w:pPr>
        <w:pStyle w:val="ListParagraph"/>
        <w:numPr>
          <w:ilvl w:val="0"/>
          <w:numId w:val="10"/>
        </w:numPr>
      </w:pPr>
      <w:r w:rsidRPr="001C531D">
        <w:t>Brain Sell: Harnessing the Selling Power of Your Whole Brain</w:t>
      </w:r>
      <w:r>
        <w:t xml:space="preserve"> with Richard Israel (1996)</w:t>
      </w:r>
    </w:p>
    <w:p w14:paraId="1FDDDB87" w14:textId="77777777" w:rsidR="005704AC" w:rsidRDefault="005704AC" w:rsidP="009B2CBF">
      <w:pPr>
        <w:pStyle w:val="ListParagraph"/>
        <w:numPr>
          <w:ilvl w:val="0"/>
          <w:numId w:val="10"/>
        </w:numPr>
      </w:pPr>
      <w:r w:rsidRPr="00F82E79">
        <w:t xml:space="preserve">The </w:t>
      </w:r>
      <w:proofErr w:type="spellStart"/>
      <w:r w:rsidRPr="00F82E79">
        <w:t>Brainsmart</w:t>
      </w:r>
      <w:proofErr w:type="spellEnd"/>
      <w:r w:rsidRPr="00F82E79">
        <w:t xml:space="preserve"> Leader</w:t>
      </w:r>
      <w:r>
        <w:t xml:space="preserve"> with Tony </w:t>
      </w:r>
      <w:proofErr w:type="spellStart"/>
      <w:r>
        <w:t>Dottino</w:t>
      </w:r>
      <w:proofErr w:type="spellEnd"/>
      <w:r>
        <w:t xml:space="preserve"> and Richard Israel (1999)</w:t>
      </w:r>
    </w:p>
    <w:p w14:paraId="1D3B9B45" w14:textId="77777777" w:rsidR="005704AC" w:rsidRDefault="005704AC" w:rsidP="009B2CBF">
      <w:pPr>
        <w:pStyle w:val="ListParagraph"/>
        <w:numPr>
          <w:ilvl w:val="0"/>
          <w:numId w:val="10"/>
        </w:numPr>
      </w:pPr>
      <w:r>
        <w:t xml:space="preserve">(The </w:t>
      </w:r>
      <w:r w:rsidRPr="00596EBD">
        <w:t xml:space="preserve">Tony </w:t>
      </w:r>
      <w:r>
        <w:t xml:space="preserve">) </w:t>
      </w:r>
      <w:r w:rsidRPr="00596EBD">
        <w:t>Buzan Study Skills Handbook: The Short Cut to Success in Your Studies With Mind Mapping, Speed Reading And Winning Memory</w:t>
      </w:r>
      <w:r>
        <w:t xml:space="preserve"> Techniques (2021) (2006) </w:t>
      </w:r>
    </w:p>
    <w:p w14:paraId="12C055A6" w14:textId="77777777" w:rsidR="005704AC" w:rsidRDefault="005704AC" w:rsidP="009B2CBF">
      <w:pPr>
        <w:pStyle w:val="ListParagraph"/>
        <w:numPr>
          <w:ilvl w:val="0"/>
          <w:numId w:val="10"/>
        </w:numPr>
      </w:pPr>
      <w:r w:rsidRPr="009072FB">
        <w:t>Buzan's Book of Genius and How to Unleash Your Own</w:t>
      </w:r>
      <w:r>
        <w:t xml:space="preserve"> (1994)</w:t>
      </w:r>
    </w:p>
    <w:p w14:paraId="77A281E4" w14:textId="77777777" w:rsidR="005704AC" w:rsidRDefault="005704AC" w:rsidP="009B2CBF">
      <w:pPr>
        <w:pStyle w:val="ListParagraph"/>
        <w:numPr>
          <w:ilvl w:val="0"/>
          <w:numId w:val="10"/>
        </w:numPr>
      </w:pPr>
      <w:r w:rsidRPr="00C6661A">
        <w:t>Buzan's Book of Mental World Records (20</w:t>
      </w:r>
      <w:r>
        <w:t>05)</w:t>
      </w:r>
    </w:p>
    <w:p w14:paraId="305DF7B3" w14:textId="77777777" w:rsidR="005704AC" w:rsidRDefault="005704AC" w:rsidP="009B2CBF">
      <w:pPr>
        <w:pStyle w:val="ListParagraph"/>
        <w:numPr>
          <w:ilvl w:val="0"/>
          <w:numId w:val="10"/>
        </w:numPr>
      </w:pPr>
      <w:r w:rsidRPr="00907155">
        <w:lastRenderedPageBreak/>
        <w:t>Embracing Change : Essential Steps to Make Your Future Today</w:t>
      </w:r>
      <w:r>
        <w:t xml:space="preserve"> (2004)</w:t>
      </w:r>
    </w:p>
    <w:p w14:paraId="1FF448D9" w14:textId="77777777" w:rsidR="005704AC" w:rsidRDefault="005704AC" w:rsidP="009B2CBF">
      <w:pPr>
        <w:pStyle w:val="ListParagraph"/>
        <w:numPr>
          <w:ilvl w:val="0"/>
          <w:numId w:val="10"/>
        </w:numPr>
      </w:pPr>
      <w:r>
        <w:t>Get Ahead: Mind Map Your Way to Success with Vanda North (1996)</w:t>
      </w:r>
    </w:p>
    <w:p w14:paraId="799B76DC" w14:textId="77777777" w:rsidR="005704AC" w:rsidRDefault="005704AC" w:rsidP="009B2CBF">
      <w:pPr>
        <w:pStyle w:val="ListParagraph"/>
        <w:numPr>
          <w:ilvl w:val="0"/>
          <w:numId w:val="10"/>
        </w:numPr>
      </w:pPr>
      <w:r w:rsidRPr="005278E2">
        <w:t xml:space="preserve">Grass Roots Leaders: The </w:t>
      </w:r>
      <w:proofErr w:type="spellStart"/>
      <w:r w:rsidRPr="005278E2">
        <w:t>BrainSmart</w:t>
      </w:r>
      <w:proofErr w:type="spellEnd"/>
      <w:r w:rsidRPr="005278E2">
        <w:t xml:space="preserve"> Revolution in Business </w:t>
      </w:r>
      <w:r>
        <w:t xml:space="preserve">with Tony </w:t>
      </w:r>
      <w:proofErr w:type="spellStart"/>
      <w:r>
        <w:t>Dottino</w:t>
      </w:r>
      <w:proofErr w:type="spellEnd"/>
      <w:r>
        <w:t xml:space="preserve"> and Richard Israel (2007) </w:t>
      </w:r>
    </w:p>
    <w:p w14:paraId="5C2BC171" w14:textId="77777777" w:rsidR="005704AC" w:rsidRDefault="005704AC" w:rsidP="009B2CBF">
      <w:pPr>
        <w:pStyle w:val="ListParagraph"/>
        <w:numPr>
          <w:ilvl w:val="0"/>
          <w:numId w:val="10"/>
        </w:numPr>
      </w:pPr>
      <w:r w:rsidRPr="00B14978">
        <w:t xml:space="preserve">Harnessing the </w:t>
      </w:r>
      <w:proofErr w:type="spellStart"/>
      <w:r w:rsidRPr="00B14978">
        <w:t>ParaBrain</w:t>
      </w:r>
      <w:proofErr w:type="spellEnd"/>
      <w:r>
        <w:t xml:space="preserve"> (1993)</w:t>
      </w:r>
    </w:p>
    <w:p w14:paraId="15A8FF12" w14:textId="77777777" w:rsidR="005704AC" w:rsidRDefault="005704AC" w:rsidP="009B2CBF">
      <w:pPr>
        <w:pStyle w:val="ListParagraph"/>
        <w:numPr>
          <w:ilvl w:val="0"/>
          <w:numId w:val="10"/>
        </w:numPr>
      </w:pPr>
      <w:r w:rsidRPr="00F82E79">
        <w:t>Head First!: 10 Ways to Tap into Your Natural Genius</w:t>
      </w:r>
      <w:r>
        <w:t xml:space="preserve"> (2002) (2000)</w:t>
      </w:r>
    </w:p>
    <w:p w14:paraId="0F4E020D" w14:textId="77777777" w:rsidR="005704AC" w:rsidRDefault="005704AC" w:rsidP="009B2CBF">
      <w:pPr>
        <w:pStyle w:val="ListParagraph"/>
        <w:numPr>
          <w:ilvl w:val="0"/>
          <w:numId w:val="10"/>
        </w:numPr>
      </w:pPr>
      <w:r w:rsidRPr="001A63E0">
        <w:t>Head Strong: 10 Ways to Make the Most of Your Body and Mind</w:t>
      </w:r>
      <w:r>
        <w:t xml:space="preserve"> (2001)</w:t>
      </w:r>
    </w:p>
    <w:p w14:paraId="3EB15C27" w14:textId="77777777" w:rsidR="005704AC" w:rsidRDefault="005704AC" w:rsidP="009B2CBF">
      <w:pPr>
        <w:pStyle w:val="ListParagraph"/>
        <w:numPr>
          <w:ilvl w:val="0"/>
          <w:numId w:val="10"/>
        </w:numPr>
      </w:pPr>
      <w:r w:rsidRPr="00A80F36">
        <w:t>How to make the most of your mind</w:t>
      </w:r>
      <w:r>
        <w:t xml:space="preserve"> (1977)</w:t>
      </w:r>
    </w:p>
    <w:p w14:paraId="35291D2F" w14:textId="77777777" w:rsidR="005704AC" w:rsidRDefault="005704AC" w:rsidP="009B2CBF">
      <w:pPr>
        <w:pStyle w:val="ListParagraph"/>
        <w:numPr>
          <w:ilvl w:val="0"/>
          <w:numId w:val="10"/>
        </w:numPr>
      </w:pPr>
      <w:r w:rsidRPr="00F82E79">
        <w:t>How to Mind Map: Make the Most of Your Mind and Learn to Create, Organize and Plan</w:t>
      </w:r>
      <w:r>
        <w:t xml:space="preserve"> (2003)</w:t>
      </w:r>
    </w:p>
    <w:p w14:paraId="055165D3" w14:textId="77777777" w:rsidR="005704AC" w:rsidRDefault="005704AC" w:rsidP="009B2CBF">
      <w:pPr>
        <w:pStyle w:val="ListParagraph"/>
        <w:numPr>
          <w:ilvl w:val="0"/>
          <w:numId w:val="10"/>
        </w:numPr>
      </w:pPr>
      <w:r w:rsidRPr="00535B99">
        <w:t>How to Mind Map: The Ultimate Thinking Tool That Will Change Your Life</w:t>
      </w:r>
      <w:r>
        <w:t xml:space="preserve"> (2002)</w:t>
      </w:r>
    </w:p>
    <w:p w14:paraId="1EBC09A6" w14:textId="77777777" w:rsidR="005704AC" w:rsidRDefault="005704AC" w:rsidP="009B2CBF">
      <w:pPr>
        <w:pStyle w:val="ListParagraph"/>
        <w:numPr>
          <w:ilvl w:val="0"/>
          <w:numId w:val="10"/>
        </w:numPr>
      </w:pPr>
      <w:r w:rsidRPr="00C12EBF">
        <w:t>Lessons from the Art of Juggling</w:t>
      </w:r>
      <w:r>
        <w:t xml:space="preserve"> with Michael Gelb (1994)</w:t>
      </w:r>
    </w:p>
    <w:p w14:paraId="2ECAEF69" w14:textId="77777777" w:rsidR="005704AC" w:rsidRDefault="005704AC" w:rsidP="009B2CBF">
      <w:pPr>
        <w:pStyle w:val="ListParagraph"/>
        <w:numPr>
          <w:ilvl w:val="0"/>
          <w:numId w:val="10"/>
        </w:numPr>
      </w:pPr>
      <w:r>
        <w:t xml:space="preserve">Leveraging Corporate Knowledge with Edward </w:t>
      </w:r>
      <w:proofErr w:type="spellStart"/>
      <w:r>
        <w:t>Truch</w:t>
      </w:r>
      <w:proofErr w:type="spellEnd"/>
      <w:r>
        <w:t xml:space="preserve"> (2004)</w:t>
      </w:r>
    </w:p>
    <w:p w14:paraId="3A4F5B46" w14:textId="77777777" w:rsidR="005704AC" w:rsidRPr="00DC6D21" w:rsidRDefault="005704AC" w:rsidP="009B2CBF">
      <w:pPr>
        <w:pStyle w:val="ListParagraph"/>
        <w:numPr>
          <w:ilvl w:val="0"/>
          <w:numId w:val="10"/>
        </w:numPr>
      </w:pPr>
      <w:r w:rsidRPr="00596EBD">
        <w:t>Make the Most of Your Mind</w:t>
      </w:r>
      <w:r>
        <w:t xml:space="preserve"> (1984)</w:t>
      </w:r>
    </w:p>
    <w:p w14:paraId="116D54E3" w14:textId="77777777" w:rsidR="005704AC" w:rsidRDefault="005704AC" w:rsidP="009B2CBF">
      <w:pPr>
        <w:pStyle w:val="ListParagraph"/>
        <w:numPr>
          <w:ilvl w:val="0"/>
          <w:numId w:val="10"/>
        </w:numPr>
      </w:pPr>
      <w:r w:rsidRPr="00F82E79">
        <w:t>The Mind Map Book: Unlock Your Creativity, Boost Your Memory, Change Your Life</w:t>
      </w:r>
      <w:r>
        <w:t xml:space="preserve"> with Barry Buzan (2010)</w:t>
      </w:r>
    </w:p>
    <w:p w14:paraId="2A5E54BE" w14:textId="77777777" w:rsidR="005704AC" w:rsidRDefault="005704AC" w:rsidP="009B2CBF">
      <w:pPr>
        <w:pStyle w:val="ListParagraph"/>
        <w:numPr>
          <w:ilvl w:val="0"/>
          <w:numId w:val="10"/>
        </w:numPr>
      </w:pPr>
      <w:r w:rsidRPr="00DC6D21">
        <w:t>The Mind Map Book</w:t>
      </w:r>
      <w:r>
        <w:t xml:space="preserve">: </w:t>
      </w:r>
      <w:r w:rsidRPr="00A521F8">
        <w:t>How to Use Radiant Thinking to Maximize Your Brain's Untapped Potential</w:t>
      </w:r>
      <w:r>
        <w:t xml:space="preserve"> (1993, 1996)</w:t>
      </w:r>
    </w:p>
    <w:p w14:paraId="7FE5D36A" w14:textId="77777777" w:rsidR="005704AC" w:rsidRDefault="005704AC" w:rsidP="009B2CBF">
      <w:pPr>
        <w:pStyle w:val="ListParagraph"/>
        <w:numPr>
          <w:ilvl w:val="0"/>
          <w:numId w:val="10"/>
        </w:numPr>
      </w:pPr>
      <w:r w:rsidRPr="00A521F8">
        <w:t>Mind Map Handbook: The ultimate thinking tool</w:t>
      </w:r>
      <w:r>
        <w:t xml:space="preserve"> (2013)</w:t>
      </w:r>
    </w:p>
    <w:p w14:paraId="2EEC73E8" w14:textId="77777777" w:rsidR="005704AC" w:rsidRDefault="005704AC" w:rsidP="009B2CBF">
      <w:pPr>
        <w:pStyle w:val="ListParagraph"/>
        <w:numPr>
          <w:ilvl w:val="0"/>
          <w:numId w:val="10"/>
        </w:numPr>
      </w:pPr>
      <w:r>
        <w:t>Mind Map Mastery (2018)</w:t>
      </w:r>
    </w:p>
    <w:p w14:paraId="4027626C" w14:textId="77777777" w:rsidR="005704AC" w:rsidRDefault="005704AC" w:rsidP="009B2CBF">
      <w:pPr>
        <w:pStyle w:val="ListParagraph"/>
        <w:numPr>
          <w:ilvl w:val="0"/>
          <w:numId w:val="10"/>
        </w:numPr>
      </w:pPr>
      <w:r>
        <w:t>Mind Mapping: Kickstart Your Creativity and Transform Your Life (2006)</w:t>
      </w:r>
    </w:p>
    <w:p w14:paraId="41F7AC97" w14:textId="77777777" w:rsidR="005704AC" w:rsidRDefault="005704AC" w:rsidP="009B2CBF">
      <w:pPr>
        <w:pStyle w:val="ListParagraph"/>
        <w:numPr>
          <w:ilvl w:val="0"/>
          <w:numId w:val="10"/>
        </w:numPr>
      </w:pPr>
      <w:r w:rsidRPr="00753ECF">
        <w:t>Mind Mapping for Dummies</w:t>
      </w:r>
      <w:r>
        <w:t xml:space="preserve"> (2012)</w:t>
      </w:r>
    </w:p>
    <w:p w14:paraId="55A4F126" w14:textId="77777777" w:rsidR="005704AC" w:rsidRDefault="005704AC" w:rsidP="009B2CBF">
      <w:pPr>
        <w:pStyle w:val="ListParagraph"/>
        <w:numPr>
          <w:ilvl w:val="0"/>
          <w:numId w:val="10"/>
        </w:numPr>
      </w:pPr>
      <w:r w:rsidRPr="009072FB">
        <w:t>Mind Mapping for Mindfulness: How to bring order to the chaos of your mind</w:t>
      </w:r>
      <w:r>
        <w:t xml:space="preserve"> (2019)</w:t>
      </w:r>
    </w:p>
    <w:p w14:paraId="33C425E8" w14:textId="77777777" w:rsidR="005704AC" w:rsidRDefault="005704AC" w:rsidP="009B2CBF">
      <w:pPr>
        <w:pStyle w:val="ListParagraph"/>
        <w:numPr>
          <w:ilvl w:val="0"/>
          <w:numId w:val="10"/>
        </w:numPr>
      </w:pPr>
      <w:r w:rsidRPr="001A63E0">
        <w:t>Mind Mapping: 3-in-1 Bundle to Master Brain Mapping, Mind Maps at Work, Mind Map Examples &amp; Mind Mapping Journals (</w:t>
      </w:r>
      <w:r>
        <w:t>2021)</w:t>
      </w:r>
    </w:p>
    <w:p w14:paraId="06EF0CBA" w14:textId="77777777" w:rsidR="005704AC" w:rsidRDefault="005704AC" w:rsidP="009B2CBF">
      <w:pPr>
        <w:pStyle w:val="ListParagraph"/>
        <w:numPr>
          <w:ilvl w:val="0"/>
          <w:numId w:val="10"/>
        </w:numPr>
      </w:pPr>
      <w:r w:rsidRPr="008F63E9">
        <w:t>Mind Maps at Work: How to be the best at work and still have time to play</w:t>
      </w:r>
      <w:r>
        <w:t xml:space="preserve"> (2012)</w:t>
      </w:r>
    </w:p>
    <w:p w14:paraId="1BC7EE13" w14:textId="77777777" w:rsidR="005704AC" w:rsidRDefault="005704AC" w:rsidP="009B2CBF">
      <w:pPr>
        <w:pStyle w:val="ListParagraph"/>
        <w:numPr>
          <w:ilvl w:val="0"/>
          <w:numId w:val="10"/>
        </w:numPr>
      </w:pPr>
      <w:r w:rsidRPr="008F0DB0">
        <w:t xml:space="preserve">Mind Maps for Business: </w:t>
      </w:r>
      <w:proofErr w:type="spellStart"/>
      <w:r w:rsidRPr="008F0DB0">
        <w:t>Revolutionise</w:t>
      </w:r>
      <w:proofErr w:type="spellEnd"/>
      <w:r w:rsidRPr="008F0DB0">
        <w:t xml:space="preserve"> Your Business Thinking and Practice</w:t>
      </w:r>
      <w:r>
        <w:t xml:space="preserve"> with James Harrison (2010)</w:t>
      </w:r>
    </w:p>
    <w:p w14:paraId="600512B6" w14:textId="77777777" w:rsidR="005704AC" w:rsidRDefault="005704AC" w:rsidP="009B2CBF">
      <w:pPr>
        <w:pStyle w:val="ListParagraph"/>
        <w:numPr>
          <w:ilvl w:val="0"/>
          <w:numId w:val="10"/>
        </w:numPr>
      </w:pPr>
      <w:r w:rsidRPr="00D2186A">
        <w:t xml:space="preserve">Mind Maps for Business: Using the ultimate thinking tool to </w:t>
      </w:r>
      <w:proofErr w:type="spellStart"/>
      <w:r w:rsidRPr="00D2186A">
        <w:t>revolutionise</w:t>
      </w:r>
      <w:proofErr w:type="spellEnd"/>
      <w:r w:rsidRPr="00D2186A">
        <w:t xml:space="preserve"> how you work</w:t>
      </w:r>
      <w:r>
        <w:t xml:space="preserve"> (2013). Kindle.</w:t>
      </w:r>
    </w:p>
    <w:p w14:paraId="3DABB8B8" w14:textId="77777777" w:rsidR="005704AC" w:rsidRDefault="005704AC" w:rsidP="009B2CBF">
      <w:pPr>
        <w:pStyle w:val="ListParagraph"/>
        <w:numPr>
          <w:ilvl w:val="0"/>
          <w:numId w:val="10"/>
        </w:numPr>
      </w:pPr>
      <w:r w:rsidRPr="00596EBD">
        <w:t>Mind Maps for Kids: An Introduction</w:t>
      </w:r>
      <w:r>
        <w:t xml:space="preserve"> (2005) (2001) (2004)</w:t>
      </w:r>
    </w:p>
    <w:p w14:paraId="7FDA3432" w14:textId="77777777" w:rsidR="005704AC" w:rsidRDefault="005704AC" w:rsidP="009B2CBF">
      <w:pPr>
        <w:pStyle w:val="ListParagraph"/>
        <w:numPr>
          <w:ilvl w:val="0"/>
          <w:numId w:val="10"/>
        </w:numPr>
      </w:pPr>
      <w:r w:rsidRPr="00AC1578">
        <w:t>Mind Maps for Kids: Max Your Memory and Concentration</w:t>
      </w:r>
      <w:r>
        <w:t xml:space="preserve"> (2007)</w:t>
      </w:r>
    </w:p>
    <w:p w14:paraId="71115BB2" w14:textId="77777777" w:rsidR="005704AC" w:rsidRDefault="005704AC" w:rsidP="009B2CBF">
      <w:pPr>
        <w:pStyle w:val="ListParagraph"/>
        <w:numPr>
          <w:ilvl w:val="0"/>
          <w:numId w:val="10"/>
        </w:numPr>
      </w:pPr>
      <w:proofErr w:type="spellStart"/>
      <w:r w:rsidRPr="00030113">
        <w:t>Synapsia</w:t>
      </w:r>
      <w:proofErr w:type="spellEnd"/>
      <w:r>
        <w:t xml:space="preserve"> – The International Brain Club Journal Vols. 1-3 (2003)</w:t>
      </w:r>
    </w:p>
    <w:p w14:paraId="41F7AD7B" w14:textId="77777777" w:rsidR="005704AC" w:rsidRDefault="005704AC" w:rsidP="009B2CBF">
      <w:pPr>
        <w:pStyle w:val="ListParagraph"/>
        <w:numPr>
          <w:ilvl w:val="0"/>
          <w:numId w:val="10"/>
        </w:numPr>
      </w:pPr>
      <w:r>
        <w:t>Spore One: Structure in Hyperspace and other poems (1972)</w:t>
      </w:r>
    </w:p>
    <w:p w14:paraId="55C71E3A" w14:textId="77777777" w:rsidR="005704AC" w:rsidRDefault="005704AC" w:rsidP="009B2CBF">
      <w:pPr>
        <w:pStyle w:val="ListParagraph"/>
        <w:numPr>
          <w:ilvl w:val="0"/>
          <w:numId w:val="10"/>
        </w:numPr>
      </w:pPr>
      <w:r w:rsidRPr="00F82E79">
        <w:t xml:space="preserve">The Power of Creative Intelligence: 10 </w:t>
      </w:r>
      <w:r w:rsidRPr="00BB12C1">
        <w:t xml:space="preserve">Ways to Tap into Your </w:t>
      </w:r>
      <w:r w:rsidRPr="00F82E79">
        <w:t>Creative Genius</w:t>
      </w:r>
    </w:p>
    <w:p w14:paraId="52DF690B" w14:textId="77777777" w:rsidR="005704AC" w:rsidRDefault="005704AC" w:rsidP="009B2CBF">
      <w:pPr>
        <w:pStyle w:val="ListParagraph"/>
        <w:numPr>
          <w:ilvl w:val="0"/>
          <w:numId w:val="10"/>
        </w:numPr>
      </w:pPr>
      <w:r w:rsidRPr="00BB12C1">
        <w:t>The Power of Physical Intelligence</w:t>
      </w:r>
      <w:r>
        <w:t xml:space="preserve">: </w:t>
      </w:r>
      <w:r w:rsidRPr="00BB12C1">
        <w:t>10 Ways to Tap into Your Physical Intelligence</w:t>
      </w:r>
      <w:r>
        <w:t xml:space="preserve"> (</w:t>
      </w:r>
      <w:r w:rsidRPr="00BB12C1">
        <w:t>2003</w:t>
      </w:r>
      <w:r>
        <w:t>)</w:t>
      </w:r>
    </w:p>
    <w:p w14:paraId="5FCD99E5" w14:textId="77777777" w:rsidR="005704AC" w:rsidRDefault="005704AC" w:rsidP="009B2CBF">
      <w:pPr>
        <w:pStyle w:val="ListParagraph"/>
        <w:numPr>
          <w:ilvl w:val="0"/>
          <w:numId w:val="10"/>
        </w:numPr>
      </w:pPr>
      <w:r w:rsidRPr="008F63E9">
        <w:t>The Power of Social Intelligence: 10 ways to tap into your social genius</w:t>
      </w:r>
      <w:r>
        <w:t xml:space="preserve"> (2012). Kindle.</w:t>
      </w:r>
    </w:p>
    <w:p w14:paraId="6D95CA4B" w14:textId="77777777" w:rsidR="005704AC" w:rsidRDefault="005704AC" w:rsidP="009B2CBF">
      <w:pPr>
        <w:pStyle w:val="ListParagraph"/>
        <w:numPr>
          <w:ilvl w:val="0"/>
          <w:numId w:val="10"/>
        </w:numPr>
      </w:pPr>
      <w:r w:rsidRPr="00F82E79">
        <w:t>The Power of Spiritual Intelligence: 10 ways to tap into your spiritual genius</w:t>
      </w:r>
      <w:r>
        <w:t xml:space="preserve"> (2012)</w:t>
      </w:r>
    </w:p>
    <w:p w14:paraId="267E92DD" w14:textId="77777777" w:rsidR="005704AC" w:rsidRDefault="005704AC" w:rsidP="009B2CBF">
      <w:pPr>
        <w:pStyle w:val="ListParagraph"/>
        <w:numPr>
          <w:ilvl w:val="0"/>
          <w:numId w:val="10"/>
        </w:numPr>
      </w:pPr>
      <w:r w:rsidRPr="00D2186A">
        <w:t>The Power of Verbal Intelligence: 10 ways to tap into your verbal genius</w:t>
      </w:r>
      <w:r>
        <w:t xml:space="preserve"> (2002)</w:t>
      </w:r>
    </w:p>
    <w:p w14:paraId="60D4E640" w14:textId="77777777" w:rsidR="005704AC" w:rsidRDefault="005704AC" w:rsidP="009B2CBF">
      <w:pPr>
        <w:pStyle w:val="ListParagraph"/>
        <w:numPr>
          <w:ilvl w:val="0"/>
          <w:numId w:val="10"/>
        </w:numPr>
      </w:pPr>
      <w:r w:rsidRPr="00907155">
        <w:t>Sales Genius: A Masterclass in Successful Selling</w:t>
      </w:r>
      <w:r>
        <w:t xml:space="preserve"> with Dru Fuller (2000)</w:t>
      </w:r>
    </w:p>
    <w:p w14:paraId="62920767" w14:textId="77777777" w:rsidR="005704AC" w:rsidRDefault="005704AC" w:rsidP="009B2CBF">
      <w:pPr>
        <w:pStyle w:val="ListParagraph"/>
        <w:numPr>
          <w:ilvl w:val="0"/>
          <w:numId w:val="10"/>
        </w:numPr>
      </w:pPr>
      <w:r>
        <w:t>Speed Reading (1991)</w:t>
      </w:r>
    </w:p>
    <w:p w14:paraId="1732F8AD" w14:textId="77777777" w:rsidR="005704AC" w:rsidRDefault="005704AC" w:rsidP="009B2CBF">
      <w:pPr>
        <w:pStyle w:val="ListParagraph"/>
        <w:numPr>
          <w:ilvl w:val="0"/>
          <w:numId w:val="10"/>
        </w:numPr>
      </w:pPr>
      <w:r w:rsidRPr="00A521F8">
        <w:t>The Speed Reading Book: Read More, Learn More, Achieve More</w:t>
      </w:r>
      <w:r>
        <w:t xml:space="preserve"> (2010) (2003)</w:t>
      </w:r>
    </w:p>
    <w:p w14:paraId="197ABACC" w14:textId="77777777" w:rsidR="005704AC" w:rsidRDefault="005704AC" w:rsidP="009B2CBF">
      <w:pPr>
        <w:pStyle w:val="ListParagraph"/>
        <w:numPr>
          <w:ilvl w:val="0"/>
          <w:numId w:val="10"/>
        </w:numPr>
      </w:pPr>
      <w:r w:rsidRPr="00167C45">
        <w:t>Speed Reading: Accelerate your speed and understanding for success</w:t>
      </w:r>
      <w:r>
        <w:t xml:space="preserve"> (2006)</w:t>
      </w:r>
    </w:p>
    <w:p w14:paraId="145CF58F" w14:textId="77777777" w:rsidR="005704AC" w:rsidRPr="00DC6D21" w:rsidRDefault="005704AC" w:rsidP="009B2CBF">
      <w:pPr>
        <w:pStyle w:val="ListParagraph"/>
        <w:numPr>
          <w:ilvl w:val="0"/>
          <w:numId w:val="10"/>
        </w:numPr>
      </w:pPr>
      <w:proofErr w:type="spellStart"/>
      <w:r>
        <w:t>Supersellf</w:t>
      </w:r>
      <w:proofErr w:type="spellEnd"/>
      <w:r>
        <w:t xml:space="preserve"> with Richard Israel (1997)</w:t>
      </w:r>
    </w:p>
    <w:p w14:paraId="4D45336F" w14:textId="77777777" w:rsidR="005704AC" w:rsidRDefault="005704AC" w:rsidP="009B2CBF">
      <w:pPr>
        <w:pStyle w:val="ListParagraph"/>
        <w:numPr>
          <w:ilvl w:val="0"/>
          <w:numId w:val="10"/>
        </w:numPr>
      </w:pPr>
      <w:r w:rsidRPr="008F63E9">
        <w:t>Super-Creativity</w:t>
      </w:r>
      <w:r>
        <w:t xml:space="preserve"> (no date). Audiobook.</w:t>
      </w:r>
    </w:p>
    <w:p w14:paraId="72D303E9" w14:textId="77777777" w:rsidR="005704AC" w:rsidRDefault="005704AC" w:rsidP="009B2CBF">
      <w:pPr>
        <w:pStyle w:val="ListParagraph"/>
        <w:numPr>
          <w:ilvl w:val="0"/>
          <w:numId w:val="10"/>
        </w:numPr>
      </w:pPr>
      <w:r w:rsidRPr="002F5FB2">
        <w:t>Tony Buzan's 7-Day Brain Boost Pack</w:t>
      </w:r>
      <w:r>
        <w:t xml:space="preserve"> (2009)</w:t>
      </w:r>
    </w:p>
    <w:p w14:paraId="2449F2A3" w14:textId="77777777" w:rsidR="005704AC" w:rsidRDefault="005704AC" w:rsidP="009B2CBF">
      <w:pPr>
        <w:pStyle w:val="ListParagraph"/>
        <w:numPr>
          <w:ilvl w:val="0"/>
          <w:numId w:val="10"/>
        </w:numPr>
      </w:pPr>
      <w:r w:rsidRPr="00D2186A">
        <w:t>The Ultimate Book of Mind Maps</w:t>
      </w:r>
      <w:r>
        <w:t xml:space="preserve"> (2012)</w:t>
      </w:r>
    </w:p>
    <w:p w14:paraId="43EE2DC2" w14:textId="77777777" w:rsidR="005704AC" w:rsidRDefault="005704AC" w:rsidP="009B2CBF">
      <w:pPr>
        <w:pStyle w:val="ListParagraph"/>
        <w:numPr>
          <w:ilvl w:val="0"/>
          <w:numId w:val="10"/>
        </w:numPr>
      </w:pPr>
      <w:r w:rsidRPr="00DC6D21">
        <w:t>Use Both Sides of Your Brain</w:t>
      </w:r>
      <w:r>
        <w:t>: New Mind-Mapping Techniques (1991)</w:t>
      </w:r>
    </w:p>
    <w:p w14:paraId="235E3D73" w14:textId="77777777" w:rsidR="005704AC" w:rsidRDefault="005704AC" w:rsidP="009B2CBF">
      <w:pPr>
        <w:pStyle w:val="ListParagraph"/>
        <w:numPr>
          <w:ilvl w:val="0"/>
          <w:numId w:val="10"/>
        </w:numPr>
      </w:pPr>
      <w:r w:rsidRPr="00F82E79">
        <w:t>Use Your Head: How to unleash the power of your mind</w:t>
      </w:r>
      <w:r>
        <w:t xml:space="preserve"> (2010)</w:t>
      </w:r>
    </w:p>
    <w:p w14:paraId="716833AD" w14:textId="77777777" w:rsidR="005704AC" w:rsidRDefault="005704AC" w:rsidP="009B2CBF">
      <w:pPr>
        <w:pStyle w:val="ListParagraph"/>
        <w:numPr>
          <w:ilvl w:val="0"/>
          <w:numId w:val="10"/>
        </w:numPr>
      </w:pPr>
      <w:r w:rsidRPr="001A63E0">
        <w:lastRenderedPageBreak/>
        <w:t>Use Your Head: Innovative Learning and Thinking Techniques to Fulfil Your Potential</w:t>
      </w:r>
      <w:r>
        <w:t xml:space="preserve"> (2006) (1984)</w:t>
      </w:r>
    </w:p>
    <w:p w14:paraId="459357F4" w14:textId="77777777" w:rsidR="005704AC" w:rsidRDefault="005704AC" w:rsidP="005704AC">
      <w:proofErr w:type="spellStart"/>
      <w:r w:rsidRPr="003A25BC">
        <w:rPr>
          <w:b/>
          <w:bCs/>
        </w:rPr>
        <w:t>Farmaha</w:t>
      </w:r>
      <w:proofErr w:type="spellEnd"/>
      <w:r>
        <w:t xml:space="preserve">, </w:t>
      </w:r>
      <w:proofErr w:type="spellStart"/>
      <w:r w:rsidRPr="003A25BC">
        <w:t>Apram</w:t>
      </w:r>
      <w:proofErr w:type="spellEnd"/>
      <w:r w:rsidRPr="003A25BC">
        <w:t xml:space="preserve"> </w:t>
      </w:r>
      <w:r>
        <w:t xml:space="preserve">- </w:t>
      </w:r>
      <w:proofErr w:type="spellStart"/>
      <w:r w:rsidRPr="007E794B">
        <w:t>Marvellous</w:t>
      </w:r>
      <w:proofErr w:type="spellEnd"/>
      <w:r w:rsidRPr="007E794B">
        <w:t xml:space="preserve"> Student</w:t>
      </w:r>
      <w:r>
        <w:t>:</w:t>
      </w:r>
      <w:r w:rsidRPr="007E794B">
        <w:t xml:space="preserve"> 151 Hidden Study Techniques and Mindset</w:t>
      </w:r>
      <w:r>
        <w:t xml:space="preserve"> (2020)</w:t>
      </w:r>
    </w:p>
    <w:p w14:paraId="40A1F8E4" w14:textId="77777777" w:rsidR="005704AC" w:rsidRPr="00E44B60" w:rsidRDefault="005704AC" w:rsidP="005704AC">
      <w:pPr>
        <w:rPr>
          <w:b/>
          <w:bCs/>
        </w:rPr>
      </w:pPr>
      <w:r>
        <w:rPr>
          <w:b/>
          <w:bCs/>
        </w:rPr>
        <w:t>Kaku</w:t>
      </w:r>
      <w:r w:rsidRPr="00E44B60">
        <w:t>, Michio - The Future of the Mind: The Scientific Quest to Understand, Enhance, and Empower the Mind</w:t>
      </w:r>
      <w:r>
        <w:t xml:space="preserve"> (2015)</w:t>
      </w:r>
    </w:p>
    <w:p w14:paraId="20D62716" w14:textId="77777777" w:rsidR="005704AC" w:rsidRPr="003A25BC" w:rsidRDefault="005704AC" w:rsidP="005704AC">
      <w:r>
        <w:rPr>
          <w:b/>
          <w:bCs/>
        </w:rPr>
        <w:t xml:space="preserve">Kelly, </w:t>
      </w:r>
      <w:r>
        <w:t>Gerard W. – Short-cut Math (1984)</w:t>
      </w:r>
    </w:p>
    <w:p w14:paraId="52A62BD1" w14:textId="77777777" w:rsidR="005704AC" w:rsidRPr="00C70444" w:rsidRDefault="005704AC" w:rsidP="005704AC">
      <w:proofErr w:type="spellStart"/>
      <w:r w:rsidRPr="009B644F">
        <w:rPr>
          <w:b/>
          <w:bCs/>
        </w:rPr>
        <w:t>Kump</w:t>
      </w:r>
      <w:proofErr w:type="spellEnd"/>
      <w:r>
        <w:t>,</w:t>
      </w:r>
      <w:r w:rsidRPr="00C70444">
        <w:t xml:space="preserve"> Peter </w:t>
      </w:r>
      <w:r>
        <w:t xml:space="preserve">- </w:t>
      </w:r>
      <w:r w:rsidRPr="00C70444">
        <w:t>Breakthrough Rapid Reading</w:t>
      </w:r>
    </w:p>
    <w:p w14:paraId="4BEBCCF0" w14:textId="77777777" w:rsidR="005704AC" w:rsidRPr="00247B7A" w:rsidRDefault="005704AC" w:rsidP="005704AC">
      <w:pPr>
        <w:ind w:left="360" w:firstLine="360"/>
      </w:pPr>
      <w:r w:rsidRPr="00247B7A">
        <w:rPr>
          <w:b/>
          <w:bCs/>
        </w:rPr>
        <w:t>MacDonald</w:t>
      </w:r>
      <w:r w:rsidRPr="00247B7A">
        <w:t>, Matthew - Your Brain, the Missing Manual</w:t>
      </w:r>
      <w:r>
        <w:t xml:space="preserve"> (2008)</w:t>
      </w:r>
    </w:p>
    <w:p w14:paraId="3021EF20" w14:textId="77777777" w:rsidR="005704AC" w:rsidRDefault="005704AC" w:rsidP="005704AC">
      <w:r>
        <w:rPr>
          <w:b/>
          <w:bCs/>
        </w:rPr>
        <w:t>Ribbing</w:t>
      </w:r>
      <w:r w:rsidRPr="005A5CAF">
        <w:t xml:space="preserve">, Matthias - </w:t>
      </w:r>
      <w:proofErr w:type="spellStart"/>
      <w:r w:rsidRPr="00C323F4">
        <w:t>Maths</w:t>
      </w:r>
      <w:proofErr w:type="spellEnd"/>
      <w:r w:rsidRPr="00C323F4">
        <w:t xml:space="preserve"> Unwrapped</w:t>
      </w:r>
      <w:r>
        <w:t xml:space="preserve"> (2020)</w:t>
      </w:r>
    </w:p>
    <w:p w14:paraId="20DF7399" w14:textId="77777777" w:rsidR="005704AC" w:rsidRPr="00C70444" w:rsidRDefault="005704AC" w:rsidP="005704AC">
      <w:r w:rsidRPr="009B644F">
        <w:rPr>
          <w:b/>
          <w:bCs/>
        </w:rPr>
        <w:t>Sticker</w:t>
      </w:r>
      <w:r>
        <w:t>,</w:t>
      </w:r>
      <w:r w:rsidRPr="00C70444">
        <w:t xml:space="preserve"> Henry </w:t>
      </w:r>
      <w:r>
        <w:t xml:space="preserve">- </w:t>
      </w:r>
      <w:r w:rsidRPr="00C70444">
        <w:t>How to Calculate Quickly: Full Course in Speed Arithmetic</w:t>
      </w:r>
    </w:p>
    <w:p w14:paraId="3762674F" w14:textId="77777777" w:rsidR="005704AC" w:rsidRPr="00C70444" w:rsidRDefault="005704AC" w:rsidP="005704AC">
      <w:r w:rsidRPr="003A25BC">
        <w:rPr>
          <w:b/>
          <w:bCs/>
        </w:rPr>
        <w:t>Trachtenberg</w:t>
      </w:r>
      <w:r>
        <w:t xml:space="preserve">, </w:t>
      </w:r>
      <w:proofErr w:type="spellStart"/>
      <w:r>
        <w:t>Jakow</w:t>
      </w:r>
      <w:proofErr w:type="spellEnd"/>
      <w:r>
        <w:t xml:space="preserve"> - </w:t>
      </w:r>
      <w:r w:rsidRPr="00C70444">
        <w:t>The Trachtenberg Speed System of Basic Mathematics</w:t>
      </w:r>
      <w:r>
        <w:t xml:space="preserve"> (1960)</w:t>
      </w:r>
    </w:p>
    <w:p w14:paraId="55221A6A" w14:textId="77777777" w:rsidR="005704AC" w:rsidRDefault="005704AC" w:rsidP="005704AC">
      <w:proofErr w:type="spellStart"/>
      <w:r w:rsidRPr="009B644F">
        <w:rPr>
          <w:b/>
          <w:bCs/>
        </w:rPr>
        <w:t>Waitzkin</w:t>
      </w:r>
      <w:proofErr w:type="spellEnd"/>
      <w:r>
        <w:t>,</w:t>
      </w:r>
      <w:r w:rsidRPr="009B644F">
        <w:t xml:space="preserve"> </w:t>
      </w:r>
      <w:r w:rsidRPr="00C70444">
        <w:t xml:space="preserve">Josh </w:t>
      </w:r>
      <w:r>
        <w:t xml:space="preserve">- </w:t>
      </w:r>
      <w:r w:rsidRPr="009B644F">
        <w:t>The Art of Learning</w:t>
      </w:r>
    </w:p>
    <w:p w14:paraId="185C30BF" w14:textId="77777777" w:rsidR="005704AC" w:rsidRPr="001C5C42" w:rsidRDefault="005704AC" w:rsidP="005704AC">
      <w:r w:rsidRPr="00540801">
        <w:rPr>
          <w:b/>
          <w:bCs/>
        </w:rPr>
        <w:t>Winston</w:t>
      </w:r>
      <w:r>
        <w:t>,</w:t>
      </w:r>
      <w:r w:rsidRPr="001C5C42">
        <w:t xml:space="preserve"> Robert </w:t>
      </w:r>
      <w:r>
        <w:t xml:space="preserve">- </w:t>
      </w:r>
      <w:r w:rsidRPr="001C5C42">
        <w:t>The Human Mind (2006)</w:t>
      </w:r>
    </w:p>
    <w:p w14:paraId="23C6D9DE" w14:textId="77777777" w:rsidR="005704AC" w:rsidRPr="00374080" w:rsidRDefault="005704AC" w:rsidP="005704AC">
      <w:r w:rsidRPr="00B91E89">
        <w:rPr>
          <w:b/>
          <w:bCs/>
        </w:rPr>
        <w:t>Young</w:t>
      </w:r>
      <w:r>
        <w:t xml:space="preserve">, Scott – </w:t>
      </w:r>
      <w:r w:rsidRPr="00374080">
        <w:t>Ultralearning</w:t>
      </w:r>
      <w:r>
        <w:t xml:space="preserve"> (2019)</w:t>
      </w:r>
    </w:p>
    <w:p w14:paraId="1EA0E242" w14:textId="77777777" w:rsidR="005704AC" w:rsidRPr="004D0EFE" w:rsidRDefault="005704AC" w:rsidP="005704AC">
      <w:pPr>
        <w:ind w:left="0"/>
      </w:pPr>
    </w:p>
    <w:p w14:paraId="1D14B1D4" w14:textId="77777777" w:rsidR="005704AC" w:rsidRPr="00662DFE" w:rsidRDefault="005704AC" w:rsidP="005704AC">
      <w:pPr>
        <w:pStyle w:val="Heading1"/>
      </w:pPr>
      <w:r w:rsidRPr="00662DFE">
        <w:t>Journal articles</w:t>
      </w:r>
      <w:r>
        <w:t xml:space="preserve"> and other</w:t>
      </w:r>
    </w:p>
    <w:p w14:paraId="3DF6E02B" w14:textId="77777777" w:rsidR="005704AC" w:rsidRPr="002531CE" w:rsidRDefault="005704AC" w:rsidP="005704AC">
      <w:pPr>
        <w:rPr>
          <w:noProof/>
        </w:rPr>
      </w:pPr>
      <w:r w:rsidRPr="008157BE">
        <w:rPr>
          <w:b/>
          <w:bCs/>
          <w:noProof/>
        </w:rPr>
        <w:t>Barton</w:t>
      </w:r>
      <w:r>
        <w:rPr>
          <w:noProof/>
        </w:rPr>
        <w:t xml:space="preserve">, E. A. (2010). Levels of Processing: The Effects of Orthographic, Phonologic, and Semantic Processing on Memory. </w:t>
      </w:r>
      <w:r>
        <w:rPr>
          <w:i/>
          <w:iCs/>
          <w:noProof/>
        </w:rPr>
        <w:t>Inquiries Journal, 2</w:t>
      </w:r>
      <w:r>
        <w:rPr>
          <w:noProof/>
        </w:rPr>
        <w:t>(04). Retrieved 8 13, 2021, from http://www.inquiriesjournal.com/articles/226/levels-of-processing-the-effects-of-orthographic-phonologic-and-semantic-processing-on-memory</w:t>
      </w:r>
    </w:p>
    <w:p w14:paraId="43029668" w14:textId="77777777" w:rsidR="005704AC" w:rsidRDefault="005704AC" w:rsidP="005704AC">
      <w:proofErr w:type="spellStart"/>
      <w:r w:rsidRPr="00E3339F">
        <w:rPr>
          <w:b/>
          <w:bCs/>
        </w:rPr>
        <w:t>Bellezza</w:t>
      </w:r>
      <w:proofErr w:type="spellEnd"/>
      <w:r w:rsidRPr="00D10D16">
        <w:t xml:space="preserve">, F. S. </w:t>
      </w:r>
      <w:r>
        <w:t xml:space="preserve">- </w:t>
      </w:r>
      <w:r w:rsidRPr="00D10D16">
        <w:t>Mnemonic Devices: Classification, Characteristics, and Criteria. Review of Educational Research, 51(2), 247–275. doi:10.3102/00346543051002247</w:t>
      </w:r>
      <w:r>
        <w:t xml:space="preserve"> </w:t>
      </w:r>
      <w:r w:rsidRPr="00D10D16">
        <w:t>(1981)</w:t>
      </w:r>
    </w:p>
    <w:p w14:paraId="5550E3E1" w14:textId="77777777" w:rsidR="005704AC" w:rsidRDefault="005704AC" w:rsidP="005704AC">
      <w:pPr>
        <w:rPr>
          <w:noProof/>
        </w:rPr>
      </w:pPr>
      <w:r w:rsidRPr="002531CE">
        <w:rPr>
          <w:b/>
          <w:bCs/>
          <w:noProof/>
        </w:rPr>
        <w:t>Blunt</w:t>
      </w:r>
      <w:r>
        <w:rPr>
          <w:noProof/>
        </w:rPr>
        <w:t xml:space="preserve">, J. R. (2015). ADAPTIVE MEMORY: ANIMACY AND THE METHOD OF LOCI. </w:t>
      </w:r>
      <w:r>
        <w:rPr>
          <w:i/>
          <w:iCs/>
          <w:noProof/>
        </w:rPr>
        <w:t>(1169)</w:t>
      </w:r>
      <w:r>
        <w:rPr>
          <w:noProof/>
        </w:rPr>
        <w:t>. Open Access Dissertations. Retrieved August 13, 2021, from https://docs.lib.purdue.edu/open_access_dissertations/1169?utm_source=docs.lib.purdue.edu%2Fopen_access_dissertations%2F1169&amp;utm_medium=PDF&amp;utm_campaign=PDFCoverPages</w:t>
      </w:r>
    </w:p>
    <w:p w14:paraId="1B430F40" w14:textId="77777777" w:rsidR="005704AC" w:rsidRDefault="005704AC" w:rsidP="005704AC">
      <w:pPr>
        <w:rPr>
          <w:noProof/>
        </w:rPr>
      </w:pPr>
      <w:r w:rsidRPr="002531CE">
        <w:rPr>
          <w:b/>
          <w:bCs/>
          <w:noProof/>
        </w:rPr>
        <w:t>Miller</w:t>
      </w:r>
      <w:r>
        <w:rPr>
          <w:noProof/>
        </w:rPr>
        <w:t xml:space="preserve">, G. A. (1956, April). The Magical Number Seven, plus or Minus Two: Some Limits on Our Capacity for Processing Information. </w:t>
      </w:r>
      <w:r>
        <w:rPr>
          <w:i/>
          <w:iCs/>
          <w:noProof/>
        </w:rPr>
        <w:t>Psychological Review, 63</w:t>
      </w:r>
      <w:r>
        <w:rPr>
          <w:noProof/>
        </w:rPr>
        <w:t>(2), p. 343.</w:t>
      </w:r>
    </w:p>
    <w:p w14:paraId="76ACBBED" w14:textId="77777777" w:rsidR="005704AC" w:rsidRDefault="005704AC" w:rsidP="005704AC">
      <w:pPr>
        <w:rPr>
          <w:noProof/>
        </w:rPr>
      </w:pPr>
      <w:r w:rsidRPr="002531CE">
        <w:rPr>
          <w:b/>
          <w:bCs/>
          <w:noProof/>
        </w:rPr>
        <w:t>Paivio</w:t>
      </w:r>
      <w:r>
        <w:rPr>
          <w:noProof/>
        </w:rPr>
        <w:t xml:space="preserve">, A. (1969). Mental imagery in associative learning and memory. </w:t>
      </w:r>
      <w:r>
        <w:rPr>
          <w:i/>
          <w:iCs/>
          <w:noProof/>
        </w:rPr>
        <w:t>Psychological Review, 76</w:t>
      </w:r>
      <w:r>
        <w:rPr>
          <w:noProof/>
        </w:rPr>
        <w:t>(3), pp. 241–263.</w:t>
      </w:r>
    </w:p>
    <w:p w14:paraId="5BB25D58" w14:textId="77777777" w:rsidR="005704AC" w:rsidRDefault="005704AC" w:rsidP="005704AC">
      <w:pPr>
        <w:rPr>
          <w:noProof/>
        </w:rPr>
      </w:pPr>
      <w:r w:rsidRPr="0027117D">
        <w:rPr>
          <w:b/>
          <w:bCs/>
          <w:noProof/>
        </w:rPr>
        <w:t>Wammes</w:t>
      </w:r>
      <w:r w:rsidRPr="0027117D">
        <w:rPr>
          <w:noProof/>
        </w:rPr>
        <w:t xml:space="preserve">, J. D., Meade, M. E., &amp; Fernandes, M. A. (2016). </w:t>
      </w:r>
      <w:r>
        <w:rPr>
          <w:noProof/>
        </w:rPr>
        <w:t xml:space="preserve">The drawing effect: Evidence for reliable and robust memory benefits in free recall. </w:t>
      </w:r>
      <w:r>
        <w:rPr>
          <w:i/>
          <w:iCs/>
          <w:noProof/>
        </w:rPr>
        <w:t>The Quarterly Journal of Experimental Psychology, 69</w:t>
      </w:r>
      <w:r>
        <w:rPr>
          <w:noProof/>
        </w:rPr>
        <w:t>(9), pp. 1752-1776.</w:t>
      </w:r>
    </w:p>
    <w:p w14:paraId="64B3E8AF" w14:textId="77777777" w:rsidR="005704AC" w:rsidRDefault="005704AC" w:rsidP="005704AC">
      <w:pPr>
        <w:pStyle w:val="Heading1"/>
      </w:pPr>
      <w:r>
        <w:t>Journals</w:t>
      </w:r>
    </w:p>
    <w:p w14:paraId="64F27B1B" w14:textId="77777777" w:rsidR="005704AC" w:rsidRPr="00313933" w:rsidRDefault="005704AC" w:rsidP="005704AC">
      <w:r w:rsidRPr="00313933">
        <w:t>Memory and of the Journal of Experimental Psychology: Learning, Memory, and Cognition</w:t>
      </w:r>
    </w:p>
    <w:p w14:paraId="4569AC7A" w14:textId="77777777" w:rsidR="005704AC" w:rsidRDefault="005704AC" w:rsidP="005704AC">
      <w:pPr>
        <w:pStyle w:val="Heading1"/>
      </w:pPr>
      <w:r w:rsidRPr="00304710">
        <w:t>People</w:t>
      </w:r>
    </w:p>
    <w:p w14:paraId="020A8CDB" w14:textId="77777777" w:rsidR="005704AC" w:rsidRPr="002B22FB" w:rsidRDefault="005704AC" w:rsidP="005704AC">
      <w:r>
        <w:t>The @ symbol signifies their username on The Art of Memory forum.</w:t>
      </w:r>
    </w:p>
    <w:p w14:paraId="69CA5A70" w14:textId="77777777" w:rsidR="005704AC" w:rsidRPr="001C5C42" w:rsidRDefault="005704AC" w:rsidP="005704AC">
      <w:r w:rsidRPr="00B851F3">
        <w:rPr>
          <w:b/>
          <w:bCs/>
        </w:rPr>
        <w:t>Adams</w:t>
      </w:r>
      <w:r w:rsidRPr="001C5C42">
        <w:t xml:space="preserve">, Braden – Memory </w:t>
      </w:r>
      <w:r w:rsidRPr="0037547C">
        <w:t>competitor</w:t>
      </w:r>
      <w:r w:rsidRPr="001C5C42">
        <w:t>.</w:t>
      </w:r>
    </w:p>
    <w:p w14:paraId="12FC7354" w14:textId="77777777" w:rsidR="005704AC" w:rsidRDefault="005704AC" w:rsidP="005704AC">
      <w:proofErr w:type="spellStart"/>
      <w:r w:rsidRPr="0037547C">
        <w:rPr>
          <w:b/>
          <w:bCs/>
        </w:rPr>
        <w:t>Alam</w:t>
      </w:r>
      <w:proofErr w:type="spellEnd"/>
      <w:r w:rsidRPr="0037547C">
        <w:t xml:space="preserve">, Emma – Pakistani memory competitor. </w:t>
      </w:r>
      <w:r w:rsidRPr="001C5C42">
        <w:t xml:space="preserve">2020 World Memory Championship winner. </w:t>
      </w:r>
    </w:p>
    <w:p w14:paraId="79E11290" w14:textId="77777777" w:rsidR="005704AC" w:rsidRPr="0000488D" w:rsidRDefault="005704AC" w:rsidP="005704AC">
      <w:pPr>
        <w:rPr>
          <w:color w:val="0563C1" w:themeColor="hyperlink"/>
          <w:u w:val="single"/>
        </w:rPr>
      </w:pPr>
      <w:r w:rsidRPr="0000488D">
        <w:rPr>
          <w:b/>
          <w:bCs/>
        </w:rPr>
        <w:t>Ali</w:t>
      </w:r>
      <w:r>
        <w:t>,</w:t>
      </w:r>
      <w:r w:rsidRPr="0000488D">
        <w:t xml:space="preserve"> </w:t>
      </w:r>
      <w:proofErr w:type="spellStart"/>
      <w:r w:rsidRPr="0000488D">
        <w:t>Tansel</w:t>
      </w:r>
      <w:proofErr w:type="spellEnd"/>
      <w:r w:rsidRPr="0000488D">
        <w:t xml:space="preserve">– </w:t>
      </w:r>
      <w:proofErr w:type="spellStart"/>
      <w:r>
        <w:t>Äuthor</w:t>
      </w:r>
      <w:proofErr w:type="spellEnd"/>
      <w:r>
        <w:t>, m</w:t>
      </w:r>
      <w:r w:rsidRPr="0000488D">
        <w:t xml:space="preserve">emory </w:t>
      </w:r>
      <w:r>
        <w:t>c</w:t>
      </w:r>
      <w:r w:rsidRPr="0000488D">
        <w:t xml:space="preserve">oach, </w:t>
      </w:r>
      <w:r w:rsidRPr="006B2FC3">
        <w:t>4 x Australian Memory Champion</w:t>
      </w:r>
      <w:r>
        <w:t xml:space="preserve">. </w:t>
      </w:r>
      <w:r w:rsidRPr="0000488D">
        <w:t xml:space="preserve">https://www.tanselali.com/ </w:t>
      </w:r>
      <w:hyperlink r:id="rId29" w:history="1">
        <w:r w:rsidRPr="0000488D">
          <w:rPr>
            <w:rStyle w:val="Hyperlink"/>
          </w:rPr>
          <w:t>@tansel</w:t>
        </w:r>
      </w:hyperlink>
    </w:p>
    <w:p w14:paraId="209037DD" w14:textId="5E9ECCF1" w:rsidR="00F7211B" w:rsidRPr="00F7211B" w:rsidRDefault="00F7211B" w:rsidP="00F7211B">
      <w:r>
        <w:rPr>
          <w:b/>
          <w:bCs/>
        </w:rPr>
        <w:lastRenderedPageBreak/>
        <w:t>Andrews</w:t>
      </w:r>
      <w:r w:rsidRPr="00F7211B">
        <w:t>, Paul</w:t>
      </w:r>
      <w:r>
        <w:rPr>
          <w:b/>
          <w:bCs/>
        </w:rPr>
        <w:t xml:space="preserve"> </w:t>
      </w:r>
      <w:r>
        <w:t xml:space="preserve">– </w:t>
      </w:r>
      <w:r w:rsidR="00B1569F">
        <w:t xml:space="preserve">Paul was </w:t>
      </w:r>
      <w:r w:rsidRPr="00F7211B">
        <w:t xml:space="preserve">a working magician for 18 years before moving into the world of television production and corporate events. He was the founder of Dynamic FX and co-producer and director of Tricky TV. </w:t>
      </w:r>
      <w:r w:rsidR="00B1569F">
        <w:t>His</w:t>
      </w:r>
      <w:r w:rsidRPr="00F7211B">
        <w:t xml:space="preserve"> Magic Mind Movies </w:t>
      </w:r>
      <w:r w:rsidR="002A7248">
        <w:t xml:space="preserve">are </w:t>
      </w:r>
      <w:r w:rsidRPr="00F7211B">
        <w:t>a series of innovative techniques for rapid creative visualization</w:t>
      </w:r>
      <w:r w:rsidR="00A44ADA">
        <w:t xml:space="preserve"> which he packages as a video course for sale</w:t>
      </w:r>
      <w:r w:rsidRPr="00F7211B">
        <w:t>.</w:t>
      </w:r>
      <w:r w:rsidR="00466873">
        <w:t xml:space="preserve"> He created the Rhyming Letter Getters conversion.</w:t>
      </w:r>
      <w:r w:rsidRPr="00F7211B">
        <w:t xml:space="preserve"> </w:t>
      </w:r>
      <w:hyperlink r:id="rId30" w:history="1">
        <w:r w:rsidRPr="00800561">
          <w:rPr>
            <w:rStyle w:val="Hyperlink"/>
          </w:rPr>
          <w:t>https://www.magicmemorymovies.com/</w:t>
        </w:r>
      </w:hyperlink>
      <w:r>
        <w:t xml:space="preserve"> </w:t>
      </w:r>
    </w:p>
    <w:p w14:paraId="4A920F3B" w14:textId="65FCDEB9" w:rsidR="005704AC" w:rsidRPr="001C5C42" w:rsidRDefault="005704AC" w:rsidP="005704AC">
      <w:r>
        <w:rPr>
          <w:b/>
          <w:bCs/>
        </w:rPr>
        <w:t xml:space="preserve">Angel, </w:t>
      </w:r>
      <w:r>
        <w:t>Luis – Author, speaker. S</w:t>
      </w:r>
      <w:r w:rsidRPr="00662DFE">
        <w:t>truggl</w:t>
      </w:r>
      <w:r>
        <w:t>ed</w:t>
      </w:r>
      <w:r w:rsidRPr="00662DFE">
        <w:t xml:space="preserve"> in school because of his bad ability to focus and remember. He had a 1.0 GPA his Freshman year and ended his Senior year in high school with a slight increase to a 1.75 GPA. He then went on to learn how to improve his memory from his memory coach and raised his grades in college to a 4.0 GPA! *1st Memory Master Champion on FOX's SUPERHUMAN *Founder and Main Memory Coach at AE Mind - Accelerated Empowered Mind *Competed in the USA Memory Championship, Australian Memory Championship, Taiwan Memory Championship, Spain Memory Championship, and more *Memorized a 120 digit number in 5 minutes with Perfect Recall *Memorized a Deck of Cards in 2 min. with Perfect Recall *Was the Youngest American to Compete in the World Memory Championship *Coached the AE Mind Memory Team to a 1st Place Medal in the Numbers event at the USA Memory Championship *Started AE Mind Memory Clubs in Los Angeles High Schools and in Universities such as UC Irvine and UC Santa Barbara</w:t>
      </w:r>
      <w:r w:rsidRPr="0085138E">
        <w:t xml:space="preserve">. </w:t>
      </w:r>
      <w:hyperlink r:id="rId31" w:history="1">
        <w:r w:rsidRPr="0085138E">
          <w:rPr>
            <w:rStyle w:val="Hyperlink"/>
          </w:rPr>
          <w:t>@aemind</w:t>
        </w:r>
      </w:hyperlink>
      <w:r w:rsidRPr="0085138E">
        <w:rPr>
          <w:rStyle w:val="Hyperlink"/>
        </w:rPr>
        <w:t xml:space="preserve"> </w:t>
      </w:r>
      <w:r w:rsidRPr="0085138E">
        <w:t>https://</w:t>
      </w:r>
      <w:r w:rsidRPr="00662DFE">
        <w:t>www.aemind.com/</w:t>
      </w:r>
    </w:p>
    <w:p w14:paraId="605F1A15" w14:textId="77777777" w:rsidR="005704AC" w:rsidRPr="00476356" w:rsidRDefault="005704AC" w:rsidP="005704AC">
      <w:proofErr w:type="spellStart"/>
      <w:r>
        <w:rPr>
          <w:b/>
          <w:bCs/>
        </w:rPr>
        <w:t>Aretin</w:t>
      </w:r>
      <w:proofErr w:type="spellEnd"/>
      <w:r>
        <w:rPr>
          <w:b/>
          <w:bCs/>
        </w:rPr>
        <w:t xml:space="preserve">, </w:t>
      </w:r>
      <w:r>
        <w:t xml:space="preserve"> - </w:t>
      </w:r>
    </w:p>
    <w:p w14:paraId="3B7874B1" w14:textId="77777777" w:rsidR="005704AC" w:rsidRPr="005635F6" w:rsidRDefault="005704AC" w:rsidP="005704AC">
      <w:r>
        <w:rPr>
          <w:b/>
          <w:bCs/>
        </w:rPr>
        <w:t>Aronson</w:t>
      </w:r>
      <w:r>
        <w:t xml:space="preserve">, Simon - </w:t>
      </w:r>
      <w:r w:rsidRPr="005635F6">
        <w:t>American magician</w:t>
      </w:r>
      <w:r>
        <w:t xml:space="preserve">, </w:t>
      </w:r>
      <w:r w:rsidRPr="005635F6">
        <w:t>lawyer</w:t>
      </w:r>
      <w:r>
        <w:t>. Specialized in card magic and used tricks depending on memorizing a set order of a card deck.</w:t>
      </w:r>
    </w:p>
    <w:p w14:paraId="172174B5" w14:textId="77777777" w:rsidR="005704AC" w:rsidRPr="001C5C42" w:rsidRDefault="005704AC" w:rsidP="005704AC">
      <w:r w:rsidRPr="00B851F3">
        <w:rPr>
          <w:b/>
          <w:bCs/>
        </w:rPr>
        <w:t>Bell</w:t>
      </w:r>
      <w:r w:rsidRPr="001C5C42">
        <w:t xml:space="preserve">, Andi – </w:t>
      </w:r>
      <w:r>
        <w:t xml:space="preserve">English </w:t>
      </w:r>
      <w:r w:rsidRPr="001C5C42">
        <w:t xml:space="preserve">memory </w:t>
      </w:r>
      <w:r w:rsidRPr="009E5A96">
        <w:t>competitor</w:t>
      </w:r>
      <w:r>
        <w:t>. T</w:t>
      </w:r>
      <w:r w:rsidRPr="001C5C42">
        <w:t>hree-time World Memory Championship winner in 1998, 2002, and 2003.</w:t>
      </w:r>
    </w:p>
    <w:p w14:paraId="79870563" w14:textId="77777777" w:rsidR="005704AC" w:rsidRDefault="005704AC" w:rsidP="005704AC">
      <w:proofErr w:type="spellStart"/>
      <w:r w:rsidRPr="00B851F3">
        <w:rPr>
          <w:b/>
          <w:bCs/>
        </w:rPr>
        <w:t>Beniowski</w:t>
      </w:r>
      <w:proofErr w:type="spellEnd"/>
      <w:r w:rsidRPr="001C5C42">
        <w:t xml:space="preserve">, Major </w:t>
      </w:r>
      <w:r>
        <w:t>–</w:t>
      </w:r>
      <w:r w:rsidRPr="001C5C42">
        <w:t xml:space="preserve"> </w:t>
      </w:r>
      <w:r>
        <w:t xml:space="preserve">Author. </w:t>
      </w:r>
      <w:proofErr w:type="spellStart"/>
      <w:r w:rsidRPr="001C5C42">
        <w:t>Phrenotypics</w:t>
      </w:r>
      <w:proofErr w:type="spellEnd"/>
      <w:r w:rsidRPr="001C5C42">
        <w:t xml:space="preserve"> system</w:t>
      </w:r>
      <w:r>
        <w:t>.</w:t>
      </w:r>
    </w:p>
    <w:p w14:paraId="4BE6ABAA" w14:textId="77777777" w:rsidR="005704AC" w:rsidRPr="001C5C42" w:rsidRDefault="005704AC" w:rsidP="005704AC">
      <w:r w:rsidRPr="00B851F3">
        <w:rPr>
          <w:b/>
          <w:bCs/>
        </w:rPr>
        <w:t>Berol</w:t>
      </w:r>
      <w:r>
        <w:t xml:space="preserve">, Felix </w:t>
      </w:r>
      <w:r w:rsidRPr="005E1B6E">
        <w:t xml:space="preserve">(1872-1914) </w:t>
      </w:r>
      <w:r>
        <w:t xml:space="preserve">– Author. </w:t>
      </w:r>
      <w:r w:rsidRPr="005E1B6E">
        <w:t>The Great Felix was a student of magic and known as "The Man with 300,000 Facts</w:t>
      </w:r>
      <w:r>
        <w:t xml:space="preserve">. </w:t>
      </w:r>
      <w:r w:rsidRPr="00957B4C">
        <w:t>Mr. Berol could tell the population of any town in the world, of more than five thousand inhabitants. He could recall the names of forty strangers who had just been introduced to him and was able to tell which had been presented third, eighth, seventeenth, or in any order. He knew the date of every important event in history and could not only recall an endless array of facts but could correlate them perfectly.</w:t>
      </w:r>
      <w:r>
        <w:t xml:space="preserve"> Short bio included in </w:t>
      </w:r>
      <w:r w:rsidRPr="002014C9">
        <w:rPr>
          <w:i/>
          <w:iCs/>
        </w:rPr>
        <w:t>How</w:t>
      </w:r>
      <w:r>
        <w:rPr>
          <w:i/>
          <w:iCs/>
        </w:rPr>
        <w:t xml:space="preserve"> Win Friends and</w:t>
      </w:r>
      <w:r w:rsidRPr="002014C9">
        <w:rPr>
          <w:i/>
          <w:iCs/>
        </w:rPr>
        <w:t xml:space="preserve"> Influence People</w:t>
      </w:r>
      <w:r>
        <w:t xml:space="preserve"> by Dale Carnegie.</w:t>
      </w:r>
    </w:p>
    <w:p w14:paraId="6B54669B" w14:textId="77777777" w:rsidR="005704AC" w:rsidRPr="001C5C42" w:rsidRDefault="005704AC" w:rsidP="005704AC">
      <w:r w:rsidRPr="00C7437D">
        <w:rPr>
          <w:b/>
          <w:bCs/>
        </w:rPr>
        <w:t>Best</w:t>
      </w:r>
      <w:r w:rsidRPr="001C5C42">
        <w:t>, Graham – Author</w:t>
      </w:r>
      <w:r>
        <w:t xml:space="preserve">. </w:t>
      </w:r>
      <w:r w:rsidRPr="001C5C42">
        <w:t>http://gbmemorydynamics.com/</w:t>
      </w:r>
    </w:p>
    <w:p w14:paraId="1FF13DF3" w14:textId="77777777" w:rsidR="005704AC" w:rsidRDefault="005704AC" w:rsidP="005704AC">
      <w:proofErr w:type="spellStart"/>
      <w:r w:rsidRPr="00C7437D">
        <w:rPr>
          <w:b/>
          <w:bCs/>
        </w:rPr>
        <w:t>Bolzoni</w:t>
      </w:r>
      <w:proofErr w:type="spellEnd"/>
      <w:r>
        <w:t xml:space="preserve">, </w:t>
      </w:r>
      <w:r w:rsidRPr="00A94ABE">
        <w:t>Lina</w:t>
      </w:r>
      <w:r w:rsidRPr="001C5C42">
        <w:t xml:space="preserve"> </w:t>
      </w:r>
      <w:r>
        <w:t xml:space="preserve">- </w:t>
      </w:r>
    </w:p>
    <w:p w14:paraId="04E24DA7" w14:textId="77777777" w:rsidR="005704AC" w:rsidRDefault="005704AC" w:rsidP="005704AC">
      <w:r>
        <w:rPr>
          <w:b/>
          <w:bCs/>
        </w:rPr>
        <w:t>Bottle</w:t>
      </w:r>
      <w:r w:rsidRPr="00EB040B">
        <w:t>, William James Maurice (1875-1956)</w:t>
      </w:r>
      <w:r>
        <w:t xml:space="preserve"> – Performer. Answered questions from the audience</w:t>
      </w:r>
      <w:r w:rsidRPr="00EB040B">
        <w:t xml:space="preserve"> in music halls and theatres from 1901 onwards as "</w:t>
      </w:r>
      <w:proofErr w:type="spellStart"/>
      <w:r w:rsidRPr="00EB040B">
        <w:t>Datas</w:t>
      </w:r>
      <w:proofErr w:type="spellEnd"/>
      <w:r w:rsidRPr="00EB040B">
        <w:t>: The Memory Man". Bottle combined his prodigious ability to recall facts with his quick wit, a necessity for dealing with hecklers.</w:t>
      </w:r>
      <w:r>
        <w:t xml:space="preserve"> </w:t>
      </w:r>
      <w:r w:rsidRPr="00EB040B">
        <w:t>Mr. Memory is a character in</w:t>
      </w:r>
      <w:r>
        <w:t xml:space="preserve"> Alfred Hitchcock’s</w:t>
      </w:r>
      <w:r w:rsidRPr="00EB040B">
        <w:t xml:space="preserve"> The 39 Steps (1935) </w:t>
      </w:r>
      <w:r>
        <w:t xml:space="preserve">based on Bottle </w:t>
      </w:r>
      <w:r w:rsidRPr="00EB040B">
        <w:t>and was played by actor Wylie Watson.</w:t>
      </w:r>
      <w:r>
        <w:t xml:space="preserve"> </w:t>
      </w:r>
    </w:p>
    <w:p w14:paraId="78C99FE2" w14:textId="77777777" w:rsidR="005704AC" w:rsidRPr="005379F7" w:rsidRDefault="005704AC" w:rsidP="005704AC">
      <w:r>
        <w:rPr>
          <w:b/>
          <w:bCs/>
        </w:rPr>
        <w:t>Briones,</w:t>
      </w:r>
      <w:r>
        <w:t xml:space="preserve"> Johnny – Author. Attended the World Memory Championship in London in 2013, becoming the world’s youngest American Grandmaster of Memory at 19. He plans to compete in the upcoming 2015 Extreme Memory Tournament, showcasing the top 24 memory athletes in the world. He represented the US on a Chinese game show, The Brain filmed in 2015. </w:t>
      </w:r>
      <w:r w:rsidRPr="00FF435A">
        <w:t xml:space="preserve">Colorado. </w:t>
      </w:r>
      <w:r>
        <w:t>G</w:t>
      </w:r>
      <w:r w:rsidRPr="00FF435A">
        <w:t xml:space="preserve">ame show in the USA called </w:t>
      </w:r>
      <w:proofErr w:type="spellStart"/>
      <w:r w:rsidRPr="00FF435A">
        <w:t>Super</w:t>
      </w:r>
      <w:r>
        <w:t>H</w:t>
      </w:r>
      <w:r w:rsidRPr="00FF435A">
        <w:t>uman</w:t>
      </w:r>
      <w:proofErr w:type="spellEnd"/>
      <w:r w:rsidRPr="00FF435A">
        <w:t xml:space="preserve">. I have created a memory program </w:t>
      </w:r>
      <w:r>
        <w:t>and</w:t>
      </w:r>
      <w:r w:rsidRPr="00FF435A">
        <w:t xml:space="preserve"> a memory competition program</w:t>
      </w:r>
      <w:r>
        <w:t xml:space="preserve">. </w:t>
      </w:r>
      <w:hyperlink r:id="rId32" w:history="1">
        <w:r w:rsidRPr="00FF435A">
          <w:rPr>
            <w:rStyle w:val="Hyperlink"/>
          </w:rPr>
          <w:t>https://learntoimprovememory.com/briones-memory-competition-training-program</w:t>
        </w:r>
      </w:hyperlink>
      <w:r>
        <w:t xml:space="preserve">, </w:t>
      </w:r>
      <w:hyperlink r:id="rId33" w:history="1">
        <w:r w:rsidRPr="00FF435A">
          <w:rPr>
            <w:rStyle w:val="Hyperlink"/>
          </w:rPr>
          <w:t>https://www.youtube.com/johnnybriones</w:t>
        </w:r>
      </w:hyperlink>
      <w:r>
        <w:t xml:space="preserve">, </w:t>
      </w:r>
      <w:hyperlink r:id="rId34" w:history="1">
        <w:r w:rsidRPr="00FF435A">
          <w:rPr>
            <w:rStyle w:val="Hyperlink"/>
          </w:rPr>
          <w:t>https://learntoimprovememory.com/briones-memory-programsd</w:t>
        </w:r>
      </w:hyperlink>
      <w:r>
        <w:t xml:space="preserve">, </w:t>
      </w:r>
      <w:hyperlink r:id="rId35" w:history="1">
        <w:r w:rsidRPr="00524667">
          <w:rPr>
            <w:rStyle w:val="Hyperlink"/>
          </w:rPr>
          <w:t>https://www.johnnybriones.com/</w:t>
        </w:r>
      </w:hyperlink>
      <w:r>
        <w:t xml:space="preserve">, </w:t>
      </w:r>
      <w:hyperlink r:id="rId36" w:history="1">
        <w:r w:rsidRPr="00062F75">
          <w:rPr>
            <w:rStyle w:val="Hyperlink"/>
          </w:rPr>
          <w:t>https://blitzmemory.com/</w:t>
        </w:r>
      </w:hyperlink>
      <w:r>
        <w:t xml:space="preserve"> </w:t>
      </w:r>
      <w:hyperlink r:id="rId37" w:history="1">
        <w:r w:rsidRPr="0085138E">
          <w:rPr>
            <w:rStyle w:val="Hyperlink"/>
          </w:rPr>
          <w:t>@Parkouristx</w:t>
        </w:r>
      </w:hyperlink>
    </w:p>
    <w:p w14:paraId="6A07A559" w14:textId="77777777" w:rsidR="005704AC" w:rsidRPr="001C5C42" w:rsidRDefault="005704AC" w:rsidP="005704AC">
      <w:r w:rsidRPr="00C7437D">
        <w:rPr>
          <w:b/>
          <w:bCs/>
        </w:rPr>
        <w:t>Brown</w:t>
      </w:r>
      <w:r w:rsidRPr="001C5C42">
        <w:t xml:space="preserve">, </w:t>
      </w:r>
      <w:proofErr w:type="spellStart"/>
      <w:r w:rsidRPr="001C5C42">
        <w:t>Derren</w:t>
      </w:r>
      <w:proofErr w:type="spellEnd"/>
      <w:r w:rsidRPr="001C5C42">
        <w:t xml:space="preserve"> – Author</w:t>
      </w:r>
      <w:r>
        <w:t>,</w:t>
      </w:r>
      <w:r w:rsidRPr="001C5C42">
        <w:t xml:space="preserve"> magician</w:t>
      </w:r>
      <w:r>
        <w:t>.</w:t>
      </w:r>
    </w:p>
    <w:p w14:paraId="425F3819" w14:textId="77777777" w:rsidR="005704AC" w:rsidRPr="001C5C42" w:rsidRDefault="005704AC" w:rsidP="005704AC">
      <w:r w:rsidRPr="00EA04DB">
        <w:rPr>
          <w:b/>
          <w:bCs/>
        </w:rPr>
        <w:t>Bruno</w:t>
      </w:r>
      <w:r w:rsidRPr="00EA04DB">
        <w:t xml:space="preserve">, Giordano </w:t>
      </w:r>
      <w:r>
        <w:t>–</w:t>
      </w:r>
      <w:r w:rsidRPr="00EA04DB">
        <w:t xml:space="preserve"> Author</w:t>
      </w:r>
      <w:r>
        <w:t>. I</w:t>
      </w:r>
      <w:r w:rsidRPr="001C5C42">
        <w:t xml:space="preserve">nventor of the mnemonic wheel. </w:t>
      </w:r>
      <w:r>
        <w:t>Hermetic</w:t>
      </w:r>
      <w:r w:rsidRPr="001C5C42">
        <w:t xml:space="preserve"> work</w:t>
      </w:r>
      <w:r>
        <w:t>s.</w:t>
      </w:r>
    </w:p>
    <w:p w14:paraId="59F7FF15" w14:textId="77777777" w:rsidR="005704AC" w:rsidRPr="001C5C42" w:rsidRDefault="005704AC" w:rsidP="005704AC">
      <w:r w:rsidRPr="00C7437D">
        <w:rPr>
          <w:b/>
          <w:bCs/>
        </w:rPr>
        <w:t>Buzan</w:t>
      </w:r>
      <w:r w:rsidRPr="001C5C42">
        <w:t>, Tony (? – 2019)– Author</w:t>
      </w:r>
      <w:r>
        <w:t>. P</w:t>
      </w:r>
      <w:r w:rsidRPr="001C5C42">
        <w:t xml:space="preserve">opularized the </w:t>
      </w:r>
      <w:proofErr w:type="spellStart"/>
      <w:r w:rsidRPr="001C5C42">
        <w:t>Smashin</w:t>
      </w:r>
      <w:proofErr w:type="spellEnd"/>
      <w:r w:rsidRPr="001C5C42">
        <w:t>’ scope acronym for Synesthesia/Sensuality, Movement, Association, Sexuality, Humor, Imagination, Numbers, Symbolism, Color, Order and/or sequence, Positive images, Exaggeration.</w:t>
      </w:r>
      <w:r>
        <w:t xml:space="preserve"> Co-founded World Memory Championship with Raymond Keene OBE.</w:t>
      </w:r>
    </w:p>
    <w:p w14:paraId="1A01A6F7" w14:textId="77777777" w:rsidR="005704AC" w:rsidRDefault="005704AC" w:rsidP="005704AC">
      <w:r w:rsidRPr="0090068A">
        <w:rPr>
          <w:b/>
          <w:bCs/>
        </w:rPr>
        <w:lastRenderedPageBreak/>
        <w:t>By</w:t>
      </w:r>
      <w:r>
        <w:t xml:space="preserve">, </w:t>
      </w:r>
      <w:proofErr w:type="spellStart"/>
      <w:r w:rsidRPr="0090068A">
        <w:t>Oddbj</w:t>
      </w:r>
      <w:r w:rsidRPr="00AB7D2B">
        <w:t>ø</w:t>
      </w:r>
      <w:r w:rsidRPr="0090068A">
        <w:t>rn</w:t>
      </w:r>
      <w:proofErr w:type="spellEnd"/>
      <w:r>
        <w:t xml:space="preserve"> – Author. T</w:t>
      </w:r>
      <w:r w:rsidRPr="00163286">
        <w:t>hree times Norwegian Champion. In 2006 he broke a world record in memorizing numbers. In his memory debut in the Memory World Cup in 2004, he remembered 315 cards (6 decks + 3 cards) in correct order after looking at them for thirty minutes. </w:t>
      </w:r>
      <w:hyperlink r:id="rId38" w:history="1">
        <w:r w:rsidRPr="00E542EA">
          <w:rPr>
            <w:rStyle w:val="Hyperlink"/>
          </w:rPr>
          <w:t>https://oby.no/en/</w:t>
        </w:r>
      </w:hyperlink>
      <w:r>
        <w:t xml:space="preserve"> </w:t>
      </w:r>
    </w:p>
    <w:p w14:paraId="4C6F1F81" w14:textId="77777777" w:rsidR="005704AC" w:rsidRPr="001C5C42" w:rsidRDefault="005704AC" w:rsidP="005704AC">
      <w:r w:rsidRPr="000A1013">
        <w:rPr>
          <w:b/>
          <w:bCs/>
        </w:rPr>
        <w:t>Caleb</w:t>
      </w:r>
      <w:r>
        <w:t xml:space="preserve">, </w:t>
      </w:r>
      <w:r w:rsidRPr="000A1013">
        <w:t xml:space="preserve">John </w:t>
      </w:r>
      <w:r>
        <w:t xml:space="preserve">– Author. </w:t>
      </w:r>
      <w:hyperlink r:id="rId39" w:history="1">
        <w:r w:rsidRPr="00524667">
          <w:rPr>
            <w:rStyle w:val="Hyperlink"/>
          </w:rPr>
          <w:t>@jonythoughtcloud</w:t>
        </w:r>
      </w:hyperlink>
      <w:r w:rsidRPr="000A1013">
        <w:t>, </w:t>
      </w:r>
      <w:hyperlink r:id="rId40" w:history="1">
        <w:r w:rsidRPr="000A1013">
          <w:rPr>
            <w:rStyle w:val="Hyperlink"/>
          </w:rPr>
          <w:t>jic60@yahoo.com</w:t>
        </w:r>
      </w:hyperlink>
      <w:r w:rsidRPr="000A1013">
        <w:t xml:space="preserve"> </w:t>
      </w:r>
      <w:hyperlink r:id="rId41" w:history="1">
        <w:r w:rsidRPr="000A1013">
          <w:rPr>
            <w:rStyle w:val="Hyperlink"/>
          </w:rPr>
          <w:t>memorytechniques.net</w:t>
        </w:r>
      </w:hyperlink>
    </w:p>
    <w:p w14:paraId="5E188688" w14:textId="77777777" w:rsidR="005704AC" w:rsidRPr="0033151C" w:rsidRDefault="005704AC" w:rsidP="005704AC">
      <w:proofErr w:type="spellStart"/>
      <w:r>
        <w:rPr>
          <w:b/>
          <w:bCs/>
        </w:rPr>
        <w:t>Campayo</w:t>
      </w:r>
      <w:proofErr w:type="spellEnd"/>
      <w:r>
        <w:rPr>
          <w:b/>
          <w:bCs/>
        </w:rPr>
        <w:t>, Ramon</w:t>
      </w:r>
      <w:r>
        <w:t xml:space="preserve"> – Spanish author. </w:t>
      </w:r>
      <w:r w:rsidRPr="0033151C">
        <w:t>He uses an ordinary 2-digit Major System with one object for every number from 00-99 and almost never use the method of loci. He prefers his own version of SEM3 instead.</w:t>
      </w:r>
      <w:r>
        <w:t xml:space="preserve"> Natural ability is high. What people thought was him learning German in 90 minutes was probably more that of memorizing a speech in German.</w:t>
      </w:r>
    </w:p>
    <w:p w14:paraId="6DEDF41B" w14:textId="77777777" w:rsidR="005704AC" w:rsidRDefault="005704AC" w:rsidP="005704AC">
      <w:r w:rsidRPr="00D52A74">
        <w:rPr>
          <w:b/>
          <w:bCs/>
        </w:rPr>
        <w:t>Cohen</w:t>
      </w:r>
      <w:r w:rsidRPr="001C5C42">
        <w:t xml:space="preserve">, Josh – </w:t>
      </w:r>
      <w:r>
        <w:t xml:space="preserve">American </w:t>
      </w:r>
      <w:r w:rsidRPr="001C5C42">
        <w:t>moderator of Art of Memory forum</w:t>
      </w:r>
      <w:r>
        <w:t>.</w:t>
      </w:r>
    </w:p>
    <w:p w14:paraId="5CBAB4CE" w14:textId="77777777" w:rsidR="005704AC" w:rsidRPr="00DF2A57" w:rsidRDefault="005704AC" w:rsidP="005704AC">
      <w:r>
        <w:rPr>
          <w:b/>
          <w:bCs/>
        </w:rPr>
        <w:t>Cooke</w:t>
      </w:r>
      <w:r w:rsidRPr="009C0D52">
        <w:t xml:space="preserve">, Ed (1982 - ) – </w:t>
      </w:r>
      <w:r>
        <w:t xml:space="preserve">English memory competitor, author. Started </w:t>
      </w:r>
      <w:proofErr w:type="spellStart"/>
      <w:r>
        <w:t>MemRise</w:t>
      </w:r>
      <w:proofErr w:type="spellEnd"/>
      <w:r>
        <w:t xml:space="preserve">. He studied Psychology and Philosophy at Oxford University, graduating in 2004. Grandmaster of Memory. Writes Mr. Memory column for </w:t>
      </w:r>
      <w:r w:rsidRPr="001E1FFF">
        <w:rPr>
          <w:i/>
          <w:iCs/>
        </w:rPr>
        <w:t>The Times</w:t>
      </w:r>
      <w:r>
        <w:t xml:space="preserve"> in London. Teaches memory and thinking skills in the UK and guides memory walks around London on Sundays. He</w:t>
      </w:r>
      <w:r w:rsidRPr="00F42E02">
        <w:t xml:space="preserve"> led Joshua Foer to win the U.S. memory championship after one year of training</w:t>
      </w:r>
      <w:r>
        <w:t>.</w:t>
      </w:r>
    </w:p>
    <w:p w14:paraId="01B72C90" w14:textId="77777777" w:rsidR="005704AC" w:rsidRDefault="005704AC" w:rsidP="005704AC">
      <w:pPr>
        <w:rPr>
          <w:b/>
          <w:bCs/>
        </w:rPr>
      </w:pPr>
      <w:r w:rsidRPr="00C4235B">
        <w:rPr>
          <w:b/>
          <w:bCs/>
        </w:rPr>
        <w:t>Craik</w:t>
      </w:r>
      <w:r>
        <w:t xml:space="preserve">, </w:t>
      </w:r>
      <w:r w:rsidRPr="001C5C42">
        <w:t xml:space="preserve">Fergus </w:t>
      </w:r>
      <w:r>
        <w:t xml:space="preserve">- </w:t>
      </w:r>
      <w:r w:rsidRPr="001C5C42">
        <w:t>innovator in the field</w:t>
      </w:r>
      <w:r>
        <w:t>.</w:t>
      </w:r>
    </w:p>
    <w:p w14:paraId="6B354F1A" w14:textId="77777777" w:rsidR="005704AC" w:rsidRPr="00326077" w:rsidRDefault="005704AC" w:rsidP="005704AC">
      <w:pPr>
        <w:pStyle w:val="Heading2"/>
        <w:rPr>
          <w:lang w:val="en-US"/>
        </w:rPr>
      </w:pPr>
      <w:r w:rsidRPr="00326077">
        <w:rPr>
          <w:lang w:val="en-US"/>
        </w:rPr>
        <w:t>D</w:t>
      </w:r>
    </w:p>
    <w:p w14:paraId="77287A87" w14:textId="77777777" w:rsidR="005704AC" w:rsidRPr="001C5C42" w:rsidRDefault="005704AC" w:rsidP="005704AC">
      <w:proofErr w:type="spellStart"/>
      <w:r w:rsidRPr="00D52A74">
        <w:rPr>
          <w:b/>
          <w:bCs/>
        </w:rPr>
        <w:t>Dellé</w:t>
      </w:r>
      <w:proofErr w:type="spellEnd"/>
      <w:r w:rsidRPr="001C5C42">
        <w:t xml:space="preserve">, Florian -Florian was born in West-Berlin in 1980. He was there the night the Berlin wall came down in 1989. His school life was the least pleasant experience of his life and marked him until today. In 2003 he heard about memory techniques and became a memory athlete. Today he is a successful memory coach, memory arbiter and championship organizer. His goal is to bring memory techniques to schools around the world, to make students life's easier and learning more fun. </w:t>
      </w:r>
      <w:hyperlink r:id="rId42" w:history="1">
        <w:r w:rsidRPr="001C5C42">
          <w:t>https://memory-sports.com/</w:t>
        </w:r>
      </w:hyperlink>
      <w:r w:rsidRPr="001C5C42">
        <w:t xml:space="preserve"> site active 2009-2017 only.</w:t>
      </w:r>
    </w:p>
    <w:p w14:paraId="66F174F7" w14:textId="77777777" w:rsidR="005704AC" w:rsidRPr="001C5C42" w:rsidRDefault="005704AC" w:rsidP="005704AC">
      <w:proofErr w:type="spellStart"/>
      <w:r w:rsidRPr="00D52A74">
        <w:rPr>
          <w:b/>
          <w:bCs/>
        </w:rPr>
        <w:t>Dellis</w:t>
      </w:r>
      <w:proofErr w:type="spellEnd"/>
      <w:r w:rsidRPr="001C5C42">
        <w:t>, Nelson – American memory athlete, Grandmaster of Memory, mountaineer, published author, public speaker, and consultant. He is a four-time USA Memory Champion, tying the record for most wins of the national memory champion title. He is also one of the co-founders of Memory League.</w:t>
      </w:r>
      <w:r>
        <w:t xml:space="preserve"> </w:t>
      </w:r>
      <w:hyperlink r:id="rId43" w:history="1">
        <w:r w:rsidRPr="002D66BB">
          <w:rPr>
            <w:rStyle w:val="Hyperlink"/>
          </w:rPr>
          <w:t>https://www.nelsondellis.com/my-blog</w:t>
        </w:r>
      </w:hyperlink>
      <w:r>
        <w:t xml:space="preserve"> </w:t>
      </w:r>
    </w:p>
    <w:p w14:paraId="58212589" w14:textId="77777777" w:rsidR="005704AC" w:rsidRPr="001C5C42" w:rsidRDefault="005704AC" w:rsidP="005704AC">
      <w:r w:rsidRPr="00D52A74">
        <w:rPr>
          <w:b/>
          <w:bCs/>
        </w:rPr>
        <w:t>DiMarco</w:t>
      </w:r>
      <w:r w:rsidRPr="001C5C42">
        <w:t>, Chase - The Medical Mnemonist Podcast (abandoned) and mnemonist</w:t>
      </w:r>
    </w:p>
    <w:p w14:paraId="0AA9D1A3" w14:textId="77777777" w:rsidR="005704AC" w:rsidRPr="00476356" w:rsidRDefault="005704AC" w:rsidP="005704AC">
      <w:proofErr w:type="spellStart"/>
      <w:r>
        <w:rPr>
          <w:b/>
          <w:bCs/>
        </w:rPr>
        <w:t>Duchet</w:t>
      </w:r>
      <w:proofErr w:type="spellEnd"/>
      <w:r>
        <w:t xml:space="preserve">, - </w:t>
      </w:r>
    </w:p>
    <w:p w14:paraId="2FDC1E07" w14:textId="77777777" w:rsidR="005704AC" w:rsidRDefault="005704AC" w:rsidP="005704AC">
      <w:proofErr w:type="spellStart"/>
      <w:r w:rsidRPr="00D52A74">
        <w:rPr>
          <w:b/>
          <w:bCs/>
        </w:rPr>
        <w:t>Dudai</w:t>
      </w:r>
      <w:proofErr w:type="spellEnd"/>
      <w:r>
        <w:t xml:space="preserve">, </w:t>
      </w:r>
      <w:proofErr w:type="spellStart"/>
      <w:r w:rsidRPr="00C92DE8">
        <w:t>Yadin</w:t>
      </w:r>
      <w:proofErr w:type="spellEnd"/>
      <w:r w:rsidRPr="00C92DE8">
        <w:t xml:space="preserve"> </w:t>
      </w:r>
      <w:r>
        <w:t xml:space="preserve">- </w:t>
      </w:r>
    </w:p>
    <w:p w14:paraId="2A78B4C8" w14:textId="77777777" w:rsidR="005704AC" w:rsidRPr="001C5C42" w:rsidRDefault="005704AC" w:rsidP="005704AC">
      <w:proofErr w:type="spellStart"/>
      <w:r w:rsidRPr="00D52A74">
        <w:rPr>
          <w:b/>
          <w:bCs/>
        </w:rPr>
        <w:t>Estadieu</w:t>
      </w:r>
      <w:proofErr w:type="spellEnd"/>
      <w:r w:rsidRPr="001C5C42">
        <w:t xml:space="preserve"> (</w:t>
      </w:r>
      <w:proofErr w:type="spellStart"/>
      <w:r w:rsidRPr="001C5C42">
        <w:t>Arvidieu</w:t>
      </w:r>
      <w:proofErr w:type="spellEnd"/>
      <w:r w:rsidRPr="001C5C42">
        <w:t>), Sylvain (</w:t>
      </w:r>
      <w:proofErr w:type="spellStart"/>
      <w:r w:rsidRPr="001C5C42">
        <w:t>Sylle</w:t>
      </w:r>
      <w:proofErr w:type="spellEnd"/>
      <w:r w:rsidRPr="001C5C42">
        <w:t>) - @Sylle</w:t>
      </w:r>
    </w:p>
    <w:p w14:paraId="73BC2602" w14:textId="77777777" w:rsidR="005704AC" w:rsidRDefault="005704AC" w:rsidP="005704AC">
      <w:r w:rsidRPr="00D52A74">
        <w:rPr>
          <w:b/>
          <w:bCs/>
        </w:rPr>
        <w:t>Evans</w:t>
      </w:r>
      <w:r w:rsidRPr="001C5C42">
        <w:t>, William –</w:t>
      </w:r>
      <w:r>
        <w:t xml:space="preserve"> Author. </w:t>
      </w:r>
      <w:r w:rsidRPr="001C5C42">
        <w:t>memorized the entire King James version of the Bible plus the New Testament of the American Standard Version.</w:t>
      </w:r>
    </w:p>
    <w:p w14:paraId="140B1443" w14:textId="77777777" w:rsidR="005704AC" w:rsidRPr="001C5C42" w:rsidRDefault="005704AC" w:rsidP="005704AC">
      <w:r w:rsidRPr="00D52A74">
        <w:rPr>
          <w:b/>
          <w:bCs/>
        </w:rPr>
        <w:t>Farrow</w:t>
      </w:r>
      <w:r>
        <w:t xml:space="preserve">, Dave – Memory coach, expensive. </w:t>
      </w:r>
      <w:r w:rsidRPr="008E3F48">
        <w:t>https://farrowmemory.com/</w:t>
      </w:r>
      <w:r>
        <w:t xml:space="preserve"> </w:t>
      </w:r>
      <w:hyperlink r:id="rId44" w:history="1">
        <w:r w:rsidRPr="00302F43">
          <w:rPr>
            <w:rStyle w:val="Hyperlink"/>
          </w:rPr>
          <w:t>https://www.youtube.com/watch?v=Mzkf8nTSqTw</w:t>
        </w:r>
      </w:hyperlink>
      <w:r>
        <w:t xml:space="preserve"> Bible Brain Trainer</w:t>
      </w:r>
    </w:p>
    <w:p w14:paraId="081519CC" w14:textId="77777777" w:rsidR="005704AC" w:rsidRPr="00476356" w:rsidRDefault="005704AC" w:rsidP="005704AC">
      <w:proofErr w:type="spellStart"/>
      <w:r>
        <w:rPr>
          <w:b/>
          <w:bCs/>
        </w:rPr>
        <w:t>Feinagle</w:t>
      </w:r>
      <w:proofErr w:type="spellEnd"/>
      <w:r w:rsidRPr="00476356">
        <w:t xml:space="preserve">,  - </w:t>
      </w:r>
    </w:p>
    <w:p w14:paraId="2C8B5737" w14:textId="77777777" w:rsidR="005704AC" w:rsidRPr="001C5C42" w:rsidRDefault="005704AC" w:rsidP="005704AC">
      <w:r w:rsidRPr="00D52A74">
        <w:rPr>
          <w:b/>
          <w:bCs/>
        </w:rPr>
        <w:t>Feng</w:t>
      </w:r>
      <w:r w:rsidRPr="001C5C42">
        <w:t>, Wang – Chinese</w:t>
      </w:r>
      <w:r>
        <w:t xml:space="preserve"> memory competitor. </w:t>
      </w:r>
      <w:r w:rsidRPr="001C5C42">
        <w:t xml:space="preserve">2010 – 2011 World Memory Championship winner. </w:t>
      </w:r>
    </w:p>
    <w:p w14:paraId="789DA3FB" w14:textId="77777777" w:rsidR="005704AC" w:rsidRPr="001C5C42" w:rsidRDefault="005704AC" w:rsidP="005704AC">
      <w:r w:rsidRPr="00D52A74">
        <w:rPr>
          <w:b/>
          <w:bCs/>
        </w:rPr>
        <w:t>Fogel</w:t>
      </w:r>
      <w:r w:rsidRPr="001C5C42">
        <w:t>, Daniel – can’t see images (?).</w:t>
      </w:r>
    </w:p>
    <w:p w14:paraId="52A8CD91" w14:textId="77777777" w:rsidR="005704AC" w:rsidRPr="001C5C42" w:rsidRDefault="005704AC" w:rsidP="005704AC">
      <w:proofErr w:type="spellStart"/>
      <w:r w:rsidRPr="00D52A74">
        <w:rPr>
          <w:b/>
          <w:bCs/>
        </w:rPr>
        <w:t>Furst</w:t>
      </w:r>
      <w:proofErr w:type="spellEnd"/>
      <w:r w:rsidRPr="001C5C42">
        <w:t xml:space="preserve">, Dr. Bruno </w:t>
      </w:r>
      <w:r>
        <w:t>–</w:t>
      </w:r>
      <w:r w:rsidRPr="001C5C42">
        <w:t xml:space="preserve"> author</w:t>
      </w:r>
      <w:r>
        <w:t>.</w:t>
      </w:r>
    </w:p>
    <w:p w14:paraId="30E31768" w14:textId="77777777" w:rsidR="005704AC" w:rsidRPr="001C5C42" w:rsidRDefault="005704AC" w:rsidP="005704AC">
      <w:r w:rsidRPr="00D52A74">
        <w:rPr>
          <w:b/>
          <w:bCs/>
        </w:rPr>
        <w:t>Giordano</w:t>
      </w:r>
      <w:r w:rsidRPr="001C5C42">
        <w:t xml:space="preserve"> - see </w:t>
      </w:r>
      <w:proofErr w:type="spellStart"/>
      <w:r w:rsidRPr="001C5C42">
        <w:t>Kozarenko</w:t>
      </w:r>
      <w:proofErr w:type="spellEnd"/>
      <w:r w:rsidRPr="001C5C42">
        <w:t>.</w:t>
      </w:r>
    </w:p>
    <w:p w14:paraId="1305C18F" w14:textId="77777777" w:rsidR="005704AC" w:rsidRPr="001C5C42" w:rsidRDefault="005704AC" w:rsidP="005704AC">
      <w:proofErr w:type="spellStart"/>
      <w:r w:rsidRPr="00D52A74">
        <w:rPr>
          <w:b/>
          <w:bCs/>
        </w:rPr>
        <w:t>Gloschewski</w:t>
      </w:r>
      <w:proofErr w:type="spellEnd"/>
      <w:r w:rsidRPr="001C5C42">
        <w:t xml:space="preserve">, Michael – </w:t>
      </w:r>
      <w:hyperlink r:id="rId45" w:history="1">
        <w:r w:rsidRPr="001C5C42">
          <w:t>https://memocamp.com/en</w:t>
        </w:r>
      </w:hyperlink>
      <w:r w:rsidRPr="001C5C42">
        <w:t xml:space="preserve"> memory training exercises, German</w:t>
      </w:r>
      <w:r>
        <w:t xml:space="preserve">. Creator of </w:t>
      </w:r>
      <w:proofErr w:type="spellStart"/>
      <w:r>
        <w:t>Memocamp</w:t>
      </w:r>
      <w:proofErr w:type="spellEnd"/>
      <w:r>
        <w:t>.</w:t>
      </w:r>
    </w:p>
    <w:p w14:paraId="5EDF3715" w14:textId="77777777" w:rsidR="005704AC" w:rsidRDefault="005704AC" w:rsidP="005704AC">
      <w:proofErr w:type="spellStart"/>
      <w:r w:rsidRPr="00476356">
        <w:rPr>
          <w:b/>
          <w:bCs/>
        </w:rPr>
        <w:t>Gr</w:t>
      </w:r>
      <w:r>
        <w:rPr>
          <w:b/>
          <w:bCs/>
        </w:rPr>
        <w:t>ä</w:t>
      </w:r>
      <w:r w:rsidRPr="00476356">
        <w:rPr>
          <w:b/>
          <w:bCs/>
        </w:rPr>
        <w:t>ffe</w:t>
      </w:r>
      <w:proofErr w:type="spellEnd"/>
      <w:r>
        <w:t xml:space="preserve">, - </w:t>
      </w:r>
    </w:p>
    <w:p w14:paraId="3450F9F2" w14:textId="77777777" w:rsidR="005704AC" w:rsidRDefault="005704AC" w:rsidP="005704AC">
      <w:r w:rsidRPr="00476356">
        <w:rPr>
          <w:b/>
          <w:bCs/>
        </w:rPr>
        <w:t>Graham</w:t>
      </w:r>
      <w:r w:rsidRPr="0017112C">
        <w:t xml:space="preserve">, John - @JohnnyWorldWide </w:t>
      </w:r>
      <w:hyperlink r:id="rId46" w:history="1">
        <w:r w:rsidRPr="0017112C">
          <w:rPr>
            <w:rStyle w:val="Hyperlink"/>
          </w:rPr>
          <w:t>https://memoryjohn.com/about/</w:t>
        </w:r>
      </w:hyperlink>
      <w:r w:rsidRPr="0017112C">
        <w:t xml:space="preserve"> Ne</w:t>
      </w:r>
      <w:r>
        <w:t xml:space="preserve">xt Level Memory – How to remember everything, an online video course for $197. </w:t>
      </w:r>
      <w:r w:rsidRPr="00E761DA">
        <w:t>2018 USA Memory Champion and International Grandmaster of Memory</w:t>
      </w:r>
    </w:p>
    <w:p w14:paraId="2191802C" w14:textId="77777777" w:rsidR="005704AC" w:rsidRDefault="005704AC" w:rsidP="005704AC">
      <w:proofErr w:type="spellStart"/>
      <w:r>
        <w:rPr>
          <w:b/>
          <w:bCs/>
        </w:rPr>
        <w:lastRenderedPageBreak/>
        <w:t>Gruneberg</w:t>
      </w:r>
      <w:proofErr w:type="spellEnd"/>
      <w:r>
        <w:rPr>
          <w:b/>
          <w:bCs/>
        </w:rPr>
        <w:t>, Michael M</w:t>
      </w:r>
      <w:r>
        <w:t xml:space="preserve"> – Author in the 90s who wrote language books using association methods to memorize words in German, Italian, Spanish, and French.</w:t>
      </w:r>
    </w:p>
    <w:p w14:paraId="65EEE7DB" w14:textId="77777777" w:rsidR="005704AC" w:rsidRPr="0085138E" w:rsidRDefault="005704AC" w:rsidP="005704AC">
      <w:r w:rsidRPr="00B46B86">
        <w:rPr>
          <w:b/>
          <w:bCs/>
        </w:rPr>
        <w:t>Guilfoyle</w:t>
      </w:r>
      <w:r>
        <w:t>,</w:t>
      </w:r>
      <w:r w:rsidRPr="00B013C8">
        <w:t xml:space="preserve"> Daniel</w:t>
      </w:r>
      <w:r>
        <w:t xml:space="preserve"> – author, </w:t>
      </w:r>
      <w:r w:rsidRPr="00B46B86">
        <w:t xml:space="preserve">a 3-time USA Memory Championship competitor who is capable of memorizing an entire deck of card in just over a minute, as well as recalling over 100 random numbers in only just five minutes. He is a licensed clinic social worker (LCSW) in New York. He works and lives in the city of Middletown. He is married to his wife Erin, they both have three cats: Hedwig, Peaches and Willow. In 2016, after only learning these valuable memory skills for just a few months, Daniel could remember vast amounts of information with superior recall in just a short amount of time. </w:t>
      </w:r>
      <w:hyperlink r:id="rId47" w:history="1">
        <w:r w:rsidRPr="0085138E">
          <w:rPr>
            <w:rStyle w:val="Hyperlink"/>
          </w:rPr>
          <w:t>@guilfoyled</w:t>
        </w:r>
      </w:hyperlink>
      <w:r>
        <w:t xml:space="preserve"> </w:t>
      </w:r>
      <w:r w:rsidRPr="0064460D">
        <w:t>https://shrinktothink.com/</w:t>
      </w:r>
    </w:p>
    <w:p w14:paraId="1941AE87" w14:textId="77777777" w:rsidR="005704AC" w:rsidRPr="00705F15" w:rsidRDefault="005704AC" w:rsidP="005704AC"/>
    <w:p w14:paraId="07D12F16" w14:textId="77777777" w:rsidR="005704AC" w:rsidRPr="00326077" w:rsidRDefault="005704AC" w:rsidP="005704AC">
      <w:pPr>
        <w:pStyle w:val="Heading2"/>
        <w:rPr>
          <w:lang w:val="en-US"/>
        </w:rPr>
      </w:pPr>
      <w:r w:rsidRPr="00326077">
        <w:rPr>
          <w:lang w:val="en-US"/>
        </w:rPr>
        <w:t>H</w:t>
      </w:r>
    </w:p>
    <w:p w14:paraId="7F0821C0" w14:textId="77777777" w:rsidR="005704AC" w:rsidRDefault="005704AC" w:rsidP="005704AC">
      <w:proofErr w:type="spellStart"/>
      <w:r>
        <w:rPr>
          <w:b/>
          <w:bCs/>
        </w:rPr>
        <w:t>Hagwood</w:t>
      </w:r>
      <w:proofErr w:type="spellEnd"/>
      <w:r>
        <w:rPr>
          <w:b/>
          <w:bCs/>
        </w:rPr>
        <w:t xml:space="preserve">, </w:t>
      </w:r>
      <w:r>
        <w:t>Scott – first US Grandmaster of Memory, author</w:t>
      </w:r>
    </w:p>
    <w:p w14:paraId="7603BCE1" w14:textId="77777777" w:rsidR="005704AC" w:rsidRPr="001C5C42" w:rsidRDefault="005704AC" w:rsidP="005704AC">
      <w:r w:rsidRPr="00D52A74">
        <w:rPr>
          <w:b/>
          <w:bCs/>
        </w:rPr>
        <w:t>Hancock</w:t>
      </w:r>
      <w:r w:rsidRPr="001C5C42">
        <w:t>, Jonathan – 1994 World Memory Championship winner. English.</w:t>
      </w:r>
    </w:p>
    <w:p w14:paraId="087206F1" w14:textId="77777777" w:rsidR="005704AC" w:rsidRDefault="005704AC" w:rsidP="005704AC">
      <w:proofErr w:type="spellStart"/>
      <w:r w:rsidRPr="00D52A74">
        <w:rPr>
          <w:b/>
          <w:bCs/>
        </w:rPr>
        <w:t>Herdson</w:t>
      </w:r>
      <w:proofErr w:type="spellEnd"/>
      <w:r w:rsidRPr="001C5C42">
        <w:t>, Henry – earliest user of a peg system in the 1600’s with John Sambrook</w:t>
      </w:r>
    </w:p>
    <w:p w14:paraId="19810121" w14:textId="77777777" w:rsidR="005704AC" w:rsidRPr="001C5C42" w:rsidRDefault="005704AC" w:rsidP="005704AC">
      <w:r w:rsidRPr="00D52A74">
        <w:rPr>
          <w:b/>
          <w:bCs/>
        </w:rPr>
        <w:t>Hinn</w:t>
      </w:r>
      <w:r>
        <w:t xml:space="preserve">, Benny - </w:t>
      </w:r>
      <w:r w:rsidRPr="000A43CE">
        <w:t>https://nb-no.facebook.com/BennyHinnMinistries/videos/become-a-bible-memory-master/10156548335661450/</w:t>
      </w:r>
    </w:p>
    <w:p w14:paraId="0514FD99" w14:textId="77777777" w:rsidR="005704AC" w:rsidRPr="001C5C42" w:rsidRDefault="005704AC" w:rsidP="005704AC">
      <w:proofErr w:type="spellStart"/>
      <w:r w:rsidRPr="00D52A74">
        <w:rPr>
          <w:b/>
          <w:bCs/>
        </w:rPr>
        <w:t>Karsten</w:t>
      </w:r>
      <w:proofErr w:type="spellEnd"/>
      <w:r w:rsidRPr="001C5C42">
        <w:t>, Gunther – German</w:t>
      </w:r>
      <w:r>
        <w:t xml:space="preserve"> memory competitor. </w:t>
      </w:r>
      <w:r w:rsidRPr="001C5C42">
        <w:t xml:space="preserve">2007 World Memory Championship winner. </w:t>
      </w:r>
    </w:p>
    <w:p w14:paraId="11518950" w14:textId="77777777" w:rsidR="005704AC" w:rsidRDefault="005704AC" w:rsidP="005704AC">
      <w:r w:rsidRPr="005738C7">
        <w:rPr>
          <w:b/>
          <w:bCs/>
        </w:rPr>
        <w:t>Kelly</w:t>
      </w:r>
      <w:r w:rsidRPr="001C5C42">
        <w:t xml:space="preserve">, Lynne - </w:t>
      </w:r>
      <w:hyperlink r:id="rId48" w:history="1">
        <w:r w:rsidRPr="001C5C42">
          <w:t>http://www.lynnekelly.com.au/</w:t>
        </w:r>
      </w:hyperlink>
      <w:r w:rsidRPr="001C5C42">
        <w:t xml:space="preserve"> author</w:t>
      </w:r>
      <w:r>
        <w:t>. 70 in 2021.</w:t>
      </w:r>
      <w:r w:rsidRPr="001C5C42">
        <w:t xml:space="preserve"> Australian.</w:t>
      </w:r>
      <w:r>
        <w:t xml:space="preserve"> </w:t>
      </w:r>
    </w:p>
    <w:p w14:paraId="000D746B" w14:textId="77777777" w:rsidR="005704AC" w:rsidRPr="005738C7" w:rsidRDefault="005704AC" w:rsidP="009B2CBF">
      <w:pPr>
        <w:pStyle w:val="ListParagraph"/>
        <w:numPr>
          <w:ilvl w:val="0"/>
          <w:numId w:val="12"/>
        </w:numPr>
      </w:pPr>
      <w:r w:rsidRPr="005738C7">
        <w:t>Sean</w:t>
      </w:r>
      <w:r>
        <w:t xml:space="preserve"> Carroll’s Mindscape podcast interview in 2019</w:t>
      </w:r>
      <w:r w:rsidRPr="005738C7">
        <w:t xml:space="preserve"> </w:t>
      </w:r>
      <w:hyperlink r:id="rId49" w:history="1">
        <w:r w:rsidRPr="005738C7">
          <w:rPr>
            <w:rStyle w:val="Hyperlink"/>
          </w:rPr>
          <w:t>https://www.preposterousuniverse.com/podcast/2019/08/19/60-lynne-kelly-on-memory-palaces-ancient-and-modern/</w:t>
        </w:r>
      </w:hyperlink>
      <w:r w:rsidRPr="005738C7">
        <w:t xml:space="preserve">  </w:t>
      </w:r>
    </w:p>
    <w:p w14:paraId="1F37E2BF" w14:textId="77777777" w:rsidR="005704AC" w:rsidRPr="001467A1" w:rsidRDefault="00620CB3" w:rsidP="009B2CBF">
      <w:pPr>
        <w:numPr>
          <w:ilvl w:val="0"/>
          <w:numId w:val="12"/>
        </w:numPr>
      </w:pPr>
      <w:hyperlink r:id="rId50" w:history="1">
        <w:r w:rsidR="005704AC" w:rsidRPr="001467A1">
          <w:rPr>
            <w:rStyle w:val="Hyperlink"/>
          </w:rPr>
          <w:t>Web site</w:t>
        </w:r>
      </w:hyperlink>
    </w:p>
    <w:p w14:paraId="3E0283DE" w14:textId="77777777" w:rsidR="005704AC" w:rsidRPr="001467A1" w:rsidRDefault="00620CB3" w:rsidP="009B2CBF">
      <w:pPr>
        <w:numPr>
          <w:ilvl w:val="0"/>
          <w:numId w:val="12"/>
        </w:numPr>
      </w:pPr>
      <w:hyperlink r:id="rId51" w:history="1">
        <w:r w:rsidR="005704AC" w:rsidRPr="001467A1">
          <w:rPr>
            <w:rStyle w:val="Hyperlink"/>
          </w:rPr>
          <w:t>TEDx</w:t>
        </w:r>
        <w:r w:rsidR="005704AC">
          <w:rPr>
            <w:rStyle w:val="Hyperlink"/>
          </w:rPr>
          <w:t xml:space="preserve"> Melbourne</w:t>
        </w:r>
        <w:r w:rsidR="005704AC" w:rsidRPr="001467A1">
          <w:rPr>
            <w:rStyle w:val="Hyperlink"/>
          </w:rPr>
          <w:t xml:space="preserve"> talk on Modern Memory, Ancient Methods</w:t>
        </w:r>
      </w:hyperlink>
      <w:r w:rsidR="005704AC">
        <w:rPr>
          <w:rStyle w:val="Hyperlink"/>
        </w:rPr>
        <w:t xml:space="preserve"> Feb 19, 2009</w:t>
      </w:r>
    </w:p>
    <w:p w14:paraId="0189B1E5" w14:textId="77777777" w:rsidR="005704AC" w:rsidRPr="001467A1" w:rsidRDefault="00620CB3" w:rsidP="009B2CBF">
      <w:pPr>
        <w:numPr>
          <w:ilvl w:val="0"/>
          <w:numId w:val="12"/>
        </w:numPr>
      </w:pPr>
      <w:hyperlink r:id="rId52" w:history="1">
        <w:r w:rsidR="005704AC" w:rsidRPr="001467A1">
          <w:rPr>
            <w:rStyle w:val="Hyperlink"/>
          </w:rPr>
          <w:t>Wikipedia</w:t>
        </w:r>
      </w:hyperlink>
    </w:p>
    <w:p w14:paraId="1A7A544B" w14:textId="77777777" w:rsidR="005704AC" w:rsidRPr="001467A1" w:rsidRDefault="00620CB3" w:rsidP="009B2CBF">
      <w:pPr>
        <w:numPr>
          <w:ilvl w:val="0"/>
          <w:numId w:val="12"/>
        </w:numPr>
      </w:pPr>
      <w:hyperlink r:id="rId53" w:history="1">
        <w:r w:rsidR="005704AC" w:rsidRPr="001467A1">
          <w:rPr>
            <w:rStyle w:val="Hyperlink"/>
          </w:rPr>
          <w:t>Amazon.com author page</w:t>
        </w:r>
      </w:hyperlink>
    </w:p>
    <w:p w14:paraId="62007A44" w14:textId="63B797C8" w:rsidR="005704AC" w:rsidRPr="000B7DF0" w:rsidRDefault="00620CB3" w:rsidP="009B2CBF">
      <w:pPr>
        <w:numPr>
          <w:ilvl w:val="0"/>
          <w:numId w:val="12"/>
        </w:numPr>
        <w:rPr>
          <w:rStyle w:val="Hyperlink"/>
          <w:color w:val="auto"/>
          <w:u w:val="none"/>
        </w:rPr>
      </w:pPr>
      <w:hyperlink r:id="rId54" w:history="1">
        <w:r w:rsidR="005704AC" w:rsidRPr="001467A1">
          <w:rPr>
            <w:rStyle w:val="Hyperlink"/>
          </w:rPr>
          <w:t>Twitter</w:t>
        </w:r>
      </w:hyperlink>
    </w:p>
    <w:p w14:paraId="1546D237" w14:textId="163A9099" w:rsidR="000B7DF0" w:rsidRDefault="000B7DF0" w:rsidP="000B7DF0">
      <w:r>
        <w:t>Her interests are:</w:t>
      </w:r>
    </w:p>
    <w:p w14:paraId="148919F6" w14:textId="4EBF39ED" w:rsidR="000B7DF0" w:rsidRDefault="000B7DF0" w:rsidP="00856D92">
      <w:pPr>
        <w:pStyle w:val="ListParagraph"/>
        <w:numPr>
          <w:ilvl w:val="0"/>
          <w:numId w:val="42"/>
        </w:numPr>
      </w:pPr>
      <w:r>
        <w:t>course design for mnemonics in Australia</w:t>
      </w:r>
    </w:p>
    <w:p w14:paraId="36A0D76F" w14:textId="1591C6EC" w:rsidR="000B7DF0" w:rsidRDefault="000B7DF0" w:rsidP="00856D92">
      <w:pPr>
        <w:pStyle w:val="ListParagraph"/>
        <w:numPr>
          <w:ilvl w:val="0"/>
          <w:numId w:val="42"/>
        </w:numPr>
      </w:pPr>
      <w:r>
        <w:t>magic</w:t>
      </w:r>
    </w:p>
    <w:p w14:paraId="5375961D" w14:textId="5EC4A515" w:rsidR="000B7DF0" w:rsidRDefault="000B7DF0" w:rsidP="00856D92">
      <w:pPr>
        <w:pStyle w:val="ListParagraph"/>
        <w:numPr>
          <w:ilvl w:val="0"/>
          <w:numId w:val="42"/>
        </w:numPr>
      </w:pPr>
      <w:r>
        <w:t>French – seven peg systems including a bestiary</w:t>
      </w:r>
    </w:p>
    <w:p w14:paraId="5FCA0357" w14:textId="3E71BB25" w:rsidR="000B7DF0" w:rsidRDefault="000B7DF0" w:rsidP="00856D92">
      <w:pPr>
        <w:pStyle w:val="ListParagraph"/>
        <w:numPr>
          <w:ilvl w:val="0"/>
          <w:numId w:val="42"/>
        </w:numPr>
      </w:pPr>
      <w:r>
        <w:t>Chinese/Mandarin – a Subject-Action peg system and a 5 km long</w:t>
      </w:r>
      <w:r w:rsidR="00856D92">
        <w:t xml:space="preserve"> </w:t>
      </w:r>
      <w:r>
        <w:t xml:space="preserve">vocabulary </w:t>
      </w:r>
      <w:r w:rsidR="00856D92">
        <w:t xml:space="preserve">and </w:t>
      </w:r>
      <w:r>
        <w:t>radical</w:t>
      </w:r>
      <w:r w:rsidR="00856D92">
        <w:t xml:space="preserve"> location peg system.</w:t>
      </w:r>
    </w:p>
    <w:p w14:paraId="2C2558B4" w14:textId="4C7DC4B2" w:rsidR="005C6FE1" w:rsidRPr="000B7DF0" w:rsidRDefault="005C6FE1" w:rsidP="005C6FE1">
      <w:pPr>
        <w:pStyle w:val="ListParagraph"/>
        <w:numPr>
          <w:ilvl w:val="0"/>
          <w:numId w:val="42"/>
        </w:numPr>
      </w:pPr>
      <w:r>
        <w:t xml:space="preserve">location pegs for </w:t>
      </w:r>
      <w:r w:rsidRPr="005C6FE1">
        <w:t>countries of the world, chemical elements and events from 1900 onwards</w:t>
      </w:r>
    </w:p>
    <w:p w14:paraId="33779F26" w14:textId="77777777" w:rsidR="005704AC" w:rsidRPr="00617BE6" w:rsidRDefault="005704AC" w:rsidP="005704AC">
      <w:r w:rsidRPr="00D52A74">
        <w:rPr>
          <w:b/>
          <w:bCs/>
        </w:rPr>
        <w:t>Kermode</w:t>
      </w:r>
      <w:r w:rsidRPr="001C5C42">
        <w:t xml:space="preserve">, Katie – </w:t>
      </w:r>
      <w:r>
        <w:t xml:space="preserve">English memory competitor. Lives near </w:t>
      </w:r>
      <w:r w:rsidRPr="001C5C42">
        <w:t xml:space="preserve">Manchester, UK, </w:t>
      </w:r>
      <w:r>
        <w:t>married with</w:t>
      </w:r>
      <w:r w:rsidRPr="001C5C42">
        <w:t xml:space="preserve"> two young children. I’m a freelance translator and my work is in Dutch, </w:t>
      </w:r>
      <w:proofErr w:type="gramStart"/>
      <w:r w:rsidRPr="001C5C42">
        <w:t>German</w:t>
      </w:r>
      <w:proofErr w:type="gramEnd"/>
      <w:r w:rsidRPr="001C5C42">
        <w:t xml:space="preserve"> and French. I’ve always been interested in languages so it’s an ideal job for me. I place 4 words in each location. Each of my locations has a fixed person in it, and I link the story to them. Know the pronunciation of names in their own language. @</w:t>
      </w:r>
      <w:proofErr w:type="gramStart"/>
      <w:r w:rsidRPr="001C5C42">
        <w:t>katiek</w:t>
      </w:r>
      <w:proofErr w:type="gramEnd"/>
      <w:r>
        <w:t xml:space="preserve"> </w:t>
      </w:r>
      <w:hyperlink r:id="rId55" w:history="1">
        <w:r w:rsidRPr="000E7AD8">
          <w:rPr>
            <w:rStyle w:val="Hyperlink"/>
          </w:rPr>
          <w:t>https://katiekermode.com/</w:t>
        </w:r>
      </w:hyperlink>
      <w:r>
        <w:t xml:space="preserve"> 42 </w:t>
      </w:r>
      <w:proofErr w:type="spellStart"/>
      <w:r>
        <w:t>yo</w:t>
      </w:r>
      <w:proofErr w:type="spellEnd"/>
      <w:r>
        <w:t xml:space="preserve"> 2021. Hobbies: running, drawing, genealogy, cubing. </w:t>
      </w:r>
      <w:hyperlink r:id="rId56" w:tgtFrame="_blank" w:history="1">
        <w:r w:rsidRPr="00617BE6">
          <w:rPr>
            <w:rStyle w:val="Hyperlink"/>
          </w:rPr>
          <w:t>kermodekatie@gmail.com</w:t>
        </w:r>
      </w:hyperlink>
      <w:r>
        <w:t xml:space="preserve"> S</w:t>
      </w:r>
      <w:r w:rsidRPr="006B21C4">
        <w:t>econd place at the Cambridge Open in 2008, followed by a second place at the UK Open in the same year. Right from the start her specialties were super strong Names and Words. She became the UK champion in 2012. She returned in 2015 with a strong presence at her first Extreme Memory Tournament and set her first world record with 97 names in 5 Minutes at the Cambridge Open 2015.</w:t>
      </w:r>
    </w:p>
    <w:p w14:paraId="0F214881" w14:textId="77777777" w:rsidR="005704AC" w:rsidRPr="001C5C42" w:rsidRDefault="005704AC" w:rsidP="005704AC">
      <w:proofErr w:type="spellStart"/>
      <w:r w:rsidRPr="00D52A74">
        <w:rPr>
          <w:b/>
          <w:bCs/>
        </w:rPr>
        <w:t>Kilov</w:t>
      </w:r>
      <w:proofErr w:type="spellEnd"/>
      <w:r w:rsidRPr="001C5C42">
        <w:t>, Daniel - https://danielkilov.com/</w:t>
      </w:r>
    </w:p>
    <w:p w14:paraId="0AE72C39" w14:textId="77777777" w:rsidR="005704AC" w:rsidRPr="0085138E" w:rsidRDefault="005704AC" w:rsidP="005704AC">
      <w:r w:rsidRPr="00D52A74">
        <w:rPr>
          <w:b/>
          <w:bCs/>
        </w:rPr>
        <w:lastRenderedPageBreak/>
        <w:t>Konrad</w:t>
      </w:r>
      <w:r w:rsidRPr="001C5C42">
        <w:t xml:space="preserve">, Boris Nikolai – Psychology Ph.D. @Boris Dr. Boris Nikolai Konrad, 4x Guinness World record Holder, </w:t>
      </w:r>
      <w:r>
        <w:t>speaker</w:t>
      </w:r>
      <w:r w:rsidRPr="001C5C42">
        <w:t>,</w:t>
      </w:r>
      <w:r>
        <w:t xml:space="preserve"> author. </w:t>
      </w:r>
      <w:r w:rsidRPr="001C5C42">
        <w:t>For booking requests</w:t>
      </w:r>
      <w:r>
        <w:t xml:space="preserve">: </w:t>
      </w:r>
      <w:hyperlink r:id="rId57" w:history="1">
        <w:r w:rsidRPr="00425F79">
          <w:rPr>
            <w:rStyle w:val="Hyperlink"/>
          </w:rPr>
          <w:t>info@boriskonrad.de</w:t>
        </w:r>
      </w:hyperlink>
      <w:r>
        <w:t xml:space="preserve"> W</w:t>
      </w:r>
      <w:r w:rsidRPr="00882780">
        <w:t>ork</w:t>
      </w:r>
      <w:r>
        <w:t>ing</w:t>
      </w:r>
      <w:r w:rsidRPr="00882780">
        <w:t xml:space="preserve"> as Postdoc at Donders Institute for Brain, Cognition and </w:t>
      </w:r>
      <w:proofErr w:type="spellStart"/>
      <w:r w:rsidRPr="00882780">
        <w:t>Behaviour</w:t>
      </w:r>
      <w:proofErr w:type="spellEnd"/>
      <w:r w:rsidRPr="00882780">
        <w:t xml:space="preserve"> in Nijmegen</w:t>
      </w:r>
      <w:r>
        <w:t xml:space="preserve">, </w:t>
      </w:r>
      <w:r w:rsidRPr="0085138E">
        <w:t xml:space="preserve">Netherlands. </w:t>
      </w:r>
      <w:hyperlink r:id="rId58" w:history="1">
        <w:r w:rsidRPr="0085138E">
          <w:rPr>
            <w:rStyle w:val="Hyperlink"/>
          </w:rPr>
          <w:t>@Boris</w:t>
        </w:r>
      </w:hyperlink>
    </w:p>
    <w:p w14:paraId="61983263" w14:textId="77777777" w:rsidR="005704AC" w:rsidRPr="001C5C42" w:rsidRDefault="005704AC" w:rsidP="005704AC">
      <w:proofErr w:type="spellStart"/>
      <w:r w:rsidRPr="00D52A74">
        <w:rPr>
          <w:b/>
          <w:bCs/>
        </w:rPr>
        <w:t>Kozarenko</w:t>
      </w:r>
      <w:proofErr w:type="spellEnd"/>
      <w:r w:rsidRPr="001C5C42">
        <w:t>, Vladimir – developer of the Giordano Memorization System in 1990. Ruslan, owner of website, poor customer service. 59 lessons originally in Russian, poorly translated.</w:t>
      </w:r>
    </w:p>
    <w:p w14:paraId="26D1FC33" w14:textId="77777777" w:rsidR="005704AC" w:rsidRPr="00326077" w:rsidRDefault="005704AC" w:rsidP="005704AC">
      <w:pPr>
        <w:pStyle w:val="Heading2"/>
        <w:rPr>
          <w:lang w:val="en-US"/>
        </w:rPr>
      </w:pPr>
      <w:r w:rsidRPr="00326077">
        <w:rPr>
          <w:lang w:val="en-US"/>
        </w:rPr>
        <w:t>L</w:t>
      </w:r>
    </w:p>
    <w:p w14:paraId="60C4EA25" w14:textId="77777777" w:rsidR="005704AC" w:rsidRPr="001C5C42" w:rsidRDefault="005704AC" w:rsidP="005704AC">
      <w:r w:rsidRPr="00D52A74">
        <w:rPr>
          <w:b/>
          <w:bCs/>
        </w:rPr>
        <w:t>Lanier</w:t>
      </w:r>
      <w:r w:rsidRPr="001C5C42">
        <w:t xml:space="preserve">, Gary - </w:t>
      </w:r>
      <w:hyperlink r:id="rId59" w:history="1">
        <w:r w:rsidRPr="001C5C42">
          <w:t>http://www.garylanier.com/lanierverbatimmemorysystem.htm</w:t>
        </w:r>
      </w:hyperlink>
      <w:r w:rsidRPr="001C5C42">
        <w:t xml:space="preserve"> (la-</w:t>
      </w:r>
      <w:proofErr w:type="spellStart"/>
      <w:r w:rsidRPr="001C5C42">
        <w:t>neer</w:t>
      </w:r>
      <w:proofErr w:type="spellEnd"/>
      <w:r w:rsidRPr="001C5C42">
        <w:t>’)</w:t>
      </w:r>
    </w:p>
    <w:p w14:paraId="7D57816D" w14:textId="77777777" w:rsidR="005704AC" w:rsidRPr="001C5C42" w:rsidRDefault="005704AC" w:rsidP="005704AC">
      <w:proofErr w:type="spellStart"/>
      <w:r w:rsidRPr="00C4235B">
        <w:rPr>
          <w:b/>
          <w:bCs/>
        </w:rPr>
        <w:t>Lockheart</w:t>
      </w:r>
      <w:proofErr w:type="spellEnd"/>
      <w:r>
        <w:t xml:space="preserve">, </w:t>
      </w:r>
      <w:r w:rsidRPr="001C5C42">
        <w:t>Robert</w:t>
      </w:r>
      <w:r>
        <w:t xml:space="preserve">- </w:t>
      </w:r>
      <w:r w:rsidRPr="001C5C42">
        <w:t>innovator in the field</w:t>
      </w:r>
    </w:p>
    <w:p w14:paraId="210D39B2" w14:textId="77777777" w:rsidR="005704AC" w:rsidRPr="001C5C42" w:rsidRDefault="005704AC" w:rsidP="005704AC">
      <w:r w:rsidRPr="00D52A74">
        <w:rPr>
          <w:b/>
          <w:bCs/>
        </w:rPr>
        <w:t>Lord</w:t>
      </w:r>
      <w:r w:rsidRPr="001C5C42">
        <w:t xml:space="preserve">, Albert - spearheaded the way of Orality by using Yugoslavian bards and their recall of songs. professor of Slavic and comparative literature at Harvard University who, after the death of </w:t>
      </w:r>
      <w:proofErr w:type="spellStart"/>
      <w:r w:rsidRPr="001C5C42">
        <w:t>Milman</w:t>
      </w:r>
      <w:proofErr w:type="spellEnd"/>
      <w:r w:rsidRPr="001C5C42">
        <w:t xml:space="preserve"> Parry, carried on that scholar's research into epic literature. author </w:t>
      </w:r>
      <w:hyperlink r:id="rId60" w:history="1">
        <w:r w:rsidRPr="001C5C42">
          <w:t>The Singer of Tales</w:t>
        </w:r>
      </w:hyperlink>
      <w:r w:rsidRPr="001C5C42">
        <w:t>.</w:t>
      </w:r>
    </w:p>
    <w:p w14:paraId="136B2853" w14:textId="77777777" w:rsidR="005704AC" w:rsidRPr="001C5C42" w:rsidRDefault="005704AC" w:rsidP="005704AC">
      <w:proofErr w:type="spellStart"/>
      <w:r w:rsidRPr="00D52A74">
        <w:rPr>
          <w:b/>
          <w:bCs/>
        </w:rPr>
        <w:t>Lorrayne</w:t>
      </w:r>
      <w:proofErr w:type="spellEnd"/>
      <w:r w:rsidRPr="001C5C42">
        <w:t xml:space="preserve">, Harry – </w:t>
      </w:r>
      <w:r>
        <w:t>American magician and author. Memorized 100 people’s names before a TV appearance and remembered anyone in the audience when asked.</w:t>
      </w:r>
    </w:p>
    <w:p w14:paraId="10F6B6A5" w14:textId="77777777" w:rsidR="005704AC" w:rsidRPr="00E952FF" w:rsidRDefault="005704AC" w:rsidP="005704AC">
      <w:r>
        <w:rPr>
          <w:b/>
          <w:bCs/>
        </w:rPr>
        <w:t>Luisi</w:t>
      </w:r>
      <w:r w:rsidRPr="00E952FF">
        <w:t>, Simon</w:t>
      </w:r>
      <w:r>
        <w:t xml:space="preserve"> – Canadian memory competitor. Chair of Canadian Memory Championships. @SimonLuisi</w:t>
      </w:r>
    </w:p>
    <w:p w14:paraId="63C99E26" w14:textId="77777777" w:rsidR="005704AC" w:rsidRPr="00476356" w:rsidRDefault="005704AC" w:rsidP="005704AC">
      <w:r>
        <w:rPr>
          <w:b/>
          <w:bCs/>
        </w:rPr>
        <w:t xml:space="preserve">Lully, </w:t>
      </w:r>
      <w:r w:rsidRPr="00476356">
        <w:t>Raymond</w:t>
      </w:r>
      <w:r>
        <w:t xml:space="preserve"> - </w:t>
      </w:r>
    </w:p>
    <w:p w14:paraId="48C4F936" w14:textId="77777777" w:rsidR="005704AC" w:rsidRPr="001C5C42" w:rsidRDefault="005704AC" w:rsidP="005704AC">
      <w:r w:rsidRPr="00F332E8">
        <w:rPr>
          <w:b/>
          <w:bCs/>
        </w:rPr>
        <w:t>Mallow</w:t>
      </w:r>
      <w:r w:rsidRPr="001C5C42">
        <w:t xml:space="preserve">, Johannes </w:t>
      </w:r>
      <w:r>
        <w:t>–</w:t>
      </w:r>
      <w:r w:rsidRPr="001C5C42">
        <w:t xml:space="preserve"> </w:t>
      </w:r>
      <w:r>
        <w:t xml:space="preserve">German memory competitor.  </w:t>
      </w:r>
      <w:r w:rsidRPr="001C5C42">
        <w:t xml:space="preserve">2012 and 2018 World Memory Championship winner. First person to break a competition score of 10,000. Started competing in 2004. </w:t>
      </w:r>
      <w:hyperlink r:id="rId61" w:history="1">
        <w:r w:rsidRPr="001C5C42">
          <w:t>Interview video</w:t>
        </w:r>
      </w:hyperlink>
      <w:r w:rsidRPr="001C5C42">
        <w:t>. @Hannes</w:t>
      </w:r>
      <w:r>
        <w:t xml:space="preserve"> </w:t>
      </w:r>
      <w:hyperlink r:id="rId62" w:history="1">
        <w:r w:rsidRPr="000E7AD8">
          <w:rPr>
            <w:rStyle w:val="Hyperlink"/>
          </w:rPr>
          <w:t>https://johannes-mallow.com/en/home/</w:t>
        </w:r>
      </w:hyperlink>
      <w:r>
        <w:t xml:space="preserve"> Tutoring. </w:t>
      </w:r>
      <w:hyperlink r:id="rId63" w:history="1">
        <w:r w:rsidRPr="002178CD">
          <w:rPr>
            <w:rStyle w:val="Hyperlink"/>
          </w:rPr>
          <w:t>https://m.twitch.tv/memorysportstv</w:t>
        </w:r>
      </w:hyperlink>
      <w:r>
        <w:t xml:space="preserve"> Has muscular dystrophy and is confined to a wheelchair.</w:t>
      </w:r>
    </w:p>
    <w:p w14:paraId="47996B8D" w14:textId="77777777" w:rsidR="005704AC" w:rsidRDefault="005704AC" w:rsidP="005704AC">
      <w:r w:rsidRPr="00F332E8">
        <w:rPr>
          <w:b/>
          <w:bCs/>
        </w:rPr>
        <w:t>Mayer</w:t>
      </w:r>
      <w:r w:rsidRPr="001C5C42">
        <w:t xml:space="preserve">, Clemens – </w:t>
      </w:r>
      <w:r>
        <w:t xml:space="preserve">Memory competitor. </w:t>
      </w:r>
      <w:r w:rsidRPr="001C5C42">
        <w:t>2005-2006 World Memory Championship winner</w:t>
      </w:r>
      <w:r>
        <w:t>.</w:t>
      </w:r>
    </w:p>
    <w:p w14:paraId="63BFDF61" w14:textId="77777777" w:rsidR="005704AC" w:rsidRPr="0045001E" w:rsidRDefault="005704AC" w:rsidP="005704AC">
      <w:r>
        <w:rPr>
          <w:b/>
          <w:bCs/>
        </w:rPr>
        <w:t>McPherson, Fiona</w:t>
      </w:r>
      <w:r>
        <w:t xml:space="preserve"> – Author. Ph.D. with three degrees in psychology. Wrote memory related books after an incident that could have caused memory loss but found out she didn’t know how to apply her knowledge.</w:t>
      </w:r>
    </w:p>
    <w:p w14:paraId="52E9804D" w14:textId="77777777" w:rsidR="005704AC" w:rsidRPr="001C5C42" w:rsidRDefault="005704AC" w:rsidP="005704AC">
      <w:proofErr w:type="spellStart"/>
      <w:r w:rsidRPr="00F332E8">
        <w:rPr>
          <w:b/>
          <w:bCs/>
        </w:rPr>
        <w:t>Mescerjakov</w:t>
      </w:r>
      <w:proofErr w:type="spellEnd"/>
      <w:r w:rsidRPr="001C5C42">
        <w:t xml:space="preserve">, Ruslan – </w:t>
      </w:r>
      <w:r>
        <w:t xml:space="preserve">Russian author, teacher. </w:t>
      </w:r>
      <w:r w:rsidRPr="001C5C42">
        <w:t>School of Phenomenal Memory (</w:t>
      </w:r>
      <w:proofErr w:type="spellStart"/>
      <w:r w:rsidRPr="001C5C42">
        <w:t>PMemory</w:t>
      </w:r>
      <w:proofErr w:type="spellEnd"/>
      <w:r w:rsidRPr="001C5C42">
        <w:t>) based on the Giordano Memorization System (GMS). 60 lessons in five parts 1) basic visualization for 100 items, 2) organized with random access, 3) languages 4) verbatim text, 5) codes and passwords.</w:t>
      </w:r>
    </w:p>
    <w:p w14:paraId="62EBF1AC" w14:textId="77777777" w:rsidR="005704AC" w:rsidRPr="006A66F2" w:rsidRDefault="005704AC" w:rsidP="005704AC">
      <w:r w:rsidRPr="00F332E8">
        <w:rPr>
          <w:b/>
          <w:bCs/>
        </w:rPr>
        <w:t>Metivier</w:t>
      </w:r>
      <w:r w:rsidRPr="001C5C42">
        <w:t xml:space="preserve">, Anthony </w:t>
      </w:r>
      <w:r>
        <w:t>–</w:t>
      </w:r>
      <w:r w:rsidRPr="001C5C42">
        <w:t xml:space="preserve"> Australian</w:t>
      </w:r>
      <w:r>
        <w:t xml:space="preserve"> author, coach. </w:t>
      </w:r>
      <w:r w:rsidRPr="001C5C42">
        <w:t>Magnetic Memory System</w:t>
      </w:r>
      <w:r>
        <w:t xml:space="preserve"> creator. </w:t>
      </w:r>
      <w:hyperlink r:id="rId64" w:history="1">
        <w:r w:rsidRPr="00524667">
          <w:rPr>
            <w:rStyle w:val="Hyperlink"/>
          </w:rPr>
          <w:t>https://www.magneticmemorymethod.com/</w:t>
        </w:r>
      </w:hyperlink>
      <w:r>
        <w:rPr>
          <w:rStyle w:val="Hyperlink"/>
        </w:rPr>
        <w:t xml:space="preserve"> </w:t>
      </w:r>
      <w:hyperlink r:id="rId65" w:history="1">
        <w:r w:rsidRPr="006A66F2">
          <w:rPr>
            <w:rStyle w:val="Hyperlink"/>
          </w:rPr>
          <w:t>@metivier</w:t>
        </w:r>
      </w:hyperlink>
      <w:r w:rsidRPr="006A66F2">
        <w:t xml:space="preserve">,  </w:t>
      </w:r>
    </w:p>
    <w:p w14:paraId="10A33C50" w14:textId="10D986BB" w:rsidR="005704AC" w:rsidRPr="001C5C42" w:rsidRDefault="005704AC" w:rsidP="005704AC">
      <w:proofErr w:type="spellStart"/>
      <w:r w:rsidRPr="00F332E8">
        <w:rPr>
          <w:b/>
          <w:bCs/>
        </w:rPr>
        <w:t>Midttun</w:t>
      </w:r>
      <w:proofErr w:type="spellEnd"/>
      <w:r w:rsidRPr="001C5C42">
        <w:t xml:space="preserve">, </w:t>
      </w:r>
      <w:proofErr w:type="spellStart"/>
      <w:r w:rsidRPr="001C5C42">
        <w:t>Sjur</w:t>
      </w:r>
      <w:proofErr w:type="spellEnd"/>
      <w:r w:rsidRPr="001C5C42">
        <w:t xml:space="preserve"> – </w:t>
      </w:r>
      <w:r w:rsidR="00326077" w:rsidRPr="001C5C42">
        <w:t>Author</w:t>
      </w:r>
      <w:r w:rsidR="00326077">
        <w:t>.</w:t>
      </w:r>
    </w:p>
    <w:p w14:paraId="614D80F5" w14:textId="77777777" w:rsidR="005704AC" w:rsidRPr="00172315" w:rsidRDefault="005704AC" w:rsidP="005704AC">
      <w:r>
        <w:rPr>
          <w:b/>
          <w:bCs/>
        </w:rPr>
        <w:t xml:space="preserve">Miles, </w:t>
      </w:r>
      <w:r w:rsidRPr="00172315">
        <w:t xml:space="preserve">Pliny </w:t>
      </w:r>
      <w:r>
        <w:t>(</w:t>
      </w:r>
      <w:r w:rsidRPr="00172315">
        <w:t>1818-1865</w:t>
      </w:r>
      <w:r>
        <w:t>) – Author.</w:t>
      </w:r>
    </w:p>
    <w:p w14:paraId="7559242C" w14:textId="77777777" w:rsidR="005704AC" w:rsidRPr="001C5C42" w:rsidRDefault="005704AC" w:rsidP="005704AC">
      <w:r w:rsidRPr="00F332E8">
        <w:rPr>
          <w:b/>
          <w:bCs/>
        </w:rPr>
        <w:t>Moser</w:t>
      </w:r>
      <w:r w:rsidRPr="001C5C42">
        <w:t xml:space="preserve">, Timothy - </w:t>
      </w:r>
      <w:hyperlink r:id="rId66" w:history="1">
        <w:r w:rsidRPr="001C5C42">
          <w:t>https://masterofmemory.com/</w:t>
        </w:r>
      </w:hyperlink>
      <w:r w:rsidRPr="001C5C42">
        <w:t xml:space="preserve"> author Accelerated Spanish</w:t>
      </w:r>
    </w:p>
    <w:p w14:paraId="77CD9EC5" w14:textId="77777777" w:rsidR="005704AC" w:rsidRPr="001C5C42" w:rsidRDefault="005704AC" w:rsidP="005704AC">
      <w:r w:rsidRPr="00F332E8">
        <w:rPr>
          <w:b/>
          <w:bCs/>
        </w:rPr>
        <w:t>Mullen</w:t>
      </w:r>
      <w:r w:rsidRPr="001C5C42">
        <w:t>, Alex – American physician</w:t>
      </w:r>
      <w:r>
        <w:t xml:space="preserve"> and memory competitor. </w:t>
      </w:r>
      <w:r w:rsidRPr="001C5C42">
        <w:t>2015-2017 World Memory Championship winner. @AlexM</w:t>
      </w:r>
    </w:p>
    <w:p w14:paraId="2650F643" w14:textId="77777777" w:rsidR="005704AC" w:rsidRPr="001C5C42" w:rsidRDefault="005704AC" w:rsidP="005704AC">
      <w:proofErr w:type="spellStart"/>
      <w:r w:rsidRPr="00F332E8">
        <w:rPr>
          <w:b/>
          <w:bCs/>
        </w:rPr>
        <w:t>Muzii</w:t>
      </w:r>
      <w:proofErr w:type="spellEnd"/>
      <w:r w:rsidRPr="001C5C42">
        <w:t>, Andrea – Italian</w:t>
      </w:r>
      <w:r>
        <w:t xml:space="preserve"> memory competitor. </w:t>
      </w:r>
      <w:r w:rsidRPr="001C5C42">
        <w:t xml:space="preserve">2019 World Memory Championship winner. </w:t>
      </w:r>
    </w:p>
    <w:p w14:paraId="0B042436" w14:textId="77777777" w:rsidR="005704AC" w:rsidRPr="00326077" w:rsidRDefault="005704AC" w:rsidP="005704AC">
      <w:pPr>
        <w:pStyle w:val="Heading2"/>
        <w:rPr>
          <w:lang w:val="en-US"/>
        </w:rPr>
      </w:pPr>
      <w:r w:rsidRPr="00326077">
        <w:rPr>
          <w:lang w:val="en-US"/>
        </w:rPr>
        <w:t>N</w:t>
      </w:r>
    </w:p>
    <w:p w14:paraId="38EDE41D" w14:textId="77777777" w:rsidR="005704AC" w:rsidRPr="001C5C42" w:rsidRDefault="005704AC" w:rsidP="005704AC">
      <w:proofErr w:type="spellStart"/>
      <w:r w:rsidRPr="00F332E8">
        <w:rPr>
          <w:b/>
          <w:bCs/>
        </w:rPr>
        <w:t>Narmandakh</w:t>
      </w:r>
      <w:proofErr w:type="spellEnd"/>
      <w:r w:rsidRPr="001C5C42">
        <w:t xml:space="preserve">, </w:t>
      </w:r>
      <w:proofErr w:type="spellStart"/>
      <w:r w:rsidRPr="001C5C42">
        <w:t>Munkhshur</w:t>
      </w:r>
      <w:proofErr w:type="spellEnd"/>
      <w:r w:rsidRPr="001C5C42">
        <w:t xml:space="preserve"> – Mongolian</w:t>
      </w:r>
      <w:r w:rsidRPr="00EE16E1">
        <w:t xml:space="preserve"> </w:t>
      </w:r>
      <w:r>
        <w:t xml:space="preserve">memory competitor. </w:t>
      </w:r>
      <w:r w:rsidRPr="001C5C42">
        <w:t xml:space="preserve">2017 World Memory Championship winner. </w:t>
      </w:r>
    </w:p>
    <w:p w14:paraId="195504BA" w14:textId="77777777" w:rsidR="005704AC" w:rsidRDefault="005704AC" w:rsidP="005704AC">
      <w:r w:rsidRPr="0037369B">
        <w:rPr>
          <w:b/>
          <w:bCs/>
        </w:rPr>
        <w:t>O’Brien</w:t>
      </w:r>
      <w:r w:rsidRPr="001C5C42">
        <w:t xml:space="preserve">, Dominic – </w:t>
      </w:r>
      <w:r>
        <w:t xml:space="preserve">Author. </w:t>
      </w:r>
      <w:r w:rsidRPr="001C5C42">
        <w:t>Eight-time World Memory Championship winner starting in 1991, last won in 2001. English. Suffered from ADD and dyslexia.</w:t>
      </w:r>
      <w:r>
        <w:t xml:space="preserve"> World Memory Championship Senior 2017. </w:t>
      </w:r>
      <w:hyperlink r:id="rId67" w:history="1">
        <w:r w:rsidRPr="00913D08">
          <w:rPr>
            <w:rStyle w:val="Hyperlink"/>
          </w:rPr>
          <w:t>http://memorybloke.com</w:t>
        </w:r>
      </w:hyperlink>
    </w:p>
    <w:p w14:paraId="6DA32564" w14:textId="77777777" w:rsidR="005704AC" w:rsidRPr="00592F68" w:rsidRDefault="005704AC" w:rsidP="005704AC">
      <w:r>
        <w:rPr>
          <w:b/>
          <w:bCs/>
        </w:rPr>
        <w:t xml:space="preserve">Old, </w:t>
      </w:r>
      <w:r>
        <w:t xml:space="preserve">Graham – Author. </w:t>
      </w:r>
      <w:r w:rsidRPr="006978CC">
        <w:t xml:space="preserve">a Solution-focused therapist, certified </w:t>
      </w:r>
      <w:proofErr w:type="gramStart"/>
      <w:r w:rsidRPr="006978CC">
        <w:t>hypnotist</w:t>
      </w:r>
      <w:proofErr w:type="gramEnd"/>
      <w:r w:rsidRPr="006978CC">
        <w:t xml:space="preserve"> and author from the United Kingdom. He has experience as an Assistant Social Worker and a Father's Worker, as well as working in private practice and running one of the most popular hypnosis sites on the web.</w:t>
      </w:r>
      <w:r>
        <w:t xml:space="preserve"> </w:t>
      </w:r>
      <w:hyperlink r:id="rId68" w:history="1">
        <w:r w:rsidRPr="0085138E">
          <w:rPr>
            <w:rStyle w:val="Hyperlink"/>
          </w:rPr>
          <w:t>@Graham</w:t>
        </w:r>
      </w:hyperlink>
    </w:p>
    <w:p w14:paraId="26DE54A8" w14:textId="77777777" w:rsidR="005704AC" w:rsidRPr="001C5C42" w:rsidRDefault="005704AC" w:rsidP="005704AC">
      <w:proofErr w:type="spellStart"/>
      <w:r w:rsidRPr="0037369B">
        <w:rPr>
          <w:b/>
          <w:bCs/>
        </w:rPr>
        <w:t>Ozvatan</w:t>
      </w:r>
      <w:proofErr w:type="spellEnd"/>
      <w:r w:rsidRPr="001C5C42">
        <w:t>, Erol – Author</w:t>
      </w:r>
      <w:r>
        <w:t>,</w:t>
      </w:r>
      <w:r w:rsidRPr="001C5C42">
        <w:t xml:space="preserve"> created the Shaper system. @Erol</w:t>
      </w:r>
      <w:r>
        <w:t>,</w:t>
      </w:r>
      <w:r w:rsidRPr="001C5C42">
        <w:t xml:space="preserve"> </w:t>
      </w:r>
      <w:hyperlink r:id="rId69" w:history="1">
        <w:r w:rsidRPr="001C5C42">
          <w:t>https://paolist.com/</w:t>
        </w:r>
      </w:hyperlink>
    </w:p>
    <w:p w14:paraId="3A627717" w14:textId="77777777" w:rsidR="005704AC" w:rsidRPr="001C5C42" w:rsidRDefault="005704AC" w:rsidP="005704AC">
      <w:r w:rsidRPr="0037369B">
        <w:rPr>
          <w:b/>
          <w:bCs/>
        </w:rPr>
        <w:lastRenderedPageBreak/>
        <w:t>Orton</w:t>
      </w:r>
      <w:r w:rsidRPr="001C5C42">
        <w:t>, Simon – moderator of Art of Memory forum</w:t>
      </w:r>
    </w:p>
    <w:p w14:paraId="6E7F80D3" w14:textId="77777777" w:rsidR="005704AC" w:rsidRDefault="005704AC" w:rsidP="005704AC">
      <w:r>
        <w:rPr>
          <w:b/>
          <w:bCs/>
        </w:rPr>
        <w:t>Paris,</w:t>
      </w:r>
      <w:r>
        <w:t xml:space="preserve"> </w:t>
      </w:r>
      <w:proofErr w:type="spellStart"/>
      <w:r>
        <w:t>Aimé</w:t>
      </w:r>
      <w:proofErr w:type="spellEnd"/>
      <w:r>
        <w:t xml:space="preserve"> – theorized that he created the modern version of the Major system to which Major </w:t>
      </w:r>
      <w:proofErr w:type="spellStart"/>
      <w:r>
        <w:t>Beniowski</w:t>
      </w:r>
      <w:proofErr w:type="spellEnd"/>
      <w:r>
        <w:t xml:space="preserve"> partially lent his name.</w:t>
      </w:r>
    </w:p>
    <w:p w14:paraId="2C7E05D5" w14:textId="77777777" w:rsidR="005704AC" w:rsidRPr="001C5C42" w:rsidRDefault="005704AC" w:rsidP="005704AC">
      <w:r w:rsidRPr="0037369B">
        <w:rPr>
          <w:b/>
          <w:bCs/>
        </w:rPr>
        <w:t>Powell</w:t>
      </w:r>
      <w:r w:rsidRPr="001C5C42">
        <w:t xml:space="preserve">, Bill - </w:t>
      </w:r>
      <w:hyperlink r:id="rId70" w:history="1">
        <w:r w:rsidRPr="001C5C42">
          <w:t>https://yourawesomememory.com/</w:t>
        </w:r>
      </w:hyperlink>
      <w:r w:rsidRPr="001C5C42">
        <w:t xml:space="preserve"> - sells books</w:t>
      </w:r>
    </w:p>
    <w:p w14:paraId="79B2747F" w14:textId="77777777" w:rsidR="005704AC" w:rsidRPr="001C5C42" w:rsidRDefault="005704AC" w:rsidP="005704AC">
      <w:r w:rsidRPr="0037369B">
        <w:rPr>
          <w:b/>
          <w:bCs/>
        </w:rPr>
        <w:t>Pope</w:t>
      </w:r>
      <w:r w:rsidRPr="001C5C42">
        <w:t>, Janet –</w:t>
      </w:r>
      <w:r>
        <w:t>Author. M</w:t>
      </w:r>
      <w:r w:rsidRPr="001C5C42">
        <w:t>emorized 90 chapters of the Bible, including 11 New Testament books.</w:t>
      </w:r>
    </w:p>
    <w:p w14:paraId="4E2C2E36" w14:textId="77777777" w:rsidR="005704AC" w:rsidRPr="001C5C42" w:rsidRDefault="005704AC" w:rsidP="005704AC">
      <w:r w:rsidRPr="0037369B">
        <w:rPr>
          <w:b/>
          <w:bCs/>
        </w:rPr>
        <w:t>Pridmore</w:t>
      </w:r>
      <w:r w:rsidRPr="001C5C42">
        <w:t xml:space="preserve">, Ben – 2005, 2007-2008 World Memory Championship winner. English. </w:t>
      </w:r>
      <w:hyperlink r:id="rId71" w:history="1">
        <w:r w:rsidRPr="0085138E">
          <w:rPr>
            <w:rStyle w:val="Hyperlink"/>
          </w:rPr>
          <w:t>@Zoomy</w:t>
        </w:r>
      </w:hyperlink>
    </w:p>
    <w:p w14:paraId="0FF5B40C" w14:textId="77777777" w:rsidR="005704AC" w:rsidRPr="001C5C42" w:rsidRDefault="005704AC" w:rsidP="005704AC">
      <w:proofErr w:type="spellStart"/>
      <w:r w:rsidRPr="0037369B">
        <w:rPr>
          <w:b/>
          <w:bCs/>
        </w:rPr>
        <w:t>Qinru</w:t>
      </w:r>
      <w:proofErr w:type="spellEnd"/>
      <w:r w:rsidRPr="001C5C42">
        <w:t>, Wei – 2018 World Memory Championship winner. Chinese.</w:t>
      </w:r>
    </w:p>
    <w:p w14:paraId="6008EF73" w14:textId="77777777" w:rsidR="005704AC" w:rsidRPr="001C5C42" w:rsidRDefault="005704AC" w:rsidP="005704AC">
      <w:r w:rsidRPr="0037369B">
        <w:rPr>
          <w:b/>
          <w:bCs/>
        </w:rPr>
        <w:t>Reinhard</w:t>
      </w:r>
      <w:r w:rsidRPr="001C5C42">
        <w:t>, Simon - holds the world record in speed cards and is the 2011 German Memory Champion. He also won the 2014 and 2016 Extreme Memory Tournament. He is noted for having developed and used, but not published, a system using 10,000 images sometimes called the Simon System for cards and binary number memorization. @SR1</w:t>
      </w:r>
    </w:p>
    <w:p w14:paraId="51D6E65E" w14:textId="77777777" w:rsidR="005704AC" w:rsidRPr="001C5C42" w:rsidRDefault="005704AC" w:rsidP="005704AC">
      <w:r w:rsidRPr="0037369B">
        <w:rPr>
          <w:b/>
          <w:bCs/>
        </w:rPr>
        <w:t>Ribbing</w:t>
      </w:r>
      <w:r w:rsidRPr="001C5C42">
        <w:t>, Mattias –</w:t>
      </w:r>
      <w:r>
        <w:t xml:space="preserve"> author, </w:t>
      </w:r>
      <w:r w:rsidRPr="001C5C42">
        <w:t>three times Swedish champion</w:t>
      </w:r>
      <w:r>
        <w:t xml:space="preserve">, </w:t>
      </w:r>
      <w:r w:rsidRPr="001C5C42">
        <w:t>International Grand Master of Memory</w:t>
      </w:r>
      <w:r>
        <w:t xml:space="preserve">. Mathematics. Likes mysticism especially </w:t>
      </w:r>
      <w:proofErr w:type="spellStart"/>
      <w:r>
        <w:t>Ouspensky</w:t>
      </w:r>
      <w:proofErr w:type="spellEnd"/>
      <w:r>
        <w:t xml:space="preserve">. Interview with Russian 2019 </w:t>
      </w:r>
      <w:r w:rsidRPr="00C82EE1">
        <w:t>https://www.youtube.com/watch?v=vP6pychs8L0</w:t>
      </w:r>
    </w:p>
    <w:p w14:paraId="3C508AF3" w14:textId="77777777" w:rsidR="005704AC" w:rsidRDefault="005704AC" w:rsidP="005704AC">
      <w:r w:rsidRPr="0037369B">
        <w:rPr>
          <w:b/>
          <w:bCs/>
        </w:rPr>
        <w:t>Rossi</w:t>
      </w:r>
      <w:r>
        <w:t>, P</w:t>
      </w:r>
      <w:r w:rsidRPr="00A94ABE">
        <w:t>aolo</w:t>
      </w:r>
    </w:p>
    <w:p w14:paraId="78EF6E35" w14:textId="77777777" w:rsidR="005704AC" w:rsidRDefault="005704AC" w:rsidP="005704AC">
      <w:r w:rsidRPr="0037369B">
        <w:rPr>
          <w:b/>
          <w:bCs/>
        </w:rPr>
        <w:t>Roth</w:t>
      </w:r>
      <w:r>
        <w:t xml:space="preserve">, David M. – author of the first modern structured lessons for memory in 1918, </w:t>
      </w:r>
      <w:r>
        <w:rPr>
          <w:i/>
          <w:iCs/>
        </w:rPr>
        <w:t>Roth Memory Course</w:t>
      </w:r>
      <w:r>
        <w:t xml:space="preserve">. Berol was second and </w:t>
      </w:r>
      <w:proofErr w:type="spellStart"/>
      <w:r>
        <w:t>Lorrayne</w:t>
      </w:r>
      <w:proofErr w:type="spellEnd"/>
      <w:r>
        <w:t xml:space="preserve"> most likely followed in their footsteps. Likely a magician also. </w:t>
      </w:r>
    </w:p>
    <w:p w14:paraId="1463D09B" w14:textId="77777777" w:rsidR="005704AC" w:rsidRPr="00326077" w:rsidRDefault="005704AC" w:rsidP="005704AC">
      <w:pPr>
        <w:pStyle w:val="Heading2"/>
        <w:rPr>
          <w:lang w:val="en-US"/>
        </w:rPr>
      </w:pPr>
      <w:r w:rsidRPr="00326077">
        <w:rPr>
          <w:lang w:val="en-US"/>
        </w:rPr>
        <w:t>S</w:t>
      </w:r>
    </w:p>
    <w:p w14:paraId="54468CC5" w14:textId="77777777" w:rsidR="005704AC" w:rsidRDefault="005704AC" w:rsidP="005704AC">
      <w:proofErr w:type="spellStart"/>
      <w:r w:rsidRPr="0037369B">
        <w:rPr>
          <w:b/>
          <w:bCs/>
        </w:rPr>
        <w:t>Saynes</w:t>
      </w:r>
      <w:proofErr w:type="spellEnd"/>
      <w:r w:rsidRPr="001C5C42">
        <w:t>, Abraham – 5-image system.</w:t>
      </w:r>
    </w:p>
    <w:p w14:paraId="31933FD4" w14:textId="77777777" w:rsidR="005704AC" w:rsidRPr="00476356" w:rsidRDefault="005704AC" w:rsidP="005704AC">
      <w:r>
        <w:rPr>
          <w:b/>
          <w:bCs/>
        </w:rPr>
        <w:t>Schenkel</w:t>
      </w:r>
      <w:r w:rsidRPr="00476356">
        <w:t xml:space="preserve">, Lambert - </w:t>
      </w:r>
    </w:p>
    <w:p w14:paraId="79046ED2" w14:textId="77777777" w:rsidR="005704AC" w:rsidRDefault="005704AC" w:rsidP="005704AC">
      <w:r w:rsidRPr="0037369B">
        <w:rPr>
          <w:b/>
          <w:bCs/>
        </w:rPr>
        <w:t>Schultz</w:t>
      </w:r>
      <w:r w:rsidRPr="001C5C42">
        <w:t>, Kevin - @Philodoof</w:t>
      </w:r>
    </w:p>
    <w:p w14:paraId="3A1C6114" w14:textId="77777777" w:rsidR="005704AC" w:rsidRPr="008937BA" w:rsidRDefault="005704AC" w:rsidP="005704AC">
      <w:r>
        <w:rPr>
          <w:b/>
          <w:bCs/>
        </w:rPr>
        <w:t xml:space="preserve">Shaw, </w:t>
      </w:r>
      <w:r>
        <w:t>Julia, Dr. – researcher on false memories, Canadian-German.</w:t>
      </w:r>
    </w:p>
    <w:p w14:paraId="6DC52098" w14:textId="77777777" w:rsidR="005704AC" w:rsidRPr="000458F2" w:rsidRDefault="005704AC" w:rsidP="005704AC">
      <w:proofErr w:type="spellStart"/>
      <w:r>
        <w:rPr>
          <w:b/>
          <w:bCs/>
        </w:rPr>
        <w:t>Sherevshevsky</w:t>
      </w:r>
      <w:proofErr w:type="spellEnd"/>
      <w:r>
        <w:t xml:space="preserve"> – the subject of A. Luria in his </w:t>
      </w:r>
      <w:r>
        <w:rPr>
          <w:i/>
          <w:iCs/>
        </w:rPr>
        <w:t>The Mind of a Mnemonist</w:t>
      </w:r>
      <w:r>
        <w:t>.</w:t>
      </w:r>
    </w:p>
    <w:p w14:paraId="3E804960" w14:textId="77777777" w:rsidR="005704AC" w:rsidRDefault="005704AC" w:rsidP="005704AC">
      <w:r w:rsidRPr="0037369B">
        <w:rPr>
          <w:b/>
          <w:bCs/>
        </w:rPr>
        <w:t>Small</w:t>
      </w:r>
      <w:r>
        <w:t xml:space="preserve">, </w:t>
      </w:r>
      <w:r w:rsidRPr="00A94ABE">
        <w:t>Jocelyn P</w:t>
      </w:r>
      <w:r>
        <w:t xml:space="preserve"> - </w:t>
      </w:r>
      <w:r w:rsidRPr="001C5C42">
        <w:t xml:space="preserve"> </w:t>
      </w:r>
    </w:p>
    <w:p w14:paraId="5A8BBFEA" w14:textId="77777777" w:rsidR="005704AC" w:rsidRPr="0085138E" w:rsidRDefault="005704AC" w:rsidP="005704AC">
      <w:r w:rsidRPr="005D3DEC">
        <w:rPr>
          <w:b/>
          <w:bCs/>
        </w:rPr>
        <w:t>Smith</w:t>
      </w:r>
      <w:r>
        <w:t>, James - Author. F</w:t>
      </w:r>
      <w:r w:rsidRPr="0085138E">
        <w:t xml:space="preserve">ormer member of British MENSA and graduated from the University </w:t>
      </w:r>
      <w:proofErr w:type="gramStart"/>
      <w:r w:rsidRPr="0085138E">
        <w:t>Of</w:t>
      </w:r>
      <w:proofErr w:type="gramEnd"/>
      <w:r w:rsidRPr="0085138E">
        <w:t xml:space="preserve"> Warwick in 1994 with a class: 2.1 BA(Hons) in Film And Literature</w:t>
      </w:r>
      <w:r>
        <w:t xml:space="preserve"> </w:t>
      </w:r>
      <w:hyperlink r:id="rId72" w:history="1">
        <w:r w:rsidRPr="0085138E">
          <w:rPr>
            <w:rStyle w:val="Hyperlink"/>
          </w:rPr>
          <w:t>@JamesSmith</w:t>
        </w:r>
      </w:hyperlink>
    </w:p>
    <w:p w14:paraId="3E4E5E42" w14:textId="77777777" w:rsidR="005704AC" w:rsidRPr="00476356" w:rsidRDefault="005704AC" w:rsidP="005704AC">
      <w:r>
        <w:rPr>
          <w:b/>
          <w:bCs/>
        </w:rPr>
        <w:t>Sommer</w:t>
      </w:r>
      <w:r>
        <w:t xml:space="preserve">, Martin - </w:t>
      </w:r>
    </w:p>
    <w:p w14:paraId="5F82D32E" w14:textId="77777777" w:rsidR="005704AC" w:rsidRPr="001C5C42" w:rsidRDefault="005704AC" w:rsidP="005704AC">
      <w:r w:rsidRPr="0037369B">
        <w:rPr>
          <w:b/>
          <w:bCs/>
        </w:rPr>
        <w:t>Song I</w:t>
      </w:r>
      <w:r w:rsidRPr="001C5C42">
        <w:t>, Ryu – 2019 World Memory Championship winner. North Korean.</w:t>
      </w:r>
    </w:p>
    <w:p w14:paraId="38EC774F" w14:textId="2CDB8E48" w:rsidR="005704AC" w:rsidRDefault="00004BAA" w:rsidP="005704AC">
      <w:r w:rsidRPr="0037369B">
        <w:rPr>
          <w:b/>
          <w:bCs/>
        </w:rPr>
        <w:t>Spence</w:t>
      </w:r>
      <w:r>
        <w:t xml:space="preserve">, </w:t>
      </w:r>
      <w:r w:rsidRPr="00C92DE8">
        <w:t>Jonathan</w:t>
      </w:r>
      <w:r w:rsidR="005704AC" w:rsidRPr="00C92DE8">
        <w:t xml:space="preserve"> D</w:t>
      </w:r>
      <w:r w:rsidR="005704AC">
        <w:t xml:space="preserve"> - </w:t>
      </w:r>
    </w:p>
    <w:p w14:paraId="62A9E53E" w14:textId="77777777" w:rsidR="005704AC" w:rsidRPr="001C5C42" w:rsidRDefault="005704AC" w:rsidP="005704AC">
      <w:r w:rsidRPr="0037369B">
        <w:rPr>
          <w:b/>
          <w:bCs/>
        </w:rPr>
        <w:t>Trudeau</w:t>
      </w:r>
      <w:r w:rsidRPr="001C5C42">
        <w:t>, Kevin – author</w:t>
      </w:r>
    </w:p>
    <w:p w14:paraId="2ACC69AB" w14:textId="77777777" w:rsidR="005704AC" w:rsidRDefault="005704AC" w:rsidP="005704AC">
      <w:r w:rsidRPr="0037369B">
        <w:rPr>
          <w:b/>
          <w:bCs/>
        </w:rPr>
        <w:t>Tschirhart</w:t>
      </w:r>
      <w:r w:rsidRPr="001C5C42">
        <w:t xml:space="preserve">, Lance - @LociInTheSky – leader Art of Memory forum. Creator of the Shadow System </w:t>
      </w:r>
      <w:hyperlink r:id="rId73" w:history="1">
        <w:r w:rsidRPr="00913D08">
          <w:rPr>
            <w:rStyle w:val="Hyperlink"/>
          </w:rPr>
          <w:t>lociinthesky@gmail.com</w:t>
        </w:r>
      </w:hyperlink>
    </w:p>
    <w:p w14:paraId="7EFE9F68" w14:textId="77777777" w:rsidR="005704AC" w:rsidRPr="00F549FF" w:rsidRDefault="005704AC" w:rsidP="005704AC">
      <w:r w:rsidRPr="00F549FF">
        <w:rPr>
          <w:b/>
          <w:bCs/>
        </w:rPr>
        <w:t>Hansen</w:t>
      </w:r>
      <w:r>
        <w:t xml:space="preserve">, Dan – Author. CEO </w:t>
      </w:r>
      <w:proofErr w:type="spellStart"/>
      <w:r>
        <w:t>Cand.Oecon</w:t>
      </w:r>
      <w:proofErr w:type="spellEnd"/>
      <w:r>
        <w:t>, growth trainer, candidate for European Parliament. Speaker.</w:t>
      </w:r>
    </w:p>
    <w:p w14:paraId="09365444" w14:textId="77777777" w:rsidR="005704AC" w:rsidRPr="000A1A30" w:rsidRDefault="005704AC" w:rsidP="005704AC">
      <w:r>
        <w:rPr>
          <w:b/>
          <w:bCs/>
        </w:rPr>
        <w:t xml:space="preserve">van </w:t>
      </w:r>
      <w:proofErr w:type="spellStart"/>
      <w:r>
        <w:rPr>
          <w:b/>
          <w:bCs/>
        </w:rPr>
        <w:t>Mechelin</w:t>
      </w:r>
      <w:proofErr w:type="spellEnd"/>
      <w:r>
        <w:t xml:space="preserve">, Erik - </w:t>
      </w:r>
      <w:hyperlink r:id="rId74" w:history="1">
        <w:r w:rsidRPr="0085138E">
          <w:rPr>
            <w:rStyle w:val="Hyperlink"/>
          </w:rPr>
          <w:t>@decision</w:t>
        </w:r>
      </w:hyperlink>
      <w:r w:rsidRPr="0085138E">
        <w:t>, </w:t>
      </w:r>
      <w:hyperlink r:id="rId75" w:history="1">
        <w:r w:rsidRPr="0085138E">
          <w:rPr>
            <w:rStyle w:val="Hyperlink"/>
          </w:rPr>
          <w:t>erik.vanmechelen@gmail.com</w:t>
        </w:r>
      </w:hyperlink>
    </w:p>
    <w:p w14:paraId="044B755F" w14:textId="77777777" w:rsidR="005704AC" w:rsidRPr="001C5C42" w:rsidRDefault="005704AC" w:rsidP="005704AC">
      <w:r w:rsidRPr="0037369B">
        <w:rPr>
          <w:b/>
          <w:bCs/>
        </w:rPr>
        <w:t>Vaughn</w:t>
      </w:r>
      <w:r w:rsidRPr="001C5C42">
        <w:t xml:space="preserve">, Dean - </w:t>
      </w:r>
      <w:hyperlink r:id="rId76" w:history="1">
        <w:r w:rsidRPr="001C5C42">
          <w:t>https://www.petersons.com/blog/the-best-study-tips-from-the-dean-vaughn-total-retention-system/</w:t>
        </w:r>
      </w:hyperlink>
      <w:r w:rsidRPr="001C5C42">
        <w:t xml:space="preserve"> </w:t>
      </w:r>
      <w:hyperlink r:id="rId77" w:history="1">
        <w:r w:rsidRPr="001C5C42">
          <w:t>https://deanvaughn.com/</w:t>
        </w:r>
      </w:hyperlink>
      <w:r w:rsidRPr="001C5C42">
        <w:t xml:space="preserve"> Medical terminology memorization.</w:t>
      </w:r>
    </w:p>
    <w:p w14:paraId="5DE2679F" w14:textId="77777777" w:rsidR="005704AC" w:rsidRDefault="005704AC" w:rsidP="005704AC">
      <w:r w:rsidRPr="0037369B">
        <w:rPr>
          <w:b/>
          <w:bCs/>
        </w:rPr>
        <w:t>von Essen</w:t>
      </w:r>
      <w:r w:rsidRPr="001C5C42">
        <w:t>, Jonas – 2013 – 2014 World Memory Championship winner. Swedish.</w:t>
      </w:r>
    </w:p>
    <w:p w14:paraId="51AE1BBF" w14:textId="77777777" w:rsidR="005704AC" w:rsidRPr="001C5C42" w:rsidRDefault="005704AC" w:rsidP="005704AC">
      <w:r w:rsidRPr="0037369B">
        <w:rPr>
          <w:b/>
          <w:bCs/>
        </w:rPr>
        <w:t>White</w:t>
      </w:r>
      <w:r w:rsidRPr="001C5C42">
        <w:t xml:space="preserve">, Ron – 2009 fastest US time for deck of cards (1:27). Video marketer. </w:t>
      </w:r>
      <w:r w:rsidRPr="002B017C">
        <w:t>a two-time USA Memory Champion. National Geographic show 'Brain Games' Stan Lee's Superhumans on the History Channel</w:t>
      </w:r>
      <w:r>
        <w:t xml:space="preserve">, </w:t>
      </w:r>
      <w:r w:rsidRPr="002B017C">
        <w:t>Martha Stewart Show</w:t>
      </w:r>
      <w:r>
        <w:t xml:space="preserve">, </w:t>
      </w:r>
      <w:r w:rsidRPr="002B017C">
        <w:t>Good Morning America</w:t>
      </w:r>
      <w:r>
        <w:t xml:space="preserve">, </w:t>
      </w:r>
      <w:r w:rsidRPr="002B017C">
        <w:t>CBS This Morning.</w:t>
      </w:r>
      <w:r>
        <w:t xml:space="preserve"> </w:t>
      </w:r>
      <w:r w:rsidRPr="002B017C">
        <w:t xml:space="preserve">Since 1991 he has traveled the world teaching memory seminars to groups as large as 10,000. </w:t>
      </w:r>
      <w:r>
        <w:t>He</w:t>
      </w:r>
      <w:r w:rsidRPr="002B017C">
        <w:t>l</w:t>
      </w:r>
      <w:r>
        <w:t>d</w:t>
      </w:r>
      <w:r w:rsidRPr="002B017C">
        <w:t xml:space="preserve"> the record for the fastest to memorize a deck of cards in the USA</w:t>
      </w:r>
      <w:r>
        <w:t xml:space="preserve"> </w:t>
      </w:r>
      <w:r w:rsidRPr="002B017C">
        <w:t>for 2 years</w:t>
      </w:r>
      <w:r>
        <w:t xml:space="preserve">. </w:t>
      </w:r>
      <w:r w:rsidRPr="001C5C42">
        <w:t>@</w:t>
      </w:r>
      <w:proofErr w:type="gramStart"/>
      <w:r w:rsidRPr="001C5C42">
        <w:t>ronwhitememoryguy</w:t>
      </w:r>
      <w:proofErr w:type="gramEnd"/>
    </w:p>
    <w:p w14:paraId="1F6B5830" w14:textId="77777777" w:rsidR="005704AC" w:rsidRPr="001C5C42" w:rsidRDefault="005704AC" w:rsidP="005704AC">
      <w:proofErr w:type="spellStart"/>
      <w:r w:rsidRPr="0037369B">
        <w:rPr>
          <w:b/>
          <w:bCs/>
        </w:rPr>
        <w:t>Wintersoul</w:t>
      </w:r>
      <w:proofErr w:type="spellEnd"/>
      <w:r w:rsidRPr="001C5C42">
        <w:t xml:space="preserve">, </w:t>
      </w:r>
      <w:proofErr w:type="spellStart"/>
      <w:r w:rsidRPr="001C5C42">
        <w:t>Yanjaa</w:t>
      </w:r>
      <w:proofErr w:type="spellEnd"/>
      <w:r w:rsidRPr="001C5C42">
        <w:t xml:space="preserve"> – does TV memory demonstrations</w:t>
      </w:r>
      <w:r>
        <w:t xml:space="preserve">. </w:t>
      </w:r>
      <w:r w:rsidRPr="00F42E02">
        <w:t>She’s leveraged her exposure as a memory champion to book dozens of TV appearances and launch a career as an actor</w:t>
      </w:r>
    </w:p>
    <w:p w14:paraId="7422EF31" w14:textId="77777777" w:rsidR="005704AC" w:rsidRPr="001C5C42" w:rsidRDefault="005704AC" w:rsidP="005704AC">
      <w:r w:rsidRPr="0037369B">
        <w:rPr>
          <w:b/>
          <w:bCs/>
        </w:rPr>
        <w:lastRenderedPageBreak/>
        <w:t>Yadav</w:t>
      </w:r>
      <w:r w:rsidRPr="001C5C42">
        <w:t xml:space="preserve">, Prateek - 9 time Indian Memory Champion, he currently @ 2021 holds 3 World Records </w:t>
      </w:r>
      <w:proofErr w:type="gramStart"/>
      <w:r w:rsidRPr="001C5C42">
        <w:t>( IAM</w:t>
      </w:r>
      <w:proofErr w:type="gramEnd"/>
      <w:r w:rsidRPr="001C5C42">
        <w:t xml:space="preserve"> + WMSC ) and 18 National Records ( IAM + WMSC) in Memory, he is ranked No.1 in Memory Sports in India since 2013, he became the Asia Memory Champion in 2018, he became world no.1 in 2019 in the IAM World rankings and currently ranked no.2 in the IAM World rankings, he was a part of a Russian TV show in 2018, he is a TEDx speaker. He is the first and only International Grandmaster of Memory from India, he is an International Master of Memory. https://memorykaprateek.com/</w:t>
      </w:r>
    </w:p>
    <w:p w14:paraId="7B3F2F1F" w14:textId="77777777" w:rsidR="005704AC" w:rsidRPr="001C5C42" w:rsidRDefault="005704AC" w:rsidP="005704AC">
      <w:proofErr w:type="spellStart"/>
      <w:r w:rsidRPr="00C4235B">
        <w:rPr>
          <w:b/>
          <w:bCs/>
        </w:rPr>
        <w:t>Zon</w:t>
      </w:r>
      <w:proofErr w:type="spellEnd"/>
      <w:r w:rsidRPr="001C5C42">
        <w:t>, Jan – does TV memory demonstrations. Personal card system.</w:t>
      </w:r>
    </w:p>
    <w:p w14:paraId="41FFB013" w14:textId="77777777" w:rsidR="005704AC" w:rsidRDefault="005704AC" w:rsidP="005704AC">
      <w:pPr>
        <w:pStyle w:val="Heading1"/>
      </w:pPr>
      <w:r>
        <w:t>Podcasts</w:t>
      </w:r>
    </w:p>
    <w:p w14:paraId="09128D77" w14:textId="77777777" w:rsidR="005704AC" w:rsidRDefault="005704AC" w:rsidP="005704AC">
      <w:r>
        <w:t>The Magnetic Memory Method Podcast with Anthony Metivier</w:t>
      </w:r>
    </w:p>
    <w:p w14:paraId="27C9C96D" w14:textId="77777777" w:rsidR="005704AC" w:rsidRDefault="005704AC" w:rsidP="009B2CBF">
      <w:pPr>
        <w:pStyle w:val="ListParagraph"/>
        <w:numPr>
          <w:ilvl w:val="0"/>
          <w:numId w:val="17"/>
        </w:numPr>
      </w:pPr>
      <w:r>
        <w:t>Mike McKinley method of 66 psalm memorization, past student</w:t>
      </w:r>
    </w:p>
    <w:p w14:paraId="0341211C" w14:textId="77777777" w:rsidR="005704AC" w:rsidRDefault="005704AC" w:rsidP="009B2CBF">
      <w:pPr>
        <w:pStyle w:val="ListParagraph"/>
        <w:numPr>
          <w:ilvl w:val="0"/>
          <w:numId w:val="17"/>
        </w:numPr>
      </w:pPr>
      <w:r>
        <w:t>Recommends creating several rooms of multiple terrain pegs. Then substitute words with related sounds to convert book names to images to merge. Allows very loose examples of Genesis to gin, Exodus to Exxon, Zephaniah to zipper and Shania Twain. Stopped alcohol in 2015.</w:t>
      </w:r>
    </w:p>
    <w:p w14:paraId="749FDFB9" w14:textId="77777777" w:rsidR="005704AC" w:rsidRDefault="005704AC" w:rsidP="009B2CBF">
      <w:pPr>
        <w:pStyle w:val="ListParagraph"/>
        <w:numPr>
          <w:ilvl w:val="0"/>
          <w:numId w:val="17"/>
        </w:numPr>
      </w:pPr>
      <w:r>
        <w:t>Previous podcast for verse numbers.</w:t>
      </w:r>
    </w:p>
    <w:p w14:paraId="3456B106" w14:textId="77777777" w:rsidR="005704AC" w:rsidRDefault="005704AC" w:rsidP="009B2CBF">
      <w:pPr>
        <w:pStyle w:val="ListParagraph"/>
        <w:numPr>
          <w:ilvl w:val="0"/>
          <w:numId w:val="17"/>
        </w:numPr>
      </w:pPr>
      <w:r>
        <w:t>Metivier is a classic short-term memory course salesman with good principles.</w:t>
      </w:r>
    </w:p>
    <w:p w14:paraId="7CD20479" w14:textId="77777777" w:rsidR="005704AC" w:rsidRDefault="00620CB3" w:rsidP="009B2CBF">
      <w:pPr>
        <w:pStyle w:val="ListParagraph"/>
        <w:numPr>
          <w:ilvl w:val="0"/>
          <w:numId w:val="17"/>
        </w:numPr>
      </w:pPr>
      <w:hyperlink r:id="rId78" w:history="1">
        <w:r w:rsidR="005704AC" w:rsidRPr="0059342D">
          <w:rPr>
            <w:rStyle w:val="Hyperlink"/>
          </w:rPr>
          <w:t>https://open.spotify.com/show/72iIzJLagN4WX4Y4iPaEnl?si=a34d30b771494a9f</w:t>
        </w:r>
      </w:hyperlink>
    </w:p>
    <w:p w14:paraId="2002993C" w14:textId="77777777" w:rsidR="005704AC" w:rsidRDefault="005704AC" w:rsidP="009B2CBF">
      <w:pPr>
        <w:pStyle w:val="ListParagraph"/>
        <w:numPr>
          <w:ilvl w:val="0"/>
          <w:numId w:val="17"/>
        </w:numPr>
      </w:pPr>
      <w:r>
        <w:t>Started September 2013</w:t>
      </w:r>
    </w:p>
    <w:p w14:paraId="1EBD4F44" w14:textId="77777777" w:rsidR="005704AC" w:rsidRDefault="005704AC" w:rsidP="005704AC">
      <w:r>
        <w:t>The Craft of Memory with Ronald Johnson</w:t>
      </w:r>
    </w:p>
    <w:p w14:paraId="5F96AD95" w14:textId="77777777" w:rsidR="005704AC" w:rsidRDefault="00620CB3" w:rsidP="009B2CBF">
      <w:pPr>
        <w:pStyle w:val="ListParagraph"/>
        <w:numPr>
          <w:ilvl w:val="0"/>
          <w:numId w:val="18"/>
        </w:numPr>
      </w:pPr>
      <w:hyperlink r:id="rId79" w:history="1">
        <w:r w:rsidR="005704AC" w:rsidRPr="0059342D">
          <w:rPr>
            <w:rStyle w:val="Hyperlink"/>
          </w:rPr>
          <w:t>https://open.spotify.com/show/65w2UEh24E3uHFFJCNvU4D</w:t>
        </w:r>
      </w:hyperlink>
    </w:p>
    <w:p w14:paraId="328E0AB7" w14:textId="77777777" w:rsidR="005704AC" w:rsidRDefault="005704AC" w:rsidP="009B2CBF">
      <w:pPr>
        <w:pStyle w:val="ListParagraph"/>
        <w:numPr>
          <w:ilvl w:val="0"/>
          <w:numId w:val="18"/>
        </w:numPr>
      </w:pPr>
      <w:r>
        <w:t>Started Nov 2021</w:t>
      </w:r>
    </w:p>
    <w:p w14:paraId="0E3DE34D" w14:textId="77777777" w:rsidR="005704AC" w:rsidRDefault="005704AC" w:rsidP="005704AC">
      <w:r>
        <w:t>The Memory Coach with Josh McCartney</w:t>
      </w:r>
    </w:p>
    <w:p w14:paraId="7745CC1F" w14:textId="77777777" w:rsidR="005704AC" w:rsidRDefault="00620CB3" w:rsidP="009B2CBF">
      <w:pPr>
        <w:pStyle w:val="ListParagraph"/>
        <w:numPr>
          <w:ilvl w:val="0"/>
          <w:numId w:val="19"/>
        </w:numPr>
      </w:pPr>
      <w:hyperlink r:id="rId80" w:history="1">
        <w:r w:rsidR="005704AC" w:rsidRPr="0059342D">
          <w:rPr>
            <w:rStyle w:val="Hyperlink"/>
          </w:rPr>
          <w:t>https://open.spotify.com/show/752j7fPca1znAtBJWS8bGd</w:t>
        </w:r>
      </w:hyperlink>
    </w:p>
    <w:p w14:paraId="4BB4C895" w14:textId="77777777" w:rsidR="005704AC" w:rsidRPr="00D363B7" w:rsidRDefault="005704AC" w:rsidP="009B2CBF">
      <w:pPr>
        <w:pStyle w:val="ListParagraph"/>
        <w:numPr>
          <w:ilvl w:val="0"/>
          <w:numId w:val="19"/>
        </w:numPr>
      </w:pPr>
      <w:r>
        <w:t>Metivier student</w:t>
      </w:r>
    </w:p>
    <w:p w14:paraId="717FD7C3" w14:textId="77777777" w:rsidR="005704AC" w:rsidRDefault="005704AC" w:rsidP="009B2CBF">
      <w:pPr>
        <w:pStyle w:val="ListParagraph"/>
        <w:numPr>
          <w:ilvl w:val="0"/>
          <w:numId w:val="19"/>
        </w:numPr>
      </w:pPr>
      <w:r>
        <w:t>Started July 2021</w:t>
      </w:r>
    </w:p>
    <w:p w14:paraId="508559A9" w14:textId="77777777" w:rsidR="005704AC" w:rsidRDefault="005704AC" w:rsidP="009B2CBF">
      <w:pPr>
        <w:pStyle w:val="ListParagraph"/>
        <w:numPr>
          <w:ilvl w:val="0"/>
          <w:numId w:val="19"/>
        </w:numPr>
      </w:pPr>
      <w:r>
        <w:t xml:space="preserve">Seven-day free course - </w:t>
      </w:r>
      <w:hyperlink r:id="rId81" w:history="1">
        <w:r w:rsidRPr="0059342D">
          <w:rPr>
            <w:rStyle w:val="Hyperlink"/>
          </w:rPr>
          <w:t>https://joshmccartney.com/</w:t>
        </w:r>
      </w:hyperlink>
      <w:r>
        <w:t xml:space="preserve"> (</w:t>
      </w:r>
      <w:r w:rsidRPr="00225289">
        <w:t>memoryplaybook.com</w:t>
      </w:r>
      <w:r>
        <w:t>)</w:t>
      </w:r>
    </w:p>
    <w:p w14:paraId="26CD921F" w14:textId="77777777" w:rsidR="005704AC" w:rsidRDefault="005704AC" w:rsidP="009B2CBF">
      <w:pPr>
        <w:pStyle w:val="ListParagraph"/>
        <w:numPr>
          <w:ilvl w:val="0"/>
          <w:numId w:val="19"/>
        </w:numPr>
      </w:pPr>
      <w:r>
        <w:t>Australian living in Dubai.</w:t>
      </w:r>
    </w:p>
    <w:p w14:paraId="376B6E0D" w14:textId="77777777" w:rsidR="005704AC" w:rsidRPr="00304710" w:rsidRDefault="005704AC" w:rsidP="005704AC">
      <w:pPr>
        <w:pStyle w:val="Heading1"/>
      </w:pPr>
      <w:r w:rsidRPr="00304710">
        <w:t>Software</w:t>
      </w:r>
      <w:r>
        <w:t>, web sites</w:t>
      </w:r>
    </w:p>
    <w:p w14:paraId="2F69CACE" w14:textId="77777777" w:rsidR="005704AC" w:rsidRDefault="005704AC" w:rsidP="005704AC">
      <w:proofErr w:type="spellStart"/>
      <w:r w:rsidRPr="00F23067">
        <w:rPr>
          <w:b/>
          <w:bCs/>
        </w:rPr>
        <w:t>AccelaReader</w:t>
      </w:r>
      <w:proofErr w:type="spellEnd"/>
      <w:r>
        <w:t xml:space="preserve"> - online timed flash cards for words </w:t>
      </w:r>
      <w:hyperlink r:id="rId82" w:history="1">
        <w:r w:rsidRPr="007A2BE6">
          <w:rPr>
            <w:rStyle w:val="Hyperlink"/>
          </w:rPr>
          <w:t>https://accelareader.com/</w:t>
        </w:r>
      </w:hyperlink>
    </w:p>
    <w:p w14:paraId="089611C3" w14:textId="77777777" w:rsidR="005704AC" w:rsidRDefault="005704AC" w:rsidP="005704AC">
      <w:r w:rsidRPr="00F23067">
        <w:rPr>
          <w:b/>
          <w:bCs/>
        </w:rPr>
        <w:t>Anki</w:t>
      </w:r>
      <w:r w:rsidRPr="001C5C42">
        <w:t xml:space="preserve"> – a flashcard system, Wozniak, author of SM-2 (</w:t>
      </w:r>
      <w:proofErr w:type="spellStart"/>
      <w:r w:rsidRPr="001C5C42">
        <w:t>SuperMemo</w:t>
      </w:r>
      <w:proofErr w:type="spellEnd"/>
      <w:r w:rsidRPr="001C5C42">
        <w:t>), an algorithm that runs in Anki’s bowels.</w:t>
      </w:r>
      <w:r>
        <w:t xml:space="preserve"> </w:t>
      </w:r>
      <w:hyperlink r:id="rId83" w:history="1">
        <w:r w:rsidRPr="00CF26E9">
          <w:rPr>
            <w:rStyle w:val="Hyperlink"/>
          </w:rPr>
          <w:t>https://apps.ankiweb.net/</w:t>
        </w:r>
      </w:hyperlink>
      <w:r>
        <w:t xml:space="preserve"> </w:t>
      </w:r>
    </w:p>
    <w:p w14:paraId="420E6FCD" w14:textId="77777777" w:rsidR="002A7248" w:rsidRDefault="005704AC" w:rsidP="005704AC">
      <w:r>
        <w:rPr>
          <w:b/>
          <w:bCs/>
        </w:rPr>
        <w:t xml:space="preserve">Art of Memory </w:t>
      </w:r>
    </w:p>
    <w:p w14:paraId="54E9AB2B" w14:textId="77777777" w:rsidR="002A7248" w:rsidRPr="002A7248" w:rsidRDefault="005704AC" w:rsidP="002A7248">
      <w:pPr>
        <w:pStyle w:val="ListParagraph"/>
        <w:numPr>
          <w:ilvl w:val="0"/>
          <w:numId w:val="41"/>
        </w:numPr>
        <w:rPr>
          <w:rStyle w:val="Hyperlink"/>
          <w:color w:val="auto"/>
          <w:u w:val="none"/>
        </w:rPr>
      </w:pPr>
      <w:r>
        <w:t xml:space="preserve">Memory Training tools </w:t>
      </w:r>
      <w:hyperlink r:id="rId84" w:history="1">
        <w:r w:rsidRPr="00BB54B2">
          <w:rPr>
            <w:rStyle w:val="Hyperlink"/>
          </w:rPr>
          <w:t>https://artofmemory.com/tools/</w:t>
        </w:r>
      </w:hyperlink>
    </w:p>
    <w:p w14:paraId="6AB8FEB7" w14:textId="797D3F13" w:rsidR="005704AC" w:rsidRDefault="005704AC" w:rsidP="002A7248">
      <w:pPr>
        <w:pStyle w:val="ListParagraph"/>
        <w:numPr>
          <w:ilvl w:val="0"/>
          <w:numId w:val="41"/>
        </w:numPr>
      </w:pPr>
      <w:r>
        <w:t xml:space="preserve">Memory Training games </w:t>
      </w:r>
      <w:hyperlink r:id="rId85" w:history="1">
        <w:r w:rsidRPr="00BB54B2">
          <w:rPr>
            <w:rStyle w:val="Hyperlink"/>
          </w:rPr>
          <w:t>https://artofmemory.com/training/</w:t>
        </w:r>
      </w:hyperlink>
      <w:r>
        <w:t xml:space="preserve"> </w:t>
      </w:r>
    </w:p>
    <w:p w14:paraId="2E819B04" w14:textId="0630F3F2" w:rsidR="00A25148" w:rsidRPr="00A25148" w:rsidRDefault="00A25148" w:rsidP="005704AC">
      <w:r>
        <w:rPr>
          <w:b/>
          <w:bCs/>
        </w:rPr>
        <w:t xml:space="preserve">Bagless </w:t>
      </w:r>
      <w:r w:rsidR="006F7B9E">
        <w:rPr>
          <w:b/>
          <w:bCs/>
        </w:rPr>
        <w:t>India</w:t>
      </w:r>
      <w:r>
        <w:rPr>
          <w:b/>
          <w:bCs/>
        </w:rPr>
        <w:t xml:space="preserve">– </w:t>
      </w:r>
      <w:r w:rsidRPr="00A25148">
        <w:t>Mnemonic based education</w:t>
      </w:r>
      <w:r>
        <w:rPr>
          <w:b/>
          <w:bCs/>
        </w:rPr>
        <w:t xml:space="preserve"> </w:t>
      </w:r>
      <w:hyperlink r:id="rId86" w:history="1">
        <w:r w:rsidRPr="00B9012B">
          <w:rPr>
            <w:rStyle w:val="Hyperlink"/>
          </w:rPr>
          <w:t>https://baglessindia.com/Default.aspx</w:t>
        </w:r>
      </w:hyperlink>
      <w:r>
        <w:t xml:space="preserve"> </w:t>
      </w:r>
    </w:p>
    <w:p w14:paraId="5610A0DA" w14:textId="77777777" w:rsidR="005704AC" w:rsidRDefault="005704AC" w:rsidP="005704AC">
      <w:r w:rsidRPr="00F23067">
        <w:rPr>
          <w:b/>
          <w:bCs/>
        </w:rPr>
        <w:t>IAM online competition training</w:t>
      </w:r>
      <w:r>
        <w:t xml:space="preserve"> -</w:t>
      </w:r>
      <w:r w:rsidRPr="00C9563A">
        <w:t xml:space="preserve"> </w:t>
      </w:r>
      <w:hyperlink r:id="rId87" w:history="1">
        <w:r w:rsidRPr="0068046D">
          <w:rPr>
            <w:rStyle w:val="Hyperlink"/>
          </w:rPr>
          <w:t>https://www.iamwmc.com/competition/training.html</w:t>
        </w:r>
      </w:hyperlink>
      <w:r>
        <w:t xml:space="preserve"> </w:t>
      </w:r>
    </w:p>
    <w:p w14:paraId="56F7A269" w14:textId="77777777" w:rsidR="005704AC" w:rsidRPr="0027117D" w:rsidRDefault="005704AC" w:rsidP="005704AC">
      <w:r>
        <w:rPr>
          <w:b/>
          <w:bCs/>
        </w:rPr>
        <w:t xml:space="preserve">Learning Skills </w:t>
      </w:r>
      <w:r w:rsidRPr="0027117D">
        <w:rPr>
          <w:b/>
          <w:bCs/>
        </w:rPr>
        <w:t>Foundation</w:t>
      </w:r>
      <w:r w:rsidRPr="0027117D">
        <w:t xml:space="preserve"> - Junior Memory Championships. </w:t>
      </w:r>
      <w:hyperlink r:id="rId88" w:history="1">
        <w:r w:rsidRPr="00CF26E9">
          <w:rPr>
            <w:rStyle w:val="Hyperlink"/>
          </w:rPr>
          <w:t>https://www.learningskillsfoundation.com/</w:t>
        </w:r>
      </w:hyperlink>
      <w:r>
        <w:t xml:space="preserve"> </w:t>
      </w:r>
    </w:p>
    <w:p w14:paraId="751E8077" w14:textId="77777777" w:rsidR="005704AC" w:rsidRPr="001C5C42" w:rsidRDefault="005704AC" w:rsidP="005704AC">
      <w:r w:rsidRPr="00F23067">
        <w:rPr>
          <w:b/>
          <w:bCs/>
        </w:rPr>
        <w:t xml:space="preserve">Leitner </w:t>
      </w:r>
      <w:proofErr w:type="spellStart"/>
      <w:r w:rsidRPr="00F23067">
        <w:rPr>
          <w:b/>
          <w:bCs/>
        </w:rPr>
        <w:t>Vocabox</w:t>
      </w:r>
      <w:proofErr w:type="spellEnd"/>
      <w:r w:rsidRPr="001C5C42">
        <w:t xml:space="preserve"> - </w:t>
      </w:r>
      <w:hyperlink r:id="rId89" w:history="1">
        <w:r w:rsidRPr="001C5C42">
          <w:t>https://www.softpedia.com/get/Others/Home-Education/Leitner-Vocabox.shtml</w:t>
        </w:r>
      </w:hyperlink>
      <w:r w:rsidRPr="001C5C42">
        <w:t xml:space="preserve"> a flashcard system to learn vocabulary words using the Leitner system of spaced repetition for flashcards.</w:t>
      </w:r>
    </w:p>
    <w:p w14:paraId="2E334BC5" w14:textId="77777777" w:rsidR="005704AC" w:rsidRPr="00951524" w:rsidRDefault="005704AC" w:rsidP="005704AC">
      <w:proofErr w:type="spellStart"/>
      <w:r w:rsidRPr="00951524">
        <w:rPr>
          <w:b/>
          <w:bCs/>
        </w:rPr>
        <w:t>Linguisticator</w:t>
      </w:r>
      <w:proofErr w:type="spellEnd"/>
      <w:r w:rsidRPr="00951524">
        <w:t xml:space="preserve"> - </w:t>
      </w:r>
      <w:hyperlink r:id="rId90" w:history="1">
        <w:r w:rsidRPr="00951524">
          <w:rPr>
            <w:rStyle w:val="Hyperlink"/>
          </w:rPr>
          <w:t>https://linguisticator.com/</w:t>
        </w:r>
      </w:hyperlink>
      <w:r w:rsidRPr="00951524">
        <w:t xml:space="preserve"> Language learn</w:t>
      </w:r>
      <w:r>
        <w:t xml:space="preserve">ing and mnemonics.  </w:t>
      </w:r>
      <w:r w:rsidRPr="00951524">
        <w:t xml:space="preserve">Dr. Aaron </w:t>
      </w:r>
      <w:proofErr w:type="spellStart"/>
      <w:r w:rsidRPr="00951524">
        <w:t>Ralby</w:t>
      </w:r>
      <w:proofErr w:type="spellEnd"/>
    </w:p>
    <w:p w14:paraId="00EE85D5" w14:textId="250A789D" w:rsidR="005704AC" w:rsidRDefault="005704AC" w:rsidP="005704AC">
      <w:proofErr w:type="spellStart"/>
      <w:r w:rsidRPr="00F7211B">
        <w:rPr>
          <w:b/>
          <w:bCs/>
        </w:rPr>
        <w:t>Memocamp</w:t>
      </w:r>
      <w:proofErr w:type="spellEnd"/>
      <w:r w:rsidRPr="0077672B">
        <w:t xml:space="preserve"> - </w:t>
      </w:r>
      <w:hyperlink r:id="rId91" w:history="1">
        <w:r w:rsidR="0079634B" w:rsidRPr="00800561">
          <w:rPr>
            <w:rStyle w:val="Hyperlink"/>
          </w:rPr>
          <w:t>https://memocamp.com/en</w:t>
        </w:r>
      </w:hyperlink>
      <w:r w:rsidRPr="0077672B">
        <w:t xml:space="preserve"> - Numb</w:t>
      </w:r>
      <w:r>
        <w:t>ers, names and faces, cards, words</w:t>
      </w:r>
      <w:proofErr w:type="gramStart"/>
      <w:r>
        <w:t>, .binary</w:t>
      </w:r>
      <w:proofErr w:type="gramEnd"/>
      <w:r>
        <w:t xml:space="preserve"> digits, historic dates, spoken numbers, abstract images, vocabulary, arithmetic, calendar, chess, puzzles, memo cube, data rush, password, number rush, and pictures. Used by Katie K (last in 2017) and Boris Konrad (last in 2019). Created by </w:t>
      </w:r>
      <w:r w:rsidRPr="0077672B">
        <w:t xml:space="preserve">Michael </w:t>
      </w:r>
      <w:proofErr w:type="spellStart"/>
      <w:r w:rsidRPr="0077672B">
        <w:t>Gloschewski</w:t>
      </w:r>
      <w:proofErr w:type="spellEnd"/>
      <w:r>
        <w:t>. Partially in German.</w:t>
      </w:r>
    </w:p>
    <w:p w14:paraId="5990F7DF" w14:textId="48F9AB60" w:rsidR="005704AC" w:rsidRDefault="005704AC" w:rsidP="005704AC">
      <w:proofErr w:type="spellStart"/>
      <w:r>
        <w:rPr>
          <w:b/>
          <w:bCs/>
        </w:rPr>
        <w:lastRenderedPageBreak/>
        <w:t>Memoriad</w:t>
      </w:r>
      <w:proofErr w:type="spellEnd"/>
      <w:r>
        <w:t xml:space="preserve"> – memory competition</w:t>
      </w:r>
    </w:p>
    <w:p w14:paraId="65053B30" w14:textId="4C41FC59" w:rsidR="00BF66BD" w:rsidRDefault="00BF66BD" w:rsidP="00BF66BD">
      <w:r w:rsidRPr="00BF66BD">
        <w:rPr>
          <w:b/>
          <w:bCs/>
        </w:rPr>
        <w:t>Memory Ladder - Memory Trainer</w:t>
      </w:r>
      <w:r>
        <w:rPr>
          <w:b/>
          <w:bCs/>
        </w:rPr>
        <w:t xml:space="preserve"> (Masters of Memory)</w:t>
      </w:r>
      <w:r>
        <w:t xml:space="preserve"> – 3.9 rating on Play Store.</w:t>
      </w:r>
    </w:p>
    <w:p w14:paraId="1A7AB9A0" w14:textId="417A0FA5" w:rsidR="00BF66BD" w:rsidRPr="00BF66BD" w:rsidRDefault="00BF66BD" w:rsidP="00BF66BD">
      <w:r w:rsidRPr="00BF66BD">
        <w:rPr>
          <w:b/>
          <w:bCs/>
        </w:rPr>
        <w:t>Memory Ladder - Numbers Trainer</w:t>
      </w:r>
      <w:r>
        <w:t xml:space="preserve"> </w:t>
      </w:r>
      <w:r>
        <w:rPr>
          <w:b/>
          <w:bCs/>
        </w:rPr>
        <w:t>(Masters of Memory)</w:t>
      </w:r>
      <w:r>
        <w:t xml:space="preserve"> – 4.6 rating on Play Store.</w:t>
      </w:r>
    </w:p>
    <w:p w14:paraId="2D304BAE" w14:textId="6008BA08" w:rsidR="00BF66BD" w:rsidRPr="00BF66BD" w:rsidRDefault="00BF66BD" w:rsidP="00BF66BD">
      <w:r>
        <w:rPr>
          <w:b/>
          <w:bCs/>
        </w:rPr>
        <w:t>Memory Ladder</w:t>
      </w:r>
      <w:r>
        <w:t xml:space="preserve"> - </w:t>
      </w:r>
      <w:r w:rsidRPr="00BF66BD">
        <w:t>Memory Ladder is the only memory training app endorsed by the World Memory Sports Council which replicates all 10 disciplines of the World Memory Championships.</w:t>
      </w:r>
      <w:r>
        <w:t xml:space="preserve"> </w:t>
      </w:r>
    </w:p>
    <w:p w14:paraId="29820865" w14:textId="77777777" w:rsidR="005704AC" w:rsidRDefault="005704AC" w:rsidP="005704AC">
      <w:r>
        <w:rPr>
          <w:b/>
          <w:bCs/>
        </w:rPr>
        <w:t xml:space="preserve">Memory League </w:t>
      </w:r>
      <w:r>
        <w:t xml:space="preserve">– Nelson </w:t>
      </w:r>
      <w:proofErr w:type="spellStart"/>
      <w:r>
        <w:t>Dellis</w:t>
      </w:r>
      <w:proofErr w:type="spellEnd"/>
      <w:r>
        <w:t xml:space="preserve"> cocreated. short memory matchups. </w:t>
      </w:r>
      <w:hyperlink r:id="rId92" w:anchor="!/home" w:history="1">
        <w:r w:rsidRPr="00CF26E9">
          <w:rPr>
            <w:rStyle w:val="Hyperlink"/>
          </w:rPr>
          <w:t>https://memoryleague.com/#!/home</w:t>
        </w:r>
      </w:hyperlink>
      <w:r>
        <w:t xml:space="preserve"> </w:t>
      </w:r>
    </w:p>
    <w:p w14:paraId="7C88DC96" w14:textId="77777777" w:rsidR="005704AC" w:rsidRPr="00EA7878" w:rsidRDefault="005704AC" w:rsidP="005704AC">
      <w:proofErr w:type="spellStart"/>
      <w:r>
        <w:rPr>
          <w:b/>
          <w:bCs/>
        </w:rPr>
        <w:t>Rememberg</w:t>
      </w:r>
      <w:proofErr w:type="spellEnd"/>
      <w:r>
        <w:rPr>
          <w:b/>
          <w:bCs/>
        </w:rPr>
        <w:t xml:space="preserve"> </w:t>
      </w:r>
      <w:r w:rsidRPr="00797981">
        <w:t>-</w:t>
      </w:r>
      <w:r>
        <w:t xml:space="preserve"> Major system keywords for numbers </w:t>
      </w:r>
      <w:hyperlink r:id="rId93" w:history="1">
        <w:r w:rsidRPr="00CF26E9">
          <w:rPr>
            <w:rStyle w:val="Hyperlink"/>
          </w:rPr>
          <w:t>http://rememberg.com/</w:t>
        </w:r>
      </w:hyperlink>
      <w:r>
        <w:t xml:space="preserve"> </w:t>
      </w:r>
    </w:p>
    <w:p w14:paraId="298354CA" w14:textId="77777777" w:rsidR="005704AC" w:rsidRPr="0077672B" w:rsidRDefault="005704AC" w:rsidP="005704AC">
      <w:proofErr w:type="spellStart"/>
      <w:r w:rsidRPr="00EA7878">
        <w:rPr>
          <w:b/>
          <w:bCs/>
        </w:rPr>
        <w:t>ThinkKniht</w:t>
      </w:r>
      <w:proofErr w:type="spellEnd"/>
      <w:r>
        <w:t xml:space="preserve"> – under maintenance 10/28/2021 - </w:t>
      </w:r>
      <w:hyperlink r:id="rId94" w:history="1">
        <w:r w:rsidRPr="00CF26E9">
          <w:rPr>
            <w:rStyle w:val="Hyperlink"/>
          </w:rPr>
          <w:t>https://thinkkniht.com/</w:t>
        </w:r>
      </w:hyperlink>
      <w:r>
        <w:t xml:space="preserve"> </w:t>
      </w:r>
    </w:p>
    <w:p w14:paraId="4A417964" w14:textId="34A57E9B" w:rsidR="00282930" w:rsidRPr="005704AC" w:rsidRDefault="00282930" w:rsidP="005704AC"/>
    <w:sectPr w:rsidR="00282930" w:rsidRPr="005704AC" w:rsidSect="00DD0497">
      <w:headerReference w:type="even" r:id="rId95"/>
      <w:headerReference w:type="default" r:id="rId96"/>
      <w:footerReference w:type="even" r:id="rId97"/>
      <w:footerReference w:type="default" r:id="rId98"/>
      <w:headerReference w:type="first" r:id="rId99"/>
      <w:footerReference w:type="first" r:id="rId1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3F959" w14:textId="77777777" w:rsidR="00130645" w:rsidRDefault="00130645" w:rsidP="00E40A1F">
      <w:pPr>
        <w:spacing w:after="0" w:line="240" w:lineRule="auto"/>
      </w:pPr>
      <w:r>
        <w:separator/>
      </w:r>
    </w:p>
  </w:endnote>
  <w:endnote w:type="continuationSeparator" w:id="0">
    <w:p w14:paraId="73ED97B2" w14:textId="77777777" w:rsidR="00130645" w:rsidRDefault="00130645" w:rsidP="00E40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A565E" w14:textId="77777777" w:rsidR="00F37D51" w:rsidRDefault="00F37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3C6DB" w14:textId="4823BE07" w:rsidR="00766663" w:rsidRDefault="00F37D51" w:rsidP="00F37D51">
    <w:pPr>
      <w:pStyle w:val="Footer"/>
      <w:jc w:val="left"/>
    </w:pPr>
    <w:r>
      <w:t>v1.0</w:t>
    </w:r>
    <w:r>
      <w:tab/>
    </w:r>
    <w:r w:rsidR="00766663">
      <w:t xml:space="preserve">p. </w:t>
    </w:r>
    <w:sdt>
      <w:sdtPr>
        <w:id w:val="1045182585"/>
        <w:docPartObj>
          <w:docPartGallery w:val="Page Numbers (Bottom of Page)"/>
          <w:docPartUnique/>
        </w:docPartObj>
      </w:sdtPr>
      <w:sdtEndPr>
        <w:rPr>
          <w:noProof/>
        </w:rPr>
      </w:sdtEndPr>
      <w:sdtContent>
        <w:r w:rsidR="00766663">
          <w:fldChar w:fldCharType="begin"/>
        </w:r>
        <w:r w:rsidR="00766663">
          <w:instrText xml:space="preserve"> PAGE   \* MERGEFORMAT </w:instrText>
        </w:r>
        <w:r w:rsidR="00766663">
          <w:fldChar w:fldCharType="separate"/>
        </w:r>
        <w:r w:rsidR="00766663">
          <w:rPr>
            <w:noProof/>
          </w:rPr>
          <w:t>2</w:t>
        </w:r>
        <w:r w:rsidR="00766663">
          <w:rPr>
            <w:noProof/>
          </w:rPr>
          <w:fldChar w:fldCharType="end"/>
        </w:r>
      </w:sdtContent>
    </w:sdt>
  </w:p>
  <w:p w14:paraId="3A804D95" w14:textId="77777777" w:rsidR="00766663" w:rsidRDefault="007666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C42F2" w14:textId="77777777" w:rsidR="00F37D51" w:rsidRDefault="00F37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DD072" w14:textId="77777777" w:rsidR="00130645" w:rsidRDefault="00130645" w:rsidP="00E40A1F">
      <w:pPr>
        <w:spacing w:after="0" w:line="240" w:lineRule="auto"/>
      </w:pPr>
      <w:r>
        <w:separator/>
      </w:r>
    </w:p>
  </w:footnote>
  <w:footnote w:type="continuationSeparator" w:id="0">
    <w:p w14:paraId="1C368ADC" w14:textId="77777777" w:rsidR="00130645" w:rsidRDefault="00130645" w:rsidP="00E40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96F72" w14:textId="77777777" w:rsidR="00F37D51" w:rsidRDefault="00F37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3FAC6" w14:textId="2842D622" w:rsidR="00766663" w:rsidRDefault="00766663">
    <w:pPr>
      <w:pStyle w:val="Header"/>
    </w:pPr>
    <w:r>
      <w:t>Memory Tools by Doug Hoff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29605" w14:textId="77777777" w:rsidR="00F37D51" w:rsidRDefault="00F37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0D40"/>
    <w:multiLevelType w:val="hybridMultilevel"/>
    <w:tmpl w:val="F1747AF0"/>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 w15:restartNumberingAfterBreak="0">
    <w:nsid w:val="050E1612"/>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57E0F"/>
    <w:multiLevelType w:val="hybridMultilevel"/>
    <w:tmpl w:val="B3567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6C5862"/>
    <w:multiLevelType w:val="hybridMultilevel"/>
    <w:tmpl w:val="2DE41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A16471"/>
    <w:multiLevelType w:val="hybridMultilevel"/>
    <w:tmpl w:val="3F367862"/>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6" w15:restartNumberingAfterBreak="0">
    <w:nsid w:val="1C186EB5"/>
    <w:multiLevelType w:val="hybridMultilevel"/>
    <w:tmpl w:val="E36C3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1E23BC"/>
    <w:multiLevelType w:val="hybridMultilevel"/>
    <w:tmpl w:val="2CBA2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4C1297"/>
    <w:multiLevelType w:val="hybridMultilevel"/>
    <w:tmpl w:val="C7BC17CC"/>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9" w15:restartNumberingAfterBreak="0">
    <w:nsid w:val="288D5550"/>
    <w:multiLevelType w:val="hybridMultilevel"/>
    <w:tmpl w:val="5FF22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DC338A"/>
    <w:multiLevelType w:val="hybridMultilevel"/>
    <w:tmpl w:val="DC589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6F3546"/>
    <w:multiLevelType w:val="hybridMultilevel"/>
    <w:tmpl w:val="EBA26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8C1479"/>
    <w:multiLevelType w:val="hybridMultilevel"/>
    <w:tmpl w:val="4D38C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0268BC"/>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6B008E"/>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A0B39"/>
    <w:multiLevelType w:val="hybridMultilevel"/>
    <w:tmpl w:val="70AAA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D2757A"/>
    <w:multiLevelType w:val="hybridMultilevel"/>
    <w:tmpl w:val="167CD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5810FC"/>
    <w:multiLevelType w:val="hybridMultilevel"/>
    <w:tmpl w:val="74729A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83E612F"/>
    <w:multiLevelType w:val="hybridMultilevel"/>
    <w:tmpl w:val="010A1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E346BB"/>
    <w:multiLevelType w:val="hybridMultilevel"/>
    <w:tmpl w:val="5B621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CF3332"/>
    <w:multiLevelType w:val="hybridMultilevel"/>
    <w:tmpl w:val="73F04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900AAD"/>
    <w:multiLevelType w:val="hybridMultilevel"/>
    <w:tmpl w:val="9794A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C005B0F"/>
    <w:multiLevelType w:val="hybridMultilevel"/>
    <w:tmpl w:val="36CE0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0160D9"/>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663F12"/>
    <w:multiLevelType w:val="hybridMultilevel"/>
    <w:tmpl w:val="8EEEB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8" w15:restartNumberingAfterBreak="0">
    <w:nsid w:val="6107029F"/>
    <w:multiLevelType w:val="hybridMultilevel"/>
    <w:tmpl w:val="7E7CC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E26C62"/>
    <w:multiLevelType w:val="hybridMultilevel"/>
    <w:tmpl w:val="74F09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25D6088"/>
    <w:multiLevelType w:val="hybridMultilevel"/>
    <w:tmpl w:val="18D4D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EE62A8"/>
    <w:multiLevelType w:val="hybridMultilevel"/>
    <w:tmpl w:val="0318E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AC4AE1"/>
    <w:multiLevelType w:val="hybridMultilevel"/>
    <w:tmpl w:val="48881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C16CC8"/>
    <w:multiLevelType w:val="hybridMultilevel"/>
    <w:tmpl w:val="2D1C0F66"/>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4" w15:restartNumberingAfterBreak="0">
    <w:nsid w:val="669652E6"/>
    <w:multiLevelType w:val="hybridMultilevel"/>
    <w:tmpl w:val="FD5ECBDE"/>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5" w15:restartNumberingAfterBreak="0">
    <w:nsid w:val="6BD4666F"/>
    <w:multiLevelType w:val="multilevel"/>
    <w:tmpl w:val="F2EE5736"/>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6" w15:restartNumberingAfterBreak="0">
    <w:nsid w:val="6F4E6142"/>
    <w:multiLevelType w:val="hybridMultilevel"/>
    <w:tmpl w:val="D848C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3A0213F"/>
    <w:multiLevelType w:val="hybridMultilevel"/>
    <w:tmpl w:val="6E6C9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59933C1"/>
    <w:multiLevelType w:val="hybridMultilevel"/>
    <w:tmpl w:val="837236F6"/>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9" w15:restartNumberingAfterBreak="0">
    <w:nsid w:val="78842159"/>
    <w:multiLevelType w:val="hybridMultilevel"/>
    <w:tmpl w:val="1FC4F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083D47"/>
    <w:multiLevelType w:val="hybridMultilevel"/>
    <w:tmpl w:val="FCA4B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6C2C7A"/>
    <w:multiLevelType w:val="hybridMultilevel"/>
    <w:tmpl w:val="07383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7"/>
  </w:num>
  <w:num w:numId="2">
    <w:abstractNumId w:val="2"/>
  </w:num>
  <w:num w:numId="3">
    <w:abstractNumId w:val="20"/>
  </w:num>
  <w:num w:numId="4">
    <w:abstractNumId w:val="23"/>
  </w:num>
  <w:num w:numId="5">
    <w:abstractNumId w:val="13"/>
  </w:num>
  <w:num w:numId="6">
    <w:abstractNumId w:val="4"/>
  </w:num>
  <w:num w:numId="7">
    <w:abstractNumId w:val="25"/>
  </w:num>
  <w:num w:numId="8">
    <w:abstractNumId w:val="29"/>
  </w:num>
  <w:num w:numId="9">
    <w:abstractNumId w:val="41"/>
  </w:num>
  <w:num w:numId="10">
    <w:abstractNumId w:val="10"/>
  </w:num>
  <w:num w:numId="11">
    <w:abstractNumId w:val="32"/>
  </w:num>
  <w:num w:numId="12">
    <w:abstractNumId w:val="35"/>
  </w:num>
  <w:num w:numId="13">
    <w:abstractNumId w:val="15"/>
  </w:num>
  <w:num w:numId="14">
    <w:abstractNumId w:val="26"/>
  </w:num>
  <w:num w:numId="15">
    <w:abstractNumId w:val="21"/>
  </w:num>
  <w:num w:numId="16">
    <w:abstractNumId w:val="6"/>
  </w:num>
  <w:num w:numId="17">
    <w:abstractNumId w:val="22"/>
  </w:num>
  <w:num w:numId="18">
    <w:abstractNumId w:val="40"/>
  </w:num>
  <w:num w:numId="19">
    <w:abstractNumId w:val="16"/>
  </w:num>
  <w:num w:numId="20">
    <w:abstractNumId w:val="1"/>
  </w:num>
  <w:num w:numId="21">
    <w:abstractNumId w:val="5"/>
  </w:num>
  <w:num w:numId="22">
    <w:abstractNumId w:val="34"/>
  </w:num>
  <w:num w:numId="23">
    <w:abstractNumId w:val="17"/>
  </w:num>
  <w:num w:numId="24">
    <w:abstractNumId w:val="28"/>
  </w:num>
  <w:num w:numId="25">
    <w:abstractNumId w:val="39"/>
  </w:num>
  <w:num w:numId="26">
    <w:abstractNumId w:val="12"/>
  </w:num>
  <w:num w:numId="27">
    <w:abstractNumId w:val="11"/>
  </w:num>
  <w:num w:numId="28">
    <w:abstractNumId w:val="24"/>
  </w:num>
  <w:num w:numId="29">
    <w:abstractNumId w:val="14"/>
  </w:num>
  <w:num w:numId="30">
    <w:abstractNumId w:val="37"/>
  </w:num>
  <w:num w:numId="31">
    <w:abstractNumId w:val="30"/>
  </w:num>
  <w:num w:numId="32">
    <w:abstractNumId w:val="8"/>
  </w:num>
  <w:num w:numId="33">
    <w:abstractNumId w:val="36"/>
  </w:num>
  <w:num w:numId="34">
    <w:abstractNumId w:val="3"/>
  </w:num>
  <w:num w:numId="35">
    <w:abstractNumId w:val="7"/>
  </w:num>
  <w:num w:numId="36">
    <w:abstractNumId w:val="9"/>
  </w:num>
  <w:num w:numId="37">
    <w:abstractNumId w:val="38"/>
  </w:num>
  <w:num w:numId="38">
    <w:abstractNumId w:val="33"/>
  </w:num>
  <w:num w:numId="39">
    <w:abstractNumId w:val="18"/>
  </w:num>
  <w:num w:numId="40">
    <w:abstractNumId w:val="0"/>
  </w:num>
  <w:num w:numId="41">
    <w:abstractNumId w:val="19"/>
  </w:num>
  <w:num w:numId="42">
    <w:abstractNumId w:val="3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D74"/>
    <w:rsid w:val="0000077C"/>
    <w:rsid w:val="00000AFE"/>
    <w:rsid w:val="00000E4E"/>
    <w:rsid w:val="000017BA"/>
    <w:rsid w:val="00002018"/>
    <w:rsid w:val="000024A3"/>
    <w:rsid w:val="00002915"/>
    <w:rsid w:val="00002B51"/>
    <w:rsid w:val="00003565"/>
    <w:rsid w:val="00003729"/>
    <w:rsid w:val="00003C4F"/>
    <w:rsid w:val="00004349"/>
    <w:rsid w:val="0000455A"/>
    <w:rsid w:val="0000488D"/>
    <w:rsid w:val="00004BAA"/>
    <w:rsid w:val="00005279"/>
    <w:rsid w:val="000052C0"/>
    <w:rsid w:val="00005F1D"/>
    <w:rsid w:val="000066C6"/>
    <w:rsid w:val="00006921"/>
    <w:rsid w:val="00006B34"/>
    <w:rsid w:val="00006C53"/>
    <w:rsid w:val="000072EE"/>
    <w:rsid w:val="0000789E"/>
    <w:rsid w:val="00007C22"/>
    <w:rsid w:val="0001013E"/>
    <w:rsid w:val="000109F3"/>
    <w:rsid w:val="000112E6"/>
    <w:rsid w:val="00012299"/>
    <w:rsid w:val="00012738"/>
    <w:rsid w:val="000130E0"/>
    <w:rsid w:val="00014059"/>
    <w:rsid w:val="00014164"/>
    <w:rsid w:val="000144FA"/>
    <w:rsid w:val="00014B9E"/>
    <w:rsid w:val="00014BED"/>
    <w:rsid w:val="00014CBA"/>
    <w:rsid w:val="00015013"/>
    <w:rsid w:val="0001559E"/>
    <w:rsid w:val="00015761"/>
    <w:rsid w:val="00015D3E"/>
    <w:rsid w:val="00016227"/>
    <w:rsid w:val="00016978"/>
    <w:rsid w:val="00017623"/>
    <w:rsid w:val="00017E19"/>
    <w:rsid w:val="00017EAB"/>
    <w:rsid w:val="00017F92"/>
    <w:rsid w:val="00017FC7"/>
    <w:rsid w:val="00020BB1"/>
    <w:rsid w:val="00020FF2"/>
    <w:rsid w:val="0002170F"/>
    <w:rsid w:val="00021718"/>
    <w:rsid w:val="00021E21"/>
    <w:rsid w:val="000222D4"/>
    <w:rsid w:val="00022938"/>
    <w:rsid w:val="00023239"/>
    <w:rsid w:val="00023244"/>
    <w:rsid w:val="000238CE"/>
    <w:rsid w:val="00023929"/>
    <w:rsid w:val="00023BEC"/>
    <w:rsid w:val="00023CE9"/>
    <w:rsid w:val="0002440F"/>
    <w:rsid w:val="0002441D"/>
    <w:rsid w:val="000247DB"/>
    <w:rsid w:val="0002487C"/>
    <w:rsid w:val="00024C31"/>
    <w:rsid w:val="00024E23"/>
    <w:rsid w:val="0002509F"/>
    <w:rsid w:val="000253A4"/>
    <w:rsid w:val="000258EC"/>
    <w:rsid w:val="00025CE2"/>
    <w:rsid w:val="00025F45"/>
    <w:rsid w:val="0002662D"/>
    <w:rsid w:val="0002693D"/>
    <w:rsid w:val="00026F43"/>
    <w:rsid w:val="00027729"/>
    <w:rsid w:val="0002778F"/>
    <w:rsid w:val="00030113"/>
    <w:rsid w:val="00030D2A"/>
    <w:rsid w:val="00031249"/>
    <w:rsid w:val="000312CD"/>
    <w:rsid w:val="00031BEB"/>
    <w:rsid w:val="00031CA9"/>
    <w:rsid w:val="00031CEE"/>
    <w:rsid w:val="00031D11"/>
    <w:rsid w:val="00031E38"/>
    <w:rsid w:val="00032767"/>
    <w:rsid w:val="0003285E"/>
    <w:rsid w:val="000339EC"/>
    <w:rsid w:val="00033BF5"/>
    <w:rsid w:val="00034084"/>
    <w:rsid w:val="00034506"/>
    <w:rsid w:val="0003505D"/>
    <w:rsid w:val="000358AC"/>
    <w:rsid w:val="00036410"/>
    <w:rsid w:val="000367E6"/>
    <w:rsid w:val="000401FF"/>
    <w:rsid w:val="00041DA6"/>
    <w:rsid w:val="000421AB"/>
    <w:rsid w:val="00042248"/>
    <w:rsid w:val="00042833"/>
    <w:rsid w:val="00042E34"/>
    <w:rsid w:val="0004325F"/>
    <w:rsid w:val="00043441"/>
    <w:rsid w:val="00043531"/>
    <w:rsid w:val="000435F9"/>
    <w:rsid w:val="0004384C"/>
    <w:rsid w:val="000443FE"/>
    <w:rsid w:val="00044668"/>
    <w:rsid w:val="00044F98"/>
    <w:rsid w:val="0004513D"/>
    <w:rsid w:val="0004525B"/>
    <w:rsid w:val="000458F2"/>
    <w:rsid w:val="0004595E"/>
    <w:rsid w:val="00045A03"/>
    <w:rsid w:val="0004653D"/>
    <w:rsid w:val="000465F8"/>
    <w:rsid w:val="000467E7"/>
    <w:rsid w:val="000468EC"/>
    <w:rsid w:val="00046A58"/>
    <w:rsid w:val="00046C32"/>
    <w:rsid w:val="00046F71"/>
    <w:rsid w:val="00047199"/>
    <w:rsid w:val="00047369"/>
    <w:rsid w:val="00050247"/>
    <w:rsid w:val="0005054B"/>
    <w:rsid w:val="00051134"/>
    <w:rsid w:val="00051361"/>
    <w:rsid w:val="000516DC"/>
    <w:rsid w:val="0005181B"/>
    <w:rsid w:val="00051A7D"/>
    <w:rsid w:val="000544D6"/>
    <w:rsid w:val="00054AB8"/>
    <w:rsid w:val="00054C67"/>
    <w:rsid w:val="00054F01"/>
    <w:rsid w:val="0005524A"/>
    <w:rsid w:val="000552DD"/>
    <w:rsid w:val="00055519"/>
    <w:rsid w:val="000555CA"/>
    <w:rsid w:val="0005583A"/>
    <w:rsid w:val="00055ECE"/>
    <w:rsid w:val="000560F0"/>
    <w:rsid w:val="0005611C"/>
    <w:rsid w:val="0005665C"/>
    <w:rsid w:val="00056B26"/>
    <w:rsid w:val="00056EF6"/>
    <w:rsid w:val="00056F51"/>
    <w:rsid w:val="00057323"/>
    <w:rsid w:val="00057957"/>
    <w:rsid w:val="00057FCB"/>
    <w:rsid w:val="0006010F"/>
    <w:rsid w:val="00060700"/>
    <w:rsid w:val="00061599"/>
    <w:rsid w:val="00061711"/>
    <w:rsid w:val="00061B4C"/>
    <w:rsid w:val="0006236C"/>
    <w:rsid w:val="000624B3"/>
    <w:rsid w:val="00062F75"/>
    <w:rsid w:val="00062FC5"/>
    <w:rsid w:val="000632AB"/>
    <w:rsid w:val="000635E5"/>
    <w:rsid w:val="0006382D"/>
    <w:rsid w:val="00063C84"/>
    <w:rsid w:val="000643B8"/>
    <w:rsid w:val="000646EE"/>
    <w:rsid w:val="000654AC"/>
    <w:rsid w:val="000654EC"/>
    <w:rsid w:val="000658FA"/>
    <w:rsid w:val="00065AB1"/>
    <w:rsid w:val="00065B10"/>
    <w:rsid w:val="00065C3C"/>
    <w:rsid w:val="00066127"/>
    <w:rsid w:val="000667D2"/>
    <w:rsid w:val="00066813"/>
    <w:rsid w:val="00067252"/>
    <w:rsid w:val="000678C9"/>
    <w:rsid w:val="00067CBE"/>
    <w:rsid w:val="000700F2"/>
    <w:rsid w:val="000702AB"/>
    <w:rsid w:val="00070AC3"/>
    <w:rsid w:val="00070DD5"/>
    <w:rsid w:val="0007110F"/>
    <w:rsid w:val="00071944"/>
    <w:rsid w:val="00071DDC"/>
    <w:rsid w:val="00072367"/>
    <w:rsid w:val="00072993"/>
    <w:rsid w:val="00072B95"/>
    <w:rsid w:val="00072FD0"/>
    <w:rsid w:val="00073B1E"/>
    <w:rsid w:val="00074473"/>
    <w:rsid w:val="000746E9"/>
    <w:rsid w:val="0007551F"/>
    <w:rsid w:val="00075E7C"/>
    <w:rsid w:val="000762F4"/>
    <w:rsid w:val="000764C5"/>
    <w:rsid w:val="000770AF"/>
    <w:rsid w:val="00077206"/>
    <w:rsid w:val="000774F2"/>
    <w:rsid w:val="00080B3C"/>
    <w:rsid w:val="00081055"/>
    <w:rsid w:val="00081349"/>
    <w:rsid w:val="00081429"/>
    <w:rsid w:val="000814EA"/>
    <w:rsid w:val="000817AD"/>
    <w:rsid w:val="000820AD"/>
    <w:rsid w:val="000834B6"/>
    <w:rsid w:val="00083A87"/>
    <w:rsid w:val="00083F47"/>
    <w:rsid w:val="00084028"/>
    <w:rsid w:val="00084667"/>
    <w:rsid w:val="00084EC9"/>
    <w:rsid w:val="000850B1"/>
    <w:rsid w:val="0008515E"/>
    <w:rsid w:val="00085B50"/>
    <w:rsid w:val="0008611E"/>
    <w:rsid w:val="00086FF7"/>
    <w:rsid w:val="00087105"/>
    <w:rsid w:val="000871AA"/>
    <w:rsid w:val="00087630"/>
    <w:rsid w:val="000902FC"/>
    <w:rsid w:val="000909EA"/>
    <w:rsid w:val="00091234"/>
    <w:rsid w:val="0009125B"/>
    <w:rsid w:val="0009212C"/>
    <w:rsid w:val="000921A3"/>
    <w:rsid w:val="0009235D"/>
    <w:rsid w:val="00092B06"/>
    <w:rsid w:val="00092CAF"/>
    <w:rsid w:val="00092EE1"/>
    <w:rsid w:val="00093F28"/>
    <w:rsid w:val="00094055"/>
    <w:rsid w:val="0009413B"/>
    <w:rsid w:val="0009474A"/>
    <w:rsid w:val="00094AEC"/>
    <w:rsid w:val="00094DAA"/>
    <w:rsid w:val="00095186"/>
    <w:rsid w:val="00095200"/>
    <w:rsid w:val="000953EA"/>
    <w:rsid w:val="000964A4"/>
    <w:rsid w:val="00096902"/>
    <w:rsid w:val="00096B6C"/>
    <w:rsid w:val="00096C3B"/>
    <w:rsid w:val="00096C69"/>
    <w:rsid w:val="00096FAD"/>
    <w:rsid w:val="0009755F"/>
    <w:rsid w:val="00097C6F"/>
    <w:rsid w:val="000A096E"/>
    <w:rsid w:val="000A100F"/>
    <w:rsid w:val="000A1013"/>
    <w:rsid w:val="000A1397"/>
    <w:rsid w:val="000A1557"/>
    <w:rsid w:val="000A1A30"/>
    <w:rsid w:val="000A1E37"/>
    <w:rsid w:val="000A1E62"/>
    <w:rsid w:val="000A216E"/>
    <w:rsid w:val="000A219D"/>
    <w:rsid w:val="000A22A6"/>
    <w:rsid w:val="000A3140"/>
    <w:rsid w:val="000A43CE"/>
    <w:rsid w:val="000A44BC"/>
    <w:rsid w:val="000A49B8"/>
    <w:rsid w:val="000A5131"/>
    <w:rsid w:val="000A57F6"/>
    <w:rsid w:val="000A5CE1"/>
    <w:rsid w:val="000A5D10"/>
    <w:rsid w:val="000A6BD5"/>
    <w:rsid w:val="000A7E84"/>
    <w:rsid w:val="000B008C"/>
    <w:rsid w:val="000B02B5"/>
    <w:rsid w:val="000B0362"/>
    <w:rsid w:val="000B03C6"/>
    <w:rsid w:val="000B063F"/>
    <w:rsid w:val="000B0ADC"/>
    <w:rsid w:val="000B0DF8"/>
    <w:rsid w:val="000B0ECD"/>
    <w:rsid w:val="000B1089"/>
    <w:rsid w:val="000B1696"/>
    <w:rsid w:val="000B1A3C"/>
    <w:rsid w:val="000B2250"/>
    <w:rsid w:val="000B2291"/>
    <w:rsid w:val="000B2661"/>
    <w:rsid w:val="000B3739"/>
    <w:rsid w:val="000B3B1F"/>
    <w:rsid w:val="000B41FA"/>
    <w:rsid w:val="000B4A35"/>
    <w:rsid w:val="000B4BC9"/>
    <w:rsid w:val="000B4CD3"/>
    <w:rsid w:val="000B5DF2"/>
    <w:rsid w:val="000B5E17"/>
    <w:rsid w:val="000B61A2"/>
    <w:rsid w:val="000B6C21"/>
    <w:rsid w:val="000B6CB1"/>
    <w:rsid w:val="000B6F88"/>
    <w:rsid w:val="000B7764"/>
    <w:rsid w:val="000B7DF0"/>
    <w:rsid w:val="000C0303"/>
    <w:rsid w:val="000C1453"/>
    <w:rsid w:val="000C2238"/>
    <w:rsid w:val="000C24A0"/>
    <w:rsid w:val="000C2723"/>
    <w:rsid w:val="000C3B92"/>
    <w:rsid w:val="000C3EE8"/>
    <w:rsid w:val="000C3F88"/>
    <w:rsid w:val="000C4366"/>
    <w:rsid w:val="000C4478"/>
    <w:rsid w:val="000C5CB1"/>
    <w:rsid w:val="000C5CF2"/>
    <w:rsid w:val="000C6083"/>
    <w:rsid w:val="000C608D"/>
    <w:rsid w:val="000C62D2"/>
    <w:rsid w:val="000C63AB"/>
    <w:rsid w:val="000C68E6"/>
    <w:rsid w:val="000C784D"/>
    <w:rsid w:val="000C7860"/>
    <w:rsid w:val="000C7953"/>
    <w:rsid w:val="000C7B2E"/>
    <w:rsid w:val="000D0139"/>
    <w:rsid w:val="000D0779"/>
    <w:rsid w:val="000D0D4A"/>
    <w:rsid w:val="000D0FBF"/>
    <w:rsid w:val="000D1081"/>
    <w:rsid w:val="000D12C7"/>
    <w:rsid w:val="000D1C21"/>
    <w:rsid w:val="000D20AA"/>
    <w:rsid w:val="000D251E"/>
    <w:rsid w:val="000D2AFA"/>
    <w:rsid w:val="000D2B7A"/>
    <w:rsid w:val="000D3117"/>
    <w:rsid w:val="000D41ED"/>
    <w:rsid w:val="000D42C0"/>
    <w:rsid w:val="000D4CFD"/>
    <w:rsid w:val="000D5576"/>
    <w:rsid w:val="000D572D"/>
    <w:rsid w:val="000D5B1C"/>
    <w:rsid w:val="000D5DD0"/>
    <w:rsid w:val="000D6D4E"/>
    <w:rsid w:val="000D75BC"/>
    <w:rsid w:val="000D7D10"/>
    <w:rsid w:val="000E0CB3"/>
    <w:rsid w:val="000E0D85"/>
    <w:rsid w:val="000E0EE0"/>
    <w:rsid w:val="000E1A56"/>
    <w:rsid w:val="000E1BA2"/>
    <w:rsid w:val="000E1C9B"/>
    <w:rsid w:val="000E1D37"/>
    <w:rsid w:val="000E1ECB"/>
    <w:rsid w:val="000E2183"/>
    <w:rsid w:val="000E428B"/>
    <w:rsid w:val="000E435B"/>
    <w:rsid w:val="000E4477"/>
    <w:rsid w:val="000E4E1A"/>
    <w:rsid w:val="000E4EB7"/>
    <w:rsid w:val="000E4F9A"/>
    <w:rsid w:val="000E4FC0"/>
    <w:rsid w:val="000E54DF"/>
    <w:rsid w:val="000E5800"/>
    <w:rsid w:val="000E5E20"/>
    <w:rsid w:val="000E65EA"/>
    <w:rsid w:val="000E6886"/>
    <w:rsid w:val="000E6A32"/>
    <w:rsid w:val="000E7E70"/>
    <w:rsid w:val="000F0143"/>
    <w:rsid w:val="000F13FB"/>
    <w:rsid w:val="000F15D6"/>
    <w:rsid w:val="000F172E"/>
    <w:rsid w:val="000F1A2C"/>
    <w:rsid w:val="000F1D2E"/>
    <w:rsid w:val="000F37F9"/>
    <w:rsid w:val="000F3A2F"/>
    <w:rsid w:val="000F4B27"/>
    <w:rsid w:val="000F5374"/>
    <w:rsid w:val="000F576F"/>
    <w:rsid w:val="000F5A1D"/>
    <w:rsid w:val="000F5D2B"/>
    <w:rsid w:val="000F654F"/>
    <w:rsid w:val="000F6B59"/>
    <w:rsid w:val="000F7344"/>
    <w:rsid w:val="000F77BA"/>
    <w:rsid w:val="000F7A29"/>
    <w:rsid w:val="000F7B57"/>
    <w:rsid w:val="000F7E89"/>
    <w:rsid w:val="00100367"/>
    <w:rsid w:val="001004A1"/>
    <w:rsid w:val="00100634"/>
    <w:rsid w:val="001006E7"/>
    <w:rsid w:val="00100969"/>
    <w:rsid w:val="00100D3F"/>
    <w:rsid w:val="00100E05"/>
    <w:rsid w:val="001012AA"/>
    <w:rsid w:val="00101915"/>
    <w:rsid w:val="00101F4E"/>
    <w:rsid w:val="0010246E"/>
    <w:rsid w:val="00102723"/>
    <w:rsid w:val="00102824"/>
    <w:rsid w:val="001028E7"/>
    <w:rsid w:val="00102A91"/>
    <w:rsid w:val="001031F5"/>
    <w:rsid w:val="00103223"/>
    <w:rsid w:val="00103445"/>
    <w:rsid w:val="001035DD"/>
    <w:rsid w:val="00103889"/>
    <w:rsid w:val="0010400E"/>
    <w:rsid w:val="00104838"/>
    <w:rsid w:val="00104B31"/>
    <w:rsid w:val="00104BDD"/>
    <w:rsid w:val="00105122"/>
    <w:rsid w:val="001055E1"/>
    <w:rsid w:val="00105BFB"/>
    <w:rsid w:val="00105BFC"/>
    <w:rsid w:val="00105DD8"/>
    <w:rsid w:val="001064AF"/>
    <w:rsid w:val="00106BA9"/>
    <w:rsid w:val="00106D52"/>
    <w:rsid w:val="00107067"/>
    <w:rsid w:val="0010754D"/>
    <w:rsid w:val="00107B0A"/>
    <w:rsid w:val="00107CD2"/>
    <w:rsid w:val="00110834"/>
    <w:rsid w:val="0011110D"/>
    <w:rsid w:val="001117AF"/>
    <w:rsid w:val="0011190C"/>
    <w:rsid w:val="00111968"/>
    <w:rsid w:val="001122C8"/>
    <w:rsid w:val="00112B11"/>
    <w:rsid w:val="00112D8F"/>
    <w:rsid w:val="00113096"/>
    <w:rsid w:val="00113BE6"/>
    <w:rsid w:val="00113C0E"/>
    <w:rsid w:val="00113EF9"/>
    <w:rsid w:val="00113FAA"/>
    <w:rsid w:val="0011470B"/>
    <w:rsid w:val="00114B8A"/>
    <w:rsid w:val="00114CD4"/>
    <w:rsid w:val="00114D3B"/>
    <w:rsid w:val="0011566F"/>
    <w:rsid w:val="00115684"/>
    <w:rsid w:val="00115724"/>
    <w:rsid w:val="00117255"/>
    <w:rsid w:val="00117515"/>
    <w:rsid w:val="001178C9"/>
    <w:rsid w:val="001179CE"/>
    <w:rsid w:val="00117D11"/>
    <w:rsid w:val="001206F3"/>
    <w:rsid w:val="00120CC5"/>
    <w:rsid w:val="00121246"/>
    <w:rsid w:val="00121F10"/>
    <w:rsid w:val="001236C2"/>
    <w:rsid w:val="001237E4"/>
    <w:rsid w:val="00123C54"/>
    <w:rsid w:val="00124C11"/>
    <w:rsid w:val="00124C27"/>
    <w:rsid w:val="00124E1F"/>
    <w:rsid w:val="00124EBB"/>
    <w:rsid w:val="001253C6"/>
    <w:rsid w:val="0012572E"/>
    <w:rsid w:val="00125BE3"/>
    <w:rsid w:val="00125F4B"/>
    <w:rsid w:val="0012649D"/>
    <w:rsid w:val="00126871"/>
    <w:rsid w:val="0013055F"/>
    <w:rsid w:val="00130645"/>
    <w:rsid w:val="001307EC"/>
    <w:rsid w:val="00130C6D"/>
    <w:rsid w:val="00130F8B"/>
    <w:rsid w:val="001313E5"/>
    <w:rsid w:val="001316F8"/>
    <w:rsid w:val="001326BC"/>
    <w:rsid w:val="00132BA1"/>
    <w:rsid w:val="001333C9"/>
    <w:rsid w:val="001335F8"/>
    <w:rsid w:val="00133B72"/>
    <w:rsid w:val="00134282"/>
    <w:rsid w:val="001349AD"/>
    <w:rsid w:val="00134EDC"/>
    <w:rsid w:val="00134F6F"/>
    <w:rsid w:val="001356F9"/>
    <w:rsid w:val="00135B60"/>
    <w:rsid w:val="00135D56"/>
    <w:rsid w:val="00136204"/>
    <w:rsid w:val="00136579"/>
    <w:rsid w:val="00136A83"/>
    <w:rsid w:val="00136D94"/>
    <w:rsid w:val="00137024"/>
    <w:rsid w:val="00137699"/>
    <w:rsid w:val="0013779C"/>
    <w:rsid w:val="00137AC4"/>
    <w:rsid w:val="00137C8B"/>
    <w:rsid w:val="00140969"/>
    <w:rsid w:val="001409EB"/>
    <w:rsid w:val="00141157"/>
    <w:rsid w:val="001413C0"/>
    <w:rsid w:val="0014163D"/>
    <w:rsid w:val="0014167F"/>
    <w:rsid w:val="00142024"/>
    <w:rsid w:val="00143012"/>
    <w:rsid w:val="00143947"/>
    <w:rsid w:val="00144224"/>
    <w:rsid w:val="00144853"/>
    <w:rsid w:val="0014552B"/>
    <w:rsid w:val="0014649C"/>
    <w:rsid w:val="001466B7"/>
    <w:rsid w:val="001467A1"/>
    <w:rsid w:val="00146891"/>
    <w:rsid w:val="00146A14"/>
    <w:rsid w:val="00146BBA"/>
    <w:rsid w:val="0014717F"/>
    <w:rsid w:val="001475A7"/>
    <w:rsid w:val="00147C12"/>
    <w:rsid w:val="00147FC5"/>
    <w:rsid w:val="00150DC5"/>
    <w:rsid w:val="00151155"/>
    <w:rsid w:val="001514E7"/>
    <w:rsid w:val="001517AB"/>
    <w:rsid w:val="00151F73"/>
    <w:rsid w:val="001520F8"/>
    <w:rsid w:val="0015230A"/>
    <w:rsid w:val="0015244B"/>
    <w:rsid w:val="001528B1"/>
    <w:rsid w:val="00153A91"/>
    <w:rsid w:val="00154159"/>
    <w:rsid w:val="00154372"/>
    <w:rsid w:val="001544CA"/>
    <w:rsid w:val="001548B8"/>
    <w:rsid w:val="001559DD"/>
    <w:rsid w:val="001560B1"/>
    <w:rsid w:val="00156BB8"/>
    <w:rsid w:val="00156BD0"/>
    <w:rsid w:val="00157A3F"/>
    <w:rsid w:val="00157C1A"/>
    <w:rsid w:val="00157FD7"/>
    <w:rsid w:val="00160A8C"/>
    <w:rsid w:val="00160CB4"/>
    <w:rsid w:val="00161105"/>
    <w:rsid w:val="0016126E"/>
    <w:rsid w:val="00161729"/>
    <w:rsid w:val="00161D44"/>
    <w:rsid w:val="00162A69"/>
    <w:rsid w:val="00162AD1"/>
    <w:rsid w:val="00163111"/>
    <w:rsid w:val="00163286"/>
    <w:rsid w:val="00163B25"/>
    <w:rsid w:val="00163F78"/>
    <w:rsid w:val="00164470"/>
    <w:rsid w:val="001644E6"/>
    <w:rsid w:val="001651E3"/>
    <w:rsid w:val="001652FB"/>
    <w:rsid w:val="0016641F"/>
    <w:rsid w:val="001665CE"/>
    <w:rsid w:val="00166964"/>
    <w:rsid w:val="001669B5"/>
    <w:rsid w:val="00167001"/>
    <w:rsid w:val="00167503"/>
    <w:rsid w:val="00167C45"/>
    <w:rsid w:val="00167CAD"/>
    <w:rsid w:val="00167F2E"/>
    <w:rsid w:val="00167F5A"/>
    <w:rsid w:val="00170299"/>
    <w:rsid w:val="00170644"/>
    <w:rsid w:val="0017112C"/>
    <w:rsid w:val="0017113B"/>
    <w:rsid w:val="001718D6"/>
    <w:rsid w:val="0017209B"/>
    <w:rsid w:val="00172297"/>
    <w:rsid w:val="00172315"/>
    <w:rsid w:val="001724A4"/>
    <w:rsid w:val="0017262E"/>
    <w:rsid w:val="001729E8"/>
    <w:rsid w:val="00172AC3"/>
    <w:rsid w:val="001730F9"/>
    <w:rsid w:val="0017326F"/>
    <w:rsid w:val="00173375"/>
    <w:rsid w:val="00173A8D"/>
    <w:rsid w:val="00173DB0"/>
    <w:rsid w:val="0017457F"/>
    <w:rsid w:val="00174836"/>
    <w:rsid w:val="00174F77"/>
    <w:rsid w:val="0017512B"/>
    <w:rsid w:val="00175D99"/>
    <w:rsid w:val="001761C9"/>
    <w:rsid w:val="001765AA"/>
    <w:rsid w:val="001769DB"/>
    <w:rsid w:val="00176C04"/>
    <w:rsid w:val="00176D03"/>
    <w:rsid w:val="001771D1"/>
    <w:rsid w:val="001774DD"/>
    <w:rsid w:val="001778C5"/>
    <w:rsid w:val="00177926"/>
    <w:rsid w:val="00177CD2"/>
    <w:rsid w:val="00180413"/>
    <w:rsid w:val="001805DD"/>
    <w:rsid w:val="001816D4"/>
    <w:rsid w:val="00181F98"/>
    <w:rsid w:val="00182121"/>
    <w:rsid w:val="001826F3"/>
    <w:rsid w:val="001828F1"/>
    <w:rsid w:val="001829BF"/>
    <w:rsid w:val="00182AE9"/>
    <w:rsid w:val="00182C4E"/>
    <w:rsid w:val="00182F36"/>
    <w:rsid w:val="0018331F"/>
    <w:rsid w:val="0018345E"/>
    <w:rsid w:val="00183AAF"/>
    <w:rsid w:val="00184ACB"/>
    <w:rsid w:val="00184DC3"/>
    <w:rsid w:val="00186083"/>
    <w:rsid w:val="00186A3C"/>
    <w:rsid w:val="00186AA4"/>
    <w:rsid w:val="00186D44"/>
    <w:rsid w:val="00187378"/>
    <w:rsid w:val="001873B3"/>
    <w:rsid w:val="001875CE"/>
    <w:rsid w:val="0019002E"/>
    <w:rsid w:val="00190D23"/>
    <w:rsid w:val="00190DD2"/>
    <w:rsid w:val="00190EE9"/>
    <w:rsid w:val="001912C2"/>
    <w:rsid w:val="001912D6"/>
    <w:rsid w:val="00191AAD"/>
    <w:rsid w:val="00191FD6"/>
    <w:rsid w:val="00192793"/>
    <w:rsid w:val="00192868"/>
    <w:rsid w:val="00192F63"/>
    <w:rsid w:val="001935D5"/>
    <w:rsid w:val="00193788"/>
    <w:rsid w:val="00193ACA"/>
    <w:rsid w:val="00193AE9"/>
    <w:rsid w:val="00193BB9"/>
    <w:rsid w:val="00194111"/>
    <w:rsid w:val="0019438A"/>
    <w:rsid w:val="00194533"/>
    <w:rsid w:val="001945CB"/>
    <w:rsid w:val="0019528F"/>
    <w:rsid w:val="00195377"/>
    <w:rsid w:val="001959B2"/>
    <w:rsid w:val="00195B22"/>
    <w:rsid w:val="00196373"/>
    <w:rsid w:val="001967CB"/>
    <w:rsid w:val="00196C64"/>
    <w:rsid w:val="001973ED"/>
    <w:rsid w:val="00197485"/>
    <w:rsid w:val="00197510"/>
    <w:rsid w:val="00197C89"/>
    <w:rsid w:val="001A042B"/>
    <w:rsid w:val="001A1C2D"/>
    <w:rsid w:val="001A1EB5"/>
    <w:rsid w:val="001A252E"/>
    <w:rsid w:val="001A25D9"/>
    <w:rsid w:val="001A2835"/>
    <w:rsid w:val="001A2DC6"/>
    <w:rsid w:val="001A2E2A"/>
    <w:rsid w:val="001A32AD"/>
    <w:rsid w:val="001A32E6"/>
    <w:rsid w:val="001A3C44"/>
    <w:rsid w:val="001A4398"/>
    <w:rsid w:val="001A442E"/>
    <w:rsid w:val="001A4AFD"/>
    <w:rsid w:val="001A6325"/>
    <w:rsid w:val="001A63E0"/>
    <w:rsid w:val="001A64C4"/>
    <w:rsid w:val="001A7245"/>
    <w:rsid w:val="001A7531"/>
    <w:rsid w:val="001A7AEB"/>
    <w:rsid w:val="001A7E16"/>
    <w:rsid w:val="001A7F8C"/>
    <w:rsid w:val="001B026E"/>
    <w:rsid w:val="001B028E"/>
    <w:rsid w:val="001B0F0C"/>
    <w:rsid w:val="001B139C"/>
    <w:rsid w:val="001B1B49"/>
    <w:rsid w:val="001B260A"/>
    <w:rsid w:val="001B2773"/>
    <w:rsid w:val="001B33E2"/>
    <w:rsid w:val="001B34A0"/>
    <w:rsid w:val="001B3BCF"/>
    <w:rsid w:val="001B4097"/>
    <w:rsid w:val="001B46D1"/>
    <w:rsid w:val="001B4918"/>
    <w:rsid w:val="001B4D62"/>
    <w:rsid w:val="001B50AE"/>
    <w:rsid w:val="001B50F6"/>
    <w:rsid w:val="001B585E"/>
    <w:rsid w:val="001B5EE8"/>
    <w:rsid w:val="001B61C2"/>
    <w:rsid w:val="001B7580"/>
    <w:rsid w:val="001B7AB3"/>
    <w:rsid w:val="001B7D0B"/>
    <w:rsid w:val="001C04D9"/>
    <w:rsid w:val="001C0765"/>
    <w:rsid w:val="001C0A72"/>
    <w:rsid w:val="001C1425"/>
    <w:rsid w:val="001C14E4"/>
    <w:rsid w:val="001C15E6"/>
    <w:rsid w:val="001C1BE6"/>
    <w:rsid w:val="001C26FC"/>
    <w:rsid w:val="001C307A"/>
    <w:rsid w:val="001C47D9"/>
    <w:rsid w:val="001C4B68"/>
    <w:rsid w:val="001C4E7B"/>
    <w:rsid w:val="001C531D"/>
    <w:rsid w:val="001C56FA"/>
    <w:rsid w:val="001C5A17"/>
    <w:rsid w:val="001C5A32"/>
    <w:rsid w:val="001C5C42"/>
    <w:rsid w:val="001C5D6C"/>
    <w:rsid w:val="001C6E10"/>
    <w:rsid w:val="001C7781"/>
    <w:rsid w:val="001D0124"/>
    <w:rsid w:val="001D026B"/>
    <w:rsid w:val="001D0729"/>
    <w:rsid w:val="001D0A04"/>
    <w:rsid w:val="001D0C78"/>
    <w:rsid w:val="001D12EE"/>
    <w:rsid w:val="001D13BD"/>
    <w:rsid w:val="001D2457"/>
    <w:rsid w:val="001D279F"/>
    <w:rsid w:val="001D28B8"/>
    <w:rsid w:val="001D2D61"/>
    <w:rsid w:val="001D30BE"/>
    <w:rsid w:val="001D358F"/>
    <w:rsid w:val="001D3752"/>
    <w:rsid w:val="001D38C9"/>
    <w:rsid w:val="001D3BCA"/>
    <w:rsid w:val="001D4A2F"/>
    <w:rsid w:val="001D4B3F"/>
    <w:rsid w:val="001D4CB6"/>
    <w:rsid w:val="001D4CC8"/>
    <w:rsid w:val="001D4F35"/>
    <w:rsid w:val="001D51C4"/>
    <w:rsid w:val="001D5F47"/>
    <w:rsid w:val="001D7545"/>
    <w:rsid w:val="001D76F6"/>
    <w:rsid w:val="001D79AA"/>
    <w:rsid w:val="001D79AD"/>
    <w:rsid w:val="001D7A2A"/>
    <w:rsid w:val="001D7E0E"/>
    <w:rsid w:val="001E0131"/>
    <w:rsid w:val="001E0BF1"/>
    <w:rsid w:val="001E129E"/>
    <w:rsid w:val="001E12C5"/>
    <w:rsid w:val="001E1452"/>
    <w:rsid w:val="001E1F01"/>
    <w:rsid w:val="001E1F18"/>
    <w:rsid w:val="001E1FFF"/>
    <w:rsid w:val="001E2410"/>
    <w:rsid w:val="001E2893"/>
    <w:rsid w:val="001E3084"/>
    <w:rsid w:val="001E3564"/>
    <w:rsid w:val="001E3838"/>
    <w:rsid w:val="001E3F8B"/>
    <w:rsid w:val="001E4249"/>
    <w:rsid w:val="001E447E"/>
    <w:rsid w:val="001E45A3"/>
    <w:rsid w:val="001E5AC2"/>
    <w:rsid w:val="001E671C"/>
    <w:rsid w:val="001E7018"/>
    <w:rsid w:val="001F024F"/>
    <w:rsid w:val="001F0A9B"/>
    <w:rsid w:val="001F0C93"/>
    <w:rsid w:val="001F1127"/>
    <w:rsid w:val="001F11D2"/>
    <w:rsid w:val="001F12B6"/>
    <w:rsid w:val="001F12C6"/>
    <w:rsid w:val="001F15BD"/>
    <w:rsid w:val="001F1FF5"/>
    <w:rsid w:val="001F244C"/>
    <w:rsid w:val="001F25A0"/>
    <w:rsid w:val="001F420B"/>
    <w:rsid w:val="001F47CE"/>
    <w:rsid w:val="001F4814"/>
    <w:rsid w:val="001F4B99"/>
    <w:rsid w:val="001F4DA1"/>
    <w:rsid w:val="001F4E63"/>
    <w:rsid w:val="001F50E9"/>
    <w:rsid w:val="001F51B3"/>
    <w:rsid w:val="001F5332"/>
    <w:rsid w:val="001F5956"/>
    <w:rsid w:val="001F5DDB"/>
    <w:rsid w:val="001F6082"/>
    <w:rsid w:val="001F6234"/>
    <w:rsid w:val="001F7170"/>
    <w:rsid w:val="0020064F"/>
    <w:rsid w:val="00200DD5"/>
    <w:rsid w:val="0020149B"/>
    <w:rsid w:val="002014C9"/>
    <w:rsid w:val="00201748"/>
    <w:rsid w:val="00201B04"/>
    <w:rsid w:val="00201EC3"/>
    <w:rsid w:val="00201F2B"/>
    <w:rsid w:val="00201F40"/>
    <w:rsid w:val="002021A5"/>
    <w:rsid w:val="00202C15"/>
    <w:rsid w:val="0020348A"/>
    <w:rsid w:val="002034E9"/>
    <w:rsid w:val="002039AE"/>
    <w:rsid w:val="00203EB4"/>
    <w:rsid w:val="00203F92"/>
    <w:rsid w:val="002048C1"/>
    <w:rsid w:val="0020494B"/>
    <w:rsid w:val="00205016"/>
    <w:rsid w:val="0020507C"/>
    <w:rsid w:val="00205512"/>
    <w:rsid w:val="0020611E"/>
    <w:rsid w:val="00206D93"/>
    <w:rsid w:val="002071E5"/>
    <w:rsid w:val="00207461"/>
    <w:rsid w:val="00207A95"/>
    <w:rsid w:val="00212041"/>
    <w:rsid w:val="0021212E"/>
    <w:rsid w:val="00212287"/>
    <w:rsid w:val="002122D0"/>
    <w:rsid w:val="002123BB"/>
    <w:rsid w:val="002129EB"/>
    <w:rsid w:val="00212A00"/>
    <w:rsid w:val="002130B8"/>
    <w:rsid w:val="00213AE0"/>
    <w:rsid w:val="002147A1"/>
    <w:rsid w:val="002156A9"/>
    <w:rsid w:val="0021586C"/>
    <w:rsid w:val="00216205"/>
    <w:rsid w:val="00216387"/>
    <w:rsid w:val="002165E9"/>
    <w:rsid w:val="002165EE"/>
    <w:rsid w:val="00216773"/>
    <w:rsid w:val="00216A66"/>
    <w:rsid w:val="00216BA3"/>
    <w:rsid w:val="00217413"/>
    <w:rsid w:val="00217EB9"/>
    <w:rsid w:val="002209DF"/>
    <w:rsid w:val="00221253"/>
    <w:rsid w:val="002214EB"/>
    <w:rsid w:val="00221524"/>
    <w:rsid w:val="00222657"/>
    <w:rsid w:val="00222FEF"/>
    <w:rsid w:val="00223022"/>
    <w:rsid w:val="0022329D"/>
    <w:rsid w:val="0022376F"/>
    <w:rsid w:val="00223A28"/>
    <w:rsid w:val="0022421E"/>
    <w:rsid w:val="002244F8"/>
    <w:rsid w:val="00224A36"/>
    <w:rsid w:val="00224FAC"/>
    <w:rsid w:val="00225289"/>
    <w:rsid w:val="00225417"/>
    <w:rsid w:val="002254FB"/>
    <w:rsid w:val="00226144"/>
    <w:rsid w:val="002261FA"/>
    <w:rsid w:val="002266B9"/>
    <w:rsid w:val="002267C8"/>
    <w:rsid w:val="00226C22"/>
    <w:rsid w:val="00227330"/>
    <w:rsid w:val="00227893"/>
    <w:rsid w:val="00227A47"/>
    <w:rsid w:val="00227FFA"/>
    <w:rsid w:val="00231423"/>
    <w:rsid w:val="002318A1"/>
    <w:rsid w:val="00231A73"/>
    <w:rsid w:val="00231AD1"/>
    <w:rsid w:val="00232000"/>
    <w:rsid w:val="00232070"/>
    <w:rsid w:val="00232505"/>
    <w:rsid w:val="002326BE"/>
    <w:rsid w:val="002334E3"/>
    <w:rsid w:val="00233E90"/>
    <w:rsid w:val="00234029"/>
    <w:rsid w:val="0023472D"/>
    <w:rsid w:val="0023515F"/>
    <w:rsid w:val="002358BF"/>
    <w:rsid w:val="00235AF4"/>
    <w:rsid w:val="00235BBC"/>
    <w:rsid w:val="00236C3B"/>
    <w:rsid w:val="00236C96"/>
    <w:rsid w:val="00237654"/>
    <w:rsid w:val="002377B4"/>
    <w:rsid w:val="00237E31"/>
    <w:rsid w:val="00237F79"/>
    <w:rsid w:val="00240610"/>
    <w:rsid w:val="00241076"/>
    <w:rsid w:val="0024107D"/>
    <w:rsid w:val="00241604"/>
    <w:rsid w:val="002419B8"/>
    <w:rsid w:val="00241D0E"/>
    <w:rsid w:val="0024215C"/>
    <w:rsid w:val="00242B76"/>
    <w:rsid w:val="00243146"/>
    <w:rsid w:val="00243427"/>
    <w:rsid w:val="00243811"/>
    <w:rsid w:val="002439AD"/>
    <w:rsid w:val="00243A5B"/>
    <w:rsid w:val="00243D82"/>
    <w:rsid w:val="00243F95"/>
    <w:rsid w:val="002444B5"/>
    <w:rsid w:val="00244864"/>
    <w:rsid w:val="002449E7"/>
    <w:rsid w:val="0024508C"/>
    <w:rsid w:val="002451ED"/>
    <w:rsid w:val="002453C2"/>
    <w:rsid w:val="0024541B"/>
    <w:rsid w:val="00245647"/>
    <w:rsid w:val="0024579C"/>
    <w:rsid w:val="0024648C"/>
    <w:rsid w:val="00246B07"/>
    <w:rsid w:val="00246CF9"/>
    <w:rsid w:val="002476E3"/>
    <w:rsid w:val="00247B7A"/>
    <w:rsid w:val="00247DE1"/>
    <w:rsid w:val="002511A6"/>
    <w:rsid w:val="0025130B"/>
    <w:rsid w:val="00251653"/>
    <w:rsid w:val="00251704"/>
    <w:rsid w:val="00251789"/>
    <w:rsid w:val="002524F9"/>
    <w:rsid w:val="0025259D"/>
    <w:rsid w:val="00252939"/>
    <w:rsid w:val="00252D1F"/>
    <w:rsid w:val="00252F14"/>
    <w:rsid w:val="0025314B"/>
    <w:rsid w:val="002531CE"/>
    <w:rsid w:val="00253BAA"/>
    <w:rsid w:val="0025415F"/>
    <w:rsid w:val="00254305"/>
    <w:rsid w:val="002545DD"/>
    <w:rsid w:val="0025469F"/>
    <w:rsid w:val="0025487D"/>
    <w:rsid w:val="00254918"/>
    <w:rsid w:val="00254DAA"/>
    <w:rsid w:val="00254F6E"/>
    <w:rsid w:val="00255058"/>
    <w:rsid w:val="00255322"/>
    <w:rsid w:val="002553A0"/>
    <w:rsid w:val="002553AD"/>
    <w:rsid w:val="00255591"/>
    <w:rsid w:val="00255F0A"/>
    <w:rsid w:val="00256106"/>
    <w:rsid w:val="002565B0"/>
    <w:rsid w:val="00256EB9"/>
    <w:rsid w:val="002570D5"/>
    <w:rsid w:val="00257129"/>
    <w:rsid w:val="002573F2"/>
    <w:rsid w:val="00257635"/>
    <w:rsid w:val="00257AD1"/>
    <w:rsid w:val="002608C4"/>
    <w:rsid w:val="00260A9B"/>
    <w:rsid w:val="002612D6"/>
    <w:rsid w:val="002613DB"/>
    <w:rsid w:val="002620E0"/>
    <w:rsid w:val="0026245A"/>
    <w:rsid w:val="00262514"/>
    <w:rsid w:val="00262B86"/>
    <w:rsid w:val="00262CC0"/>
    <w:rsid w:val="00262CCA"/>
    <w:rsid w:val="002637EF"/>
    <w:rsid w:val="00263876"/>
    <w:rsid w:val="00263D76"/>
    <w:rsid w:val="0026475B"/>
    <w:rsid w:val="00264FB8"/>
    <w:rsid w:val="002651B7"/>
    <w:rsid w:val="0026601F"/>
    <w:rsid w:val="002661B5"/>
    <w:rsid w:val="002662BE"/>
    <w:rsid w:val="002664C3"/>
    <w:rsid w:val="002664DB"/>
    <w:rsid w:val="002665B8"/>
    <w:rsid w:val="00266A67"/>
    <w:rsid w:val="00266AB8"/>
    <w:rsid w:val="00266C65"/>
    <w:rsid w:val="0026739A"/>
    <w:rsid w:val="002676FA"/>
    <w:rsid w:val="00267833"/>
    <w:rsid w:val="00267C60"/>
    <w:rsid w:val="00267E61"/>
    <w:rsid w:val="0027001E"/>
    <w:rsid w:val="0027015F"/>
    <w:rsid w:val="00270245"/>
    <w:rsid w:val="0027051F"/>
    <w:rsid w:val="00270671"/>
    <w:rsid w:val="00270A03"/>
    <w:rsid w:val="00270E8E"/>
    <w:rsid w:val="002710AF"/>
    <w:rsid w:val="0027117D"/>
    <w:rsid w:val="002711DC"/>
    <w:rsid w:val="0027129A"/>
    <w:rsid w:val="002713EE"/>
    <w:rsid w:val="00271556"/>
    <w:rsid w:val="00271771"/>
    <w:rsid w:val="002729C0"/>
    <w:rsid w:val="00273E4D"/>
    <w:rsid w:val="00273EA5"/>
    <w:rsid w:val="0027470F"/>
    <w:rsid w:val="00274B84"/>
    <w:rsid w:val="00274CDF"/>
    <w:rsid w:val="00275549"/>
    <w:rsid w:val="0027573A"/>
    <w:rsid w:val="00275858"/>
    <w:rsid w:val="002760F3"/>
    <w:rsid w:val="00276509"/>
    <w:rsid w:val="0027656B"/>
    <w:rsid w:val="0027658C"/>
    <w:rsid w:val="002766A0"/>
    <w:rsid w:val="00277A63"/>
    <w:rsid w:val="00277B58"/>
    <w:rsid w:val="00280011"/>
    <w:rsid w:val="00280926"/>
    <w:rsid w:val="00280F23"/>
    <w:rsid w:val="00281F00"/>
    <w:rsid w:val="00282118"/>
    <w:rsid w:val="00282930"/>
    <w:rsid w:val="00282BD8"/>
    <w:rsid w:val="0028303C"/>
    <w:rsid w:val="00283683"/>
    <w:rsid w:val="00283A1E"/>
    <w:rsid w:val="00283CC3"/>
    <w:rsid w:val="00283F9B"/>
    <w:rsid w:val="0028436E"/>
    <w:rsid w:val="002846C5"/>
    <w:rsid w:val="00285219"/>
    <w:rsid w:val="0028597A"/>
    <w:rsid w:val="0028622C"/>
    <w:rsid w:val="00286B5F"/>
    <w:rsid w:val="00286DF7"/>
    <w:rsid w:val="002871D1"/>
    <w:rsid w:val="00287212"/>
    <w:rsid w:val="0028731C"/>
    <w:rsid w:val="002873EB"/>
    <w:rsid w:val="002879F7"/>
    <w:rsid w:val="00287C90"/>
    <w:rsid w:val="002900E0"/>
    <w:rsid w:val="0029012E"/>
    <w:rsid w:val="00290674"/>
    <w:rsid w:val="00290708"/>
    <w:rsid w:val="00290C32"/>
    <w:rsid w:val="00290C87"/>
    <w:rsid w:val="002910F4"/>
    <w:rsid w:val="00291940"/>
    <w:rsid w:val="00291B8E"/>
    <w:rsid w:val="00292643"/>
    <w:rsid w:val="00292F6B"/>
    <w:rsid w:val="00293567"/>
    <w:rsid w:val="00293910"/>
    <w:rsid w:val="0029395C"/>
    <w:rsid w:val="00293A26"/>
    <w:rsid w:val="002948D3"/>
    <w:rsid w:val="00294938"/>
    <w:rsid w:val="002949F6"/>
    <w:rsid w:val="00295A56"/>
    <w:rsid w:val="00295FD6"/>
    <w:rsid w:val="002960B5"/>
    <w:rsid w:val="002960D7"/>
    <w:rsid w:val="00296832"/>
    <w:rsid w:val="00296CC2"/>
    <w:rsid w:val="00296E86"/>
    <w:rsid w:val="002974CE"/>
    <w:rsid w:val="002A0A83"/>
    <w:rsid w:val="002A0C03"/>
    <w:rsid w:val="002A0E64"/>
    <w:rsid w:val="002A19D0"/>
    <w:rsid w:val="002A1DC6"/>
    <w:rsid w:val="002A2232"/>
    <w:rsid w:val="002A2557"/>
    <w:rsid w:val="002A2866"/>
    <w:rsid w:val="002A2886"/>
    <w:rsid w:val="002A2AAF"/>
    <w:rsid w:val="002A3329"/>
    <w:rsid w:val="002A3819"/>
    <w:rsid w:val="002A3F29"/>
    <w:rsid w:val="002A43E9"/>
    <w:rsid w:val="002A44E4"/>
    <w:rsid w:val="002A4BDA"/>
    <w:rsid w:val="002A55BA"/>
    <w:rsid w:val="002A56A2"/>
    <w:rsid w:val="002A5C7C"/>
    <w:rsid w:val="002A63D1"/>
    <w:rsid w:val="002A64ED"/>
    <w:rsid w:val="002A68F6"/>
    <w:rsid w:val="002A71E6"/>
    <w:rsid w:val="002A7248"/>
    <w:rsid w:val="002A726A"/>
    <w:rsid w:val="002A76E2"/>
    <w:rsid w:val="002A79E0"/>
    <w:rsid w:val="002B017C"/>
    <w:rsid w:val="002B02BD"/>
    <w:rsid w:val="002B0B3E"/>
    <w:rsid w:val="002B10C9"/>
    <w:rsid w:val="002B1154"/>
    <w:rsid w:val="002B115D"/>
    <w:rsid w:val="002B166D"/>
    <w:rsid w:val="002B1C85"/>
    <w:rsid w:val="002B22FB"/>
    <w:rsid w:val="002B2433"/>
    <w:rsid w:val="002B24ED"/>
    <w:rsid w:val="002B24F6"/>
    <w:rsid w:val="002B2CF7"/>
    <w:rsid w:val="002B3193"/>
    <w:rsid w:val="002B323E"/>
    <w:rsid w:val="002B3536"/>
    <w:rsid w:val="002B3B72"/>
    <w:rsid w:val="002B3DF6"/>
    <w:rsid w:val="002B3ECB"/>
    <w:rsid w:val="002B4DBD"/>
    <w:rsid w:val="002B4E18"/>
    <w:rsid w:val="002B4E82"/>
    <w:rsid w:val="002B4F62"/>
    <w:rsid w:val="002B6526"/>
    <w:rsid w:val="002B70C2"/>
    <w:rsid w:val="002B7467"/>
    <w:rsid w:val="002B7ECD"/>
    <w:rsid w:val="002C061B"/>
    <w:rsid w:val="002C171A"/>
    <w:rsid w:val="002C1CF0"/>
    <w:rsid w:val="002C1E99"/>
    <w:rsid w:val="002C1F5C"/>
    <w:rsid w:val="002C2347"/>
    <w:rsid w:val="002C2413"/>
    <w:rsid w:val="002C2BFC"/>
    <w:rsid w:val="002C3863"/>
    <w:rsid w:val="002C388A"/>
    <w:rsid w:val="002C39FA"/>
    <w:rsid w:val="002C3F18"/>
    <w:rsid w:val="002C3FE7"/>
    <w:rsid w:val="002C42C9"/>
    <w:rsid w:val="002C4AD9"/>
    <w:rsid w:val="002C4B59"/>
    <w:rsid w:val="002C4D4E"/>
    <w:rsid w:val="002C50CD"/>
    <w:rsid w:val="002C527F"/>
    <w:rsid w:val="002C599A"/>
    <w:rsid w:val="002C5CD6"/>
    <w:rsid w:val="002C62BB"/>
    <w:rsid w:val="002C6519"/>
    <w:rsid w:val="002C6AA1"/>
    <w:rsid w:val="002D1224"/>
    <w:rsid w:val="002D18B7"/>
    <w:rsid w:val="002D1A2A"/>
    <w:rsid w:val="002D1B46"/>
    <w:rsid w:val="002D2630"/>
    <w:rsid w:val="002D2CF9"/>
    <w:rsid w:val="002D2EDC"/>
    <w:rsid w:val="002D2FA7"/>
    <w:rsid w:val="002D350C"/>
    <w:rsid w:val="002D3960"/>
    <w:rsid w:val="002D3BA0"/>
    <w:rsid w:val="002D4071"/>
    <w:rsid w:val="002D4FEE"/>
    <w:rsid w:val="002D5766"/>
    <w:rsid w:val="002D5B4C"/>
    <w:rsid w:val="002D5E55"/>
    <w:rsid w:val="002D69E6"/>
    <w:rsid w:val="002D6D79"/>
    <w:rsid w:val="002D6E5C"/>
    <w:rsid w:val="002D72C7"/>
    <w:rsid w:val="002D75DC"/>
    <w:rsid w:val="002D788E"/>
    <w:rsid w:val="002D7BED"/>
    <w:rsid w:val="002D7C29"/>
    <w:rsid w:val="002D7FD7"/>
    <w:rsid w:val="002E07E8"/>
    <w:rsid w:val="002E0B10"/>
    <w:rsid w:val="002E0F4E"/>
    <w:rsid w:val="002E11BB"/>
    <w:rsid w:val="002E2472"/>
    <w:rsid w:val="002E2F79"/>
    <w:rsid w:val="002E2FB9"/>
    <w:rsid w:val="002E337A"/>
    <w:rsid w:val="002E436B"/>
    <w:rsid w:val="002E466C"/>
    <w:rsid w:val="002E4B8A"/>
    <w:rsid w:val="002E4D07"/>
    <w:rsid w:val="002E4D97"/>
    <w:rsid w:val="002E504C"/>
    <w:rsid w:val="002E5304"/>
    <w:rsid w:val="002E5528"/>
    <w:rsid w:val="002E5606"/>
    <w:rsid w:val="002E56F3"/>
    <w:rsid w:val="002E596D"/>
    <w:rsid w:val="002E7293"/>
    <w:rsid w:val="002F0147"/>
    <w:rsid w:val="002F0893"/>
    <w:rsid w:val="002F08AC"/>
    <w:rsid w:val="002F261E"/>
    <w:rsid w:val="002F2D26"/>
    <w:rsid w:val="002F3B92"/>
    <w:rsid w:val="002F4028"/>
    <w:rsid w:val="002F43E5"/>
    <w:rsid w:val="002F4D6F"/>
    <w:rsid w:val="002F4E0C"/>
    <w:rsid w:val="002F5855"/>
    <w:rsid w:val="002F5A35"/>
    <w:rsid w:val="002F5F0D"/>
    <w:rsid w:val="002F5FB2"/>
    <w:rsid w:val="002F703D"/>
    <w:rsid w:val="002F74BD"/>
    <w:rsid w:val="002F7C7F"/>
    <w:rsid w:val="002F7CB8"/>
    <w:rsid w:val="002F7D3A"/>
    <w:rsid w:val="002F7DA0"/>
    <w:rsid w:val="002F7DEF"/>
    <w:rsid w:val="002F7EA9"/>
    <w:rsid w:val="0030039F"/>
    <w:rsid w:val="003005D9"/>
    <w:rsid w:val="00300A8E"/>
    <w:rsid w:val="00300C69"/>
    <w:rsid w:val="00300D20"/>
    <w:rsid w:val="00302389"/>
    <w:rsid w:val="00302C96"/>
    <w:rsid w:val="0030399B"/>
    <w:rsid w:val="00303B64"/>
    <w:rsid w:val="00304018"/>
    <w:rsid w:val="003040CC"/>
    <w:rsid w:val="00304710"/>
    <w:rsid w:val="003049C2"/>
    <w:rsid w:val="003052DF"/>
    <w:rsid w:val="003057CE"/>
    <w:rsid w:val="0030602C"/>
    <w:rsid w:val="00306173"/>
    <w:rsid w:val="003067A4"/>
    <w:rsid w:val="00306971"/>
    <w:rsid w:val="00306D23"/>
    <w:rsid w:val="00306D24"/>
    <w:rsid w:val="00306DF1"/>
    <w:rsid w:val="00306F2D"/>
    <w:rsid w:val="0030712D"/>
    <w:rsid w:val="003073C4"/>
    <w:rsid w:val="0031098F"/>
    <w:rsid w:val="00310ECC"/>
    <w:rsid w:val="0031136E"/>
    <w:rsid w:val="003114C0"/>
    <w:rsid w:val="0031172C"/>
    <w:rsid w:val="003118D3"/>
    <w:rsid w:val="003119B8"/>
    <w:rsid w:val="00311B92"/>
    <w:rsid w:val="00312058"/>
    <w:rsid w:val="003120BD"/>
    <w:rsid w:val="00312877"/>
    <w:rsid w:val="00312C51"/>
    <w:rsid w:val="00312CDE"/>
    <w:rsid w:val="00313061"/>
    <w:rsid w:val="00313217"/>
    <w:rsid w:val="0031339E"/>
    <w:rsid w:val="0031360B"/>
    <w:rsid w:val="00313933"/>
    <w:rsid w:val="00314ADB"/>
    <w:rsid w:val="00314C6E"/>
    <w:rsid w:val="00314F2F"/>
    <w:rsid w:val="00315888"/>
    <w:rsid w:val="00315D0A"/>
    <w:rsid w:val="00315F34"/>
    <w:rsid w:val="0031607A"/>
    <w:rsid w:val="00316240"/>
    <w:rsid w:val="003165FE"/>
    <w:rsid w:val="00316727"/>
    <w:rsid w:val="00316DC1"/>
    <w:rsid w:val="00317144"/>
    <w:rsid w:val="003174B7"/>
    <w:rsid w:val="00317EBC"/>
    <w:rsid w:val="003201EC"/>
    <w:rsid w:val="00320446"/>
    <w:rsid w:val="00320660"/>
    <w:rsid w:val="003208E0"/>
    <w:rsid w:val="00320A18"/>
    <w:rsid w:val="00320BA2"/>
    <w:rsid w:val="00320EC3"/>
    <w:rsid w:val="00320EE1"/>
    <w:rsid w:val="003216FD"/>
    <w:rsid w:val="00321754"/>
    <w:rsid w:val="0032195C"/>
    <w:rsid w:val="00321A87"/>
    <w:rsid w:val="00321AAE"/>
    <w:rsid w:val="00321BE8"/>
    <w:rsid w:val="00321DD0"/>
    <w:rsid w:val="003221D2"/>
    <w:rsid w:val="003227F8"/>
    <w:rsid w:val="003234F8"/>
    <w:rsid w:val="003237CA"/>
    <w:rsid w:val="00324422"/>
    <w:rsid w:val="00324B92"/>
    <w:rsid w:val="00324CED"/>
    <w:rsid w:val="00325A71"/>
    <w:rsid w:val="00325B85"/>
    <w:rsid w:val="00325CD7"/>
    <w:rsid w:val="00326077"/>
    <w:rsid w:val="00326A18"/>
    <w:rsid w:val="00327299"/>
    <w:rsid w:val="00327EAF"/>
    <w:rsid w:val="00327ECC"/>
    <w:rsid w:val="00330ADF"/>
    <w:rsid w:val="00330D07"/>
    <w:rsid w:val="00330EAD"/>
    <w:rsid w:val="00330EBA"/>
    <w:rsid w:val="0033151C"/>
    <w:rsid w:val="0033155C"/>
    <w:rsid w:val="00331671"/>
    <w:rsid w:val="00331AE8"/>
    <w:rsid w:val="00331C20"/>
    <w:rsid w:val="00332279"/>
    <w:rsid w:val="003327E5"/>
    <w:rsid w:val="00332965"/>
    <w:rsid w:val="00332D4F"/>
    <w:rsid w:val="00332F06"/>
    <w:rsid w:val="00333185"/>
    <w:rsid w:val="0033337C"/>
    <w:rsid w:val="00333E89"/>
    <w:rsid w:val="00333F18"/>
    <w:rsid w:val="00333F4D"/>
    <w:rsid w:val="0033452E"/>
    <w:rsid w:val="00334CE6"/>
    <w:rsid w:val="00335600"/>
    <w:rsid w:val="003358EA"/>
    <w:rsid w:val="00335AD1"/>
    <w:rsid w:val="00336140"/>
    <w:rsid w:val="003362F1"/>
    <w:rsid w:val="0033640A"/>
    <w:rsid w:val="00336C85"/>
    <w:rsid w:val="003373A4"/>
    <w:rsid w:val="003375C1"/>
    <w:rsid w:val="0033793B"/>
    <w:rsid w:val="003379CE"/>
    <w:rsid w:val="00337ACC"/>
    <w:rsid w:val="00340782"/>
    <w:rsid w:val="003408C6"/>
    <w:rsid w:val="00340F44"/>
    <w:rsid w:val="00340FE2"/>
    <w:rsid w:val="003412D3"/>
    <w:rsid w:val="003413C3"/>
    <w:rsid w:val="003414FB"/>
    <w:rsid w:val="0034166C"/>
    <w:rsid w:val="0034239A"/>
    <w:rsid w:val="003424CB"/>
    <w:rsid w:val="00342BFD"/>
    <w:rsid w:val="003436ED"/>
    <w:rsid w:val="0034379D"/>
    <w:rsid w:val="00343875"/>
    <w:rsid w:val="00343AFB"/>
    <w:rsid w:val="00344A5D"/>
    <w:rsid w:val="00344D46"/>
    <w:rsid w:val="00344FFA"/>
    <w:rsid w:val="00345045"/>
    <w:rsid w:val="003454CE"/>
    <w:rsid w:val="00346095"/>
    <w:rsid w:val="003463E5"/>
    <w:rsid w:val="0034669F"/>
    <w:rsid w:val="00346D2A"/>
    <w:rsid w:val="0034743A"/>
    <w:rsid w:val="00347470"/>
    <w:rsid w:val="00347A15"/>
    <w:rsid w:val="003504AC"/>
    <w:rsid w:val="0035103E"/>
    <w:rsid w:val="00351E37"/>
    <w:rsid w:val="00352808"/>
    <w:rsid w:val="003529E7"/>
    <w:rsid w:val="0035307C"/>
    <w:rsid w:val="00353AD6"/>
    <w:rsid w:val="00353C6B"/>
    <w:rsid w:val="003543E0"/>
    <w:rsid w:val="003545C1"/>
    <w:rsid w:val="00354ACE"/>
    <w:rsid w:val="00354F10"/>
    <w:rsid w:val="00354F17"/>
    <w:rsid w:val="003560D3"/>
    <w:rsid w:val="00356202"/>
    <w:rsid w:val="00356702"/>
    <w:rsid w:val="00356AA4"/>
    <w:rsid w:val="00356C23"/>
    <w:rsid w:val="003572CA"/>
    <w:rsid w:val="0035795E"/>
    <w:rsid w:val="003579ED"/>
    <w:rsid w:val="003609F5"/>
    <w:rsid w:val="003611A5"/>
    <w:rsid w:val="0036181F"/>
    <w:rsid w:val="00361830"/>
    <w:rsid w:val="00361B24"/>
    <w:rsid w:val="003625D2"/>
    <w:rsid w:val="003627AB"/>
    <w:rsid w:val="0036280A"/>
    <w:rsid w:val="0036289D"/>
    <w:rsid w:val="00362B32"/>
    <w:rsid w:val="00362B49"/>
    <w:rsid w:val="00362C34"/>
    <w:rsid w:val="00362F86"/>
    <w:rsid w:val="0036300F"/>
    <w:rsid w:val="003633B9"/>
    <w:rsid w:val="003634E3"/>
    <w:rsid w:val="00363508"/>
    <w:rsid w:val="003642D2"/>
    <w:rsid w:val="00364977"/>
    <w:rsid w:val="00364ECF"/>
    <w:rsid w:val="00364ED8"/>
    <w:rsid w:val="003650C4"/>
    <w:rsid w:val="00365664"/>
    <w:rsid w:val="003658FF"/>
    <w:rsid w:val="00366115"/>
    <w:rsid w:val="00366218"/>
    <w:rsid w:val="0036625A"/>
    <w:rsid w:val="003663A0"/>
    <w:rsid w:val="003666B8"/>
    <w:rsid w:val="00366AC5"/>
    <w:rsid w:val="00366CCC"/>
    <w:rsid w:val="00367336"/>
    <w:rsid w:val="00367865"/>
    <w:rsid w:val="0036799A"/>
    <w:rsid w:val="00367EC3"/>
    <w:rsid w:val="00370571"/>
    <w:rsid w:val="003707BF"/>
    <w:rsid w:val="00370A62"/>
    <w:rsid w:val="003711A6"/>
    <w:rsid w:val="00371C3C"/>
    <w:rsid w:val="00372D7F"/>
    <w:rsid w:val="00373517"/>
    <w:rsid w:val="0037369B"/>
    <w:rsid w:val="003737F4"/>
    <w:rsid w:val="00373979"/>
    <w:rsid w:val="00374080"/>
    <w:rsid w:val="003741F0"/>
    <w:rsid w:val="00374E4E"/>
    <w:rsid w:val="00375295"/>
    <w:rsid w:val="003753D6"/>
    <w:rsid w:val="0037547C"/>
    <w:rsid w:val="003758C3"/>
    <w:rsid w:val="00375FA0"/>
    <w:rsid w:val="00376CAF"/>
    <w:rsid w:val="0037746D"/>
    <w:rsid w:val="003777FC"/>
    <w:rsid w:val="00377BC3"/>
    <w:rsid w:val="00377FFC"/>
    <w:rsid w:val="00380A09"/>
    <w:rsid w:val="003813C1"/>
    <w:rsid w:val="003813F9"/>
    <w:rsid w:val="0038151E"/>
    <w:rsid w:val="003815FC"/>
    <w:rsid w:val="0038209B"/>
    <w:rsid w:val="00382D1C"/>
    <w:rsid w:val="00382D4A"/>
    <w:rsid w:val="00382DE8"/>
    <w:rsid w:val="00382EAC"/>
    <w:rsid w:val="0038313C"/>
    <w:rsid w:val="00383B37"/>
    <w:rsid w:val="00383F7D"/>
    <w:rsid w:val="00383FF1"/>
    <w:rsid w:val="00384171"/>
    <w:rsid w:val="00384444"/>
    <w:rsid w:val="00384773"/>
    <w:rsid w:val="00384A90"/>
    <w:rsid w:val="00384D80"/>
    <w:rsid w:val="0038563E"/>
    <w:rsid w:val="003857FC"/>
    <w:rsid w:val="00385817"/>
    <w:rsid w:val="003859D9"/>
    <w:rsid w:val="003859E4"/>
    <w:rsid w:val="00385BB3"/>
    <w:rsid w:val="00385F09"/>
    <w:rsid w:val="00385FB5"/>
    <w:rsid w:val="00386221"/>
    <w:rsid w:val="003865CE"/>
    <w:rsid w:val="00386F66"/>
    <w:rsid w:val="003874F0"/>
    <w:rsid w:val="00387C7D"/>
    <w:rsid w:val="00390098"/>
    <w:rsid w:val="00390668"/>
    <w:rsid w:val="00390AD1"/>
    <w:rsid w:val="003916C6"/>
    <w:rsid w:val="00392017"/>
    <w:rsid w:val="0039286E"/>
    <w:rsid w:val="00392CEA"/>
    <w:rsid w:val="00392FE7"/>
    <w:rsid w:val="00393756"/>
    <w:rsid w:val="00393974"/>
    <w:rsid w:val="0039413C"/>
    <w:rsid w:val="00394EDD"/>
    <w:rsid w:val="00395633"/>
    <w:rsid w:val="003956BD"/>
    <w:rsid w:val="00395936"/>
    <w:rsid w:val="00395E85"/>
    <w:rsid w:val="00396718"/>
    <w:rsid w:val="003967E2"/>
    <w:rsid w:val="0039680F"/>
    <w:rsid w:val="00396AA1"/>
    <w:rsid w:val="00397085"/>
    <w:rsid w:val="00397A67"/>
    <w:rsid w:val="00397AE3"/>
    <w:rsid w:val="00397CAB"/>
    <w:rsid w:val="003A01C2"/>
    <w:rsid w:val="003A056B"/>
    <w:rsid w:val="003A073C"/>
    <w:rsid w:val="003A1F89"/>
    <w:rsid w:val="003A21F8"/>
    <w:rsid w:val="003A25BC"/>
    <w:rsid w:val="003A2E39"/>
    <w:rsid w:val="003A2F66"/>
    <w:rsid w:val="003A3991"/>
    <w:rsid w:val="003A4AE1"/>
    <w:rsid w:val="003A4AFA"/>
    <w:rsid w:val="003A4BAC"/>
    <w:rsid w:val="003A4C20"/>
    <w:rsid w:val="003A5658"/>
    <w:rsid w:val="003A57E5"/>
    <w:rsid w:val="003A582F"/>
    <w:rsid w:val="003A62EF"/>
    <w:rsid w:val="003A63B2"/>
    <w:rsid w:val="003A697A"/>
    <w:rsid w:val="003A6AE6"/>
    <w:rsid w:val="003A6C11"/>
    <w:rsid w:val="003A6FE0"/>
    <w:rsid w:val="003A71C6"/>
    <w:rsid w:val="003A7E2F"/>
    <w:rsid w:val="003B02B6"/>
    <w:rsid w:val="003B060E"/>
    <w:rsid w:val="003B0AC3"/>
    <w:rsid w:val="003B0E59"/>
    <w:rsid w:val="003B1040"/>
    <w:rsid w:val="003B1042"/>
    <w:rsid w:val="003B13C7"/>
    <w:rsid w:val="003B15C9"/>
    <w:rsid w:val="003B162A"/>
    <w:rsid w:val="003B1721"/>
    <w:rsid w:val="003B18B1"/>
    <w:rsid w:val="003B1CF4"/>
    <w:rsid w:val="003B1E68"/>
    <w:rsid w:val="003B1F1E"/>
    <w:rsid w:val="003B216C"/>
    <w:rsid w:val="003B2382"/>
    <w:rsid w:val="003B316E"/>
    <w:rsid w:val="003B3B56"/>
    <w:rsid w:val="003B3BC8"/>
    <w:rsid w:val="003B3D1F"/>
    <w:rsid w:val="003B481A"/>
    <w:rsid w:val="003B48D8"/>
    <w:rsid w:val="003B4961"/>
    <w:rsid w:val="003B4FE5"/>
    <w:rsid w:val="003B5341"/>
    <w:rsid w:val="003B540C"/>
    <w:rsid w:val="003B5843"/>
    <w:rsid w:val="003B6DCB"/>
    <w:rsid w:val="003B7257"/>
    <w:rsid w:val="003B7E0E"/>
    <w:rsid w:val="003C075C"/>
    <w:rsid w:val="003C07B2"/>
    <w:rsid w:val="003C09A1"/>
    <w:rsid w:val="003C09E5"/>
    <w:rsid w:val="003C0B4B"/>
    <w:rsid w:val="003C0C8A"/>
    <w:rsid w:val="003C0EDD"/>
    <w:rsid w:val="003C0EE0"/>
    <w:rsid w:val="003C0F6A"/>
    <w:rsid w:val="003C176E"/>
    <w:rsid w:val="003C17A6"/>
    <w:rsid w:val="003C1B9E"/>
    <w:rsid w:val="003C33BB"/>
    <w:rsid w:val="003C3665"/>
    <w:rsid w:val="003C37CA"/>
    <w:rsid w:val="003C3867"/>
    <w:rsid w:val="003C39F2"/>
    <w:rsid w:val="003C39FB"/>
    <w:rsid w:val="003C3B10"/>
    <w:rsid w:val="003C410D"/>
    <w:rsid w:val="003C422F"/>
    <w:rsid w:val="003C4B24"/>
    <w:rsid w:val="003C4B31"/>
    <w:rsid w:val="003C5609"/>
    <w:rsid w:val="003C5709"/>
    <w:rsid w:val="003C5B6F"/>
    <w:rsid w:val="003C6048"/>
    <w:rsid w:val="003C625D"/>
    <w:rsid w:val="003C683E"/>
    <w:rsid w:val="003C6DC8"/>
    <w:rsid w:val="003C702E"/>
    <w:rsid w:val="003C7B25"/>
    <w:rsid w:val="003C7F81"/>
    <w:rsid w:val="003D0FCB"/>
    <w:rsid w:val="003D10A4"/>
    <w:rsid w:val="003D1ABD"/>
    <w:rsid w:val="003D1C92"/>
    <w:rsid w:val="003D25CF"/>
    <w:rsid w:val="003D3050"/>
    <w:rsid w:val="003D3A34"/>
    <w:rsid w:val="003D3FA8"/>
    <w:rsid w:val="003D432D"/>
    <w:rsid w:val="003D434D"/>
    <w:rsid w:val="003D477A"/>
    <w:rsid w:val="003D510D"/>
    <w:rsid w:val="003D5218"/>
    <w:rsid w:val="003D57D4"/>
    <w:rsid w:val="003D57EA"/>
    <w:rsid w:val="003D5A8D"/>
    <w:rsid w:val="003D5AB5"/>
    <w:rsid w:val="003D610F"/>
    <w:rsid w:val="003D6344"/>
    <w:rsid w:val="003D6DC8"/>
    <w:rsid w:val="003D6E7B"/>
    <w:rsid w:val="003D78A1"/>
    <w:rsid w:val="003D7A53"/>
    <w:rsid w:val="003E0098"/>
    <w:rsid w:val="003E02E4"/>
    <w:rsid w:val="003E0388"/>
    <w:rsid w:val="003E038C"/>
    <w:rsid w:val="003E0538"/>
    <w:rsid w:val="003E0815"/>
    <w:rsid w:val="003E1346"/>
    <w:rsid w:val="003E1360"/>
    <w:rsid w:val="003E13B8"/>
    <w:rsid w:val="003E1D4B"/>
    <w:rsid w:val="003E285A"/>
    <w:rsid w:val="003E29AA"/>
    <w:rsid w:val="003E2DD5"/>
    <w:rsid w:val="003E30BF"/>
    <w:rsid w:val="003E3375"/>
    <w:rsid w:val="003E33EE"/>
    <w:rsid w:val="003E45DA"/>
    <w:rsid w:val="003E4839"/>
    <w:rsid w:val="003E4A80"/>
    <w:rsid w:val="003E4E6C"/>
    <w:rsid w:val="003E5084"/>
    <w:rsid w:val="003E52B0"/>
    <w:rsid w:val="003E52E1"/>
    <w:rsid w:val="003E53DD"/>
    <w:rsid w:val="003E54DD"/>
    <w:rsid w:val="003E5EC3"/>
    <w:rsid w:val="003E6309"/>
    <w:rsid w:val="003E665C"/>
    <w:rsid w:val="003E6689"/>
    <w:rsid w:val="003E6890"/>
    <w:rsid w:val="003E6D50"/>
    <w:rsid w:val="003E718B"/>
    <w:rsid w:val="003E7463"/>
    <w:rsid w:val="003E7C2C"/>
    <w:rsid w:val="003E7CA7"/>
    <w:rsid w:val="003E7DF1"/>
    <w:rsid w:val="003F06CB"/>
    <w:rsid w:val="003F08D4"/>
    <w:rsid w:val="003F0A81"/>
    <w:rsid w:val="003F0A8B"/>
    <w:rsid w:val="003F141C"/>
    <w:rsid w:val="003F16F6"/>
    <w:rsid w:val="003F2445"/>
    <w:rsid w:val="003F27D8"/>
    <w:rsid w:val="003F296D"/>
    <w:rsid w:val="003F2D65"/>
    <w:rsid w:val="003F3A0E"/>
    <w:rsid w:val="003F3F1D"/>
    <w:rsid w:val="003F4169"/>
    <w:rsid w:val="003F41CE"/>
    <w:rsid w:val="003F440F"/>
    <w:rsid w:val="003F490E"/>
    <w:rsid w:val="003F4A57"/>
    <w:rsid w:val="003F4EA2"/>
    <w:rsid w:val="003F4FDA"/>
    <w:rsid w:val="003F5033"/>
    <w:rsid w:val="003F5467"/>
    <w:rsid w:val="003F56F7"/>
    <w:rsid w:val="003F5735"/>
    <w:rsid w:val="003F63AD"/>
    <w:rsid w:val="003F6667"/>
    <w:rsid w:val="003F66DA"/>
    <w:rsid w:val="003F76E7"/>
    <w:rsid w:val="003F7BE6"/>
    <w:rsid w:val="003F7DD0"/>
    <w:rsid w:val="003F7F25"/>
    <w:rsid w:val="003F7FDC"/>
    <w:rsid w:val="004003B5"/>
    <w:rsid w:val="004006EC"/>
    <w:rsid w:val="0040072D"/>
    <w:rsid w:val="00400D84"/>
    <w:rsid w:val="0040155A"/>
    <w:rsid w:val="00401BFB"/>
    <w:rsid w:val="00401F05"/>
    <w:rsid w:val="004024EE"/>
    <w:rsid w:val="00402D5B"/>
    <w:rsid w:val="00402F3C"/>
    <w:rsid w:val="00403277"/>
    <w:rsid w:val="004032B9"/>
    <w:rsid w:val="00404781"/>
    <w:rsid w:val="004052C7"/>
    <w:rsid w:val="00405328"/>
    <w:rsid w:val="00405452"/>
    <w:rsid w:val="0040551B"/>
    <w:rsid w:val="00405D27"/>
    <w:rsid w:val="0040656E"/>
    <w:rsid w:val="00406822"/>
    <w:rsid w:val="00406AC7"/>
    <w:rsid w:val="00407730"/>
    <w:rsid w:val="00407866"/>
    <w:rsid w:val="00407CCE"/>
    <w:rsid w:val="0041039C"/>
    <w:rsid w:val="00410560"/>
    <w:rsid w:val="004117F7"/>
    <w:rsid w:val="00411C97"/>
    <w:rsid w:val="0041214A"/>
    <w:rsid w:val="004122E0"/>
    <w:rsid w:val="00412337"/>
    <w:rsid w:val="00412D95"/>
    <w:rsid w:val="004137B7"/>
    <w:rsid w:val="00413866"/>
    <w:rsid w:val="0041389E"/>
    <w:rsid w:val="0041404A"/>
    <w:rsid w:val="0041504D"/>
    <w:rsid w:val="00415268"/>
    <w:rsid w:val="00415611"/>
    <w:rsid w:val="00415A18"/>
    <w:rsid w:val="00415E85"/>
    <w:rsid w:val="00415E87"/>
    <w:rsid w:val="00416AED"/>
    <w:rsid w:val="00417672"/>
    <w:rsid w:val="00417718"/>
    <w:rsid w:val="004178AE"/>
    <w:rsid w:val="00417EB9"/>
    <w:rsid w:val="00420E95"/>
    <w:rsid w:val="00421466"/>
    <w:rsid w:val="00421BA2"/>
    <w:rsid w:val="004226A0"/>
    <w:rsid w:val="00422C08"/>
    <w:rsid w:val="00422FE9"/>
    <w:rsid w:val="00423709"/>
    <w:rsid w:val="00423AA9"/>
    <w:rsid w:val="00424056"/>
    <w:rsid w:val="00424D26"/>
    <w:rsid w:val="00425109"/>
    <w:rsid w:val="004254EF"/>
    <w:rsid w:val="004257FC"/>
    <w:rsid w:val="004258A8"/>
    <w:rsid w:val="00426327"/>
    <w:rsid w:val="00426351"/>
    <w:rsid w:val="00426B93"/>
    <w:rsid w:val="00426CCE"/>
    <w:rsid w:val="00427370"/>
    <w:rsid w:val="00427679"/>
    <w:rsid w:val="00427815"/>
    <w:rsid w:val="00427BC2"/>
    <w:rsid w:val="00427D59"/>
    <w:rsid w:val="00427E7A"/>
    <w:rsid w:val="00427EF3"/>
    <w:rsid w:val="00430128"/>
    <w:rsid w:val="0043048B"/>
    <w:rsid w:val="00430C4F"/>
    <w:rsid w:val="00431CE6"/>
    <w:rsid w:val="00432685"/>
    <w:rsid w:val="004328EB"/>
    <w:rsid w:val="00433882"/>
    <w:rsid w:val="00433B8B"/>
    <w:rsid w:val="00433C1D"/>
    <w:rsid w:val="00434372"/>
    <w:rsid w:val="00434BEC"/>
    <w:rsid w:val="00434DC3"/>
    <w:rsid w:val="00434E2F"/>
    <w:rsid w:val="00435AEE"/>
    <w:rsid w:val="004361C1"/>
    <w:rsid w:val="00436C8E"/>
    <w:rsid w:val="00436CEF"/>
    <w:rsid w:val="00436DA3"/>
    <w:rsid w:val="00436DFC"/>
    <w:rsid w:val="00437185"/>
    <w:rsid w:val="004371B1"/>
    <w:rsid w:val="004377EB"/>
    <w:rsid w:val="004403F8"/>
    <w:rsid w:val="00440A46"/>
    <w:rsid w:val="00440B92"/>
    <w:rsid w:val="00440BD7"/>
    <w:rsid w:val="0044205F"/>
    <w:rsid w:val="00442DF1"/>
    <w:rsid w:val="004433B2"/>
    <w:rsid w:val="004434A0"/>
    <w:rsid w:val="004437E8"/>
    <w:rsid w:val="0044401A"/>
    <w:rsid w:val="004440FB"/>
    <w:rsid w:val="004449FA"/>
    <w:rsid w:val="00444A5C"/>
    <w:rsid w:val="00444B1C"/>
    <w:rsid w:val="00444D77"/>
    <w:rsid w:val="00444DD1"/>
    <w:rsid w:val="00444F04"/>
    <w:rsid w:val="00445227"/>
    <w:rsid w:val="0044553E"/>
    <w:rsid w:val="004457D0"/>
    <w:rsid w:val="00445A83"/>
    <w:rsid w:val="00445D51"/>
    <w:rsid w:val="00445F3B"/>
    <w:rsid w:val="004468FC"/>
    <w:rsid w:val="00446D7A"/>
    <w:rsid w:val="0044704C"/>
    <w:rsid w:val="00447804"/>
    <w:rsid w:val="0045001E"/>
    <w:rsid w:val="0045004A"/>
    <w:rsid w:val="00450735"/>
    <w:rsid w:val="004511D8"/>
    <w:rsid w:val="0045144C"/>
    <w:rsid w:val="00451B99"/>
    <w:rsid w:val="004521B6"/>
    <w:rsid w:val="00452A07"/>
    <w:rsid w:val="00452E4F"/>
    <w:rsid w:val="0045343F"/>
    <w:rsid w:val="00453997"/>
    <w:rsid w:val="00453EB0"/>
    <w:rsid w:val="00453FE5"/>
    <w:rsid w:val="004543DF"/>
    <w:rsid w:val="00454C08"/>
    <w:rsid w:val="00454C43"/>
    <w:rsid w:val="004559FE"/>
    <w:rsid w:val="004564AB"/>
    <w:rsid w:val="004564E7"/>
    <w:rsid w:val="00456A88"/>
    <w:rsid w:val="00457502"/>
    <w:rsid w:val="00457A8C"/>
    <w:rsid w:val="00457E46"/>
    <w:rsid w:val="00460022"/>
    <w:rsid w:val="00460276"/>
    <w:rsid w:val="00460680"/>
    <w:rsid w:val="004621F8"/>
    <w:rsid w:val="00462D8D"/>
    <w:rsid w:val="004638E3"/>
    <w:rsid w:val="00463A57"/>
    <w:rsid w:val="00464484"/>
    <w:rsid w:val="0046481E"/>
    <w:rsid w:val="00464E9F"/>
    <w:rsid w:val="004652F1"/>
    <w:rsid w:val="00465AF7"/>
    <w:rsid w:val="00466645"/>
    <w:rsid w:val="00466873"/>
    <w:rsid w:val="00466F2C"/>
    <w:rsid w:val="004673D7"/>
    <w:rsid w:val="00470159"/>
    <w:rsid w:val="004706A0"/>
    <w:rsid w:val="0047089E"/>
    <w:rsid w:val="0047099E"/>
    <w:rsid w:val="00470B5E"/>
    <w:rsid w:val="00470BD4"/>
    <w:rsid w:val="004713D0"/>
    <w:rsid w:val="004719AF"/>
    <w:rsid w:val="004722C6"/>
    <w:rsid w:val="00472828"/>
    <w:rsid w:val="00472F45"/>
    <w:rsid w:val="00473179"/>
    <w:rsid w:val="004734C5"/>
    <w:rsid w:val="00473BE8"/>
    <w:rsid w:val="00473FFE"/>
    <w:rsid w:val="004741B6"/>
    <w:rsid w:val="00474AF1"/>
    <w:rsid w:val="00474B8C"/>
    <w:rsid w:val="00474E96"/>
    <w:rsid w:val="00475012"/>
    <w:rsid w:val="00475072"/>
    <w:rsid w:val="0047516E"/>
    <w:rsid w:val="004753CE"/>
    <w:rsid w:val="00475938"/>
    <w:rsid w:val="00476356"/>
    <w:rsid w:val="004776C3"/>
    <w:rsid w:val="00477C6D"/>
    <w:rsid w:val="00477F53"/>
    <w:rsid w:val="00480128"/>
    <w:rsid w:val="0048050D"/>
    <w:rsid w:val="004807E0"/>
    <w:rsid w:val="004808AB"/>
    <w:rsid w:val="00480DD5"/>
    <w:rsid w:val="00480E80"/>
    <w:rsid w:val="00481014"/>
    <w:rsid w:val="0048140B"/>
    <w:rsid w:val="00481558"/>
    <w:rsid w:val="00481798"/>
    <w:rsid w:val="0048183A"/>
    <w:rsid w:val="00481BD4"/>
    <w:rsid w:val="00481EBB"/>
    <w:rsid w:val="00482476"/>
    <w:rsid w:val="00482833"/>
    <w:rsid w:val="00482A85"/>
    <w:rsid w:val="00482BDF"/>
    <w:rsid w:val="004832AB"/>
    <w:rsid w:val="0048375D"/>
    <w:rsid w:val="0048479E"/>
    <w:rsid w:val="004849BC"/>
    <w:rsid w:val="00484A6D"/>
    <w:rsid w:val="00484D1D"/>
    <w:rsid w:val="004853F1"/>
    <w:rsid w:val="0048543D"/>
    <w:rsid w:val="0048547B"/>
    <w:rsid w:val="00485A96"/>
    <w:rsid w:val="00485AD9"/>
    <w:rsid w:val="00485AE1"/>
    <w:rsid w:val="004863E3"/>
    <w:rsid w:val="00486A75"/>
    <w:rsid w:val="00486D29"/>
    <w:rsid w:val="00487238"/>
    <w:rsid w:val="00490AEF"/>
    <w:rsid w:val="00491058"/>
    <w:rsid w:val="004910C4"/>
    <w:rsid w:val="00491B08"/>
    <w:rsid w:val="00491DCC"/>
    <w:rsid w:val="00491EBD"/>
    <w:rsid w:val="00491F8D"/>
    <w:rsid w:val="00492AEC"/>
    <w:rsid w:val="004930D2"/>
    <w:rsid w:val="004934E2"/>
    <w:rsid w:val="00493822"/>
    <w:rsid w:val="00493C7B"/>
    <w:rsid w:val="00493E15"/>
    <w:rsid w:val="00494242"/>
    <w:rsid w:val="004943A7"/>
    <w:rsid w:val="00494458"/>
    <w:rsid w:val="00494846"/>
    <w:rsid w:val="0049486F"/>
    <w:rsid w:val="00494AF2"/>
    <w:rsid w:val="00495C79"/>
    <w:rsid w:val="00496F08"/>
    <w:rsid w:val="004978D7"/>
    <w:rsid w:val="00497BA5"/>
    <w:rsid w:val="00497C12"/>
    <w:rsid w:val="00497D7C"/>
    <w:rsid w:val="004A0C60"/>
    <w:rsid w:val="004A0D97"/>
    <w:rsid w:val="004A1337"/>
    <w:rsid w:val="004A1368"/>
    <w:rsid w:val="004A13E9"/>
    <w:rsid w:val="004A17F8"/>
    <w:rsid w:val="004A1826"/>
    <w:rsid w:val="004A1CC9"/>
    <w:rsid w:val="004A2189"/>
    <w:rsid w:val="004A2649"/>
    <w:rsid w:val="004A278F"/>
    <w:rsid w:val="004A288F"/>
    <w:rsid w:val="004A2EAA"/>
    <w:rsid w:val="004A2F84"/>
    <w:rsid w:val="004A30DB"/>
    <w:rsid w:val="004A344C"/>
    <w:rsid w:val="004A34AC"/>
    <w:rsid w:val="004A3500"/>
    <w:rsid w:val="004A37C2"/>
    <w:rsid w:val="004A38B0"/>
    <w:rsid w:val="004A4142"/>
    <w:rsid w:val="004A451E"/>
    <w:rsid w:val="004A4840"/>
    <w:rsid w:val="004A4CB6"/>
    <w:rsid w:val="004A4D24"/>
    <w:rsid w:val="004A54C7"/>
    <w:rsid w:val="004A6953"/>
    <w:rsid w:val="004A6B2D"/>
    <w:rsid w:val="004A757E"/>
    <w:rsid w:val="004A7872"/>
    <w:rsid w:val="004A7D65"/>
    <w:rsid w:val="004B03FD"/>
    <w:rsid w:val="004B12F5"/>
    <w:rsid w:val="004B1794"/>
    <w:rsid w:val="004B2348"/>
    <w:rsid w:val="004B2836"/>
    <w:rsid w:val="004B2C87"/>
    <w:rsid w:val="004B2CC9"/>
    <w:rsid w:val="004B2CCA"/>
    <w:rsid w:val="004B2EC1"/>
    <w:rsid w:val="004B334C"/>
    <w:rsid w:val="004B380E"/>
    <w:rsid w:val="004B3DA9"/>
    <w:rsid w:val="004B4A78"/>
    <w:rsid w:val="004B561A"/>
    <w:rsid w:val="004B586C"/>
    <w:rsid w:val="004B5D06"/>
    <w:rsid w:val="004B6081"/>
    <w:rsid w:val="004B64A2"/>
    <w:rsid w:val="004B6A11"/>
    <w:rsid w:val="004B71FB"/>
    <w:rsid w:val="004B7A20"/>
    <w:rsid w:val="004C0049"/>
    <w:rsid w:val="004C06EB"/>
    <w:rsid w:val="004C0F2D"/>
    <w:rsid w:val="004C116B"/>
    <w:rsid w:val="004C1331"/>
    <w:rsid w:val="004C1D48"/>
    <w:rsid w:val="004C1F8B"/>
    <w:rsid w:val="004C1FA3"/>
    <w:rsid w:val="004C2681"/>
    <w:rsid w:val="004C2931"/>
    <w:rsid w:val="004C2DD5"/>
    <w:rsid w:val="004C3111"/>
    <w:rsid w:val="004C401F"/>
    <w:rsid w:val="004C44ED"/>
    <w:rsid w:val="004C4BF1"/>
    <w:rsid w:val="004C5DAB"/>
    <w:rsid w:val="004C5F00"/>
    <w:rsid w:val="004C66AC"/>
    <w:rsid w:val="004C7361"/>
    <w:rsid w:val="004C7670"/>
    <w:rsid w:val="004C78A0"/>
    <w:rsid w:val="004D0590"/>
    <w:rsid w:val="004D073D"/>
    <w:rsid w:val="004D0EFE"/>
    <w:rsid w:val="004D1216"/>
    <w:rsid w:val="004D1311"/>
    <w:rsid w:val="004D1998"/>
    <w:rsid w:val="004D1D10"/>
    <w:rsid w:val="004D1EEF"/>
    <w:rsid w:val="004D35F1"/>
    <w:rsid w:val="004D3777"/>
    <w:rsid w:val="004D37A0"/>
    <w:rsid w:val="004D3958"/>
    <w:rsid w:val="004D3B9D"/>
    <w:rsid w:val="004D3DC1"/>
    <w:rsid w:val="004D3EA3"/>
    <w:rsid w:val="004D4035"/>
    <w:rsid w:val="004D454B"/>
    <w:rsid w:val="004D503F"/>
    <w:rsid w:val="004D5A59"/>
    <w:rsid w:val="004D5E5F"/>
    <w:rsid w:val="004D5E94"/>
    <w:rsid w:val="004D62FE"/>
    <w:rsid w:val="004D6566"/>
    <w:rsid w:val="004D65DB"/>
    <w:rsid w:val="004D6F0A"/>
    <w:rsid w:val="004D7223"/>
    <w:rsid w:val="004E0356"/>
    <w:rsid w:val="004E0DF1"/>
    <w:rsid w:val="004E132F"/>
    <w:rsid w:val="004E1627"/>
    <w:rsid w:val="004E1F36"/>
    <w:rsid w:val="004E255A"/>
    <w:rsid w:val="004E26F1"/>
    <w:rsid w:val="004E32DE"/>
    <w:rsid w:val="004E34C6"/>
    <w:rsid w:val="004E37F7"/>
    <w:rsid w:val="004E3A99"/>
    <w:rsid w:val="004E3F01"/>
    <w:rsid w:val="004E426E"/>
    <w:rsid w:val="004E427E"/>
    <w:rsid w:val="004E4FEC"/>
    <w:rsid w:val="004E6421"/>
    <w:rsid w:val="004E643D"/>
    <w:rsid w:val="004E6521"/>
    <w:rsid w:val="004E6778"/>
    <w:rsid w:val="004E6B83"/>
    <w:rsid w:val="004E7B53"/>
    <w:rsid w:val="004E7BE1"/>
    <w:rsid w:val="004E7F1C"/>
    <w:rsid w:val="004F00A0"/>
    <w:rsid w:val="004F081A"/>
    <w:rsid w:val="004F110B"/>
    <w:rsid w:val="004F1997"/>
    <w:rsid w:val="004F19B4"/>
    <w:rsid w:val="004F1C50"/>
    <w:rsid w:val="004F1E52"/>
    <w:rsid w:val="004F2087"/>
    <w:rsid w:val="004F2534"/>
    <w:rsid w:val="004F26AF"/>
    <w:rsid w:val="004F2B57"/>
    <w:rsid w:val="004F2D5F"/>
    <w:rsid w:val="004F2EB1"/>
    <w:rsid w:val="004F30A7"/>
    <w:rsid w:val="004F32B8"/>
    <w:rsid w:val="004F355A"/>
    <w:rsid w:val="004F3B51"/>
    <w:rsid w:val="004F3BED"/>
    <w:rsid w:val="004F3BFD"/>
    <w:rsid w:val="004F409F"/>
    <w:rsid w:val="004F4618"/>
    <w:rsid w:val="004F4712"/>
    <w:rsid w:val="004F488A"/>
    <w:rsid w:val="004F4D93"/>
    <w:rsid w:val="004F54BE"/>
    <w:rsid w:val="004F6444"/>
    <w:rsid w:val="004F65FB"/>
    <w:rsid w:val="004F67CC"/>
    <w:rsid w:val="004F68D8"/>
    <w:rsid w:val="004F6EE2"/>
    <w:rsid w:val="004F6FA2"/>
    <w:rsid w:val="004F72CA"/>
    <w:rsid w:val="004F73BC"/>
    <w:rsid w:val="004F7FE1"/>
    <w:rsid w:val="005005AD"/>
    <w:rsid w:val="005005E7"/>
    <w:rsid w:val="00500A1A"/>
    <w:rsid w:val="00500CF9"/>
    <w:rsid w:val="0050138E"/>
    <w:rsid w:val="00501FB8"/>
    <w:rsid w:val="00502080"/>
    <w:rsid w:val="005021A0"/>
    <w:rsid w:val="0050269B"/>
    <w:rsid w:val="00502C4B"/>
    <w:rsid w:val="00504692"/>
    <w:rsid w:val="0050480B"/>
    <w:rsid w:val="00504ADD"/>
    <w:rsid w:val="00505181"/>
    <w:rsid w:val="0050528C"/>
    <w:rsid w:val="00505D5D"/>
    <w:rsid w:val="00506545"/>
    <w:rsid w:val="00506764"/>
    <w:rsid w:val="0050716A"/>
    <w:rsid w:val="0050727D"/>
    <w:rsid w:val="00507583"/>
    <w:rsid w:val="00507DE5"/>
    <w:rsid w:val="00507E4D"/>
    <w:rsid w:val="00510184"/>
    <w:rsid w:val="00510EAA"/>
    <w:rsid w:val="00511506"/>
    <w:rsid w:val="00511ECB"/>
    <w:rsid w:val="00511FC5"/>
    <w:rsid w:val="00512A29"/>
    <w:rsid w:val="005132C1"/>
    <w:rsid w:val="00513B5D"/>
    <w:rsid w:val="00513F8E"/>
    <w:rsid w:val="00514148"/>
    <w:rsid w:val="0051508F"/>
    <w:rsid w:val="005154A0"/>
    <w:rsid w:val="0051555E"/>
    <w:rsid w:val="0051568B"/>
    <w:rsid w:val="00515791"/>
    <w:rsid w:val="00515A69"/>
    <w:rsid w:val="00515CF0"/>
    <w:rsid w:val="005160C9"/>
    <w:rsid w:val="0051675A"/>
    <w:rsid w:val="00517151"/>
    <w:rsid w:val="0051727A"/>
    <w:rsid w:val="005179D3"/>
    <w:rsid w:val="00517BF3"/>
    <w:rsid w:val="00520556"/>
    <w:rsid w:val="00520CC6"/>
    <w:rsid w:val="00521461"/>
    <w:rsid w:val="0052151B"/>
    <w:rsid w:val="00521668"/>
    <w:rsid w:val="00522A63"/>
    <w:rsid w:val="00522D7C"/>
    <w:rsid w:val="005235E2"/>
    <w:rsid w:val="00523B5A"/>
    <w:rsid w:val="00523BBF"/>
    <w:rsid w:val="00523DC5"/>
    <w:rsid w:val="00523FB2"/>
    <w:rsid w:val="00524228"/>
    <w:rsid w:val="005243C1"/>
    <w:rsid w:val="00524F9E"/>
    <w:rsid w:val="0052501D"/>
    <w:rsid w:val="00525861"/>
    <w:rsid w:val="00525B42"/>
    <w:rsid w:val="005263B7"/>
    <w:rsid w:val="00526660"/>
    <w:rsid w:val="00526741"/>
    <w:rsid w:val="005267EC"/>
    <w:rsid w:val="0052710F"/>
    <w:rsid w:val="0052727A"/>
    <w:rsid w:val="0052748B"/>
    <w:rsid w:val="00527785"/>
    <w:rsid w:val="005278E2"/>
    <w:rsid w:val="00527D09"/>
    <w:rsid w:val="0053010D"/>
    <w:rsid w:val="005307CA"/>
    <w:rsid w:val="00530A49"/>
    <w:rsid w:val="00531279"/>
    <w:rsid w:val="005312C6"/>
    <w:rsid w:val="00531433"/>
    <w:rsid w:val="005318D2"/>
    <w:rsid w:val="00532156"/>
    <w:rsid w:val="00532E45"/>
    <w:rsid w:val="00532FC4"/>
    <w:rsid w:val="00533160"/>
    <w:rsid w:val="00533365"/>
    <w:rsid w:val="00533F20"/>
    <w:rsid w:val="0053406D"/>
    <w:rsid w:val="00534100"/>
    <w:rsid w:val="005342BB"/>
    <w:rsid w:val="0053438B"/>
    <w:rsid w:val="005344CF"/>
    <w:rsid w:val="005346AA"/>
    <w:rsid w:val="00534C2C"/>
    <w:rsid w:val="0053517B"/>
    <w:rsid w:val="00535772"/>
    <w:rsid w:val="005357CE"/>
    <w:rsid w:val="00535800"/>
    <w:rsid w:val="00535A32"/>
    <w:rsid w:val="00535B99"/>
    <w:rsid w:val="0053600C"/>
    <w:rsid w:val="00536A03"/>
    <w:rsid w:val="0053709C"/>
    <w:rsid w:val="005377CF"/>
    <w:rsid w:val="005379F7"/>
    <w:rsid w:val="00540801"/>
    <w:rsid w:val="00540E29"/>
    <w:rsid w:val="00540F43"/>
    <w:rsid w:val="005411A5"/>
    <w:rsid w:val="00541310"/>
    <w:rsid w:val="00542838"/>
    <w:rsid w:val="00543543"/>
    <w:rsid w:val="00543C8C"/>
    <w:rsid w:val="005443EC"/>
    <w:rsid w:val="005444E7"/>
    <w:rsid w:val="0054488B"/>
    <w:rsid w:val="005449AC"/>
    <w:rsid w:val="005449B2"/>
    <w:rsid w:val="00544BB5"/>
    <w:rsid w:val="00544E90"/>
    <w:rsid w:val="00545138"/>
    <w:rsid w:val="00545341"/>
    <w:rsid w:val="00545F6E"/>
    <w:rsid w:val="00546048"/>
    <w:rsid w:val="00546178"/>
    <w:rsid w:val="005469E5"/>
    <w:rsid w:val="00546BF5"/>
    <w:rsid w:val="00546D2E"/>
    <w:rsid w:val="00546E9B"/>
    <w:rsid w:val="00546EB2"/>
    <w:rsid w:val="005475D6"/>
    <w:rsid w:val="005477DF"/>
    <w:rsid w:val="00547851"/>
    <w:rsid w:val="00547E2F"/>
    <w:rsid w:val="00550795"/>
    <w:rsid w:val="00551468"/>
    <w:rsid w:val="005517A4"/>
    <w:rsid w:val="005517B8"/>
    <w:rsid w:val="00551E55"/>
    <w:rsid w:val="00552944"/>
    <w:rsid w:val="00553313"/>
    <w:rsid w:val="005534DE"/>
    <w:rsid w:val="0055403B"/>
    <w:rsid w:val="00554410"/>
    <w:rsid w:val="00554B90"/>
    <w:rsid w:val="00554EDC"/>
    <w:rsid w:val="005555BF"/>
    <w:rsid w:val="00555E51"/>
    <w:rsid w:val="0055604E"/>
    <w:rsid w:val="00556C75"/>
    <w:rsid w:val="00557795"/>
    <w:rsid w:val="005602A2"/>
    <w:rsid w:val="0056150D"/>
    <w:rsid w:val="00561FE6"/>
    <w:rsid w:val="00562054"/>
    <w:rsid w:val="00562532"/>
    <w:rsid w:val="00562CC1"/>
    <w:rsid w:val="005635F6"/>
    <w:rsid w:val="00563CF5"/>
    <w:rsid w:val="00563E6E"/>
    <w:rsid w:val="0056437F"/>
    <w:rsid w:val="00564A21"/>
    <w:rsid w:val="00564C17"/>
    <w:rsid w:val="00564EF6"/>
    <w:rsid w:val="00564FDC"/>
    <w:rsid w:val="0056538E"/>
    <w:rsid w:val="00565522"/>
    <w:rsid w:val="00565BDB"/>
    <w:rsid w:val="005672DD"/>
    <w:rsid w:val="0056766D"/>
    <w:rsid w:val="0057000D"/>
    <w:rsid w:val="005700A5"/>
    <w:rsid w:val="00570250"/>
    <w:rsid w:val="005704AC"/>
    <w:rsid w:val="00570A1B"/>
    <w:rsid w:val="00570C6D"/>
    <w:rsid w:val="00570CC9"/>
    <w:rsid w:val="00571469"/>
    <w:rsid w:val="00571BD5"/>
    <w:rsid w:val="00571EEC"/>
    <w:rsid w:val="0057225D"/>
    <w:rsid w:val="00572390"/>
    <w:rsid w:val="00572867"/>
    <w:rsid w:val="00572C52"/>
    <w:rsid w:val="00573080"/>
    <w:rsid w:val="00573093"/>
    <w:rsid w:val="005738C7"/>
    <w:rsid w:val="00574D5E"/>
    <w:rsid w:val="005750A9"/>
    <w:rsid w:val="005751A7"/>
    <w:rsid w:val="00575844"/>
    <w:rsid w:val="00575CE6"/>
    <w:rsid w:val="00576BDE"/>
    <w:rsid w:val="00576C7F"/>
    <w:rsid w:val="0057724A"/>
    <w:rsid w:val="00577FC9"/>
    <w:rsid w:val="005811CC"/>
    <w:rsid w:val="00581222"/>
    <w:rsid w:val="00582E39"/>
    <w:rsid w:val="00583685"/>
    <w:rsid w:val="005836C7"/>
    <w:rsid w:val="00583812"/>
    <w:rsid w:val="00583A7C"/>
    <w:rsid w:val="00583B81"/>
    <w:rsid w:val="00583DBA"/>
    <w:rsid w:val="00584A94"/>
    <w:rsid w:val="00584B90"/>
    <w:rsid w:val="00585088"/>
    <w:rsid w:val="00585534"/>
    <w:rsid w:val="00585A24"/>
    <w:rsid w:val="00585F01"/>
    <w:rsid w:val="005878CA"/>
    <w:rsid w:val="00587A22"/>
    <w:rsid w:val="00587DFB"/>
    <w:rsid w:val="00587F16"/>
    <w:rsid w:val="00587F89"/>
    <w:rsid w:val="0059015A"/>
    <w:rsid w:val="00590A86"/>
    <w:rsid w:val="00590DF5"/>
    <w:rsid w:val="00590FCA"/>
    <w:rsid w:val="005915C1"/>
    <w:rsid w:val="0059182B"/>
    <w:rsid w:val="0059238F"/>
    <w:rsid w:val="00592F68"/>
    <w:rsid w:val="0059310F"/>
    <w:rsid w:val="00594101"/>
    <w:rsid w:val="00594715"/>
    <w:rsid w:val="00594D9D"/>
    <w:rsid w:val="005951BB"/>
    <w:rsid w:val="00595531"/>
    <w:rsid w:val="0059563F"/>
    <w:rsid w:val="005958EC"/>
    <w:rsid w:val="0059598C"/>
    <w:rsid w:val="00595C28"/>
    <w:rsid w:val="00595D56"/>
    <w:rsid w:val="005967E8"/>
    <w:rsid w:val="0059698D"/>
    <w:rsid w:val="00596ACA"/>
    <w:rsid w:val="00596EBD"/>
    <w:rsid w:val="00596FE3"/>
    <w:rsid w:val="00597A7F"/>
    <w:rsid w:val="005A06C1"/>
    <w:rsid w:val="005A0F3A"/>
    <w:rsid w:val="005A11B7"/>
    <w:rsid w:val="005A233B"/>
    <w:rsid w:val="005A245E"/>
    <w:rsid w:val="005A2464"/>
    <w:rsid w:val="005A2634"/>
    <w:rsid w:val="005A2D03"/>
    <w:rsid w:val="005A30A1"/>
    <w:rsid w:val="005A3173"/>
    <w:rsid w:val="005A3223"/>
    <w:rsid w:val="005A38AF"/>
    <w:rsid w:val="005A39E2"/>
    <w:rsid w:val="005A3A8D"/>
    <w:rsid w:val="005A3B0C"/>
    <w:rsid w:val="005A3DE1"/>
    <w:rsid w:val="005A44D6"/>
    <w:rsid w:val="005A4975"/>
    <w:rsid w:val="005A4BD2"/>
    <w:rsid w:val="005A4DE3"/>
    <w:rsid w:val="005A4E90"/>
    <w:rsid w:val="005A4F3E"/>
    <w:rsid w:val="005A591A"/>
    <w:rsid w:val="005A5934"/>
    <w:rsid w:val="005A5CAF"/>
    <w:rsid w:val="005A66DD"/>
    <w:rsid w:val="005A676C"/>
    <w:rsid w:val="005A67B4"/>
    <w:rsid w:val="005A683D"/>
    <w:rsid w:val="005A6B73"/>
    <w:rsid w:val="005A714F"/>
    <w:rsid w:val="005A74E0"/>
    <w:rsid w:val="005A77B4"/>
    <w:rsid w:val="005A79CC"/>
    <w:rsid w:val="005A79D2"/>
    <w:rsid w:val="005A7A21"/>
    <w:rsid w:val="005B083A"/>
    <w:rsid w:val="005B0D3E"/>
    <w:rsid w:val="005B11C2"/>
    <w:rsid w:val="005B12DE"/>
    <w:rsid w:val="005B1358"/>
    <w:rsid w:val="005B1AEA"/>
    <w:rsid w:val="005B1BEA"/>
    <w:rsid w:val="005B2011"/>
    <w:rsid w:val="005B2527"/>
    <w:rsid w:val="005B27C5"/>
    <w:rsid w:val="005B2B00"/>
    <w:rsid w:val="005B30C6"/>
    <w:rsid w:val="005B3524"/>
    <w:rsid w:val="005B367B"/>
    <w:rsid w:val="005B3C3E"/>
    <w:rsid w:val="005B3D2A"/>
    <w:rsid w:val="005B44FE"/>
    <w:rsid w:val="005B46AB"/>
    <w:rsid w:val="005B4B01"/>
    <w:rsid w:val="005B513D"/>
    <w:rsid w:val="005B5BED"/>
    <w:rsid w:val="005B6249"/>
    <w:rsid w:val="005B7104"/>
    <w:rsid w:val="005B719B"/>
    <w:rsid w:val="005B7F35"/>
    <w:rsid w:val="005B7FE1"/>
    <w:rsid w:val="005C22BB"/>
    <w:rsid w:val="005C242A"/>
    <w:rsid w:val="005C2F8B"/>
    <w:rsid w:val="005C3038"/>
    <w:rsid w:val="005C30CB"/>
    <w:rsid w:val="005C30CD"/>
    <w:rsid w:val="005C31F6"/>
    <w:rsid w:val="005C320C"/>
    <w:rsid w:val="005C33EF"/>
    <w:rsid w:val="005C3741"/>
    <w:rsid w:val="005C412D"/>
    <w:rsid w:val="005C43D1"/>
    <w:rsid w:val="005C4BE0"/>
    <w:rsid w:val="005C4E03"/>
    <w:rsid w:val="005C4F26"/>
    <w:rsid w:val="005C5AD6"/>
    <w:rsid w:val="005C5AFB"/>
    <w:rsid w:val="005C5DB2"/>
    <w:rsid w:val="005C60AD"/>
    <w:rsid w:val="005C6DAC"/>
    <w:rsid w:val="005C6FE1"/>
    <w:rsid w:val="005C7538"/>
    <w:rsid w:val="005C7851"/>
    <w:rsid w:val="005C795D"/>
    <w:rsid w:val="005C7C9C"/>
    <w:rsid w:val="005D0D02"/>
    <w:rsid w:val="005D2272"/>
    <w:rsid w:val="005D25EF"/>
    <w:rsid w:val="005D2A3E"/>
    <w:rsid w:val="005D339F"/>
    <w:rsid w:val="005D3977"/>
    <w:rsid w:val="005D3B0D"/>
    <w:rsid w:val="005D3DEC"/>
    <w:rsid w:val="005D48B4"/>
    <w:rsid w:val="005D4FFE"/>
    <w:rsid w:val="005D52D3"/>
    <w:rsid w:val="005D61DB"/>
    <w:rsid w:val="005D653D"/>
    <w:rsid w:val="005D66C1"/>
    <w:rsid w:val="005D6A0F"/>
    <w:rsid w:val="005D6A1A"/>
    <w:rsid w:val="005D6EF3"/>
    <w:rsid w:val="005D7E5D"/>
    <w:rsid w:val="005E0814"/>
    <w:rsid w:val="005E0A87"/>
    <w:rsid w:val="005E0A96"/>
    <w:rsid w:val="005E0BF9"/>
    <w:rsid w:val="005E0D8A"/>
    <w:rsid w:val="005E131F"/>
    <w:rsid w:val="005E15C5"/>
    <w:rsid w:val="005E18CA"/>
    <w:rsid w:val="005E1B6E"/>
    <w:rsid w:val="005E211D"/>
    <w:rsid w:val="005E2385"/>
    <w:rsid w:val="005E2F4B"/>
    <w:rsid w:val="005E3A6D"/>
    <w:rsid w:val="005E3C55"/>
    <w:rsid w:val="005E426B"/>
    <w:rsid w:val="005E4C94"/>
    <w:rsid w:val="005E4F73"/>
    <w:rsid w:val="005E53DC"/>
    <w:rsid w:val="005E5581"/>
    <w:rsid w:val="005E5757"/>
    <w:rsid w:val="005E60CB"/>
    <w:rsid w:val="005E62AC"/>
    <w:rsid w:val="005E6331"/>
    <w:rsid w:val="005E65D1"/>
    <w:rsid w:val="005E7358"/>
    <w:rsid w:val="005E74A1"/>
    <w:rsid w:val="005F02FB"/>
    <w:rsid w:val="005F0D30"/>
    <w:rsid w:val="005F0D71"/>
    <w:rsid w:val="005F0E84"/>
    <w:rsid w:val="005F112E"/>
    <w:rsid w:val="005F11AC"/>
    <w:rsid w:val="005F120B"/>
    <w:rsid w:val="005F19A1"/>
    <w:rsid w:val="005F1DEC"/>
    <w:rsid w:val="005F250F"/>
    <w:rsid w:val="005F2531"/>
    <w:rsid w:val="005F2736"/>
    <w:rsid w:val="005F3D26"/>
    <w:rsid w:val="005F3D3A"/>
    <w:rsid w:val="005F3D99"/>
    <w:rsid w:val="005F435C"/>
    <w:rsid w:val="005F4598"/>
    <w:rsid w:val="005F48F5"/>
    <w:rsid w:val="005F4AE7"/>
    <w:rsid w:val="005F4D45"/>
    <w:rsid w:val="005F4D57"/>
    <w:rsid w:val="005F4FF2"/>
    <w:rsid w:val="005F549D"/>
    <w:rsid w:val="005F5AAF"/>
    <w:rsid w:val="005F5B54"/>
    <w:rsid w:val="005F5E91"/>
    <w:rsid w:val="005F603B"/>
    <w:rsid w:val="005F662F"/>
    <w:rsid w:val="005F6D02"/>
    <w:rsid w:val="006001EF"/>
    <w:rsid w:val="0060022C"/>
    <w:rsid w:val="00600559"/>
    <w:rsid w:val="00600990"/>
    <w:rsid w:val="00600E3F"/>
    <w:rsid w:val="00601200"/>
    <w:rsid w:val="006017CC"/>
    <w:rsid w:val="00602C16"/>
    <w:rsid w:val="00603307"/>
    <w:rsid w:val="00603C21"/>
    <w:rsid w:val="006050A3"/>
    <w:rsid w:val="00605127"/>
    <w:rsid w:val="00605136"/>
    <w:rsid w:val="00605434"/>
    <w:rsid w:val="0060578C"/>
    <w:rsid w:val="00605E97"/>
    <w:rsid w:val="00605F02"/>
    <w:rsid w:val="00607B2C"/>
    <w:rsid w:val="00607DF9"/>
    <w:rsid w:val="006112B7"/>
    <w:rsid w:val="006113CF"/>
    <w:rsid w:val="00611797"/>
    <w:rsid w:val="00611D60"/>
    <w:rsid w:val="006121B8"/>
    <w:rsid w:val="00612A52"/>
    <w:rsid w:val="00612A78"/>
    <w:rsid w:val="00612C3F"/>
    <w:rsid w:val="00613C1D"/>
    <w:rsid w:val="006140A4"/>
    <w:rsid w:val="0061455C"/>
    <w:rsid w:val="006145A5"/>
    <w:rsid w:val="00614670"/>
    <w:rsid w:val="00614FB1"/>
    <w:rsid w:val="0061514D"/>
    <w:rsid w:val="006152AC"/>
    <w:rsid w:val="006156AC"/>
    <w:rsid w:val="00615C38"/>
    <w:rsid w:val="0061699D"/>
    <w:rsid w:val="00616D33"/>
    <w:rsid w:val="00616D52"/>
    <w:rsid w:val="006170DB"/>
    <w:rsid w:val="0061768C"/>
    <w:rsid w:val="0061797A"/>
    <w:rsid w:val="00617BE6"/>
    <w:rsid w:val="006202EE"/>
    <w:rsid w:val="00620B1B"/>
    <w:rsid w:val="00620C48"/>
    <w:rsid w:val="00620C93"/>
    <w:rsid w:val="00622021"/>
    <w:rsid w:val="0062232C"/>
    <w:rsid w:val="00622CA2"/>
    <w:rsid w:val="0062319D"/>
    <w:rsid w:val="00623226"/>
    <w:rsid w:val="00623365"/>
    <w:rsid w:val="00623703"/>
    <w:rsid w:val="00623839"/>
    <w:rsid w:val="00623DC3"/>
    <w:rsid w:val="006242A1"/>
    <w:rsid w:val="00624E55"/>
    <w:rsid w:val="00625123"/>
    <w:rsid w:val="00625332"/>
    <w:rsid w:val="00625753"/>
    <w:rsid w:val="00625AE0"/>
    <w:rsid w:val="0062612F"/>
    <w:rsid w:val="00626303"/>
    <w:rsid w:val="006265A1"/>
    <w:rsid w:val="006273A8"/>
    <w:rsid w:val="006273DC"/>
    <w:rsid w:val="006274AE"/>
    <w:rsid w:val="006300F9"/>
    <w:rsid w:val="00630D8E"/>
    <w:rsid w:val="0063159C"/>
    <w:rsid w:val="006316D4"/>
    <w:rsid w:val="00631745"/>
    <w:rsid w:val="00631913"/>
    <w:rsid w:val="006319EB"/>
    <w:rsid w:val="00631A56"/>
    <w:rsid w:val="00632CFB"/>
    <w:rsid w:val="00633390"/>
    <w:rsid w:val="00633AA9"/>
    <w:rsid w:val="00633DCB"/>
    <w:rsid w:val="00633F5F"/>
    <w:rsid w:val="00633F95"/>
    <w:rsid w:val="00634152"/>
    <w:rsid w:val="00634733"/>
    <w:rsid w:val="00634862"/>
    <w:rsid w:val="00635880"/>
    <w:rsid w:val="00635B3E"/>
    <w:rsid w:val="006367AC"/>
    <w:rsid w:val="00636914"/>
    <w:rsid w:val="00637096"/>
    <w:rsid w:val="006408EF"/>
    <w:rsid w:val="0064146C"/>
    <w:rsid w:val="00641500"/>
    <w:rsid w:val="006416C0"/>
    <w:rsid w:val="006416C9"/>
    <w:rsid w:val="006417AA"/>
    <w:rsid w:val="00641AA2"/>
    <w:rsid w:val="00641E2E"/>
    <w:rsid w:val="006425D0"/>
    <w:rsid w:val="0064280B"/>
    <w:rsid w:val="00642E08"/>
    <w:rsid w:val="0064310D"/>
    <w:rsid w:val="00643667"/>
    <w:rsid w:val="006436AC"/>
    <w:rsid w:val="00643ABE"/>
    <w:rsid w:val="00643C0B"/>
    <w:rsid w:val="0064460D"/>
    <w:rsid w:val="00644A8D"/>
    <w:rsid w:val="00645486"/>
    <w:rsid w:val="00646497"/>
    <w:rsid w:val="0064675A"/>
    <w:rsid w:val="00650778"/>
    <w:rsid w:val="00650C09"/>
    <w:rsid w:val="00650DC7"/>
    <w:rsid w:val="00651066"/>
    <w:rsid w:val="00651FCE"/>
    <w:rsid w:val="00652380"/>
    <w:rsid w:val="0065248D"/>
    <w:rsid w:val="0065341C"/>
    <w:rsid w:val="0065342C"/>
    <w:rsid w:val="00653705"/>
    <w:rsid w:val="006547BF"/>
    <w:rsid w:val="006548DC"/>
    <w:rsid w:val="00655355"/>
    <w:rsid w:val="00656243"/>
    <w:rsid w:val="00656797"/>
    <w:rsid w:val="006569D8"/>
    <w:rsid w:val="00656CC4"/>
    <w:rsid w:val="00656F40"/>
    <w:rsid w:val="00657A98"/>
    <w:rsid w:val="00657D76"/>
    <w:rsid w:val="00657FB0"/>
    <w:rsid w:val="006605BD"/>
    <w:rsid w:val="0066078C"/>
    <w:rsid w:val="00661B6F"/>
    <w:rsid w:val="00661E25"/>
    <w:rsid w:val="00662464"/>
    <w:rsid w:val="00662735"/>
    <w:rsid w:val="0066275A"/>
    <w:rsid w:val="00662B5C"/>
    <w:rsid w:val="00662DFE"/>
    <w:rsid w:val="00663A6C"/>
    <w:rsid w:val="00663ECF"/>
    <w:rsid w:val="0066543E"/>
    <w:rsid w:val="00665C53"/>
    <w:rsid w:val="00665DCA"/>
    <w:rsid w:val="006668F5"/>
    <w:rsid w:val="00667234"/>
    <w:rsid w:val="00667453"/>
    <w:rsid w:val="00670358"/>
    <w:rsid w:val="00670648"/>
    <w:rsid w:val="00670B25"/>
    <w:rsid w:val="00670C2A"/>
    <w:rsid w:val="00670DD0"/>
    <w:rsid w:val="0067100C"/>
    <w:rsid w:val="006711FB"/>
    <w:rsid w:val="0067135A"/>
    <w:rsid w:val="006721C4"/>
    <w:rsid w:val="00672262"/>
    <w:rsid w:val="006727B3"/>
    <w:rsid w:val="00672BB5"/>
    <w:rsid w:val="00672F56"/>
    <w:rsid w:val="00672FB3"/>
    <w:rsid w:val="00673BEA"/>
    <w:rsid w:val="00673C06"/>
    <w:rsid w:val="00674258"/>
    <w:rsid w:val="00674486"/>
    <w:rsid w:val="0067449F"/>
    <w:rsid w:val="006744B3"/>
    <w:rsid w:val="006746C1"/>
    <w:rsid w:val="006748CF"/>
    <w:rsid w:val="006752AA"/>
    <w:rsid w:val="006753C3"/>
    <w:rsid w:val="0067547E"/>
    <w:rsid w:val="00675B15"/>
    <w:rsid w:val="00675CB0"/>
    <w:rsid w:val="006762C5"/>
    <w:rsid w:val="00676362"/>
    <w:rsid w:val="00676535"/>
    <w:rsid w:val="006766C9"/>
    <w:rsid w:val="00676EF9"/>
    <w:rsid w:val="006777EC"/>
    <w:rsid w:val="00677C40"/>
    <w:rsid w:val="00677CC5"/>
    <w:rsid w:val="006810E6"/>
    <w:rsid w:val="00681AD1"/>
    <w:rsid w:val="00681CBC"/>
    <w:rsid w:val="00682060"/>
    <w:rsid w:val="006820D9"/>
    <w:rsid w:val="0068248E"/>
    <w:rsid w:val="00682908"/>
    <w:rsid w:val="006832AC"/>
    <w:rsid w:val="00683716"/>
    <w:rsid w:val="00683F29"/>
    <w:rsid w:val="006844CB"/>
    <w:rsid w:val="0068465F"/>
    <w:rsid w:val="006846F6"/>
    <w:rsid w:val="006849F9"/>
    <w:rsid w:val="00684A17"/>
    <w:rsid w:val="00684A6F"/>
    <w:rsid w:val="0068505A"/>
    <w:rsid w:val="006854C6"/>
    <w:rsid w:val="006858FA"/>
    <w:rsid w:val="006863C8"/>
    <w:rsid w:val="00686810"/>
    <w:rsid w:val="00686A8B"/>
    <w:rsid w:val="00686CB2"/>
    <w:rsid w:val="006872E1"/>
    <w:rsid w:val="00687702"/>
    <w:rsid w:val="00687882"/>
    <w:rsid w:val="00687BCC"/>
    <w:rsid w:val="00690AB6"/>
    <w:rsid w:val="00690BF4"/>
    <w:rsid w:val="0069122B"/>
    <w:rsid w:val="00691B6D"/>
    <w:rsid w:val="0069217E"/>
    <w:rsid w:val="00692638"/>
    <w:rsid w:val="00692B58"/>
    <w:rsid w:val="00694064"/>
    <w:rsid w:val="006948FD"/>
    <w:rsid w:val="00694A6B"/>
    <w:rsid w:val="00695B75"/>
    <w:rsid w:val="00695BD6"/>
    <w:rsid w:val="006960FD"/>
    <w:rsid w:val="0069611C"/>
    <w:rsid w:val="00696362"/>
    <w:rsid w:val="0069688D"/>
    <w:rsid w:val="006968FC"/>
    <w:rsid w:val="00696F12"/>
    <w:rsid w:val="006978CC"/>
    <w:rsid w:val="006A0203"/>
    <w:rsid w:val="006A068A"/>
    <w:rsid w:val="006A087D"/>
    <w:rsid w:val="006A0921"/>
    <w:rsid w:val="006A0A2A"/>
    <w:rsid w:val="006A0ADA"/>
    <w:rsid w:val="006A0DAA"/>
    <w:rsid w:val="006A0EC3"/>
    <w:rsid w:val="006A0FCF"/>
    <w:rsid w:val="006A12A6"/>
    <w:rsid w:val="006A13AC"/>
    <w:rsid w:val="006A1CEA"/>
    <w:rsid w:val="006A24E2"/>
    <w:rsid w:val="006A2CFB"/>
    <w:rsid w:val="006A428D"/>
    <w:rsid w:val="006A452A"/>
    <w:rsid w:val="006A453B"/>
    <w:rsid w:val="006A4678"/>
    <w:rsid w:val="006A4A9B"/>
    <w:rsid w:val="006A4AAA"/>
    <w:rsid w:val="006A4C3B"/>
    <w:rsid w:val="006A5A2A"/>
    <w:rsid w:val="006A60E6"/>
    <w:rsid w:val="006A66F2"/>
    <w:rsid w:val="006A684D"/>
    <w:rsid w:val="006A6CFE"/>
    <w:rsid w:val="006A6FEC"/>
    <w:rsid w:val="006A7A5A"/>
    <w:rsid w:val="006A7CC7"/>
    <w:rsid w:val="006B0434"/>
    <w:rsid w:val="006B0DD4"/>
    <w:rsid w:val="006B1201"/>
    <w:rsid w:val="006B1259"/>
    <w:rsid w:val="006B1AAA"/>
    <w:rsid w:val="006B1DDE"/>
    <w:rsid w:val="006B21C4"/>
    <w:rsid w:val="006B259A"/>
    <w:rsid w:val="006B2781"/>
    <w:rsid w:val="006B2B08"/>
    <w:rsid w:val="006B2FC3"/>
    <w:rsid w:val="006B320E"/>
    <w:rsid w:val="006B3D79"/>
    <w:rsid w:val="006B3F3A"/>
    <w:rsid w:val="006B4069"/>
    <w:rsid w:val="006B41C0"/>
    <w:rsid w:val="006B45BF"/>
    <w:rsid w:val="006B5165"/>
    <w:rsid w:val="006B596A"/>
    <w:rsid w:val="006B733F"/>
    <w:rsid w:val="006B7D7A"/>
    <w:rsid w:val="006C010B"/>
    <w:rsid w:val="006C0125"/>
    <w:rsid w:val="006C0B96"/>
    <w:rsid w:val="006C1477"/>
    <w:rsid w:val="006C15ED"/>
    <w:rsid w:val="006C1868"/>
    <w:rsid w:val="006C24A6"/>
    <w:rsid w:val="006C24FE"/>
    <w:rsid w:val="006C2D69"/>
    <w:rsid w:val="006C2DE4"/>
    <w:rsid w:val="006C3357"/>
    <w:rsid w:val="006C36F8"/>
    <w:rsid w:val="006C3C88"/>
    <w:rsid w:val="006C3DA8"/>
    <w:rsid w:val="006C44F1"/>
    <w:rsid w:val="006C476E"/>
    <w:rsid w:val="006C4A83"/>
    <w:rsid w:val="006C551D"/>
    <w:rsid w:val="006C5DA0"/>
    <w:rsid w:val="006D083C"/>
    <w:rsid w:val="006D0A62"/>
    <w:rsid w:val="006D119D"/>
    <w:rsid w:val="006D166B"/>
    <w:rsid w:val="006D27D2"/>
    <w:rsid w:val="006D2ACB"/>
    <w:rsid w:val="006D3302"/>
    <w:rsid w:val="006D3CFF"/>
    <w:rsid w:val="006D3E6F"/>
    <w:rsid w:val="006D3EE0"/>
    <w:rsid w:val="006D46A8"/>
    <w:rsid w:val="006D46C1"/>
    <w:rsid w:val="006D46D7"/>
    <w:rsid w:val="006D495D"/>
    <w:rsid w:val="006D4EDF"/>
    <w:rsid w:val="006D55F1"/>
    <w:rsid w:val="006D5674"/>
    <w:rsid w:val="006D6163"/>
    <w:rsid w:val="006D68A5"/>
    <w:rsid w:val="006D6C39"/>
    <w:rsid w:val="006D6ED6"/>
    <w:rsid w:val="006D6F36"/>
    <w:rsid w:val="006D70E7"/>
    <w:rsid w:val="006D763F"/>
    <w:rsid w:val="006E0506"/>
    <w:rsid w:val="006E0E85"/>
    <w:rsid w:val="006E102A"/>
    <w:rsid w:val="006E1115"/>
    <w:rsid w:val="006E14CA"/>
    <w:rsid w:val="006E214F"/>
    <w:rsid w:val="006E2166"/>
    <w:rsid w:val="006E345A"/>
    <w:rsid w:val="006E37E6"/>
    <w:rsid w:val="006E41D3"/>
    <w:rsid w:val="006E4697"/>
    <w:rsid w:val="006E4E8B"/>
    <w:rsid w:val="006E4F07"/>
    <w:rsid w:val="006E575D"/>
    <w:rsid w:val="006E5C9B"/>
    <w:rsid w:val="006E6032"/>
    <w:rsid w:val="006E6094"/>
    <w:rsid w:val="006E76FC"/>
    <w:rsid w:val="006E7C8A"/>
    <w:rsid w:val="006E7FA5"/>
    <w:rsid w:val="006F00AA"/>
    <w:rsid w:val="006F0453"/>
    <w:rsid w:val="006F13BE"/>
    <w:rsid w:val="006F1636"/>
    <w:rsid w:val="006F1853"/>
    <w:rsid w:val="006F205E"/>
    <w:rsid w:val="006F2492"/>
    <w:rsid w:val="006F24B7"/>
    <w:rsid w:val="006F2E3B"/>
    <w:rsid w:val="006F32E0"/>
    <w:rsid w:val="006F3778"/>
    <w:rsid w:val="006F38FB"/>
    <w:rsid w:val="006F3F4D"/>
    <w:rsid w:val="006F4050"/>
    <w:rsid w:val="006F43A6"/>
    <w:rsid w:val="006F4A06"/>
    <w:rsid w:val="006F4A7C"/>
    <w:rsid w:val="006F5478"/>
    <w:rsid w:val="006F55E8"/>
    <w:rsid w:val="006F5719"/>
    <w:rsid w:val="006F5C7D"/>
    <w:rsid w:val="006F60F6"/>
    <w:rsid w:val="006F68B6"/>
    <w:rsid w:val="006F6AEE"/>
    <w:rsid w:val="006F7831"/>
    <w:rsid w:val="006F7B9E"/>
    <w:rsid w:val="006F7D1B"/>
    <w:rsid w:val="006F7DE0"/>
    <w:rsid w:val="007001C8"/>
    <w:rsid w:val="0070085A"/>
    <w:rsid w:val="00700B6D"/>
    <w:rsid w:val="00700C6D"/>
    <w:rsid w:val="00700D45"/>
    <w:rsid w:val="007027ED"/>
    <w:rsid w:val="007028F1"/>
    <w:rsid w:val="007029FB"/>
    <w:rsid w:val="00702D21"/>
    <w:rsid w:val="00703536"/>
    <w:rsid w:val="007038E6"/>
    <w:rsid w:val="00703969"/>
    <w:rsid w:val="00703A7A"/>
    <w:rsid w:val="00703C46"/>
    <w:rsid w:val="00703C9D"/>
    <w:rsid w:val="00703D00"/>
    <w:rsid w:val="00704017"/>
    <w:rsid w:val="00704AA6"/>
    <w:rsid w:val="00704B09"/>
    <w:rsid w:val="0070528A"/>
    <w:rsid w:val="00705324"/>
    <w:rsid w:val="00705F15"/>
    <w:rsid w:val="00705FD1"/>
    <w:rsid w:val="00706B1D"/>
    <w:rsid w:val="00707749"/>
    <w:rsid w:val="00707C10"/>
    <w:rsid w:val="00707E15"/>
    <w:rsid w:val="007103B2"/>
    <w:rsid w:val="00710C98"/>
    <w:rsid w:val="00710DB1"/>
    <w:rsid w:val="007110DB"/>
    <w:rsid w:val="00711553"/>
    <w:rsid w:val="00711B5C"/>
    <w:rsid w:val="00711DDD"/>
    <w:rsid w:val="00711E87"/>
    <w:rsid w:val="00712591"/>
    <w:rsid w:val="00712733"/>
    <w:rsid w:val="00712A65"/>
    <w:rsid w:val="00712CF8"/>
    <w:rsid w:val="00712ED8"/>
    <w:rsid w:val="0071320C"/>
    <w:rsid w:val="00713292"/>
    <w:rsid w:val="00713484"/>
    <w:rsid w:val="00713822"/>
    <w:rsid w:val="00713D7B"/>
    <w:rsid w:val="00714192"/>
    <w:rsid w:val="007143C5"/>
    <w:rsid w:val="00714682"/>
    <w:rsid w:val="00714710"/>
    <w:rsid w:val="00714C42"/>
    <w:rsid w:val="00714E25"/>
    <w:rsid w:val="007150AD"/>
    <w:rsid w:val="00715579"/>
    <w:rsid w:val="0071573E"/>
    <w:rsid w:val="00716013"/>
    <w:rsid w:val="007160A9"/>
    <w:rsid w:val="0071682E"/>
    <w:rsid w:val="00717AC9"/>
    <w:rsid w:val="0072036C"/>
    <w:rsid w:val="007206E3"/>
    <w:rsid w:val="007210B3"/>
    <w:rsid w:val="00721335"/>
    <w:rsid w:val="007215E6"/>
    <w:rsid w:val="00721862"/>
    <w:rsid w:val="00721F36"/>
    <w:rsid w:val="0072229A"/>
    <w:rsid w:val="007233F8"/>
    <w:rsid w:val="00723408"/>
    <w:rsid w:val="007239CE"/>
    <w:rsid w:val="00723B25"/>
    <w:rsid w:val="0072414E"/>
    <w:rsid w:val="00724218"/>
    <w:rsid w:val="007242CD"/>
    <w:rsid w:val="007243DA"/>
    <w:rsid w:val="007247C2"/>
    <w:rsid w:val="00724A77"/>
    <w:rsid w:val="00724D51"/>
    <w:rsid w:val="00726277"/>
    <w:rsid w:val="00726A1F"/>
    <w:rsid w:val="00726DDC"/>
    <w:rsid w:val="00726EA4"/>
    <w:rsid w:val="007270B9"/>
    <w:rsid w:val="0072740F"/>
    <w:rsid w:val="00727410"/>
    <w:rsid w:val="00727E51"/>
    <w:rsid w:val="007302E9"/>
    <w:rsid w:val="00730352"/>
    <w:rsid w:val="0073050D"/>
    <w:rsid w:val="007305B0"/>
    <w:rsid w:val="00730E1F"/>
    <w:rsid w:val="00732518"/>
    <w:rsid w:val="00733B1E"/>
    <w:rsid w:val="007344B2"/>
    <w:rsid w:val="00734898"/>
    <w:rsid w:val="00734941"/>
    <w:rsid w:val="00734A5B"/>
    <w:rsid w:val="00734B59"/>
    <w:rsid w:val="00734C2B"/>
    <w:rsid w:val="00734D89"/>
    <w:rsid w:val="0073590B"/>
    <w:rsid w:val="00735AA8"/>
    <w:rsid w:val="00735F93"/>
    <w:rsid w:val="00736843"/>
    <w:rsid w:val="00736CB4"/>
    <w:rsid w:val="00736CD8"/>
    <w:rsid w:val="00737919"/>
    <w:rsid w:val="0074004C"/>
    <w:rsid w:val="0074034D"/>
    <w:rsid w:val="00740D1D"/>
    <w:rsid w:val="00740E9C"/>
    <w:rsid w:val="007410A1"/>
    <w:rsid w:val="007410B1"/>
    <w:rsid w:val="007411D9"/>
    <w:rsid w:val="00741426"/>
    <w:rsid w:val="007416DD"/>
    <w:rsid w:val="00741823"/>
    <w:rsid w:val="0074242F"/>
    <w:rsid w:val="007428C2"/>
    <w:rsid w:val="00742909"/>
    <w:rsid w:val="00742C39"/>
    <w:rsid w:val="007430F2"/>
    <w:rsid w:val="00743660"/>
    <w:rsid w:val="007436EA"/>
    <w:rsid w:val="00743A81"/>
    <w:rsid w:val="00743AA4"/>
    <w:rsid w:val="00743CA2"/>
    <w:rsid w:val="00743D2C"/>
    <w:rsid w:val="00743F05"/>
    <w:rsid w:val="00744C29"/>
    <w:rsid w:val="00744C33"/>
    <w:rsid w:val="00744C68"/>
    <w:rsid w:val="007456F1"/>
    <w:rsid w:val="00745E59"/>
    <w:rsid w:val="007468F2"/>
    <w:rsid w:val="00746A9C"/>
    <w:rsid w:val="00746E04"/>
    <w:rsid w:val="00746FAD"/>
    <w:rsid w:val="00747878"/>
    <w:rsid w:val="00750094"/>
    <w:rsid w:val="0075040A"/>
    <w:rsid w:val="00750433"/>
    <w:rsid w:val="00750615"/>
    <w:rsid w:val="0075096C"/>
    <w:rsid w:val="00750C5D"/>
    <w:rsid w:val="007510D3"/>
    <w:rsid w:val="00751C8E"/>
    <w:rsid w:val="007521A2"/>
    <w:rsid w:val="007522F8"/>
    <w:rsid w:val="00752313"/>
    <w:rsid w:val="007525B6"/>
    <w:rsid w:val="00752610"/>
    <w:rsid w:val="0075392E"/>
    <w:rsid w:val="00753AFD"/>
    <w:rsid w:val="00753CA2"/>
    <w:rsid w:val="00753D4F"/>
    <w:rsid w:val="00753ECF"/>
    <w:rsid w:val="00754B21"/>
    <w:rsid w:val="007555E5"/>
    <w:rsid w:val="00755715"/>
    <w:rsid w:val="00755DA1"/>
    <w:rsid w:val="0075663A"/>
    <w:rsid w:val="00756C97"/>
    <w:rsid w:val="007573BF"/>
    <w:rsid w:val="00760536"/>
    <w:rsid w:val="00761ECA"/>
    <w:rsid w:val="00762171"/>
    <w:rsid w:val="007623B5"/>
    <w:rsid w:val="007624C7"/>
    <w:rsid w:val="00762835"/>
    <w:rsid w:val="00762A75"/>
    <w:rsid w:val="00762E8F"/>
    <w:rsid w:val="007631E2"/>
    <w:rsid w:val="0076356F"/>
    <w:rsid w:val="0076389B"/>
    <w:rsid w:val="0076392E"/>
    <w:rsid w:val="007640F2"/>
    <w:rsid w:val="00764131"/>
    <w:rsid w:val="007642FF"/>
    <w:rsid w:val="00764473"/>
    <w:rsid w:val="00764883"/>
    <w:rsid w:val="0076523B"/>
    <w:rsid w:val="00766656"/>
    <w:rsid w:val="00766663"/>
    <w:rsid w:val="00766ADE"/>
    <w:rsid w:val="00766FB5"/>
    <w:rsid w:val="0076716C"/>
    <w:rsid w:val="007701D8"/>
    <w:rsid w:val="00770FD4"/>
    <w:rsid w:val="00771802"/>
    <w:rsid w:val="007723EF"/>
    <w:rsid w:val="00772597"/>
    <w:rsid w:val="007725CA"/>
    <w:rsid w:val="00772848"/>
    <w:rsid w:val="007728D5"/>
    <w:rsid w:val="0077295B"/>
    <w:rsid w:val="00772C71"/>
    <w:rsid w:val="0077351D"/>
    <w:rsid w:val="00773B9A"/>
    <w:rsid w:val="00773C0D"/>
    <w:rsid w:val="00774097"/>
    <w:rsid w:val="007747A9"/>
    <w:rsid w:val="00774A8F"/>
    <w:rsid w:val="00774D06"/>
    <w:rsid w:val="00774E2B"/>
    <w:rsid w:val="00774F0F"/>
    <w:rsid w:val="00774F58"/>
    <w:rsid w:val="0077504B"/>
    <w:rsid w:val="00775CA7"/>
    <w:rsid w:val="00775DEB"/>
    <w:rsid w:val="00775FC9"/>
    <w:rsid w:val="00776584"/>
    <w:rsid w:val="00776624"/>
    <w:rsid w:val="0077672B"/>
    <w:rsid w:val="00777B0A"/>
    <w:rsid w:val="00777B18"/>
    <w:rsid w:val="00780104"/>
    <w:rsid w:val="00780777"/>
    <w:rsid w:val="00780E0D"/>
    <w:rsid w:val="00781241"/>
    <w:rsid w:val="00781963"/>
    <w:rsid w:val="00781C8A"/>
    <w:rsid w:val="00781F61"/>
    <w:rsid w:val="0078227D"/>
    <w:rsid w:val="0078244D"/>
    <w:rsid w:val="00782763"/>
    <w:rsid w:val="00782CE8"/>
    <w:rsid w:val="00782CF1"/>
    <w:rsid w:val="00783A78"/>
    <w:rsid w:val="00783DBC"/>
    <w:rsid w:val="00784824"/>
    <w:rsid w:val="00784B62"/>
    <w:rsid w:val="00785867"/>
    <w:rsid w:val="00785AEA"/>
    <w:rsid w:val="00785AF7"/>
    <w:rsid w:val="00785F59"/>
    <w:rsid w:val="00786470"/>
    <w:rsid w:val="007866FC"/>
    <w:rsid w:val="00786BF4"/>
    <w:rsid w:val="0078712F"/>
    <w:rsid w:val="00787A1A"/>
    <w:rsid w:val="00787BE6"/>
    <w:rsid w:val="00787F8A"/>
    <w:rsid w:val="00790A6E"/>
    <w:rsid w:val="00790B6B"/>
    <w:rsid w:val="00790EBD"/>
    <w:rsid w:val="00790F16"/>
    <w:rsid w:val="00792005"/>
    <w:rsid w:val="0079250C"/>
    <w:rsid w:val="00792BE5"/>
    <w:rsid w:val="00793080"/>
    <w:rsid w:val="00793D5E"/>
    <w:rsid w:val="007940A2"/>
    <w:rsid w:val="00794576"/>
    <w:rsid w:val="00794BB2"/>
    <w:rsid w:val="00794D9C"/>
    <w:rsid w:val="00795096"/>
    <w:rsid w:val="007953BC"/>
    <w:rsid w:val="0079561F"/>
    <w:rsid w:val="00795853"/>
    <w:rsid w:val="00795A27"/>
    <w:rsid w:val="0079603C"/>
    <w:rsid w:val="0079634B"/>
    <w:rsid w:val="00796982"/>
    <w:rsid w:val="00797981"/>
    <w:rsid w:val="00797BE9"/>
    <w:rsid w:val="007A00C5"/>
    <w:rsid w:val="007A08FC"/>
    <w:rsid w:val="007A1308"/>
    <w:rsid w:val="007A191B"/>
    <w:rsid w:val="007A1C16"/>
    <w:rsid w:val="007A1E15"/>
    <w:rsid w:val="007A2915"/>
    <w:rsid w:val="007A2CB4"/>
    <w:rsid w:val="007A2E64"/>
    <w:rsid w:val="007A3222"/>
    <w:rsid w:val="007A3FF6"/>
    <w:rsid w:val="007A423C"/>
    <w:rsid w:val="007A4688"/>
    <w:rsid w:val="007A4A16"/>
    <w:rsid w:val="007A4A9F"/>
    <w:rsid w:val="007A4CE2"/>
    <w:rsid w:val="007A4F07"/>
    <w:rsid w:val="007A503A"/>
    <w:rsid w:val="007A5403"/>
    <w:rsid w:val="007A5753"/>
    <w:rsid w:val="007A5C62"/>
    <w:rsid w:val="007A6861"/>
    <w:rsid w:val="007A6ABF"/>
    <w:rsid w:val="007A6E79"/>
    <w:rsid w:val="007A7F7E"/>
    <w:rsid w:val="007B066C"/>
    <w:rsid w:val="007B0AA8"/>
    <w:rsid w:val="007B0AAF"/>
    <w:rsid w:val="007B0D41"/>
    <w:rsid w:val="007B0D74"/>
    <w:rsid w:val="007B164B"/>
    <w:rsid w:val="007B1707"/>
    <w:rsid w:val="007B2519"/>
    <w:rsid w:val="007B268A"/>
    <w:rsid w:val="007B2717"/>
    <w:rsid w:val="007B2AB6"/>
    <w:rsid w:val="007B2DBD"/>
    <w:rsid w:val="007B2FA3"/>
    <w:rsid w:val="007B303F"/>
    <w:rsid w:val="007B3ABA"/>
    <w:rsid w:val="007B46CC"/>
    <w:rsid w:val="007B48AE"/>
    <w:rsid w:val="007B4AF7"/>
    <w:rsid w:val="007B4C64"/>
    <w:rsid w:val="007B4CF2"/>
    <w:rsid w:val="007B590D"/>
    <w:rsid w:val="007B5B81"/>
    <w:rsid w:val="007B5C30"/>
    <w:rsid w:val="007B605B"/>
    <w:rsid w:val="007B64EC"/>
    <w:rsid w:val="007B7268"/>
    <w:rsid w:val="007B755B"/>
    <w:rsid w:val="007C03B7"/>
    <w:rsid w:val="007C0407"/>
    <w:rsid w:val="007C05FC"/>
    <w:rsid w:val="007C0AEA"/>
    <w:rsid w:val="007C0C49"/>
    <w:rsid w:val="007C0DAB"/>
    <w:rsid w:val="007C12D6"/>
    <w:rsid w:val="007C142F"/>
    <w:rsid w:val="007C18BF"/>
    <w:rsid w:val="007C2080"/>
    <w:rsid w:val="007C2113"/>
    <w:rsid w:val="007C2BE6"/>
    <w:rsid w:val="007C2FF3"/>
    <w:rsid w:val="007C3595"/>
    <w:rsid w:val="007C3764"/>
    <w:rsid w:val="007C3915"/>
    <w:rsid w:val="007C3953"/>
    <w:rsid w:val="007C4266"/>
    <w:rsid w:val="007C4628"/>
    <w:rsid w:val="007C54E3"/>
    <w:rsid w:val="007C5730"/>
    <w:rsid w:val="007C58D8"/>
    <w:rsid w:val="007C5B25"/>
    <w:rsid w:val="007C5D57"/>
    <w:rsid w:val="007C5D92"/>
    <w:rsid w:val="007C654A"/>
    <w:rsid w:val="007C6D3E"/>
    <w:rsid w:val="007D05F8"/>
    <w:rsid w:val="007D1956"/>
    <w:rsid w:val="007D19C6"/>
    <w:rsid w:val="007D1B2A"/>
    <w:rsid w:val="007D2062"/>
    <w:rsid w:val="007D2197"/>
    <w:rsid w:val="007D24D5"/>
    <w:rsid w:val="007D2B78"/>
    <w:rsid w:val="007D2E44"/>
    <w:rsid w:val="007D2E69"/>
    <w:rsid w:val="007D318B"/>
    <w:rsid w:val="007D32A8"/>
    <w:rsid w:val="007D3BFD"/>
    <w:rsid w:val="007D3D64"/>
    <w:rsid w:val="007D4DA3"/>
    <w:rsid w:val="007D4ECB"/>
    <w:rsid w:val="007D54C3"/>
    <w:rsid w:val="007D5628"/>
    <w:rsid w:val="007D58FB"/>
    <w:rsid w:val="007D7BB7"/>
    <w:rsid w:val="007E010D"/>
    <w:rsid w:val="007E021C"/>
    <w:rsid w:val="007E025E"/>
    <w:rsid w:val="007E02C5"/>
    <w:rsid w:val="007E035A"/>
    <w:rsid w:val="007E0731"/>
    <w:rsid w:val="007E0A1C"/>
    <w:rsid w:val="007E120F"/>
    <w:rsid w:val="007E15F4"/>
    <w:rsid w:val="007E20FB"/>
    <w:rsid w:val="007E26B9"/>
    <w:rsid w:val="007E2747"/>
    <w:rsid w:val="007E2B7B"/>
    <w:rsid w:val="007E3DE7"/>
    <w:rsid w:val="007E4D4A"/>
    <w:rsid w:val="007E4F32"/>
    <w:rsid w:val="007E5075"/>
    <w:rsid w:val="007E5154"/>
    <w:rsid w:val="007E55E0"/>
    <w:rsid w:val="007E5C8E"/>
    <w:rsid w:val="007E6516"/>
    <w:rsid w:val="007E6643"/>
    <w:rsid w:val="007E688E"/>
    <w:rsid w:val="007E705A"/>
    <w:rsid w:val="007E7491"/>
    <w:rsid w:val="007E74DA"/>
    <w:rsid w:val="007E794B"/>
    <w:rsid w:val="007E7C07"/>
    <w:rsid w:val="007F016E"/>
    <w:rsid w:val="007F03DC"/>
    <w:rsid w:val="007F09E2"/>
    <w:rsid w:val="007F0A6A"/>
    <w:rsid w:val="007F1153"/>
    <w:rsid w:val="007F19A4"/>
    <w:rsid w:val="007F1ECC"/>
    <w:rsid w:val="007F1FC0"/>
    <w:rsid w:val="007F22D2"/>
    <w:rsid w:val="007F2E58"/>
    <w:rsid w:val="007F31EC"/>
    <w:rsid w:val="007F36E4"/>
    <w:rsid w:val="007F36EE"/>
    <w:rsid w:val="007F378F"/>
    <w:rsid w:val="007F39F6"/>
    <w:rsid w:val="007F3B49"/>
    <w:rsid w:val="007F3D46"/>
    <w:rsid w:val="007F3D91"/>
    <w:rsid w:val="007F40B5"/>
    <w:rsid w:val="007F46B8"/>
    <w:rsid w:val="007F48A4"/>
    <w:rsid w:val="007F492E"/>
    <w:rsid w:val="007F5108"/>
    <w:rsid w:val="007F62AE"/>
    <w:rsid w:val="007F6443"/>
    <w:rsid w:val="007F7099"/>
    <w:rsid w:val="007F7103"/>
    <w:rsid w:val="007F723C"/>
    <w:rsid w:val="007F72BC"/>
    <w:rsid w:val="007F7845"/>
    <w:rsid w:val="007F7B08"/>
    <w:rsid w:val="007F7C08"/>
    <w:rsid w:val="007F7D63"/>
    <w:rsid w:val="00800A05"/>
    <w:rsid w:val="00800D68"/>
    <w:rsid w:val="00800F7C"/>
    <w:rsid w:val="00801845"/>
    <w:rsid w:val="00801B2F"/>
    <w:rsid w:val="00801FDC"/>
    <w:rsid w:val="0080224A"/>
    <w:rsid w:val="00802402"/>
    <w:rsid w:val="008025A7"/>
    <w:rsid w:val="00802FFB"/>
    <w:rsid w:val="00803735"/>
    <w:rsid w:val="00803F8F"/>
    <w:rsid w:val="008043D0"/>
    <w:rsid w:val="008047C6"/>
    <w:rsid w:val="00805436"/>
    <w:rsid w:val="00805604"/>
    <w:rsid w:val="00805A32"/>
    <w:rsid w:val="00806424"/>
    <w:rsid w:val="00806C85"/>
    <w:rsid w:val="00806D60"/>
    <w:rsid w:val="008075F6"/>
    <w:rsid w:val="0080781F"/>
    <w:rsid w:val="008079D2"/>
    <w:rsid w:val="008079E9"/>
    <w:rsid w:val="00807F16"/>
    <w:rsid w:val="008104E2"/>
    <w:rsid w:val="00810A68"/>
    <w:rsid w:val="00810B59"/>
    <w:rsid w:val="00810B87"/>
    <w:rsid w:val="00811882"/>
    <w:rsid w:val="00812182"/>
    <w:rsid w:val="00812333"/>
    <w:rsid w:val="00812522"/>
    <w:rsid w:val="00812909"/>
    <w:rsid w:val="00812D2A"/>
    <w:rsid w:val="008133F5"/>
    <w:rsid w:val="00813437"/>
    <w:rsid w:val="0081350F"/>
    <w:rsid w:val="00813AB9"/>
    <w:rsid w:val="00813ACE"/>
    <w:rsid w:val="00813D3E"/>
    <w:rsid w:val="0081431E"/>
    <w:rsid w:val="008148E4"/>
    <w:rsid w:val="00814C52"/>
    <w:rsid w:val="008157BE"/>
    <w:rsid w:val="00816CE8"/>
    <w:rsid w:val="0081755A"/>
    <w:rsid w:val="0081758C"/>
    <w:rsid w:val="00817883"/>
    <w:rsid w:val="008178E7"/>
    <w:rsid w:val="008201CD"/>
    <w:rsid w:val="00820D0D"/>
    <w:rsid w:val="008219C4"/>
    <w:rsid w:val="00822026"/>
    <w:rsid w:val="00822261"/>
    <w:rsid w:val="008223A6"/>
    <w:rsid w:val="008223D4"/>
    <w:rsid w:val="00822A88"/>
    <w:rsid w:val="00822D96"/>
    <w:rsid w:val="00823414"/>
    <w:rsid w:val="00823521"/>
    <w:rsid w:val="00823712"/>
    <w:rsid w:val="00823B1D"/>
    <w:rsid w:val="0082410A"/>
    <w:rsid w:val="00824198"/>
    <w:rsid w:val="00824669"/>
    <w:rsid w:val="00824675"/>
    <w:rsid w:val="008246A7"/>
    <w:rsid w:val="00825DF2"/>
    <w:rsid w:val="00825F72"/>
    <w:rsid w:val="00826560"/>
    <w:rsid w:val="00826EE0"/>
    <w:rsid w:val="008271A2"/>
    <w:rsid w:val="00827342"/>
    <w:rsid w:val="00827EAE"/>
    <w:rsid w:val="008300C3"/>
    <w:rsid w:val="00830110"/>
    <w:rsid w:val="008303F6"/>
    <w:rsid w:val="00830695"/>
    <w:rsid w:val="008306ED"/>
    <w:rsid w:val="00830A62"/>
    <w:rsid w:val="00831238"/>
    <w:rsid w:val="00831534"/>
    <w:rsid w:val="00831A05"/>
    <w:rsid w:val="00832378"/>
    <w:rsid w:val="0083247D"/>
    <w:rsid w:val="00832705"/>
    <w:rsid w:val="00832848"/>
    <w:rsid w:val="0083328E"/>
    <w:rsid w:val="008332ED"/>
    <w:rsid w:val="00833809"/>
    <w:rsid w:val="00833948"/>
    <w:rsid w:val="008343CD"/>
    <w:rsid w:val="0083489A"/>
    <w:rsid w:val="00834DA1"/>
    <w:rsid w:val="00835395"/>
    <w:rsid w:val="00835B76"/>
    <w:rsid w:val="00835B85"/>
    <w:rsid w:val="00835E08"/>
    <w:rsid w:val="008365C4"/>
    <w:rsid w:val="008367E5"/>
    <w:rsid w:val="00837180"/>
    <w:rsid w:val="008371AD"/>
    <w:rsid w:val="008379AC"/>
    <w:rsid w:val="00837B25"/>
    <w:rsid w:val="00837EE7"/>
    <w:rsid w:val="00840299"/>
    <w:rsid w:val="008402ED"/>
    <w:rsid w:val="008406D7"/>
    <w:rsid w:val="00840B9D"/>
    <w:rsid w:val="00840DE6"/>
    <w:rsid w:val="008413C8"/>
    <w:rsid w:val="00841ECE"/>
    <w:rsid w:val="008422FF"/>
    <w:rsid w:val="008423EB"/>
    <w:rsid w:val="008428E6"/>
    <w:rsid w:val="00842998"/>
    <w:rsid w:val="00842EB4"/>
    <w:rsid w:val="00842FC0"/>
    <w:rsid w:val="00843002"/>
    <w:rsid w:val="00843D5D"/>
    <w:rsid w:val="00843E08"/>
    <w:rsid w:val="00844CB1"/>
    <w:rsid w:val="00845844"/>
    <w:rsid w:val="00845CBB"/>
    <w:rsid w:val="0084617C"/>
    <w:rsid w:val="00846374"/>
    <w:rsid w:val="0084652E"/>
    <w:rsid w:val="008466D3"/>
    <w:rsid w:val="00846F81"/>
    <w:rsid w:val="00847345"/>
    <w:rsid w:val="00847581"/>
    <w:rsid w:val="00847761"/>
    <w:rsid w:val="0084799D"/>
    <w:rsid w:val="00847D9E"/>
    <w:rsid w:val="00847E96"/>
    <w:rsid w:val="00850758"/>
    <w:rsid w:val="00850E9C"/>
    <w:rsid w:val="0085138E"/>
    <w:rsid w:val="00851B0C"/>
    <w:rsid w:val="00852385"/>
    <w:rsid w:val="00852472"/>
    <w:rsid w:val="008527E8"/>
    <w:rsid w:val="00852944"/>
    <w:rsid w:val="00852958"/>
    <w:rsid w:val="00853B0D"/>
    <w:rsid w:val="00854123"/>
    <w:rsid w:val="00854641"/>
    <w:rsid w:val="008546F8"/>
    <w:rsid w:val="00854BB6"/>
    <w:rsid w:val="00854CC3"/>
    <w:rsid w:val="0085521E"/>
    <w:rsid w:val="00855255"/>
    <w:rsid w:val="0085568D"/>
    <w:rsid w:val="00855690"/>
    <w:rsid w:val="00855C83"/>
    <w:rsid w:val="0085613A"/>
    <w:rsid w:val="0085653D"/>
    <w:rsid w:val="00856991"/>
    <w:rsid w:val="00856CAE"/>
    <w:rsid w:val="00856D92"/>
    <w:rsid w:val="00857494"/>
    <w:rsid w:val="0086016F"/>
    <w:rsid w:val="008601B2"/>
    <w:rsid w:val="00860A31"/>
    <w:rsid w:val="00860D70"/>
    <w:rsid w:val="00860FF9"/>
    <w:rsid w:val="0086102C"/>
    <w:rsid w:val="008610BB"/>
    <w:rsid w:val="00861F42"/>
    <w:rsid w:val="008620D4"/>
    <w:rsid w:val="008623A1"/>
    <w:rsid w:val="00862754"/>
    <w:rsid w:val="00862BDF"/>
    <w:rsid w:val="00863768"/>
    <w:rsid w:val="008639D1"/>
    <w:rsid w:val="008639DE"/>
    <w:rsid w:val="00864184"/>
    <w:rsid w:val="008645E4"/>
    <w:rsid w:val="008646FB"/>
    <w:rsid w:val="00865BAF"/>
    <w:rsid w:val="00865CBC"/>
    <w:rsid w:val="00865DC1"/>
    <w:rsid w:val="00866989"/>
    <w:rsid w:val="00866CBC"/>
    <w:rsid w:val="00867795"/>
    <w:rsid w:val="0087047C"/>
    <w:rsid w:val="008704FC"/>
    <w:rsid w:val="00870DBF"/>
    <w:rsid w:val="0087111D"/>
    <w:rsid w:val="008711FD"/>
    <w:rsid w:val="008719E3"/>
    <w:rsid w:val="00871ABA"/>
    <w:rsid w:val="00871BEE"/>
    <w:rsid w:val="00871DB5"/>
    <w:rsid w:val="008723B3"/>
    <w:rsid w:val="008725AC"/>
    <w:rsid w:val="00873979"/>
    <w:rsid w:val="00873DE3"/>
    <w:rsid w:val="00874454"/>
    <w:rsid w:val="0087454A"/>
    <w:rsid w:val="008747EE"/>
    <w:rsid w:val="00874ACD"/>
    <w:rsid w:val="008757DE"/>
    <w:rsid w:val="0087633B"/>
    <w:rsid w:val="008766E1"/>
    <w:rsid w:val="0087670F"/>
    <w:rsid w:val="00876D89"/>
    <w:rsid w:val="00877332"/>
    <w:rsid w:val="00877547"/>
    <w:rsid w:val="008776B2"/>
    <w:rsid w:val="00880052"/>
    <w:rsid w:val="008805B2"/>
    <w:rsid w:val="0088060B"/>
    <w:rsid w:val="00880678"/>
    <w:rsid w:val="00881044"/>
    <w:rsid w:val="00881F10"/>
    <w:rsid w:val="008824C2"/>
    <w:rsid w:val="008825C3"/>
    <w:rsid w:val="00882780"/>
    <w:rsid w:val="00882893"/>
    <w:rsid w:val="00883091"/>
    <w:rsid w:val="008831F2"/>
    <w:rsid w:val="0088383E"/>
    <w:rsid w:val="00883A55"/>
    <w:rsid w:val="00884218"/>
    <w:rsid w:val="008845BF"/>
    <w:rsid w:val="008846F4"/>
    <w:rsid w:val="008847C4"/>
    <w:rsid w:val="008849E9"/>
    <w:rsid w:val="00884C5E"/>
    <w:rsid w:val="00886099"/>
    <w:rsid w:val="008866D1"/>
    <w:rsid w:val="0088688C"/>
    <w:rsid w:val="00886BDE"/>
    <w:rsid w:val="00886C4C"/>
    <w:rsid w:val="00887BEE"/>
    <w:rsid w:val="00890D78"/>
    <w:rsid w:val="00890E4D"/>
    <w:rsid w:val="0089125C"/>
    <w:rsid w:val="008913AD"/>
    <w:rsid w:val="00891A84"/>
    <w:rsid w:val="00892809"/>
    <w:rsid w:val="00892E1A"/>
    <w:rsid w:val="008934DA"/>
    <w:rsid w:val="0089375D"/>
    <w:rsid w:val="008937BA"/>
    <w:rsid w:val="00893A89"/>
    <w:rsid w:val="00893C93"/>
    <w:rsid w:val="00893F32"/>
    <w:rsid w:val="0089429C"/>
    <w:rsid w:val="00894409"/>
    <w:rsid w:val="0089456B"/>
    <w:rsid w:val="0089458A"/>
    <w:rsid w:val="00894A90"/>
    <w:rsid w:val="00894B74"/>
    <w:rsid w:val="00894EBC"/>
    <w:rsid w:val="00895139"/>
    <w:rsid w:val="008954FE"/>
    <w:rsid w:val="00895680"/>
    <w:rsid w:val="008962B7"/>
    <w:rsid w:val="008965F4"/>
    <w:rsid w:val="00896B1E"/>
    <w:rsid w:val="008970CB"/>
    <w:rsid w:val="00897192"/>
    <w:rsid w:val="0089783D"/>
    <w:rsid w:val="008A00FD"/>
    <w:rsid w:val="008A0255"/>
    <w:rsid w:val="008A098E"/>
    <w:rsid w:val="008A1306"/>
    <w:rsid w:val="008A142B"/>
    <w:rsid w:val="008A15E9"/>
    <w:rsid w:val="008A18B6"/>
    <w:rsid w:val="008A1A84"/>
    <w:rsid w:val="008A2FD7"/>
    <w:rsid w:val="008A35B1"/>
    <w:rsid w:val="008A393C"/>
    <w:rsid w:val="008A41E8"/>
    <w:rsid w:val="008A441A"/>
    <w:rsid w:val="008A57D0"/>
    <w:rsid w:val="008A5E4D"/>
    <w:rsid w:val="008A5F49"/>
    <w:rsid w:val="008A60BF"/>
    <w:rsid w:val="008A6300"/>
    <w:rsid w:val="008A63FE"/>
    <w:rsid w:val="008A647E"/>
    <w:rsid w:val="008A65B1"/>
    <w:rsid w:val="008A65BE"/>
    <w:rsid w:val="008A6B3A"/>
    <w:rsid w:val="008A73C3"/>
    <w:rsid w:val="008A7C25"/>
    <w:rsid w:val="008B090A"/>
    <w:rsid w:val="008B0A33"/>
    <w:rsid w:val="008B0B8B"/>
    <w:rsid w:val="008B12FA"/>
    <w:rsid w:val="008B14D5"/>
    <w:rsid w:val="008B1619"/>
    <w:rsid w:val="008B17EE"/>
    <w:rsid w:val="008B1D75"/>
    <w:rsid w:val="008B22ED"/>
    <w:rsid w:val="008B294D"/>
    <w:rsid w:val="008B2ED0"/>
    <w:rsid w:val="008B38F7"/>
    <w:rsid w:val="008B3962"/>
    <w:rsid w:val="008B415A"/>
    <w:rsid w:val="008B4459"/>
    <w:rsid w:val="008B46D4"/>
    <w:rsid w:val="008B4B06"/>
    <w:rsid w:val="008B4B0D"/>
    <w:rsid w:val="008B4F13"/>
    <w:rsid w:val="008B5275"/>
    <w:rsid w:val="008B5B0F"/>
    <w:rsid w:val="008B5C03"/>
    <w:rsid w:val="008B5DD9"/>
    <w:rsid w:val="008B6683"/>
    <w:rsid w:val="008B6AE2"/>
    <w:rsid w:val="008B6AE9"/>
    <w:rsid w:val="008B7A3A"/>
    <w:rsid w:val="008B7E2E"/>
    <w:rsid w:val="008B7F82"/>
    <w:rsid w:val="008C02BF"/>
    <w:rsid w:val="008C0629"/>
    <w:rsid w:val="008C0DC5"/>
    <w:rsid w:val="008C1527"/>
    <w:rsid w:val="008C199E"/>
    <w:rsid w:val="008C240D"/>
    <w:rsid w:val="008C3B51"/>
    <w:rsid w:val="008C3BC1"/>
    <w:rsid w:val="008C3D5E"/>
    <w:rsid w:val="008C4401"/>
    <w:rsid w:val="008C4DCD"/>
    <w:rsid w:val="008C4FEA"/>
    <w:rsid w:val="008C5136"/>
    <w:rsid w:val="008C59DB"/>
    <w:rsid w:val="008C5B81"/>
    <w:rsid w:val="008C6B71"/>
    <w:rsid w:val="008C72F6"/>
    <w:rsid w:val="008C7622"/>
    <w:rsid w:val="008C7AAA"/>
    <w:rsid w:val="008C7AC2"/>
    <w:rsid w:val="008D00D5"/>
    <w:rsid w:val="008D0F8F"/>
    <w:rsid w:val="008D0FC1"/>
    <w:rsid w:val="008D1789"/>
    <w:rsid w:val="008D1821"/>
    <w:rsid w:val="008D194D"/>
    <w:rsid w:val="008D1F19"/>
    <w:rsid w:val="008D2767"/>
    <w:rsid w:val="008D2BB1"/>
    <w:rsid w:val="008D2C9E"/>
    <w:rsid w:val="008D2F3C"/>
    <w:rsid w:val="008D3FA7"/>
    <w:rsid w:val="008D4513"/>
    <w:rsid w:val="008D4CA7"/>
    <w:rsid w:val="008D5B15"/>
    <w:rsid w:val="008D619C"/>
    <w:rsid w:val="008D6482"/>
    <w:rsid w:val="008D6632"/>
    <w:rsid w:val="008D6713"/>
    <w:rsid w:val="008D6FF6"/>
    <w:rsid w:val="008D7613"/>
    <w:rsid w:val="008D7A02"/>
    <w:rsid w:val="008E08E6"/>
    <w:rsid w:val="008E0AD9"/>
    <w:rsid w:val="008E0B15"/>
    <w:rsid w:val="008E0E3A"/>
    <w:rsid w:val="008E11F2"/>
    <w:rsid w:val="008E20E5"/>
    <w:rsid w:val="008E2681"/>
    <w:rsid w:val="008E2DAC"/>
    <w:rsid w:val="008E2E73"/>
    <w:rsid w:val="008E3084"/>
    <w:rsid w:val="008E30C3"/>
    <w:rsid w:val="008E3A42"/>
    <w:rsid w:val="008E3AF7"/>
    <w:rsid w:val="008E3F48"/>
    <w:rsid w:val="008E4E75"/>
    <w:rsid w:val="008E67D1"/>
    <w:rsid w:val="008E7515"/>
    <w:rsid w:val="008E7B5D"/>
    <w:rsid w:val="008E7B77"/>
    <w:rsid w:val="008E7EFB"/>
    <w:rsid w:val="008E7FEB"/>
    <w:rsid w:val="008F0998"/>
    <w:rsid w:val="008F0DB0"/>
    <w:rsid w:val="008F0DE7"/>
    <w:rsid w:val="008F0FAE"/>
    <w:rsid w:val="008F17B6"/>
    <w:rsid w:val="008F197C"/>
    <w:rsid w:val="008F1CBD"/>
    <w:rsid w:val="008F1D10"/>
    <w:rsid w:val="008F1D49"/>
    <w:rsid w:val="008F239B"/>
    <w:rsid w:val="008F2F4D"/>
    <w:rsid w:val="008F318A"/>
    <w:rsid w:val="008F36B5"/>
    <w:rsid w:val="008F4143"/>
    <w:rsid w:val="008F43A8"/>
    <w:rsid w:val="008F4840"/>
    <w:rsid w:val="008F4BBB"/>
    <w:rsid w:val="008F57AD"/>
    <w:rsid w:val="008F5B0D"/>
    <w:rsid w:val="008F5BFB"/>
    <w:rsid w:val="008F5D85"/>
    <w:rsid w:val="008F638B"/>
    <w:rsid w:val="008F63E9"/>
    <w:rsid w:val="008F7D12"/>
    <w:rsid w:val="00900646"/>
    <w:rsid w:val="0090068A"/>
    <w:rsid w:val="009016F5"/>
    <w:rsid w:val="00901D94"/>
    <w:rsid w:val="0090201B"/>
    <w:rsid w:val="0090205B"/>
    <w:rsid w:val="00902911"/>
    <w:rsid w:val="00902ACA"/>
    <w:rsid w:val="0090332A"/>
    <w:rsid w:val="00904349"/>
    <w:rsid w:val="009046DA"/>
    <w:rsid w:val="009047AD"/>
    <w:rsid w:val="00904C76"/>
    <w:rsid w:val="009053AD"/>
    <w:rsid w:val="00905D37"/>
    <w:rsid w:val="00905DFA"/>
    <w:rsid w:val="009069AE"/>
    <w:rsid w:val="00907155"/>
    <w:rsid w:val="00907203"/>
    <w:rsid w:val="009072FB"/>
    <w:rsid w:val="00907A4C"/>
    <w:rsid w:val="00907B3A"/>
    <w:rsid w:val="00907BEF"/>
    <w:rsid w:val="009100E5"/>
    <w:rsid w:val="009104EC"/>
    <w:rsid w:val="00910974"/>
    <w:rsid w:val="00910ED6"/>
    <w:rsid w:val="00911167"/>
    <w:rsid w:val="00912330"/>
    <w:rsid w:val="009126D6"/>
    <w:rsid w:val="0091280E"/>
    <w:rsid w:val="009128A9"/>
    <w:rsid w:val="0091293F"/>
    <w:rsid w:val="009130FC"/>
    <w:rsid w:val="009133D7"/>
    <w:rsid w:val="009134F7"/>
    <w:rsid w:val="009136BE"/>
    <w:rsid w:val="00913ED1"/>
    <w:rsid w:val="009140A0"/>
    <w:rsid w:val="0091424A"/>
    <w:rsid w:val="00914C7C"/>
    <w:rsid w:val="009151B9"/>
    <w:rsid w:val="00915C1C"/>
    <w:rsid w:val="0091615E"/>
    <w:rsid w:val="00917456"/>
    <w:rsid w:val="009179F6"/>
    <w:rsid w:val="009202AE"/>
    <w:rsid w:val="00920991"/>
    <w:rsid w:val="00920ABA"/>
    <w:rsid w:val="00920E9B"/>
    <w:rsid w:val="009217D2"/>
    <w:rsid w:val="00921895"/>
    <w:rsid w:val="009218C1"/>
    <w:rsid w:val="00921D90"/>
    <w:rsid w:val="009220A5"/>
    <w:rsid w:val="009221F6"/>
    <w:rsid w:val="0092302A"/>
    <w:rsid w:val="0092353F"/>
    <w:rsid w:val="00923F04"/>
    <w:rsid w:val="009245BF"/>
    <w:rsid w:val="00924932"/>
    <w:rsid w:val="00924974"/>
    <w:rsid w:val="009249AA"/>
    <w:rsid w:val="00924F7A"/>
    <w:rsid w:val="00925558"/>
    <w:rsid w:val="00925B7B"/>
    <w:rsid w:val="00925C7B"/>
    <w:rsid w:val="00926912"/>
    <w:rsid w:val="00926B74"/>
    <w:rsid w:val="00927407"/>
    <w:rsid w:val="00927ABF"/>
    <w:rsid w:val="00927F4A"/>
    <w:rsid w:val="009306C5"/>
    <w:rsid w:val="00930E72"/>
    <w:rsid w:val="0093145D"/>
    <w:rsid w:val="00931A82"/>
    <w:rsid w:val="00932442"/>
    <w:rsid w:val="00932908"/>
    <w:rsid w:val="00932CAC"/>
    <w:rsid w:val="00932EEB"/>
    <w:rsid w:val="0093304B"/>
    <w:rsid w:val="009331FB"/>
    <w:rsid w:val="00933306"/>
    <w:rsid w:val="00933474"/>
    <w:rsid w:val="00933A11"/>
    <w:rsid w:val="00933B40"/>
    <w:rsid w:val="00933C7A"/>
    <w:rsid w:val="00933C7B"/>
    <w:rsid w:val="00934154"/>
    <w:rsid w:val="00935A1F"/>
    <w:rsid w:val="009360F4"/>
    <w:rsid w:val="0093613C"/>
    <w:rsid w:val="00936469"/>
    <w:rsid w:val="009364CC"/>
    <w:rsid w:val="009369F8"/>
    <w:rsid w:val="009375F6"/>
    <w:rsid w:val="00937F5D"/>
    <w:rsid w:val="00940191"/>
    <w:rsid w:val="00940344"/>
    <w:rsid w:val="0094222D"/>
    <w:rsid w:val="009424C9"/>
    <w:rsid w:val="009424D9"/>
    <w:rsid w:val="00942722"/>
    <w:rsid w:val="00942F15"/>
    <w:rsid w:val="00943651"/>
    <w:rsid w:val="00943B5F"/>
    <w:rsid w:val="00943F98"/>
    <w:rsid w:val="00943FF5"/>
    <w:rsid w:val="0094407A"/>
    <w:rsid w:val="00944D3E"/>
    <w:rsid w:val="00944DEE"/>
    <w:rsid w:val="00944DF5"/>
    <w:rsid w:val="009458EB"/>
    <w:rsid w:val="00945ABB"/>
    <w:rsid w:val="00945CA0"/>
    <w:rsid w:val="00946004"/>
    <w:rsid w:val="0094655C"/>
    <w:rsid w:val="00946F6E"/>
    <w:rsid w:val="009474B4"/>
    <w:rsid w:val="00947520"/>
    <w:rsid w:val="00950206"/>
    <w:rsid w:val="00951524"/>
    <w:rsid w:val="009515B5"/>
    <w:rsid w:val="00951704"/>
    <w:rsid w:val="0095172A"/>
    <w:rsid w:val="00951B64"/>
    <w:rsid w:val="00951E3E"/>
    <w:rsid w:val="009528D9"/>
    <w:rsid w:val="00952FBD"/>
    <w:rsid w:val="009534BE"/>
    <w:rsid w:val="00953550"/>
    <w:rsid w:val="009535CD"/>
    <w:rsid w:val="00953818"/>
    <w:rsid w:val="0095438D"/>
    <w:rsid w:val="00954463"/>
    <w:rsid w:val="009545F3"/>
    <w:rsid w:val="00954A54"/>
    <w:rsid w:val="009554EE"/>
    <w:rsid w:val="009558DF"/>
    <w:rsid w:val="00955902"/>
    <w:rsid w:val="00955FCD"/>
    <w:rsid w:val="009568D6"/>
    <w:rsid w:val="009575B2"/>
    <w:rsid w:val="0095789C"/>
    <w:rsid w:val="00957B4C"/>
    <w:rsid w:val="00957BFD"/>
    <w:rsid w:val="00957F29"/>
    <w:rsid w:val="009602F1"/>
    <w:rsid w:val="0096035C"/>
    <w:rsid w:val="00960687"/>
    <w:rsid w:val="00960A58"/>
    <w:rsid w:val="00960CC7"/>
    <w:rsid w:val="00960DED"/>
    <w:rsid w:val="009611D0"/>
    <w:rsid w:val="00961754"/>
    <w:rsid w:val="00961A87"/>
    <w:rsid w:val="00962269"/>
    <w:rsid w:val="00962548"/>
    <w:rsid w:val="00962740"/>
    <w:rsid w:val="00962B21"/>
    <w:rsid w:val="00962E18"/>
    <w:rsid w:val="00963130"/>
    <w:rsid w:val="0096382E"/>
    <w:rsid w:val="009638BD"/>
    <w:rsid w:val="00963F29"/>
    <w:rsid w:val="00964064"/>
    <w:rsid w:val="009640AF"/>
    <w:rsid w:val="00964882"/>
    <w:rsid w:val="00964A7E"/>
    <w:rsid w:val="00964DCE"/>
    <w:rsid w:val="00964FA5"/>
    <w:rsid w:val="00965602"/>
    <w:rsid w:val="00965788"/>
    <w:rsid w:val="00965B41"/>
    <w:rsid w:val="00966AA1"/>
    <w:rsid w:val="00966C9A"/>
    <w:rsid w:val="00967729"/>
    <w:rsid w:val="00970469"/>
    <w:rsid w:val="0097067D"/>
    <w:rsid w:val="00970817"/>
    <w:rsid w:val="00971142"/>
    <w:rsid w:val="0097120A"/>
    <w:rsid w:val="009727D6"/>
    <w:rsid w:val="00972CE5"/>
    <w:rsid w:val="00972F3C"/>
    <w:rsid w:val="009740B0"/>
    <w:rsid w:val="009747FE"/>
    <w:rsid w:val="00974909"/>
    <w:rsid w:val="00974B94"/>
    <w:rsid w:val="00974C5E"/>
    <w:rsid w:val="00974C9E"/>
    <w:rsid w:val="00976410"/>
    <w:rsid w:val="00976AA7"/>
    <w:rsid w:val="00977213"/>
    <w:rsid w:val="00980365"/>
    <w:rsid w:val="00980D90"/>
    <w:rsid w:val="00980FB5"/>
    <w:rsid w:val="00981176"/>
    <w:rsid w:val="00981B17"/>
    <w:rsid w:val="00981C34"/>
    <w:rsid w:val="00981D41"/>
    <w:rsid w:val="00982436"/>
    <w:rsid w:val="0098314A"/>
    <w:rsid w:val="0098412B"/>
    <w:rsid w:val="0098438D"/>
    <w:rsid w:val="00984526"/>
    <w:rsid w:val="009849EE"/>
    <w:rsid w:val="0098532A"/>
    <w:rsid w:val="009853A1"/>
    <w:rsid w:val="009854CC"/>
    <w:rsid w:val="00985570"/>
    <w:rsid w:val="00986548"/>
    <w:rsid w:val="0098654E"/>
    <w:rsid w:val="00986B5B"/>
    <w:rsid w:val="00986CAF"/>
    <w:rsid w:val="00987EE4"/>
    <w:rsid w:val="00987F53"/>
    <w:rsid w:val="00990078"/>
    <w:rsid w:val="00990706"/>
    <w:rsid w:val="009917C4"/>
    <w:rsid w:val="00991A91"/>
    <w:rsid w:val="00991D5B"/>
    <w:rsid w:val="0099246C"/>
    <w:rsid w:val="00993316"/>
    <w:rsid w:val="009936DD"/>
    <w:rsid w:val="00993A7A"/>
    <w:rsid w:val="00994FD2"/>
    <w:rsid w:val="009959D9"/>
    <w:rsid w:val="00996074"/>
    <w:rsid w:val="009964F0"/>
    <w:rsid w:val="0099686B"/>
    <w:rsid w:val="009968E0"/>
    <w:rsid w:val="00996CAA"/>
    <w:rsid w:val="009972CE"/>
    <w:rsid w:val="0099760E"/>
    <w:rsid w:val="009977FA"/>
    <w:rsid w:val="00997D38"/>
    <w:rsid w:val="00997F82"/>
    <w:rsid w:val="009A0B21"/>
    <w:rsid w:val="009A2A44"/>
    <w:rsid w:val="009A332A"/>
    <w:rsid w:val="009A3FEF"/>
    <w:rsid w:val="009A41F9"/>
    <w:rsid w:val="009A438C"/>
    <w:rsid w:val="009A45FF"/>
    <w:rsid w:val="009A4948"/>
    <w:rsid w:val="009A4D3A"/>
    <w:rsid w:val="009A4E39"/>
    <w:rsid w:val="009A5402"/>
    <w:rsid w:val="009A565F"/>
    <w:rsid w:val="009A595F"/>
    <w:rsid w:val="009A59B4"/>
    <w:rsid w:val="009A6901"/>
    <w:rsid w:val="009A6D4B"/>
    <w:rsid w:val="009A75CC"/>
    <w:rsid w:val="009B0713"/>
    <w:rsid w:val="009B0CD4"/>
    <w:rsid w:val="009B0D6D"/>
    <w:rsid w:val="009B0E7A"/>
    <w:rsid w:val="009B0EB7"/>
    <w:rsid w:val="009B0F81"/>
    <w:rsid w:val="009B196F"/>
    <w:rsid w:val="009B1A30"/>
    <w:rsid w:val="009B1DBF"/>
    <w:rsid w:val="009B2538"/>
    <w:rsid w:val="009B2CBF"/>
    <w:rsid w:val="009B2D3B"/>
    <w:rsid w:val="009B3476"/>
    <w:rsid w:val="009B3672"/>
    <w:rsid w:val="009B3B2D"/>
    <w:rsid w:val="009B3DBE"/>
    <w:rsid w:val="009B3E96"/>
    <w:rsid w:val="009B3EC9"/>
    <w:rsid w:val="009B42B4"/>
    <w:rsid w:val="009B4A96"/>
    <w:rsid w:val="009B5A7F"/>
    <w:rsid w:val="009B5AD6"/>
    <w:rsid w:val="009B5E10"/>
    <w:rsid w:val="009B6039"/>
    <w:rsid w:val="009B644F"/>
    <w:rsid w:val="009B67EE"/>
    <w:rsid w:val="009B6961"/>
    <w:rsid w:val="009B6B8D"/>
    <w:rsid w:val="009B6D17"/>
    <w:rsid w:val="009B6D95"/>
    <w:rsid w:val="009B72AD"/>
    <w:rsid w:val="009C063C"/>
    <w:rsid w:val="009C0D52"/>
    <w:rsid w:val="009C1143"/>
    <w:rsid w:val="009C12EE"/>
    <w:rsid w:val="009C1D15"/>
    <w:rsid w:val="009C21DE"/>
    <w:rsid w:val="009C31B1"/>
    <w:rsid w:val="009C352D"/>
    <w:rsid w:val="009C3B66"/>
    <w:rsid w:val="009C4450"/>
    <w:rsid w:val="009C59E4"/>
    <w:rsid w:val="009C5D25"/>
    <w:rsid w:val="009C5F6B"/>
    <w:rsid w:val="009C61F8"/>
    <w:rsid w:val="009C6352"/>
    <w:rsid w:val="009C6C1F"/>
    <w:rsid w:val="009C6CC7"/>
    <w:rsid w:val="009C709C"/>
    <w:rsid w:val="009C7561"/>
    <w:rsid w:val="009D0329"/>
    <w:rsid w:val="009D0925"/>
    <w:rsid w:val="009D100F"/>
    <w:rsid w:val="009D15A0"/>
    <w:rsid w:val="009D15F4"/>
    <w:rsid w:val="009D1D7E"/>
    <w:rsid w:val="009D23DE"/>
    <w:rsid w:val="009D250D"/>
    <w:rsid w:val="009D2657"/>
    <w:rsid w:val="009D2F1E"/>
    <w:rsid w:val="009D33FD"/>
    <w:rsid w:val="009D3F95"/>
    <w:rsid w:val="009D44F0"/>
    <w:rsid w:val="009D45E5"/>
    <w:rsid w:val="009D46AF"/>
    <w:rsid w:val="009D5B70"/>
    <w:rsid w:val="009D5BE7"/>
    <w:rsid w:val="009D5CB6"/>
    <w:rsid w:val="009D5EA9"/>
    <w:rsid w:val="009D6088"/>
    <w:rsid w:val="009D6906"/>
    <w:rsid w:val="009D79FD"/>
    <w:rsid w:val="009E01F3"/>
    <w:rsid w:val="009E0ACB"/>
    <w:rsid w:val="009E0C17"/>
    <w:rsid w:val="009E1930"/>
    <w:rsid w:val="009E3103"/>
    <w:rsid w:val="009E3416"/>
    <w:rsid w:val="009E3C57"/>
    <w:rsid w:val="009E3EC1"/>
    <w:rsid w:val="009E4315"/>
    <w:rsid w:val="009E4A56"/>
    <w:rsid w:val="009E4CCB"/>
    <w:rsid w:val="009E4F9A"/>
    <w:rsid w:val="009E553C"/>
    <w:rsid w:val="009E5A96"/>
    <w:rsid w:val="009E5FE9"/>
    <w:rsid w:val="009E657C"/>
    <w:rsid w:val="009E665B"/>
    <w:rsid w:val="009E6744"/>
    <w:rsid w:val="009E6A2D"/>
    <w:rsid w:val="009E70D1"/>
    <w:rsid w:val="009E715F"/>
    <w:rsid w:val="009E7249"/>
    <w:rsid w:val="009E7306"/>
    <w:rsid w:val="009E7D62"/>
    <w:rsid w:val="009E7FA5"/>
    <w:rsid w:val="009F05B8"/>
    <w:rsid w:val="009F09DD"/>
    <w:rsid w:val="009F1DC2"/>
    <w:rsid w:val="009F1E14"/>
    <w:rsid w:val="009F23CB"/>
    <w:rsid w:val="009F2B49"/>
    <w:rsid w:val="009F308B"/>
    <w:rsid w:val="009F3A60"/>
    <w:rsid w:val="009F3A7E"/>
    <w:rsid w:val="009F4A77"/>
    <w:rsid w:val="009F4A88"/>
    <w:rsid w:val="009F4CF2"/>
    <w:rsid w:val="009F54CE"/>
    <w:rsid w:val="009F5732"/>
    <w:rsid w:val="009F67DA"/>
    <w:rsid w:val="009F70E5"/>
    <w:rsid w:val="009F710F"/>
    <w:rsid w:val="009F73F0"/>
    <w:rsid w:val="009F7B37"/>
    <w:rsid w:val="00A0009F"/>
    <w:rsid w:val="00A004E8"/>
    <w:rsid w:val="00A0095A"/>
    <w:rsid w:val="00A00A4B"/>
    <w:rsid w:val="00A0164A"/>
    <w:rsid w:val="00A01974"/>
    <w:rsid w:val="00A01CEA"/>
    <w:rsid w:val="00A0206D"/>
    <w:rsid w:val="00A020B6"/>
    <w:rsid w:val="00A029FC"/>
    <w:rsid w:val="00A03094"/>
    <w:rsid w:val="00A03388"/>
    <w:rsid w:val="00A03613"/>
    <w:rsid w:val="00A0378E"/>
    <w:rsid w:val="00A03904"/>
    <w:rsid w:val="00A0391A"/>
    <w:rsid w:val="00A03C7D"/>
    <w:rsid w:val="00A04200"/>
    <w:rsid w:val="00A04411"/>
    <w:rsid w:val="00A04537"/>
    <w:rsid w:val="00A04680"/>
    <w:rsid w:val="00A04984"/>
    <w:rsid w:val="00A05C47"/>
    <w:rsid w:val="00A061C4"/>
    <w:rsid w:val="00A0658E"/>
    <w:rsid w:val="00A066BB"/>
    <w:rsid w:val="00A07077"/>
    <w:rsid w:val="00A07B7A"/>
    <w:rsid w:val="00A07D5B"/>
    <w:rsid w:val="00A10255"/>
    <w:rsid w:val="00A106BB"/>
    <w:rsid w:val="00A10B80"/>
    <w:rsid w:val="00A10D76"/>
    <w:rsid w:val="00A1108F"/>
    <w:rsid w:val="00A113A1"/>
    <w:rsid w:val="00A11CBD"/>
    <w:rsid w:val="00A120C8"/>
    <w:rsid w:val="00A12264"/>
    <w:rsid w:val="00A122D5"/>
    <w:rsid w:val="00A127EF"/>
    <w:rsid w:val="00A12C3A"/>
    <w:rsid w:val="00A13224"/>
    <w:rsid w:val="00A132A0"/>
    <w:rsid w:val="00A13FB9"/>
    <w:rsid w:val="00A14AEF"/>
    <w:rsid w:val="00A14CFC"/>
    <w:rsid w:val="00A1512B"/>
    <w:rsid w:val="00A15274"/>
    <w:rsid w:val="00A15483"/>
    <w:rsid w:val="00A168C4"/>
    <w:rsid w:val="00A16E3B"/>
    <w:rsid w:val="00A16EEF"/>
    <w:rsid w:val="00A20D98"/>
    <w:rsid w:val="00A212E3"/>
    <w:rsid w:val="00A22E90"/>
    <w:rsid w:val="00A233B5"/>
    <w:rsid w:val="00A239F2"/>
    <w:rsid w:val="00A23AF7"/>
    <w:rsid w:val="00A23CD3"/>
    <w:rsid w:val="00A242D5"/>
    <w:rsid w:val="00A246DB"/>
    <w:rsid w:val="00A250FA"/>
    <w:rsid w:val="00A25148"/>
    <w:rsid w:val="00A2550C"/>
    <w:rsid w:val="00A2575A"/>
    <w:rsid w:val="00A264B6"/>
    <w:rsid w:val="00A26576"/>
    <w:rsid w:val="00A27A17"/>
    <w:rsid w:val="00A27BCE"/>
    <w:rsid w:val="00A27C45"/>
    <w:rsid w:val="00A27E71"/>
    <w:rsid w:val="00A302C0"/>
    <w:rsid w:val="00A30315"/>
    <w:rsid w:val="00A30912"/>
    <w:rsid w:val="00A309C3"/>
    <w:rsid w:val="00A30F0B"/>
    <w:rsid w:val="00A3121D"/>
    <w:rsid w:val="00A31249"/>
    <w:rsid w:val="00A322A3"/>
    <w:rsid w:val="00A3298C"/>
    <w:rsid w:val="00A32BDF"/>
    <w:rsid w:val="00A32CF5"/>
    <w:rsid w:val="00A33771"/>
    <w:rsid w:val="00A33A1A"/>
    <w:rsid w:val="00A33A83"/>
    <w:rsid w:val="00A33DA8"/>
    <w:rsid w:val="00A34395"/>
    <w:rsid w:val="00A348EB"/>
    <w:rsid w:val="00A34BB3"/>
    <w:rsid w:val="00A34CE6"/>
    <w:rsid w:val="00A34FFF"/>
    <w:rsid w:val="00A35069"/>
    <w:rsid w:val="00A35724"/>
    <w:rsid w:val="00A35A91"/>
    <w:rsid w:val="00A360D5"/>
    <w:rsid w:val="00A365A7"/>
    <w:rsid w:val="00A36C84"/>
    <w:rsid w:val="00A3715A"/>
    <w:rsid w:val="00A372F2"/>
    <w:rsid w:val="00A37766"/>
    <w:rsid w:val="00A4022F"/>
    <w:rsid w:val="00A40A9B"/>
    <w:rsid w:val="00A40B34"/>
    <w:rsid w:val="00A40DB8"/>
    <w:rsid w:val="00A41137"/>
    <w:rsid w:val="00A415F8"/>
    <w:rsid w:val="00A41B4D"/>
    <w:rsid w:val="00A42076"/>
    <w:rsid w:val="00A420DE"/>
    <w:rsid w:val="00A4247E"/>
    <w:rsid w:val="00A424E5"/>
    <w:rsid w:val="00A427D2"/>
    <w:rsid w:val="00A428E5"/>
    <w:rsid w:val="00A431FC"/>
    <w:rsid w:val="00A43575"/>
    <w:rsid w:val="00A43982"/>
    <w:rsid w:val="00A43BBA"/>
    <w:rsid w:val="00A44ADA"/>
    <w:rsid w:val="00A453AB"/>
    <w:rsid w:val="00A4598D"/>
    <w:rsid w:val="00A465F6"/>
    <w:rsid w:val="00A4677C"/>
    <w:rsid w:val="00A46902"/>
    <w:rsid w:val="00A46AB9"/>
    <w:rsid w:val="00A473AB"/>
    <w:rsid w:val="00A4743E"/>
    <w:rsid w:val="00A5011A"/>
    <w:rsid w:val="00A504BC"/>
    <w:rsid w:val="00A505F3"/>
    <w:rsid w:val="00A51E6A"/>
    <w:rsid w:val="00A521F8"/>
    <w:rsid w:val="00A52408"/>
    <w:rsid w:val="00A5266B"/>
    <w:rsid w:val="00A52822"/>
    <w:rsid w:val="00A5288E"/>
    <w:rsid w:val="00A52BC6"/>
    <w:rsid w:val="00A52DBA"/>
    <w:rsid w:val="00A53174"/>
    <w:rsid w:val="00A537D3"/>
    <w:rsid w:val="00A53B9A"/>
    <w:rsid w:val="00A53FF8"/>
    <w:rsid w:val="00A54472"/>
    <w:rsid w:val="00A5492D"/>
    <w:rsid w:val="00A55111"/>
    <w:rsid w:val="00A55257"/>
    <w:rsid w:val="00A557E7"/>
    <w:rsid w:val="00A5650B"/>
    <w:rsid w:val="00A5693C"/>
    <w:rsid w:val="00A56B16"/>
    <w:rsid w:val="00A56BA0"/>
    <w:rsid w:val="00A56FEB"/>
    <w:rsid w:val="00A5723B"/>
    <w:rsid w:val="00A57ED1"/>
    <w:rsid w:val="00A60CFA"/>
    <w:rsid w:val="00A61314"/>
    <w:rsid w:val="00A616F2"/>
    <w:rsid w:val="00A6170A"/>
    <w:rsid w:val="00A619CE"/>
    <w:rsid w:val="00A61E6E"/>
    <w:rsid w:val="00A62822"/>
    <w:rsid w:val="00A63470"/>
    <w:rsid w:val="00A63EDE"/>
    <w:rsid w:val="00A64B6E"/>
    <w:rsid w:val="00A65122"/>
    <w:rsid w:val="00A6552F"/>
    <w:rsid w:val="00A65A4D"/>
    <w:rsid w:val="00A6690C"/>
    <w:rsid w:val="00A66E38"/>
    <w:rsid w:val="00A66F51"/>
    <w:rsid w:val="00A67373"/>
    <w:rsid w:val="00A677C3"/>
    <w:rsid w:val="00A67EB8"/>
    <w:rsid w:val="00A70DA1"/>
    <w:rsid w:val="00A7112E"/>
    <w:rsid w:val="00A71429"/>
    <w:rsid w:val="00A719AC"/>
    <w:rsid w:val="00A720F3"/>
    <w:rsid w:val="00A72119"/>
    <w:rsid w:val="00A7340A"/>
    <w:rsid w:val="00A736A1"/>
    <w:rsid w:val="00A73F8C"/>
    <w:rsid w:val="00A74F3E"/>
    <w:rsid w:val="00A75899"/>
    <w:rsid w:val="00A75EBD"/>
    <w:rsid w:val="00A75F8A"/>
    <w:rsid w:val="00A76C48"/>
    <w:rsid w:val="00A77004"/>
    <w:rsid w:val="00A7736B"/>
    <w:rsid w:val="00A77AAB"/>
    <w:rsid w:val="00A80468"/>
    <w:rsid w:val="00A80A92"/>
    <w:rsid w:val="00A80B6F"/>
    <w:rsid w:val="00A80CFB"/>
    <w:rsid w:val="00A80F36"/>
    <w:rsid w:val="00A81351"/>
    <w:rsid w:val="00A8192E"/>
    <w:rsid w:val="00A819E3"/>
    <w:rsid w:val="00A81A6D"/>
    <w:rsid w:val="00A823DF"/>
    <w:rsid w:val="00A82660"/>
    <w:rsid w:val="00A826EE"/>
    <w:rsid w:val="00A82933"/>
    <w:rsid w:val="00A82D26"/>
    <w:rsid w:val="00A82D50"/>
    <w:rsid w:val="00A831AF"/>
    <w:rsid w:val="00A835CC"/>
    <w:rsid w:val="00A83F2D"/>
    <w:rsid w:val="00A842D5"/>
    <w:rsid w:val="00A84A2E"/>
    <w:rsid w:val="00A84DC8"/>
    <w:rsid w:val="00A84E0C"/>
    <w:rsid w:val="00A84F21"/>
    <w:rsid w:val="00A8510D"/>
    <w:rsid w:val="00A85373"/>
    <w:rsid w:val="00A85D7A"/>
    <w:rsid w:val="00A85EE4"/>
    <w:rsid w:val="00A86066"/>
    <w:rsid w:val="00A86307"/>
    <w:rsid w:val="00A863E3"/>
    <w:rsid w:val="00A8658B"/>
    <w:rsid w:val="00A86F68"/>
    <w:rsid w:val="00A87065"/>
    <w:rsid w:val="00A87690"/>
    <w:rsid w:val="00A87B7E"/>
    <w:rsid w:val="00A87CF8"/>
    <w:rsid w:val="00A905CC"/>
    <w:rsid w:val="00A9143E"/>
    <w:rsid w:val="00A921DF"/>
    <w:rsid w:val="00A931D0"/>
    <w:rsid w:val="00A9353A"/>
    <w:rsid w:val="00A93B78"/>
    <w:rsid w:val="00A940AD"/>
    <w:rsid w:val="00A94780"/>
    <w:rsid w:val="00A94947"/>
    <w:rsid w:val="00A94A27"/>
    <w:rsid w:val="00A94ABE"/>
    <w:rsid w:val="00A94E59"/>
    <w:rsid w:val="00A952F1"/>
    <w:rsid w:val="00A95426"/>
    <w:rsid w:val="00A9573A"/>
    <w:rsid w:val="00A95B5F"/>
    <w:rsid w:val="00A9626B"/>
    <w:rsid w:val="00A964AB"/>
    <w:rsid w:val="00A9655B"/>
    <w:rsid w:val="00A9684E"/>
    <w:rsid w:val="00A96850"/>
    <w:rsid w:val="00A96FBD"/>
    <w:rsid w:val="00A97AAC"/>
    <w:rsid w:val="00AA0137"/>
    <w:rsid w:val="00AA024C"/>
    <w:rsid w:val="00AA032D"/>
    <w:rsid w:val="00AA0A31"/>
    <w:rsid w:val="00AA0E27"/>
    <w:rsid w:val="00AA13FC"/>
    <w:rsid w:val="00AA19BA"/>
    <w:rsid w:val="00AA1FCB"/>
    <w:rsid w:val="00AA2712"/>
    <w:rsid w:val="00AA27D9"/>
    <w:rsid w:val="00AA3460"/>
    <w:rsid w:val="00AA3789"/>
    <w:rsid w:val="00AA38A8"/>
    <w:rsid w:val="00AA3CC8"/>
    <w:rsid w:val="00AA5748"/>
    <w:rsid w:val="00AA5803"/>
    <w:rsid w:val="00AA6836"/>
    <w:rsid w:val="00AA6877"/>
    <w:rsid w:val="00AA6999"/>
    <w:rsid w:val="00AA701F"/>
    <w:rsid w:val="00AA71E0"/>
    <w:rsid w:val="00AB02BC"/>
    <w:rsid w:val="00AB086E"/>
    <w:rsid w:val="00AB0EF7"/>
    <w:rsid w:val="00AB0F8A"/>
    <w:rsid w:val="00AB12C9"/>
    <w:rsid w:val="00AB12E9"/>
    <w:rsid w:val="00AB1558"/>
    <w:rsid w:val="00AB1E52"/>
    <w:rsid w:val="00AB1EC9"/>
    <w:rsid w:val="00AB225F"/>
    <w:rsid w:val="00AB251B"/>
    <w:rsid w:val="00AB2F3E"/>
    <w:rsid w:val="00AB35D1"/>
    <w:rsid w:val="00AB3DDF"/>
    <w:rsid w:val="00AB3E41"/>
    <w:rsid w:val="00AB3FEA"/>
    <w:rsid w:val="00AB4125"/>
    <w:rsid w:val="00AB458A"/>
    <w:rsid w:val="00AB45AA"/>
    <w:rsid w:val="00AB48A3"/>
    <w:rsid w:val="00AB4FC2"/>
    <w:rsid w:val="00AB54C9"/>
    <w:rsid w:val="00AB58FA"/>
    <w:rsid w:val="00AB6034"/>
    <w:rsid w:val="00AB6D83"/>
    <w:rsid w:val="00AB6D94"/>
    <w:rsid w:val="00AB6E58"/>
    <w:rsid w:val="00AB7196"/>
    <w:rsid w:val="00AB7237"/>
    <w:rsid w:val="00AB735A"/>
    <w:rsid w:val="00AB74ED"/>
    <w:rsid w:val="00AB77C6"/>
    <w:rsid w:val="00AB7D2B"/>
    <w:rsid w:val="00AC015A"/>
    <w:rsid w:val="00AC0D8D"/>
    <w:rsid w:val="00AC12D2"/>
    <w:rsid w:val="00AC14A7"/>
    <w:rsid w:val="00AC1578"/>
    <w:rsid w:val="00AC1A75"/>
    <w:rsid w:val="00AC1CFA"/>
    <w:rsid w:val="00AC1D61"/>
    <w:rsid w:val="00AC1E25"/>
    <w:rsid w:val="00AC1FF4"/>
    <w:rsid w:val="00AC2235"/>
    <w:rsid w:val="00AC24B7"/>
    <w:rsid w:val="00AC2EBF"/>
    <w:rsid w:val="00AC3004"/>
    <w:rsid w:val="00AC356C"/>
    <w:rsid w:val="00AC3D32"/>
    <w:rsid w:val="00AC4031"/>
    <w:rsid w:val="00AC4CBA"/>
    <w:rsid w:val="00AC4EA1"/>
    <w:rsid w:val="00AC5139"/>
    <w:rsid w:val="00AC516A"/>
    <w:rsid w:val="00AC5175"/>
    <w:rsid w:val="00AC5BC2"/>
    <w:rsid w:val="00AC5FBE"/>
    <w:rsid w:val="00AC67A0"/>
    <w:rsid w:val="00AC68B5"/>
    <w:rsid w:val="00AC6D47"/>
    <w:rsid w:val="00AC6F74"/>
    <w:rsid w:val="00AC70A3"/>
    <w:rsid w:val="00AC711B"/>
    <w:rsid w:val="00AC734F"/>
    <w:rsid w:val="00AC78FA"/>
    <w:rsid w:val="00AC78FF"/>
    <w:rsid w:val="00AC7A7D"/>
    <w:rsid w:val="00AD0063"/>
    <w:rsid w:val="00AD031F"/>
    <w:rsid w:val="00AD09C5"/>
    <w:rsid w:val="00AD0C5F"/>
    <w:rsid w:val="00AD0CAB"/>
    <w:rsid w:val="00AD0D94"/>
    <w:rsid w:val="00AD242D"/>
    <w:rsid w:val="00AD270A"/>
    <w:rsid w:val="00AD2EBC"/>
    <w:rsid w:val="00AD3016"/>
    <w:rsid w:val="00AD3690"/>
    <w:rsid w:val="00AD37F3"/>
    <w:rsid w:val="00AD3BCB"/>
    <w:rsid w:val="00AD3E81"/>
    <w:rsid w:val="00AD4BD1"/>
    <w:rsid w:val="00AD5417"/>
    <w:rsid w:val="00AD5445"/>
    <w:rsid w:val="00AD5503"/>
    <w:rsid w:val="00AD569D"/>
    <w:rsid w:val="00AD5742"/>
    <w:rsid w:val="00AD5ED9"/>
    <w:rsid w:val="00AD6E26"/>
    <w:rsid w:val="00AD7855"/>
    <w:rsid w:val="00AD7A3F"/>
    <w:rsid w:val="00AD7D42"/>
    <w:rsid w:val="00AE1CE5"/>
    <w:rsid w:val="00AE1F11"/>
    <w:rsid w:val="00AE1FB5"/>
    <w:rsid w:val="00AE2998"/>
    <w:rsid w:val="00AE29D4"/>
    <w:rsid w:val="00AE3167"/>
    <w:rsid w:val="00AE3227"/>
    <w:rsid w:val="00AE3A6D"/>
    <w:rsid w:val="00AE3E02"/>
    <w:rsid w:val="00AE41E2"/>
    <w:rsid w:val="00AE4CED"/>
    <w:rsid w:val="00AE53EB"/>
    <w:rsid w:val="00AE5BED"/>
    <w:rsid w:val="00AE5C45"/>
    <w:rsid w:val="00AE5E92"/>
    <w:rsid w:val="00AE6117"/>
    <w:rsid w:val="00AE69A3"/>
    <w:rsid w:val="00AE6D2C"/>
    <w:rsid w:val="00AE6FB2"/>
    <w:rsid w:val="00AE72F8"/>
    <w:rsid w:val="00AE7439"/>
    <w:rsid w:val="00AE7799"/>
    <w:rsid w:val="00AF0041"/>
    <w:rsid w:val="00AF01CA"/>
    <w:rsid w:val="00AF1242"/>
    <w:rsid w:val="00AF278F"/>
    <w:rsid w:val="00AF304A"/>
    <w:rsid w:val="00AF361A"/>
    <w:rsid w:val="00AF3B1B"/>
    <w:rsid w:val="00AF43A4"/>
    <w:rsid w:val="00AF4A21"/>
    <w:rsid w:val="00AF4C2D"/>
    <w:rsid w:val="00AF6301"/>
    <w:rsid w:val="00AF6497"/>
    <w:rsid w:val="00AF691D"/>
    <w:rsid w:val="00AF6BA5"/>
    <w:rsid w:val="00AF7107"/>
    <w:rsid w:val="00AF7287"/>
    <w:rsid w:val="00AF73CE"/>
    <w:rsid w:val="00AF7633"/>
    <w:rsid w:val="00AF78D8"/>
    <w:rsid w:val="00AF7A8A"/>
    <w:rsid w:val="00AF7C6E"/>
    <w:rsid w:val="00B0031E"/>
    <w:rsid w:val="00B013C8"/>
    <w:rsid w:val="00B014E8"/>
    <w:rsid w:val="00B017FD"/>
    <w:rsid w:val="00B0191F"/>
    <w:rsid w:val="00B0255D"/>
    <w:rsid w:val="00B0296A"/>
    <w:rsid w:val="00B02AB9"/>
    <w:rsid w:val="00B035DF"/>
    <w:rsid w:val="00B03607"/>
    <w:rsid w:val="00B039C0"/>
    <w:rsid w:val="00B03C9F"/>
    <w:rsid w:val="00B046D9"/>
    <w:rsid w:val="00B04DEC"/>
    <w:rsid w:val="00B05240"/>
    <w:rsid w:val="00B056C5"/>
    <w:rsid w:val="00B058F0"/>
    <w:rsid w:val="00B05D75"/>
    <w:rsid w:val="00B05F23"/>
    <w:rsid w:val="00B062BB"/>
    <w:rsid w:val="00B062F0"/>
    <w:rsid w:val="00B06550"/>
    <w:rsid w:val="00B06920"/>
    <w:rsid w:val="00B06B00"/>
    <w:rsid w:val="00B075A8"/>
    <w:rsid w:val="00B07803"/>
    <w:rsid w:val="00B078EE"/>
    <w:rsid w:val="00B07CC2"/>
    <w:rsid w:val="00B10DE2"/>
    <w:rsid w:val="00B1142C"/>
    <w:rsid w:val="00B11CD7"/>
    <w:rsid w:val="00B11D47"/>
    <w:rsid w:val="00B12157"/>
    <w:rsid w:val="00B12469"/>
    <w:rsid w:val="00B1281D"/>
    <w:rsid w:val="00B12DD2"/>
    <w:rsid w:val="00B13144"/>
    <w:rsid w:val="00B132CF"/>
    <w:rsid w:val="00B13D85"/>
    <w:rsid w:val="00B13EB0"/>
    <w:rsid w:val="00B14148"/>
    <w:rsid w:val="00B147E8"/>
    <w:rsid w:val="00B14875"/>
    <w:rsid w:val="00B14978"/>
    <w:rsid w:val="00B1569F"/>
    <w:rsid w:val="00B162AD"/>
    <w:rsid w:val="00B167CE"/>
    <w:rsid w:val="00B16ACF"/>
    <w:rsid w:val="00B16D91"/>
    <w:rsid w:val="00B17230"/>
    <w:rsid w:val="00B174EF"/>
    <w:rsid w:val="00B176DE"/>
    <w:rsid w:val="00B17997"/>
    <w:rsid w:val="00B17A3E"/>
    <w:rsid w:val="00B17BAB"/>
    <w:rsid w:val="00B204E2"/>
    <w:rsid w:val="00B2097A"/>
    <w:rsid w:val="00B20DBF"/>
    <w:rsid w:val="00B20F38"/>
    <w:rsid w:val="00B2161F"/>
    <w:rsid w:val="00B22394"/>
    <w:rsid w:val="00B22401"/>
    <w:rsid w:val="00B22814"/>
    <w:rsid w:val="00B22887"/>
    <w:rsid w:val="00B2378A"/>
    <w:rsid w:val="00B23F2F"/>
    <w:rsid w:val="00B23F91"/>
    <w:rsid w:val="00B24869"/>
    <w:rsid w:val="00B25D59"/>
    <w:rsid w:val="00B25E85"/>
    <w:rsid w:val="00B26279"/>
    <w:rsid w:val="00B264C2"/>
    <w:rsid w:val="00B2696C"/>
    <w:rsid w:val="00B26E01"/>
    <w:rsid w:val="00B27DE8"/>
    <w:rsid w:val="00B27E2D"/>
    <w:rsid w:val="00B305F1"/>
    <w:rsid w:val="00B30AD2"/>
    <w:rsid w:val="00B3152B"/>
    <w:rsid w:val="00B31F21"/>
    <w:rsid w:val="00B31F69"/>
    <w:rsid w:val="00B31FC1"/>
    <w:rsid w:val="00B320BA"/>
    <w:rsid w:val="00B32836"/>
    <w:rsid w:val="00B32DFA"/>
    <w:rsid w:val="00B32EFD"/>
    <w:rsid w:val="00B32FB2"/>
    <w:rsid w:val="00B3310E"/>
    <w:rsid w:val="00B331E6"/>
    <w:rsid w:val="00B339B0"/>
    <w:rsid w:val="00B3479C"/>
    <w:rsid w:val="00B347FE"/>
    <w:rsid w:val="00B349E2"/>
    <w:rsid w:val="00B355AB"/>
    <w:rsid w:val="00B35B4C"/>
    <w:rsid w:val="00B35D93"/>
    <w:rsid w:val="00B36269"/>
    <w:rsid w:val="00B3662F"/>
    <w:rsid w:val="00B37827"/>
    <w:rsid w:val="00B37D12"/>
    <w:rsid w:val="00B37E17"/>
    <w:rsid w:val="00B40474"/>
    <w:rsid w:val="00B40B53"/>
    <w:rsid w:val="00B420C3"/>
    <w:rsid w:val="00B425D4"/>
    <w:rsid w:val="00B42604"/>
    <w:rsid w:val="00B42A82"/>
    <w:rsid w:val="00B42CAA"/>
    <w:rsid w:val="00B42CAB"/>
    <w:rsid w:val="00B42E27"/>
    <w:rsid w:val="00B44137"/>
    <w:rsid w:val="00B44699"/>
    <w:rsid w:val="00B44ABD"/>
    <w:rsid w:val="00B45B57"/>
    <w:rsid w:val="00B45FB8"/>
    <w:rsid w:val="00B464D9"/>
    <w:rsid w:val="00B465ED"/>
    <w:rsid w:val="00B46804"/>
    <w:rsid w:val="00B46B86"/>
    <w:rsid w:val="00B46D22"/>
    <w:rsid w:val="00B46EF0"/>
    <w:rsid w:val="00B46FA9"/>
    <w:rsid w:val="00B46FDA"/>
    <w:rsid w:val="00B47BA9"/>
    <w:rsid w:val="00B47E30"/>
    <w:rsid w:val="00B5017D"/>
    <w:rsid w:val="00B50351"/>
    <w:rsid w:val="00B5042D"/>
    <w:rsid w:val="00B50CA1"/>
    <w:rsid w:val="00B51100"/>
    <w:rsid w:val="00B511E0"/>
    <w:rsid w:val="00B51274"/>
    <w:rsid w:val="00B514DF"/>
    <w:rsid w:val="00B51F2F"/>
    <w:rsid w:val="00B51F38"/>
    <w:rsid w:val="00B52132"/>
    <w:rsid w:val="00B522B9"/>
    <w:rsid w:val="00B52E33"/>
    <w:rsid w:val="00B5387A"/>
    <w:rsid w:val="00B539CF"/>
    <w:rsid w:val="00B53E17"/>
    <w:rsid w:val="00B53E26"/>
    <w:rsid w:val="00B54120"/>
    <w:rsid w:val="00B546B1"/>
    <w:rsid w:val="00B5551C"/>
    <w:rsid w:val="00B5570C"/>
    <w:rsid w:val="00B559A8"/>
    <w:rsid w:val="00B561B0"/>
    <w:rsid w:val="00B566EE"/>
    <w:rsid w:val="00B56BD6"/>
    <w:rsid w:val="00B571D1"/>
    <w:rsid w:val="00B574BF"/>
    <w:rsid w:val="00B60393"/>
    <w:rsid w:val="00B60651"/>
    <w:rsid w:val="00B608BB"/>
    <w:rsid w:val="00B60D4D"/>
    <w:rsid w:val="00B61D71"/>
    <w:rsid w:val="00B61E22"/>
    <w:rsid w:val="00B61E44"/>
    <w:rsid w:val="00B62F74"/>
    <w:rsid w:val="00B630D8"/>
    <w:rsid w:val="00B6313F"/>
    <w:rsid w:val="00B63242"/>
    <w:rsid w:val="00B634EE"/>
    <w:rsid w:val="00B63575"/>
    <w:rsid w:val="00B636AB"/>
    <w:rsid w:val="00B63E26"/>
    <w:rsid w:val="00B63E56"/>
    <w:rsid w:val="00B63F89"/>
    <w:rsid w:val="00B64385"/>
    <w:rsid w:val="00B6459E"/>
    <w:rsid w:val="00B648F6"/>
    <w:rsid w:val="00B64F23"/>
    <w:rsid w:val="00B6519B"/>
    <w:rsid w:val="00B65303"/>
    <w:rsid w:val="00B6539E"/>
    <w:rsid w:val="00B66C8F"/>
    <w:rsid w:val="00B66DB9"/>
    <w:rsid w:val="00B67136"/>
    <w:rsid w:val="00B67F8C"/>
    <w:rsid w:val="00B71531"/>
    <w:rsid w:val="00B719A6"/>
    <w:rsid w:val="00B71AF1"/>
    <w:rsid w:val="00B71EC5"/>
    <w:rsid w:val="00B71F2E"/>
    <w:rsid w:val="00B72577"/>
    <w:rsid w:val="00B72852"/>
    <w:rsid w:val="00B72982"/>
    <w:rsid w:val="00B72BC9"/>
    <w:rsid w:val="00B73963"/>
    <w:rsid w:val="00B73A6E"/>
    <w:rsid w:val="00B73A7B"/>
    <w:rsid w:val="00B73C36"/>
    <w:rsid w:val="00B74848"/>
    <w:rsid w:val="00B74AED"/>
    <w:rsid w:val="00B74BA8"/>
    <w:rsid w:val="00B74E95"/>
    <w:rsid w:val="00B758D7"/>
    <w:rsid w:val="00B75DAF"/>
    <w:rsid w:val="00B764A0"/>
    <w:rsid w:val="00B7671E"/>
    <w:rsid w:val="00B76823"/>
    <w:rsid w:val="00B768AB"/>
    <w:rsid w:val="00B76E73"/>
    <w:rsid w:val="00B773AD"/>
    <w:rsid w:val="00B77C0E"/>
    <w:rsid w:val="00B809CC"/>
    <w:rsid w:val="00B81017"/>
    <w:rsid w:val="00B82293"/>
    <w:rsid w:val="00B8256E"/>
    <w:rsid w:val="00B83B5A"/>
    <w:rsid w:val="00B8445A"/>
    <w:rsid w:val="00B84953"/>
    <w:rsid w:val="00B84A10"/>
    <w:rsid w:val="00B85198"/>
    <w:rsid w:val="00B851F3"/>
    <w:rsid w:val="00B85D0F"/>
    <w:rsid w:val="00B86077"/>
    <w:rsid w:val="00B86435"/>
    <w:rsid w:val="00B864AA"/>
    <w:rsid w:val="00B86702"/>
    <w:rsid w:val="00B870CA"/>
    <w:rsid w:val="00B871BE"/>
    <w:rsid w:val="00B87B10"/>
    <w:rsid w:val="00B90019"/>
    <w:rsid w:val="00B90310"/>
    <w:rsid w:val="00B90396"/>
    <w:rsid w:val="00B911B0"/>
    <w:rsid w:val="00B9176B"/>
    <w:rsid w:val="00B91A14"/>
    <w:rsid w:val="00B91DAA"/>
    <w:rsid w:val="00B91E89"/>
    <w:rsid w:val="00B9264F"/>
    <w:rsid w:val="00B92F38"/>
    <w:rsid w:val="00B93417"/>
    <w:rsid w:val="00B93613"/>
    <w:rsid w:val="00B93C4F"/>
    <w:rsid w:val="00B94CCF"/>
    <w:rsid w:val="00B94F81"/>
    <w:rsid w:val="00B95097"/>
    <w:rsid w:val="00B95211"/>
    <w:rsid w:val="00B9583E"/>
    <w:rsid w:val="00B95A9B"/>
    <w:rsid w:val="00B95B72"/>
    <w:rsid w:val="00B95F11"/>
    <w:rsid w:val="00B9686E"/>
    <w:rsid w:val="00B968F7"/>
    <w:rsid w:val="00B96962"/>
    <w:rsid w:val="00B970EC"/>
    <w:rsid w:val="00B97B15"/>
    <w:rsid w:val="00BA0299"/>
    <w:rsid w:val="00BA05B8"/>
    <w:rsid w:val="00BA06AC"/>
    <w:rsid w:val="00BA1022"/>
    <w:rsid w:val="00BA14BE"/>
    <w:rsid w:val="00BA1556"/>
    <w:rsid w:val="00BA1735"/>
    <w:rsid w:val="00BA1BC1"/>
    <w:rsid w:val="00BA1E2E"/>
    <w:rsid w:val="00BA1FCD"/>
    <w:rsid w:val="00BA21AE"/>
    <w:rsid w:val="00BA240C"/>
    <w:rsid w:val="00BA264C"/>
    <w:rsid w:val="00BA267B"/>
    <w:rsid w:val="00BA293C"/>
    <w:rsid w:val="00BA2DD6"/>
    <w:rsid w:val="00BA3B21"/>
    <w:rsid w:val="00BA4196"/>
    <w:rsid w:val="00BA45F4"/>
    <w:rsid w:val="00BA4B7B"/>
    <w:rsid w:val="00BA54EB"/>
    <w:rsid w:val="00BA576F"/>
    <w:rsid w:val="00BA5B37"/>
    <w:rsid w:val="00BA64E9"/>
    <w:rsid w:val="00BA662C"/>
    <w:rsid w:val="00BA672C"/>
    <w:rsid w:val="00BA68F3"/>
    <w:rsid w:val="00BA6ABA"/>
    <w:rsid w:val="00BA6EFF"/>
    <w:rsid w:val="00BA6F0D"/>
    <w:rsid w:val="00BA7121"/>
    <w:rsid w:val="00BA7329"/>
    <w:rsid w:val="00BA7521"/>
    <w:rsid w:val="00BA76B4"/>
    <w:rsid w:val="00BA76D8"/>
    <w:rsid w:val="00BB0D4C"/>
    <w:rsid w:val="00BB12C1"/>
    <w:rsid w:val="00BB2AF7"/>
    <w:rsid w:val="00BB2F5F"/>
    <w:rsid w:val="00BB323A"/>
    <w:rsid w:val="00BB3FB1"/>
    <w:rsid w:val="00BB4EBC"/>
    <w:rsid w:val="00BB5318"/>
    <w:rsid w:val="00BB54EE"/>
    <w:rsid w:val="00BB5594"/>
    <w:rsid w:val="00BB56E9"/>
    <w:rsid w:val="00BB6EFD"/>
    <w:rsid w:val="00BB715B"/>
    <w:rsid w:val="00BB7968"/>
    <w:rsid w:val="00BC003E"/>
    <w:rsid w:val="00BC066E"/>
    <w:rsid w:val="00BC08D2"/>
    <w:rsid w:val="00BC0BCD"/>
    <w:rsid w:val="00BC1120"/>
    <w:rsid w:val="00BC12F5"/>
    <w:rsid w:val="00BC155A"/>
    <w:rsid w:val="00BC17D4"/>
    <w:rsid w:val="00BC1CDF"/>
    <w:rsid w:val="00BC1D66"/>
    <w:rsid w:val="00BC20F0"/>
    <w:rsid w:val="00BC2CA5"/>
    <w:rsid w:val="00BC36C7"/>
    <w:rsid w:val="00BC3A09"/>
    <w:rsid w:val="00BC3A1E"/>
    <w:rsid w:val="00BC3ACF"/>
    <w:rsid w:val="00BC4462"/>
    <w:rsid w:val="00BC448E"/>
    <w:rsid w:val="00BC4F57"/>
    <w:rsid w:val="00BC521C"/>
    <w:rsid w:val="00BC63BF"/>
    <w:rsid w:val="00BC6EE8"/>
    <w:rsid w:val="00BC73E4"/>
    <w:rsid w:val="00BC7947"/>
    <w:rsid w:val="00BD01EB"/>
    <w:rsid w:val="00BD0F3B"/>
    <w:rsid w:val="00BD1619"/>
    <w:rsid w:val="00BD1765"/>
    <w:rsid w:val="00BD17F4"/>
    <w:rsid w:val="00BD1B4A"/>
    <w:rsid w:val="00BD1F7C"/>
    <w:rsid w:val="00BD2E35"/>
    <w:rsid w:val="00BD3089"/>
    <w:rsid w:val="00BD31D9"/>
    <w:rsid w:val="00BD37D5"/>
    <w:rsid w:val="00BD3D00"/>
    <w:rsid w:val="00BD43F3"/>
    <w:rsid w:val="00BD4638"/>
    <w:rsid w:val="00BD48D9"/>
    <w:rsid w:val="00BD4FA4"/>
    <w:rsid w:val="00BD50F5"/>
    <w:rsid w:val="00BD5104"/>
    <w:rsid w:val="00BD5683"/>
    <w:rsid w:val="00BD57AD"/>
    <w:rsid w:val="00BD57E4"/>
    <w:rsid w:val="00BD58CC"/>
    <w:rsid w:val="00BD5922"/>
    <w:rsid w:val="00BD6150"/>
    <w:rsid w:val="00BD66FC"/>
    <w:rsid w:val="00BD680C"/>
    <w:rsid w:val="00BD6A4F"/>
    <w:rsid w:val="00BD72D1"/>
    <w:rsid w:val="00BD7D0C"/>
    <w:rsid w:val="00BE02D7"/>
    <w:rsid w:val="00BE0BBE"/>
    <w:rsid w:val="00BE0D1C"/>
    <w:rsid w:val="00BE1340"/>
    <w:rsid w:val="00BE18E0"/>
    <w:rsid w:val="00BE198B"/>
    <w:rsid w:val="00BE1DC4"/>
    <w:rsid w:val="00BE2432"/>
    <w:rsid w:val="00BE26B7"/>
    <w:rsid w:val="00BE30EF"/>
    <w:rsid w:val="00BE356C"/>
    <w:rsid w:val="00BE3C48"/>
    <w:rsid w:val="00BE487F"/>
    <w:rsid w:val="00BE4BAF"/>
    <w:rsid w:val="00BE4F6E"/>
    <w:rsid w:val="00BE4F87"/>
    <w:rsid w:val="00BE59EF"/>
    <w:rsid w:val="00BE5E47"/>
    <w:rsid w:val="00BE5FA6"/>
    <w:rsid w:val="00BE6158"/>
    <w:rsid w:val="00BE61BD"/>
    <w:rsid w:val="00BE6A48"/>
    <w:rsid w:val="00BE6FE5"/>
    <w:rsid w:val="00BE7021"/>
    <w:rsid w:val="00BE70F7"/>
    <w:rsid w:val="00BF0072"/>
    <w:rsid w:val="00BF0596"/>
    <w:rsid w:val="00BF09F8"/>
    <w:rsid w:val="00BF0D67"/>
    <w:rsid w:val="00BF0D7F"/>
    <w:rsid w:val="00BF0DA9"/>
    <w:rsid w:val="00BF13F0"/>
    <w:rsid w:val="00BF183D"/>
    <w:rsid w:val="00BF2355"/>
    <w:rsid w:val="00BF2B68"/>
    <w:rsid w:val="00BF3035"/>
    <w:rsid w:val="00BF372D"/>
    <w:rsid w:val="00BF3998"/>
    <w:rsid w:val="00BF39A9"/>
    <w:rsid w:val="00BF39F3"/>
    <w:rsid w:val="00BF3FFA"/>
    <w:rsid w:val="00BF457E"/>
    <w:rsid w:val="00BF47B5"/>
    <w:rsid w:val="00BF4813"/>
    <w:rsid w:val="00BF4E71"/>
    <w:rsid w:val="00BF517C"/>
    <w:rsid w:val="00BF51B8"/>
    <w:rsid w:val="00BF5506"/>
    <w:rsid w:val="00BF5839"/>
    <w:rsid w:val="00BF5C6E"/>
    <w:rsid w:val="00BF5DB4"/>
    <w:rsid w:val="00BF5F66"/>
    <w:rsid w:val="00BF602C"/>
    <w:rsid w:val="00BF61AD"/>
    <w:rsid w:val="00BF6511"/>
    <w:rsid w:val="00BF66BD"/>
    <w:rsid w:val="00BF6A66"/>
    <w:rsid w:val="00BF6EE6"/>
    <w:rsid w:val="00BF735C"/>
    <w:rsid w:val="00BF762B"/>
    <w:rsid w:val="00BF763F"/>
    <w:rsid w:val="00BF7B39"/>
    <w:rsid w:val="00C0023E"/>
    <w:rsid w:val="00C00388"/>
    <w:rsid w:val="00C006CC"/>
    <w:rsid w:val="00C00749"/>
    <w:rsid w:val="00C007EE"/>
    <w:rsid w:val="00C009CD"/>
    <w:rsid w:val="00C01E16"/>
    <w:rsid w:val="00C01EB3"/>
    <w:rsid w:val="00C02908"/>
    <w:rsid w:val="00C02AA6"/>
    <w:rsid w:val="00C02AEC"/>
    <w:rsid w:val="00C02D19"/>
    <w:rsid w:val="00C03279"/>
    <w:rsid w:val="00C03600"/>
    <w:rsid w:val="00C03AD9"/>
    <w:rsid w:val="00C03BCB"/>
    <w:rsid w:val="00C03DB4"/>
    <w:rsid w:val="00C040FF"/>
    <w:rsid w:val="00C049A5"/>
    <w:rsid w:val="00C04EA1"/>
    <w:rsid w:val="00C0519A"/>
    <w:rsid w:val="00C057B4"/>
    <w:rsid w:val="00C064B3"/>
    <w:rsid w:val="00C06518"/>
    <w:rsid w:val="00C06F64"/>
    <w:rsid w:val="00C07283"/>
    <w:rsid w:val="00C07433"/>
    <w:rsid w:val="00C07586"/>
    <w:rsid w:val="00C075F4"/>
    <w:rsid w:val="00C07678"/>
    <w:rsid w:val="00C108B2"/>
    <w:rsid w:val="00C11AE8"/>
    <w:rsid w:val="00C1201F"/>
    <w:rsid w:val="00C129A1"/>
    <w:rsid w:val="00C12B7D"/>
    <w:rsid w:val="00C12CAF"/>
    <w:rsid w:val="00C12D01"/>
    <w:rsid w:val="00C12E6B"/>
    <w:rsid w:val="00C12EBF"/>
    <w:rsid w:val="00C13A63"/>
    <w:rsid w:val="00C13ABB"/>
    <w:rsid w:val="00C13BAD"/>
    <w:rsid w:val="00C1511C"/>
    <w:rsid w:val="00C15347"/>
    <w:rsid w:val="00C176F5"/>
    <w:rsid w:val="00C1781F"/>
    <w:rsid w:val="00C179CF"/>
    <w:rsid w:val="00C17BB0"/>
    <w:rsid w:val="00C200FE"/>
    <w:rsid w:val="00C20316"/>
    <w:rsid w:val="00C2032B"/>
    <w:rsid w:val="00C20F4E"/>
    <w:rsid w:val="00C216B9"/>
    <w:rsid w:val="00C217A4"/>
    <w:rsid w:val="00C21B96"/>
    <w:rsid w:val="00C22184"/>
    <w:rsid w:val="00C22BDC"/>
    <w:rsid w:val="00C23496"/>
    <w:rsid w:val="00C23888"/>
    <w:rsid w:val="00C239D3"/>
    <w:rsid w:val="00C247AE"/>
    <w:rsid w:val="00C248BF"/>
    <w:rsid w:val="00C25BFB"/>
    <w:rsid w:val="00C25C95"/>
    <w:rsid w:val="00C25DA7"/>
    <w:rsid w:val="00C2659C"/>
    <w:rsid w:val="00C272C0"/>
    <w:rsid w:val="00C275F6"/>
    <w:rsid w:val="00C27ABE"/>
    <w:rsid w:val="00C27BAE"/>
    <w:rsid w:val="00C30D09"/>
    <w:rsid w:val="00C30D39"/>
    <w:rsid w:val="00C30F6B"/>
    <w:rsid w:val="00C313CB"/>
    <w:rsid w:val="00C316C8"/>
    <w:rsid w:val="00C32322"/>
    <w:rsid w:val="00C323F4"/>
    <w:rsid w:val="00C32943"/>
    <w:rsid w:val="00C32BD4"/>
    <w:rsid w:val="00C335E8"/>
    <w:rsid w:val="00C34975"/>
    <w:rsid w:val="00C34E4E"/>
    <w:rsid w:val="00C3568E"/>
    <w:rsid w:val="00C356C5"/>
    <w:rsid w:val="00C3576B"/>
    <w:rsid w:val="00C359A7"/>
    <w:rsid w:val="00C35F00"/>
    <w:rsid w:val="00C36001"/>
    <w:rsid w:val="00C3628A"/>
    <w:rsid w:val="00C3638D"/>
    <w:rsid w:val="00C363F6"/>
    <w:rsid w:val="00C36CBD"/>
    <w:rsid w:val="00C36EB7"/>
    <w:rsid w:val="00C3708B"/>
    <w:rsid w:val="00C3720E"/>
    <w:rsid w:val="00C3721A"/>
    <w:rsid w:val="00C37399"/>
    <w:rsid w:val="00C37667"/>
    <w:rsid w:val="00C37ECD"/>
    <w:rsid w:val="00C404BA"/>
    <w:rsid w:val="00C4064E"/>
    <w:rsid w:val="00C406E5"/>
    <w:rsid w:val="00C4132A"/>
    <w:rsid w:val="00C416BD"/>
    <w:rsid w:val="00C4195D"/>
    <w:rsid w:val="00C41BA8"/>
    <w:rsid w:val="00C42172"/>
    <w:rsid w:val="00C42292"/>
    <w:rsid w:val="00C4235B"/>
    <w:rsid w:val="00C4253F"/>
    <w:rsid w:val="00C4276E"/>
    <w:rsid w:val="00C428A6"/>
    <w:rsid w:val="00C429EF"/>
    <w:rsid w:val="00C42A36"/>
    <w:rsid w:val="00C42BDC"/>
    <w:rsid w:val="00C431B4"/>
    <w:rsid w:val="00C43824"/>
    <w:rsid w:val="00C43834"/>
    <w:rsid w:val="00C43CCB"/>
    <w:rsid w:val="00C44DF2"/>
    <w:rsid w:val="00C44DF3"/>
    <w:rsid w:val="00C45345"/>
    <w:rsid w:val="00C453E1"/>
    <w:rsid w:val="00C4543E"/>
    <w:rsid w:val="00C4587A"/>
    <w:rsid w:val="00C460B9"/>
    <w:rsid w:val="00C462B8"/>
    <w:rsid w:val="00C46303"/>
    <w:rsid w:val="00C46D84"/>
    <w:rsid w:val="00C46FB1"/>
    <w:rsid w:val="00C47227"/>
    <w:rsid w:val="00C4722B"/>
    <w:rsid w:val="00C47578"/>
    <w:rsid w:val="00C47747"/>
    <w:rsid w:val="00C47AE1"/>
    <w:rsid w:val="00C47B8C"/>
    <w:rsid w:val="00C50056"/>
    <w:rsid w:val="00C50085"/>
    <w:rsid w:val="00C50224"/>
    <w:rsid w:val="00C50946"/>
    <w:rsid w:val="00C50F4F"/>
    <w:rsid w:val="00C51439"/>
    <w:rsid w:val="00C5160A"/>
    <w:rsid w:val="00C517A1"/>
    <w:rsid w:val="00C5192B"/>
    <w:rsid w:val="00C52539"/>
    <w:rsid w:val="00C527F0"/>
    <w:rsid w:val="00C528B0"/>
    <w:rsid w:val="00C52975"/>
    <w:rsid w:val="00C52F72"/>
    <w:rsid w:val="00C53241"/>
    <w:rsid w:val="00C533DA"/>
    <w:rsid w:val="00C53813"/>
    <w:rsid w:val="00C53EC0"/>
    <w:rsid w:val="00C54150"/>
    <w:rsid w:val="00C541E8"/>
    <w:rsid w:val="00C54460"/>
    <w:rsid w:val="00C5447A"/>
    <w:rsid w:val="00C546D7"/>
    <w:rsid w:val="00C5473C"/>
    <w:rsid w:val="00C54AB4"/>
    <w:rsid w:val="00C54C7C"/>
    <w:rsid w:val="00C54F07"/>
    <w:rsid w:val="00C55040"/>
    <w:rsid w:val="00C55090"/>
    <w:rsid w:val="00C5521C"/>
    <w:rsid w:val="00C55421"/>
    <w:rsid w:val="00C555EC"/>
    <w:rsid w:val="00C55731"/>
    <w:rsid w:val="00C55E70"/>
    <w:rsid w:val="00C56059"/>
    <w:rsid w:val="00C56126"/>
    <w:rsid w:val="00C562E0"/>
    <w:rsid w:val="00C5662C"/>
    <w:rsid w:val="00C5664F"/>
    <w:rsid w:val="00C56ADE"/>
    <w:rsid w:val="00C56B73"/>
    <w:rsid w:val="00C56BAA"/>
    <w:rsid w:val="00C56D06"/>
    <w:rsid w:val="00C56FA1"/>
    <w:rsid w:val="00C570BB"/>
    <w:rsid w:val="00C573F2"/>
    <w:rsid w:val="00C5764E"/>
    <w:rsid w:val="00C57DF1"/>
    <w:rsid w:val="00C601F2"/>
    <w:rsid w:val="00C60381"/>
    <w:rsid w:val="00C61296"/>
    <w:rsid w:val="00C61ADB"/>
    <w:rsid w:val="00C6204F"/>
    <w:rsid w:val="00C6255E"/>
    <w:rsid w:val="00C625DB"/>
    <w:rsid w:val="00C632D0"/>
    <w:rsid w:val="00C6378E"/>
    <w:rsid w:val="00C63C35"/>
    <w:rsid w:val="00C63E00"/>
    <w:rsid w:val="00C644B0"/>
    <w:rsid w:val="00C645CC"/>
    <w:rsid w:val="00C64772"/>
    <w:rsid w:val="00C64BC6"/>
    <w:rsid w:val="00C64E6D"/>
    <w:rsid w:val="00C64F2B"/>
    <w:rsid w:val="00C65319"/>
    <w:rsid w:val="00C65D40"/>
    <w:rsid w:val="00C6624B"/>
    <w:rsid w:val="00C662D0"/>
    <w:rsid w:val="00C66320"/>
    <w:rsid w:val="00C66393"/>
    <w:rsid w:val="00C66479"/>
    <w:rsid w:val="00C6661A"/>
    <w:rsid w:val="00C666DA"/>
    <w:rsid w:val="00C670B9"/>
    <w:rsid w:val="00C67E09"/>
    <w:rsid w:val="00C70089"/>
    <w:rsid w:val="00C70444"/>
    <w:rsid w:val="00C70953"/>
    <w:rsid w:val="00C70D8B"/>
    <w:rsid w:val="00C716AD"/>
    <w:rsid w:val="00C71BB2"/>
    <w:rsid w:val="00C726E1"/>
    <w:rsid w:val="00C73469"/>
    <w:rsid w:val="00C73AE8"/>
    <w:rsid w:val="00C73B93"/>
    <w:rsid w:val="00C73E62"/>
    <w:rsid w:val="00C7437D"/>
    <w:rsid w:val="00C74466"/>
    <w:rsid w:val="00C74502"/>
    <w:rsid w:val="00C74892"/>
    <w:rsid w:val="00C74A24"/>
    <w:rsid w:val="00C74A53"/>
    <w:rsid w:val="00C74DDF"/>
    <w:rsid w:val="00C759A3"/>
    <w:rsid w:val="00C75C4C"/>
    <w:rsid w:val="00C75C8B"/>
    <w:rsid w:val="00C75F8C"/>
    <w:rsid w:val="00C7608C"/>
    <w:rsid w:val="00C76134"/>
    <w:rsid w:val="00C763B6"/>
    <w:rsid w:val="00C76950"/>
    <w:rsid w:val="00C76A83"/>
    <w:rsid w:val="00C77087"/>
    <w:rsid w:val="00C770ED"/>
    <w:rsid w:val="00C77198"/>
    <w:rsid w:val="00C775BA"/>
    <w:rsid w:val="00C77C84"/>
    <w:rsid w:val="00C80B28"/>
    <w:rsid w:val="00C80B9D"/>
    <w:rsid w:val="00C80C58"/>
    <w:rsid w:val="00C81239"/>
    <w:rsid w:val="00C816A8"/>
    <w:rsid w:val="00C81DD0"/>
    <w:rsid w:val="00C82377"/>
    <w:rsid w:val="00C82533"/>
    <w:rsid w:val="00C82539"/>
    <w:rsid w:val="00C82750"/>
    <w:rsid w:val="00C82EE1"/>
    <w:rsid w:val="00C82FA0"/>
    <w:rsid w:val="00C830DB"/>
    <w:rsid w:val="00C83A4B"/>
    <w:rsid w:val="00C83F76"/>
    <w:rsid w:val="00C841A4"/>
    <w:rsid w:val="00C85152"/>
    <w:rsid w:val="00C85746"/>
    <w:rsid w:val="00C85A58"/>
    <w:rsid w:val="00C86104"/>
    <w:rsid w:val="00C862A3"/>
    <w:rsid w:val="00C86ACC"/>
    <w:rsid w:val="00C86C8E"/>
    <w:rsid w:val="00C86FF0"/>
    <w:rsid w:val="00C8727D"/>
    <w:rsid w:val="00C87829"/>
    <w:rsid w:val="00C87F4F"/>
    <w:rsid w:val="00C903D8"/>
    <w:rsid w:val="00C9062F"/>
    <w:rsid w:val="00C90DED"/>
    <w:rsid w:val="00C90EF6"/>
    <w:rsid w:val="00C90FA6"/>
    <w:rsid w:val="00C916B7"/>
    <w:rsid w:val="00C92DE8"/>
    <w:rsid w:val="00C93221"/>
    <w:rsid w:val="00C93405"/>
    <w:rsid w:val="00C9415B"/>
    <w:rsid w:val="00C9434D"/>
    <w:rsid w:val="00C94A8C"/>
    <w:rsid w:val="00C94F5C"/>
    <w:rsid w:val="00C951A3"/>
    <w:rsid w:val="00C9563A"/>
    <w:rsid w:val="00C95D89"/>
    <w:rsid w:val="00C963A1"/>
    <w:rsid w:val="00C96468"/>
    <w:rsid w:val="00C966BE"/>
    <w:rsid w:val="00C96AE3"/>
    <w:rsid w:val="00C96B3C"/>
    <w:rsid w:val="00C96B8E"/>
    <w:rsid w:val="00C96C07"/>
    <w:rsid w:val="00C96F51"/>
    <w:rsid w:val="00C97830"/>
    <w:rsid w:val="00CA096C"/>
    <w:rsid w:val="00CA15EF"/>
    <w:rsid w:val="00CA16CB"/>
    <w:rsid w:val="00CA189A"/>
    <w:rsid w:val="00CA34B9"/>
    <w:rsid w:val="00CA396F"/>
    <w:rsid w:val="00CA3A6E"/>
    <w:rsid w:val="00CA3D9A"/>
    <w:rsid w:val="00CA453C"/>
    <w:rsid w:val="00CA4ACB"/>
    <w:rsid w:val="00CA4DF3"/>
    <w:rsid w:val="00CA522E"/>
    <w:rsid w:val="00CA5466"/>
    <w:rsid w:val="00CA5C55"/>
    <w:rsid w:val="00CA5CB7"/>
    <w:rsid w:val="00CA6764"/>
    <w:rsid w:val="00CA6C1F"/>
    <w:rsid w:val="00CA6D6C"/>
    <w:rsid w:val="00CA6EEC"/>
    <w:rsid w:val="00CA710F"/>
    <w:rsid w:val="00CA7166"/>
    <w:rsid w:val="00CA78A3"/>
    <w:rsid w:val="00CA7F0D"/>
    <w:rsid w:val="00CB058B"/>
    <w:rsid w:val="00CB0C90"/>
    <w:rsid w:val="00CB11E3"/>
    <w:rsid w:val="00CB19FE"/>
    <w:rsid w:val="00CB214C"/>
    <w:rsid w:val="00CB28BD"/>
    <w:rsid w:val="00CB2BF1"/>
    <w:rsid w:val="00CB2F37"/>
    <w:rsid w:val="00CB30F4"/>
    <w:rsid w:val="00CB3B00"/>
    <w:rsid w:val="00CB3B4B"/>
    <w:rsid w:val="00CB3B8F"/>
    <w:rsid w:val="00CB437A"/>
    <w:rsid w:val="00CB4524"/>
    <w:rsid w:val="00CB4783"/>
    <w:rsid w:val="00CB48C2"/>
    <w:rsid w:val="00CB4B9F"/>
    <w:rsid w:val="00CB5549"/>
    <w:rsid w:val="00CB5ED3"/>
    <w:rsid w:val="00CB5F1E"/>
    <w:rsid w:val="00CB6286"/>
    <w:rsid w:val="00CB6349"/>
    <w:rsid w:val="00CB6CB8"/>
    <w:rsid w:val="00CB6E01"/>
    <w:rsid w:val="00CB7A65"/>
    <w:rsid w:val="00CB7C13"/>
    <w:rsid w:val="00CB7D0A"/>
    <w:rsid w:val="00CC0840"/>
    <w:rsid w:val="00CC12B4"/>
    <w:rsid w:val="00CC1363"/>
    <w:rsid w:val="00CC1482"/>
    <w:rsid w:val="00CC18E2"/>
    <w:rsid w:val="00CC1AA5"/>
    <w:rsid w:val="00CC1B42"/>
    <w:rsid w:val="00CC1C90"/>
    <w:rsid w:val="00CC1DE7"/>
    <w:rsid w:val="00CC28FC"/>
    <w:rsid w:val="00CC29F9"/>
    <w:rsid w:val="00CC33D9"/>
    <w:rsid w:val="00CC34E6"/>
    <w:rsid w:val="00CC3673"/>
    <w:rsid w:val="00CC36DF"/>
    <w:rsid w:val="00CC3BC7"/>
    <w:rsid w:val="00CC3D8D"/>
    <w:rsid w:val="00CC406D"/>
    <w:rsid w:val="00CC41ED"/>
    <w:rsid w:val="00CC4636"/>
    <w:rsid w:val="00CC4714"/>
    <w:rsid w:val="00CC4EBC"/>
    <w:rsid w:val="00CC500F"/>
    <w:rsid w:val="00CC5262"/>
    <w:rsid w:val="00CC566E"/>
    <w:rsid w:val="00CC6077"/>
    <w:rsid w:val="00CC63FF"/>
    <w:rsid w:val="00CC6AF5"/>
    <w:rsid w:val="00CC7255"/>
    <w:rsid w:val="00CC74C9"/>
    <w:rsid w:val="00CC7698"/>
    <w:rsid w:val="00CC78B3"/>
    <w:rsid w:val="00CC7A4A"/>
    <w:rsid w:val="00CC7F60"/>
    <w:rsid w:val="00CD0964"/>
    <w:rsid w:val="00CD1101"/>
    <w:rsid w:val="00CD1443"/>
    <w:rsid w:val="00CD15A3"/>
    <w:rsid w:val="00CD1829"/>
    <w:rsid w:val="00CD18AF"/>
    <w:rsid w:val="00CD2DA4"/>
    <w:rsid w:val="00CD32B7"/>
    <w:rsid w:val="00CD32EC"/>
    <w:rsid w:val="00CD3757"/>
    <w:rsid w:val="00CD3F08"/>
    <w:rsid w:val="00CD41DB"/>
    <w:rsid w:val="00CD448E"/>
    <w:rsid w:val="00CD48CB"/>
    <w:rsid w:val="00CD48F3"/>
    <w:rsid w:val="00CD50F5"/>
    <w:rsid w:val="00CD51DD"/>
    <w:rsid w:val="00CD5745"/>
    <w:rsid w:val="00CD5B1E"/>
    <w:rsid w:val="00CD6285"/>
    <w:rsid w:val="00CD6318"/>
    <w:rsid w:val="00CD6B6D"/>
    <w:rsid w:val="00CD6C8A"/>
    <w:rsid w:val="00CD704F"/>
    <w:rsid w:val="00CD7335"/>
    <w:rsid w:val="00CD7388"/>
    <w:rsid w:val="00CD7437"/>
    <w:rsid w:val="00CD7DB2"/>
    <w:rsid w:val="00CE086C"/>
    <w:rsid w:val="00CE0B14"/>
    <w:rsid w:val="00CE0EE6"/>
    <w:rsid w:val="00CE10A2"/>
    <w:rsid w:val="00CE1132"/>
    <w:rsid w:val="00CE1793"/>
    <w:rsid w:val="00CE1D48"/>
    <w:rsid w:val="00CE1FA3"/>
    <w:rsid w:val="00CE216E"/>
    <w:rsid w:val="00CE2B35"/>
    <w:rsid w:val="00CE2E35"/>
    <w:rsid w:val="00CE2E8B"/>
    <w:rsid w:val="00CE30A4"/>
    <w:rsid w:val="00CE33C5"/>
    <w:rsid w:val="00CE37F3"/>
    <w:rsid w:val="00CE3C61"/>
    <w:rsid w:val="00CE3CA8"/>
    <w:rsid w:val="00CE474C"/>
    <w:rsid w:val="00CE553A"/>
    <w:rsid w:val="00CE57EA"/>
    <w:rsid w:val="00CE5945"/>
    <w:rsid w:val="00CE5CF0"/>
    <w:rsid w:val="00CE6343"/>
    <w:rsid w:val="00CE664B"/>
    <w:rsid w:val="00CE6B9D"/>
    <w:rsid w:val="00CE70CC"/>
    <w:rsid w:val="00CE74DB"/>
    <w:rsid w:val="00CE761A"/>
    <w:rsid w:val="00CE79FD"/>
    <w:rsid w:val="00CF06E1"/>
    <w:rsid w:val="00CF0B40"/>
    <w:rsid w:val="00CF0E65"/>
    <w:rsid w:val="00CF0EB6"/>
    <w:rsid w:val="00CF0F54"/>
    <w:rsid w:val="00CF166A"/>
    <w:rsid w:val="00CF22BC"/>
    <w:rsid w:val="00CF2A94"/>
    <w:rsid w:val="00CF3366"/>
    <w:rsid w:val="00CF38B4"/>
    <w:rsid w:val="00CF3F68"/>
    <w:rsid w:val="00CF43DE"/>
    <w:rsid w:val="00CF4587"/>
    <w:rsid w:val="00CF49C4"/>
    <w:rsid w:val="00CF4A72"/>
    <w:rsid w:val="00CF51DF"/>
    <w:rsid w:val="00CF55C2"/>
    <w:rsid w:val="00CF563B"/>
    <w:rsid w:val="00CF5B4E"/>
    <w:rsid w:val="00CF5BC7"/>
    <w:rsid w:val="00CF5F94"/>
    <w:rsid w:val="00CF61A2"/>
    <w:rsid w:val="00CF6931"/>
    <w:rsid w:val="00D006D2"/>
    <w:rsid w:val="00D007AF"/>
    <w:rsid w:val="00D00985"/>
    <w:rsid w:val="00D017BB"/>
    <w:rsid w:val="00D01A25"/>
    <w:rsid w:val="00D01B43"/>
    <w:rsid w:val="00D01E60"/>
    <w:rsid w:val="00D02550"/>
    <w:rsid w:val="00D026E5"/>
    <w:rsid w:val="00D028BA"/>
    <w:rsid w:val="00D02CCE"/>
    <w:rsid w:val="00D02E5B"/>
    <w:rsid w:val="00D02F6B"/>
    <w:rsid w:val="00D0338D"/>
    <w:rsid w:val="00D0349B"/>
    <w:rsid w:val="00D03F2B"/>
    <w:rsid w:val="00D03FAB"/>
    <w:rsid w:val="00D05541"/>
    <w:rsid w:val="00D05843"/>
    <w:rsid w:val="00D0587E"/>
    <w:rsid w:val="00D05BDF"/>
    <w:rsid w:val="00D064A6"/>
    <w:rsid w:val="00D0696F"/>
    <w:rsid w:val="00D06DC8"/>
    <w:rsid w:val="00D06E57"/>
    <w:rsid w:val="00D07514"/>
    <w:rsid w:val="00D0770F"/>
    <w:rsid w:val="00D10048"/>
    <w:rsid w:val="00D107F1"/>
    <w:rsid w:val="00D10976"/>
    <w:rsid w:val="00D10AE7"/>
    <w:rsid w:val="00D10C0A"/>
    <w:rsid w:val="00D10D16"/>
    <w:rsid w:val="00D11737"/>
    <w:rsid w:val="00D11EA3"/>
    <w:rsid w:val="00D1228E"/>
    <w:rsid w:val="00D12490"/>
    <w:rsid w:val="00D129C5"/>
    <w:rsid w:val="00D13381"/>
    <w:rsid w:val="00D13EEC"/>
    <w:rsid w:val="00D144BC"/>
    <w:rsid w:val="00D14568"/>
    <w:rsid w:val="00D148B1"/>
    <w:rsid w:val="00D15645"/>
    <w:rsid w:val="00D15C75"/>
    <w:rsid w:val="00D16198"/>
    <w:rsid w:val="00D16CFE"/>
    <w:rsid w:val="00D17109"/>
    <w:rsid w:val="00D1759E"/>
    <w:rsid w:val="00D1762A"/>
    <w:rsid w:val="00D176E2"/>
    <w:rsid w:val="00D17A83"/>
    <w:rsid w:val="00D17D4B"/>
    <w:rsid w:val="00D20376"/>
    <w:rsid w:val="00D20772"/>
    <w:rsid w:val="00D20C7A"/>
    <w:rsid w:val="00D216D4"/>
    <w:rsid w:val="00D2186A"/>
    <w:rsid w:val="00D21917"/>
    <w:rsid w:val="00D22AF8"/>
    <w:rsid w:val="00D230F7"/>
    <w:rsid w:val="00D24D41"/>
    <w:rsid w:val="00D24F95"/>
    <w:rsid w:val="00D25ACD"/>
    <w:rsid w:val="00D26567"/>
    <w:rsid w:val="00D26C7F"/>
    <w:rsid w:val="00D27225"/>
    <w:rsid w:val="00D27958"/>
    <w:rsid w:val="00D27AAC"/>
    <w:rsid w:val="00D27F7A"/>
    <w:rsid w:val="00D302BD"/>
    <w:rsid w:val="00D30C7F"/>
    <w:rsid w:val="00D31142"/>
    <w:rsid w:val="00D31422"/>
    <w:rsid w:val="00D314AF"/>
    <w:rsid w:val="00D31733"/>
    <w:rsid w:val="00D31761"/>
    <w:rsid w:val="00D31DC1"/>
    <w:rsid w:val="00D322F6"/>
    <w:rsid w:val="00D32590"/>
    <w:rsid w:val="00D3322A"/>
    <w:rsid w:val="00D33975"/>
    <w:rsid w:val="00D33A4C"/>
    <w:rsid w:val="00D3458E"/>
    <w:rsid w:val="00D345C2"/>
    <w:rsid w:val="00D347BE"/>
    <w:rsid w:val="00D3494D"/>
    <w:rsid w:val="00D349B8"/>
    <w:rsid w:val="00D34F3B"/>
    <w:rsid w:val="00D34F88"/>
    <w:rsid w:val="00D35597"/>
    <w:rsid w:val="00D355A3"/>
    <w:rsid w:val="00D35CC6"/>
    <w:rsid w:val="00D3602F"/>
    <w:rsid w:val="00D360AC"/>
    <w:rsid w:val="00D36297"/>
    <w:rsid w:val="00D363B7"/>
    <w:rsid w:val="00D3684B"/>
    <w:rsid w:val="00D36BAC"/>
    <w:rsid w:val="00D37394"/>
    <w:rsid w:val="00D37FDD"/>
    <w:rsid w:val="00D4088B"/>
    <w:rsid w:val="00D40AF6"/>
    <w:rsid w:val="00D40BD5"/>
    <w:rsid w:val="00D40F58"/>
    <w:rsid w:val="00D41336"/>
    <w:rsid w:val="00D41F78"/>
    <w:rsid w:val="00D42383"/>
    <w:rsid w:val="00D42962"/>
    <w:rsid w:val="00D4299F"/>
    <w:rsid w:val="00D42F95"/>
    <w:rsid w:val="00D43C47"/>
    <w:rsid w:val="00D449E0"/>
    <w:rsid w:val="00D4521A"/>
    <w:rsid w:val="00D4537C"/>
    <w:rsid w:val="00D453B8"/>
    <w:rsid w:val="00D4557A"/>
    <w:rsid w:val="00D4603A"/>
    <w:rsid w:val="00D46681"/>
    <w:rsid w:val="00D46729"/>
    <w:rsid w:val="00D46E99"/>
    <w:rsid w:val="00D473E6"/>
    <w:rsid w:val="00D474E4"/>
    <w:rsid w:val="00D50168"/>
    <w:rsid w:val="00D502D9"/>
    <w:rsid w:val="00D51071"/>
    <w:rsid w:val="00D511C3"/>
    <w:rsid w:val="00D5232B"/>
    <w:rsid w:val="00D5251B"/>
    <w:rsid w:val="00D52A74"/>
    <w:rsid w:val="00D52F22"/>
    <w:rsid w:val="00D52F34"/>
    <w:rsid w:val="00D53504"/>
    <w:rsid w:val="00D537E2"/>
    <w:rsid w:val="00D5385F"/>
    <w:rsid w:val="00D53C06"/>
    <w:rsid w:val="00D53E72"/>
    <w:rsid w:val="00D5404F"/>
    <w:rsid w:val="00D545FD"/>
    <w:rsid w:val="00D54CA4"/>
    <w:rsid w:val="00D54EBC"/>
    <w:rsid w:val="00D5505C"/>
    <w:rsid w:val="00D550DD"/>
    <w:rsid w:val="00D55392"/>
    <w:rsid w:val="00D55F40"/>
    <w:rsid w:val="00D56985"/>
    <w:rsid w:val="00D5698C"/>
    <w:rsid w:val="00D57660"/>
    <w:rsid w:val="00D57ACB"/>
    <w:rsid w:val="00D57EA0"/>
    <w:rsid w:val="00D600C6"/>
    <w:rsid w:val="00D60550"/>
    <w:rsid w:val="00D616E8"/>
    <w:rsid w:val="00D62034"/>
    <w:rsid w:val="00D62453"/>
    <w:rsid w:val="00D62FB9"/>
    <w:rsid w:val="00D6371B"/>
    <w:rsid w:val="00D63DD3"/>
    <w:rsid w:val="00D64496"/>
    <w:rsid w:val="00D6474C"/>
    <w:rsid w:val="00D658AC"/>
    <w:rsid w:val="00D663EC"/>
    <w:rsid w:val="00D67139"/>
    <w:rsid w:val="00D674C4"/>
    <w:rsid w:val="00D70653"/>
    <w:rsid w:val="00D70711"/>
    <w:rsid w:val="00D70A88"/>
    <w:rsid w:val="00D713E5"/>
    <w:rsid w:val="00D71658"/>
    <w:rsid w:val="00D717EC"/>
    <w:rsid w:val="00D720E3"/>
    <w:rsid w:val="00D7250C"/>
    <w:rsid w:val="00D72A9D"/>
    <w:rsid w:val="00D72CFE"/>
    <w:rsid w:val="00D72FB1"/>
    <w:rsid w:val="00D7310C"/>
    <w:rsid w:val="00D732C8"/>
    <w:rsid w:val="00D73D82"/>
    <w:rsid w:val="00D7481B"/>
    <w:rsid w:val="00D74D4A"/>
    <w:rsid w:val="00D7512D"/>
    <w:rsid w:val="00D7527A"/>
    <w:rsid w:val="00D75630"/>
    <w:rsid w:val="00D75E92"/>
    <w:rsid w:val="00D75FA4"/>
    <w:rsid w:val="00D76358"/>
    <w:rsid w:val="00D771E4"/>
    <w:rsid w:val="00D77365"/>
    <w:rsid w:val="00D77A8F"/>
    <w:rsid w:val="00D77B4B"/>
    <w:rsid w:val="00D77F88"/>
    <w:rsid w:val="00D800DA"/>
    <w:rsid w:val="00D801AB"/>
    <w:rsid w:val="00D81112"/>
    <w:rsid w:val="00D8137A"/>
    <w:rsid w:val="00D81668"/>
    <w:rsid w:val="00D8194A"/>
    <w:rsid w:val="00D81CBA"/>
    <w:rsid w:val="00D81DE2"/>
    <w:rsid w:val="00D82A16"/>
    <w:rsid w:val="00D83221"/>
    <w:rsid w:val="00D83B31"/>
    <w:rsid w:val="00D83B99"/>
    <w:rsid w:val="00D84195"/>
    <w:rsid w:val="00D8432A"/>
    <w:rsid w:val="00D8500E"/>
    <w:rsid w:val="00D8510A"/>
    <w:rsid w:val="00D854D5"/>
    <w:rsid w:val="00D85585"/>
    <w:rsid w:val="00D85643"/>
    <w:rsid w:val="00D86690"/>
    <w:rsid w:val="00D86E1B"/>
    <w:rsid w:val="00D86FE6"/>
    <w:rsid w:val="00D8756F"/>
    <w:rsid w:val="00D87684"/>
    <w:rsid w:val="00D9008C"/>
    <w:rsid w:val="00D90720"/>
    <w:rsid w:val="00D90D60"/>
    <w:rsid w:val="00D91367"/>
    <w:rsid w:val="00D918AD"/>
    <w:rsid w:val="00D92578"/>
    <w:rsid w:val="00D925D3"/>
    <w:rsid w:val="00D927A8"/>
    <w:rsid w:val="00D92FCF"/>
    <w:rsid w:val="00D93192"/>
    <w:rsid w:val="00D9339C"/>
    <w:rsid w:val="00D934FA"/>
    <w:rsid w:val="00D93550"/>
    <w:rsid w:val="00D9397C"/>
    <w:rsid w:val="00D93C6B"/>
    <w:rsid w:val="00D9423A"/>
    <w:rsid w:val="00D948CE"/>
    <w:rsid w:val="00D94F8E"/>
    <w:rsid w:val="00D9585B"/>
    <w:rsid w:val="00D959B4"/>
    <w:rsid w:val="00D96261"/>
    <w:rsid w:val="00D96473"/>
    <w:rsid w:val="00D96C06"/>
    <w:rsid w:val="00D96DA3"/>
    <w:rsid w:val="00D96E77"/>
    <w:rsid w:val="00D97158"/>
    <w:rsid w:val="00D976E9"/>
    <w:rsid w:val="00D97918"/>
    <w:rsid w:val="00DA0FCD"/>
    <w:rsid w:val="00DA123F"/>
    <w:rsid w:val="00DA12F4"/>
    <w:rsid w:val="00DA1762"/>
    <w:rsid w:val="00DA1F5F"/>
    <w:rsid w:val="00DA2C20"/>
    <w:rsid w:val="00DA36C7"/>
    <w:rsid w:val="00DA3EA6"/>
    <w:rsid w:val="00DA4EF2"/>
    <w:rsid w:val="00DA5201"/>
    <w:rsid w:val="00DA593A"/>
    <w:rsid w:val="00DA5BDE"/>
    <w:rsid w:val="00DA5D89"/>
    <w:rsid w:val="00DA5DD1"/>
    <w:rsid w:val="00DA61D4"/>
    <w:rsid w:val="00DA659C"/>
    <w:rsid w:val="00DA6A81"/>
    <w:rsid w:val="00DA7550"/>
    <w:rsid w:val="00DA7597"/>
    <w:rsid w:val="00DA76B2"/>
    <w:rsid w:val="00DA781D"/>
    <w:rsid w:val="00DA796F"/>
    <w:rsid w:val="00DA7B73"/>
    <w:rsid w:val="00DB00B1"/>
    <w:rsid w:val="00DB0482"/>
    <w:rsid w:val="00DB0661"/>
    <w:rsid w:val="00DB07ED"/>
    <w:rsid w:val="00DB08A7"/>
    <w:rsid w:val="00DB113D"/>
    <w:rsid w:val="00DB1DE8"/>
    <w:rsid w:val="00DB1EA7"/>
    <w:rsid w:val="00DB1F54"/>
    <w:rsid w:val="00DB2236"/>
    <w:rsid w:val="00DB2B6D"/>
    <w:rsid w:val="00DB2BAC"/>
    <w:rsid w:val="00DB2BEB"/>
    <w:rsid w:val="00DB2DB7"/>
    <w:rsid w:val="00DB306F"/>
    <w:rsid w:val="00DB383B"/>
    <w:rsid w:val="00DB3C1B"/>
    <w:rsid w:val="00DB3CD6"/>
    <w:rsid w:val="00DB47E0"/>
    <w:rsid w:val="00DB536B"/>
    <w:rsid w:val="00DB5407"/>
    <w:rsid w:val="00DB543B"/>
    <w:rsid w:val="00DB6010"/>
    <w:rsid w:val="00DB60C8"/>
    <w:rsid w:val="00DB6237"/>
    <w:rsid w:val="00DB73FB"/>
    <w:rsid w:val="00DB7ABC"/>
    <w:rsid w:val="00DC00A1"/>
    <w:rsid w:val="00DC01E7"/>
    <w:rsid w:val="00DC0953"/>
    <w:rsid w:val="00DC0B60"/>
    <w:rsid w:val="00DC0CCB"/>
    <w:rsid w:val="00DC1930"/>
    <w:rsid w:val="00DC1CCE"/>
    <w:rsid w:val="00DC21BC"/>
    <w:rsid w:val="00DC24BF"/>
    <w:rsid w:val="00DC2840"/>
    <w:rsid w:val="00DC3353"/>
    <w:rsid w:val="00DC3957"/>
    <w:rsid w:val="00DC3FD2"/>
    <w:rsid w:val="00DC4602"/>
    <w:rsid w:val="00DC49D2"/>
    <w:rsid w:val="00DC4AED"/>
    <w:rsid w:val="00DC50B3"/>
    <w:rsid w:val="00DC534E"/>
    <w:rsid w:val="00DC5C5D"/>
    <w:rsid w:val="00DC5CD1"/>
    <w:rsid w:val="00DC5EF8"/>
    <w:rsid w:val="00DC639E"/>
    <w:rsid w:val="00DC6D21"/>
    <w:rsid w:val="00DC75C8"/>
    <w:rsid w:val="00DD0497"/>
    <w:rsid w:val="00DD0C79"/>
    <w:rsid w:val="00DD13A5"/>
    <w:rsid w:val="00DD1407"/>
    <w:rsid w:val="00DD1809"/>
    <w:rsid w:val="00DD1AB3"/>
    <w:rsid w:val="00DD237C"/>
    <w:rsid w:val="00DD2C15"/>
    <w:rsid w:val="00DD2C7C"/>
    <w:rsid w:val="00DD31BF"/>
    <w:rsid w:val="00DD3693"/>
    <w:rsid w:val="00DD36F1"/>
    <w:rsid w:val="00DD38A8"/>
    <w:rsid w:val="00DD3EFE"/>
    <w:rsid w:val="00DD48F8"/>
    <w:rsid w:val="00DD4B13"/>
    <w:rsid w:val="00DD4E28"/>
    <w:rsid w:val="00DD5677"/>
    <w:rsid w:val="00DD5C54"/>
    <w:rsid w:val="00DD5CBB"/>
    <w:rsid w:val="00DD5EC1"/>
    <w:rsid w:val="00DD7381"/>
    <w:rsid w:val="00DD7C22"/>
    <w:rsid w:val="00DE0CE7"/>
    <w:rsid w:val="00DE0FB9"/>
    <w:rsid w:val="00DE123D"/>
    <w:rsid w:val="00DE1DE5"/>
    <w:rsid w:val="00DE2333"/>
    <w:rsid w:val="00DE28C1"/>
    <w:rsid w:val="00DE29AB"/>
    <w:rsid w:val="00DE3A00"/>
    <w:rsid w:val="00DE3BC7"/>
    <w:rsid w:val="00DE49E6"/>
    <w:rsid w:val="00DE4DDD"/>
    <w:rsid w:val="00DE4E51"/>
    <w:rsid w:val="00DE5A81"/>
    <w:rsid w:val="00DE6180"/>
    <w:rsid w:val="00DE6B8F"/>
    <w:rsid w:val="00DE70A4"/>
    <w:rsid w:val="00DE7347"/>
    <w:rsid w:val="00DE7C54"/>
    <w:rsid w:val="00DF0083"/>
    <w:rsid w:val="00DF0C51"/>
    <w:rsid w:val="00DF0DA1"/>
    <w:rsid w:val="00DF1062"/>
    <w:rsid w:val="00DF11E8"/>
    <w:rsid w:val="00DF1501"/>
    <w:rsid w:val="00DF1D31"/>
    <w:rsid w:val="00DF2338"/>
    <w:rsid w:val="00DF2A57"/>
    <w:rsid w:val="00DF2BAB"/>
    <w:rsid w:val="00DF31CE"/>
    <w:rsid w:val="00DF3913"/>
    <w:rsid w:val="00DF3AB2"/>
    <w:rsid w:val="00DF3CAB"/>
    <w:rsid w:val="00DF3CBE"/>
    <w:rsid w:val="00DF409E"/>
    <w:rsid w:val="00DF46BA"/>
    <w:rsid w:val="00DF55FC"/>
    <w:rsid w:val="00DF5AAE"/>
    <w:rsid w:val="00DF5D5A"/>
    <w:rsid w:val="00DF6533"/>
    <w:rsid w:val="00DF65FF"/>
    <w:rsid w:val="00DF673B"/>
    <w:rsid w:val="00DF6A08"/>
    <w:rsid w:val="00DF724B"/>
    <w:rsid w:val="00DF73F0"/>
    <w:rsid w:val="00DF79D2"/>
    <w:rsid w:val="00DF7F5F"/>
    <w:rsid w:val="00E00068"/>
    <w:rsid w:val="00E00541"/>
    <w:rsid w:val="00E00920"/>
    <w:rsid w:val="00E00CFE"/>
    <w:rsid w:val="00E01136"/>
    <w:rsid w:val="00E0160C"/>
    <w:rsid w:val="00E0167D"/>
    <w:rsid w:val="00E0198B"/>
    <w:rsid w:val="00E01CFA"/>
    <w:rsid w:val="00E022B4"/>
    <w:rsid w:val="00E0231E"/>
    <w:rsid w:val="00E02662"/>
    <w:rsid w:val="00E0271F"/>
    <w:rsid w:val="00E0297A"/>
    <w:rsid w:val="00E0314C"/>
    <w:rsid w:val="00E03719"/>
    <w:rsid w:val="00E038D6"/>
    <w:rsid w:val="00E0421C"/>
    <w:rsid w:val="00E04EC9"/>
    <w:rsid w:val="00E0524A"/>
    <w:rsid w:val="00E0599B"/>
    <w:rsid w:val="00E05B7E"/>
    <w:rsid w:val="00E05BA0"/>
    <w:rsid w:val="00E05FB7"/>
    <w:rsid w:val="00E0623E"/>
    <w:rsid w:val="00E06BB0"/>
    <w:rsid w:val="00E071EB"/>
    <w:rsid w:val="00E07846"/>
    <w:rsid w:val="00E07944"/>
    <w:rsid w:val="00E10193"/>
    <w:rsid w:val="00E1065F"/>
    <w:rsid w:val="00E106AC"/>
    <w:rsid w:val="00E106CE"/>
    <w:rsid w:val="00E10FAD"/>
    <w:rsid w:val="00E11171"/>
    <w:rsid w:val="00E1188E"/>
    <w:rsid w:val="00E11992"/>
    <w:rsid w:val="00E11DE6"/>
    <w:rsid w:val="00E1209A"/>
    <w:rsid w:val="00E120A8"/>
    <w:rsid w:val="00E12724"/>
    <w:rsid w:val="00E138FA"/>
    <w:rsid w:val="00E1396B"/>
    <w:rsid w:val="00E14005"/>
    <w:rsid w:val="00E14416"/>
    <w:rsid w:val="00E144FB"/>
    <w:rsid w:val="00E14EE8"/>
    <w:rsid w:val="00E15C11"/>
    <w:rsid w:val="00E15D29"/>
    <w:rsid w:val="00E163FD"/>
    <w:rsid w:val="00E1676C"/>
    <w:rsid w:val="00E16A67"/>
    <w:rsid w:val="00E16C70"/>
    <w:rsid w:val="00E16DA3"/>
    <w:rsid w:val="00E17594"/>
    <w:rsid w:val="00E17862"/>
    <w:rsid w:val="00E17880"/>
    <w:rsid w:val="00E17E46"/>
    <w:rsid w:val="00E20075"/>
    <w:rsid w:val="00E20A7F"/>
    <w:rsid w:val="00E21015"/>
    <w:rsid w:val="00E21455"/>
    <w:rsid w:val="00E21BD4"/>
    <w:rsid w:val="00E21D7D"/>
    <w:rsid w:val="00E22329"/>
    <w:rsid w:val="00E22377"/>
    <w:rsid w:val="00E22B04"/>
    <w:rsid w:val="00E22E45"/>
    <w:rsid w:val="00E235B9"/>
    <w:rsid w:val="00E235EF"/>
    <w:rsid w:val="00E23946"/>
    <w:rsid w:val="00E23BD0"/>
    <w:rsid w:val="00E23BFC"/>
    <w:rsid w:val="00E2439D"/>
    <w:rsid w:val="00E248BB"/>
    <w:rsid w:val="00E24973"/>
    <w:rsid w:val="00E24A01"/>
    <w:rsid w:val="00E24CCE"/>
    <w:rsid w:val="00E24F4B"/>
    <w:rsid w:val="00E253F1"/>
    <w:rsid w:val="00E25C31"/>
    <w:rsid w:val="00E25FB0"/>
    <w:rsid w:val="00E26A0D"/>
    <w:rsid w:val="00E26C93"/>
    <w:rsid w:val="00E26F7C"/>
    <w:rsid w:val="00E27D25"/>
    <w:rsid w:val="00E27F76"/>
    <w:rsid w:val="00E3048B"/>
    <w:rsid w:val="00E30708"/>
    <w:rsid w:val="00E30C0E"/>
    <w:rsid w:val="00E30DDD"/>
    <w:rsid w:val="00E3173B"/>
    <w:rsid w:val="00E3183A"/>
    <w:rsid w:val="00E318C0"/>
    <w:rsid w:val="00E31977"/>
    <w:rsid w:val="00E31F7D"/>
    <w:rsid w:val="00E324E7"/>
    <w:rsid w:val="00E32610"/>
    <w:rsid w:val="00E32918"/>
    <w:rsid w:val="00E32DBB"/>
    <w:rsid w:val="00E32FBB"/>
    <w:rsid w:val="00E3339F"/>
    <w:rsid w:val="00E333BF"/>
    <w:rsid w:val="00E3398B"/>
    <w:rsid w:val="00E340E9"/>
    <w:rsid w:val="00E34522"/>
    <w:rsid w:val="00E353FF"/>
    <w:rsid w:val="00E360B3"/>
    <w:rsid w:val="00E36985"/>
    <w:rsid w:val="00E36A66"/>
    <w:rsid w:val="00E371B5"/>
    <w:rsid w:val="00E3758A"/>
    <w:rsid w:val="00E37671"/>
    <w:rsid w:val="00E37A3D"/>
    <w:rsid w:val="00E37CBD"/>
    <w:rsid w:val="00E40231"/>
    <w:rsid w:val="00E406ED"/>
    <w:rsid w:val="00E40A1F"/>
    <w:rsid w:val="00E4173E"/>
    <w:rsid w:val="00E418D5"/>
    <w:rsid w:val="00E42405"/>
    <w:rsid w:val="00E43A62"/>
    <w:rsid w:val="00E44027"/>
    <w:rsid w:val="00E44B59"/>
    <w:rsid w:val="00E44B60"/>
    <w:rsid w:val="00E44C91"/>
    <w:rsid w:val="00E44F16"/>
    <w:rsid w:val="00E4545F"/>
    <w:rsid w:val="00E457B6"/>
    <w:rsid w:val="00E45804"/>
    <w:rsid w:val="00E46150"/>
    <w:rsid w:val="00E46403"/>
    <w:rsid w:val="00E465B7"/>
    <w:rsid w:val="00E46C30"/>
    <w:rsid w:val="00E46DA0"/>
    <w:rsid w:val="00E47251"/>
    <w:rsid w:val="00E50146"/>
    <w:rsid w:val="00E50BF2"/>
    <w:rsid w:val="00E50C81"/>
    <w:rsid w:val="00E5124E"/>
    <w:rsid w:val="00E51326"/>
    <w:rsid w:val="00E5138B"/>
    <w:rsid w:val="00E5193B"/>
    <w:rsid w:val="00E51A48"/>
    <w:rsid w:val="00E51F94"/>
    <w:rsid w:val="00E5211E"/>
    <w:rsid w:val="00E521A1"/>
    <w:rsid w:val="00E52525"/>
    <w:rsid w:val="00E528C8"/>
    <w:rsid w:val="00E52CED"/>
    <w:rsid w:val="00E5303F"/>
    <w:rsid w:val="00E53312"/>
    <w:rsid w:val="00E536D6"/>
    <w:rsid w:val="00E5378F"/>
    <w:rsid w:val="00E53A93"/>
    <w:rsid w:val="00E53F25"/>
    <w:rsid w:val="00E53FA0"/>
    <w:rsid w:val="00E53FC1"/>
    <w:rsid w:val="00E54000"/>
    <w:rsid w:val="00E54072"/>
    <w:rsid w:val="00E54563"/>
    <w:rsid w:val="00E556D7"/>
    <w:rsid w:val="00E55C2A"/>
    <w:rsid w:val="00E55F5A"/>
    <w:rsid w:val="00E5621A"/>
    <w:rsid w:val="00E565F0"/>
    <w:rsid w:val="00E5660B"/>
    <w:rsid w:val="00E566C2"/>
    <w:rsid w:val="00E5682C"/>
    <w:rsid w:val="00E56AAE"/>
    <w:rsid w:val="00E56E9D"/>
    <w:rsid w:val="00E56EE4"/>
    <w:rsid w:val="00E6007F"/>
    <w:rsid w:val="00E601D9"/>
    <w:rsid w:val="00E60E05"/>
    <w:rsid w:val="00E6130D"/>
    <w:rsid w:val="00E6145B"/>
    <w:rsid w:val="00E61D1C"/>
    <w:rsid w:val="00E62E0C"/>
    <w:rsid w:val="00E62E95"/>
    <w:rsid w:val="00E63174"/>
    <w:rsid w:val="00E63294"/>
    <w:rsid w:val="00E635DC"/>
    <w:rsid w:val="00E63847"/>
    <w:rsid w:val="00E638C0"/>
    <w:rsid w:val="00E63B64"/>
    <w:rsid w:val="00E642F3"/>
    <w:rsid w:val="00E64846"/>
    <w:rsid w:val="00E64961"/>
    <w:rsid w:val="00E64BF4"/>
    <w:rsid w:val="00E65115"/>
    <w:rsid w:val="00E657A6"/>
    <w:rsid w:val="00E65A62"/>
    <w:rsid w:val="00E6604B"/>
    <w:rsid w:val="00E664DD"/>
    <w:rsid w:val="00E66B0E"/>
    <w:rsid w:val="00E67333"/>
    <w:rsid w:val="00E6747D"/>
    <w:rsid w:val="00E7158A"/>
    <w:rsid w:val="00E716C2"/>
    <w:rsid w:val="00E716D5"/>
    <w:rsid w:val="00E7206E"/>
    <w:rsid w:val="00E736B6"/>
    <w:rsid w:val="00E736E2"/>
    <w:rsid w:val="00E7479A"/>
    <w:rsid w:val="00E747E0"/>
    <w:rsid w:val="00E74851"/>
    <w:rsid w:val="00E74C34"/>
    <w:rsid w:val="00E75694"/>
    <w:rsid w:val="00E75844"/>
    <w:rsid w:val="00E75AAB"/>
    <w:rsid w:val="00E75E5F"/>
    <w:rsid w:val="00E761DA"/>
    <w:rsid w:val="00E762A5"/>
    <w:rsid w:val="00E762CD"/>
    <w:rsid w:val="00E7631F"/>
    <w:rsid w:val="00E7632C"/>
    <w:rsid w:val="00E76E51"/>
    <w:rsid w:val="00E77313"/>
    <w:rsid w:val="00E775BB"/>
    <w:rsid w:val="00E77DE4"/>
    <w:rsid w:val="00E80515"/>
    <w:rsid w:val="00E8071D"/>
    <w:rsid w:val="00E807F1"/>
    <w:rsid w:val="00E8080C"/>
    <w:rsid w:val="00E8124B"/>
    <w:rsid w:val="00E816DD"/>
    <w:rsid w:val="00E82579"/>
    <w:rsid w:val="00E828C1"/>
    <w:rsid w:val="00E82FC4"/>
    <w:rsid w:val="00E83085"/>
    <w:rsid w:val="00E83313"/>
    <w:rsid w:val="00E834E8"/>
    <w:rsid w:val="00E83D7A"/>
    <w:rsid w:val="00E83E99"/>
    <w:rsid w:val="00E845DB"/>
    <w:rsid w:val="00E84DE1"/>
    <w:rsid w:val="00E85061"/>
    <w:rsid w:val="00E85390"/>
    <w:rsid w:val="00E8611A"/>
    <w:rsid w:val="00E86738"/>
    <w:rsid w:val="00E86BDB"/>
    <w:rsid w:val="00E86CB7"/>
    <w:rsid w:val="00E86EA0"/>
    <w:rsid w:val="00E86EAD"/>
    <w:rsid w:val="00E873AC"/>
    <w:rsid w:val="00E876FE"/>
    <w:rsid w:val="00E87A43"/>
    <w:rsid w:val="00E87A56"/>
    <w:rsid w:val="00E87DC0"/>
    <w:rsid w:val="00E9063F"/>
    <w:rsid w:val="00E906D1"/>
    <w:rsid w:val="00E9094F"/>
    <w:rsid w:val="00E91123"/>
    <w:rsid w:val="00E91434"/>
    <w:rsid w:val="00E91452"/>
    <w:rsid w:val="00E914D2"/>
    <w:rsid w:val="00E91761"/>
    <w:rsid w:val="00E917B5"/>
    <w:rsid w:val="00E920DA"/>
    <w:rsid w:val="00E921A8"/>
    <w:rsid w:val="00E92559"/>
    <w:rsid w:val="00E925AD"/>
    <w:rsid w:val="00E926B9"/>
    <w:rsid w:val="00E92D13"/>
    <w:rsid w:val="00E92DDD"/>
    <w:rsid w:val="00E9321A"/>
    <w:rsid w:val="00E9356E"/>
    <w:rsid w:val="00E9362D"/>
    <w:rsid w:val="00E93B27"/>
    <w:rsid w:val="00E93E9C"/>
    <w:rsid w:val="00E93FD0"/>
    <w:rsid w:val="00E9479A"/>
    <w:rsid w:val="00E94E28"/>
    <w:rsid w:val="00E952FF"/>
    <w:rsid w:val="00E9565D"/>
    <w:rsid w:val="00E95D0D"/>
    <w:rsid w:val="00E962FF"/>
    <w:rsid w:val="00E9667D"/>
    <w:rsid w:val="00E96B58"/>
    <w:rsid w:val="00E96E09"/>
    <w:rsid w:val="00E97FF7"/>
    <w:rsid w:val="00EA01E3"/>
    <w:rsid w:val="00EA04DB"/>
    <w:rsid w:val="00EA0936"/>
    <w:rsid w:val="00EA0AAC"/>
    <w:rsid w:val="00EA1154"/>
    <w:rsid w:val="00EA132B"/>
    <w:rsid w:val="00EA2527"/>
    <w:rsid w:val="00EA2D31"/>
    <w:rsid w:val="00EA3541"/>
    <w:rsid w:val="00EA392A"/>
    <w:rsid w:val="00EA3EAE"/>
    <w:rsid w:val="00EA4345"/>
    <w:rsid w:val="00EA43DA"/>
    <w:rsid w:val="00EA4ACF"/>
    <w:rsid w:val="00EA522A"/>
    <w:rsid w:val="00EA56A7"/>
    <w:rsid w:val="00EA5C37"/>
    <w:rsid w:val="00EA647D"/>
    <w:rsid w:val="00EA68D4"/>
    <w:rsid w:val="00EA6904"/>
    <w:rsid w:val="00EA6B6E"/>
    <w:rsid w:val="00EA6F80"/>
    <w:rsid w:val="00EA7238"/>
    <w:rsid w:val="00EA7724"/>
    <w:rsid w:val="00EA774E"/>
    <w:rsid w:val="00EA77ED"/>
    <w:rsid w:val="00EA7878"/>
    <w:rsid w:val="00EA7902"/>
    <w:rsid w:val="00EB040B"/>
    <w:rsid w:val="00EB0B58"/>
    <w:rsid w:val="00EB0C51"/>
    <w:rsid w:val="00EB0F48"/>
    <w:rsid w:val="00EB1A35"/>
    <w:rsid w:val="00EB1DCD"/>
    <w:rsid w:val="00EB1F32"/>
    <w:rsid w:val="00EB21D8"/>
    <w:rsid w:val="00EB22A8"/>
    <w:rsid w:val="00EB22C9"/>
    <w:rsid w:val="00EB258A"/>
    <w:rsid w:val="00EB2ED2"/>
    <w:rsid w:val="00EB3367"/>
    <w:rsid w:val="00EB36F5"/>
    <w:rsid w:val="00EB3758"/>
    <w:rsid w:val="00EB3CD5"/>
    <w:rsid w:val="00EB44AB"/>
    <w:rsid w:val="00EB50D8"/>
    <w:rsid w:val="00EB6EFB"/>
    <w:rsid w:val="00EB6F42"/>
    <w:rsid w:val="00EB7614"/>
    <w:rsid w:val="00EC0399"/>
    <w:rsid w:val="00EC04F6"/>
    <w:rsid w:val="00EC11F4"/>
    <w:rsid w:val="00EC12B3"/>
    <w:rsid w:val="00EC16E0"/>
    <w:rsid w:val="00EC1C8E"/>
    <w:rsid w:val="00EC1F75"/>
    <w:rsid w:val="00EC2165"/>
    <w:rsid w:val="00EC23E8"/>
    <w:rsid w:val="00EC3175"/>
    <w:rsid w:val="00EC3194"/>
    <w:rsid w:val="00EC3BB3"/>
    <w:rsid w:val="00EC4013"/>
    <w:rsid w:val="00EC4A13"/>
    <w:rsid w:val="00EC4D93"/>
    <w:rsid w:val="00EC5A94"/>
    <w:rsid w:val="00EC5B6E"/>
    <w:rsid w:val="00EC5B86"/>
    <w:rsid w:val="00EC6167"/>
    <w:rsid w:val="00EC724B"/>
    <w:rsid w:val="00EC72D8"/>
    <w:rsid w:val="00EC72FA"/>
    <w:rsid w:val="00EC77EF"/>
    <w:rsid w:val="00ED0306"/>
    <w:rsid w:val="00ED05D7"/>
    <w:rsid w:val="00ED0862"/>
    <w:rsid w:val="00ED0E7F"/>
    <w:rsid w:val="00ED10C9"/>
    <w:rsid w:val="00ED16D5"/>
    <w:rsid w:val="00ED1869"/>
    <w:rsid w:val="00ED1978"/>
    <w:rsid w:val="00ED1985"/>
    <w:rsid w:val="00ED248F"/>
    <w:rsid w:val="00ED31AF"/>
    <w:rsid w:val="00ED392D"/>
    <w:rsid w:val="00ED3AE4"/>
    <w:rsid w:val="00ED4441"/>
    <w:rsid w:val="00ED449B"/>
    <w:rsid w:val="00ED4614"/>
    <w:rsid w:val="00ED47E8"/>
    <w:rsid w:val="00ED4FE3"/>
    <w:rsid w:val="00ED569B"/>
    <w:rsid w:val="00ED5929"/>
    <w:rsid w:val="00ED66D4"/>
    <w:rsid w:val="00ED6AA0"/>
    <w:rsid w:val="00ED6ABD"/>
    <w:rsid w:val="00ED6E44"/>
    <w:rsid w:val="00ED72AE"/>
    <w:rsid w:val="00ED76D0"/>
    <w:rsid w:val="00ED7A76"/>
    <w:rsid w:val="00ED7C4D"/>
    <w:rsid w:val="00ED7D27"/>
    <w:rsid w:val="00EE05FE"/>
    <w:rsid w:val="00EE0F89"/>
    <w:rsid w:val="00EE16E1"/>
    <w:rsid w:val="00EE1AA0"/>
    <w:rsid w:val="00EE215F"/>
    <w:rsid w:val="00EE2534"/>
    <w:rsid w:val="00EE2B24"/>
    <w:rsid w:val="00EE2BD2"/>
    <w:rsid w:val="00EE2C7C"/>
    <w:rsid w:val="00EE3281"/>
    <w:rsid w:val="00EE38B6"/>
    <w:rsid w:val="00EE48A3"/>
    <w:rsid w:val="00EE48D8"/>
    <w:rsid w:val="00EE4B35"/>
    <w:rsid w:val="00EE4BBF"/>
    <w:rsid w:val="00EE4FB0"/>
    <w:rsid w:val="00EE5449"/>
    <w:rsid w:val="00EE56D3"/>
    <w:rsid w:val="00EE5F61"/>
    <w:rsid w:val="00EE61E7"/>
    <w:rsid w:val="00EE71CE"/>
    <w:rsid w:val="00EE7A2A"/>
    <w:rsid w:val="00EE7D8B"/>
    <w:rsid w:val="00EE7F4E"/>
    <w:rsid w:val="00EE7FB0"/>
    <w:rsid w:val="00EF0BEE"/>
    <w:rsid w:val="00EF0CD5"/>
    <w:rsid w:val="00EF1799"/>
    <w:rsid w:val="00EF1F57"/>
    <w:rsid w:val="00EF1FFC"/>
    <w:rsid w:val="00EF265F"/>
    <w:rsid w:val="00EF27DA"/>
    <w:rsid w:val="00EF29C7"/>
    <w:rsid w:val="00EF2A31"/>
    <w:rsid w:val="00EF2B5B"/>
    <w:rsid w:val="00EF3880"/>
    <w:rsid w:val="00EF3CA2"/>
    <w:rsid w:val="00EF3E2F"/>
    <w:rsid w:val="00EF4170"/>
    <w:rsid w:val="00EF589D"/>
    <w:rsid w:val="00EF59F4"/>
    <w:rsid w:val="00EF59F5"/>
    <w:rsid w:val="00EF5B9A"/>
    <w:rsid w:val="00EF6629"/>
    <w:rsid w:val="00EF6860"/>
    <w:rsid w:val="00EF7164"/>
    <w:rsid w:val="00EF7708"/>
    <w:rsid w:val="00EF7BB6"/>
    <w:rsid w:val="00EF7FF8"/>
    <w:rsid w:val="00F00A58"/>
    <w:rsid w:val="00F00C76"/>
    <w:rsid w:val="00F01635"/>
    <w:rsid w:val="00F018DF"/>
    <w:rsid w:val="00F01A90"/>
    <w:rsid w:val="00F01EB6"/>
    <w:rsid w:val="00F01F4C"/>
    <w:rsid w:val="00F02A08"/>
    <w:rsid w:val="00F037ED"/>
    <w:rsid w:val="00F03880"/>
    <w:rsid w:val="00F03A9F"/>
    <w:rsid w:val="00F03AA2"/>
    <w:rsid w:val="00F03D11"/>
    <w:rsid w:val="00F04087"/>
    <w:rsid w:val="00F042A2"/>
    <w:rsid w:val="00F04335"/>
    <w:rsid w:val="00F0484D"/>
    <w:rsid w:val="00F04AD7"/>
    <w:rsid w:val="00F05316"/>
    <w:rsid w:val="00F05DF5"/>
    <w:rsid w:val="00F05F0C"/>
    <w:rsid w:val="00F064DA"/>
    <w:rsid w:val="00F075B8"/>
    <w:rsid w:val="00F075C1"/>
    <w:rsid w:val="00F0774B"/>
    <w:rsid w:val="00F07872"/>
    <w:rsid w:val="00F07F37"/>
    <w:rsid w:val="00F101F8"/>
    <w:rsid w:val="00F102B8"/>
    <w:rsid w:val="00F10697"/>
    <w:rsid w:val="00F12261"/>
    <w:rsid w:val="00F129EB"/>
    <w:rsid w:val="00F12CA4"/>
    <w:rsid w:val="00F13890"/>
    <w:rsid w:val="00F13AE1"/>
    <w:rsid w:val="00F15216"/>
    <w:rsid w:val="00F15595"/>
    <w:rsid w:val="00F1659D"/>
    <w:rsid w:val="00F16629"/>
    <w:rsid w:val="00F17655"/>
    <w:rsid w:val="00F20415"/>
    <w:rsid w:val="00F206D3"/>
    <w:rsid w:val="00F20774"/>
    <w:rsid w:val="00F20786"/>
    <w:rsid w:val="00F21087"/>
    <w:rsid w:val="00F2172D"/>
    <w:rsid w:val="00F21C21"/>
    <w:rsid w:val="00F2292B"/>
    <w:rsid w:val="00F23067"/>
    <w:rsid w:val="00F23200"/>
    <w:rsid w:val="00F2366A"/>
    <w:rsid w:val="00F238D8"/>
    <w:rsid w:val="00F239D1"/>
    <w:rsid w:val="00F23A63"/>
    <w:rsid w:val="00F241AF"/>
    <w:rsid w:val="00F244CA"/>
    <w:rsid w:val="00F2491C"/>
    <w:rsid w:val="00F249B3"/>
    <w:rsid w:val="00F24CEA"/>
    <w:rsid w:val="00F24E57"/>
    <w:rsid w:val="00F24E5F"/>
    <w:rsid w:val="00F24F3E"/>
    <w:rsid w:val="00F251E6"/>
    <w:rsid w:val="00F25561"/>
    <w:rsid w:val="00F256A2"/>
    <w:rsid w:val="00F262C7"/>
    <w:rsid w:val="00F2637D"/>
    <w:rsid w:val="00F263EE"/>
    <w:rsid w:val="00F26D53"/>
    <w:rsid w:val="00F274D1"/>
    <w:rsid w:val="00F30154"/>
    <w:rsid w:val="00F3019C"/>
    <w:rsid w:val="00F3019E"/>
    <w:rsid w:val="00F30296"/>
    <w:rsid w:val="00F3033A"/>
    <w:rsid w:val="00F304AB"/>
    <w:rsid w:val="00F3052A"/>
    <w:rsid w:val="00F30B89"/>
    <w:rsid w:val="00F311F7"/>
    <w:rsid w:val="00F317FC"/>
    <w:rsid w:val="00F31BB4"/>
    <w:rsid w:val="00F323D3"/>
    <w:rsid w:val="00F324C6"/>
    <w:rsid w:val="00F3290D"/>
    <w:rsid w:val="00F32F88"/>
    <w:rsid w:val="00F332E8"/>
    <w:rsid w:val="00F335AE"/>
    <w:rsid w:val="00F338A2"/>
    <w:rsid w:val="00F346A8"/>
    <w:rsid w:val="00F34741"/>
    <w:rsid w:val="00F34AD0"/>
    <w:rsid w:val="00F34CF6"/>
    <w:rsid w:val="00F352C3"/>
    <w:rsid w:val="00F35BE1"/>
    <w:rsid w:val="00F365CA"/>
    <w:rsid w:val="00F36680"/>
    <w:rsid w:val="00F36EEA"/>
    <w:rsid w:val="00F37A1A"/>
    <w:rsid w:val="00F37D51"/>
    <w:rsid w:val="00F37E40"/>
    <w:rsid w:val="00F37FAF"/>
    <w:rsid w:val="00F406A4"/>
    <w:rsid w:val="00F4070C"/>
    <w:rsid w:val="00F408AA"/>
    <w:rsid w:val="00F414CD"/>
    <w:rsid w:val="00F414D8"/>
    <w:rsid w:val="00F415A4"/>
    <w:rsid w:val="00F4190D"/>
    <w:rsid w:val="00F4283C"/>
    <w:rsid w:val="00F42986"/>
    <w:rsid w:val="00F429B0"/>
    <w:rsid w:val="00F42DEB"/>
    <w:rsid w:val="00F42E02"/>
    <w:rsid w:val="00F42FC7"/>
    <w:rsid w:val="00F43086"/>
    <w:rsid w:val="00F4333A"/>
    <w:rsid w:val="00F43432"/>
    <w:rsid w:val="00F43673"/>
    <w:rsid w:val="00F437D7"/>
    <w:rsid w:val="00F439F7"/>
    <w:rsid w:val="00F43E25"/>
    <w:rsid w:val="00F444E9"/>
    <w:rsid w:val="00F44DB4"/>
    <w:rsid w:val="00F44F8B"/>
    <w:rsid w:val="00F454CB"/>
    <w:rsid w:val="00F45A12"/>
    <w:rsid w:val="00F45E8B"/>
    <w:rsid w:val="00F45F73"/>
    <w:rsid w:val="00F45F77"/>
    <w:rsid w:val="00F46701"/>
    <w:rsid w:val="00F46B33"/>
    <w:rsid w:val="00F47ACE"/>
    <w:rsid w:val="00F47E86"/>
    <w:rsid w:val="00F47FE3"/>
    <w:rsid w:val="00F5018A"/>
    <w:rsid w:val="00F50666"/>
    <w:rsid w:val="00F50C4F"/>
    <w:rsid w:val="00F50CE7"/>
    <w:rsid w:val="00F50E68"/>
    <w:rsid w:val="00F511E4"/>
    <w:rsid w:val="00F5194E"/>
    <w:rsid w:val="00F519F6"/>
    <w:rsid w:val="00F52298"/>
    <w:rsid w:val="00F525E9"/>
    <w:rsid w:val="00F52E9E"/>
    <w:rsid w:val="00F5343D"/>
    <w:rsid w:val="00F53A89"/>
    <w:rsid w:val="00F549FF"/>
    <w:rsid w:val="00F55397"/>
    <w:rsid w:val="00F5550C"/>
    <w:rsid w:val="00F568E0"/>
    <w:rsid w:val="00F56CDA"/>
    <w:rsid w:val="00F578FB"/>
    <w:rsid w:val="00F57B50"/>
    <w:rsid w:val="00F57BDF"/>
    <w:rsid w:val="00F57C35"/>
    <w:rsid w:val="00F57CB8"/>
    <w:rsid w:val="00F57E8B"/>
    <w:rsid w:val="00F602C1"/>
    <w:rsid w:val="00F608FF"/>
    <w:rsid w:val="00F61458"/>
    <w:rsid w:val="00F6158F"/>
    <w:rsid w:val="00F61C67"/>
    <w:rsid w:val="00F61D92"/>
    <w:rsid w:val="00F62266"/>
    <w:rsid w:val="00F622F9"/>
    <w:rsid w:val="00F627A7"/>
    <w:rsid w:val="00F627B1"/>
    <w:rsid w:val="00F62ACC"/>
    <w:rsid w:val="00F62C7C"/>
    <w:rsid w:val="00F63086"/>
    <w:rsid w:val="00F631EA"/>
    <w:rsid w:val="00F63454"/>
    <w:rsid w:val="00F635FE"/>
    <w:rsid w:val="00F63831"/>
    <w:rsid w:val="00F63C52"/>
    <w:rsid w:val="00F64349"/>
    <w:rsid w:val="00F64D95"/>
    <w:rsid w:val="00F652B1"/>
    <w:rsid w:val="00F65BB5"/>
    <w:rsid w:val="00F65D77"/>
    <w:rsid w:val="00F65E1F"/>
    <w:rsid w:val="00F65E3A"/>
    <w:rsid w:val="00F66A5E"/>
    <w:rsid w:val="00F675FB"/>
    <w:rsid w:val="00F6769B"/>
    <w:rsid w:val="00F70123"/>
    <w:rsid w:val="00F7044E"/>
    <w:rsid w:val="00F70720"/>
    <w:rsid w:val="00F708B5"/>
    <w:rsid w:val="00F70B8B"/>
    <w:rsid w:val="00F70E67"/>
    <w:rsid w:val="00F70FD0"/>
    <w:rsid w:val="00F711EB"/>
    <w:rsid w:val="00F71360"/>
    <w:rsid w:val="00F7211B"/>
    <w:rsid w:val="00F72283"/>
    <w:rsid w:val="00F723BF"/>
    <w:rsid w:val="00F72656"/>
    <w:rsid w:val="00F72878"/>
    <w:rsid w:val="00F72936"/>
    <w:rsid w:val="00F72EC0"/>
    <w:rsid w:val="00F735C4"/>
    <w:rsid w:val="00F7366E"/>
    <w:rsid w:val="00F73E8E"/>
    <w:rsid w:val="00F742DB"/>
    <w:rsid w:val="00F74C24"/>
    <w:rsid w:val="00F74CC9"/>
    <w:rsid w:val="00F74DB8"/>
    <w:rsid w:val="00F75595"/>
    <w:rsid w:val="00F75B04"/>
    <w:rsid w:val="00F7634A"/>
    <w:rsid w:val="00F766BF"/>
    <w:rsid w:val="00F76A5A"/>
    <w:rsid w:val="00F76B58"/>
    <w:rsid w:val="00F770A1"/>
    <w:rsid w:val="00F771B6"/>
    <w:rsid w:val="00F7753F"/>
    <w:rsid w:val="00F77B90"/>
    <w:rsid w:val="00F80556"/>
    <w:rsid w:val="00F80765"/>
    <w:rsid w:val="00F80A93"/>
    <w:rsid w:val="00F80B4A"/>
    <w:rsid w:val="00F80C4E"/>
    <w:rsid w:val="00F82319"/>
    <w:rsid w:val="00F824AF"/>
    <w:rsid w:val="00F82D0D"/>
    <w:rsid w:val="00F82E79"/>
    <w:rsid w:val="00F8301D"/>
    <w:rsid w:val="00F8463E"/>
    <w:rsid w:val="00F84A8B"/>
    <w:rsid w:val="00F85302"/>
    <w:rsid w:val="00F85CDA"/>
    <w:rsid w:val="00F85D5A"/>
    <w:rsid w:val="00F86277"/>
    <w:rsid w:val="00F8702E"/>
    <w:rsid w:val="00F87061"/>
    <w:rsid w:val="00F87F65"/>
    <w:rsid w:val="00F9080B"/>
    <w:rsid w:val="00F90C82"/>
    <w:rsid w:val="00F90D64"/>
    <w:rsid w:val="00F91474"/>
    <w:rsid w:val="00F917BD"/>
    <w:rsid w:val="00F91930"/>
    <w:rsid w:val="00F91B7D"/>
    <w:rsid w:val="00F92858"/>
    <w:rsid w:val="00F93550"/>
    <w:rsid w:val="00F93967"/>
    <w:rsid w:val="00F944C7"/>
    <w:rsid w:val="00F94882"/>
    <w:rsid w:val="00F94B30"/>
    <w:rsid w:val="00F94BA2"/>
    <w:rsid w:val="00F94D9F"/>
    <w:rsid w:val="00F94E25"/>
    <w:rsid w:val="00F95088"/>
    <w:rsid w:val="00F95C31"/>
    <w:rsid w:val="00F95E62"/>
    <w:rsid w:val="00F95FF0"/>
    <w:rsid w:val="00F9637E"/>
    <w:rsid w:val="00F96F9F"/>
    <w:rsid w:val="00FA01D4"/>
    <w:rsid w:val="00FA12CA"/>
    <w:rsid w:val="00FA1A03"/>
    <w:rsid w:val="00FA216A"/>
    <w:rsid w:val="00FA2712"/>
    <w:rsid w:val="00FA2733"/>
    <w:rsid w:val="00FA2D8D"/>
    <w:rsid w:val="00FA2E7A"/>
    <w:rsid w:val="00FA2F29"/>
    <w:rsid w:val="00FA2F39"/>
    <w:rsid w:val="00FA386E"/>
    <w:rsid w:val="00FA44D2"/>
    <w:rsid w:val="00FA4747"/>
    <w:rsid w:val="00FA4EE2"/>
    <w:rsid w:val="00FA549A"/>
    <w:rsid w:val="00FA572C"/>
    <w:rsid w:val="00FA6065"/>
    <w:rsid w:val="00FA60BD"/>
    <w:rsid w:val="00FA6251"/>
    <w:rsid w:val="00FA66EF"/>
    <w:rsid w:val="00FA6C89"/>
    <w:rsid w:val="00FA70E9"/>
    <w:rsid w:val="00FA7606"/>
    <w:rsid w:val="00FA78CA"/>
    <w:rsid w:val="00FB0156"/>
    <w:rsid w:val="00FB0165"/>
    <w:rsid w:val="00FB01DB"/>
    <w:rsid w:val="00FB046D"/>
    <w:rsid w:val="00FB0B69"/>
    <w:rsid w:val="00FB0B78"/>
    <w:rsid w:val="00FB24F8"/>
    <w:rsid w:val="00FB26B7"/>
    <w:rsid w:val="00FB2820"/>
    <w:rsid w:val="00FB2B29"/>
    <w:rsid w:val="00FB312B"/>
    <w:rsid w:val="00FB352F"/>
    <w:rsid w:val="00FB3F1C"/>
    <w:rsid w:val="00FB4800"/>
    <w:rsid w:val="00FB4D15"/>
    <w:rsid w:val="00FB581C"/>
    <w:rsid w:val="00FB5BF8"/>
    <w:rsid w:val="00FB60E1"/>
    <w:rsid w:val="00FB65EB"/>
    <w:rsid w:val="00FB6AA7"/>
    <w:rsid w:val="00FB6BE0"/>
    <w:rsid w:val="00FB757C"/>
    <w:rsid w:val="00FB78B2"/>
    <w:rsid w:val="00FB7934"/>
    <w:rsid w:val="00FC0106"/>
    <w:rsid w:val="00FC0AB4"/>
    <w:rsid w:val="00FC0AD9"/>
    <w:rsid w:val="00FC0FFC"/>
    <w:rsid w:val="00FC12AE"/>
    <w:rsid w:val="00FC15EA"/>
    <w:rsid w:val="00FC167C"/>
    <w:rsid w:val="00FC2236"/>
    <w:rsid w:val="00FC28C2"/>
    <w:rsid w:val="00FC2AE6"/>
    <w:rsid w:val="00FC2B6B"/>
    <w:rsid w:val="00FC3931"/>
    <w:rsid w:val="00FC39FE"/>
    <w:rsid w:val="00FC3DE1"/>
    <w:rsid w:val="00FC4117"/>
    <w:rsid w:val="00FC4188"/>
    <w:rsid w:val="00FC42C5"/>
    <w:rsid w:val="00FC4663"/>
    <w:rsid w:val="00FC48BF"/>
    <w:rsid w:val="00FC53D3"/>
    <w:rsid w:val="00FC59B7"/>
    <w:rsid w:val="00FC61C8"/>
    <w:rsid w:val="00FC6350"/>
    <w:rsid w:val="00FC66C1"/>
    <w:rsid w:val="00FC67B1"/>
    <w:rsid w:val="00FC6B72"/>
    <w:rsid w:val="00FC6C7B"/>
    <w:rsid w:val="00FC6CBF"/>
    <w:rsid w:val="00FC6CF4"/>
    <w:rsid w:val="00FC6EE4"/>
    <w:rsid w:val="00FC7108"/>
    <w:rsid w:val="00FC7382"/>
    <w:rsid w:val="00FC7908"/>
    <w:rsid w:val="00FC7B62"/>
    <w:rsid w:val="00FD0B9C"/>
    <w:rsid w:val="00FD1806"/>
    <w:rsid w:val="00FD1845"/>
    <w:rsid w:val="00FD1873"/>
    <w:rsid w:val="00FD19E0"/>
    <w:rsid w:val="00FD19F0"/>
    <w:rsid w:val="00FD1BF7"/>
    <w:rsid w:val="00FD2463"/>
    <w:rsid w:val="00FD29A5"/>
    <w:rsid w:val="00FD2A8F"/>
    <w:rsid w:val="00FD2B47"/>
    <w:rsid w:val="00FD2B66"/>
    <w:rsid w:val="00FD31E5"/>
    <w:rsid w:val="00FD34FD"/>
    <w:rsid w:val="00FD3835"/>
    <w:rsid w:val="00FD3918"/>
    <w:rsid w:val="00FD39F9"/>
    <w:rsid w:val="00FD3BBB"/>
    <w:rsid w:val="00FD3DAC"/>
    <w:rsid w:val="00FD3EDA"/>
    <w:rsid w:val="00FD444F"/>
    <w:rsid w:val="00FD51B0"/>
    <w:rsid w:val="00FD5285"/>
    <w:rsid w:val="00FD546D"/>
    <w:rsid w:val="00FD593D"/>
    <w:rsid w:val="00FD5F1B"/>
    <w:rsid w:val="00FD62D7"/>
    <w:rsid w:val="00FD648E"/>
    <w:rsid w:val="00FD673A"/>
    <w:rsid w:val="00FD6C08"/>
    <w:rsid w:val="00FD71D3"/>
    <w:rsid w:val="00FD7D7F"/>
    <w:rsid w:val="00FD7E47"/>
    <w:rsid w:val="00FE012B"/>
    <w:rsid w:val="00FE0370"/>
    <w:rsid w:val="00FE0B51"/>
    <w:rsid w:val="00FE0EE7"/>
    <w:rsid w:val="00FE1030"/>
    <w:rsid w:val="00FE1375"/>
    <w:rsid w:val="00FE1C36"/>
    <w:rsid w:val="00FE1E9E"/>
    <w:rsid w:val="00FE224F"/>
    <w:rsid w:val="00FE2495"/>
    <w:rsid w:val="00FE314B"/>
    <w:rsid w:val="00FE32F8"/>
    <w:rsid w:val="00FE3B1B"/>
    <w:rsid w:val="00FE41C5"/>
    <w:rsid w:val="00FE41D7"/>
    <w:rsid w:val="00FE4486"/>
    <w:rsid w:val="00FE4624"/>
    <w:rsid w:val="00FE4B29"/>
    <w:rsid w:val="00FE52CE"/>
    <w:rsid w:val="00FE5564"/>
    <w:rsid w:val="00FE59A3"/>
    <w:rsid w:val="00FE6B6C"/>
    <w:rsid w:val="00FE7238"/>
    <w:rsid w:val="00FE7282"/>
    <w:rsid w:val="00FE76DE"/>
    <w:rsid w:val="00FE77EB"/>
    <w:rsid w:val="00FE78F3"/>
    <w:rsid w:val="00FE7B9D"/>
    <w:rsid w:val="00FF0382"/>
    <w:rsid w:val="00FF0B53"/>
    <w:rsid w:val="00FF16F4"/>
    <w:rsid w:val="00FF2164"/>
    <w:rsid w:val="00FF276D"/>
    <w:rsid w:val="00FF293D"/>
    <w:rsid w:val="00FF2B73"/>
    <w:rsid w:val="00FF360E"/>
    <w:rsid w:val="00FF435A"/>
    <w:rsid w:val="00FF49FB"/>
    <w:rsid w:val="00FF4B37"/>
    <w:rsid w:val="00FF4DAE"/>
    <w:rsid w:val="00FF5030"/>
    <w:rsid w:val="00FF5389"/>
    <w:rsid w:val="00FF5D6E"/>
    <w:rsid w:val="00FF5EBE"/>
    <w:rsid w:val="00FF68B8"/>
    <w:rsid w:val="00FF77D8"/>
    <w:rsid w:val="00FF7977"/>
    <w:rsid w:val="00FF7A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EBEF"/>
  <w15:chartTrackingRefBased/>
  <w15:docId w15:val="{FAD35798-E938-4802-98C7-82D23E90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6BD"/>
    <w:pPr>
      <w:spacing w:after="40" w:line="250" w:lineRule="auto"/>
      <w:ind w:left="720"/>
    </w:pPr>
    <w:rPr>
      <w:sz w:val="20"/>
      <w:szCs w:val="20"/>
    </w:rPr>
  </w:style>
  <w:style w:type="paragraph" w:styleId="Heading1">
    <w:name w:val="heading 1"/>
    <w:next w:val="Normal"/>
    <w:link w:val="Heading1Char"/>
    <w:uiPriority w:val="9"/>
    <w:qFormat/>
    <w:rsid w:val="00BF66BD"/>
    <w:pPr>
      <w:keepNext/>
      <w:keepLines/>
      <w:spacing w:before="240" w:after="120"/>
      <w:ind w:left="-188" w:hanging="86"/>
      <w:outlineLvl w:val="0"/>
    </w:pPr>
    <w:rPr>
      <w:rFonts w:ascii="Franklin Gothic Heavy" w:eastAsiaTheme="majorEastAsia" w:hAnsi="Franklin Gothic Heavy" w:cstheme="majorBidi"/>
      <w:color w:val="2E74B5" w:themeColor="accent5" w:themeShade="BF"/>
      <w:sz w:val="36"/>
      <w:szCs w:val="36"/>
    </w:rPr>
  </w:style>
  <w:style w:type="paragraph" w:styleId="Heading2">
    <w:name w:val="heading 2"/>
    <w:next w:val="Normal"/>
    <w:link w:val="Heading2Char"/>
    <w:uiPriority w:val="9"/>
    <w:unhideWhenUsed/>
    <w:qFormat/>
    <w:rsid w:val="00BF66BD"/>
    <w:pPr>
      <w:keepNext/>
      <w:keepLines/>
      <w:shd w:val="clear" w:color="auto" w:fill="DEEAF6" w:themeFill="accent5" w:themeFillTint="33"/>
      <w:spacing w:before="240" w:after="120"/>
      <w:ind w:right="-663"/>
      <w:outlineLvl w:val="1"/>
    </w:pPr>
    <w:rPr>
      <w:rFonts w:ascii="Franklin Gothic Demi" w:eastAsiaTheme="majorEastAsia" w:hAnsi="Franklin Gothic Demi" w:cstheme="majorBidi"/>
      <w:color w:val="2F5496" w:themeColor="accent1" w:themeShade="BF"/>
      <w:sz w:val="32"/>
      <w:szCs w:val="32"/>
      <w:lang w:val="pt-BR"/>
    </w:rPr>
  </w:style>
  <w:style w:type="paragraph" w:styleId="Heading3">
    <w:name w:val="heading 3"/>
    <w:next w:val="Normal"/>
    <w:link w:val="Heading3Char"/>
    <w:uiPriority w:val="9"/>
    <w:unhideWhenUsed/>
    <w:qFormat/>
    <w:rsid w:val="00BF66BD"/>
    <w:pPr>
      <w:pBdr>
        <w:bottom w:val="single" w:sz="18" w:space="1" w:color="D9E2F3" w:themeColor="accent1" w:themeTint="33"/>
      </w:pBdr>
      <w:spacing w:before="120" w:after="120"/>
      <w:ind w:left="274"/>
      <w:outlineLvl w:val="2"/>
    </w:pPr>
    <w:rPr>
      <w:rFonts w:ascii="Franklin Gothic Medium Cond" w:eastAsiaTheme="majorEastAsia" w:hAnsi="Franklin Gothic Medium Cond" w:cstheme="majorBidi"/>
      <w:b/>
      <w:bCs/>
      <w:color w:val="1F3763" w:themeColor="accent1" w:themeShade="7F"/>
      <w:sz w:val="28"/>
      <w:szCs w:val="28"/>
    </w:rPr>
  </w:style>
  <w:style w:type="paragraph" w:styleId="Heading4">
    <w:name w:val="heading 4"/>
    <w:basedOn w:val="Normal"/>
    <w:next w:val="Normal"/>
    <w:link w:val="Heading4Char"/>
    <w:uiPriority w:val="9"/>
    <w:unhideWhenUsed/>
    <w:qFormat/>
    <w:rsid w:val="00BF66BD"/>
    <w:pPr>
      <w:keepNext/>
      <w:spacing w:before="120" w:after="120"/>
      <w:ind w:left="360"/>
      <w:outlineLvl w:val="3"/>
    </w:pPr>
    <w:rPr>
      <w:rFonts w:eastAsiaTheme="majorEastAsia" w:cstheme="minorHAnsi"/>
      <w:b/>
      <w:bCs/>
      <w:color w:val="1F3763" w:themeColor="accent1" w:themeShade="7F"/>
      <w:sz w:val="24"/>
      <w:szCs w:val="24"/>
    </w:rPr>
  </w:style>
  <w:style w:type="paragraph" w:styleId="Heading5">
    <w:name w:val="heading 5"/>
    <w:next w:val="Normal"/>
    <w:link w:val="Heading5Char"/>
    <w:uiPriority w:val="9"/>
    <w:unhideWhenUsed/>
    <w:qFormat/>
    <w:rsid w:val="00BF66BD"/>
    <w:pPr>
      <w:keepNext/>
      <w:spacing w:before="120" w:after="12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BF66BD"/>
    <w:pPr>
      <w:pBdr>
        <w:top w:val="dotted" w:sz="4" w:space="1" w:color="5B9BD5" w:themeColor="accent5"/>
      </w:pBdr>
      <w:spacing w:before="24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BF66BD"/>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BF66BD"/>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BF66BD"/>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unhideWhenUsed/>
    <w:rsid w:val="00BF66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6BD"/>
  </w:style>
  <w:style w:type="character" w:customStyle="1" w:styleId="Heading5Char">
    <w:name w:val="Heading 5 Char"/>
    <w:basedOn w:val="DefaultParagraphFont"/>
    <w:link w:val="Heading5"/>
    <w:uiPriority w:val="9"/>
    <w:rsid w:val="00BF66BD"/>
    <w:rPr>
      <w:rFonts w:asciiTheme="majorHAnsi" w:hAnsiTheme="majorHAnsi"/>
      <w:b/>
      <w:bCs/>
      <w:caps/>
      <w:color w:val="C45911" w:themeColor="accent2" w:themeShade="BF"/>
      <w:spacing w:val="10"/>
      <w:sz w:val="18"/>
      <w:szCs w:val="18"/>
      <w14:ligatures w14:val="standard"/>
    </w:rPr>
  </w:style>
  <w:style w:type="table" w:styleId="TableGrid">
    <w:name w:val="Table Grid"/>
    <w:basedOn w:val="TableNormal"/>
    <w:uiPriority w:val="39"/>
    <w:rsid w:val="00BF66BD"/>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F66BD"/>
    <w:rPr>
      <w:rFonts w:ascii="Franklin Gothic Demi" w:eastAsiaTheme="majorEastAsia" w:hAnsi="Franklin Gothic Demi" w:cstheme="majorBidi"/>
      <w:color w:val="2F5496" w:themeColor="accent1" w:themeShade="BF"/>
      <w:sz w:val="32"/>
      <w:szCs w:val="32"/>
      <w:shd w:val="clear" w:color="auto" w:fill="DEEAF6" w:themeFill="accent5" w:themeFillTint="33"/>
      <w:lang w:val="pt-BR"/>
    </w:rPr>
  </w:style>
  <w:style w:type="paragraph" w:styleId="ListParagraph">
    <w:name w:val="List Paragraph"/>
    <w:basedOn w:val="Normal"/>
    <w:uiPriority w:val="34"/>
    <w:qFormat/>
    <w:rsid w:val="00BF66BD"/>
    <w:pPr>
      <w:numPr>
        <w:numId w:val="3"/>
      </w:numPr>
      <w:contextualSpacing/>
    </w:pPr>
  </w:style>
  <w:style w:type="table" w:styleId="GridTable1Light-Accent2">
    <w:name w:val="Grid Table 1 Light Accent 2"/>
    <w:basedOn w:val="TableNormal"/>
    <w:uiPriority w:val="46"/>
    <w:rsid w:val="00D616E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616E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BF66BD"/>
    <w:rPr>
      <w:rFonts w:ascii="Franklin Gothic Medium Cond" w:eastAsiaTheme="majorEastAsia" w:hAnsi="Franklin Gothic Medium Cond" w:cstheme="majorBidi"/>
      <w:b/>
      <w:bCs/>
      <w:color w:val="1F3763" w:themeColor="accent1" w:themeShade="7F"/>
      <w:sz w:val="28"/>
      <w:szCs w:val="28"/>
    </w:rPr>
  </w:style>
  <w:style w:type="character" w:customStyle="1" w:styleId="Heading1Char">
    <w:name w:val="Heading 1 Char"/>
    <w:basedOn w:val="DefaultParagraphFont"/>
    <w:link w:val="Heading1"/>
    <w:uiPriority w:val="9"/>
    <w:rsid w:val="00BF66BD"/>
    <w:rPr>
      <w:rFonts w:ascii="Franklin Gothic Heavy" w:eastAsiaTheme="majorEastAsia" w:hAnsi="Franklin Gothic Heavy" w:cstheme="majorBidi"/>
      <w:color w:val="2E74B5" w:themeColor="accent5" w:themeShade="BF"/>
      <w:sz w:val="36"/>
      <w:szCs w:val="36"/>
    </w:rPr>
  </w:style>
  <w:style w:type="character" w:customStyle="1" w:styleId="Heading4Char">
    <w:name w:val="Heading 4 Char"/>
    <w:basedOn w:val="DefaultParagraphFont"/>
    <w:link w:val="Heading4"/>
    <w:uiPriority w:val="9"/>
    <w:rsid w:val="00BF66BD"/>
    <w:rPr>
      <w:rFonts w:eastAsiaTheme="majorEastAsia" w:cstheme="minorHAnsi"/>
      <w:b/>
      <w:bCs/>
      <w:color w:val="1F3763" w:themeColor="accent1" w:themeShade="7F"/>
      <w:sz w:val="24"/>
      <w:szCs w:val="24"/>
    </w:rPr>
  </w:style>
  <w:style w:type="character" w:customStyle="1" w:styleId="Heading6Char">
    <w:name w:val="Heading 6 Char"/>
    <w:basedOn w:val="DefaultParagraphFont"/>
    <w:link w:val="Heading6"/>
    <w:uiPriority w:val="9"/>
    <w:rsid w:val="00BF66BD"/>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BF66BD"/>
    <w:rPr>
      <w:b/>
      <w:bCs/>
      <w:caps/>
      <w:color w:val="000000" w:themeColor="text1"/>
      <w:spacing w:val="10"/>
      <w:sz w:val="16"/>
      <w:szCs w:val="20"/>
    </w:rPr>
  </w:style>
  <w:style w:type="character" w:customStyle="1" w:styleId="Heading8Char">
    <w:name w:val="Heading 8 Char"/>
    <w:basedOn w:val="DefaultParagraphFont"/>
    <w:link w:val="Heading8"/>
    <w:uiPriority w:val="9"/>
    <w:rsid w:val="00BF66BD"/>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BF66BD"/>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BF66BD"/>
    <w:rPr>
      <w:rFonts w:ascii="Segoe UI" w:hAnsi="Segoe UI" w:cs="Segoe UI"/>
      <w:szCs w:val="18"/>
    </w:rPr>
  </w:style>
  <w:style w:type="character" w:customStyle="1" w:styleId="BalloonTextChar">
    <w:name w:val="Balloon Text Char"/>
    <w:basedOn w:val="DefaultParagraphFont"/>
    <w:link w:val="BalloonText"/>
    <w:uiPriority w:val="99"/>
    <w:semiHidden/>
    <w:rsid w:val="00BF66BD"/>
    <w:rPr>
      <w:rFonts w:ascii="Segoe UI" w:hAnsi="Segoe UI" w:cs="Segoe UI"/>
      <w:sz w:val="20"/>
      <w:szCs w:val="18"/>
    </w:rPr>
  </w:style>
  <w:style w:type="paragraph" w:styleId="BodyText">
    <w:name w:val="Body Text"/>
    <w:basedOn w:val="Normal"/>
    <w:link w:val="BodyTextChar"/>
    <w:uiPriority w:val="99"/>
    <w:unhideWhenUsed/>
    <w:rsid w:val="00BF66BD"/>
    <w:pPr>
      <w:jc w:val="center"/>
    </w:pPr>
    <w:rPr>
      <w:color w:val="FFFFFF" w:themeColor="background1"/>
    </w:rPr>
  </w:style>
  <w:style w:type="character" w:customStyle="1" w:styleId="BodyTextChar">
    <w:name w:val="Body Text Char"/>
    <w:basedOn w:val="DefaultParagraphFont"/>
    <w:link w:val="BodyText"/>
    <w:uiPriority w:val="99"/>
    <w:rsid w:val="00BF66BD"/>
    <w:rPr>
      <w:color w:val="FFFFFF" w:themeColor="background1"/>
      <w:sz w:val="20"/>
      <w:szCs w:val="20"/>
    </w:rPr>
  </w:style>
  <w:style w:type="character" w:styleId="BookTitle">
    <w:name w:val="Book Title"/>
    <w:uiPriority w:val="33"/>
    <w:qFormat/>
    <w:rsid w:val="00BF66BD"/>
    <w:rPr>
      <w:b/>
      <w:bCs/>
      <w:i/>
      <w:iCs/>
      <w:spacing w:val="0"/>
    </w:rPr>
  </w:style>
  <w:style w:type="paragraph" w:styleId="Caption">
    <w:name w:val="caption"/>
    <w:basedOn w:val="Normal"/>
    <w:next w:val="Normal"/>
    <w:uiPriority w:val="35"/>
    <w:semiHidden/>
    <w:unhideWhenUsed/>
    <w:qFormat/>
    <w:rsid w:val="00BF66BD"/>
    <w:rPr>
      <w:b/>
      <w:bCs/>
      <w:color w:val="2F5496" w:themeColor="accent1" w:themeShade="BF"/>
      <w:sz w:val="16"/>
      <w:szCs w:val="16"/>
    </w:rPr>
  </w:style>
  <w:style w:type="paragraph" w:customStyle="1" w:styleId="ContactInfo">
    <w:name w:val="Contact Info"/>
    <w:basedOn w:val="Normal"/>
    <w:rsid w:val="00BF66BD"/>
    <w:pPr>
      <w:spacing w:line="300" w:lineRule="auto"/>
    </w:pPr>
    <w:rPr>
      <w:sz w:val="28"/>
      <w:szCs w:val="28"/>
    </w:rPr>
  </w:style>
  <w:style w:type="character" w:styleId="Emphasis">
    <w:name w:val="Emphasis"/>
    <w:uiPriority w:val="20"/>
    <w:qFormat/>
    <w:rsid w:val="00BF66BD"/>
    <w:rPr>
      <w:caps/>
      <w:color w:val="1F3763" w:themeColor="accent1" w:themeShade="7F"/>
      <w:spacing w:val="5"/>
    </w:rPr>
  </w:style>
  <w:style w:type="character" w:styleId="FollowedHyperlink">
    <w:name w:val="FollowedHyperlink"/>
    <w:basedOn w:val="DefaultParagraphFont"/>
    <w:uiPriority w:val="99"/>
    <w:semiHidden/>
    <w:unhideWhenUsed/>
    <w:rsid w:val="00BF66BD"/>
    <w:rPr>
      <w:color w:val="800080"/>
      <w:u w:val="single"/>
    </w:rPr>
  </w:style>
  <w:style w:type="paragraph" w:styleId="Footer">
    <w:name w:val="footer"/>
    <w:basedOn w:val="Normal"/>
    <w:link w:val="FooterChar"/>
    <w:uiPriority w:val="99"/>
    <w:unhideWhenUsed/>
    <w:rsid w:val="00BF66BD"/>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BF66BD"/>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BF66BD"/>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BF66BD"/>
    <w:rPr>
      <w:rFonts w:ascii="Franklin Gothic Heavy" w:hAnsi="Franklin Gothic Heavy"/>
      <w:color w:val="808080" w:themeColor="background1" w:themeShade="80"/>
      <w:sz w:val="20"/>
      <w:szCs w:val="20"/>
    </w:rPr>
  </w:style>
  <w:style w:type="character" w:styleId="Hyperlink">
    <w:name w:val="Hyperlink"/>
    <w:basedOn w:val="DefaultParagraphFont"/>
    <w:uiPriority w:val="99"/>
    <w:unhideWhenUsed/>
    <w:rsid w:val="00BF66BD"/>
    <w:rPr>
      <w:color w:val="0563C1" w:themeColor="hyperlink"/>
      <w:u w:val="single"/>
    </w:rPr>
  </w:style>
  <w:style w:type="character" w:styleId="IntenseEmphasis">
    <w:name w:val="Intense Emphasis"/>
    <w:uiPriority w:val="21"/>
    <w:qFormat/>
    <w:rsid w:val="00BF66BD"/>
    <w:rPr>
      <w:b/>
      <w:bCs/>
      <w:caps/>
      <w:color w:val="1F3763" w:themeColor="accent1" w:themeShade="7F"/>
      <w:spacing w:val="10"/>
    </w:rPr>
  </w:style>
  <w:style w:type="paragraph" w:styleId="IntenseQuote">
    <w:name w:val="Intense Quote"/>
    <w:basedOn w:val="Normal"/>
    <w:next w:val="Normal"/>
    <w:link w:val="IntenseQuoteChar"/>
    <w:uiPriority w:val="30"/>
    <w:qFormat/>
    <w:rsid w:val="00BF66BD"/>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F66BD"/>
    <w:rPr>
      <w:color w:val="4472C4" w:themeColor="accent1"/>
      <w:sz w:val="24"/>
      <w:szCs w:val="24"/>
    </w:rPr>
  </w:style>
  <w:style w:type="character" w:styleId="IntenseReference">
    <w:name w:val="Intense Reference"/>
    <w:uiPriority w:val="32"/>
    <w:qFormat/>
    <w:rsid w:val="00BF66BD"/>
    <w:rPr>
      <w:b/>
      <w:bCs/>
      <w:i/>
      <w:iCs/>
      <w:caps/>
      <w:color w:val="4472C4" w:themeColor="accent1"/>
    </w:rPr>
  </w:style>
  <w:style w:type="paragraph" w:styleId="ListBullet">
    <w:name w:val="List Bullet"/>
    <w:basedOn w:val="Normal"/>
    <w:uiPriority w:val="1"/>
    <w:qFormat/>
    <w:rsid w:val="00BF66BD"/>
    <w:pPr>
      <w:numPr>
        <w:numId w:val="2"/>
      </w:numPr>
      <w:spacing w:line="264" w:lineRule="auto"/>
    </w:pPr>
  </w:style>
  <w:style w:type="paragraph" w:styleId="NoSpacing">
    <w:name w:val="No Spacing"/>
    <w:link w:val="NoSpacingChar"/>
    <w:uiPriority w:val="1"/>
    <w:qFormat/>
    <w:rsid w:val="00BF66BD"/>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BF66BD"/>
    <w:rPr>
      <w:rFonts w:eastAsiaTheme="minorEastAsia"/>
      <w:sz w:val="20"/>
      <w:szCs w:val="20"/>
      <w:lang w:eastAsia="ja-JP"/>
    </w:rPr>
  </w:style>
  <w:style w:type="paragraph" w:styleId="NormalWeb">
    <w:name w:val="Normal (Web)"/>
    <w:basedOn w:val="Normal"/>
    <w:uiPriority w:val="99"/>
    <w:unhideWhenUsed/>
    <w:rsid w:val="00BE70F7"/>
    <w:pPr>
      <w:spacing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unhideWhenUsed/>
    <w:rsid w:val="00BF66BD"/>
    <w:rPr>
      <w:b/>
      <w:bCs/>
      <w:sz w:val="28"/>
      <w:szCs w:val="28"/>
    </w:rPr>
  </w:style>
  <w:style w:type="character" w:styleId="PlaceholderText">
    <w:name w:val="Placeholder Text"/>
    <w:basedOn w:val="DefaultParagraphFont"/>
    <w:uiPriority w:val="99"/>
    <w:semiHidden/>
    <w:rsid w:val="00BF66BD"/>
    <w:rPr>
      <w:color w:val="808080"/>
    </w:rPr>
  </w:style>
  <w:style w:type="character" w:customStyle="1" w:styleId="pullquote">
    <w:name w:val="pullquote"/>
    <w:basedOn w:val="DefaultParagraphFont"/>
    <w:rsid w:val="00BF66BD"/>
  </w:style>
  <w:style w:type="paragraph" w:styleId="Quote">
    <w:name w:val="Quote"/>
    <w:basedOn w:val="Normal"/>
    <w:next w:val="Normal"/>
    <w:link w:val="QuoteChar"/>
    <w:uiPriority w:val="29"/>
    <w:qFormat/>
    <w:rsid w:val="00BF66BD"/>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BF66BD"/>
    <w:rPr>
      <w:color w:val="2F5496" w:themeColor="accent1" w:themeShade="BF"/>
      <w:sz w:val="20"/>
      <w:szCs w:val="18"/>
    </w:rPr>
  </w:style>
  <w:style w:type="character" w:styleId="Strong">
    <w:name w:val="Strong"/>
    <w:uiPriority w:val="22"/>
    <w:qFormat/>
    <w:rsid w:val="00BF66BD"/>
    <w:rPr>
      <w:b/>
      <w:bCs/>
    </w:rPr>
  </w:style>
  <w:style w:type="paragraph" w:styleId="Subtitle">
    <w:name w:val="Subtitle"/>
    <w:basedOn w:val="Heading1"/>
    <w:next w:val="Normal"/>
    <w:link w:val="SubtitleChar"/>
    <w:uiPriority w:val="11"/>
    <w:qFormat/>
    <w:rsid w:val="00BF66BD"/>
    <w:rPr>
      <w:b/>
      <w:bCs/>
    </w:rPr>
  </w:style>
  <w:style w:type="character" w:customStyle="1" w:styleId="SubtitleChar">
    <w:name w:val="Subtitle Char"/>
    <w:basedOn w:val="DefaultParagraphFont"/>
    <w:link w:val="Subtitle"/>
    <w:uiPriority w:val="11"/>
    <w:rsid w:val="00BF66BD"/>
    <w:rPr>
      <w:rFonts w:ascii="Franklin Gothic Heavy" w:eastAsiaTheme="majorEastAsia" w:hAnsi="Franklin Gothic Heavy" w:cstheme="majorBidi"/>
      <w:b/>
      <w:bCs/>
      <w:color w:val="2E74B5" w:themeColor="accent5" w:themeShade="BF"/>
      <w:sz w:val="36"/>
      <w:szCs w:val="36"/>
    </w:rPr>
  </w:style>
  <w:style w:type="character" w:styleId="SubtleEmphasis">
    <w:name w:val="Subtle Emphasis"/>
    <w:uiPriority w:val="19"/>
    <w:qFormat/>
    <w:rsid w:val="00BF66BD"/>
    <w:rPr>
      <w:i/>
      <w:iCs/>
      <w:color w:val="1F3763" w:themeColor="accent1" w:themeShade="7F"/>
    </w:rPr>
  </w:style>
  <w:style w:type="character" w:styleId="SubtleReference">
    <w:name w:val="Subtle Reference"/>
    <w:uiPriority w:val="31"/>
    <w:qFormat/>
    <w:rsid w:val="00BF66BD"/>
    <w:rPr>
      <w:b/>
      <w:bCs/>
      <w:color w:val="4472C4" w:themeColor="accent1"/>
    </w:rPr>
  </w:style>
  <w:style w:type="paragraph" w:styleId="Title">
    <w:name w:val="Title"/>
    <w:basedOn w:val="Normal"/>
    <w:next w:val="Normal"/>
    <w:link w:val="TitleChar"/>
    <w:uiPriority w:val="10"/>
    <w:qFormat/>
    <w:rsid w:val="00BF66BD"/>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BF66BD"/>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BF66BD"/>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BF66BD"/>
    <w:pPr>
      <w:spacing w:after="100"/>
      <w:ind w:left="200"/>
    </w:pPr>
  </w:style>
  <w:style w:type="paragraph" w:styleId="TOC3">
    <w:name w:val="toc 3"/>
    <w:basedOn w:val="Normal"/>
    <w:next w:val="Normal"/>
    <w:autoRedefine/>
    <w:uiPriority w:val="39"/>
    <w:unhideWhenUsed/>
    <w:qFormat/>
    <w:rsid w:val="00BF66BD"/>
    <w:pPr>
      <w:tabs>
        <w:tab w:val="right" w:leader="dot" w:pos="10070"/>
      </w:tabs>
      <w:ind w:left="403"/>
    </w:pPr>
    <w:rPr>
      <w:sz w:val="16"/>
    </w:rPr>
  </w:style>
  <w:style w:type="paragraph" w:styleId="TOC4">
    <w:name w:val="toc 4"/>
    <w:basedOn w:val="Normal"/>
    <w:next w:val="Normal"/>
    <w:autoRedefine/>
    <w:uiPriority w:val="39"/>
    <w:unhideWhenUsed/>
    <w:rsid w:val="00BF66BD"/>
    <w:pPr>
      <w:spacing w:after="100"/>
      <w:ind w:left="660"/>
    </w:pPr>
  </w:style>
  <w:style w:type="paragraph" w:styleId="TOC5">
    <w:name w:val="toc 5"/>
    <w:basedOn w:val="Normal"/>
    <w:next w:val="Normal"/>
    <w:autoRedefine/>
    <w:uiPriority w:val="39"/>
    <w:unhideWhenUsed/>
    <w:rsid w:val="00BF66BD"/>
    <w:pPr>
      <w:spacing w:after="100"/>
      <w:ind w:left="880"/>
    </w:pPr>
  </w:style>
  <w:style w:type="paragraph" w:styleId="TOC6">
    <w:name w:val="toc 6"/>
    <w:basedOn w:val="Normal"/>
    <w:next w:val="Normal"/>
    <w:autoRedefine/>
    <w:uiPriority w:val="39"/>
    <w:unhideWhenUsed/>
    <w:rsid w:val="00BF66BD"/>
    <w:pPr>
      <w:spacing w:after="100"/>
      <w:ind w:left="1100"/>
    </w:pPr>
  </w:style>
  <w:style w:type="paragraph" w:styleId="TOC7">
    <w:name w:val="toc 7"/>
    <w:basedOn w:val="Normal"/>
    <w:next w:val="Normal"/>
    <w:autoRedefine/>
    <w:uiPriority w:val="39"/>
    <w:unhideWhenUsed/>
    <w:rsid w:val="00BF66BD"/>
    <w:pPr>
      <w:spacing w:after="100"/>
      <w:ind w:left="1320"/>
    </w:pPr>
  </w:style>
  <w:style w:type="paragraph" w:styleId="TOC8">
    <w:name w:val="toc 8"/>
    <w:basedOn w:val="Normal"/>
    <w:next w:val="Normal"/>
    <w:autoRedefine/>
    <w:uiPriority w:val="39"/>
    <w:unhideWhenUsed/>
    <w:rsid w:val="00BF66BD"/>
    <w:pPr>
      <w:spacing w:after="100"/>
      <w:ind w:left="1540"/>
    </w:pPr>
  </w:style>
  <w:style w:type="paragraph" w:styleId="TOC9">
    <w:name w:val="toc 9"/>
    <w:basedOn w:val="Normal"/>
    <w:next w:val="Normal"/>
    <w:autoRedefine/>
    <w:uiPriority w:val="39"/>
    <w:unhideWhenUsed/>
    <w:rsid w:val="00BF66BD"/>
    <w:pPr>
      <w:spacing w:after="100"/>
      <w:ind w:left="1760"/>
    </w:pPr>
  </w:style>
  <w:style w:type="paragraph" w:styleId="TOCHeading">
    <w:name w:val="TOC Heading"/>
    <w:basedOn w:val="Heading1"/>
    <w:next w:val="Normal"/>
    <w:uiPriority w:val="39"/>
    <w:unhideWhenUsed/>
    <w:qFormat/>
    <w:rsid w:val="00BF66BD"/>
    <w:pPr>
      <w:outlineLvl w:val="9"/>
    </w:pPr>
  </w:style>
  <w:style w:type="table" w:styleId="PlainTable1">
    <w:name w:val="Plain Table 1"/>
    <w:basedOn w:val="TableNormal"/>
    <w:uiPriority w:val="41"/>
    <w:rsid w:val="00BF66BD"/>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Grid"/>
    <w:uiPriority w:val="40"/>
    <w:rsid w:val="00BF66BD"/>
    <w:rPr>
      <w:rFonts w:asciiTheme="minorHAnsi" w:hAnsiTheme="minorHAnsi"/>
      <w:color w:val="000000" w:themeColor="text1"/>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rPr>
        <w:rFonts w:asciiTheme="minorHAnsi" w:hAnsiTheme="minorHAnsi"/>
        <w:b/>
        <w:i w:val="0"/>
      </w:rPr>
    </w:tblStylePr>
  </w:style>
  <w:style w:type="character" w:customStyle="1" w:styleId="Mention1">
    <w:name w:val="Mention1"/>
    <w:basedOn w:val="DefaultParagraphFont"/>
    <w:uiPriority w:val="99"/>
    <w:semiHidden/>
    <w:unhideWhenUsed/>
    <w:rsid w:val="00BF66BD"/>
    <w:rPr>
      <w:color w:val="2B579A"/>
      <w:shd w:val="clear" w:color="auto" w:fill="E6E6E6"/>
    </w:rPr>
  </w:style>
  <w:style w:type="paragraph" w:customStyle="1" w:styleId="noteslinedhead">
    <w:name w:val="notes lined head"/>
    <w:basedOn w:val="noteslinedL3"/>
    <w:next w:val="noteslined"/>
    <w:qFormat/>
    <w:rsid w:val="00BF66BD"/>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BF66BD"/>
    <w:rPr>
      <w:vertAlign w:val="superscript"/>
    </w:rPr>
  </w:style>
  <w:style w:type="paragraph" w:styleId="EndnoteText">
    <w:name w:val="endnote text"/>
    <w:basedOn w:val="Normal"/>
    <w:link w:val="EndnoteTextChar"/>
    <w:uiPriority w:val="99"/>
    <w:semiHidden/>
    <w:unhideWhenUsed/>
    <w:rsid w:val="00BF66BD"/>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BF66BD"/>
    <w:rPr>
      <w:rFonts w:eastAsiaTheme="minorEastAsia"/>
      <w:sz w:val="20"/>
      <w:szCs w:val="18"/>
      <w:lang w:eastAsia="ja-JP"/>
    </w:rPr>
  </w:style>
  <w:style w:type="character" w:styleId="FootnoteReference">
    <w:name w:val="footnote reference"/>
    <w:basedOn w:val="DefaultParagraphFont"/>
    <w:uiPriority w:val="99"/>
    <w:semiHidden/>
    <w:unhideWhenUsed/>
    <w:rsid w:val="00BF66BD"/>
    <w:rPr>
      <w:vertAlign w:val="superscript"/>
    </w:rPr>
  </w:style>
  <w:style w:type="paragraph" w:styleId="FootnoteText">
    <w:name w:val="footnote text"/>
    <w:basedOn w:val="Normal"/>
    <w:link w:val="FootnoteTextChar"/>
    <w:uiPriority w:val="99"/>
    <w:unhideWhenUsed/>
    <w:qFormat/>
    <w:rsid w:val="00BF66BD"/>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BF66BD"/>
    <w:rPr>
      <w:rFonts w:eastAsiaTheme="minorEastAsia"/>
      <w:sz w:val="16"/>
      <w:szCs w:val="18"/>
      <w:lang w:eastAsia="ja-JP"/>
    </w:rPr>
  </w:style>
  <w:style w:type="table" w:styleId="GridTable1Light-Accent6">
    <w:name w:val="Grid Table 1 Light Accent 6"/>
    <w:basedOn w:val="TableNormal"/>
    <w:uiPriority w:val="46"/>
    <w:rsid w:val="00BF66BD"/>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label">
    <w:name w:val="label"/>
    <w:basedOn w:val="DefaultParagraphFont"/>
    <w:uiPriority w:val="1"/>
    <w:qFormat/>
    <w:rsid w:val="00BF66BD"/>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noteslined">
    <w:name w:val="notes lined"/>
    <w:basedOn w:val="Normal"/>
    <w:link w:val="noteslinedChar"/>
    <w:qFormat/>
    <w:rsid w:val="00BF66BD"/>
    <w:pPr>
      <w:keepNext/>
      <w:keepLines/>
      <w:pBdr>
        <w:left w:val="dotted" w:sz="4" w:space="4" w:color="2E74B5" w:themeColor="accent5" w:themeShade="BF"/>
      </w:pBdr>
      <w:spacing w:before="40" w:after="240" w:line="240" w:lineRule="atLeast"/>
      <w:ind w:left="993" w:hanging="187"/>
      <w:contextualSpacing/>
    </w:pPr>
    <w:rPr>
      <w:rFonts w:eastAsiaTheme="minorEastAsia" w:cstheme="majorHAnsi"/>
      <w:color w:val="0B1C2B"/>
      <w:sz w:val="16"/>
      <w:szCs w:val="16"/>
    </w:rPr>
  </w:style>
  <w:style w:type="paragraph" w:customStyle="1" w:styleId="noteslinedL3">
    <w:name w:val="notes lined L3"/>
    <w:next w:val="noteslined"/>
    <w:link w:val="noteslinedL3Char"/>
    <w:qFormat/>
    <w:rsid w:val="00BF66BD"/>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BF66BD"/>
    <w:rPr>
      <w:rFonts w:eastAsiaTheme="minorEastAsia" w:cstheme="majorHAnsi"/>
      <w:color w:val="0B1C2B"/>
      <w:sz w:val="16"/>
      <w:szCs w:val="16"/>
    </w:rPr>
  </w:style>
  <w:style w:type="character" w:customStyle="1" w:styleId="noteslinedL3Char">
    <w:name w:val="notes lined L3 Char"/>
    <w:basedOn w:val="noteslinedChar"/>
    <w:link w:val="noteslinedL3"/>
    <w:rsid w:val="00BF66BD"/>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BF66BD"/>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BF66BD"/>
    <w:pPr>
      <w:numPr>
        <w:numId w:val="1"/>
      </w:numPr>
    </w:pPr>
  </w:style>
  <w:style w:type="paragraph" w:styleId="ListBullet2">
    <w:name w:val="List Bullet 2"/>
    <w:basedOn w:val="Normal"/>
    <w:uiPriority w:val="99"/>
    <w:semiHidden/>
    <w:unhideWhenUsed/>
    <w:rsid w:val="00BF66BD"/>
    <w:pPr>
      <w:numPr>
        <w:ilvl w:val="1"/>
        <w:numId w:val="1"/>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BF66BD"/>
    <w:pPr>
      <w:numPr>
        <w:ilvl w:val="2"/>
        <w:numId w:val="1"/>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BF66BD"/>
    <w:pPr>
      <w:numPr>
        <w:ilvl w:val="3"/>
        <w:numId w:val="1"/>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BF66BD"/>
    <w:pPr>
      <w:numPr>
        <w:ilvl w:val="4"/>
        <w:numId w:val="1"/>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BF66B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BF66B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BF66BD"/>
    <w:pPr>
      <w:spacing w:before="240" w:after="0" w:line="276" w:lineRule="auto"/>
      <w:ind w:left="274" w:right="2160"/>
    </w:pPr>
    <w:rPr>
      <w:rFonts w:eastAsiaTheme="minorEastAsia"/>
      <w:lang w:eastAsia="ja-JP"/>
    </w:rPr>
  </w:style>
  <w:style w:type="character" w:customStyle="1" w:styleId="Mention2">
    <w:name w:val="Mention2"/>
    <w:basedOn w:val="DefaultParagraphFont"/>
    <w:uiPriority w:val="99"/>
    <w:semiHidden/>
    <w:unhideWhenUsed/>
    <w:rsid w:val="00BF66BD"/>
    <w:rPr>
      <w:color w:val="2B579A"/>
      <w:shd w:val="clear" w:color="auto" w:fill="E6E6E6"/>
    </w:rPr>
  </w:style>
  <w:style w:type="character" w:customStyle="1" w:styleId="Mention3">
    <w:name w:val="Mention3"/>
    <w:basedOn w:val="DefaultParagraphFont"/>
    <w:uiPriority w:val="99"/>
    <w:semiHidden/>
    <w:unhideWhenUsed/>
    <w:rsid w:val="00BF66BD"/>
    <w:rPr>
      <w:color w:val="2B579A"/>
      <w:shd w:val="clear" w:color="auto" w:fill="E6E6E6"/>
    </w:rPr>
  </w:style>
  <w:style w:type="character" w:customStyle="1" w:styleId="UnresolvedMention1">
    <w:name w:val="Unresolved Mention1"/>
    <w:basedOn w:val="DefaultParagraphFont"/>
    <w:uiPriority w:val="99"/>
    <w:semiHidden/>
    <w:unhideWhenUsed/>
    <w:rsid w:val="00BF66BD"/>
    <w:rPr>
      <w:color w:val="808080"/>
      <w:shd w:val="clear" w:color="auto" w:fill="E6E6E6"/>
    </w:rPr>
  </w:style>
  <w:style w:type="paragraph" w:customStyle="1" w:styleId="tablecelltight">
    <w:name w:val="table cell tight"/>
    <w:qFormat/>
    <w:rsid w:val="00BF66BD"/>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BF66BD"/>
    <w:pPr>
      <w:spacing w:line="240" w:lineRule="auto"/>
    </w:pPr>
    <w:rPr>
      <w:color w:val="538135" w:themeColor="accent6" w:themeShade="BF"/>
      <w:sz w:val="16"/>
      <w:szCs w:val="16"/>
    </w:rPr>
  </w:style>
  <w:style w:type="character" w:customStyle="1" w:styleId="notesChar">
    <w:name w:val="notes Char"/>
    <w:basedOn w:val="DefaultParagraphFont"/>
    <w:link w:val="notes"/>
    <w:rsid w:val="00BF66BD"/>
    <w:rPr>
      <w:color w:val="538135" w:themeColor="accent6" w:themeShade="BF"/>
      <w:sz w:val="16"/>
      <w:szCs w:val="16"/>
    </w:rPr>
  </w:style>
  <w:style w:type="character" w:customStyle="1" w:styleId="Mention11">
    <w:name w:val="Mention11"/>
    <w:basedOn w:val="DefaultParagraphFont"/>
    <w:uiPriority w:val="99"/>
    <w:semiHidden/>
    <w:unhideWhenUsed/>
    <w:rsid w:val="00BF66BD"/>
    <w:rPr>
      <w:color w:val="2B579A"/>
      <w:shd w:val="clear" w:color="auto" w:fill="E6E6E6"/>
    </w:rPr>
  </w:style>
  <w:style w:type="paragraph" w:customStyle="1" w:styleId="objective">
    <w:name w:val="objective"/>
    <w:basedOn w:val="Normal"/>
    <w:next w:val="Normal"/>
    <w:qFormat/>
    <w:rsid w:val="00BF66BD"/>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BF66BD"/>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table" w:styleId="GridTable2-Accent5">
    <w:name w:val="Grid Table 2 Accent 5"/>
    <w:basedOn w:val="TableNormal"/>
    <w:uiPriority w:val="47"/>
    <w:rsid w:val="00180413"/>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cell">
    <w:name w:val="Table cell"/>
    <w:basedOn w:val="Normal"/>
    <w:rsid w:val="00BF66BD"/>
    <w:pPr>
      <w:spacing w:after="0"/>
      <w:ind w:right="1980" w:hanging="187"/>
    </w:pPr>
    <w:rPr>
      <w:rFonts w:eastAsiaTheme="minorEastAsia"/>
      <w:lang w:eastAsia="ja-JP"/>
    </w:rPr>
  </w:style>
  <w:style w:type="character" w:styleId="UnresolvedMention">
    <w:name w:val="Unresolved Mention"/>
    <w:basedOn w:val="DefaultParagraphFont"/>
    <w:uiPriority w:val="99"/>
    <w:semiHidden/>
    <w:unhideWhenUsed/>
    <w:rsid w:val="00DE123D"/>
    <w:rPr>
      <w:color w:val="605E5C"/>
      <w:shd w:val="clear" w:color="auto" w:fill="E1DFDD"/>
    </w:rPr>
  </w:style>
  <w:style w:type="paragraph" w:customStyle="1" w:styleId="answerline">
    <w:name w:val="answer line"/>
    <w:basedOn w:val="ListParagraph"/>
    <w:rsid w:val="00BF66BD"/>
    <w:pPr>
      <w:numPr>
        <w:numId w:val="4"/>
      </w:numPr>
      <w:tabs>
        <w:tab w:val="left" w:leader="underscore" w:pos="7200"/>
      </w:tabs>
      <w:spacing w:before="240" w:after="0" w:line="480" w:lineRule="auto"/>
    </w:pPr>
  </w:style>
  <w:style w:type="character" w:customStyle="1" w:styleId="dataterm">
    <w:name w:val="data term"/>
    <w:basedOn w:val="DefaultParagraphFont"/>
    <w:uiPriority w:val="1"/>
    <w:qFormat/>
    <w:rsid w:val="00BF66BD"/>
    <w:rPr>
      <w:rFonts w:ascii="Verdana" w:hAnsi="Verdana"/>
      <w:b/>
      <w:bCs/>
      <w:color w:val="C45911" w:themeColor="accent2" w:themeShade="BF"/>
    </w:rPr>
  </w:style>
  <w:style w:type="character" w:customStyle="1" w:styleId="cite">
    <w:name w:val="cite"/>
    <w:basedOn w:val="DefaultParagraphFont"/>
    <w:uiPriority w:val="1"/>
    <w:qFormat/>
    <w:rsid w:val="00BF66BD"/>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light">
    <w:name w:val="box light"/>
    <w:basedOn w:val="Normal"/>
    <w:next w:val="Normal"/>
    <w:qFormat/>
    <w:rsid w:val="00BF66BD"/>
    <w:pPr>
      <w:pBdr>
        <w:top w:val="dotted" w:sz="4" w:space="4" w:color="auto"/>
        <w:left w:val="dotted" w:sz="4" w:space="4" w:color="auto"/>
        <w:bottom w:val="dotted" w:sz="4" w:space="4" w:color="auto"/>
        <w:right w:val="dotted" w:sz="4" w:space="4" w:color="auto"/>
      </w:pBdr>
      <w:spacing w:after="120"/>
    </w:pPr>
  </w:style>
  <w:style w:type="paragraph" w:customStyle="1" w:styleId="box">
    <w:name w:val="box"/>
    <w:aliases w:val="light"/>
    <w:basedOn w:val="Normal"/>
    <w:next w:val="Normal"/>
    <w:qFormat/>
    <w:rsid w:val="00BF66BD"/>
    <w:pPr>
      <w:pBdr>
        <w:top w:val="dotted" w:sz="4" w:space="1" w:color="auto"/>
        <w:left w:val="dotted" w:sz="4" w:space="4" w:color="auto"/>
        <w:bottom w:val="dotted" w:sz="4" w:space="1" w:color="auto"/>
        <w:right w:val="dotted" w:sz="4" w:space="4" w:color="auto"/>
      </w:pBdr>
    </w:pPr>
  </w:style>
  <w:style w:type="character" w:customStyle="1" w:styleId="dataterm2">
    <w:name w:val="data term 2"/>
    <w:basedOn w:val="dataterm"/>
    <w:uiPriority w:val="1"/>
    <w:qFormat/>
    <w:rsid w:val="00BF66BD"/>
    <w:rPr>
      <w:rFonts w:ascii="Franklin Gothic Medium Cond" w:hAnsi="Franklin Gothic Medium Cond"/>
      <w:b/>
      <w:bCs/>
      <w:color w:val="EC7320"/>
      <w:spacing w:val="4"/>
    </w:rPr>
  </w:style>
  <w:style w:type="paragraph" w:customStyle="1" w:styleId="blockquote">
    <w:name w:val="blockquote"/>
    <w:basedOn w:val="Normal"/>
    <w:next w:val="Normal"/>
    <w:qFormat/>
    <w:rsid w:val="00BF66BD"/>
    <w:pPr>
      <w:spacing w:before="120" w:after="120"/>
      <w:ind w:left="1440"/>
    </w:pPr>
  </w:style>
  <w:style w:type="character" w:styleId="CommentReference">
    <w:name w:val="annotation reference"/>
    <w:basedOn w:val="DefaultParagraphFont"/>
    <w:uiPriority w:val="99"/>
    <w:semiHidden/>
    <w:unhideWhenUsed/>
    <w:rsid w:val="00492AEC"/>
    <w:rPr>
      <w:sz w:val="16"/>
      <w:szCs w:val="16"/>
    </w:rPr>
  </w:style>
  <w:style w:type="paragraph" w:styleId="CommentText">
    <w:name w:val="annotation text"/>
    <w:basedOn w:val="Normal"/>
    <w:link w:val="CommentTextChar"/>
    <w:uiPriority w:val="99"/>
    <w:semiHidden/>
    <w:unhideWhenUsed/>
    <w:rsid w:val="00492AEC"/>
    <w:pPr>
      <w:spacing w:line="240" w:lineRule="auto"/>
    </w:pPr>
  </w:style>
  <w:style w:type="character" w:customStyle="1" w:styleId="CommentTextChar">
    <w:name w:val="Comment Text Char"/>
    <w:basedOn w:val="DefaultParagraphFont"/>
    <w:link w:val="CommentText"/>
    <w:uiPriority w:val="99"/>
    <w:semiHidden/>
    <w:rsid w:val="00492AEC"/>
    <w:rPr>
      <w:sz w:val="20"/>
      <w:szCs w:val="20"/>
    </w:rPr>
  </w:style>
  <w:style w:type="paragraph" w:styleId="CommentSubject">
    <w:name w:val="annotation subject"/>
    <w:basedOn w:val="CommentText"/>
    <w:next w:val="CommentText"/>
    <w:link w:val="CommentSubjectChar"/>
    <w:uiPriority w:val="99"/>
    <w:semiHidden/>
    <w:unhideWhenUsed/>
    <w:rsid w:val="00492AEC"/>
    <w:rPr>
      <w:b/>
      <w:bCs/>
    </w:rPr>
  </w:style>
  <w:style w:type="character" w:customStyle="1" w:styleId="CommentSubjectChar">
    <w:name w:val="Comment Subject Char"/>
    <w:basedOn w:val="CommentTextChar"/>
    <w:link w:val="CommentSubject"/>
    <w:uiPriority w:val="99"/>
    <w:semiHidden/>
    <w:rsid w:val="00492AEC"/>
    <w:rPr>
      <w:b/>
      <w:bCs/>
      <w:sz w:val="20"/>
      <w:szCs w:val="20"/>
    </w:rPr>
  </w:style>
  <w:style w:type="table" w:styleId="TableTheme">
    <w:name w:val="Table Theme"/>
    <w:basedOn w:val="TableNormal"/>
    <w:uiPriority w:val="99"/>
    <w:rsid w:val="00BD17F4"/>
    <w:pPr>
      <w:spacing w:before="120"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E861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glossaryitem">
    <w:name w:val="glossary_item"/>
    <w:basedOn w:val="DefaultParagraphFont"/>
    <w:rsid w:val="00E8611A"/>
  </w:style>
  <w:style w:type="character" w:customStyle="1" w:styleId="script-hebrew">
    <w:name w:val="script-hebrew"/>
    <w:basedOn w:val="DefaultParagraphFont"/>
    <w:rsid w:val="00E8611A"/>
  </w:style>
  <w:style w:type="paragraph" w:customStyle="1" w:styleId="Smaller">
    <w:name w:val="Smaller"/>
    <w:basedOn w:val="Normal"/>
    <w:qFormat/>
    <w:rsid w:val="00E8611A"/>
    <w:pPr>
      <w:spacing w:after="0" w:line="240" w:lineRule="auto"/>
      <w:ind w:left="-23" w:right="-108"/>
    </w:pPr>
    <w:rPr>
      <w:rFonts w:ascii="Franklin Gothic Book" w:eastAsia="Times New Roman" w:hAnsi="Franklin Gothic Book" w:cs="Times New Roman"/>
      <w:color w:val="000000"/>
      <w:sz w:val="14"/>
      <w:szCs w:val="14"/>
    </w:rPr>
  </w:style>
  <w:style w:type="table" w:styleId="GridTable1Light">
    <w:name w:val="Grid Table 1 Light"/>
    <w:basedOn w:val="TableNormal"/>
    <w:uiPriority w:val="46"/>
    <w:rsid w:val="002F3B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title">
    <w:name w:val="table title"/>
    <w:basedOn w:val="Normal"/>
    <w:qFormat/>
    <w:rsid w:val="00BF66BD"/>
    <w:pPr>
      <w:keepNext/>
      <w:spacing w:before="120"/>
    </w:pPr>
    <w:rPr>
      <w:color w:val="C45911" w:themeColor="accent2" w:themeShade="BF"/>
      <w:sz w:val="18"/>
      <w:szCs w:val="18"/>
    </w:rPr>
  </w:style>
  <w:style w:type="paragraph" w:customStyle="1" w:styleId="cellsnormal">
    <w:name w:val="cells normal"/>
    <w:basedOn w:val="Normal"/>
    <w:qFormat/>
    <w:rsid w:val="009D44F0"/>
    <w:pPr>
      <w:spacing w:line="249" w:lineRule="auto"/>
      <w:ind w:left="0"/>
    </w:pPr>
    <w:rPr>
      <w:color w:val="000000" w:themeColor="text1"/>
      <w:lang w:bidi="ar-SA"/>
      <w14:ligatures w14:val="standard"/>
    </w:rPr>
  </w:style>
  <w:style w:type="paragraph" w:customStyle="1" w:styleId="cellswide">
    <w:name w:val="cells wide"/>
    <w:basedOn w:val="Normal"/>
    <w:qFormat/>
    <w:rsid w:val="00BF66BD"/>
    <w:pPr>
      <w:spacing w:after="600"/>
      <w:ind w:left="0"/>
    </w:pPr>
    <w:rPr>
      <w:color w:val="000000" w:themeColor="text1"/>
      <w:lang w:bidi="ar-SA"/>
      <w14:ligatures w14:val="standard"/>
    </w:rPr>
  </w:style>
  <w:style w:type="paragraph" w:customStyle="1" w:styleId="article-ref">
    <w:name w:val="article-ref"/>
    <w:basedOn w:val="Normal"/>
    <w:next w:val="Normal"/>
    <w:qFormat/>
    <w:rsid w:val="00BF66BD"/>
    <w:pPr>
      <w:keepNext/>
      <w:pBdr>
        <w:top w:val="dotted" w:sz="6" w:space="1" w:color="5B9BD5" w:themeColor="accent5"/>
        <w:left w:val="dotted" w:sz="6" w:space="4" w:color="5B9BD5" w:themeColor="accent5"/>
        <w:right w:val="dotted" w:sz="6" w:space="4" w:color="5B9BD5" w:themeColor="accent5"/>
      </w:pBdr>
      <w:spacing w:before="60" w:after="60" w:line="259" w:lineRule="auto"/>
      <w:ind w:left="630" w:right="1166" w:hanging="90"/>
      <w:contextualSpacing/>
    </w:pPr>
    <w:rPr>
      <w:rFonts w:asciiTheme="majorHAnsi" w:hAnsiTheme="majorHAnsi"/>
      <w:color w:val="2E74B5" w:themeColor="accent5" w:themeShade="BF"/>
      <w:sz w:val="14"/>
      <w:lang w:bidi="ar-SA"/>
      <w14:ligatures w14:val="standard"/>
    </w:rPr>
  </w:style>
  <w:style w:type="paragraph" w:customStyle="1" w:styleId="boxed-blue-title">
    <w:name w:val="boxed-blue-title"/>
    <w:basedOn w:val="Normal"/>
    <w:next w:val="Normal"/>
    <w:qFormat/>
    <w:rsid w:val="00BF66BD"/>
    <w:pPr>
      <w:pBdr>
        <w:top w:val="dotted" w:sz="8" w:space="4" w:color="2E74B5" w:themeColor="accent5" w:themeShade="BF"/>
        <w:left w:val="dotted" w:sz="8" w:space="4" w:color="2E74B5" w:themeColor="accent5" w:themeShade="BF"/>
        <w:bottom w:val="dotted" w:sz="8" w:space="4" w:color="2E74B5" w:themeColor="accent5" w:themeShade="BF"/>
        <w:right w:val="dotted" w:sz="8" w:space="4" w:color="2E74B5" w:themeColor="accent5" w:themeShade="BF"/>
      </w:pBdr>
      <w:shd w:val="clear" w:color="auto" w:fill="DEEAF6" w:themeFill="accent5" w:themeFillTint="33"/>
      <w:spacing w:before="240" w:after="240" w:line="259" w:lineRule="auto"/>
      <w:ind w:left="810"/>
    </w:pPr>
    <w:rPr>
      <w:rFonts w:ascii="Franklin Gothic Demi Cond" w:hAnsi="Franklin Gothic Demi Cond"/>
      <w:noProof/>
      <w:color w:val="1F4E79" w:themeColor="accent5" w:themeShade="8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4813">
      <w:bodyDiv w:val="1"/>
      <w:marLeft w:val="0"/>
      <w:marRight w:val="0"/>
      <w:marTop w:val="0"/>
      <w:marBottom w:val="0"/>
      <w:divBdr>
        <w:top w:val="none" w:sz="0" w:space="0" w:color="auto"/>
        <w:left w:val="none" w:sz="0" w:space="0" w:color="auto"/>
        <w:bottom w:val="none" w:sz="0" w:space="0" w:color="auto"/>
        <w:right w:val="none" w:sz="0" w:space="0" w:color="auto"/>
      </w:divBdr>
    </w:div>
    <w:div w:id="4134283">
      <w:bodyDiv w:val="1"/>
      <w:marLeft w:val="0"/>
      <w:marRight w:val="0"/>
      <w:marTop w:val="0"/>
      <w:marBottom w:val="0"/>
      <w:divBdr>
        <w:top w:val="none" w:sz="0" w:space="0" w:color="auto"/>
        <w:left w:val="none" w:sz="0" w:space="0" w:color="auto"/>
        <w:bottom w:val="none" w:sz="0" w:space="0" w:color="auto"/>
        <w:right w:val="none" w:sz="0" w:space="0" w:color="auto"/>
      </w:divBdr>
    </w:div>
    <w:div w:id="5639399">
      <w:bodyDiv w:val="1"/>
      <w:marLeft w:val="0"/>
      <w:marRight w:val="0"/>
      <w:marTop w:val="0"/>
      <w:marBottom w:val="0"/>
      <w:divBdr>
        <w:top w:val="none" w:sz="0" w:space="0" w:color="auto"/>
        <w:left w:val="none" w:sz="0" w:space="0" w:color="auto"/>
        <w:bottom w:val="none" w:sz="0" w:space="0" w:color="auto"/>
        <w:right w:val="none" w:sz="0" w:space="0" w:color="auto"/>
      </w:divBdr>
      <w:divsChild>
        <w:div w:id="31347589">
          <w:marLeft w:val="0"/>
          <w:marRight w:val="0"/>
          <w:marTop w:val="0"/>
          <w:marBottom w:val="0"/>
          <w:divBdr>
            <w:top w:val="none" w:sz="0" w:space="0" w:color="auto"/>
            <w:left w:val="none" w:sz="0" w:space="0" w:color="auto"/>
            <w:bottom w:val="none" w:sz="0" w:space="0" w:color="auto"/>
            <w:right w:val="none" w:sz="0" w:space="0" w:color="auto"/>
          </w:divBdr>
          <w:divsChild>
            <w:div w:id="1569074566">
              <w:marLeft w:val="0"/>
              <w:marRight w:val="0"/>
              <w:marTop w:val="0"/>
              <w:marBottom w:val="0"/>
              <w:divBdr>
                <w:top w:val="none" w:sz="0" w:space="0" w:color="auto"/>
                <w:left w:val="none" w:sz="0" w:space="0" w:color="auto"/>
                <w:bottom w:val="none" w:sz="0" w:space="0" w:color="auto"/>
                <w:right w:val="none" w:sz="0" w:space="0" w:color="auto"/>
              </w:divBdr>
            </w:div>
          </w:divsChild>
        </w:div>
        <w:div w:id="814954251">
          <w:marLeft w:val="0"/>
          <w:marRight w:val="0"/>
          <w:marTop w:val="0"/>
          <w:marBottom w:val="0"/>
          <w:divBdr>
            <w:top w:val="none" w:sz="0" w:space="0" w:color="auto"/>
            <w:left w:val="none" w:sz="0" w:space="0" w:color="auto"/>
            <w:bottom w:val="none" w:sz="0" w:space="0" w:color="auto"/>
            <w:right w:val="none" w:sz="0" w:space="0" w:color="auto"/>
          </w:divBdr>
          <w:divsChild>
            <w:div w:id="1236471720">
              <w:marLeft w:val="0"/>
              <w:marRight w:val="0"/>
              <w:marTop w:val="0"/>
              <w:marBottom w:val="0"/>
              <w:divBdr>
                <w:top w:val="none" w:sz="0" w:space="0" w:color="auto"/>
                <w:left w:val="none" w:sz="0" w:space="0" w:color="auto"/>
                <w:bottom w:val="none" w:sz="0" w:space="0" w:color="auto"/>
                <w:right w:val="none" w:sz="0" w:space="0" w:color="auto"/>
              </w:divBdr>
            </w:div>
          </w:divsChild>
        </w:div>
        <w:div w:id="1873037496">
          <w:marLeft w:val="0"/>
          <w:marRight w:val="0"/>
          <w:marTop w:val="0"/>
          <w:marBottom w:val="0"/>
          <w:divBdr>
            <w:top w:val="none" w:sz="0" w:space="0" w:color="auto"/>
            <w:left w:val="none" w:sz="0" w:space="0" w:color="auto"/>
            <w:bottom w:val="none" w:sz="0" w:space="0" w:color="auto"/>
            <w:right w:val="none" w:sz="0" w:space="0" w:color="auto"/>
          </w:divBdr>
          <w:divsChild>
            <w:div w:id="157842300">
              <w:marLeft w:val="0"/>
              <w:marRight w:val="0"/>
              <w:marTop w:val="0"/>
              <w:marBottom w:val="0"/>
              <w:divBdr>
                <w:top w:val="none" w:sz="0" w:space="0" w:color="auto"/>
                <w:left w:val="none" w:sz="0" w:space="0" w:color="auto"/>
                <w:bottom w:val="none" w:sz="0" w:space="0" w:color="auto"/>
                <w:right w:val="none" w:sz="0" w:space="0" w:color="auto"/>
              </w:divBdr>
            </w:div>
          </w:divsChild>
        </w:div>
        <w:div w:id="616331385">
          <w:marLeft w:val="0"/>
          <w:marRight w:val="0"/>
          <w:marTop w:val="0"/>
          <w:marBottom w:val="0"/>
          <w:divBdr>
            <w:top w:val="none" w:sz="0" w:space="0" w:color="auto"/>
            <w:left w:val="none" w:sz="0" w:space="0" w:color="auto"/>
            <w:bottom w:val="none" w:sz="0" w:space="0" w:color="auto"/>
            <w:right w:val="none" w:sz="0" w:space="0" w:color="auto"/>
          </w:divBdr>
          <w:divsChild>
            <w:div w:id="442920989">
              <w:marLeft w:val="0"/>
              <w:marRight w:val="0"/>
              <w:marTop w:val="0"/>
              <w:marBottom w:val="0"/>
              <w:divBdr>
                <w:top w:val="none" w:sz="0" w:space="0" w:color="auto"/>
                <w:left w:val="none" w:sz="0" w:space="0" w:color="auto"/>
                <w:bottom w:val="none" w:sz="0" w:space="0" w:color="auto"/>
                <w:right w:val="none" w:sz="0" w:space="0" w:color="auto"/>
              </w:divBdr>
            </w:div>
          </w:divsChild>
        </w:div>
        <w:div w:id="1278413395">
          <w:marLeft w:val="0"/>
          <w:marRight w:val="0"/>
          <w:marTop w:val="0"/>
          <w:marBottom w:val="0"/>
          <w:divBdr>
            <w:top w:val="none" w:sz="0" w:space="0" w:color="auto"/>
            <w:left w:val="none" w:sz="0" w:space="0" w:color="auto"/>
            <w:bottom w:val="none" w:sz="0" w:space="0" w:color="auto"/>
            <w:right w:val="none" w:sz="0" w:space="0" w:color="auto"/>
          </w:divBdr>
          <w:divsChild>
            <w:div w:id="1697848651">
              <w:marLeft w:val="0"/>
              <w:marRight w:val="0"/>
              <w:marTop w:val="0"/>
              <w:marBottom w:val="0"/>
              <w:divBdr>
                <w:top w:val="none" w:sz="0" w:space="0" w:color="auto"/>
                <w:left w:val="none" w:sz="0" w:space="0" w:color="auto"/>
                <w:bottom w:val="none" w:sz="0" w:space="0" w:color="auto"/>
                <w:right w:val="none" w:sz="0" w:space="0" w:color="auto"/>
              </w:divBdr>
            </w:div>
          </w:divsChild>
        </w:div>
        <w:div w:id="206068712">
          <w:marLeft w:val="0"/>
          <w:marRight w:val="0"/>
          <w:marTop w:val="0"/>
          <w:marBottom w:val="0"/>
          <w:divBdr>
            <w:top w:val="none" w:sz="0" w:space="0" w:color="auto"/>
            <w:left w:val="none" w:sz="0" w:space="0" w:color="auto"/>
            <w:bottom w:val="none" w:sz="0" w:space="0" w:color="auto"/>
            <w:right w:val="none" w:sz="0" w:space="0" w:color="auto"/>
          </w:divBdr>
          <w:divsChild>
            <w:div w:id="44378298">
              <w:marLeft w:val="0"/>
              <w:marRight w:val="0"/>
              <w:marTop w:val="0"/>
              <w:marBottom w:val="0"/>
              <w:divBdr>
                <w:top w:val="none" w:sz="0" w:space="0" w:color="auto"/>
                <w:left w:val="none" w:sz="0" w:space="0" w:color="auto"/>
                <w:bottom w:val="none" w:sz="0" w:space="0" w:color="auto"/>
                <w:right w:val="none" w:sz="0" w:space="0" w:color="auto"/>
              </w:divBdr>
            </w:div>
          </w:divsChild>
        </w:div>
        <w:div w:id="1937670039">
          <w:marLeft w:val="0"/>
          <w:marRight w:val="0"/>
          <w:marTop w:val="240"/>
          <w:marBottom w:val="240"/>
          <w:divBdr>
            <w:top w:val="none" w:sz="0" w:space="0" w:color="auto"/>
            <w:left w:val="none" w:sz="0" w:space="0" w:color="auto"/>
            <w:bottom w:val="none" w:sz="0" w:space="0" w:color="auto"/>
            <w:right w:val="none" w:sz="0" w:space="0" w:color="auto"/>
          </w:divBdr>
        </w:div>
      </w:divsChild>
    </w:div>
    <w:div w:id="6182421">
      <w:bodyDiv w:val="1"/>
      <w:marLeft w:val="0"/>
      <w:marRight w:val="0"/>
      <w:marTop w:val="0"/>
      <w:marBottom w:val="0"/>
      <w:divBdr>
        <w:top w:val="none" w:sz="0" w:space="0" w:color="auto"/>
        <w:left w:val="none" w:sz="0" w:space="0" w:color="auto"/>
        <w:bottom w:val="none" w:sz="0" w:space="0" w:color="auto"/>
        <w:right w:val="none" w:sz="0" w:space="0" w:color="auto"/>
      </w:divBdr>
    </w:div>
    <w:div w:id="7025489">
      <w:bodyDiv w:val="1"/>
      <w:marLeft w:val="0"/>
      <w:marRight w:val="0"/>
      <w:marTop w:val="0"/>
      <w:marBottom w:val="0"/>
      <w:divBdr>
        <w:top w:val="none" w:sz="0" w:space="0" w:color="auto"/>
        <w:left w:val="none" w:sz="0" w:space="0" w:color="auto"/>
        <w:bottom w:val="none" w:sz="0" w:space="0" w:color="auto"/>
        <w:right w:val="none" w:sz="0" w:space="0" w:color="auto"/>
      </w:divBdr>
    </w:div>
    <w:div w:id="12342171">
      <w:bodyDiv w:val="1"/>
      <w:marLeft w:val="0"/>
      <w:marRight w:val="0"/>
      <w:marTop w:val="0"/>
      <w:marBottom w:val="0"/>
      <w:divBdr>
        <w:top w:val="none" w:sz="0" w:space="0" w:color="auto"/>
        <w:left w:val="none" w:sz="0" w:space="0" w:color="auto"/>
        <w:bottom w:val="none" w:sz="0" w:space="0" w:color="auto"/>
        <w:right w:val="none" w:sz="0" w:space="0" w:color="auto"/>
      </w:divBdr>
    </w:div>
    <w:div w:id="15623201">
      <w:bodyDiv w:val="1"/>
      <w:marLeft w:val="0"/>
      <w:marRight w:val="0"/>
      <w:marTop w:val="0"/>
      <w:marBottom w:val="0"/>
      <w:divBdr>
        <w:top w:val="none" w:sz="0" w:space="0" w:color="auto"/>
        <w:left w:val="none" w:sz="0" w:space="0" w:color="auto"/>
        <w:bottom w:val="none" w:sz="0" w:space="0" w:color="auto"/>
        <w:right w:val="none" w:sz="0" w:space="0" w:color="auto"/>
      </w:divBdr>
    </w:div>
    <w:div w:id="18552944">
      <w:bodyDiv w:val="1"/>
      <w:marLeft w:val="0"/>
      <w:marRight w:val="0"/>
      <w:marTop w:val="0"/>
      <w:marBottom w:val="0"/>
      <w:divBdr>
        <w:top w:val="none" w:sz="0" w:space="0" w:color="auto"/>
        <w:left w:val="none" w:sz="0" w:space="0" w:color="auto"/>
        <w:bottom w:val="none" w:sz="0" w:space="0" w:color="auto"/>
        <w:right w:val="none" w:sz="0" w:space="0" w:color="auto"/>
      </w:divBdr>
    </w:div>
    <w:div w:id="18555684">
      <w:bodyDiv w:val="1"/>
      <w:marLeft w:val="0"/>
      <w:marRight w:val="0"/>
      <w:marTop w:val="0"/>
      <w:marBottom w:val="0"/>
      <w:divBdr>
        <w:top w:val="none" w:sz="0" w:space="0" w:color="auto"/>
        <w:left w:val="none" w:sz="0" w:space="0" w:color="auto"/>
        <w:bottom w:val="none" w:sz="0" w:space="0" w:color="auto"/>
        <w:right w:val="none" w:sz="0" w:space="0" w:color="auto"/>
      </w:divBdr>
    </w:div>
    <w:div w:id="19863965">
      <w:bodyDiv w:val="1"/>
      <w:marLeft w:val="0"/>
      <w:marRight w:val="0"/>
      <w:marTop w:val="0"/>
      <w:marBottom w:val="0"/>
      <w:divBdr>
        <w:top w:val="none" w:sz="0" w:space="0" w:color="auto"/>
        <w:left w:val="none" w:sz="0" w:space="0" w:color="auto"/>
        <w:bottom w:val="none" w:sz="0" w:space="0" w:color="auto"/>
        <w:right w:val="none" w:sz="0" w:space="0" w:color="auto"/>
      </w:divBdr>
      <w:divsChild>
        <w:div w:id="1450902682">
          <w:marLeft w:val="0"/>
          <w:marRight w:val="0"/>
          <w:marTop w:val="0"/>
          <w:marBottom w:val="0"/>
          <w:divBdr>
            <w:top w:val="none" w:sz="0" w:space="0" w:color="auto"/>
            <w:left w:val="none" w:sz="0" w:space="0" w:color="auto"/>
            <w:bottom w:val="none" w:sz="0" w:space="0" w:color="auto"/>
            <w:right w:val="none" w:sz="0" w:space="0" w:color="auto"/>
          </w:divBdr>
          <w:divsChild>
            <w:div w:id="1934194432">
              <w:marLeft w:val="0"/>
              <w:marRight w:val="0"/>
              <w:marTop w:val="0"/>
              <w:marBottom w:val="0"/>
              <w:divBdr>
                <w:top w:val="none" w:sz="0" w:space="0" w:color="auto"/>
                <w:left w:val="none" w:sz="0" w:space="0" w:color="auto"/>
                <w:bottom w:val="none" w:sz="0" w:space="0" w:color="auto"/>
                <w:right w:val="none" w:sz="0" w:space="0" w:color="auto"/>
              </w:divBdr>
            </w:div>
          </w:divsChild>
        </w:div>
        <w:div w:id="842085540">
          <w:marLeft w:val="0"/>
          <w:marRight w:val="0"/>
          <w:marTop w:val="0"/>
          <w:marBottom w:val="0"/>
          <w:divBdr>
            <w:top w:val="none" w:sz="0" w:space="0" w:color="auto"/>
            <w:left w:val="none" w:sz="0" w:space="0" w:color="auto"/>
            <w:bottom w:val="none" w:sz="0" w:space="0" w:color="auto"/>
            <w:right w:val="none" w:sz="0" w:space="0" w:color="auto"/>
          </w:divBdr>
          <w:divsChild>
            <w:div w:id="2751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0799">
      <w:bodyDiv w:val="1"/>
      <w:marLeft w:val="0"/>
      <w:marRight w:val="0"/>
      <w:marTop w:val="0"/>
      <w:marBottom w:val="0"/>
      <w:divBdr>
        <w:top w:val="none" w:sz="0" w:space="0" w:color="auto"/>
        <w:left w:val="none" w:sz="0" w:space="0" w:color="auto"/>
        <w:bottom w:val="none" w:sz="0" w:space="0" w:color="auto"/>
        <w:right w:val="none" w:sz="0" w:space="0" w:color="auto"/>
      </w:divBdr>
    </w:div>
    <w:div w:id="30422484">
      <w:bodyDiv w:val="1"/>
      <w:marLeft w:val="0"/>
      <w:marRight w:val="0"/>
      <w:marTop w:val="0"/>
      <w:marBottom w:val="0"/>
      <w:divBdr>
        <w:top w:val="none" w:sz="0" w:space="0" w:color="auto"/>
        <w:left w:val="none" w:sz="0" w:space="0" w:color="auto"/>
        <w:bottom w:val="none" w:sz="0" w:space="0" w:color="auto"/>
        <w:right w:val="none" w:sz="0" w:space="0" w:color="auto"/>
      </w:divBdr>
    </w:div>
    <w:div w:id="30499943">
      <w:bodyDiv w:val="1"/>
      <w:marLeft w:val="0"/>
      <w:marRight w:val="0"/>
      <w:marTop w:val="0"/>
      <w:marBottom w:val="0"/>
      <w:divBdr>
        <w:top w:val="none" w:sz="0" w:space="0" w:color="auto"/>
        <w:left w:val="none" w:sz="0" w:space="0" w:color="auto"/>
        <w:bottom w:val="none" w:sz="0" w:space="0" w:color="auto"/>
        <w:right w:val="none" w:sz="0" w:space="0" w:color="auto"/>
      </w:divBdr>
    </w:div>
    <w:div w:id="31149864">
      <w:bodyDiv w:val="1"/>
      <w:marLeft w:val="0"/>
      <w:marRight w:val="0"/>
      <w:marTop w:val="0"/>
      <w:marBottom w:val="0"/>
      <w:divBdr>
        <w:top w:val="none" w:sz="0" w:space="0" w:color="auto"/>
        <w:left w:val="none" w:sz="0" w:space="0" w:color="auto"/>
        <w:bottom w:val="none" w:sz="0" w:space="0" w:color="auto"/>
        <w:right w:val="none" w:sz="0" w:space="0" w:color="auto"/>
      </w:divBdr>
    </w:div>
    <w:div w:id="31851623">
      <w:bodyDiv w:val="1"/>
      <w:marLeft w:val="0"/>
      <w:marRight w:val="0"/>
      <w:marTop w:val="0"/>
      <w:marBottom w:val="0"/>
      <w:divBdr>
        <w:top w:val="none" w:sz="0" w:space="0" w:color="auto"/>
        <w:left w:val="none" w:sz="0" w:space="0" w:color="auto"/>
        <w:bottom w:val="none" w:sz="0" w:space="0" w:color="auto"/>
        <w:right w:val="none" w:sz="0" w:space="0" w:color="auto"/>
      </w:divBdr>
    </w:div>
    <w:div w:id="31921809">
      <w:bodyDiv w:val="1"/>
      <w:marLeft w:val="0"/>
      <w:marRight w:val="0"/>
      <w:marTop w:val="0"/>
      <w:marBottom w:val="0"/>
      <w:divBdr>
        <w:top w:val="none" w:sz="0" w:space="0" w:color="auto"/>
        <w:left w:val="none" w:sz="0" w:space="0" w:color="auto"/>
        <w:bottom w:val="none" w:sz="0" w:space="0" w:color="auto"/>
        <w:right w:val="none" w:sz="0" w:space="0" w:color="auto"/>
      </w:divBdr>
    </w:div>
    <w:div w:id="32268249">
      <w:bodyDiv w:val="1"/>
      <w:marLeft w:val="0"/>
      <w:marRight w:val="0"/>
      <w:marTop w:val="0"/>
      <w:marBottom w:val="0"/>
      <w:divBdr>
        <w:top w:val="none" w:sz="0" w:space="0" w:color="auto"/>
        <w:left w:val="none" w:sz="0" w:space="0" w:color="auto"/>
        <w:bottom w:val="none" w:sz="0" w:space="0" w:color="auto"/>
        <w:right w:val="none" w:sz="0" w:space="0" w:color="auto"/>
      </w:divBdr>
    </w:div>
    <w:div w:id="41102707">
      <w:bodyDiv w:val="1"/>
      <w:marLeft w:val="0"/>
      <w:marRight w:val="0"/>
      <w:marTop w:val="0"/>
      <w:marBottom w:val="0"/>
      <w:divBdr>
        <w:top w:val="none" w:sz="0" w:space="0" w:color="auto"/>
        <w:left w:val="none" w:sz="0" w:space="0" w:color="auto"/>
        <w:bottom w:val="none" w:sz="0" w:space="0" w:color="auto"/>
        <w:right w:val="none" w:sz="0" w:space="0" w:color="auto"/>
      </w:divBdr>
    </w:div>
    <w:div w:id="41948043">
      <w:bodyDiv w:val="1"/>
      <w:marLeft w:val="0"/>
      <w:marRight w:val="0"/>
      <w:marTop w:val="0"/>
      <w:marBottom w:val="0"/>
      <w:divBdr>
        <w:top w:val="none" w:sz="0" w:space="0" w:color="auto"/>
        <w:left w:val="none" w:sz="0" w:space="0" w:color="auto"/>
        <w:bottom w:val="none" w:sz="0" w:space="0" w:color="auto"/>
        <w:right w:val="none" w:sz="0" w:space="0" w:color="auto"/>
      </w:divBdr>
    </w:div>
    <w:div w:id="48844922">
      <w:bodyDiv w:val="1"/>
      <w:marLeft w:val="0"/>
      <w:marRight w:val="0"/>
      <w:marTop w:val="0"/>
      <w:marBottom w:val="0"/>
      <w:divBdr>
        <w:top w:val="none" w:sz="0" w:space="0" w:color="auto"/>
        <w:left w:val="none" w:sz="0" w:space="0" w:color="auto"/>
        <w:bottom w:val="none" w:sz="0" w:space="0" w:color="auto"/>
        <w:right w:val="none" w:sz="0" w:space="0" w:color="auto"/>
      </w:divBdr>
    </w:div>
    <w:div w:id="55857483">
      <w:bodyDiv w:val="1"/>
      <w:marLeft w:val="0"/>
      <w:marRight w:val="0"/>
      <w:marTop w:val="0"/>
      <w:marBottom w:val="0"/>
      <w:divBdr>
        <w:top w:val="none" w:sz="0" w:space="0" w:color="auto"/>
        <w:left w:val="none" w:sz="0" w:space="0" w:color="auto"/>
        <w:bottom w:val="none" w:sz="0" w:space="0" w:color="auto"/>
        <w:right w:val="none" w:sz="0" w:space="0" w:color="auto"/>
      </w:divBdr>
      <w:divsChild>
        <w:div w:id="318072252">
          <w:marLeft w:val="0"/>
          <w:marRight w:val="0"/>
          <w:marTop w:val="0"/>
          <w:marBottom w:val="0"/>
          <w:divBdr>
            <w:top w:val="none" w:sz="0" w:space="0" w:color="auto"/>
            <w:left w:val="none" w:sz="0" w:space="0" w:color="auto"/>
            <w:bottom w:val="none" w:sz="0" w:space="0" w:color="auto"/>
            <w:right w:val="none" w:sz="0" w:space="0" w:color="auto"/>
          </w:divBdr>
          <w:divsChild>
            <w:div w:id="470175360">
              <w:marLeft w:val="0"/>
              <w:marRight w:val="0"/>
              <w:marTop w:val="0"/>
              <w:marBottom w:val="0"/>
              <w:divBdr>
                <w:top w:val="none" w:sz="0" w:space="0" w:color="auto"/>
                <w:left w:val="none" w:sz="0" w:space="0" w:color="auto"/>
                <w:bottom w:val="none" w:sz="0" w:space="0" w:color="auto"/>
                <w:right w:val="none" w:sz="0" w:space="0" w:color="auto"/>
              </w:divBdr>
              <w:divsChild>
                <w:div w:id="2540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56132">
      <w:bodyDiv w:val="1"/>
      <w:marLeft w:val="0"/>
      <w:marRight w:val="0"/>
      <w:marTop w:val="0"/>
      <w:marBottom w:val="0"/>
      <w:divBdr>
        <w:top w:val="none" w:sz="0" w:space="0" w:color="auto"/>
        <w:left w:val="none" w:sz="0" w:space="0" w:color="auto"/>
        <w:bottom w:val="none" w:sz="0" w:space="0" w:color="auto"/>
        <w:right w:val="none" w:sz="0" w:space="0" w:color="auto"/>
      </w:divBdr>
    </w:div>
    <w:div w:id="62072632">
      <w:bodyDiv w:val="1"/>
      <w:marLeft w:val="0"/>
      <w:marRight w:val="0"/>
      <w:marTop w:val="0"/>
      <w:marBottom w:val="0"/>
      <w:divBdr>
        <w:top w:val="none" w:sz="0" w:space="0" w:color="auto"/>
        <w:left w:val="none" w:sz="0" w:space="0" w:color="auto"/>
        <w:bottom w:val="none" w:sz="0" w:space="0" w:color="auto"/>
        <w:right w:val="none" w:sz="0" w:space="0" w:color="auto"/>
      </w:divBdr>
      <w:divsChild>
        <w:div w:id="1759322580">
          <w:marLeft w:val="0"/>
          <w:marRight w:val="0"/>
          <w:marTop w:val="0"/>
          <w:marBottom w:val="0"/>
          <w:divBdr>
            <w:top w:val="none" w:sz="0" w:space="0" w:color="auto"/>
            <w:left w:val="none" w:sz="0" w:space="0" w:color="auto"/>
            <w:bottom w:val="none" w:sz="0" w:space="0" w:color="auto"/>
            <w:right w:val="none" w:sz="0" w:space="0" w:color="auto"/>
          </w:divBdr>
          <w:divsChild>
            <w:div w:id="661540892">
              <w:marLeft w:val="0"/>
              <w:marRight w:val="0"/>
              <w:marTop w:val="0"/>
              <w:marBottom w:val="0"/>
              <w:divBdr>
                <w:top w:val="none" w:sz="0" w:space="0" w:color="auto"/>
                <w:left w:val="none" w:sz="0" w:space="0" w:color="auto"/>
                <w:bottom w:val="none" w:sz="0" w:space="0" w:color="auto"/>
                <w:right w:val="none" w:sz="0" w:space="0" w:color="auto"/>
              </w:divBdr>
            </w:div>
          </w:divsChild>
        </w:div>
        <w:div w:id="16851683">
          <w:marLeft w:val="0"/>
          <w:marRight w:val="0"/>
          <w:marTop w:val="0"/>
          <w:marBottom w:val="0"/>
          <w:divBdr>
            <w:top w:val="none" w:sz="0" w:space="0" w:color="auto"/>
            <w:left w:val="none" w:sz="0" w:space="0" w:color="auto"/>
            <w:bottom w:val="none" w:sz="0" w:space="0" w:color="auto"/>
            <w:right w:val="none" w:sz="0" w:space="0" w:color="auto"/>
          </w:divBdr>
          <w:divsChild>
            <w:div w:id="13586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4030">
      <w:bodyDiv w:val="1"/>
      <w:marLeft w:val="0"/>
      <w:marRight w:val="0"/>
      <w:marTop w:val="0"/>
      <w:marBottom w:val="0"/>
      <w:divBdr>
        <w:top w:val="none" w:sz="0" w:space="0" w:color="auto"/>
        <w:left w:val="none" w:sz="0" w:space="0" w:color="auto"/>
        <w:bottom w:val="none" w:sz="0" w:space="0" w:color="auto"/>
        <w:right w:val="none" w:sz="0" w:space="0" w:color="auto"/>
      </w:divBdr>
      <w:divsChild>
        <w:div w:id="320087399">
          <w:marLeft w:val="0"/>
          <w:marRight w:val="0"/>
          <w:marTop w:val="240"/>
          <w:marBottom w:val="240"/>
          <w:divBdr>
            <w:top w:val="none" w:sz="0" w:space="0" w:color="auto"/>
            <w:left w:val="none" w:sz="0" w:space="0" w:color="auto"/>
            <w:bottom w:val="none" w:sz="0" w:space="0" w:color="auto"/>
            <w:right w:val="none" w:sz="0" w:space="0" w:color="auto"/>
          </w:divBdr>
        </w:div>
      </w:divsChild>
    </w:div>
    <w:div w:id="63457589">
      <w:bodyDiv w:val="1"/>
      <w:marLeft w:val="0"/>
      <w:marRight w:val="0"/>
      <w:marTop w:val="0"/>
      <w:marBottom w:val="0"/>
      <w:divBdr>
        <w:top w:val="none" w:sz="0" w:space="0" w:color="auto"/>
        <w:left w:val="none" w:sz="0" w:space="0" w:color="auto"/>
        <w:bottom w:val="none" w:sz="0" w:space="0" w:color="auto"/>
        <w:right w:val="none" w:sz="0" w:space="0" w:color="auto"/>
      </w:divBdr>
    </w:div>
    <w:div w:id="65685169">
      <w:bodyDiv w:val="1"/>
      <w:marLeft w:val="0"/>
      <w:marRight w:val="0"/>
      <w:marTop w:val="0"/>
      <w:marBottom w:val="0"/>
      <w:divBdr>
        <w:top w:val="none" w:sz="0" w:space="0" w:color="auto"/>
        <w:left w:val="none" w:sz="0" w:space="0" w:color="auto"/>
        <w:bottom w:val="none" w:sz="0" w:space="0" w:color="auto"/>
        <w:right w:val="none" w:sz="0" w:space="0" w:color="auto"/>
      </w:divBdr>
      <w:divsChild>
        <w:div w:id="1109929407">
          <w:marLeft w:val="0"/>
          <w:marRight w:val="0"/>
          <w:marTop w:val="288"/>
          <w:marBottom w:val="0"/>
          <w:divBdr>
            <w:top w:val="none" w:sz="0" w:space="0" w:color="auto"/>
            <w:left w:val="none" w:sz="0" w:space="0" w:color="auto"/>
            <w:bottom w:val="none" w:sz="0" w:space="0" w:color="auto"/>
            <w:right w:val="none" w:sz="0" w:space="0" w:color="auto"/>
          </w:divBdr>
        </w:div>
      </w:divsChild>
    </w:div>
    <w:div w:id="72243303">
      <w:bodyDiv w:val="1"/>
      <w:marLeft w:val="0"/>
      <w:marRight w:val="0"/>
      <w:marTop w:val="0"/>
      <w:marBottom w:val="0"/>
      <w:divBdr>
        <w:top w:val="none" w:sz="0" w:space="0" w:color="auto"/>
        <w:left w:val="none" w:sz="0" w:space="0" w:color="auto"/>
        <w:bottom w:val="none" w:sz="0" w:space="0" w:color="auto"/>
        <w:right w:val="none" w:sz="0" w:space="0" w:color="auto"/>
      </w:divBdr>
    </w:div>
    <w:div w:id="79447144">
      <w:bodyDiv w:val="1"/>
      <w:marLeft w:val="0"/>
      <w:marRight w:val="0"/>
      <w:marTop w:val="0"/>
      <w:marBottom w:val="0"/>
      <w:divBdr>
        <w:top w:val="none" w:sz="0" w:space="0" w:color="auto"/>
        <w:left w:val="none" w:sz="0" w:space="0" w:color="auto"/>
        <w:bottom w:val="none" w:sz="0" w:space="0" w:color="auto"/>
        <w:right w:val="none" w:sz="0" w:space="0" w:color="auto"/>
      </w:divBdr>
    </w:div>
    <w:div w:id="81532521">
      <w:bodyDiv w:val="1"/>
      <w:marLeft w:val="0"/>
      <w:marRight w:val="0"/>
      <w:marTop w:val="0"/>
      <w:marBottom w:val="0"/>
      <w:divBdr>
        <w:top w:val="none" w:sz="0" w:space="0" w:color="auto"/>
        <w:left w:val="none" w:sz="0" w:space="0" w:color="auto"/>
        <w:bottom w:val="none" w:sz="0" w:space="0" w:color="auto"/>
        <w:right w:val="none" w:sz="0" w:space="0" w:color="auto"/>
      </w:divBdr>
    </w:div>
    <w:div w:id="81728553">
      <w:bodyDiv w:val="1"/>
      <w:marLeft w:val="0"/>
      <w:marRight w:val="0"/>
      <w:marTop w:val="0"/>
      <w:marBottom w:val="0"/>
      <w:divBdr>
        <w:top w:val="none" w:sz="0" w:space="0" w:color="auto"/>
        <w:left w:val="none" w:sz="0" w:space="0" w:color="auto"/>
        <w:bottom w:val="none" w:sz="0" w:space="0" w:color="auto"/>
        <w:right w:val="none" w:sz="0" w:space="0" w:color="auto"/>
      </w:divBdr>
    </w:div>
    <w:div w:id="82344116">
      <w:bodyDiv w:val="1"/>
      <w:marLeft w:val="0"/>
      <w:marRight w:val="0"/>
      <w:marTop w:val="0"/>
      <w:marBottom w:val="0"/>
      <w:divBdr>
        <w:top w:val="none" w:sz="0" w:space="0" w:color="auto"/>
        <w:left w:val="none" w:sz="0" w:space="0" w:color="auto"/>
        <w:bottom w:val="none" w:sz="0" w:space="0" w:color="auto"/>
        <w:right w:val="none" w:sz="0" w:space="0" w:color="auto"/>
      </w:divBdr>
    </w:div>
    <w:div w:id="86199948">
      <w:bodyDiv w:val="1"/>
      <w:marLeft w:val="0"/>
      <w:marRight w:val="0"/>
      <w:marTop w:val="0"/>
      <w:marBottom w:val="0"/>
      <w:divBdr>
        <w:top w:val="none" w:sz="0" w:space="0" w:color="auto"/>
        <w:left w:val="none" w:sz="0" w:space="0" w:color="auto"/>
        <w:bottom w:val="none" w:sz="0" w:space="0" w:color="auto"/>
        <w:right w:val="none" w:sz="0" w:space="0" w:color="auto"/>
      </w:divBdr>
    </w:div>
    <w:div w:id="88162813">
      <w:bodyDiv w:val="1"/>
      <w:marLeft w:val="0"/>
      <w:marRight w:val="0"/>
      <w:marTop w:val="0"/>
      <w:marBottom w:val="0"/>
      <w:divBdr>
        <w:top w:val="none" w:sz="0" w:space="0" w:color="auto"/>
        <w:left w:val="none" w:sz="0" w:space="0" w:color="auto"/>
        <w:bottom w:val="none" w:sz="0" w:space="0" w:color="auto"/>
        <w:right w:val="none" w:sz="0" w:space="0" w:color="auto"/>
      </w:divBdr>
    </w:div>
    <w:div w:id="93090226">
      <w:bodyDiv w:val="1"/>
      <w:marLeft w:val="0"/>
      <w:marRight w:val="0"/>
      <w:marTop w:val="0"/>
      <w:marBottom w:val="0"/>
      <w:divBdr>
        <w:top w:val="none" w:sz="0" w:space="0" w:color="auto"/>
        <w:left w:val="none" w:sz="0" w:space="0" w:color="auto"/>
        <w:bottom w:val="none" w:sz="0" w:space="0" w:color="auto"/>
        <w:right w:val="none" w:sz="0" w:space="0" w:color="auto"/>
      </w:divBdr>
      <w:divsChild>
        <w:div w:id="932860824">
          <w:marLeft w:val="0"/>
          <w:marRight w:val="0"/>
          <w:marTop w:val="240"/>
          <w:marBottom w:val="240"/>
          <w:divBdr>
            <w:top w:val="none" w:sz="0" w:space="0" w:color="auto"/>
            <w:left w:val="none" w:sz="0" w:space="0" w:color="auto"/>
            <w:bottom w:val="none" w:sz="0" w:space="0" w:color="auto"/>
            <w:right w:val="none" w:sz="0" w:space="0" w:color="auto"/>
          </w:divBdr>
        </w:div>
      </w:divsChild>
    </w:div>
    <w:div w:id="93938383">
      <w:bodyDiv w:val="1"/>
      <w:marLeft w:val="0"/>
      <w:marRight w:val="0"/>
      <w:marTop w:val="0"/>
      <w:marBottom w:val="0"/>
      <w:divBdr>
        <w:top w:val="none" w:sz="0" w:space="0" w:color="auto"/>
        <w:left w:val="none" w:sz="0" w:space="0" w:color="auto"/>
        <w:bottom w:val="none" w:sz="0" w:space="0" w:color="auto"/>
        <w:right w:val="none" w:sz="0" w:space="0" w:color="auto"/>
      </w:divBdr>
    </w:div>
    <w:div w:id="93979952">
      <w:bodyDiv w:val="1"/>
      <w:marLeft w:val="0"/>
      <w:marRight w:val="0"/>
      <w:marTop w:val="0"/>
      <w:marBottom w:val="0"/>
      <w:divBdr>
        <w:top w:val="none" w:sz="0" w:space="0" w:color="auto"/>
        <w:left w:val="none" w:sz="0" w:space="0" w:color="auto"/>
        <w:bottom w:val="none" w:sz="0" w:space="0" w:color="auto"/>
        <w:right w:val="none" w:sz="0" w:space="0" w:color="auto"/>
      </w:divBdr>
    </w:div>
    <w:div w:id="94132506">
      <w:bodyDiv w:val="1"/>
      <w:marLeft w:val="0"/>
      <w:marRight w:val="0"/>
      <w:marTop w:val="0"/>
      <w:marBottom w:val="0"/>
      <w:divBdr>
        <w:top w:val="none" w:sz="0" w:space="0" w:color="auto"/>
        <w:left w:val="none" w:sz="0" w:space="0" w:color="auto"/>
        <w:bottom w:val="none" w:sz="0" w:space="0" w:color="auto"/>
        <w:right w:val="none" w:sz="0" w:space="0" w:color="auto"/>
      </w:divBdr>
    </w:div>
    <w:div w:id="94716539">
      <w:bodyDiv w:val="1"/>
      <w:marLeft w:val="0"/>
      <w:marRight w:val="0"/>
      <w:marTop w:val="0"/>
      <w:marBottom w:val="0"/>
      <w:divBdr>
        <w:top w:val="none" w:sz="0" w:space="0" w:color="auto"/>
        <w:left w:val="none" w:sz="0" w:space="0" w:color="auto"/>
        <w:bottom w:val="none" w:sz="0" w:space="0" w:color="auto"/>
        <w:right w:val="none" w:sz="0" w:space="0" w:color="auto"/>
      </w:divBdr>
    </w:div>
    <w:div w:id="96020792">
      <w:bodyDiv w:val="1"/>
      <w:marLeft w:val="0"/>
      <w:marRight w:val="0"/>
      <w:marTop w:val="0"/>
      <w:marBottom w:val="0"/>
      <w:divBdr>
        <w:top w:val="none" w:sz="0" w:space="0" w:color="auto"/>
        <w:left w:val="none" w:sz="0" w:space="0" w:color="auto"/>
        <w:bottom w:val="none" w:sz="0" w:space="0" w:color="auto"/>
        <w:right w:val="none" w:sz="0" w:space="0" w:color="auto"/>
      </w:divBdr>
    </w:div>
    <w:div w:id="97264926">
      <w:bodyDiv w:val="1"/>
      <w:marLeft w:val="0"/>
      <w:marRight w:val="0"/>
      <w:marTop w:val="0"/>
      <w:marBottom w:val="0"/>
      <w:divBdr>
        <w:top w:val="none" w:sz="0" w:space="0" w:color="auto"/>
        <w:left w:val="none" w:sz="0" w:space="0" w:color="auto"/>
        <w:bottom w:val="none" w:sz="0" w:space="0" w:color="auto"/>
        <w:right w:val="none" w:sz="0" w:space="0" w:color="auto"/>
      </w:divBdr>
    </w:div>
    <w:div w:id="98381054">
      <w:bodyDiv w:val="1"/>
      <w:marLeft w:val="0"/>
      <w:marRight w:val="0"/>
      <w:marTop w:val="0"/>
      <w:marBottom w:val="0"/>
      <w:divBdr>
        <w:top w:val="none" w:sz="0" w:space="0" w:color="auto"/>
        <w:left w:val="none" w:sz="0" w:space="0" w:color="auto"/>
        <w:bottom w:val="none" w:sz="0" w:space="0" w:color="auto"/>
        <w:right w:val="none" w:sz="0" w:space="0" w:color="auto"/>
      </w:divBdr>
    </w:div>
    <w:div w:id="98768897">
      <w:bodyDiv w:val="1"/>
      <w:marLeft w:val="0"/>
      <w:marRight w:val="0"/>
      <w:marTop w:val="0"/>
      <w:marBottom w:val="0"/>
      <w:divBdr>
        <w:top w:val="none" w:sz="0" w:space="0" w:color="auto"/>
        <w:left w:val="none" w:sz="0" w:space="0" w:color="auto"/>
        <w:bottom w:val="none" w:sz="0" w:space="0" w:color="auto"/>
        <w:right w:val="none" w:sz="0" w:space="0" w:color="auto"/>
      </w:divBdr>
    </w:div>
    <w:div w:id="100342190">
      <w:bodyDiv w:val="1"/>
      <w:marLeft w:val="0"/>
      <w:marRight w:val="0"/>
      <w:marTop w:val="0"/>
      <w:marBottom w:val="0"/>
      <w:divBdr>
        <w:top w:val="none" w:sz="0" w:space="0" w:color="auto"/>
        <w:left w:val="none" w:sz="0" w:space="0" w:color="auto"/>
        <w:bottom w:val="none" w:sz="0" w:space="0" w:color="auto"/>
        <w:right w:val="none" w:sz="0" w:space="0" w:color="auto"/>
      </w:divBdr>
    </w:div>
    <w:div w:id="102582716">
      <w:bodyDiv w:val="1"/>
      <w:marLeft w:val="0"/>
      <w:marRight w:val="0"/>
      <w:marTop w:val="0"/>
      <w:marBottom w:val="0"/>
      <w:divBdr>
        <w:top w:val="none" w:sz="0" w:space="0" w:color="auto"/>
        <w:left w:val="none" w:sz="0" w:space="0" w:color="auto"/>
        <w:bottom w:val="none" w:sz="0" w:space="0" w:color="auto"/>
        <w:right w:val="none" w:sz="0" w:space="0" w:color="auto"/>
      </w:divBdr>
    </w:div>
    <w:div w:id="104664282">
      <w:bodyDiv w:val="1"/>
      <w:marLeft w:val="0"/>
      <w:marRight w:val="0"/>
      <w:marTop w:val="0"/>
      <w:marBottom w:val="0"/>
      <w:divBdr>
        <w:top w:val="none" w:sz="0" w:space="0" w:color="auto"/>
        <w:left w:val="none" w:sz="0" w:space="0" w:color="auto"/>
        <w:bottom w:val="none" w:sz="0" w:space="0" w:color="auto"/>
        <w:right w:val="none" w:sz="0" w:space="0" w:color="auto"/>
      </w:divBdr>
    </w:div>
    <w:div w:id="108861823">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12790859">
      <w:bodyDiv w:val="1"/>
      <w:marLeft w:val="0"/>
      <w:marRight w:val="0"/>
      <w:marTop w:val="0"/>
      <w:marBottom w:val="0"/>
      <w:divBdr>
        <w:top w:val="none" w:sz="0" w:space="0" w:color="auto"/>
        <w:left w:val="none" w:sz="0" w:space="0" w:color="auto"/>
        <w:bottom w:val="none" w:sz="0" w:space="0" w:color="auto"/>
        <w:right w:val="none" w:sz="0" w:space="0" w:color="auto"/>
      </w:divBdr>
    </w:div>
    <w:div w:id="116262216">
      <w:bodyDiv w:val="1"/>
      <w:marLeft w:val="0"/>
      <w:marRight w:val="0"/>
      <w:marTop w:val="0"/>
      <w:marBottom w:val="0"/>
      <w:divBdr>
        <w:top w:val="none" w:sz="0" w:space="0" w:color="auto"/>
        <w:left w:val="none" w:sz="0" w:space="0" w:color="auto"/>
        <w:bottom w:val="none" w:sz="0" w:space="0" w:color="auto"/>
        <w:right w:val="none" w:sz="0" w:space="0" w:color="auto"/>
      </w:divBdr>
    </w:div>
    <w:div w:id="116266367">
      <w:bodyDiv w:val="1"/>
      <w:marLeft w:val="0"/>
      <w:marRight w:val="0"/>
      <w:marTop w:val="0"/>
      <w:marBottom w:val="0"/>
      <w:divBdr>
        <w:top w:val="none" w:sz="0" w:space="0" w:color="auto"/>
        <w:left w:val="none" w:sz="0" w:space="0" w:color="auto"/>
        <w:bottom w:val="none" w:sz="0" w:space="0" w:color="auto"/>
        <w:right w:val="none" w:sz="0" w:space="0" w:color="auto"/>
      </w:divBdr>
    </w:div>
    <w:div w:id="117839749">
      <w:bodyDiv w:val="1"/>
      <w:marLeft w:val="0"/>
      <w:marRight w:val="0"/>
      <w:marTop w:val="0"/>
      <w:marBottom w:val="0"/>
      <w:divBdr>
        <w:top w:val="none" w:sz="0" w:space="0" w:color="auto"/>
        <w:left w:val="none" w:sz="0" w:space="0" w:color="auto"/>
        <w:bottom w:val="none" w:sz="0" w:space="0" w:color="auto"/>
        <w:right w:val="none" w:sz="0" w:space="0" w:color="auto"/>
      </w:divBdr>
    </w:div>
    <w:div w:id="124154985">
      <w:bodyDiv w:val="1"/>
      <w:marLeft w:val="0"/>
      <w:marRight w:val="0"/>
      <w:marTop w:val="0"/>
      <w:marBottom w:val="0"/>
      <w:divBdr>
        <w:top w:val="none" w:sz="0" w:space="0" w:color="auto"/>
        <w:left w:val="none" w:sz="0" w:space="0" w:color="auto"/>
        <w:bottom w:val="none" w:sz="0" w:space="0" w:color="auto"/>
        <w:right w:val="none" w:sz="0" w:space="0" w:color="auto"/>
      </w:divBdr>
    </w:div>
    <w:div w:id="128867992">
      <w:bodyDiv w:val="1"/>
      <w:marLeft w:val="0"/>
      <w:marRight w:val="0"/>
      <w:marTop w:val="0"/>
      <w:marBottom w:val="0"/>
      <w:divBdr>
        <w:top w:val="none" w:sz="0" w:space="0" w:color="auto"/>
        <w:left w:val="none" w:sz="0" w:space="0" w:color="auto"/>
        <w:bottom w:val="none" w:sz="0" w:space="0" w:color="auto"/>
        <w:right w:val="none" w:sz="0" w:space="0" w:color="auto"/>
      </w:divBdr>
    </w:div>
    <w:div w:id="128982616">
      <w:bodyDiv w:val="1"/>
      <w:marLeft w:val="0"/>
      <w:marRight w:val="0"/>
      <w:marTop w:val="0"/>
      <w:marBottom w:val="0"/>
      <w:divBdr>
        <w:top w:val="none" w:sz="0" w:space="0" w:color="auto"/>
        <w:left w:val="none" w:sz="0" w:space="0" w:color="auto"/>
        <w:bottom w:val="none" w:sz="0" w:space="0" w:color="auto"/>
        <w:right w:val="none" w:sz="0" w:space="0" w:color="auto"/>
      </w:divBdr>
    </w:div>
    <w:div w:id="135145263">
      <w:bodyDiv w:val="1"/>
      <w:marLeft w:val="0"/>
      <w:marRight w:val="0"/>
      <w:marTop w:val="0"/>
      <w:marBottom w:val="0"/>
      <w:divBdr>
        <w:top w:val="none" w:sz="0" w:space="0" w:color="auto"/>
        <w:left w:val="none" w:sz="0" w:space="0" w:color="auto"/>
        <w:bottom w:val="none" w:sz="0" w:space="0" w:color="auto"/>
        <w:right w:val="none" w:sz="0" w:space="0" w:color="auto"/>
      </w:divBdr>
    </w:div>
    <w:div w:id="138305876">
      <w:bodyDiv w:val="1"/>
      <w:marLeft w:val="0"/>
      <w:marRight w:val="0"/>
      <w:marTop w:val="0"/>
      <w:marBottom w:val="0"/>
      <w:divBdr>
        <w:top w:val="none" w:sz="0" w:space="0" w:color="auto"/>
        <w:left w:val="none" w:sz="0" w:space="0" w:color="auto"/>
        <w:bottom w:val="none" w:sz="0" w:space="0" w:color="auto"/>
        <w:right w:val="none" w:sz="0" w:space="0" w:color="auto"/>
      </w:divBdr>
    </w:div>
    <w:div w:id="138815637">
      <w:bodyDiv w:val="1"/>
      <w:marLeft w:val="0"/>
      <w:marRight w:val="0"/>
      <w:marTop w:val="0"/>
      <w:marBottom w:val="0"/>
      <w:divBdr>
        <w:top w:val="none" w:sz="0" w:space="0" w:color="auto"/>
        <w:left w:val="none" w:sz="0" w:space="0" w:color="auto"/>
        <w:bottom w:val="none" w:sz="0" w:space="0" w:color="auto"/>
        <w:right w:val="none" w:sz="0" w:space="0" w:color="auto"/>
      </w:divBdr>
    </w:div>
    <w:div w:id="140730277">
      <w:bodyDiv w:val="1"/>
      <w:marLeft w:val="0"/>
      <w:marRight w:val="0"/>
      <w:marTop w:val="0"/>
      <w:marBottom w:val="0"/>
      <w:divBdr>
        <w:top w:val="none" w:sz="0" w:space="0" w:color="auto"/>
        <w:left w:val="none" w:sz="0" w:space="0" w:color="auto"/>
        <w:bottom w:val="none" w:sz="0" w:space="0" w:color="auto"/>
        <w:right w:val="none" w:sz="0" w:space="0" w:color="auto"/>
      </w:divBdr>
    </w:div>
    <w:div w:id="147981254">
      <w:bodyDiv w:val="1"/>
      <w:marLeft w:val="0"/>
      <w:marRight w:val="0"/>
      <w:marTop w:val="0"/>
      <w:marBottom w:val="0"/>
      <w:divBdr>
        <w:top w:val="none" w:sz="0" w:space="0" w:color="auto"/>
        <w:left w:val="none" w:sz="0" w:space="0" w:color="auto"/>
        <w:bottom w:val="none" w:sz="0" w:space="0" w:color="auto"/>
        <w:right w:val="none" w:sz="0" w:space="0" w:color="auto"/>
      </w:divBdr>
    </w:div>
    <w:div w:id="150561876">
      <w:bodyDiv w:val="1"/>
      <w:marLeft w:val="0"/>
      <w:marRight w:val="0"/>
      <w:marTop w:val="0"/>
      <w:marBottom w:val="0"/>
      <w:divBdr>
        <w:top w:val="none" w:sz="0" w:space="0" w:color="auto"/>
        <w:left w:val="none" w:sz="0" w:space="0" w:color="auto"/>
        <w:bottom w:val="none" w:sz="0" w:space="0" w:color="auto"/>
        <w:right w:val="none" w:sz="0" w:space="0" w:color="auto"/>
      </w:divBdr>
    </w:div>
    <w:div w:id="151067349">
      <w:bodyDiv w:val="1"/>
      <w:marLeft w:val="0"/>
      <w:marRight w:val="0"/>
      <w:marTop w:val="0"/>
      <w:marBottom w:val="0"/>
      <w:divBdr>
        <w:top w:val="none" w:sz="0" w:space="0" w:color="auto"/>
        <w:left w:val="none" w:sz="0" w:space="0" w:color="auto"/>
        <w:bottom w:val="none" w:sz="0" w:space="0" w:color="auto"/>
        <w:right w:val="none" w:sz="0" w:space="0" w:color="auto"/>
      </w:divBdr>
    </w:div>
    <w:div w:id="152836242">
      <w:bodyDiv w:val="1"/>
      <w:marLeft w:val="0"/>
      <w:marRight w:val="0"/>
      <w:marTop w:val="0"/>
      <w:marBottom w:val="0"/>
      <w:divBdr>
        <w:top w:val="none" w:sz="0" w:space="0" w:color="auto"/>
        <w:left w:val="none" w:sz="0" w:space="0" w:color="auto"/>
        <w:bottom w:val="none" w:sz="0" w:space="0" w:color="auto"/>
        <w:right w:val="none" w:sz="0" w:space="0" w:color="auto"/>
      </w:divBdr>
    </w:div>
    <w:div w:id="155271622">
      <w:bodyDiv w:val="1"/>
      <w:marLeft w:val="0"/>
      <w:marRight w:val="0"/>
      <w:marTop w:val="0"/>
      <w:marBottom w:val="0"/>
      <w:divBdr>
        <w:top w:val="none" w:sz="0" w:space="0" w:color="auto"/>
        <w:left w:val="none" w:sz="0" w:space="0" w:color="auto"/>
        <w:bottom w:val="none" w:sz="0" w:space="0" w:color="auto"/>
        <w:right w:val="none" w:sz="0" w:space="0" w:color="auto"/>
      </w:divBdr>
    </w:div>
    <w:div w:id="162285105">
      <w:bodyDiv w:val="1"/>
      <w:marLeft w:val="0"/>
      <w:marRight w:val="0"/>
      <w:marTop w:val="0"/>
      <w:marBottom w:val="0"/>
      <w:divBdr>
        <w:top w:val="none" w:sz="0" w:space="0" w:color="auto"/>
        <w:left w:val="none" w:sz="0" w:space="0" w:color="auto"/>
        <w:bottom w:val="none" w:sz="0" w:space="0" w:color="auto"/>
        <w:right w:val="none" w:sz="0" w:space="0" w:color="auto"/>
      </w:divBdr>
    </w:div>
    <w:div w:id="167409511">
      <w:bodyDiv w:val="1"/>
      <w:marLeft w:val="0"/>
      <w:marRight w:val="0"/>
      <w:marTop w:val="0"/>
      <w:marBottom w:val="0"/>
      <w:divBdr>
        <w:top w:val="none" w:sz="0" w:space="0" w:color="auto"/>
        <w:left w:val="none" w:sz="0" w:space="0" w:color="auto"/>
        <w:bottom w:val="none" w:sz="0" w:space="0" w:color="auto"/>
        <w:right w:val="none" w:sz="0" w:space="0" w:color="auto"/>
      </w:divBdr>
    </w:div>
    <w:div w:id="167600238">
      <w:bodyDiv w:val="1"/>
      <w:marLeft w:val="0"/>
      <w:marRight w:val="0"/>
      <w:marTop w:val="0"/>
      <w:marBottom w:val="0"/>
      <w:divBdr>
        <w:top w:val="none" w:sz="0" w:space="0" w:color="auto"/>
        <w:left w:val="none" w:sz="0" w:space="0" w:color="auto"/>
        <w:bottom w:val="none" w:sz="0" w:space="0" w:color="auto"/>
        <w:right w:val="none" w:sz="0" w:space="0" w:color="auto"/>
      </w:divBdr>
    </w:div>
    <w:div w:id="169033541">
      <w:bodyDiv w:val="1"/>
      <w:marLeft w:val="0"/>
      <w:marRight w:val="0"/>
      <w:marTop w:val="0"/>
      <w:marBottom w:val="0"/>
      <w:divBdr>
        <w:top w:val="none" w:sz="0" w:space="0" w:color="auto"/>
        <w:left w:val="none" w:sz="0" w:space="0" w:color="auto"/>
        <w:bottom w:val="none" w:sz="0" w:space="0" w:color="auto"/>
        <w:right w:val="none" w:sz="0" w:space="0" w:color="auto"/>
      </w:divBdr>
    </w:div>
    <w:div w:id="169873093">
      <w:bodyDiv w:val="1"/>
      <w:marLeft w:val="0"/>
      <w:marRight w:val="0"/>
      <w:marTop w:val="0"/>
      <w:marBottom w:val="0"/>
      <w:divBdr>
        <w:top w:val="none" w:sz="0" w:space="0" w:color="auto"/>
        <w:left w:val="none" w:sz="0" w:space="0" w:color="auto"/>
        <w:bottom w:val="none" w:sz="0" w:space="0" w:color="auto"/>
        <w:right w:val="none" w:sz="0" w:space="0" w:color="auto"/>
      </w:divBdr>
    </w:div>
    <w:div w:id="172258051">
      <w:bodyDiv w:val="1"/>
      <w:marLeft w:val="0"/>
      <w:marRight w:val="0"/>
      <w:marTop w:val="0"/>
      <w:marBottom w:val="0"/>
      <w:divBdr>
        <w:top w:val="none" w:sz="0" w:space="0" w:color="auto"/>
        <w:left w:val="none" w:sz="0" w:space="0" w:color="auto"/>
        <w:bottom w:val="none" w:sz="0" w:space="0" w:color="auto"/>
        <w:right w:val="none" w:sz="0" w:space="0" w:color="auto"/>
      </w:divBdr>
    </w:div>
    <w:div w:id="172842298">
      <w:bodyDiv w:val="1"/>
      <w:marLeft w:val="0"/>
      <w:marRight w:val="0"/>
      <w:marTop w:val="0"/>
      <w:marBottom w:val="0"/>
      <w:divBdr>
        <w:top w:val="none" w:sz="0" w:space="0" w:color="auto"/>
        <w:left w:val="none" w:sz="0" w:space="0" w:color="auto"/>
        <w:bottom w:val="none" w:sz="0" w:space="0" w:color="auto"/>
        <w:right w:val="none" w:sz="0" w:space="0" w:color="auto"/>
      </w:divBdr>
    </w:div>
    <w:div w:id="173881447">
      <w:bodyDiv w:val="1"/>
      <w:marLeft w:val="0"/>
      <w:marRight w:val="0"/>
      <w:marTop w:val="0"/>
      <w:marBottom w:val="0"/>
      <w:divBdr>
        <w:top w:val="none" w:sz="0" w:space="0" w:color="auto"/>
        <w:left w:val="none" w:sz="0" w:space="0" w:color="auto"/>
        <w:bottom w:val="none" w:sz="0" w:space="0" w:color="auto"/>
        <w:right w:val="none" w:sz="0" w:space="0" w:color="auto"/>
      </w:divBdr>
    </w:div>
    <w:div w:id="176308192">
      <w:bodyDiv w:val="1"/>
      <w:marLeft w:val="0"/>
      <w:marRight w:val="0"/>
      <w:marTop w:val="0"/>
      <w:marBottom w:val="0"/>
      <w:divBdr>
        <w:top w:val="none" w:sz="0" w:space="0" w:color="auto"/>
        <w:left w:val="none" w:sz="0" w:space="0" w:color="auto"/>
        <w:bottom w:val="none" w:sz="0" w:space="0" w:color="auto"/>
        <w:right w:val="none" w:sz="0" w:space="0" w:color="auto"/>
      </w:divBdr>
    </w:div>
    <w:div w:id="180360211">
      <w:bodyDiv w:val="1"/>
      <w:marLeft w:val="0"/>
      <w:marRight w:val="0"/>
      <w:marTop w:val="0"/>
      <w:marBottom w:val="0"/>
      <w:divBdr>
        <w:top w:val="none" w:sz="0" w:space="0" w:color="auto"/>
        <w:left w:val="none" w:sz="0" w:space="0" w:color="auto"/>
        <w:bottom w:val="none" w:sz="0" w:space="0" w:color="auto"/>
        <w:right w:val="none" w:sz="0" w:space="0" w:color="auto"/>
      </w:divBdr>
    </w:div>
    <w:div w:id="180751104">
      <w:bodyDiv w:val="1"/>
      <w:marLeft w:val="0"/>
      <w:marRight w:val="0"/>
      <w:marTop w:val="0"/>
      <w:marBottom w:val="0"/>
      <w:divBdr>
        <w:top w:val="none" w:sz="0" w:space="0" w:color="auto"/>
        <w:left w:val="none" w:sz="0" w:space="0" w:color="auto"/>
        <w:bottom w:val="none" w:sz="0" w:space="0" w:color="auto"/>
        <w:right w:val="none" w:sz="0" w:space="0" w:color="auto"/>
      </w:divBdr>
    </w:div>
    <w:div w:id="180896510">
      <w:bodyDiv w:val="1"/>
      <w:marLeft w:val="0"/>
      <w:marRight w:val="0"/>
      <w:marTop w:val="0"/>
      <w:marBottom w:val="0"/>
      <w:divBdr>
        <w:top w:val="none" w:sz="0" w:space="0" w:color="auto"/>
        <w:left w:val="none" w:sz="0" w:space="0" w:color="auto"/>
        <w:bottom w:val="none" w:sz="0" w:space="0" w:color="auto"/>
        <w:right w:val="none" w:sz="0" w:space="0" w:color="auto"/>
      </w:divBdr>
    </w:div>
    <w:div w:id="181558449">
      <w:bodyDiv w:val="1"/>
      <w:marLeft w:val="0"/>
      <w:marRight w:val="0"/>
      <w:marTop w:val="0"/>
      <w:marBottom w:val="0"/>
      <w:divBdr>
        <w:top w:val="none" w:sz="0" w:space="0" w:color="auto"/>
        <w:left w:val="none" w:sz="0" w:space="0" w:color="auto"/>
        <w:bottom w:val="none" w:sz="0" w:space="0" w:color="auto"/>
        <w:right w:val="none" w:sz="0" w:space="0" w:color="auto"/>
      </w:divBdr>
    </w:div>
    <w:div w:id="182016567">
      <w:bodyDiv w:val="1"/>
      <w:marLeft w:val="0"/>
      <w:marRight w:val="0"/>
      <w:marTop w:val="0"/>
      <w:marBottom w:val="0"/>
      <w:divBdr>
        <w:top w:val="none" w:sz="0" w:space="0" w:color="auto"/>
        <w:left w:val="none" w:sz="0" w:space="0" w:color="auto"/>
        <w:bottom w:val="none" w:sz="0" w:space="0" w:color="auto"/>
        <w:right w:val="none" w:sz="0" w:space="0" w:color="auto"/>
      </w:divBdr>
    </w:div>
    <w:div w:id="184293578">
      <w:bodyDiv w:val="1"/>
      <w:marLeft w:val="0"/>
      <w:marRight w:val="0"/>
      <w:marTop w:val="0"/>
      <w:marBottom w:val="0"/>
      <w:divBdr>
        <w:top w:val="none" w:sz="0" w:space="0" w:color="auto"/>
        <w:left w:val="none" w:sz="0" w:space="0" w:color="auto"/>
        <w:bottom w:val="none" w:sz="0" w:space="0" w:color="auto"/>
        <w:right w:val="none" w:sz="0" w:space="0" w:color="auto"/>
      </w:divBdr>
    </w:div>
    <w:div w:id="187765257">
      <w:bodyDiv w:val="1"/>
      <w:marLeft w:val="0"/>
      <w:marRight w:val="0"/>
      <w:marTop w:val="0"/>
      <w:marBottom w:val="0"/>
      <w:divBdr>
        <w:top w:val="none" w:sz="0" w:space="0" w:color="auto"/>
        <w:left w:val="none" w:sz="0" w:space="0" w:color="auto"/>
        <w:bottom w:val="none" w:sz="0" w:space="0" w:color="auto"/>
        <w:right w:val="none" w:sz="0" w:space="0" w:color="auto"/>
      </w:divBdr>
      <w:divsChild>
        <w:div w:id="714082688">
          <w:marLeft w:val="-225"/>
          <w:marRight w:val="-225"/>
          <w:marTop w:val="0"/>
          <w:marBottom w:val="0"/>
          <w:divBdr>
            <w:top w:val="none" w:sz="0" w:space="0" w:color="auto"/>
            <w:left w:val="none" w:sz="0" w:space="0" w:color="auto"/>
            <w:bottom w:val="none" w:sz="0" w:space="0" w:color="auto"/>
            <w:right w:val="none" w:sz="0" w:space="0" w:color="auto"/>
          </w:divBdr>
          <w:divsChild>
            <w:div w:id="2121101361">
              <w:marLeft w:val="0"/>
              <w:marRight w:val="0"/>
              <w:marTop w:val="0"/>
              <w:marBottom w:val="0"/>
              <w:divBdr>
                <w:top w:val="none" w:sz="0" w:space="0" w:color="auto"/>
                <w:left w:val="none" w:sz="0" w:space="0" w:color="auto"/>
                <w:bottom w:val="none" w:sz="0" w:space="0" w:color="auto"/>
                <w:right w:val="none" w:sz="0" w:space="0" w:color="auto"/>
              </w:divBdr>
              <w:divsChild>
                <w:div w:id="726688488">
                  <w:marLeft w:val="0"/>
                  <w:marRight w:val="0"/>
                  <w:marTop w:val="0"/>
                  <w:marBottom w:val="0"/>
                  <w:divBdr>
                    <w:top w:val="none" w:sz="0" w:space="0" w:color="auto"/>
                    <w:left w:val="none" w:sz="0" w:space="0" w:color="auto"/>
                    <w:bottom w:val="none" w:sz="0" w:space="0" w:color="auto"/>
                    <w:right w:val="none" w:sz="0" w:space="0" w:color="auto"/>
                  </w:divBdr>
                  <w:divsChild>
                    <w:div w:id="3585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06169">
      <w:bodyDiv w:val="1"/>
      <w:marLeft w:val="0"/>
      <w:marRight w:val="0"/>
      <w:marTop w:val="0"/>
      <w:marBottom w:val="0"/>
      <w:divBdr>
        <w:top w:val="none" w:sz="0" w:space="0" w:color="auto"/>
        <w:left w:val="none" w:sz="0" w:space="0" w:color="auto"/>
        <w:bottom w:val="none" w:sz="0" w:space="0" w:color="auto"/>
        <w:right w:val="none" w:sz="0" w:space="0" w:color="auto"/>
      </w:divBdr>
      <w:divsChild>
        <w:div w:id="424309728">
          <w:marLeft w:val="0"/>
          <w:marRight w:val="0"/>
          <w:marTop w:val="0"/>
          <w:marBottom w:val="375"/>
          <w:divBdr>
            <w:top w:val="none" w:sz="0" w:space="0" w:color="auto"/>
            <w:left w:val="none" w:sz="0" w:space="0" w:color="auto"/>
            <w:bottom w:val="none" w:sz="0" w:space="0" w:color="auto"/>
            <w:right w:val="none" w:sz="0" w:space="0" w:color="auto"/>
          </w:divBdr>
        </w:div>
        <w:div w:id="1986663973">
          <w:marLeft w:val="0"/>
          <w:marRight w:val="0"/>
          <w:marTop w:val="0"/>
          <w:marBottom w:val="375"/>
          <w:divBdr>
            <w:top w:val="none" w:sz="0" w:space="0" w:color="auto"/>
            <w:left w:val="none" w:sz="0" w:space="0" w:color="auto"/>
            <w:bottom w:val="none" w:sz="0" w:space="0" w:color="auto"/>
            <w:right w:val="none" w:sz="0" w:space="0" w:color="auto"/>
          </w:divBdr>
        </w:div>
      </w:divsChild>
    </w:div>
    <w:div w:id="188446947">
      <w:bodyDiv w:val="1"/>
      <w:marLeft w:val="0"/>
      <w:marRight w:val="0"/>
      <w:marTop w:val="0"/>
      <w:marBottom w:val="0"/>
      <w:divBdr>
        <w:top w:val="none" w:sz="0" w:space="0" w:color="auto"/>
        <w:left w:val="none" w:sz="0" w:space="0" w:color="auto"/>
        <w:bottom w:val="none" w:sz="0" w:space="0" w:color="auto"/>
        <w:right w:val="none" w:sz="0" w:space="0" w:color="auto"/>
      </w:divBdr>
    </w:div>
    <w:div w:id="188573457">
      <w:bodyDiv w:val="1"/>
      <w:marLeft w:val="0"/>
      <w:marRight w:val="0"/>
      <w:marTop w:val="0"/>
      <w:marBottom w:val="0"/>
      <w:divBdr>
        <w:top w:val="none" w:sz="0" w:space="0" w:color="auto"/>
        <w:left w:val="none" w:sz="0" w:space="0" w:color="auto"/>
        <w:bottom w:val="none" w:sz="0" w:space="0" w:color="auto"/>
        <w:right w:val="none" w:sz="0" w:space="0" w:color="auto"/>
      </w:divBdr>
    </w:div>
    <w:div w:id="190000757">
      <w:bodyDiv w:val="1"/>
      <w:marLeft w:val="0"/>
      <w:marRight w:val="0"/>
      <w:marTop w:val="0"/>
      <w:marBottom w:val="0"/>
      <w:divBdr>
        <w:top w:val="none" w:sz="0" w:space="0" w:color="auto"/>
        <w:left w:val="none" w:sz="0" w:space="0" w:color="auto"/>
        <w:bottom w:val="none" w:sz="0" w:space="0" w:color="auto"/>
        <w:right w:val="none" w:sz="0" w:space="0" w:color="auto"/>
      </w:divBdr>
    </w:div>
    <w:div w:id="190994764">
      <w:bodyDiv w:val="1"/>
      <w:marLeft w:val="0"/>
      <w:marRight w:val="0"/>
      <w:marTop w:val="0"/>
      <w:marBottom w:val="0"/>
      <w:divBdr>
        <w:top w:val="none" w:sz="0" w:space="0" w:color="auto"/>
        <w:left w:val="none" w:sz="0" w:space="0" w:color="auto"/>
        <w:bottom w:val="none" w:sz="0" w:space="0" w:color="auto"/>
        <w:right w:val="none" w:sz="0" w:space="0" w:color="auto"/>
      </w:divBdr>
      <w:divsChild>
        <w:div w:id="1183981158">
          <w:marLeft w:val="-225"/>
          <w:marRight w:val="-225"/>
          <w:marTop w:val="0"/>
          <w:marBottom w:val="0"/>
          <w:divBdr>
            <w:top w:val="none" w:sz="0" w:space="0" w:color="auto"/>
            <w:left w:val="none" w:sz="0" w:space="0" w:color="auto"/>
            <w:bottom w:val="single" w:sz="6" w:space="8" w:color="222222"/>
            <w:right w:val="none" w:sz="0" w:space="0" w:color="auto"/>
          </w:divBdr>
        </w:div>
      </w:divsChild>
    </w:div>
    <w:div w:id="194199074">
      <w:bodyDiv w:val="1"/>
      <w:marLeft w:val="0"/>
      <w:marRight w:val="0"/>
      <w:marTop w:val="0"/>
      <w:marBottom w:val="0"/>
      <w:divBdr>
        <w:top w:val="none" w:sz="0" w:space="0" w:color="auto"/>
        <w:left w:val="none" w:sz="0" w:space="0" w:color="auto"/>
        <w:bottom w:val="none" w:sz="0" w:space="0" w:color="auto"/>
        <w:right w:val="none" w:sz="0" w:space="0" w:color="auto"/>
      </w:divBdr>
    </w:div>
    <w:div w:id="197089073">
      <w:bodyDiv w:val="1"/>
      <w:marLeft w:val="0"/>
      <w:marRight w:val="0"/>
      <w:marTop w:val="0"/>
      <w:marBottom w:val="0"/>
      <w:divBdr>
        <w:top w:val="none" w:sz="0" w:space="0" w:color="auto"/>
        <w:left w:val="none" w:sz="0" w:space="0" w:color="auto"/>
        <w:bottom w:val="none" w:sz="0" w:space="0" w:color="auto"/>
        <w:right w:val="none" w:sz="0" w:space="0" w:color="auto"/>
      </w:divBdr>
    </w:div>
    <w:div w:id="203954312">
      <w:bodyDiv w:val="1"/>
      <w:marLeft w:val="0"/>
      <w:marRight w:val="0"/>
      <w:marTop w:val="0"/>
      <w:marBottom w:val="0"/>
      <w:divBdr>
        <w:top w:val="none" w:sz="0" w:space="0" w:color="auto"/>
        <w:left w:val="none" w:sz="0" w:space="0" w:color="auto"/>
        <w:bottom w:val="none" w:sz="0" w:space="0" w:color="auto"/>
        <w:right w:val="none" w:sz="0" w:space="0" w:color="auto"/>
      </w:divBdr>
    </w:div>
    <w:div w:id="205526566">
      <w:bodyDiv w:val="1"/>
      <w:marLeft w:val="0"/>
      <w:marRight w:val="0"/>
      <w:marTop w:val="0"/>
      <w:marBottom w:val="0"/>
      <w:divBdr>
        <w:top w:val="none" w:sz="0" w:space="0" w:color="auto"/>
        <w:left w:val="none" w:sz="0" w:space="0" w:color="auto"/>
        <w:bottom w:val="none" w:sz="0" w:space="0" w:color="auto"/>
        <w:right w:val="none" w:sz="0" w:space="0" w:color="auto"/>
      </w:divBdr>
    </w:div>
    <w:div w:id="206332878">
      <w:bodyDiv w:val="1"/>
      <w:marLeft w:val="0"/>
      <w:marRight w:val="0"/>
      <w:marTop w:val="0"/>
      <w:marBottom w:val="0"/>
      <w:divBdr>
        <w:top w:val="none" w:sz="0" w:space="0" w:color="auto"/>
        <w:left w:val="none" w:sz="0" w:space="0" w:color="auto"/>
        <w:bottom w:val="none" w:sz="0" w:space="0" w:color="auto"/>
        <w:right w:val="none" w:sz="0" w:space="0" w:color="auto"/>
      </w:divBdr>
    </w:div>
    <w:div w:id="208424114">
      <w:bodyDiv w:val="1"/>
      <w:marLeft w:val="0"/>
      <w:marRight w:val="0"/>
      <w:marTop w:val="0"/>
      <w:marBottom w:val="0"/>
      <w:divBdr>
        <w:top w:val="none" w:sz="0" w:space="0" w:color="auto"/>
        <w:left w:val="none" w:sz="0" w:space="0" w:color="auto"/>
        <w:bottom w:val="none" w:sz="0" w:space="0" w:color="auto"/>
        <w:right w:val="none" w:sz="0" w:space="0" w:color="auto"/>
      </w:divBdr>
    </w:div>
    <w:div w:id="208996687">
      <w:bodyDiv w:val="1"/>
      <w:marLeft w:val="0"/>
      <w:marRight w:val="0"/>
      <w:marTop w:val="0"/>
      <w:marBottom w:val="0"/>
      <w:divBdr>
        <w:top w:val="none" w:sz="0" w:space="0" w:color="auto"/>
        <w:left w:val="none" w:sz="0" w:space="0" w:color="auto"/>
        <w:bottom w:val="none" w:sz="0" w:space="0" w:color="auto"/>
        <w:right w:val="none" w:sz="0" w:space="0" w:color="auto"/>
      </w:divBdr>
    </w:div>
    <w:div w:id="209658155">
      <w:bodyDiv w:val="1"/>
      <w:marLeft w:val="0"/>
      <w:marRight w:val="0"/>
      <w:marTop w:val="0"/>
      <w:marBottom w:val="0"/>
      <w:divBdr>
        <w:top w:val="none" w:sz="0" w:space="0" w:color="auto"/>
        <w:left w:val="none" w:sz="0" w:space="0" w:color="auto"/>
        <w:bottom w:val="none" w:sz="0" w:space="0" w:color="auto"/>
        <w:right w:val="none" w:sz="0" w:space="0" w:color="auto"/>
      </w:divBdr>
    </w:div>
    <w:div w:id="211432627">
      <w:bodyDiv w:val="1"/>
      <w:marLeft w:val="0"/>
      <w:marRight w:val="0"/>
      <w:marTop w:val="0"/>
      <w:marBottom w:val="0"/>
      <w:divBdr>
        <w:top w:val="none" w:sz="0" w:space="0" w:color="auto"/>
        <w:left w:val="none" w:sz="0" w:space="0" w:color="auto"/>
        <w:bottom w:val="none" w:sz="0" w:space="0" w:color="auto"/>
        <w:right w:val="none" w:sz="0" w:space="0" w:color="auto"/>
      </w:divBdr>
      <w:divsChild>
        <w:div w:id="2028212139">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211698810">
      <w:bodyDiv w:val="1"/>
      <w:marLeft w:val="0"/>
      <w:marRight w:val="0"/>
      <w:marTop w:val="0"/>
      <w:marBottom w:val="0"/>
      <w:divBdr>
        <w:top w:val="none" w:sz="0" w:space="0" w:color="auto"/>
        <w:left w:val="none" w:sz="0" w:space="0" w:color="auto"/>
        <w:bottom w:val="none" w:sz="0" w:space="0" w:color="auto"/>
        <w:right w:val="none" w:sz="0" w:space="0" w:color="auto"/>
      </w:divBdr>
    </w:div>
    <w:div w:id="222761607">
      <w:bodyDiv w:val="1"/>
      <w:marLeft w:val="0"/>
      <w:marRight w:val="0"/>
      <w:marTop w:val="0"/>
      <w:marBottom w:val="0"/>
      <w:divBdr>
        <w:top w:val="none" w:sz="0" w:space="0" w:color="auto"/>
        <w:left w:val="none" w:sz="0" w:space="0" w:color="auto"/>
        <w:bottom w:val="none" w:sz="0" w:space="0" w:color="auto"/>
        <w:right w:val="none" w:sz="0" w:space="0" w:color="auto"/>
      </w:divBdr>
    </w:div>
    <w:div w:id="232665392">
      <w:bodyDiv w:val="1"/>
      <w:marLeft w:val="0"/>
      <w:marRight w:val="0"/>
      <w:marTop w:val="0"/>
      <w:marBottom w:val="0"/>
      <w:divBdr>
        <w:top w:val="none" w:sz="0" w:space="0" w:color="auto"/>
        <w:left w:val="none" w:sz="0" w:space="0" w:color="auto"/>
        <w:bottom w:val="none" w:sz="0" w:space="0" w:color="auto"/>
        <w:right w:val="none" w:sz="0" w:space="0" w:color="auto"/>
      </w:divBdr>
    </w:div>
    <w:div w:id="233131134">
      <w:bodyDiv w:val="1"/>
      <w:marLeft w:val="0"/>
      <w:marRight w:val="0"/>
      <w:marTop w:val="0"/>
      <w:marBottom w:val="0"/>
      <w:divBdr>
        <w:top w:val="none" w:sz="0" w:space="0" w:color="auto"/>
        <w:left w:val="none" w:sz="0" w:space="0" w:color="auto"/>
        <w:bottom w:val="none" w:sz="0" w:space="0" w:color="auto"/>
        <w:right w:val="none" w:sz="0" w:space="0" w:color="auto"/>
      </w:divBdr>
    </w:div>
    <w:div w:id="235822855">
      <w:bodyDiv w:val="1"/>
      <w:marLeft w:val="0"/>
      <w:marRight w:val="0"/>
      <w:marTop w:val="0"/>
      <w:marBottom w:val="0"/>
      <w:divBdr>
        <w:top w:val="none" w:sz="0" w:space="0" w:color="auto"/>
        <w:left w:val="none" w:sz="0" w:space="0" w:color="auto"/>
        <w:bottom w:val="none" w:sz="0" w:space="0" w:color="auto"/>
        <w:right w:val="none" w:sz="0" w:space="0" w:color="auto"/>
      </w:divBdr>
    </w:div>
    <w:div w:id="236016827">
      <w:bodyDiv w:val="1"/>
      <w:marLeft w:val="0"/>
      <w:marRight w:val="0"/>
      <w:marTop w:val="0"/>
      <w:marBottom w:val="0"/>
      <w:divBdr>
        <w:top w:val="none" w:sz="0" w:space="0" w:color="auto"/>
        <w:left w:val="none" w:sz="0" w:space="0" w:color="auto"/>
        <w:bottom w:val="none" w:sz="0" w:space="0" w:color="auto"/>
        <w:right w:val="none" w:sz="0" w:space="0" w:color="auto"/>
      </w:divBdr>
    </w:div>
    <w:div w:id="236594567">
      <w:bodyDiv w:val="1"/>
      <w:marLeft w:val="0"/>
      <w:marRight w:val="0"/>
      <w:marTop w:val="0"/>
      <w:marBottom w:val="0"/>
      <w:divBdr>
        <w:top w:val="none" w:sz="0" w:space="0" w:color="auto"/>
        <w:left w:val="none" w:sz="0" w:space="0" w:color="auto"/>
        <w:bottom w:val="none" w:sz="0" w:space="0" w:color="auto"/>
        <w:right w:val="none" w:sz="0" w:space="0" w:color="auto"/>
      </w:divBdr>
    </w:div>
    <w:div w:id="239798498">
      <w:bodyDiv w:val="1"/>
      <w:marLeft w:val="0"/>
      <w:marRight w:val="0"/>
      <w:marTop w:val="0"/>
      <w:marBottom w:val="0"/>
      <w:divBdr>
        <w:top w:val="none" w:sz="0" w:space="0" w:color="auto"/>
        <w:left w:val="none" w:sz="0" w:space="0" w:color="auto"/>
        <w:bottom w:val="none" w:sz="0" w:space="0" w:color="auto"/>
        <w:right w:val="none" w:sz="0" w:space="0" w:color="auto"/>
      </w:divBdr>
    </w:div>
    <w:div w:id="246354341">
      <w:bodyDiv w:val="1"/>
      <w:marLeft w:val="0"/>
      <w:marRight w:val="0"/>
      <w:marTop w:val="0"/>
      <w:marBottom w:val="0"/>
      <w:divBdr>
        <w:top w:val="none" w:sz="0" w:space="0" w:color="auto"/>
        <w:left w:val="none" w:sz="0" w:space="0" w:color="auto"/>
        <w:bottom w:val="none" w:sz="0" w:space="0" w:color="auto"/>
        <w:right w:val="none" w:sz="0" w:space="0" w:color="auto"/>
      </w:divBdr>
    </w:div>
    <w:div w:id="248929392">
      <w:bodyDiv w:val="1"/>
      <w:marLeft w:val="0"/>
      <w:marRight w:val="0"/>
      <w:marTop w:val="0"/>
      <w:marBottom w:val="0"/>
      <w:divBdr>
        <w:top w:val="none" w:sz="0" w:space="0" w:color="auto"/>
        <w:left w:val="none" w:sz="0" w:space="0" w:color="auto"/>
        <w:bottom w:val="none" w:sz="0" w:space="0" w:color="auto"/>
        <w:right w:val="none" w:sz="0" w:space="0" w:color="auto"/>
      </w:divBdr>
    </w:div>
    <w:div w:id="250891629">
      <w:bodyDiv w:val="1"/>
      <w:marLeft w:val="0"/>
      <w:marRight w:val="0"/>
      <w:marTop w:val="0"/>
      <w:marBottom w:val="0"/>
      <w:divBdr>
        <w:top w:val="none" w:sz="0" w:space="0" w:color="auto"/>
        <w:left w:val="none" w:sz="0" w:space="0" w:color="auto"/>
        <w:bottom w:val="none" w:sz="0" w:space="0" w:color="auto"/>
        <w:right w:val="none" w:sz="0" w:space="0" w:color="auto"/>
      </w:divBdr>
    </w:div>
    <w:div w:id="251014760">
      <w:bodyDiv w:val="1"/>
      <w:marLeft w:val="0"/>
      <w:marRight w:val="0"/>
      <w:marTop w:val="0"/>
      <w:marBottom w:val="0"/>
      <w:divBdr>
        <w:top w:val="none" w:sz="0" w:space="0" w:color="auto"/>
        <w:left w:val="none" w:sz="0" w:space="0" w:color="auto"/>
        <w:bottom w:val="none" w:sz="0" w:space="0" w:color="auto"/>
        <w:right w:val="none" w:sz="0" w:space="0" w:color="auto"/>
      </w:divBdr>
    </w:div>
    <w:div w:id="252249272">
      <w:bodyDiv w:val="1"/>
      <w:marLeft w:val="0"/>
      <w:marRight w:val="0"/>
      <w:marTop w:val="0"/>
      <w:marBottom w:val="0"/>
      <w:divBdr>
        <w:top w:val="none" w:sz="0" w:space="0" w:color="auto"/>
        <w:left w:val="none" w:sz="0" w:space="0" w:color="auto"/>
        <w:bottom w:val="none" w:sz="0" w:space="0" w:color="auto"/>
        <w:right w:val="none" w:sz="0" w:space="0" w:color="auto"/>
      </w:divBdr>
    </w:div>
    <w:div w:id="252474770">
      <w:bodyDiv w:val="1"/>
      <w:marLeft w:val="0"/>
      <w:marRight w:val="0"/>
      <w:marTop w:val="0"/>
      <w:marBottom w:val="0"/>
      <w:divBdr>
        <w:top w:val="none" w:sz="0" w:space="0" w:color="auto"/>
        <w:left w:val="none" w:sz="0" w:space="0" w:color="auto"/>
        <w:bottom w:val="none" w:sz="0" w:space="0" w:color="auto"/>
        <w:right w:val="none" w:sz="0" w:space="0" w:color="auto"/>
      </w:divBdr>
    </w:div>
    <w:div w:id="253244117">
      <w:bodyDiv w:val="1"/>
      <w:marLeft w:val="0"/>
      <w:marRight w:val="0"/>
      <w:marTop w:val="0"/>
      <w:marBottom w:val="0"/>
      <w:divBdr>
        <w:top w:val="none" w:sz="0" w:space="0" w:color="auto"/>
        <w:left w:val="none" w:sz="0" w:space="0" w:color="auto"/>
        <w:bottom w:val="none" w:sz="0" w:space="0" w:color="auto"/>
        <w:right w:val="none" w:sz="0" w:space="0" w:color="auto"/>
      </w:divBdr>
    </w:div>
    <w:div w:id="255092278">
      <w:bodyDiv w:val="1"/>
      <w:marLeft w:val="0"/>
      <w:marRight w:val="0"/>
      <w:marTop w:val="0"/>
      <w:marBottom w:val="0"/>
      <w:divBdr>
        <w:top w:val="none" w:sz="0" w:space="0" w:color="auto"/>
        <w:left w:val="none" w:sz="0" w:space="0" w:color="auto"/>
        <w:bottom w:val="none" w:sz="0" w:space="0" w:color="auto"/>
        <w:right w:val="none" w:sz="0" w:space="0" w:color="auto"/>
      </w:divBdr>
    </w:div>
    <w:div w:id="255678395">
      <w:bodyDiv w:val="1"/>
      <w:marLeft w:val="0"/>
      <w:marRight w:val="0"/>
      <w:marTop w:val="0"/>
      <w:marBottom w:val="0"/>
      <w:divBdr>
        <w:top w:val="none" w:sz="0" w:space="0" w:color="auto"/>
        <w:left w:val="none" w:sz="0" w:space="0" w:color="auto"/>
        <w:bottom w:val="none" w:sz="0" w:space="0" w:color="auto"/>
        <w:right w:val="none" w:sz="0" w:space="0" w:color="auto"/>
      </w:divBdr>
    </w:div>
    <w:div w:id="255751908">
      <w:bodyDiv w:val="1"/>
      <w:marLeft w:val="0"/>
      <w:marRight w:val="0"/>
      <w:marTop w:val="0"/>
      <w:marBottom w:val="0"/>
      <w:divBdr>
        <w:top w:val="none" w:sz="0" w:space="0" w:color="auto"/>
        <w:left w:val="none" w:sz="0" w:space="0" w:color="auto"/>
        <w:bottom w:val="none" w:sz="0" w:space="0" w:color="auto"/>
        <w:right w:val="none" w:sz="0" w:space="0" w:color="auto"/>
      </w:divBdr>
    </w:div>
    <w:div w:id="256135962">
      <w:bodyDiv w:val="1"/>
      <w:marLeft w:val="0"/>
      <w:marRight w:val="0"/>
      <w:marTop w:val="0"/>
      <w:marBottom w:val="0"/>
      <w:divBdr>
        <w:top w:val="none" w:sz="0" w:space="0" w:color="auto"/>
        <w:left w:val="none" w:sz="0" w:space="0" w:color="auto"/>
        <w:bottom w:val="none" w:sz="0" w:space="0" w:color="auto"/>
        <w:right w:val="none" w:sz="0" w:space="0" w:color="auto"/>
      </w:divBdr>
      <w:divsChild>
        <w:div w:id="63846172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261567970">
      <w:bodyDiv w:val="1"/>
      <w:marLeft w:val="0"/>
      <w:marRight w:val="0"/>
      <w:marTop w:val="0"/>
      <w:marBottom w:val="0"/>
      <w:divBdr>
        <w:top w:val="none" w:sz="0" w:space="0" w:color="auto"/>
        <w:left w:val="none" w:sz="0" w:space="0" w:color="auto"/>
        <w:bottom w:val="none" w:sz="0" w:space="0" w:color="auto"/>
        <w:right w:val="none" w:sz="0" w:space="0" w:color="auto"/>
      </w:divBdr>
    </w:div>
    <w:div w:id="262498411">
      <w:bodyDiv w:val="1"/>
      <w:marLeft w:val="0"/>
      <w:marRight w:val="0"/>
      <w:marTop w:val="0"/>
      <w:marBottom w:val="0"/>
      <w:divBdr>
        <w:top w:val="none" w:sz="0" w:space="0" w:color="auto"/>
        <w:left w:val="none" w:sz="0" w:space="0" w:color="auto"/>
        <w:bottom w:val="none" w:sz="0" w:space="0" w:color="auto"/>
        <w:right w:val="none" w:sz="0" w:space="0" w:color="auto"/>
      </w:divBdr>
    </w:div>
    <w:div w:id="266694274">
      <w:bodyDiv w:val="1"/>
      <w:marLeft w:val="0"/>
      <w:marRight w:val="0"/>
      <w:marTop w:val="0"/>
      <w:marBottom w:val="0"/>
      <w:divBdr>
        <w:top w:val="none" w:sz="0" w:space="0" w:color="auto"/>
        <w:left w:val="none" w:sz="0" w:space="0" w:color="auto"/>
        <w:bottom w:val="none" w:sz="0" w:space="0" w:color="auto"/>
        <w:right w:val="none" w:sz="0" w:space="0" w:color="auto"/>
      </w:divBdr>
    </w:div>
    <w:div w:id="267010603">
      <w:bodyDiv w:val="1"/>
      <w:marLeft w:val="0"/>
      <w:marRight w:val="0"/>
      <w:marTop w:val="0"/>
      <w:marBottom w:val="0"/>
      <w:divBdr>
        <w:top w:val="none" w:sz="0" w:space="0" w:color="auto"/>
        <w:left w:val="none" w:sz="0" w:space="0" w:color="auto"/>
        <w:bottom w:val="none" w:sz="0" w:space="0" w:color="auto"/>
        <w:right w:val="none" w:sz="0" w:space="0" w:color="auto"/>
      </w:divBdr>
    </w:div>
    <w:div w:id="270477118">
      <w:bodyDiv w:val="1"/>
      <w:marLeft w:val="0"/>
      <w:marRight w:val="0"/>
      <w:marTop w:val="0"/>
      <w:marBottom w:val="0"/>
      <w:divBdr>
        <w:top w:val="none" w:sz="0" w:space="0" w:color="auto"/>
        <w:left w:val="none" w:sz="0" w:space="0" w:color="auto"/>
        <w:bottom w:val="none" w:sz="0" w:space="0" w:color="auto"/>
        <w:right w:val="none" w:sz="0" w:space="0" w:color="auto"/>
      </w:divBdr>
    </w:div>
    <w:div w:id="270865627">
      <w:bodyDiv w:val="1"/>
      <w:marLeft w:val="0"/>
      <w:marRight w:val="0"/>
      <w:marTop w:val="0"/>
      <w:marBottom w:val="0"/>
      <w:divBdr>
        <w:top w:val="none" w:sz="0" w:space="0" w:color="auto"/>
        <w:left w:val="none" w:sz="0" w:space="0" w:color="auto"/>
        <w:bottom w:val="none" w:sz="0" w:space="0" w:color="auto"/>
        <w:right w:val="none" w:sz="0" w:space="0" w:color="auto"/>
      </w:divBdr>
    </w:div>
    <w:div w:id="281351379">
      <w:bodyDiv w:val="1"/>
      <w:marLeft w:val="0"/>
      <w:marRight w:val="0"/>
      <w:marTop w:val="0"/>
      <w:marBottom w:val="0"/>
      <w:divBdr>
        <w:top w:val="none" w:sz="0" w:space="0" w:color="auto"/>
        <w:left w:val="none" w:sz="0" w:space="0" w:color="auto"/>
        <w:bottom w:val="none" w:sz="0" w:space="0" w:color="auto"/>
        <w:right w:val="none" w:sz="0" w:space="0" w:color="auto"/>
      </w:divBdr>
    </w:div>
    <w:div w:id="283318801">
      <w:bodyDiv w:val="1"/>
      <w:marLeft w:val="0"/>
      <w:marRight w:val="0"/>
      <w:marTop w:val="0"/>
      <w:marBottom w:val="0"/>
      <w:divBdr>
        <w:top w:val="none" w:sz="0" w:space="0" w:color="auto"/>
        <w:left w:val="none" w:sz="0" w:space="0" w:color="auto"/>
        <w:bottom w:val="none" w:sz="0" w:space="0" w:color="auto"/>
        <w:right w:val="none" w:sz="0" w:space="0" w:color="auto"/>
      </w:divBdr>
    </w:div>
    <w:div w:id="285936007">
      <w:bodyDiv w:val="1"/>
      <w:marLeft w:val="0"/>
      <w:marRight w:val="0"/>
      <w:marTop w:val="0"/>
      <w:marBottom w:val="0"/>
      <w:divBdr>
        <w:top w:val="none" w:sz="0" w:space="0" w:color="auto"/>
        <w:left w:val="none" w:sz="0" w:space="0" w:color="auto"/>
        <w:bottom w:val="none" w:sz="0" w:space="0" w:color="auto"/>
        <w:right w:val="none" w:sz="0" w:space="0" w:color="auto"/>
      </w:divBdr>
    </w:div>
    <w:div w:id="289479439">
      <w:bodyDiv w:val="1"/>
      <w:marLeft w:val="0"/>
      <w:marRight w:val="0"/>
      <w:marTop w:val="0"/>
      <w:marBottom w:val="0"/>
      <w:divBdr>
        <w:top w:val="none" w:sz="0" w:space="0" w:color="auto"/>
        <w:left w:val="none" w:sz="0" w:space="0" w:color="auto"/>
        <w:bottom w:val="none" w:sz="0" w:space="0" w:color="auto"/>
        <w:right w:val="none" w:sz="0" w:space="0" w:color="auto"/>
      </w:divBdr>
    </w:div>
    <w:div w:id="291375025">
      <w:bodyDiv w:val="1"/>
      <w:marLeft w:val="0"/>
      <w:marRight w:val="0"/>
      <w:marTop w:val="0"/>
      <w:marBottom w:val="0"/>
      <w:divBdr>
        <w:top w:val="none" w:sz="0" w:space="0" w:color="auto"/>
        <w:left w:val="none" w:sz="0" w:space="0" w:color="auto"/>
        <w:bottom w:val="none" w:sz="0" w:space="0" w:color="auto"/>
        <w:right w:val="none" w:sz="0" w:space="0" w:color="auto"/>
      </w:divBdr>
    </w:div>
    <w:div w:id="292487988">
      <w:bodyDiv w:val="1"/>
      <w:marLeft w:val="0"/>
      <w:marRight w:val="0"/>
      <w:marTop w:val="0"/>
      <w:marBottom w:val="0"/>
      <w:divBdr>
        <w:top w:val="none" w:sz="0" w:space="0" w:color="auto"/>
        <w:left w:val="none" w:sz="0" w:space="0" w:color="auto"/>
        <w:bottom w:val="none" w:sz="0" w:space="0" w:color="auto"/>
        <w:right w:val="none" w:sz="0" w:space="0" w:color="auto"/>
      </w:divBdr>
    </w:div>
    <w:div w:id="294524325">
      <w:bodyDiv w:val="1"/>
      <w:marLeft w:val="0"/>
      <w:marRight w:val="0"/>
      <w:marTop w:val="0"/>
      <w:marBottom w:val="0"/>
      <w:divBdr>
        <w:top w:val="none" w:sz="0" w:space="0" w:color="auto"/>
        <w:left w:val="none" w:sz="0" w:space="0" w:color="auto"/>
        <w:bottom w:val="none" w:sz="0" w:space="0" w:color="auto"/>
        <w:right w:val="none" w:sz="0" w:space="0" w:color="auto"/>
      </w:divBdr>
    </w:div>
    <w:div w:id="295766064">
      <w:bodyDiv w:val="1"/>
      <w:marLeft w:val="0"/>
      <w:marRight w:val="0"/>
      <w:marTop w:val="0"/>
      <w:marBottom w:val="0"/>
      <w:divBdr>
        <w:top w:val="none" w:sz="0" w:space="0" w:color="auto"/>
        <w:left w:val="none" w:sz="0" w:space="0" w:color="auto"/>
        <w:bottom w:val="none" w:sz="0" w:space="0" w:color="auto"/>
        <w:right w:val="none" w:sz="0" w:space="0" w:color="auto"/>
      </w:divBdr>
    </w:div>
    <w:div w:id="295767728">
      <w:bodyDiv w:val="1"/>
      <w:marLeft w:val="0"/>
      <w:marRight w:val="0"/>
      <w:marTop w:val="0"/>
      <w:marBottom w:val="0"/>
      <w:divBdr>
        <w:top w:val="none" w:sz="0" w:space="0" w:color="auto"/>
        <w:left w:val="none" w:sz="0" w:space="0" w:color="auto"/>
        <w:bottom w:val="none" w:sz="0" w:space="0" w:color="auto"/>
        <w:right w:val="none" w:sz="0" w:space="0" w:color="auto"/>
      </w:divBdr>
    </w:div>
    <w:div w:id="298994429">
      <w:bodyDiv w:val="1"/>
      <w:marLeft w:val="0"/>
      <w:marRight w:val="0"/>
      <w:marTop w:val="0"/>
      <w:marBottom w:val="0"/>
      <w:divBdr>
        <w:top w:val="none" w:sz="0" w:space="0" w:color="auto"/>
        <w:left w:val="none" w:sz="0" w:space="0" w:color="auto"/>
        <w:bottom w:val="none" w:sz="0" w:space="0" w:color="auto"/>
        <w:right w:val="none" w:sz="0" w:space="0" w:color="auto"/>
      </w:divBdr>
    </w:div>
    <w:div w:id="300549074">
      <w:bodyDiv w:val="1"/>
      <w:marLeft w:val="0"/>
      <w:marRight w:val="0"/>
      <w:marTop w:val="0"/>
      <w:marBottom w:val="0"/>
      <w:divBdr>
        <w:top w:val="none" w:sz="0" w:space="0" w:color="auto"/>
        <w:left w:val="none" w:sz="0" w:space="0" w:color="auto"/>
        <w:bottom w:val="none" w:sz="0" w:space="0" w:color="auto"/>
        <w:right w:val="none" w:sz="0" w:space="0" w:color="auto"/>
      </w:divBdr>
    </w:div>
    <w:div w:id="302852952">
      <w:bodyDiv w:val="1"/>
      <w:marLeft w:val="0"/>
      <w:marRight w:val="0"/>
      <w:marTop w:val="0"/>
      <w:marBottom w:val="0"/>
      <w:divBdr>
        <w:top w:val="none" w:sz="0" w:space="0" w:color="auto"/>
        <w:left w:val="none" w:sz="0" w:space="0" w:color="auto"/>
        <w:bottom w:val="none" w:sz="0" w:space="0" w:color="auto"/>
        <w:right w:val="none" w:sz="0" w:space="0" w:color="auto"/>
      </w:divBdr>
    </w:div>
    <w:div w:id="303657856">
      <w:bodyDiv w:val="1"/>
      <w:marLeft w:val="0"/>
      <w:marRight w:val="0"/>
      <w:marTop w:val="0"/>
      <w:marBottom w:val="0"/>
      <w:divBdr>
        <w:top w:val="none" w:sz="0" w:space="0" w:color="auto"/>
        <w:left w:val="none" w:sz="0" w:space="0" w:color="auto"/>
        <w:bottom w:val="none" w:sz="0" w:space="0" w:color="auto"/>
        <w:right w:val="none" w:sz="0" w:space="0" w:color="auto"/>
      </w:divBdr>
    </w:div>
    <w:div w:id="307175771">
      <w:bodyDiv w:val="1"/>
      <w:marLeft w:val="0"/>
      <w:marRight w:val="0"/>
      <w:marTop w:val="0"/>
      <w:marBottom w:val="0"/>
      <w:divBdr>
        <w:top w:val="none" w:sz="0" w:space="0" w:color="auto"/>
        <w:left w:val="none" w:sz="0" w:space="0" w:color="auto"/>
        <w:bottom w:val="none" w:sz="0" w:space="0" w:color="auto"/>
        <w:right w:val="none" w:sz="0" w:space="0" w:color="auto"/>
      </w:divBdr>
    </w:div>
    <w:div w:id="307907528">
      <w:bodyDiv w:val="1"/>
      <w:marLeft w:val="0"/>
      <w:marRight w:val="0"/>
      <w:marTop w:val="0"/>
      <w:marBottom w:val="0"/>
      <w:divBdr>
        <w:top w:val="none" w:sz="0" w:space="0" w:color="auto"/>
        <w:left w:val="none" w:sz="0" w:space="0" w:color="auto"/>
        <w:bottom w:val="none" w:sz="0" w:space="0" w:color="auto"/>
        <w:right w:val="none" w:sz="0" w:space="0" w:color="auto"/>
      </w:divBdr>
    </w:div>
    <w:div w:id="308556335">
      <w:bodyDiv w:val="1"/>
      <w:marLeft w:val="0"/>
      <w:marRight w:val="0"/>
      <w:marTop w:val="0"/>
      <w:marBottom w:val="0"/>
      <w:divBdr>
        <w:top w:val="none" w:sz="0" w:space="0" w:color="auto"/>
        <w:left w:val="none" w:sz="0" w:space="0" w:color="auto"/>
        <w:bottom w:val="none" w:sz="0" w:space="0" w:color="auto"/>
        <w:right w:val="none" w:sz="0" w:space="0" w:color="auto"/>
      </w:divBdr>
    </w:div>
    <w:div w:id="309985885">
      <w:bodyDiv w:val="1"/>
      <w:marLeft w:val="0"/>
      <w:marRight w:val="0"/>
      <w:marTop w:val="0"/>
      <w:marBottom w:val="0"/>
      <w:divBdr>
        <w:top w:val="none" w:sz="0" w:space="0" w:color="auto"/>
        <w:left w:val="none" w:sz="0" w:space="0" w:color="auto"/>
        <w:bottom w:val="none" w:sz="0" w:space="0" w:color="auto"/>
        <w:right w:val="none" w:sz="0" w:space="0" w:color="auto"/>
      </w:divBdr>
    </w:div>
    <w:div w:id="313874790">
      <w:bodyDiv w:val="1"/>
      <w:marLeft w:val="0"/>
      <w:marRight w:val="0"/>
      <w:marTop w:val="0"/>
      <w:marBottom w:val="0"/>
      <w:divBdr>
        <w:top w:val="none" w:sz="0" w:space="0" w:color="auto"/>
        <w:left w:val="none" w:sz="0" w:space="0" w:color="auto"/>
        <w:bottom w:val="none" w:sz="0" w:space="0" w:color="auto"/>
        <w:right w:val="none" w:sz="0" w:space="0" w:color="auto"/>
      </w:divBdr>
    </w:div>
    <w:div w:id="316300656">
      <w:bodyDiv w:val="1"/>
      <w:marLeft w:val="0"/>
      <w:marRight w:val="0"/>
      <w:marTop w:val="0"/>
      <w:marBottom w:val="0"/>
      <w:divBdr>
        <w:top w:val="none" w:sz="0" w:space="0" w:color="auto"/>
        <w:left w:val="none" w:sz="0" w:space="0" w:color="auto"/>
        <w:bottom w:val="none" w:sz="0" w:space="0" w:color="auto"/>
        <w:right w:val="none" w:sz="0" w:space="0" w:color="auto"/>
      </w:divBdr>
    </w:div>
    <w:div w:id="316810635">
      <w:bodyDiv w:val="1"/>
      <w:marLeft w:val="0"/>
      <w:marRight w:val="0"/>
      <w:marTop w:val="0"/>
      <w:marBottom w:val="0"/>
      <w:divBdr>
        <w:top w:val="none" w:sz="0" w:space="0" w:color="auto"/>
        <w:left w:val="none" w:sz="0" w:space="0" w:color="auto"/>
        <w:bottom w:val="none" w:sz="0" w:space="0" w:color="auto"/>
        <w:right w:val="none" w:sz="0" w:space="0" w:color="auto"/>
      </w:divBdr>
    </w:div>
    <w:div w:id="318316538">
      <w:bodyDiv w:val="1"/>
      <w:marLeft w:val="0"/>
      <w:marRight w:val="0"/>
      <w:marTop w:val="0"/>
      <w:marBottom w:val="0"/>
      <w:divBdr>
        <w:top w:val="none" w:sz="0" w:space="0" w:color="auto"/>
        <w:left w:val="none" w:sz="0" w:space="0" w:color="auto"/>
        <w:bottom w:val="none" w:sz="0" w:space="0" w:color="auto"/>
        <w:right w:val="none" w:sz="0" w:space="0" w:color="auto"/>
      </w:divBdr>
    </w:div>
    <w:div w:id="320471883">
      <w:bodyDiv w:val="1"/>
      <w:marLeft w:val="0"/>
      <w:marRight w:val="0"/>
      <w:marTop w:val="0"/>
      <w:marBottom w:val="0"/>
      <w:divBdr>
        <w:top w:val="none" w:sz="0" w:space="0" w:color="auto"/>
        <w:left w:val="none" w:sz="0" w:space="0" w:color="auto"/>
        <w:bottom w:val="none" w:sz="0" w:space="0" w:color="auto"/>
        <w:right w:val="none" w:sz="0" w:space="0" w:color="auto"/>
      </w:divBdr>
    </w:div>
    <w:div w:id="323246477">
      <w:bodyDiv w:val="1"/>
      <w:marLeft w:val="0"/>
      <w:marRight w:val="0"/>
      <w:marTop w:val="0"/>
      <w:marBottom w:val="0"/>
      <w:divBdr>
        <w:top w:val="none" w:sz="0" w:space="0" w:color="auto"/>
        <w:left w:val="none" w:sz="0" w:space="0" w:color="auto"/>
        <w:bottom w:val="none" w:sz="0" w:space="0" w:color="auto"/>
        <w:right w:val="none" w:sz="0" w:space="0" w:color="auto"/>
      </w:divBdr>
    </w:div>
    <w:div w:id="327632746">
      <w:bodyDiv w:val="1"/>
      <w:marLeft w:val="0"/>
      <w:marRight w:val="0"/>
      <w:marTop w:val="0"/>
      <w:marBottom w:val="0"/>
      <w:divBdr>
        <w:top w:val="none" w:sz="0" w:space="0" w:color="auto"/>
        <w:left w:val="none" w:sz="0" w:space="0" w:color="auto"/>
        <w:bottom w:val="none" w:sz="0" w:space="0" w:color="auto"/>
        <w:right w:val="none" w:sz="0" w:space="0" w:color="auto"/>
      </w:divBdr>
    </w:div>
    <w:div w:id="327827741">
      <w:bodyDiv w:val="1"/>
      <w:marLeft w:val="0"/>
      <w:marRight w:val="0"/>
      <w:marTop w:val="0"/>
      <w:marBottom w:val="0"/>
      <w:divBdr>
        <w:top w:val="none" w:sz="0" w:space="0" w:color="auto"/>
        <w:left w:val="none" w:sz="0" w:space="0" w:color="auto"/>
        <w:bottom w:val="none" w:sz="0" w:space="0" w:color="auto"/>
        <w:right w:val="none" w:sz="0" w:space="0" w:color="auto"/>
      </w:divBdr>
    </w:div>
    <w:div w:id="329798789">
      <w:bodyDiv w:val="1"/>
      <w:marLeft w:val="0"/>
      <w:marRight w:val="0"/>
      <w:marTop w:val="0"/>
      <w:marBottom w:val="0"/>
      <w:divBdr>
        <w:top w:val="none" w:sz="0" w:space="0" w:color="auto"/>
        <w:left w:val="none" w:sz="0" w:space="0" w:color="auto"/>
        <w:bottom w:val="none" w:sz="0" w:space="0" w:color="auto"/>
        <w:right w:val="none" w:sz="0" w:space="0" w:color="auto"/>
      </w:divBdr>
    </w:div>
    <w:div w:id="332530206">
      <w:bodyDiv w:val="1"/>
      <w:marLeft w:val="0"/>
      <w:marRight w:val="0"/>
      <w:marTop w:val="0"/>
      <w:marBottom w:val="0"/>
      <w:divBdr>
        <w:top w:val="none" w:sz="0" w:space="0" w:color="auto"/>
        <w:left w:val="none" w:sz="0" w:space="0" w:color="auto"/>
        <w:bottom w:val="none" w:sz="0" w:space="0" w:color="auto"/>
        <w:right w:val="none" w:sz="0" w:space="0" w:color="auto"/>
      </w:divBdr>
    </w:div>
    <w:div w:id="335116262">
      <w:bodyDiv w:val="1"/>
      <w:marLeft w:val="0"/>
      <w:marRight w:val="0"/>
      <w:marTop w:val="0"/>
      <w:marBottom w:val="0"/>
      <w:divBdr>
        <w:top w:val="none" w:sz="0" w:space="0" w:color="auto"/>
        <w:left w:val="none" w:sz="0" w:space="0" w:color="auto"/>
        <w:bottom w:val="none" w:sz="0" w:space="0" w:color="auto"/>
        <w:right w:val="none" w:sz="0" w:space="0" w:color="auto"/>
      </w:divBdr>
    </w:div>
    <w:div w:id="336733995">
      <w:bodyDiv w:val="1"/>
      <w:marLeft w:val="0"/>
      <w:marRight w:val="0"/>
      <w:marTop w:val="0"/>
      <w:marBottom w:val="0"/>
      <w:divBdr>
        <w:top w:val="none" w:sz="0" w:space="0" w:color="auto"/>
        <w:left w:val="none" w:sz="0" w:space="0" w:color="auto"/>
        <w:bottom w:val="none" w:sz="0" w:space="0" w:color="auto"/>
        <w:right w:val="none" w:sz="0" w:space="0" w:color="auto"/>
      </w:divBdr>
      <w:divsChild>
        <w:div w:id="1076242255">
          <w:marLeft w:val="0"/>
          <w:marRight w:val="0"/>
          <w:marTop w:val="0"/>
          <w:marBottom w:val="0"/>
          <w:divBdr>
            <w:top w:val="none" w:sz="0" w:space="0" w:color="auto"/>
            <w:left w:val="none" w:sz="0" w:space="0" w:color="auto"/>
            <w:bottom w:val="none" w:sz="0" w:space="0" w:color="auto"/>
            <w:right w:val="none" w:sz="0" w:space="0" w:color="auto"/>
          </w:divBdr>
          <w:divsChild>
            <w:div w:id="1752895010">
              <w:marLeft w:val="0"/>
              <w:marRight w:val="0"/>
              <w:marTop w:val="0"/>
              <w:marBottom w:val="0"/>
              <w:divBdr>
                <w:top w:val="none" w:sz="0" w:space="0" w:color="auto"/>
                <w:left w:val="none" w:sz="0" w:space="0" w:color="auto"/>
                <w:bottom w:val="none" w:sz="0" w:space="0" w:color="auto"/>
                <w:right w:val="none" w:sz="0" w:space="0" w:color="auto"/>
              </w:divBdr>
            </w:div>
          </w:divsChild>
        </w:div>
        <w:div w:id="281570896">
          <w:marLeft w:val="0"/>
          <w:marRight w:val="0"/>
          <w:marTop w:val="0"/>
          <w:marBottom w:val="0"/>
          <w:divBdr>
            <w:top w:val="none" w:sz="0" w:space="0" w:color="auto"/>
            <w:left w:val="none" w:sz="0" w:space="0" w:color="auto"/>
            <w:bottom w:val="none" w:sz="0" w:space="0" w:color="auto"/>
            <w:right w:val="none" w:sz="0" w:space="0" w:color="auto"/>
          </w:divBdr>
          <w:divsChild>
            <w:div w:id="4376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8047">
      <w:bodyDiv w:val="1"/>
      <w:marLeft w:val="0"/>
      <w:marRight w:val="0"/>
      <w:marTop w:val="0"/>
      <w:marBottom w:val="0"/>
      <w:divBdr>
        <w:top w:val="none" w:sz="0" w:space="0" w:color="auto"/>
        <w:left w:val="none" w:sz="0" w:space="0" w:color="auto"/>
        <w:bottom w:val="none" w:sz="0" w:space="0" w:color="auto"/>
        <w:right w:val="none" w:sz="0" w:space="0" w:color="auto"/>
      </w:divBdr>
    </w:div>
    <w:div w:id="347369020">
      <w:bodyDiv w:val="1"/>
      <w:marLeft w:val="0"/>
      <w:marRight w:val="0"/>
      <w:marTop w:val="0"/>
      <w:marBottom w:val="0"/>
      <w:divBdr>
        <w:top w:val="none" w:sz="0" w:space="0" w:color="auto"/>
        <w:left w:val="none" w:sz="0" w:space="0" w:color="auto"/>
        <w:bottom w:val="none" w:sz="0" w:space="0" w:color="auto"/>
        <w:right w:val="none" w:sz="0" w:space="0" w:color="auto"/>
      </w:divBdr>
    </w:div>
    <w:div w:id="356976543">
      <w:bodyDiv w:val="1"/>
      <w:marLeft w:val="0"/>
      <w:marRight w:val="0"/>
      <w:marTop w:val="0"/>
      <w:marBottom w:val="0"/>
      <w:divBdr>
        <w:top w:val="none" w:sz="0" w:space="0" w:color="auto"/>
        <w:left w:val="none" w:sz="0" w:space="0" w:color="auto"/>
        <w:bottom w:val="none" w:sz="0" w:space="0" w:color="auto"/>
        <w:right w:val="none" w:sz="0" w:space="0" w:color="auto"/>
      </w:divBdr>
    </w:div>
    <w:div w:id="357974940">
      <w:bodyDiv w:val="1"/>
      <w:marLeft w:val="0"/>
      <w:marRight w:val="0"/>
      <w:marTop w:val="0"/>
      <w:marBottom w:val="0"/>
      <w:divBdr>
        <w:top w:val="none" w:sz="0" w:space="0" w:color="auto"/>
        <w:left w:val="none" w:sz="0" w:space="0" w:color="auto"/>
        <w:bottom w:val="none" w:sz="0" w:space="0" w:color="auto"/>
        <w:right w:val="none" w:sz="0" w:space="0" w:color="auto"/>
      </w:divBdr>
    </w:div>
    <w:div w:id="360980299">
      <w:bodyDiv w:val="1"/>
      <w:marLeft w:val="0"/>
      <w:marRight w:val="0"/>
      <w:marTop w:val="0"/>
      <w:marBottom w:val="0"/>
      <w:divBdr>
        <w:top w:val="none" w:sz="0" w:space="0" w:color="auto"/>
        <w:left w:val="none" w:sz="0" w:space="0" w:color="auto"/>
        <w:bottom w:val="none" w:sz="0" w:space="0" w:color="auto"/>
        <w:right w:val="none" w:sz="0" w:space="0" w:color="auto"/>
      </w:divBdr>
      <w:divsChild>
        <w:div w:id="860889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367798662">
      <w:bodyDiv w:val="1"/>
      <w:marLeft w:val="0"/>
      <w:marRight w:val="0"/>
      <w:marTop w:val="0"/>
      <w:marBottom w:val="0"/>
      <w:divBdr>
        <w:top w:val="none" w:sz="0" w:space="0" w:color="auto"/>
        <w:left w:val="none" w:sz="0" w:space="0" w:color="auto"/>
        <w:bottom w:val="none" w:sz="0" w:space="0" w:color="auto"/>
        <w:right w:val="none" w:sz="0" w:space="0" w:color="auto"/>
      </w:divBdr>
    </w:div>
    <w:div w:id="372341512">
      <w:bodyDiv w:val="1"/>
      <w:marLeft w:val="0"/>
      <w:marRight w:val="0"/>
      <w:marTop w:val="0"/>
      <w:marBottom w:val="0"/>
      <w:divBdr>
        <w:top w:val="none" w:sz="0" w:space="0" w:color="auto"/>
        <w:left w:val="none" w:sz="0" w:space="0" w:color="auto"/>
        <w:bottom w:val="none" w:sz="0" w:space="0" w:color="auto"/>
        <w:right w:val="none" w:sz="0" w:space="0" w:color="auto"/>
      </w:divBdr>
    </w:div>
    <w:div w:id="373047278">
      <w:bodyDiv w:val="1"/>
      <w:marLeft w:val="0"/>
      <w:marRight w:val="0"/>
      <w:marTop w:val="0"/>
      <w:marBottom w:val="0"/>
      <w:divBdr>
        <w:top w:val="none" w:sz="0" w:space="0" w:color="auto"/>
        <w:left w:val="none" w:sz="0" w:space="0" w:color="auto"/>
        <w:bottom w:val="none" w:sz="0" w:space="0" w:color="auto"/>
        <w:right w:val="none" w:sz="0" w:space="0" w:color="auto"/>
      </w:divBdr>
    </w:div>
    <w:div w:id="373433693">
      <w:bodyDiv w:val="1"/>
      <w:marLeft w:val="0"/>
      <w:marRight w:val="0"/>
      <w:marTop w:val="0"/>
      <w:marBottom w:val="0"/>
      <w:divBdr>
        <w:top w:val="none" w:sz="0" w:space="0" w:color="auto"/>
        <w:left w:val="none" w:sz="0" w:space="0" w:color="auto"/>
        <w:bottom w:val="none" w:sz="0" w:space="0" w:color="auto"/>
        <w:right w:val="none" w:sz="0" w:space="0" w:color="auto"/>
      </w:divBdr>
    </w:div>
    <w:div w:id="380984774">
      <w:bodyDiv w:val="1"/>
      <w:marLeft w:val="0"/>
      <w:marRight w:val="0"/>
      <w:marTop w:val="0"/>
      <w:marBottom w:val="0"/>
      <w:divBdr>
        <w:top w:val="none" w:sz="0" w:space="0" w:color="auto"/>
        <w:left w:val="none" w:sz="0" w:space="0" w:color="auto"/>
        <w:bottom w:val="none" w:sz="0" w:space="0" w:color="auto"/>
        <w:right w:val="none" w:sz="0" w:space="0" w:color="auto"/>
      </w:divBdr>
    </w:div>
    <w:div w:id="382221830">
      <w:bodyDiv w:val="1"/>
      <w:marLeft w:val="0"/>
      <w:marRight w:val="0"/>
      <w:marTop w:val="0"/>
      <w:marBottom w:val="0"/>
      <w:divBdr>
        <w:top w:val="none" w:sz="0" w:space="0" w:color="auto"/>
        <w:left w:val="none" w:sz="0" w:space="0" w:color="auto"/>
        <w:bottom w:val="none" w:sz="0" w:space="0" w:color="auto"/>
        <w:right w:val="none" w:sz="0" w:space="0" w:color="auto"/>
      </w:divBdr>
    </w:div>
    <w:div w:id="382369238">
      <w:bodyDiv w:val="1"/>
      <w:marLeft w:val="0"/>
      <w:marRight w:val="0"/>
      <w:marTop w:val="0"/>
      <w:marBottom w:val="0"/>
      <w:divBdr>
        <w:top w:val="none" w:sz="0" w:space="0" w:color="auto"/>
        <w:left w:val="none" w:sz="0" w:space="0" w:color="auto"/>
        <w:bottom w:val="none" w:sz="0" w:space="0" w:color="auto"/>
        <w:right w:val="none" w:sz="0" w:space="0" w:color="auto"/>
      </w:divBdr>
    </w:div>
    <w:div w:id="387724175">
      <w:bodyDiv w:val="1"/>
      <w:marLeft w:val="0"/>
      <w:marRight w:val="0"/>
      <w:marTop w:val="0"/>
      <w:marBottom w:val="0"/>
      <w:divBdr>
        <w:top w:val="none" w:sz="0" w:space="0" w:color="auto"/>
        <w:left w:val="none" w:sz="0" w:space="0" w:color="auto"/>
        <w:bottom w:val="none" w:sz="0" w:space="0" w:color="auto"/>
        <w:right w:val="none" w:sz="0" w:space="0" w:color="auto"/>
      </w:divBdr>
    </w:div>
    <w:div w:id="388456112">
      <w:bodyDiv w:val="1"/>
      <w:marLeft w:val="0"/>
      <w:marRight w:val="0"/>
      <w:marTop w:val="0"/>
      <w:marBottom w:val="0"/>
      <w:divBdr>
        <w:top w:val="none" w:sz="0" w:space="0" w:color="auto"/>
        <w:left w:val="none" w:sz="0" w:space="0" w:color="auto"/>
        <w:bottom w:val="none" w:sz="0" w:space="0" w:color="auto"/>
        <w:right w:val="none" w:sz="0" w:space="0" w:color="auto"/>
      </w:divBdr>
    </w:div>
    <w:div w:id="396173577">
      <w:bodyDiv w:val="1"/>
      <w:marLeft w:val="0"/>
      <w:marRight w:val="0"/>
      <w:marTop w:val="0"/>
      <w:marBottom w:val="0"/>
      <w:divBdr>
        <w:top w:val="none" w:sz="0" w:space="0" w:color="auto"/>
        <w:left w:val="none" w:sz="0" w:space="0" w:color="auto"/>
        <w:bottom w:val="none" w:sz="0" w:space="0" w:color="auto"/>
        <w:right w:val="none" w:sz="0" w:space="0" w:color="auto"/>
      </w:divBdr>
    </w:div>
    <w:div w:id="399987143">
      <w:bodyDiv w:val="1"/>
      <w:marLeft w:val="0"/>
      <w:marRight w:val="0"/>
      <w:marTop w:val="0"/>
      <w:marBottom w:val="0"/>
      <w:divBdr>
        <w:top w:val="none" w:sz="0" w:space="0" w:color="auto"/>
        <w:left w:val="none" w:sz="0" w:space="0" w:color="auto"/>
        <w:bottom w:val="none" w:sz="0" w:space="0" w:color="auto"/>
        <w:right w:val="none" w:sz="0" w:space="0" w:color="auto"/>
      </w:divBdr>
      <w:divsChild>
        <w:div w:id="1233272171">
          <w:marLeft w:val="0"/>
          <w:marRight w:val="0"/>
          <w:marTop w:val="0"/>
          <w:marBottom w:val="0"/>
          <w:divBdr>
            <w:top w:val="none" w:sz="0" w:space="0" w:color="auto"/>
            <w:left w:val="none" w:sz="0" w:space="0" w:color="auto"/>
            <w:bottom w:val="none" w:sz="0" w:space="0" w:color="auto"/>
            <w:right w:val="none" w:sz="0" w:space="0" w:color="auto"/>
          </w:divBdr>
        </w:div>
      </w:divsChild>
    </w:div>
    <w:div w:id="400762580">
      <w:bodyDiv w:val="1"/>
      <w:marLeft w:val="0"/>
      <w:marRight w:val="0"/>
      <w:marTop w:val="0"/>
      <w:marBottom w:val="0"/>
      <w:divBdr>
        <w:top w:val="none" w:sz="0" w:space="0" w:color="auto"/>
        <w:left w:val="none" w:sz="0" w:space="0" w:color="auto"/>
        <w:bottom w:val="none" w:sz="0" w:space="0" w:color="auto"/>
        <w:right w:val="none" w:sz="0" w:space="0" w:color="auto"/>
      </w:divBdr>
    </w:div>
    <w:div w:id="404424328">
      <w:bodyDiv w:val="1"/>
      <w:marLeft w:val="0"/>
      <w:marRight w:val="0"/>
      <w:marTop w:val="0"/>
      <w:marBottom w:val="0"/>
      <w:divBdr>
        <w:top w:val="none" w:sz="0" w:space="0" w:color="auto"/>
        <w:left w:val="none" w:sz="0" w:space="0" w:color="auto"/>
        <w:bottom w:val="none" w:sz="0" w:space="0" w:color="auto"/>
        <w:right w:val="none" w:sz="0" w:space="0" w:color="auto"/>
      </w:divBdr>
    </w:div>
    <w:div w:id="410541042">
      <w:bodyDiv w:val="1"/>
      <w:marLeft w:val="0"/>
      <w:marRight w:val="0"/>
      <w:marTop w:val="0"/>
      <w:marBottom w:val="0"/>
      <w:divBdr>
        <w:top w:val="none" w:sz="0" w:space="0" w:color="auto"/>
        <w:left w:val="none" w:sz="0" w:space="0" w:color="auto"/>
        <w:bottom w:val="none" w:sz="0" w:space="0" w:color="auto"/>
        <w:right w:val="none" w:sz="0" w:space="0" w:color="auto"/>
      </w:divBdr>
    </w:div>
    <w:div w:id="416637484">
      <w:bodyDiv w:val="1"/>
      <w:marLeft w:val="0"/>
      <w:marRight w:val="0"/>
      <w:marTop w:val="0"/>
      <w:marBottom w:val="0"/>
      <w:divBdr>
        <w:top w:val="none" w:sz="0" w:space="0" w:color="auto"/>
        <w:left w:val="none" w:sz="0" w:space="0" w:color="auto"/>
        <w:bottom w:val="none" w:sz="0" w:space="0" w:color="auto"/>
        <w:right w:val="none" w:sz="0" w:space="0" w:color="auto"/>
      </w:divBdr>
    </w:div>
    <w:div w:id="423459696">
      <w:bodyDiv w:val="1"/>
      <w:marLeft w:val="0"/>
      <w:marRight w:val="0"/>
      <w:marTop w:val="0"/>
      <w:marBottom w:val="0"/>
      <w:divBdr>
        <w:top w:val="none" w:sz="0" w:space="0" w:color="auto"/>
        <w:left w:val="none" w:sz="0" w:space="0" w:color="auto"/>
        <w:bottom w:val="none" w:sz="0" w:space="0" w:color="auto"/>
        <w:right w:val="none" w:sz="0" w:space="0" w:color="auto"/>
      </w:divBdr>
    </w:div>
    <w:div w:id="423650953">
      <w:bodyDiv w:val="1"/>
      <w:marLeft w:val="0"/>
      <w:marRight w:val="0"/>
      <w:marTop w:val="0"/>
      <w:marBottom w:val="0"/>
      <w:divBdr>
        <w:top w:val="none" w:sz="0" w:space="0" w:color="auto"/>
        <w:left w:val="none" w:sz="0" w:space="0" w:color="auto"/>
        <w:bottom w:val="none" w:sz="0" w:space="0" w:color="auto"/>
        <w:right w:val="none" w:sz="0" w:space="0" w:color="auto"/>
      </w:divBdr>
    </w:div>
    <w:div w:id="424111589">
      <w:bodyDiv w:val="1"/>
      <w:marLeft w:val="0"/>
      <w:marRight w:val="0"/>
      <w:marTop w:val="0"/>
      <w:marBottom w:val="0"/>
      <w:divBdr>
        <w:top w:val="none" w:sz="0" w:space="0" w:color="auto"/>
        <w:left w:val="none" w:sz="0" w:space="0" w:color="auto"/>
        <w:bottom w:val="none" w:sz="0" w:space="0" w:color="auto"/>
        <w:right w:val="none" w:sz="0" w:space="0" w:color="auto"/>
      </w:divBdr>
    </w:div>
    <w:div w:id="424115170">
      <w:bodyDiv w:val="1"/>
      <w:marLeft w:val="0"/>
      <w:marRight w:val="0"/>
      <w:marTop w:val="0"/>
      <w:marBottom w:val="0"/>
      <w:divBdr>
        <w:top w:val="none" w:sz="0" w:space="0" w:color="auto"/>
        <w:left w:val="none" w:sz="0" w:space="0" w:color="auto"/>
        <w:bottom w:val="none" w:sz="0" w:space="0" w:color="auto"/>
        <w:right w:val="none" w:sz="0" w:space="0" w:color="auto"/>
      </w:divBdr>
    </w:div>
    <w:div w:id="427237504">
      <w:bodyDiv w:val="1"/>
      <w:marLeft w:val="0"/>
      <w:marRight w:val="0"/>
      <w:marTop w:val="0"/>
      <w:marBottom w:val="0"/>
      <w:divBdr>
        <w:top w:val="none" w:sz="0" w:space="0" w:color="auto"/>
        <w:left w:val="none" w:sz="0" w:space="0" w:color="auto"/>
        <w:bottom w:val="none" w:sz="0" w:space="0" w:color="auto"/>
        <w:right w:val="none" w:sz="0" w:space="0" w:color="auto"/>
      </w:divBdr>
    </w:div>
    <w:div w:id="428163735">
      <w:bodyDiv w:val="1"/>
      <w:marLeft w:val="0"/>
      <w:marRight w:val="0"/>
      <w:marTop w:val="0"/>
      <w:marBottom w:val="0"/>
      <w:divBdr>
        <w:top w:val="none" w:sz="0" w:space="0" w:color="auto"/>
        <w:left w:val="none" w:sz="0" w:space="0" w:color="auto"/>
        <w:bottom w:val="none" w:sz="0" w:space="0" w:color="auto"/>
        <w:right w:val="none" w:sz="0" w:space="0" w:color="auto"/>
      </w:divBdr>
    </w:div>
    <w:div w:id="430391985">
      <w:bodyDiv w:val="1"/>
      <w:marLeft w:val="0"/>
      <w:marRight w:val="0"/>
      <w:marTop w:val="0"/>
      <w:marBottom w:val="0"/>
      <w:divBdr>
        <w:top w:val="none" w:sz="0" w:space="0" w:color="auto"/>
        <w:left w:val="none" w:sz="0" w:space="0" w:color="auto"/>
        <w:bottom w:val="none" w:sz="0" w:space="0" w:color="auto"/>
        <w:right w:val="none" w:sz="0" w:space="0" w:color="auto"/>
      </w:divBdr>
    </w:div>
    <w:div w:id="436752111">
      <w:bodyDiv w:val="1"/>
      <w:marLeft w:val="0"/>
      <w:marRight w:val="0"/>
      <w:marTop w:val="0"/>
      <w:marBottom w:val="0"/>
      <w:divBdr>
        <w:top w:val="none" w:sz="0" w:space="0" w:color="auto"/>
        <w:left w:val="none" w:sz="0" w:space="0" w:color="auto"/>
        <w:bottom w:val="none" w:sz="0" w:space="0" w:color="auto"/>
        <w:right w:val="none" w:sz="0" w:space="0" w:color="auto"/>
      </w:divBdr>
    </w:div>
    <w:div w:id="438986593">
      <w:bodyDiv w:val="1"/>
      <w:marLeft w:val="0"/>
      <w:marRight w:val="0"/>
      <w:marTop w:val="0"/>
      <w:marBottom w:val="0"/>
      <w:divBdr>
        <w:top w:val="none" w:sz="0" w:space="0" w:color="auto"/>
        <w:left w:val="none" w:sz="0" w:space="0" w:color="auto"/>
        <w:bottom w:val="none" w:sz="0" w:space="0" w:color="auto"/>
        <w:right w:val="none" w:sz="0" w:space="0" w:color="auto"/>
      </w:divBdr>
    </w:div>
    <w:div w:id="440497208">
      <w:bodyDiv w:val="1"/>
      <w:marLeft w:val="0"/>
      <w:marRight w:val="0"/>
      <w:marTop w:val="0"/>
      <w:marBottom w:val="0"/>
      <w:divBdr>
        <w:top w:val="none" w:sz="0" w:space="0" w:color="auto"/>
        <w:left w:val="none" w:sz="0" w:space="0" w:color="auto"/>
        <w:bottom w:val="none" w:sz="0" w:space="0" w:color="auto"/>
        <w:right w:val="none" w:sz="0" w:space="0" w:color="auto"/>
      </w:divBdr>
    </w:div>
    <w:div w:id="442455310">
      <w:bodyDiv w:val="1"/>
      <w:marLeft w:val="0"/>
      <w:marRight w:val="0"/>
      <w:marTop w:val="0"/>
      <w:marBottom w:val="0"/>
      <w:divBdr>
        <w:top w:val="none" w:sz="0" w:space="0" w:color="auto"/>
        <w:left w:val="none" w:sz="0" w:space="0" w:color="auto"/>
        <w:bottom w:val="none" w:sz="0" w:space="0" w:color="auto"/>
        <w:right w:val="none" w:sz="0" w:space="0" w:color="auto"/>
      </w:divBdr>
    </w:div>
    <w:div w:id="443503487">
      <w:bodyDiv w:val="1"/>
      <w:marLeft w:val="0"/>
      <w:marRight w:val="0"/>
      <w:marTop w:val="0"/>
      <w:marBottom w:val="0"/>
      <w:divBdr>
        <w:top w:val="none" w:sz="0" w:space="0" w:color="auto"/>
        <w:left w:val="none" w:sz="0" w:space="0" w:color="auto"/>
        <w:bottom w:val="none" w:sz="0" w:space="0" w:color="auto"/>
        <w:right w:val="none" w:sz="0" w:space="0" w:color="auto"/>
      </w:divBdr>
    </w:div>
    <w:div w:id="443615124">
      <w:bodyDiv w:val="1"/>
      <w:marLeft w:val="0"/>
      <w:marRight w:val="0"/>
      <w:marTop w:val="0"/>
      <w:marBottom w:val="0"/>
      <w:divBdr>
        <w:top w:val="none" w:sz="0" w:space="0" w:color="auto"/>
        <w:left w:val="none" w:sz="0" w:space="0" w:color="auto"/>
        <w:bottom w:val="none" w:sz="0" w:space="0" w:color="auto"/>
        <w:right w:val="none" w:sz="0" w:space="0" w:color="auto"/>
      </w:divBdr>
    </w:div>
    <w:div w:id="443773642">
      <w:bodyDiv w:val="1"/>
      <w:marLeft w:val="0"/>
      <w:marRight w:val="0"/>
      <w:marTop w:val="0"/>
      <w:marBottom w:val="0"/>
      <w:divBdr>
        <w:top w:val="none" w:sz="0" w:space="0" w:color="auto"/>
        <w:left w:val="none" w:sz="0" w:space="0" w:color="auto"/>
        <w:bottom w:val="none" w:sz="0" w:space="0" w:color="auto"/>
        <w:right w:val="none" w:sz="0" w:space="0" w:color="auto"/>
      </w:divBdr>
    </w:div>
    <w:div w:id="443963808">
      <w:bodyDiv w:val="1"/>
      <w:marLeft w:val="0"/>
      <w:marRight w:val="0"/>
      <w:marTop w:val="0"/>
      <w:marBottom w:val="0"/>
      <w:divBdr>
        <w:top w:val="none" w:sz="0" w:space="0" w:color="auto"/>
        <w:left w:val="none" w:sz="0" w:space="0" w:color="auto"/>
        <w:bottom w:val="none" w:sz="0" w:space="0" w:color="auto"/>
        <w:right w:val="none" w:sz="0" w:space="0" w:color="auto"/>
      </w:divBdr>
    </w:div>
    <w:div w:id="444157321">
      <w:bodyDiv w:val="1"/>
      <w:marLeft w:val="0"/>
      <w:marRight w:val="0"/>
      <w:marTop w:val="0"/>
      <w:marBottom w:val="0"/>
      <w:divBdr>
        <w:top w:val="none" w:sz="0" w:space="0" w:color="auto"/>
        <w:left w:val="none" w:sz="0" w:space="0" w:color="auto"/>
        <w:bottom w:val="none" w:sz="0" w:space="0" w:color="auto"/>
        <w:right w:val="none" w:sz="0" w:space="0" w:color="auto"/>
      </w:divBdr>
    </w:div>
    <w:div w:id="445005546">
      <w:bodyDiv w:val="1"/>
      <w:marLeft w:val="0"/>
      <w:marRight w:val="0"/>
      <w:marTop w:val="0"/>
      <w:marBottom w:val="0"/>
      <w:divBdr>
        <w:top w:val="none" w:sz="0" w:space="0" w:color="auto"/>
        <w:left w:val="none" w:sz="0" w:space="0" w:color="auto"/>
        <w:bottom w:val="none" w:sz="0" w:space="0" w:color="auto"/>
        <w:right w:val="none" w:sz="0" w:space="0" w:color="auto"/>
      </w:divBdr>
    </w:div>
    <w:div w:id="445200773">
      <w:bodyDiv w:val="1"/>
      <w:marLeft w:val="0"/>
      <w:marRight w:val="0"/>
      <w:marTop w:val="0"/>
      <w:marBottom w:val="0"/>
      <w:divBdr>
        <w:top w:val="none" w:sz="0" w:space="0" w:color="auto"/>
        <w:left w:val="none" w:sz="0" w:space="0" w:color="auto"/>
        <w:bottom w:val="none" w:sz="0" w:space="0" w:color="auto"/>
        <w:right w:val="none" w:sz="0" w:space="0" w:color="auto"/>
      </w:divBdr>
    </w:div>
    <w:div w:id="445395252">
      <w:bodyDiv w:val="1"/>
      <w:marLeft w:val="0"/>
      <w:marRight w:val="0"/>
      <w:marTop w:val="0"/>
      <w:marBottom w:val="0"/>
      <w:divBdr>
        <w:top w:val="none" w:sz="0" w:space="0" w:color="auto"/>
        <w:left w:val="none" w:sz="0" w:space="0" w:color="auto"/>
        <w:bottom w:val="none" w:sz="0" w:space="0" w:color="auto"/>
        <w:right w:val="none" w:sz="0" w:space="0" w:color="auto"/>
      </w:divBdr>
    </w:div>
    <w:div w:id="446241365">
      <w:bodyDiv w:val="1"/>
      <w:marLeft w:val="0"/>
      <w:marRight w:val="0"/>
      <w:marTop w:val="0"/>
      <w:marBottom w:val="0"/>
      <w:divBdr>
        <w:top w:val="none" w:sz="0" w:space="0" w:color="auto"/>
        <w:left w:val="none" w:sz="0" w:space="0" w:color="auto"/>
        <w:bottom w:val="none" w:sz="0" w:space="0" w:color="auto"/>
        <w:right w:val="none" w:sz="0" w:space="0" w:color="auto"/>
      </w:divBdr>
    </w:div>
    <w:div w:id="448817420">
      <w:bodyDiv w:val="1"/>
      <w:marLeft w:val="0"/>
      <w:marRight w:val="0"/>
      <w:marTop w:val="0"/>
      <w:marBottom w:val="0"/>
      <w:divBdr>
        <w:top w:val="none" w:sz="0" w:space="0" w:color="auto"/>
        <w:left w:val="none" w:sz="0" w:space="0" w:color="auto"/>
        <w:bottom w:val="none" w:sz="0" w:space="0" w:color="auto"/>
        <w:right w:val="none" w:sz="0" w:space="0" w:color="auto"/>
      </w:divBdr>
    </w:div>
    <w:div w:id="448934493">
      <w:bodyDiv w:val="1"/>
      <w:marLeft w:val="0"/>
      <w:marRight w:val="0"/>
      <w:marTop w:val="0"/>
      <w:marBottom w:val="0"/>
      <w:divBdr>
        <w:top w:val="none" w:sz="0" w:space="0" w:color="auto"/>
        <w:left w:val="none" w:sz="0" w:space="0" w:color="auto"/>
        <w:bottom w:val="none" w:sz="0" w:space="0" w:color="auto"/>
        <w:right w:val="none" w:sz="0" w:space="0" w:color="auto"/>
      </w:divBdr>
      <w:divsChild>
        <w:div w:id="1402482418">
          <w:marLeft w:val="-225"/>
          <w:marRight w:val="-225"/>
          <w:marTop w:val="0"/>
          <w:marBottom w:val="0"/>
          <w:divBdr>
            <w:top w:val="none" w:sz="0" w:space="0" w:color="auto"/>
            <w:left w:val="none" w:sz="0" w:space="0" w:color="auto"/>
            <w:bottom w:val="single" w:sz="6" w:space="8" w:color="222222"/>
            <w:right w:val="none" w:sz="0" w:space="0" w:color="auto"/>
          </w:divBdr>
        </w:div>
      </w:divsChild>
    </w:div>
    <w:div w:id="452676121">
      <w:bodyDiv w:val="1"/>
      <w:marLeft w:val="0"/>
      <w:marRight w:val="0"/>
      <w:marTop w:val="0"/>
      <w:marBottom w:val="0"/>
      <w:divBdr>
        <w:top w:val="none" w:sz="0" w:space="0" w:color="auto"/>
        <w:left w:val="none" w:sz="0" w:space="0" w:color="auto"/>
        <w:bottom w:val="none" w:sz="0" w:space="0" w:color="auto"/>
        <w:right w:val="none" w:sz="0" w:space="0" w:color="auto"/>
      </w:divBdr>
    </w:div>
    <w:div w:id="454101755">
      <w:bodyDiv w:val="1"/>
      <w:marLeft w:val="0"/>
      <w:marRight w:val="0"/>
      <w:marTop w:val="0"/>
      <w:marBottom w:val="0"/>
      <w:divBdr>
        <w:top w:val="none" w:sz="0" w:space="0" w:color="auto"/>
        <w:left w:val="none" w:sz="0" w:space="0" w:color="auto"/>
        <w:bottom w:val="none" w:sz="0" w:space="0" w:color="auto"/>
        <w:right w:val="none" w:sz="0" w:space="0" w:color="auto"/>
      </w:divBdr>
      <w:divsChild>
        <w:div w:id="238949112">
          <w:marLeft w:val="0"/>
          <w:marRight w:val="0"/>
          <w:marTop w:val="0"/>
          <w:marBottom w:val="0"/>
          <w:divBdr>
            <w:top w:val="none" w:sz="0" w:space="0" w:color="auto"/>
            <w:left w:val="none" w:sz="0" w:space="0" w:color="auto"/>
            <w:bottom w:val="none" w:sz="0" w:space="0" w:color="auto"/>
            <w:right w:val="none" w:sz="0" w:space="0" w:color="auto"/>
          </w:divBdr>
          <w:divsChild>
            <w:div w:id="791947594">
              <w:marLeft w:val="0"/>
              <w:marRight w:val="0"/>
              <w:marTop w:val="0"/>
              <w:marBottom w:val="0"/>
              <w:divBdr>
                <w:top w:val="none" w:sz="0" w:space="0" w:color="auto"/>
                <w:left w:val="none" w:sz="0" w:space="0" w:color="auto"/>
                <w:bottom w:val="none" w:sz="0" w:space="0" w:color="auto"/>
                <w:right w:val="none" w:sz="0" w:space="0" w:color="auto"/>
              </w:divBdr>
            </w:div>
          </w:divsChild>
        </w:div>
        <w:div w:id="75172381">
          <w:marLeft w:val="0"/>
          <w:marRight w:val="0"/>
          <w:marTop w:val="0"/>
          <w:marBottom w:val="0"/>
          <w:divBdr>
            <w:top w:val="none" w:sz="0" w:space="0" w:color="auto"/>
            <w:left w:val="none" w:sz="0" w:space="0" w:color="auto"/>
            <w:bottom w:val="none" w:sz="0" w:space="0" w:color="auto"/>
            <w:right w:val="none" w:sz="0" w:space="0" w:color="auto"/>
          </w:divBdr>
          <w:divsChild>
            <w:div w:id="1182935867">
              <w:marLeft w:val="0"/>
              <w:marRight w:val="0"/>
              <w:marTop w:val="0"/>
              <w:marBottom w:val="0"/>
              <w:divBdr>
                <w:top w:val="none" w:sz="0" w:space="0" w:color="auto"/>
                <w:left w:val="none" w:sz="0" w:space="0" w:color="auto"/>
                <w:bottom w:val="none" w:sz="0" w:space="0" w:color="auto"/>
                <w:right w:val="none" w:sz="0" w:space="0" w:color="auto"/>
              </w:divBdr>
            </w:div>
          </w:divsChild>
        </w:div>
        <w:div w:id="575437522">
          <w:marLeft w:val="0"/>
          <w:marRight w:val="0"/>
          <w:marTop w:val="0"/>
          <w:marBottom w:val="0"/>
          <w:divBdr>
            <w:top w:val="none" w:sz="0" w:space="0" w:color="auto"/>
            <w:left w:val="none" w:sz="0" w:space="0" w:color="auto"/>
            <w:bottom w:val="none" w:sz="0" w:space="0" w:color="auto"/>
            <w:right w:val="none" w:sz="0" w:space="0" w:color="auto"/>
          </w:divBdr>
          <w:divsChild>
            <w:div w:id="2039355558">
              <w:marLeft w:val="0"/>
              <w:marRight w:val="0"/>
              <w:marTop w:val="0"/>
              <w:marBottom w:val="0"/>
              <w:divBdr>
                <w:top w:val="none" w:sz="0" w:space="0" w:color="auto"/>
                <w:left w:val="none" w:sz="0" w:space="0" w:color="auto"/>
                <w:bottom w:val="none" w:sz="0" w:space="0" w:color="auto"/>
                <w:right w:val="none" w:sz="0" w:space="0" w:color="auto"/>
              </w:divBdr>
            </w:div>
          </w:divsChild>
        </w:div>
        <w:div w:id="1968581581">
          <w:marLeft w:val="0"/>
          <w:marRight w:val="0"/>
          <w:marTop w:val="0"/>
          <w:marBottom w:val="0"/>
          <w:divBdr>
            <w:top w:val="none" w:sz="0" w:space="0" w:color="auto"/>
            <w:left w:val="none" w:sz="0" w:space="0" w:color="auto"/>
            <w:bottom w:val="none" w:sz="0" w:space="0" w:color="auto"/>
            <w:right w:val="none" w:sz="0" w:space="0" w:color="auto"/>
          </w:divBdr>
          <w:divsChild>
            <w:div w:id="1859393664">
              <w:marLeft w:val="0"/>
              <w:marRight w:val="0"/>
              <w:marTop w:val="0"/>
              <w:marBottom w:val="0"/>
              <w:divBdr>
                <w:top w:val="none" w:sz="0" w:space="0" w:color="auto"/>
                <w:left w:val="none" w:sz="0" w:space="0" w:color="auto"/>
                <w:bottom w:val="none" w:sz="0" w:space="0" w:color="auto"/>
                <w:right w:val="none" w:sz="0" w:space="0" w:color="auto"/>
              </w:divBdr>
            </w:div>
          </w:divsChild>
        </w:div>
        <w:div w:id="831067095">
          <w:marLeft w:val="0"/>
          <w:marRight w:val="0"/>
          <w:marTop w:val="0"/>
          <w:marBottom w:val="0"/>
          <w:divBdr>
            <w:top w:val="none" w:sz="0" w:space="0" w:color="auto"/>
            <w:left w:val="none" w:sz="0" w:space="0" w:color="auto"/>
            <w:bottom w:val="none" w:sz="0" w:space="0" w:color="auto"/>
            <w:right w:val="none" w:sz="0" w:space="0" w:color="auto"/>
          </w:divBdr>
          <w:divsChild>
            <w:div w:id="2112966896">
              <w:marLeft w:val="0"/>
              <w:marRight w:val="0"/>
              <w:marTop w:val="0"/>
              <w:marBottom w:val="0"/>
              <w:divBdr>
                <w:top w:val="none" w:sz="0" w:space="0" w:color="auto"/>
                <w:left w:val="none" w:sz="0" w:space="0" w:color="auto"/>
                <w:bottom w:val="none" w:sz="0" w:space="0" w:color="auto"/>
                <w:right w:val="none" w:sz="0" w:space="0" w:color="auto"/>
              </w:divBdr>
            </w:div>
          </w:divsChild>
        </w:div>
        <w:div w:id="1192646721">
          <w:marLeft w:val="0"/>
          <w:marRight w:val="0"/>
          <w:marTop w:val="0"/>
          <w:marBottom w:val="0"/>
          <w:divBdr>
            <w:top w:val="none" w:sz="0" w:space="0" w:color="auto"/>
            <w:left w:val="none" w:sz="0" w:space="0" w:color="auto"/>
            <w:bottom w:val="none" w:sz="0" w:space="0" w:color="auto"/>
            <w:right w:val="none" w:sz="0" w:space="0" w:color="auto"/>
          </w:divBdr>
          <w:divsChild>
            <w:div w:id="650452205">
              <w:marLeft w:val="0"/>
              <w:marRight w:val="0"/>
              <w:marTop w:val="0"/>
              <w:marBottom w:val="0"/>
              <w:divBdr>
                <w:top w:val="none" w:sz="0" w:space="0" w:color="auto"/>
                <w:left w:val="none" w:sz="0" w:space="0" w:color="auto"/>
                <w:bottom w:val="none" w:sz="0" w:space="0" w:color="auto"/>
                <w:right w:val="none" w:sz="0" w:space="0" w:color="auto"/>
              </w:divBdr>
            </w:div>
          </w:divsChild>
        </w:div>
        <w:div w:id="438257664">
          <w:marLeft w:val="0"/>
          <w:marRight w:val="0"/>
          <w:marTop w:val="0"/>
          <w:marBottom w:val="0"/>
          <w:divBdr>
            <w:top w:val="none" w:sz="0" w:space="0" w:color="auto"/>
            <w:left w:val="none" w:sz="0" w:space="0" w:color="auto"/>
            <w:bottom w:val="none" w:sz="0" w:space="0" w:color="auto"/>
            <w:right w:val="none" w:sz="0" w:space="0" w:color="auto"/>
          </w:divBdr>
          <w:divsChild>
            <w:div w:id="130754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07030">
      <w:bodyDiv w:val="1"/>
      <w:marLeft w:val="0"/>
      <w:marRight w:val="0"/>
      <w:marTop w:val="0"/>
      <w:marBottom w:val="0"/>
      <w:divBdr>
        <w:top w:val="none" w:sz="0" w:space="0" w:color="auto"/>
        <w:left w:val="none" w:sz="0" w:space="0" w:color="auto"/>
        <w:bottom w:val="none" w:sz="0" w:space="0" w:color="auto"/>
        <w:right w:val="none" w:sz="0" w:space="0" w:color="auto"/>
      </w:divBdr>
    </w:div>
    <w:div w:id="462188852">
      <w:bodyDiv w:val="1"/>
      <w:marLeft w:val="0"/>
      <w:marRight w:val="0"/>
      <w:marTop w:val="0"/>
      <w:marBottom w:val="0"/>
      <w:divBdr>
        <w:top w:val="none" w:sz="0" w:space="0" w:color="auto"/>
        <w:left w:val="none" w:sz="0" w:space="0" w:color="auto"/>
        <w:bottom w:val="none" w:sz="0" w:space="0" w:color="auto"/>
        <w:right w:val="none" w:sz="0" w:space="0" w:color="auto"/>
      </w:divBdr>
    </w:div>
    <w:div w:id="463354751">
      <w:bodyDiv w:val="1"/>
      <w:marLeft w:val="0"/>
      <w:marRight w:val="0"/>
      <w:marTop w:val="0"/>
      <w:marBottom w:val="0"/>
      <w:divBdr>
        <w:top w:val="none" w:sz="0" w:space="0" w:color="auto"/>
        <w:left w:val="none" w:sz="0" w:space="0" w:color="auto"/>
        <w:bottom w:val="none" w:sz="0" w:space="0" w:color="auto"/>
        <w:right w:val="none" w:sz="0" w:space="0" w:color="auto"/>
      </w:divBdr>
    </w:div>
    <w:div w:id="465124559">
      <w:bodyDiv w:val="1"/>
      <w:marLeft w:val="0"/>
      <w:marRight w:val="0"/>
      <w:marTop w:val="0"/>
      <w:marBottom w:val="0"/>
      <w:divBdr>
        <w:top w:val="none" w:sz="0" w:space="0" w:color="auto"/>
        <w:left w:val="none" w:sz="0" w:space="0" w:color="auto"/>
        <w:bottom w:val="none" w:sz="0" w:space="0" w:color="auto"/>
        <w:right w:val="none" w:sz="0" w:space="0" w:color="auto"/>
      </w:divBdr>
    </w:div>
    <w:div w:id="466360281">
      <w:bodyDiv w:val="1"/>
      <w:marLeft w:val="0"/>
      <w:marRight w:val="0"/>
      <w:marTop w:val="0"/>
      <w:marBottom w:val="0"/>
      <w:divBdr>
        <w:top w:val="none" w:sz="0" w:space="0" w:color="auto"/>
        <w:left w:val="none" w:sz="0" w:space="0" w:color="auto"/>
        <w:bottom w:val="none" w:sz="0" w:space="0" w:color="auto"/>
        <w:right w:val="none" w:sz="0" w:space="0" w:color="auto"/>
      </w:divBdr>
    </w:div>
    <w:div w:id="467479552">
      <w:bodyDiv w:val="1"/>
      <w:marLeft w:val="0"/>
      <w:marRight w:val="0"/>
      <w:marTop w:val="0"/>
      <w:marBottom w:val="0"/>
      <w:divBdr>
        <w:top w:val="none" w:sz="0" w:space="0" w:color="auto"/>
        <w:left w:val="none" w:sz="0" w:space="0" w:color="auto"/>
        <w:bottom w:val="none" w:sz="0" w:space="0" w:color="auto"/>
        <w:right w:val="none" w:sz="0" w:space="0" w:color="auto"/>
      </w:divBdr>
    </w:div>
    <w:div w:id="469446645">
      <w:bodyDiv w:val="1"/>
      <w:marLeft w:val="0"/>
      <w:marRight w:val="0"/>
      <w:marTop w:val="0"/>
      <w:marBottom w:val="0"/>
      <w:divBdr>
        <w:top w:val="none" w:sz="0" w:space="0" w:color="auto"/>
        <w:left w:val="none" w:sz="0" w:space="0" w:color="auto"/>
        <w:bottom w:val="none" w:sz="0" w:space="0" w:color="auto"/>
        <w:right w:val="none" w:sz="0" w:space="0" w:color="auto"/>
      </w:divBdr>
    </w:div>
    <w:div w:id="471219840">
      <w:bodyDiv w:val="1"/>
      <w:marLeft w:val="0"/>
      <w:marRight w:val="0"/>
      <w:marTop w:val="0"/>
      <w:marBottom w:val="0"/>
      <w:divBdr>
        <w:top w:val="none" w:sz="0" w:space="0" w:color="auto"/>
        <w:left w:val="none" w:sz="0" w:space="0" w:color="auto"/>
        <w:bottom w:val="none" w:sz="0" w:space="0" w:color="auto"/>
        <w:right w:val="none" w:sz="0" w:space="0" w:color="auto"/>
      </w:divBdr>
    </w:div>
    <w:div w:id="475535872">
      <w:bodyDiv w:val="1"/>
      <w:marLeft w:val="0"/>
      <w:marRight w:val="0"/>
      <w:marTop w:val="0"/>
      <w:marBottom w:val="0"/>
      <w:divBdr>
        <w:top w:val="none" w:sz="0" w:space="0" w:color="auto"/>
        <w:left w:val="none" w:sz="0" w:space="0" w:color="auto"/>
        <w:bottom w:val="none" w:sz="0" w:space="0" w:color="auto"/>
        <w:right w:val="none" w:sz="0" w:space="0" w:color="auto"/>
      </w:divBdr>
    </w:div>
    <w:div w:id="475611917">
      <w:bodyDiv w:val="1"/>
      <w:marLeft w:val="0"/>
      <w:marRight w:val="0"/>
      <w:marTop w:val="0"/>
      <w:marBottom w:val="0"/>
      <w:divBdr>
        <w:top w:val="none" w:sz="0" w:space="0" w:color="auto"/>
        <w:left w:val="none" w:sz="0" w:space="0" w:color="auto"/>
        <w:bottom w:val="none" w:sz="0" w:space="0" w:color="auto"/>
        <w:right w:val="none" w:sz="0" w:space="0" w:color="auto"/>
      </w:divBdr>
      <w:divsChild>
        <w:div w:id="358167703">
          <w:marLeft w:val="0"/>
          <w:marRight w:val="0"/>
          <w:marTop w:val="0"/>
          <w:marBottom w:val="0"/>
          <w:divBdr>
            <w:top w:val="none" w:sz="0" w:space="0" w:color="auto"/>
            <w:left w:val="none" w:sz="0" w:space="0" w:color="auto"/>
            <w:bottom w:val="none" w:sz="0" w:space="0" w:color="auto"/>
            <w:right w:val="none" w:sz="0" w:space="0" w:color="auto"/>
          </w:divBdr>
          <w:divsChild>
            <w:div w:id="898785968">
              <w:marLeft w:val="0"/>
              <w:marRight w:val="0"/>
              <w:marTop w:val="0"/>
              <w:marBottom w:val="0"/>
              <w:divBdr>
                <w:top w:val="none" w:sz="0" w:space="0" w:color="auto"/>
                <w:left w:val="none" w:sz="0" w:space="0" w:color="auto"/>
                <w:bottom w:val="none" w:sz="0" w:space="0" w:color="auto"/>
                <w:right w:val="none" w:sz="0" w:space="0" w:color="auto"/>
              </w:divBdr>
              <w:divsChild>
                <w:div w:id="17082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81783">
      <w:bodyDiv w:val="1"/>
      <w:marLeft w:val="0"/>
      <w:marRight w:val="0"/>
      <w:marTop w:val="0"/>
      <w:marBottom w:val="0"/>
      <w:divBdr>
        <w:top w:val="none" w:sz="0" w:space="0" w:color="auto"/>
        <w:left w:val="none" w:sz="0" w:space="0" w:color="auto"/>
        <w:bottom w:val="none" w:sz="0" w:space="0" w:color="auto"/>
        <w:right w:val="none" w:sz="0" w:space="0" w:color="auto"/>
      </w:divBdr>
    </w:div>
    <w:div w:id="480848577">
      <w:bodyDiv w:val="1"/>
      <w:marLeft w:val="0"/>
      <w:marRight w:val="0"/>
      <w:marTop w:val="0"/>
      <w:marBottom w:val="0"/>
      <w:divBdr>
        <w:top w:val="none" w:sz="0" w:space="0" w:color="auto"/>
        <w:left w:val="none" w:sz="0" w:space="0" w:color="auto"/>
        <w:bottom w:val="none" w:sz="0" w:space="0" w:color="auto"/>
        <w:right w:val="none" w:sz="0" w:space="0" w:color="auto"/>
      </w:divBdr>
    </w:div>
    <w:div w:id="481851940">
      <w:bodyDiv w:val="1"/>
      <w:marLeft w:val="0"/>
      <w:marRight w:val="0"/>
      <w:marTop w:val="0"/>
      <w:marBottom w:val="0"/>
      <w:divBdr>
        <w:top w:val="none" w:sz="0" w:space="0" w:color="auto"/>
        <w:left w:val="none" w:sz="0" w:space="0" w:color="auto"/>
        <w:bottom w:val="none" w:sz="0" w:space="0" w:color="auto"/>
        <w:right w:val="none" w:sz="0" w:space="0" w:color="auto"/>
      </w:divBdr>
      <w:divsChild>
        <w:div w:id="520240486">
          <w:marLeft w:val="0"/>
          <w:marRight w:val="0"/>
          <w:marTop w:val="240"/>
          <w:marBottom w:val="240"/>
          <w:divBdr>
            <w:top w:val="none" w:sz="0" w:space="0" w:color="auto"/>
            <w:left w:val="none" w:sz="0" w:space="0" w:color="auto"/>
            <w:bottom w:val="none" w:sz="0" w:space="0" w:color="auto"/>
            <w:right w:val="none" w:sz="0" w:space="0" w:color="auto"/>
          </w:divBdr>
        </w:div>
      </w:divsChild>
    </w:div>
    <w:div w:id="482619517">
      <w:bodyDiv w:val="1"/>
      <w:marLeft w:val="0"/>
      <w:marRight w:val="0"/>
      <w:marTop w:val="0"/>
      <w:marBottom w:val="0"/>
      <w:divBdr>
        <w:top w:val="none" w:sz="0" w:space="0" w:color="auto"/>
        <w:left w:val="none" w:sz="0" w:space="0" w:color="auto"/>
        <w:bottom w:val="none" w:sz="0" w:space="0" w:color="auto"/>
        <w:right w:val="none" w:sz="0" w:space="0" w:color="auto"/>
      </w:divBdr>
    </w:div>
    <w:div w:id="485367349">
      <w:bodyDiv w:val="1"/>
      <w:marLeft w:val="0"/>
      <w:marRight w:val="0"/>
      <w:marTop w:val="0"/>
      <w:marBottom w:val="0"/>
      <w:divBdr>
        <w:top w:val="none" w:sz="0" w:space="0" w:color="auto"/>
        <w:left w:val="none" w:sz="0" w:space="0" w:color="auto"/>
        <w:bottom w:val="none" w:sz="0" w:space="0" w:color="auto"/>
        <w:right w:val="none" w:sz="0" w:space="0" w:color="auto"/>
      </w:divBdr>
    </w:div>
    <w:div w:id="486016856">
      <w:bodyDiv w:val="1"/>
      <w:marLeft w:val="0"/>
      <w:marRight w:val="0"/>
      <w:marTop w:val="0"/>
      <w:marBottom w:val="0"/>
      <w:divBdr>
        <w:top w:val="none" w:sz="0" w:space="0" w:color="auto"/>
        <w:left w:val="none" w:sz="0" w:space="0" w:color="auto"/>
        <w:bottom w:val="none" w:sz="0" w:space="0" w:color="auto"/>
        <w:right w:val="none" w:sz="0" w:space="0" w:color="auto"/>
      </w:divBdr>
    </w:div>
    <w:div w:id="488835748">
      <w:bodyDiv w:val="1"/>
      <w:marLeft w:val="0"/>
      <w:marRight w:val="0"/>
      <w:marTop w:val="0"/>
      <w:marBottom w:val="0"/>
      <w:divBdr>
        <w:top w:val="none" w:sz="0" w:space="0" w:color="auto"/>
        <w:left w:val="none" w:sz="0" w:space="0" w:color="auto"/>
        <w:bottom w:val="none" w:sz="0" w:space="0" w:color="auto"/>
        <w:right w:val="none" w:sz="0" w:space="0" w:color="auto"/>
      </w:divBdr>
    </w:div>
    <w:div w:id="492796475">
      <w:bodyDiv w:val="1"/>
      <w:marLeft w:val="0"/>
      <w:marRight w:val="0"/>
      <w:marTop w:val="0"/>
      <w:marBottom w:val="0"/>
      <w:divBdr>
        <w:top w:val="none" w:sz="0" w:space="0" w:color="auto"/>
        <w:left w:val="none" w:sz="0" w:space="0" w:color="auto"/>
        <w:bottom w:val="none" w:sz="0" w:space="0" w:color="auto"/>
        <w:right w:val="none" w:sz="0" w:space="0" w:color="auto"/>
      </w:divBdr>
    </w:div>
    <w:div w:id="493954233">
      <w:bodyDiv w:val="1"/>
      <w:marLeft w:val="0"/>
      <w:marRight w:val="0"/>
      <w:marTop w:val="0"/>
      <w:marBottom w:val="0"/>
      <w:divBdr>
        <w:top w:val="none" w:sz="0" w:space="0" w:color="auto"/>
        <w:left w:val="none" w:sz="0" w:space="0" w:color="auto"/>
        <w:bottom w:val="none" w:sz="0" w:space="0" w:color="auto"/>
        <w:right w:val="none" w:sz="0" w:space="0" w:color="auto"/>
      </w:divBdr>
    </w:div>
    <w:div w:id="501354487">
      <w:bodyDiv w:val="1"/>
      <w:marLeft w:val="0"/>
      <w:marRight w:val="0"/>
      <w:marTop w:val="0"/>
      <w:marBottom w:val="0"/>
      <w:divBdr>
        <w:top w:val="none" w:sz="0" w:space="0" w:color="auto"/>
        <w:left w:val="none" w:sz="0" w:space="0" w:color="auto"/>
        <w:bottom w:val="none" w:sz="0" w:space="0" w:color="auto"/>
        <w:right w:val="none" w:sz="0" w:space="0" w:color="auto"/>
      </w:divBdr>
    </w:div>
    <w:div w:id="503129535">
      <w:bodyDiv w:val="1"/>
      <w:marLeft w:val="0"/>
      <w:marRight w:val="0"/>
      <w:marTop w:val="0"/>
      <w:marBottom w:val="0"/>
      <w:divBdr>
        <w:top w:val="none" w:sz="0" w:space="0" w:color="auto"/>
        <w:left w:val="none" w:sz="0" w:space="0" w:color="auto"/>
        <w:bottom w:val="none" w:sz="0" w:space="0" w:color="auto"/>
        <w:right w:val="none" w:sz="0" w:space="0" w:color="auto"/>
      </w:divBdr>
    </w:div>
    <w:div w:id="505751819">
      <w:bodyDiv w:val="1"/>
      <w:marLeft w:val="0"/>
      <w:marRight w:val="0"/>
      <w:marTop w:val="0"/>
      <w:marBottom w:val="0"/>
      <w:divBdr>
        <w:top w:val="none" w:sz="0" w:space="0" w:color="auto"/>
        <w:left w:val="none" w:sz="0" w:space="0" w:color="auto"/>
        <w:bottom w:val="none" w:sz="0" w:space="0" w:color="auto"/>
        <w:right w:val="none" w:sz="0" w:space="0" w:color="auto"/>
      </w:divBdr>
    </w:div>
    <w:div w:id="505942811">
      <w:bodyDiv w:val="1"/>
      <w:marLeft w:val="0"/>
      <w:marRight w:val="0"/>
      <w:marTop w:val="0"/>
      <w:marBottom w:val="0"/>
      <w:divBdr>
        <w:top w:val="none" w:sz="0" w:space="0" w:color="auto"/>
        <w:left w:val="none" w:sz="0" w:space="0" w:color="auto"/>
        <w:bottom w:val="none" w:sz="0" w:space="0" w:color="auto"/>
        <w:right w:val="none" w:sz="0" w:space="0" w:color="auto"/>
      </w:divBdr>
      <w:divsChild>
        <w:div w:id="1827361732">
          <w:marLeft w:val="0"/>
          <w:marRight w:val="0"/>
          <w:marTop w:val="288"/>
          <w:marBottom w:val="0"/>
          <w:divBdr>
            <w:top w:val="none" w:sz="0" w:space="0" w:color="auto"/>
            <w:left w:val="none" w:sz="0" w:space="0" w:color="auto"/>
            <w:bottom w:val="none" w:sz="0" w:space="0" w:color="auto"/>
            <w:right w:val="none" w:sz="0" w:space="0" w:color="auto"/>
          </w:divBdr>
        </w:div>
      </w:divsChild>
    </w:div>
    <w:div w:id="506021718">
      <w:bodyDiv w:val="1"/>
      <w:marLeft w:val="0"/>
      <w:marRight w:val="0"/>
      <w:marTop w:val="0"/>
      <w:marBottom w:val="0"/>
      <w:divBdr>
        <w:top w:val="none" w:sz="0" w:space="0" w:color="auto"/>
        <w:left w:val="none" w:sz="0" w:space="0" w:color="auto"/>
        <w:bottom w:val="none" w:sz="0" w:space="0" w:color="auto"/>
        <w:right w:val="none" w:sz="0" w:space="0" w:color="auto"/>
      </w:divBdr>
    </w:div>
    <w:div w:id="508058700">
      <w:bodyDiv w:val="1"/>
      <w:marLeft w:val="0"/>
      <w:marRight w:val="0"/>
      <w:marTop w:val="0"/>
      <w:marBottom w:val="0"/>
      <w:divBdr>
        <w:top w:val="none" w:sz="0" w:space="0" w:color="auto"/>
        <w:left w:val="none" w:sz="0" w:space="0" w:color="auto"/>
        <w:bottom w:val="none" w:sz="0" w:space="0" w:color="auto"/>
        <w:right w:val="none" w:sz="0" w:space="0" w:color="auto"/>
      </w:divBdr>
    </w:div>
    <w:div w:id="508255377">
      <w:bodyDiv w:val="1"/>
      <w:marLeft w:val="0"/>
      <w:marRight w:val="0"/>
      <w:marTop w:val="0"/>
      <w:marBottom w:val="0"/>
      <w:divBdr>
        <w:top w:val="none" w:sz="0" w:space="0" w:color="auto"/>
        <w:left w:val="none" w:sz="0" w:space="0" w:color="auto"/>
        <w:bottom w:val="none" w:sz="0" w:space="0" w:color="auto"/>
        <w:right w:val="none" w:sz="0" w:space="0" w:color="auto"/>
      </w:divBdr>
    </w:div>
    <w:div w:id="508493934">
      <w:bodyDiv w:val="1"/>
      <w:marLeft w:val="0"/>
      <w:marRight w:val="0"/>
      <w:marTop w:val="0"/>
      <w:marBottom w:val="0"/>
      <w:divBdr>
        <w:top w:val="none" w:sz="0" w:space="0" w:color="auto"/>
        <w:left w:val="none" w:sz="0" w:space="0" w:color="auto"/>
        <w:bottom w:val="none" w:sz="0" w:space="0" w:color="auto"/>
        <w:right w:val="none" w:sz="0" w:space="0" w:color="auto"/>
      </w:divBdr>
    </w:div>
    <w:div w:id="513348775">
      <w:bodyDiv w:val="1"/>
      <w:marLeft w:val="0"/>
      <w:marRight w:val="0"/>
      <w:marTop w:val="0"/>
      <w:marBottom w:val="0"/>
      <w:divBdr>
        <w:top w:val="none" w:sz="0" w:space="0" w:color="auto"/>
        <w:left w:val="none" w:sz="0" w:space="0" w:color="auto"/>
        <w:bottom w:val="none" w:sz="0" w:space="0" w:color="auto"/>
        <w:right w:val="none" w:sz="0" w:space="0" w:color="auto"/>
      </w:divBdr>
    </w:div>
    <w:div w:id="514615931">
      <w:bodyDiv w:val="1"/>
      <w:marLeft w:val="0"/>
      <w:marRight w:val="0"/>
      <w:marTop w:val="0"/>
      <w:marBottom w:val="0"/>
      <w:divBdr>
        <w:top w:val="none" w:sz="0" w:space="0" w:color="auto"/>
        <w:left w:val="none" w:sz="0" w:space="0" w:color="auto"/>
        <w:bottom w:val="none" w:sz="0" w:space="0" w:color="auto"/>
        <w:right w:val="none" w:sz="0" w:space="0" w:color="auto"/>
      </w:divBdr>
    </w:div>
    <w:div w:id="514922702">
      <w:bodyDiv w:val="1"/>
      <w:marLeft w:val="0"/>
      <w:marRight w:val="0"/>
      <w:marTop w:val="0"/>
      <w:marBottom w:val="0"/>
      <w:divBdr>
        <w:top w:val="none" w:sz="0" w:space="0" w:color="auto"/>
        <w:left w:val="none" w:sz="0" w:space="0" w:color="auto"/>
        <w:bottom w:val="none" w:sz="0" w:space="0" w:color="auto"/>
        <w:right w:val="none" w:sz="0" w:space="0" w:color="auto"/>
      </w:divBdr>
    </w:div>
    <w:div w:id="515073850">
      <w:bodyDiv w:val="1"/>
      <w:marLeft w:val="0"/>
      <w:marRight w:val="0"/>
      <w:marTop w:val="0"/>
      <w:marBottom w:val="0"/>
      <w:divBdr>
        <w:top w:val="none" w:sz="0" w:space="0" w:color="auto"/>
        <w:left w:val="none" w:sz="0" w:space="0" w:color="auto"/>
        <w:bottom w:val="none" w:sz="0" w:space="0" w:color="auto"/>
        <w:right w:val="none" w:sz="0" w:space="0" w:color="auto"/>
      </w:divBdr>
    </w:div>
    <w:div w:id="520054069">
      <w:bodyDiv w:val="1"/>
      <w:marLeft w:val="0"/>
      <w:marRight w:val="0"/>
      <w:marTop w:val="0"/>
      <w:marBottom w:val="0"/>
      <w:divBdr>
        <w:top w:val="none" w:sz="0" w:space="0" w:color="auto"/>
        <w:left w:val="none" w:sz="0" w:space="0" w:color="auto"/>
        <w:bottom w:val="none" w:sz="0" w:space="0" w:color="auto"/>
        <w:right w:val="none" w:sz="0" w:space="0" w:color="auto"/>
      </w:divBdr>
    </w:div>
    <w:div w:id="527376880">
      <w:bodyDiv w:val="1"/>
      <w:marLeft w:val="0"/>
      <w:marRight w:val="0"/>
      <w:marTop w:val="0"/>
      <w:marBottom w:val="0"/>
      <w:divBdr>
        <w:top w:val="none" w:sz="0" w:space="0" w:color="auto"/>
        <w:left w:val="none" w:sz="0" w:space="0" w:color="auto"/>
        <w:bottom w:val="none" w:sz="0" w:space="0" w:color="auto"/>
        <w:right w:val="none" w:sz="0" w:space="0" w:color="auto"/>
      </w:divBdr>
    </w:div>
    <w:div w:id="529488664">
      <w:bodyDiv w:val="1"/>
      <w:marLeft w:val="0"/>
      <w:marRight w:val="0"/>
      <w:marTop w:val="0"/>
      <w:marBottom w:val="0"/>
      <w:divBdr>
        <w:top w:val="none" w:sz="0" w:space="0" w:color="auto"/>
        <w:left w:val="none" w:sz="0" w:space="0" w:color="auto"/>
        <w:bottom w:val="none" w:sz="0" w:space="0" w:color="auto"/>
        <w:right w:val="none" w:sz="0" w:space="0" w:color="auto"/>
      </w:divBdr>
    </w:div>
    <w:div w:id="529799943">
      <w:bodyDiv w:val="1"/>
      <w:marLeft w:val="0"/>
      <w:marRight w:val="0"/>
      <w:marTop w:val="0"/>
      <w:marBottom w:val="0"/>
      <w:divBdr>
        <w:top w:val="none" w:sz="0" w:space="0" w:color="auto"/>
        <w:left w:val="none" w:sz="0" w:space="0" w:color="auto"/>
        <w:bottom w:val="none" w:sz="0" w:space="0" w:color="auto"/>
        <w:right w:val="none" w:sz="0" w:space="0" w:color="auto"/>
      </w:divBdr>
    </w:div>
    <w:div w:id="531383854">
      <w:bodyDiv w:val="1"/>
      <w:marLeft w:val="0"/>
      <w:marRight w:val="0"/>
      <w:marTop w:val="0"/>
      <w:marBottom w:val="0"/>
      <w:divBdr>
        <w:top w:val="none" w:sz="0" w:space="0" w:color="auto"/>
        <w:left w:val="none" w:sz="0" w:space="0" w:color="auto"/>
        <w:bottom w:val="none" w:sz="0" w:space="0" w:color="auto"/>
        <w:right w:val="none" w:sz="0" w:space="0" w:color="auto"/>
      </w:divBdr>
    </w:div>
    <w:div w:id="538589750">
      <w:bodyDiv w:val="1"/>
      <w:marLeft w:val="0"/>
      <w:marRight w:val="0"/>
      <w:marTop w:val="0"/>
      <w:marBottom w:val="0"/>
      <w:divBdr>
        <w:top w:val="none" w:sz="0" w:space="0" w:color="auto"/>
        <w:left w:val="none" w:sz="0" w:space="0" w:color="auto"/>
        <w:bottom w:val="none" w:sz="0" w:space="0" w:color="auto"/>
        <w:right w:val="none" w:sz="0" w:space="0" w:color="auto"/>
      </w:divBdr>
    </w:div>
    <w:div w:id="539131776">
      <w:bodyDiv w:val="1"/>
      <w:marLeft w:val="0"/>
      <w:marRight w:val="0"/>
      <w:marTop w:val="0"/>
      <w:marBottom w:val="0"/>
      <w:divBdr>
        <w:top w:val="none" w:sz="0" w:space="0" w:color="auto"/>
        <w:left w:val="none" w:sz="0" w:space="0" w:color="auto"/>
        <w:bottom w:val="none" w:sz="0" w:space="0" w:color="auto"/>
        <w:right w:val="none" w:sz="0" w:space="0" w:color="auto"/>
      </w:divBdr>
    </w:div>
    <w:div w:id="540096546">
      <w:bodyDiv w:val="1"/>
      <w:marLeft w:val="0"/>
      <w:marRight w:val="0"/>
      <w:marTop w:val="0"/>
      <w:marBottom w:val="0"/>
      <w:divBdr>
        <w:top w:val="none" w:sz="0" w:space="0" w:color="auto"/>
        <w:left w:val="none" w:sz="0" w:space="0" w:color="auto"/>
        <w:bottom w:val="none" w:sz="0" w:space="0" w:color="auto"/>
        <w:right w:val="none" w:sz="0" w:space="0" w:color="auto"/>
      </w:divBdr>
    </w:div>
    <w:div w:id="540753939">
      <w:bodyDiv w:val="1"/>
      <w:marLeft w:val="0"/>
      <w:marRight w:val="0"/>
      <w:marTop w:val="0"/>
      <w:marBottom w:val="0"/>
      <w:divBdr>
        <w:top w:val="none" w:sz="0" w:space="0" w:color="auto"/>
        <w:left w:val="none" w:sz="0" w:space="0" w:color="auto"/>
        <w:bottom w:val="none" w:sz="0" w:space="0" w:color="auto"/>
        <w:right w:val="none" w:sz="0" w:space="0" w:color="auto"/>
      </w:divBdr>
    </w:div>
    <w:div w:id="542136026">
      <w:bodyDiv w:val="1"/>
      <w:marLeft w:val="0"/>
      <w:marRight w:val="0"/>
      <w:marTop w:val="0"/>
      <w:marBottom w:val="0"/>
      <w:divBdr>
        <w:top w:val="none" w:sz="0" w:space="0" w:color="auto"/>
        <w:left w:val="none" w:sz="0" w:space="0" w:color="auto"/>
        <w:bottom w:val="none" w:sz="0" w:space="0" w:color="auto"/>
        <w:right w:val="none" w:sz="0" w:space="0" w:color="auto"/>
      </w:divBdr>
    </w:div>
    <w:div w:id="545877054">
      <w:bodyDiv w:val="1"/>
      <w:marLeft w:val="0"/>
      <w:marRight w:val="0"/>
      <w:marTop w:val="0"/>
      <w:marBottom w:val="0"/>
      <w:divBdr>
        <w:top w:val="none" w:sz="0" w:space="0" w:color="auto"/>
        <w:left w:val="none" w:sz="0" w:space="0" w:color="auto"/>
        <w:bottom w:val="none" w:sz="0" w:space="0" w:color="auto"/>
        <w:right w:val="none" w:sz="0" w:space="0" w:color="auto"/>
      </w:divBdr>
    </w:div>
    <w:div w:id="550923083">
      <w:bodyDiv w:val="1"/>
      <w:marLeft w:val="0"/>
      <w:marRight w:val="0"/>
      <w:marTop w:val="0"/>
      <w:marBottom w:val="0"/>
      <w:divBdr>
        <w:top w:val="none" w:sz="0" w:space="0" w:color="auto"/>
        <w:left w:val="none" w:sz="0" w:space="0" w:color="auto"/>
        <w:bottom w:val="none" w:sz="0" w:space="0" w:color="auto"/>
        <w:right w:val="none" w:sz="0" w:space="0" w:color="auto"/>
      </w:divBdr>
    </w:div>
    <w:div w:id="551430702">
      <w:bodyDiv w:val="1"/>
      <w:marLeft w:val="0"/>
      <w:marRight w:val="0"/>
      <w:marTop w:val="0"/>
      <w:marBottom w:val="0"/>
      <w:divBdr>
        <w:top w:val="none" w:sz="0" w:space="0" w:color="auto"/>
        <w:left w:val="none" w:sz="0" w:space="0" w:color="auto"/>
        <w:bottom w:val="none" w:sz="0" w:space="0" w:color="auto"/>
        <w:right w:val="none" w:sz="0" w:space="0" w:color="auto"/>
      </w:divBdr>
    </w:div>
    <w:div w:id="551621529">
      <w:bodyDiv w:val="1"/>
      <w:marLeft w:val="0"/>
      <w:marRight w:val="0"/>
      <w:marTop w:val="0"/>
      <w:marBottom w:val="0"/>
      <w:divBdr>
        <w:top w:val="none" w:sz="0" w:space="0" w:color="auto"/>
        <w:left w:val="none" w:sz="0" w:space="0" w:color="auto"/>
        <w:bottom w:val="none" w:sz="0" w:space="0" w:color="auto"/>
        <w:right w:val="none" w:sz="0" w:space="0" w:color="auto"/>
      </w:divBdr>
      <w:divsChild>
        <w:div w:id="895122501">
          <w:marLeft w:val="0"/>
          <w:marRight w:val="0"/>
          <w:marTop w:val="0"/>
          <w:marBottom w:val="0"/>
          <w:divBdr>
            <w:top w:val="none" w:sz="0" w:space="0" w:color="auto"/>
            <w:left w:val="none" w:sz="0" w:space="0" w:color="auto"/>
            <w:bottom w:val="none" w:sz="0" w:space="0" w:color="auto"/>
            <w:right w:val="none" w:sz="0" w:space="0" w:color="auto"/>
          </w:divBdr>
        </w:div>
      </w:divsChild>
    </w:div>
    <w:div w:id="551772410">
      <w:bodyDiv w:val="1"/>
      <w:marLeft w:val="0"/>
      <w:marRight w:val="0"/>
      <w:marTop w:val="0"/>
      <w:marBottom w:val="0"/>
      <w:divBdr>
        <w:top w:val="none" w:sz="0" w:space="0" w:color="auto"/>
        <w:left w:val="none" w:sz="0" w:space="0" w:color="auto"/>
        <w:bottom w:val="none" w:sz="0" w:space="0" w:color="auto"/>
        <w:right w:val="none" w:sz="0" w:space="0" w:color="auto"/>
      </w:divBdr>
    </w:div>
    <w:div w:id="557937545">
      <w:bodyDiv w:val="1"/>
      <w:marLeft w:val="0"/>
      <w:marRight w:val="0"/>
      <w:marTop w:val="0"/>
      <w:marBottom w:val="0"/>
      <w:divBdr>
        <w:top w:val="none" w:sz="0" w:space="0" w:color="auto"/>
        <w:left w:val="none" w:sz="0" w:space="0" w:color="auto"/>
        <w:bottom w:val="none" w:sz="0" w:space="0" w:color="auto"/>
        <w:right w:val="none" w:sz="0" w:space="0" w:color="auto"/>
      </w:divBdr>
    </w:div>
    <w:div w:id="559706677">
      <w:bodyDiv w:val="1"/>
      <w:marLeft w:val="0"/>
      <w:marRight w:val="0"/>
      <w:marTop w:val="0"/>
      <w:marBottom w:val="0"/>
      <w:divBdr>
        <w:top w:val="none" w:sz="0" w:space="0" w:color="auto"/>
        <w:left w:val="none" w:sz="0" w:space="0" w:color="auto"/>
        <w:bottom w:val="none" w:sz="0" w:space="0" w:color="auto"/>
        <w:right w:val="none" w:sz="0" w:space="0" w:color="auto"/>
      </w:divBdr>
    </w:div>
    <w:div w:id="560216478">
      <w:bodyDiv w:val="1"/>
      <w:marLeft w:val="0"/>
      <w:marRight w:val="0"/>
      <w:marTop w:val="0"/>
      <w:marBottom w:val="0"/>
      <w:divBdr>
        <w:top w:val="none" w:sz="0" w:space="0" w:color="auto"/>
        <w:left w:val="none" w:sz="0" w:space="0" w:color="auto"/>
        <w:bottom w:val="none" w:sz="0" w:space="0" w:color="auto"/>
        <w:right w:val="none" w:sz="0" w:space="0" w:color="auto"/>
      </w:divBdr>
    </w:div>
    <w:div w:id="566575576">
      <w:bodyDiv w:val="1"/>
      <w:marLeft w:val="0"/>
      <w:marRight w:val="0"/>
      <w:marTop w:val="0"/>
      <w:marBottom w:val="0"/>
      <w:divBdr>
        <w:top w:val="none" w:sz="0" w:space="0" w:color="auto"/>
        <w:left w:val="none" w:sz="0" w:space="0" w:color="auto"/>
        <w:bottom w:val="none" w:sz="0" w:space="0" w:color="auto"/>
        <w:right w:val="none" w:sz="0" w:space="0" w:color="auto"/>
      </w:divBdr>
    </w:div>
    <w:div w:id="566919097">
      <w:bodyDiv w:val="1"/>
      <w:marLeft w:val="0"/>
      <w:marRight w:val="0"/>
      <w:marTop w:val="0"/>
      <w:marBottom w:val="0"/>
      <w:divBdr>
        <w:top w:val="none" w:sz="0" w:space="0" w:color="auto"/>
        <w:left w:val="none" w:sz="0" w:space="0" w:color="auto"/>
        <w:bottom w:val="none" w:sz="0" w:space="0" w:color="auto"/>
        <w:right w:val="none" w:sz="0" w:space="0" w:color="auto"/>
      </w:divBdr>
    </w:div>
    <w:div w:id="567769059">
      <w:bodyDiv w:val="1"/>
      <w:marLeft w:val="0"/>
      <w:marRight w:val="0"/>
      <w:marTop w:val="0"/>
      <w:marBottom w:val="0"/>
      <w:divBdr>
        <w:top w:val="none" w:sz="0" w:space="0" w:color="auto"/>
        <w:left w:val="none" w:sz="0" w:space="0" w:color="auto"/>
        <w:bottom w:val="none" w:sz="0" w:space="0" w:color="auto"/>
        <w:right w:val="none" w:sz="0" w:space="0" w:color="auto"/>
      </w:divBdr>
      <w:divsChild>
        <w:div w:id="739909774">
          <w:marLeft w:val="0"/>
          <w:marRight w:val="0"/>
          <w:marTop w:val="0"/>
          <w:marBottom w:val="0"/>
          <w:divBdr>
            <w:top w:val="none" w:sz="0" w:space="0" w:color="auto"/>
            <w:left w:val="none" w:sz="0" w:space="0" w:color="auto"/>
            <w:bottom w:val="none" w:sz="0" w:space="0" w:color="auto"/>
            <w:right w:val="none" w:sz="0" w:space="0" w:color="auto"/>
          </w:divBdr>
          <w:divsChild>
            <w:div w:id="870993249">
              <w:marLeft w:val="0"/>
              <w:marRight w:val="0"/>
              <w:marTop w:val="0"/>
              <w:marBottom w:val="0"/>
              <w:divBdr>
                <w:top w:val="none" w:sz="0" w:space="0" w:color="auto"/>
                <w:left w:val="none" w:sz="0" w:space="0" w:color="auto"/>
                <w:bottom w:val="none" w:sz="0" w:space="0" w:color="auto"/>
                <w:right w:val="none" w:sz="0" w:space="0" w:color="auto"/>
              </w:divBdr>
            </w:div>
          </w:divsChild>
        </w:div>
        <w:div w:id="1293174463">
          <w:marLeft w:val="0"/>
          <w:marRight w:val="0"/>
          <w:marTop w:val="0"/>
          <w:marBottom w:val="0"/>
          <w:divBdr>
            <w:top w:val="none" w:sz="0" w:space="0" w:color="auto"/>
            <w:left w:val="none" w:sz="0" w:space="0" w:color="auto"/>
            <w:bottom w:val="none" w:sz="0" w:space="0" w:color="auto"/>
            <w:right w:val="none" w:sz="0" w:space="0" w:color="auto"/>
          </w:divBdr>
          <w:divsChild>
            <w:div w:id="1799955490">
              <w:marLeft w:val="0"/>
              <w:marRight w:val="0"/>
              <w:marTop w:val="0"/>
              <w:marBottom w:val="0"/>
              <w:divBdr>
                <w:top w:val="none" w:sz="0" w:space="0" w:color="auto"/>
                <w:left w:val="none" w:sz="0" w:space="0" w:color="auto"/>
                <w:bottom w:val="none" w:sz="0" w:space="0" w:color="auto"/>
                <w:right w:val="none" w:sz="0" w:space="0" w:color="auto"/>
              </w:divBdr>
            </w:div>
          </w:divsChild>
        </w:div>
        <w:div w:id="1264805711">
          <w:marLeft w:val="0"/>
          <w:marRight w:val="0"/>
          <w:marTop w:val="0"/>
          <w:marBottom w:val="0"/>
          <w:divBdr>
            <w:top w:val="none" w:sz="0" w:space="0" w:color="auto"/>
            <w:left w:val="none" w:sz="0" w:space="0" w:color="auto"/>
            <w:bottom w:val="none" w:sz="0" w:space="0" w:color="auto"/>
            <w:right w:val="none" w:sz="0" w:space="0" w:color="auto"/>
          </w:divBdr>
          <w:divsChild>
            <w:div w:id="792795833">
              <w:marLeft w:val="0"/>
              <w:marRight w:val="0"/>
              <w:marTop w:val="0"/>
              <w:marBottom w:val="0"/>
              <w:divBdr>
                <w:top w:val="none" w:sz="0" w:space="0" w:color="auto"/>
                <w:left w:val="none" w:sz="0" w:space="0" w:color="auto"/>
                <w:bottom w:val="none" w:sz="0" w:space="0" w:color="auto"/>
                <w:right w:val="none" w:sz="0" w:space="0" w:color="auto"/>
              </w:divBdr>
            </w:div>
          </w:divsChild>
        </w:div>
        <w:div w:id="1021933292">
          <w:marLeft w:val="0"/>
          <w:marRight w:val="0"/>
          <w:marTop w:val="0"/>
          <w:marBottom w:val="0"/>
          <w:divBdr>
            <w:top w:val="none" w:sz="0" w:space="0" w:color="auto"/>
            <w:left w:val="none" w:sz="0" w:space="0" w:color="auto"/>
            <w:bottom w:val="none" w:sz="0" w:space="0" w:color="auto"/>
            <w:right w:val="none" w:sz="0" w:space="0" w:color="auto"/>
          </w:divBdr>
          <w:divsChild>
            <w:div w:id="1648313277">
              <w:marLeft w:val="0"/>
              <w:marRight w:val="0"/>
              <w:marTop w:val="0"/>
              <w:marBottom w:val="0"/>
              <w:divBdr>
                <w:top w:val="none" w:sz="0" w:space="0" w:color="auto"/>
                <w:left w:val="none" w:sz="0" w:space="0" w:color="auto"/>
                <w:bottom w:val="none" w:sz="0" w:space="0" w:color="auto"/>
                <w:right w:val="none" w:sz="0" w:space="0" w:color="auto"/>
              </w:divBdr>
            </w:div>
          </w:divsChild>
        </w:div>
        <w:div w:id="580220380">
          <w:marLeft w:val="0"/>
          <w:marRight w:val="0"/>
          <w:marTop w:val="0"/>
          <w:marBottom w:val="0"/>
          <w:divBdr>
            <w:top w:val="none" w:sz="0" w:space="0" w:color="auto"/>
            <w:left w:val="none" w:sz="0" w:space="0" w:color="auto"/>
            <w:bottom w:val="none" w:sz="0" w:space="0" w:color="auto"/>
            <w:right w:val="none" w:sz="0" w:space="0" w:color="auto"/>
          </w:divBdr>
          <w:divsChild>
            <w:div w:id="1778137310">
              <w:marLeft w:val="0"/>
              <w:marRight w:val="0"/>
              <w:marTop w:val="0"/>
              <w:marBottom w:val="0"/>
              <w:divBdr>
                <w:top w:val="none" w:sz="0" w:space="0" w:color="auto"/>
                <w:left w:val="none" w:sz="0" w:space="0" w:color="auto"/>
                <w:bottom w:val="none" w:sz="0" w:space="0" w:color="auto"/>
                <w:right w:val="none" w:sz="0" w:space="0" w:color="auto"/>
              </w:divBdr>
            </w:div>
          </w:divsChild>
        </w:div>
        <w:div w:id="1797062819">
          <w:marLeft w:val="0"/>
          <w:marRight w:val="0"/>
          <w:marTop w:val="0"/>
          <w:marBottom w:val="0"/>
          <w:divBdr>
            <w:top w:val="none" w:sz="0" w:space="0" w:color="auto"/>
            <w:left w:val="none" w:sz="0" w:space="0" w:color="auto"/>
            <w:bottom w:val="none" w:sz="0" w:space="0" w:color="auto"/>
            <w:right w:val="none" w:sz="0" w:space="0" w:color="auto"/>
          </w:divBdr>
          <w:divsChild>
            <w:div w:id="308288286">
              <w:marLeft w:val="0"/>
              <w:marRight w:val="0"/>
              <w:marTop w:val="0"/>
              <w:marBottom w:val="0"/>
              <w:divBdr>
                <w:top w:val="none" w:sz="0" w:space="0" w:color="auto"/>
                <w:left w:val="none" w:sz="0" w:space="0" w:color="auto"/>
                <w:bottom w:val="none" w:sz="0" w:space="0" w:color="auto"/>
                <w:right w:val="none" w:sz="0" w:space="0" w:color="auto"/>
              </w:divBdr>
            </w:div>
          </w:divsChild>
        </w:div>
        <w:div w:id="1839690114">
          <w:marLeft w:val="0"/>
          <w:marRight w:val="0"/>
          <w:marTop w:val="0"/>
          <w:marBottom w:val="0"/>
          <w:divBdr>
            <w:top w:val="none" w:sz="0" w:space="0" w:color="auto"/>
            <w:left w:val="none" w:sz="0" w:space="0" w:color="auto"/>
            <w:bottom w:val="none" w:sz="0" w:space="0" w:color="auto"/>
            <w:right w:val="none" w:sz="0" w:space="0" w:color="auto"/>
          </w:divBdr>
          <w:divsChild>
            <w:div w:id="19415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4684">
      <w:bodyDiv w:val="1"/>
      <w:marLeft w:val="0"/>
      <w:marRight w:val="0"/>
      <w:marTop w:val="0"/>
      <w:marBottom w:val="0"/>
      <w:divBdr>
        <w:top w:val="none" w:sz="0" w:space="0" w:color="auto"/>
        <w:left w:val="none" w:sz="0" w:space="0" w:color="auto"/>
        <w:bottom w:val="none" w:sz="0" w:space="0" w:color="auto"/>
        <w:right w:val="none" w:sz="0" w:space="0" w:color="auto"/>
      </w:divBdr>
    </w:div>
    <w:div w:id="571505992">
      <w:bodyDiv w:val="1"/>
      <w:marLeft w:val="0"/>
      <w:marRight w:val="0"/>
      <w:marTop w:val="0"/>
      <w:marBottom w:val="0"/>
      <w:divBdr>
        <w:top w:val="none" w:sz="0" w:space="0" w:color="auto"/>
        <w:left w:val="none" w:sz="0" w:space="0" w:color="auto"/>
        <w:bottom w:val="none" w:sz="0" w:space="0" w:color="auto"/>
        <w:right w:val="none" w:sz="0" w:space="0" w:color="auto"/>
      </w:divBdr>
    </w:div>
    <w:div w:id="571896074">
      <w:bodyDiv w:val="1"/>
      <w:marLeft w:val="0"/>
      <w:marRight w:val="0"/>
      <w:marTop w:val="0"/>
      <w:marBottom w:val="0"/>
      <w:divBdr>
        <w:top w:val="none" w:sz="0" w:space="0" w:color="auto"/>
        <w:left w:val="none" w:sz="0" w:space="0" w:color="auto"/>
        <w:bottom w:val="none" w:sz="0" w:space="0" w:color="auto"/>
        <w:right w:val="none" w:sz="0" w:space="0" w:color="auto"/>
      </w:divBdr>
    </w:div>
    <w:div w:id="573510501">
      <w:bodyDiv w:val="1"/>
      <w:marLeft w:val="0"/>
      <w:marRight w:val="0"/>
      <w:marTop w:val="0"/>
      <w:marBottom w:val="0"/>
      <w:divBdr>
        <w:top w:val="none" w:sz="0" w:space="0" w:color="auto"/>
        <w:left w:val="none" w:sz="0" w:space="0" w:color="auto"/>
        <w:bottom w:val="none" w:sz="0" w:space="0" w:color="auto"/>
        <w:right w:val="none" w:sz="0" w:space="0" w:color="auto"/>
      </w:divBdr>
    </w:div>
    <w:div w:id="576937126">
      <w:bodyDiv w:val="1"/>
      <w:marLeft w:val="0"/>
      <w:marRight w:val="0"/>
      <w:marTop w:val="0"/>
      <w:marBottom w:val="0"/>
      <w:divBdr>
        <w:top w:val="none" w:sz="0" w:space="0" w:color="auto"/>
        <w:left w:val="none" w:sz="0" w:space="0" w:color="auto"/>
        <w:bottom w:val="none" w:sz="0" w:space="0" w:color="auto"/>
        <w:right w:val="none" w:sz="0" w:space="0" w:color="auto"/>
      </w:divBdr>
    </w:div>
    <w:div w:id="586423822">
      <w:bodyDiv w:val="1"/>
      <w:marLeft w:val="0"/>
      <w:marRight w:val="0"/>
      <w:marTop w:val="0"/>
      <w:marBottom w:val="0"/>
      <w:divBdr>
        <w:top w:val="none" w:sz="0" w:space="0" w:color="auto"/>
        <w:left w:val="none" w:sz="0" w:space="0" w:color="auto"/>
        <w:bottom w:val="none" w:sz="0" w:space="0" w:color="auto"/>
        <w:right w:val="none" w:sz="0" w:space="0" w:color="auto"/>
      </w:divBdr>
    </w:div>
    <w:div w:id="587545967">
      <w:bodyDiv w:val="1"/>
      <w:marLeft w:val="0"/>
      <w:marRight w:val="0"/>
      <w:marTop w:val="0"/>
      <w:marBottom w:val="0"/>
      <w:divBdr>
        <w:top w:val="none" w:sz="0" w:space="0" w:color="auto"/>
        <w:left w:val="none" w:sz="0" w:space="0" w:color="auto"/>
        <w:bottom w:val="none" w:sz="0" w:space="0" w:color="auto"/>
        <w:right w:val="none" w:sz="0" w:space="0" w:color="auto"/>
      </w:divBdr>
    </w:div>
    <w:div w:id="588855760">
      <w:bodyDiv w:val="1"/>
      <w:marLeft w:val="0"/>
      <w:marRight w:val="0"/>
      <w:marTop w:val="0"/>
      <w:marBottom w:val="0"/>
      <w:divBdr>
        <w:top w:val="none" w:sz="0" w:space="0" w:color="auto"/>
        <w:left w:val="none" w:sz="0" w:space="0" w:color="auto"/>
        <w:bottom w:val="none" w:sz="0" w:space="0" w:color="auto"/>
        <w:right w:val="none" w:sz="0" w:space="0" w:color="auto"/>
      </w:divBdr>
    </w:div>
    <w:div w:id="598682259">
      <w:bodyDiv w:val="1"/>
      <w:marLeft w:val="0"/>
      <w:marRight w:val="0"/>
      <w:marTop w:val="0"/>
      <w:marBottom w:val="0"/>
      <w:divBdr>
        <w:top w:val="none" w:sz="0" w:space="0" w:color="auto"/>
        <w:left w:val="none" w:sz="0" w:space="0" w:color="auto"/>
        <w:bottom w:val="none" w:sz="0" w:space="0" w:color="auto"/>
        <w:right w:val="none" w:sz="0" w:space="0" w:color="auto"/>
      </w:divBdr>
    </w:div>
    <w:div w:id="600337823">
      <w:bodyDiv w:val="1"/>
      <w:marLeft w:val="0"/>
      <w:marRight w:val="0"/>
      <w:marTop w:val="0"/>
      <w:marBottom w:val="0"/>
      <w:divBdr>
        <w:top w:val="none" w:sz="0" w:space="0" w:color="auto"/>
        <w:left w:val="none" w:sz="0" w:space="0" w:color="auto"/>
        <w:bottom w:val="none" w:sz="0" w:space="0" w:color="auto"/>
        <w:right w:val="none" w:sz="0" w:space="0" w:color="auto"/>
      </w:divBdr>
      <w:divsChild>
        <w:div w:id="1969969846">
          <w:marLeft w:val="0"/>
          <w:marRight w:val="0"/>
          <w:marTop w:val="240"/>
          <w:marBottom w:val="240"/>
          <w:divBdr>
            <w:top w:val="none" w:sz="0" w:space="0" w:color="auto"/>
            <w:left w:val="none" w:sz="0" w:space="0" w:color="auto"/>
            <w:bottom w:val="none" w:sz="0" w:space="0" w:color="auto"/>
            <w:right w:val="none" w:sz="0" w:space="0" w:color="auto"/>
          </w:divBdr>
        </w:div>
      </w:divsChild>
    </w:div>
    <w:div w:id="604923983">
      <w:bodyDiv w:val="1"/>
      <w:marLeft w:val="0"/>
      <w:marRight w:val="0"/>
      <w:marTop w:val="0"/>
      <w:marBottom w:val="0"/>
      <w:divBdr>
        <w:top w:val="none" w:sz="0" w:space="0" w:color="auto"/>
        <w:left w:val="none" w:sz="0" w:space="0" w:color="auto"/>
        <w:bottom w:val="none" w:sz="0" w:space="0" w:color="auto"/>
        <w:right w:val="none" w:sz="0" w:space="0" w:color="auto"/>
      </w:divBdr>
    </w:div>
    <w:div w:id="608857570">
      <w:bodyDiv w:val="1"/>
      <w:marLeft w:val="0"/>
      <w:marRight w:val="0"/>
      <w:marTop w:val="0"/>
      <w:marBottom w:val="0"/>
      <w:divBdr>
        <w:top w:val="none" w:sz="0" w:space="0" w:color="auto"/>
        <w:left w:val="none" w:sz="0" w:space="0" w:color="auto"/>
        <w:bottom w:val="none" w:sz="0" w:space="0" w:color="auto"/>
        <w:right w:val="none" w:sz="0" w:space="0" w:color="auto"/>
      </w:divBdr>
    </w:div>
    <w:div w:id="609821267">
      <w:bodyDiv w:val="1"/>
      <w:marLeft w:val="0"/>
      <w:marRight w:val="0"/>
      <w:marTop w:val="0"/>
      <w:marBottom w:val="0"/>
      <w:divBdr>
        <w:top w:val="none" w:sz="0" w:space="0" w:color="auto"/>
        <w:left w:val="none" w:sz="0" w:space="0" w:color="auto"/>
        <w:bottom w:val="none" w:sz="0" w:space="0" w:color="auto"/>
        <w:right w:val="none" w:sz="0" w:space="0" w:color="auto"/>
      </w:divBdr>
    </w:div>
    <w:div w:id="614144488">
      <w:bodyDiv w:val="1"/>
      <w:marLeft w:val="0"/>
      <w:marRight w:val="0"/>
      <w:marTop w:val="0"/>
      <w:marBottom w:val="0"/>
      <w:divBdr>
        <w:top w:val="none" w:sz="0" w:space="0" w:color="auto"/>
        <w:left w:val="none" w:sz="0" w:space="0" w:color="auto"/>
        <w:bottom w:val="none" w:sz="0" w:space="0" w:color="auto"/>
        <w:right w:val="none" w:sz="0" w:space="0" w:color="auto"/>
      </w:divBdr>
    </w:div>
    <w:div w:id="614873006">
      <w:bodyDiv w:val="1"/>
      <w:marLeft w:val="0"/>
      <w:marRight w:val="0"/>
      <w:marTop w:val="0"/>
      <w:marBottom w:val="0"/>
      <w:divBdr>
        <w:top w:val="none" w:sz="0" w:space="0" w:color="auto"/>
        <w:left w:val="none" w:sz="0" w:space="0" w:color="auto"/>
        <w:bottom w:val="none" w:sz="0" w:space="0" w:color="auto"/>
        <w:right w:val="none" w:sz="0" w:space="0" w:color="auto"/>
      </w:divBdr>
    </w:div>
    <w:div w:id="617764371">
      <w:bodyDiv w:val="1"/>
      <w:marLeft w:val="0"/>
      <w:marRight w:val="0"/>
      <w:marTop w:val="0"/>
      <w:marBottom w:val="0"/>
      <w:divBdr>
        <w:top w:val="none" w:sz="0" w:space="0" w:color="auto"/>
        <w:left w:val="none" w:sz="0" w:space="0" w:color="auto"/>
        <w:bottom w:val="none" w:sz="0" w:space="0" w:color="auto"/>
        <w:right w:val="none" w:sz="0" w:space="0" w:color="auto"/>
      </w:divBdr>
    </w:div>
    <w:div w:id="624118511">
      <w:bodyDiv w:val="1"/>
      <w:marLeft w:val="0"/>
      <w:marRight w:val="0"/>
      <w:marTop w:val="0"/>
      <w:marBottom w:val="0"/>
      <w:divBdr>
        <w:top w:val="none" w:sz="0" w:space="0" w:color="auto"/>
        <w:left w:val="none" w:sz="0" w:space="0" w:color="auto"/>
        <w:bottom w:val="none" w:sz="0" w:space="0" w:color="auto"/>
        <w:right w:val="none" w:sz="0" w:space="0" w:color="auto"/>
      </w:divBdr>
    </w:div>
    <w:div w:id="626282982">
      <w:bodyDiv w:val="1"/>
      <w:marLeft w:val="0"/>
      <w:marRight w:val="0"/>
      <w:marTop w:val="0"/>
      <w:marBottom w:val="0"/>
      <w:divBdr>
        <w:top w:val="none" w:sz="0" w:space="0" w:color="auto"/>
        <w:left w:val="none" w:sz="0" w:space="0" w:color="auto"/>
        <w:bottom w:val="none" w:sz="0" w:space="0" w:color="auto"/>
        <w:right w:val="none" w:sz="0" w:space="0" w:color="auto"/>
      </w:divBdr>
    </w:div>
    <w:div w:id="632249070">
      <w:bodyDiv w:val="1"/>
      <w:marLeft w:val="0"/>
      <w:marRight w:val="0"/>
      <w:marTop w:val="0"/>
      <w:marBottom w:val="0"/>
      <w:divBdr>
        <w:top w:val="none" w:sz="0" w:space="0" w:color="auto"/>
        <w:left w:val="none" w:sz="0" w:space="0" w:color="auto"/>
        <w:bottom w:val="none" w:sz="0" w:space="0" w:color="auto"/>
        <w:right w:val="none" w:sz="0" w:space="0" w:color="auto"/>
      </w:divBdr>
    </w:div>
    <w:div w:id="637807349">
      <w:bodyDiv w:val="1"/>
      <w:marLeft w:val="0"/>
      <w:marRight w:val="0"/>
      <w:marTop w:val="0"/>
      <w:marBottom w:val="0"/>
      <w:divBdr>
        <w:top w:val="none" w:sz="0" w:space="0" w:color="auto"/>
        <w:left w:val="none" w:sz="0" w:space="0" w:color="auto"/>
        <w:bottom w:val="none" w:sz="0" w:space="0" w:color="auto"/>
        <w:right w:val="none" w:sz="0" w:space="0" w:color="auto"/>
      </w:divBdr>
    </w:div>
    <w:div w:id="638808109">
      <w:bodyDiv w:val="1"/>
      <w:marLeft w:val="0"/>
      <w:marRight w:val="0"/>
      <w:marTop w:val="0"/>
      <w:marBottom w:val="0"/>
      <w:divBdr>
        <w:top w:val="none" w:sz="0" w:space="0" w:color="auto"/>
        <w:left w:val="none" w:sz="0" w:space="0" w:color="auto"/>
        <w:bottom w:val="none" w:sz="0" w:space="0" w:color="auto"/>
        <w:right w:val="none" w:sz="0" w:space="0" w:color="auto"/>
      </w:divBdr>
    </w:div>
    <w:div w:id="641270814">
      <w:bodyDiv w:val="1"/>
      <w:marLeft w:val="0"/>
      <w:marRight w:val="0"/>
      <w:marTop w:val="0"/>
      <w:marBottom w:val="0"/>
      <w:divBdr>
        <w:top w:val="none" w:sz="0" w:space="0" w:color="auto"/>
        <w:left w:val="none" w:sz="0" w:space="0" w:color="auto"/>
        <w:bottom w:val="none" w:sz="0" w:space="0" w:color="auto"/>
        <w:right w:val="none" w:sz="0" w:space="0" w:color="auto"/>
      </w:divBdr>
    </w:div>
    <w:div w:id="641665674">
      <w:bodyDiv w:val="1"/>
      <w:marLeft w:val="0"/>
      <w:marRight w:val="0"/>
      <w:marTop w:val="0"/>
      <w:marBottom w:val="0"/>
      <w:divBdr>
        <w:top w:val="none" w:sz="0" w:space="0" w:color="auto"/>
        <w:left w:val="none" w:sz="0" w:space="0" w:color="auto"/>
        <w:bottom w:val="none" w:sz="0" w:space="0" w:color="auto"/>
        <w:right w:val="none" w:sz="0" w:space="0" w:color="auto"/>
      </w:divBdr>
    </w:div>
    <w:div w:id="643195455">
      <w:bodyDiv w:val="1"/>
      <w:marLeft w:val="0"/>
      <w:marRight w:val="0"/>
      <w:marTop w:val="0"/>
      <w:marBottom w:val="0"/>
      <w:divBdr>
        <w:top w:val="none" w:sz="0" w:space="0" w:color="auto"/>
        <w:left w:val="none" w:sz="0" w:space="0" w:color="auto"/>
        <w:bottom w:val="none" w:sz="0" w:space="0" w:color="auto"/>
        <w:right w:val="none" w:sz="0" w:space="0" w:color="auto"/>
      </w:divBdr>
    </w:div>
    <w:div w:id="646713577">
      <w:bodyDiv w:val="1"/>
      <w:marLeft w:val="0"/>
      <w:marRight w:val="0"/>
      <w:marTop w:val="0"/>
      <w:marBottom w:val="0"/>
      <w:divBdr>
        <w:top w:val="none" w:sz="0" w:space="0" w:color="auto"/>
        <w:left w:val="none" w:sz="0" w:space="0" w:color="auto"/>
        <w:bottom w:val="none" w:sz="0" w:space="0" w:color="auto"/>
        <w:right w:val="none" w:sz="0" w:space="0" w:color="auto"/>
      </w:divBdr>
    </w:div>
    <w:div w:id="652686955">
      <w:bodyDiv w:val="1"/>
      <w:marLeft w:val="0"/>
      <w:marRight w:val="0"/>
      <w:marTop w:val="0"/>
      <w:marBottom w:val="0"/>
      <w:divBdr>
        <w:top w:val="none" w:sz="0" w:space="0" w:color="auto"/>
        <w:left w:val="none" w:sz="0" w:space="0" w:color="auto"/>
        <w:bottom w:val="none" w:sz="0" w:space="0" w:color="auto"/>
        <w:right w:val="none" w:sz="0" w:space="0" w:color="auto"/>
      </w:divBdr>
    </w:div>
    <w:div w:id="653069687">
      <w:bodyDiv w:val="1"/>
      <w:marLeft w:val="0"/>
      <w:marRight w:val="0"/>
      <w:marTop w:val="0"/>
      <w:marBottom w:val="0"/>
      <w:divBdr>
        <w:top w:val="none" w:sz="0" w:space="0" w:color="auto"/>
        <w:left w:val="none" w:sz="0" w:space="0" w:color="auto"/>
        <w:bottom w:val="none" w:sz="0" w:space="0" w:color="auto"/>
        <w:right w:val="none" w:sz="0" w:space="0" w:color="auto"/>
      </w:divBdr>
    </w:div>
    <w:div w:id="656153074">
      <w:bodyDiv w:val="1"/>
      <w:marLeft w:val="0"/>
      <w:marRight w:val="0"/>
      <w:marTop w:val="0"/>
      <w:marBottom w:val="0"/>
      <w:divBdr>
        <w:top w:val="none" w:sz="0" w:space="0" w:color="auto"/>
        <w:left w:val="none" w:sz="0" w:space="0" w:color="auto"/>
        <w:bottom w:val="none" w:sz="0" w:space="0" w:color="auto"/>
        <w:right w:val="none" w:sz="0" w:space="0" w:color="auto"/>
      </w:divBdr>
    </w:div>
    <w:div w:id="656765291">
      <w:bodyDiv w:val="1"/>
      <w:marLeft w:val="0"/>
      <w:marRight w:val="0"/>
      <w:marTop w:val="0"/>
      <w:marBottom w:val="0"/>
      <w:divBdr>
        <w:top w:val="none" w:sz="0" w:space="0" w:color="auto"/>
        <w:left w:val="none" w:sz="0" w:space="0" w:color="auto"/>
        <w:bottom w:val="none" w:sz="0" w:space="0" w:color="auto"/>
        <w:right w:val="none" w:sz="0" w:space="0" w:color="auto"/>
      </w:divBdr>
    </w:div>
    <w:div w:id="656887154">
      <w:bodyDiv w:val="1"/>
      <w:marLeft w:val="0"/>
      <w:marRight w:val="0"/>
      <w:marTop w:val="0"/>
      <w:marBottom w:val="0"/>
      <w:divBdr>
        <w:top w:val="none" w:sz="0" w:space="0" w:color="auto"/>
        <w:left w:val="none" w:sz="0" w:space="0" w:color="auto"/>
        <w:bottom w:val="none" w:sz="0" w:space="0" w:color="auto"/>
        <w:right w:val="none" w:sz="0" w:space="0" w:color="auto"/>
      </w:divBdr>
    </w:div>
    <w:div w:id="659116285">
      <w:bodyDiv w:val="1"/>
      <w:marLeft w:val="0"/>
      <w:marRight w:val="0"/>
      <w:marTop w:val="0"/>
      <w:marBottom w:val="0"/>
      <w:divBdr>
        <w:top w:val="none" w:sz="0" w:space="0" w:color="auto"/>
        <w:left w:val="none" w:sz="0" w:space="0" w:color="auto"/>
        <w:bottom w:val="none" w:sz="0" w:space="0" w:color="auto"/>
        <w:right w:val="none" w:sz="0" w:space="0" w:color="auto"/>
      </w:divBdr>
    </w:div>
    <w:div w:id="663170484">
      <w:bodyDiv w:val="1"/>
      <w:marLeft w:val="0"/>
      <w:marRight w:val="0"/>
      <w:marTop w:val="0"/>
      <w:marBottom w:val="0"/>
      <w:divBdr>
        <w:top w:val="none" w:sz="0" w:space="0" w:color="auto"/>
        <w:left w:val="none" w:sz="0" w:space="0" w:color="auto"/>
        <w:bottom w:val="none" w:sz="0" w:space="0" w:color="auto"/>
        <w:right w:val="none" w:sz="0" w:space="0" w:color="auto"/>
      </w:divBdr>
      <w:divsChild>
        <w:div w:id="891575650">
          <w:marLeft w:val="0"/>
          <w:marRight w:val="0"/>
          <w:marTop w:val="240"/>
          <w:marBottom w:val="240"/>
          <w:divBdr>
            <w:top w:val="none" w:sz="0" w:space="0" w:color="auto"/>
            <w:left w:val="none" w:sz="0" w:space="0" w:color="auto"/>
            <w:bottom w:val="none" w:sz="0" w:space="0" w:color="auto"/>
            <w:right w:val="none" w:sz="0" w:space="0" w:color="auto"/>
          </w:divBdr>
        </w:div>
        <w:div w:id="2015301758">
          <w:marLeft w:val="0"/>
          <w:marRight w:val="0"/>
          <w:marTop w:val="240"/>
          <w:marBottom w:val="240"/>
          <w:divBdr>
            <w:top w:val="none" w:sz="0" w:space="0" w:color="auto"/>
            <w:left w:val="none" w:sz="0" w:space="0" w:color="auto"/>
            <w:bottom w:val="none" w:sz="0" w:space="0" w:color="auto"/>
            <w:right w:val="none" w:sz="0" w:space="0" w:color="auto"/>
          </w:divBdr>
        </w:div>
        <w:div w:id="1609192148">
          <w:marLeft w:val="0"/>
          <w:marRight w:val="0"/>
          <w:marTop w:val="240"/>
          <w:marBottom w:val="240"/>
          <w:divBdr>
            <w:top w:val="none" w:sz="0" w:space="0" w:color="auto"/>
            <w:left w:val="none" w:sz="0" w:space="0" w:color="auto"/>
            <w:bottom w:val="none" w:sz="0" w:space="0" w:color="auto"/>
            <w:right w:val="none" w:sz="0" w:space="0" w:color="auto"/>
          </w:divBdr>
        </w:div>
      </w:divsChild>
    </w:div>
    <w:div w:id="666513842">
      <w:bodyDiv w:val="1"/>
      <w:marLeft w:val="0"/>
      <w:marRight w:val="0"/>
      <w:marTop w:val="0"/>
      <w:marBottom w:val="0"/>
      <w:divBdr>
        <w:top w:val="none" w:sz="0" w:space="0" w:color="auto"/>
        <w:left w:val="none" w:sz="0" w:space="0" w:color="auto"/>
        <w:bottom w:val="none" w:sz="0" w:space="0" w:color="auto"/>
        <w:right w:val="none" w:sz="0" w:space="0" w:color="auto"/>
      </w:divBdr>
    </w:div>
    <w:div w:id="666981666">
      <w:bodyDiv w:val="1"/>
      <w:marLeft w:val="0"/>
      <w:marRight w:val="0"/>
      <w:marTop w:val="0"/>
      <w:marBottom w:val="0"/>
      <w:divBdr>
        <w:top w:val="none" w:sz="0" w:space="0" w:color="auto"/>
        <w:left w:val="none" w:sz="0" w:space="0" w:color="auto"/>
        <w:bottom w:val="none" w:sz="0" w:space="0" w:color="auto"/>
        <w:right w:val="none" w:sz="0" w:space="0" w:color="auto"/>
      </w:divBdr>
    </w:div>
    <w:div w:id="667367020">
      <w:bodyDiv w:val="1"/>
      <w:marLeft w:val="0"/>
      <w:marRight w:val="0"/>
      <w:marTop w:val="0"/>
      <w:marBottom w:val="0"/>
      <w:divBdr>
        <w:top w:val="none" w:sz="0" w:space="0" w:color="auto"/>
        <w:left w:val="none" w:sz="0" w:space="0" w:color="auto"/>
        <w:bottom w:val="none" w:sz="0" w:space="0" w:color="auto"/>
        <w:right w:val="none" w:sz="0" w:space="0" w:color="auto"/>
      </w:divBdr>
      <w:divsChild>
        <w:div w:id="616329876">
          <w:marLeft w:val="0"/>
          <w:marRight w:val="0"/>
          <w:marTop w:val="100"/>
          <w:marBottom w:val="100"/>
          <w:divBdr>
            <w:top w:val="none" w:sz="0" w:space="0" w:color="auto"/>
            <w:left w:val="none" w:sz="0" w:space="0" w:color="auto"/>
            <w:bottom w:val="none" w:sz="0" w:space="0" w:color="auto"/>
            <w:right w:val="none" w:sz="0" w:space="0" w:color="auto"/>
          </w:divBdr>
          <w:divsChild>
            <w:div w:id="892884292">
              <w:marLeft w:val="0"/>
              <w:marRight w:val="0"/>
              <w:marTop w:val="0"/>
              <w:marBottom w:val="0"/>
              <w:divBdr>
                <w:top w:val="none" w:sz="0" w:space="0" w:color="auto"/>
                <w:left w:val="none" w:sz="0" w:space="0" w:color="auto"/>
                <w:bottom w:val="none" w:sz="0" w:space="0" w:color="auto"/>
                <w:right w:val="none" w:sz="0" w:space="0" w:color="auto"/>
              </w:divBdr>
              <w:divsChild>
                <w:div w:id="8785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9071">
      <w:bodyDiv w:val="1"/>
      <w:marLeft w:val="0"/>
      <w:marRight w:val="0"/>
      <w:marTop w:val="0"/>
      <w:marBottom w:val="0"/>
      <w:divBdr>
        <w:top w:val="none" w:sz="0" w:space="0" w:color="auto"/>
        <w:left w:val="none" w:sz="0" w:space="0" w:color="auto"/>
        <w:bottom w:val="none" w:sz="0" w:space="0" w:color="auto"/>
        <w:right w:val="none" w:sz="0" w:space="0" w:color="auto"/>
      </w:divBdr>
    </w:div>
    <w:div w:id="670137022">
      <w:bodyDiv w:val="1"/>
      <w:marLeft w:val="0"/>
      <w:marRight w:val="0"/>
      <w:marTop w:val="0"/>
      <w:marBottom w:val="0"/>
      <w:divBdr>
        <w:top w:val="none" w:sz="0" w:space="0" w:color="auto"/>
        <w:left w:val="none" w:sz="0" w:space="0" w:color="auto"/>
        <w:bottom w:val="none" w:sz="0" w:space="0" w:color="auto"/>
        <w:right w:val="none" w:sz="0" w:space="0" w:color="auto"/>
      </w:divBdr>
    </w:div>
    <w:div w:id="677847406">
      <w:bodyDiv w:val="1"/>
      <w:marLeft w:val="0"/>
      <w:marRight w:val="0"/>
      <w:marTop w:val="0"/>
      <w:marBottom w:val="0"/>
      <w:divBdr>
        <w:top w:val="none" w:sz="0" w:space="0" w:color="auto"/>
        <w:left w:val="none" w:sz="0" w:space="0" w:color="auto"/>
        <w:bottom w:val="none" w:sz="0" w:space="0" w:color="auto"/>
        <w:right w:val="none" w:sz="0" w:space="0" w:color="auto"/>
      </w:divBdr>
    </w:div>
    <w:div w:id="682055533">
      <w:bodyDiv w:val="1"/>
      <w:marLeft w:val="0"/>
      <w:marRight w:val="0"/>
      <w:marTop w:val="0"/>
      <w:marBottom w:val="0"/>
      <w:divBdr>
        <w:top w:val="none" w:sz="0" w:space="0" w:color="auto"/>
        <w:left w:val="none" w:sz="0" w:space="0" w:color="auto"/>
        <w:bottom w:val="none" w:sz="0" w:space="0" w:color="auto"/>
        <w:right w:val="none" w:sz="0" w:space="0" w:color="auto"/>
      </w:divBdr>
    </w:div>
    <w:div w:id="683671653">
      <w:bodyDiv w:val="1"/>
      <w:marLeft w:val="0"/>
      <w:marRight w:val="0"/>
      <w:marTop w:val="0"/>
      <w:marBottom w:val="0"/>
      <w:divBdr>
        <w:top w:val="none" w:sz="0" w:space="0" w:color="auto"/>
        <w:left w:val="none" w:sz="0" w:space="0" w:color="auto"/>
        <w:bottom w:val="none" w:sz="0" w:space="0" w:color="auto"/>
        <w:right w:val="none" w:sz="0" w:space="0" w:color="auto"/>
      </w:divBdr>
    </w:div>
    <w:div w:id="683899547">
      <w:bodyDiv w:val="1"/>
      <w:marLeft w:val="0"/>
      <w:marRight w:val="0"/>
      <w:marTop w:val="0"/>
      <w:marBottom w:val="0"/>
      <w:divBdr>
        <w:top w:val="none" w:sz="0" w:space="0" w:color="auto"/>
        <w:left w:val="none" w:sz="0" w:space="0" w:color="auto"/>
        <w:bottom w:val="none" w:sz="0" w:space="0" w:color="auto"/>
        <w:right w:val="none" w:sz="0" w:space="0" w:color="auto"/>
      </w:divBdr>
    </w:div>
    <w:div w:id="685205959">
      <w:bodyDiv w:val="1"/>
      <w:marLeft w:val="0"/>
      <w:marRight w:val="0"/>
      <w:marTop w:val="0"/>
      <w:marBottom w:val="0"/>
      <w:divBdr>
        <w:top w:val="none" w:sz="0" w:space="0" w:color="auto"/>
        <w:left w:val="none" w:sz="0" w:space="0" w:color="auto"/>
        <w:bottom w:val="none" w:sz="0" w:space="0" w:color="auto"/>
        <w:right w:val="none" w:sz="0" w:space="0" w:color="auto"/>
      </w:divBdr>
    </w:div>
    <w:div w:id="685256242">
      <w:bodyDiv w:val="1"/>
      <w:marLeft w:val="0"/>
      <w:marRight w:val="0"/>
      <w:marTop w:val="0"/>
      <w:marBottom w:val="0"/>
      <w:divBdr>
        <w:top w:val="none" w:sz="0" w:space="0" w:color="auto"/>
        <w:left w:val="none" w:sz="0" w:space="0" w:color="auto"/>
        <w:bottom w:val="none" w:sz="0" w:space="0" w:color="auto"/>
        <w:right w:val="none" w:sz="0" w:space="0" w:color="auto"/>
      </w:divBdr>
    </w:div>
    <w:div w:id="693460794">
      <w:bodyDiv w:val="1"/>
      <w:marLeft w:val="0"/>
      <w:marRight w:val="0"/>
      <w:marTop w:val="0"/>
      <w:marBottom w:val="0"/>
      <w:divBdr>
        <w:top w:val="none" w:sz="0" w:space="0" w:color="auto"/>
        <w:left w:val="none" w:sz="0" w:space="0" w:color="auto"/>
        <w:bottom w:val="none" w:sz="0" w:space="0" w:color="auto"/>
        <w:right w:val="none" w:sz="0" w:space="0" w:color="auto"/>
      </w:divBdr>
    </w:div>
    <w:div w:id="698311494">
      <w:bodyDiv w:val="1"/>
      <w:marLeft w:val="0"/>
      <w:marRight w:val="0"/>
      <w:marTop w:val="0"/>
      <w:marBottom w:val="0"/>
      <w:divBdr>
        <w:top w:val="none" w:sz="0" w:space="0" w:color="auto"/>
        <w:left w:val="none" w:sz="0" w:space="0" w:color="auto"/>
        <w:bottom w:val="none" w:sz="0" w:space="0" w:color="auto"/>
        <w:right w:val="none" w:sz="0" w:space="0" w:color="auto"/>
      </w:divBdr>
    </w:div>
    <w:div w:id="699404038">
      <w:bodyDiv w:val="1"/>
      <w:marLeft w:val="0"/>
      <w:marRight w:val="0"/>
      <w:marTop w:val="0"/>
      <w:marBottom w:val="0"/>
      <w:divBdr>
        <w:top w:val="none" w:sz="0" w:space="0" w:color="auto"/>
        <w:left w:val="none" w:sz="0" w:space="0" w:color="auto"/>
        <w:bottom w:val="none" w:sz="0" w:space="0" w:color="auto"/>
        <w:right w:val="none" w:sz="0" w:space="0" w:color="auto"/>
      </w:divBdr>
    </w:div>
    <w:div w:id="700591780">
      <w:bodyDiv w:val="1"/>
      <w:marLeft w:val="0"/>
      <w:marRight w:val="0"/>
      <w:marTop w:val="0"/>
      <w:marBottom w:val="0"/>
      <w:divBdr>
        <w:top w:val="none" w:sz="0" w:space="0" w:color="auto"/>
        <w:left w:val="none" w:sz="0" w:space="0" w:color="auto"/>
        <w:bottom w:val="none" w:sz="0" w:space="0" w:color="auto"/>
        <w:right w:val="none" w:sz="0" w:space="0" w:color="auto"/>
      </w:divBdr>
    </w:div>
    <w:div w:id="712072260">
      <w:bodyDiv w:val="1"/>
      <w:marLeft w:val="0"/>
      <w:marRight w:val="0"/>
      <w:marTop w:val="0"/>
      <w:marBottom w:val="0"/>
      <w:divBdr>
        <w:top w:val="none" w:sz="0" w:space="0" w:color="auto"/>
        <w:left w:val="none" w:sz="0" w:space="0" w:color="auto"/>
        <w:bottom w:val="none" w:sz="0" w:space="0" w:color="auto"/>
        <w:right w:val="none" w:sz="0" w:space="0" w:color="auto"/>
      </w:divBdr>
    </w:div>
    <w:div w:id="712538338">
      <w:bodyDiv w:val="1"/>
      <w:marLeft w:val="0"/>
      <w:marRight w:val="0"/>
      <w:marTop w:val="0"/>
      <w:marBottom w:val="0"/>
      <w:divBdr>
        <w:top w:val="none" w:sz="0" w:space="0" w:color="auto"/>
        <w:left w:val="none" w:sz="0" w:space="0" w:color="auto"/>
        <w:bottom w:val="none" w:sz="0" w:space="0" w:color="auto"/>
        <w:right w:val="none" w:sz="0" w:space="0" w:color="auto"/>
      </w:divBdr>
    </w:div>
    <w:div w:id="712997949">
      <w:bodyDiv w:val="1"/>
      <w:marLeft w:val="0"/>
      <w:marRight w:val="0"/>
      <w:marTop w:val="0"/>
      <w:marBottom w:val="0"/>
      <w:divBdr>
        <w:top w:val="none" w:sz="0" w:space="0" w:color="auto"/>
        <w:left w:val="none" w:sz="0" w:space="0" w:color="auto"/>
        <w:bottom w:val="none" w:sz="0" w:space="0" w:color="auto"/>
        <w:right w:val="none" w:sz="0" w:space="0" w:color="auto"/>
      </w:divBdr>
    </w:div>
    <w:div w:id="716929851">
      <w:bodyDiv w:val="1"/>
      <w:marLeft w:val="0"/>
      <w:marRight w:val="0"/>
      <w:marTop w:val="0"/>
      <w:marBottom w:val="0"/>
      <w:divBdr>
        <w:top w:val="none" w:sz="0" w:space="0" w:color="auto"/>
        <w:left w:val="none" w:sz="0" w:space="0" w:color="auto"/>
        <w:bottom w:val="none" w:sz="0" w:space="0" w:color="auto"/>
        <w:right w:val="none" w:sz="0" w:space="0" w:color="auto"/>
      </w:divBdr>
    </w:div>
    <w:div w:id="717247041">
      <w:bodyDiv w:val="1"/>
      <w:marLeft w:val="0"/>
      <w:marRight w:val="0"/>
      <w:marTop w:val="0"/>
      <w:marBottom w:val="0"/>
      <w:divBdr>
        <w:top w:val="none" w:sz="0" w:space="0" w:color="auto"/>
        <w:left w:val="none" w:sz="0" w:space="0" w:color="auto"/>
        <w:bottom w:val="none" w:sz="0" w:space="0" w:color="auto"/>
        <w:right w:val="none" w:sz="0" w:space="0" w:color="auto"/>
      </w:divBdr>
    </w:div>
    <w:div w:id="721833197">
      <w:bodyDiv w:val="1"/>
      <w:marLeft w:val="0"/>
      <w:marRight w:val="0"/>
      <w:marTop w:val="0"/>
      <w:marBottom w:val="0"/>
      <w:divBdr>
        <w:top w:val="none" w:sz="0" w:space="0" w:color="auto"/>
        <w:left w:val="none" w:sz="0" w:space="0" w:color="auto"/>
        <w:bottom w:val="none" w:sz="0" w:space="0" w:color="auto"/>
        <w:right w:val="none" w:sz="0" w:space="0" w:color="auto"/>
      </w:divBdr>
    </w:div>
    <w:div w:id="731657945">
      <w:bodyDiv w:val="1"/>
      <w:marLeft w:val="0"/>
      <w:marRight w:val="0"/>
      <w:marTop w:val="0"/>
      <w:marBottom w:val="0"/>
      <w:divBdr>
        <w:top w:val="none" w:sz="0" w:space="0" w:color="auto"/>
        <w:left w:val="none" w:sz="0" w:space="0" w:color="auto"/>
        <w:bottom w:val="none" w:sz="0" w:space="0" w:color="auto"/>
        <w:right w:val="none" w:sz="0" w:space="0" w:color="auto"/>
      </w:divBdr>
    </w:div>
    <w:div w:id="731929803">
      <w:bodyDiv w:val="1"/>
      <w:marLeft w:val="0"/>
      <w:marRight w:val="0"/>
      <w:marTop w:val="0"/>
      <w:marBottom w:val="0"/>
      <w:divBdr>
        <w:top w:val="none" w:sz="0" w:space="0" w:color="auto"/>
        <w:left w:val="none" w:sz="0" w:space="0" w:color="auto"/>
        <w:bottom w:val="none" w:sz="0" w:space="0" w:color="auto"/>
        <w:right w:val="none" w:sz="0" w:space="0" w:color="auto"/>
      </w:divBdr>
    </w:div>
    <w:div w:id="735587856">
      <w:bodyDiv w:val="1"/>
      <w:marLeft w:val="0"/>
      <w:marRight w:val="0"/>
      <w:marTop w:val="0"/>
      <w:marBottom w:val="0"/>
      <w:divBdr>
        <w:top w:val="none" w:sz="0" w:space="0" w:color="auto"/>
        <w:left w:val="none" w:sz="0" w:space="0" w:color="auto"/>
        <w:bottom w:val="none" w:sz="0" w:space="0" w:color="auto"/>
        <w:right w:val="none" w:sz="0" w:space="0" w:color="auto"/>
      </w:divBdr>
    </w:div>
    <w:div w:id="738207669">
      <w:bodyDiv w:val="1"/>
      <w:marLeft w:val="0"/>
      <w:marRight w:val="0"/>
      <w:marTop w:val="0"/>
      <w:marBottom w:val="0"/>
      <w:divBdr>
        <w:top w:val="none" w:sz="0" w:space="0" w:color="auto"/>
        <w:left w:val="none" w:sz="0" w:space="0" w:color="auto"/>
        <w:bottom w:val="none" w:sz="0" w:space="0" w:color="auto"/>
        <w:right w:val="none" w:sz="0" w:space="0" w:color="auto"/>
      </w:divBdr>
    </w:div>
    <w:div w:id="739789896">
      <w:bodyDiv w:val="1"/>
      <w:marLeft w:val="0"/>
      <w:marRight w:val="0"/>
      <w:marTop w:val="0"/>
      <w:marBottom w:val="0"/>
      <w:divBdr>
        <w:top w:val="none" w:sz="0" w:space="0" w:color="auto"/>
        <w:left w:val="none" w:sz="0" w:space="0" w:color="auto"/>
        <w:bottom w:val="none" w:sz="0" w:space="0" w:color="auto"/>
        <w:right w:val="none" w:sz="0" w:space="0" w:color="auto"/>
      </w:divBdr>
    </w:div>
    <w:div w:id="740718350">
      <w:bodyDiv w:val="1"/>
      <w:marLeft w:val="0"/>
      <w:marRight w:val="0"/>
      <w:marTop w:val="0"/>
      <w:marBottom w:val="0"/>
      <w:divBdr>
        <w:top w:val="none" w:sz="0" w:space="0" w:color="auto"/>
        <w:left w:val="none" w:sz="0" w:space="0" w:color="auto"/>
        <w:bottom w:val="none" w:sz="0" w:space="0" w:color="auto"/>
        <w:right w:val="none" w:sz="0" w:space="0" w:color="auto"/>
      </w:divBdr>
    </w:div>
    <w:div w:id="740759594">
      <w:bodyDiv w:val="1"/>
      <w:marLeft w:val="0"/>
      <w:marRight w:val="0"/>
      <w:marTop w:val="0"/>
      <w:marBottom w:val="0"/>
      <w:divBdr>
        <w:top w:val="none" w:sz="0" w:space="0" w:color="auto"/>
        <w:left w:val="none" w:sz="0" w:space="0" w:color="auto"/>
        <w:bottom w:val="none" w:sz="0" w:space="0" w:color="auto"/>
        <w:right w:val="none" w:sz="0" w:space="0" w:color="auto"/>
      </w:divBdr>
    </w:div>
    <w:div w:id="741946454">
      <w:bodyDiv w:val="1"/>
      <w:marLeft w:val="0"/>
      <w:marRight w:val="0"/>
      <w:marTop w:val="0"/>
      <w:marBottom w:val="0"/>
      <w:divBdr>
        <w:top w:val="none" w:sz="0" w:space="0" w:color="auto"/>
        <w:left w:val="none" w:sz="0" w:space="0" w:color="auto"/>
        <w:bottom w:val="none" w:sz="0" w:space="0" w:color="auto"/>
        <w:right w:val="none" w:sz="0" w:space="0" w:color="auto"/>
      </w:divBdr>
    </w:div>
    <w:div w:id="742803036">
      <w:bodyDiv w:val="1"/>
      <w:marLeft w:val="0"/>
      <w:marRight w:val="0"/>
      <w:marTop w:val="0"/>
      <w:marBottom w:val="0"/>
      <w:divBdr>
        <w:top w:val="none" w:sz="0" w:space="0" w:color="auto"/>
        <w:left w:val="none" w:sz="0" w:space="0" w:color="auto"/>
        <w:bottom w:val="none" w:sz="0" w:space="0" w:color="auto"/>
        <w:right w:val="none" w:sz="0" w:space="0" w:color="auto"/>
      </w:divBdr>
    </w:div>
    <w:div w:id="743574497">
      <w:bodyDiv w:val="1"/>
      <w:marLeft w:val="0"/>
      <w:marRight w:val="0"/>
      <w:marTop w:val="0"/>
      <w:marBottom w:val="0"/>
      <w:divBdr>
        <w:top w:val="none" w:sz="0" w:space="0" w:color="auto"/>
        <w:left w:val="none" w:sz="0" w:space="0" w:color="auto"/>
        <w:bottom w:val="none" w:sz="0" w:space="0" w:color="auto"/>
        <w:right w:val="none" w:sz="0" w:space="0" w:color="auto"/>
      </w:divBdr>
    </w:div>
    <w:div w:id="744885275">
      <w:bodyDiv w:val="1"/>
      <w:marLeft w:val="0"/>
      <w:marRight w:val="0"/>
      <w:marTop w:val="0"/>
      <w:marBottom w:val="0"/>
      <w:divBdr>
        <w:top w:val="none" w:sz="0" w:space="0" w:color="auto"/>
        <w:left w:val="none" w:sz="0" w:space="0" w:color="auto"/>
        <w:bottom w:val="none" w:sz="0" w:space="0" w:color="auto"/>
        <w:right w:val="none" w:sz="0" w:space="0" w:color="auto"/>
      </w:divBdr>
    </w:div>
    <w:div w:id="745415022">
      <w:bodyDiv w:val="1"/>
      <w:marLeft w:val="0"/>
      <w:marRight w:val="0"/>
      <w:marTop w:val="0"/>
      <w:marBottom w:val="0"/>
      <w:divBdr>
        <w:top w:val="none" w:sz="0" w:space="0" w:color="auto"/>
        <w:left w:val="none" w:sz="0" w:space="0" w:color="auto"/>
        <w:bottom w:val="none" w:sz="0" w:space="0" w:color="auto"/>
        <w:right w:val="none" w:sz="0" w:space="0" w:color="auto"/>
      </w:divBdr>
    </w:div>
    <w:div w:id="745567340">
      <w:bodyDiv w:val="1"/>
      <w:marLeft w:val="0"/>
      <w:marRight w:val="0"/>
      <w:marTop w:val="0"/>
      <w:marBottom w:val="0"/>
      <w:divBdr>
        <w:top w:val="none" w:sz="0" w:space="0" w:color="auto"/>
        <w:left w:val="none" w:sz="0" w:space="0" w:color="auto"/>
        <w:bottom w:val="none" w:sz="0" w:space="0" w:color="auto"/>
        <w:right w:val="none" w:sz="0" w:space="0" w:color="auto"/>
      </w:divBdr>
    </w:div>
    <w:div w:id="746419807">
      <w:bodyDiv w:val="1"/>
      <w:marLeft w:val="0"/>
      <w:marRight w:val="0"/>
      <w:marTop w:val="0"/>
      <w:marBottom w:val="0"/>
      <w:divBdr>
        <w:top w:val="none" w:sz="0" w:space="0" w:color="auto"/>
        <w:left w:val="none" w:sz="0" w:space="0" w:color="auto"/>
        <w:bottom w:val="none" w:sz="0" w:space="0" w:color="auto"/>
        <w:right w:val="none" w:sz="0" w:space="0" w:color="auto"/>
      </w:divBdr>
    </w:div>
    <w:div w:id="747531814">
      <w:bodyDiv w:val="1"/>
      <w:marLeft w:val="0"/>
      <w:marRight w:val="0"/>
      <w:marTop w:val="0"/>
      <w:marBottom w:val="0"/>
      <w:divBdr>
        <w:top w:val="none" w:sz="0" w:space="0" w:color="auto"/>
        <w:left w:val="none" w:sz="0" w:space="0" w:color="auto"/>
        <w:bottom w:val="none" w:sz="0" w:space="0" w:color="auto"/>
        <w:right w:val="none" w:sz="0" w:space="0" w:color="auto"/>
      </w:divBdr>
    </w:div>
    <w:div w:id="751663930">
      <w:bodyDiv w:val="1"/>
      <w:marLeft w:val="0"/>
      <w:marRight w:val="0"/>
      <w:marTop w:val="0"/>
      <w:marBottom w:val="0"/>
      <w:divBdr>
        <w:top w:val="none" w:sz="0" w:space="0" w:color="auto"/>
        <w:left w:val="none" w:sz="0" w:space="0" w:color="auto"/>
        <w:bottom w:val="none" w:sz="0" w:space="0" w:color="auto"/>
        <w:right w:val="none" w:sz="0" w:space="0" w:color="auto"/>
      </w:divBdr>
    </w:div>
    <w:div w:id="754476918">
      <w:bodyDiv w:val="1"/>
      <w:marLeft w:val="0"/>
      <w:marRight w:val="0"/>
      <w:marTop w:val="0"/>
      <w:marBottom w:val="0"/>
      <w:divBdr>
        <w:top w:val="none" w:sz="0" w:space="0" w:color="auto"/>
        <w:left w:val="none" w:sz="0" w:space="0" w:color="auto"/>
        <w:bottom w:val="none" w:sz="0" w:space="0" w:color="auto"/>
        <w:right w:val="none" w:sz="0" w:space="0" w:color="auto"/>
      </w:divBdr>
    </w:div>
    <w:div w:id="761101929">
      <w:bodyDiv w:val="1"/>
      <w:marLeft w:val="0"/>
      <w:marRight w:val="0"/>
      <w:marTop w:val="0"/>
      <w:marBottom w:val="0"/>
      <w:divBdr>
        <w:top w:val="none" w:sz="0" w:space="0" w:color="auto"/>
        <w:left w:val="none" w:sz="0" w:space="0" w:color="auto"/>
        <w:bottom w:val="none" w:sz="0" w:space="0" w:color="auto"/>
        <w:right w:val="none" w:sz="0" w:space="0" w:color="auto"/>
      </w:divBdr>
    </w:div>
    <w:div w:id="767771080">
      <w:bodyDiv w:val="1"/>
      <w:marLeft w:val="0"/>
      <w:marRight w:val="0"/>
      <w:marTop w:val="0"/>
      <w:marBottom w:val="0"/>
      <w:divBdr>
        <w:top w:val="none" w:sz="0" w:space="0" w:color="auto"/>
        <w:left w:val="none" w:sz="0" w:space="0" w:color="auto"/>
        <w:bottom w:val="none" w:sz="0" w:space="0" w:color="auto"/>
        <w:right w:val="none" w:sz="0" w:space="0" w:color="auto"/>
      </w:divBdr>
    </w:div>
    <w:div w:id="774443085">
      <w:bodyDiv w:val="1"/>
      <w:marLeft w:val="0"/>
      <w:marRight w:val="0"/>
      <w:marTop w:val="0"/>
      <w:marBottom w:val="0"/>
      <w:divBdr>
        <w:top w:val="none" w:sz="0" w:space="0" w:color="auto"/>
        <w:left w:val="none" w:sz="0" w:space="0" w:color="auto"/>
        <w:bottom w:val="none" w:sz="0" w:space="0" w:color="auto"/>
        <w:right w:val="none" w:sz="0" w:space="0" w:color="auto"/>
      </w:divBdr>
    </w:div>
    <w:div w:id="776946580">
      <w:bodyDiv w:val="1"/>
      <w:marLeft w:val="0"/>
      <w:marRight w:val="0"/>
      <w:marTop w:val="0"/>
      <w:marBottom w:val="0"/>
      <w:divBdr>
        <w:top w:val="none" w:sz="0" w:space="0" w:color="auto"/>
        <w:left w:val="none" w:sz="0" w:space="0" w:color="auto"/>
        <w:bottom w:val="none" w:sz="0" w:space="0" w:color="auto"/>
        <w:right w:val="none" w:sz="0" w:space="0" w:color="auto"/>
      </w:divBdr>
      <w:divsChild>
        <w:div w:id="1592203267">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779104466">
      <w:bodyDiv w:val="1"/>
      <w:marLeft w:val="0"/>
      <w:marRight w:val="0"/>
      <w:marTop w:val="0"/>
      <w:marBottom w:val="0"/>
      <w:divBdr>
        <w:top w:val="none" w:sz="0" w:space="0" w:color="auto"/>
        <w:left w:val="none" w:sz="0" w:space="0" w:color="auto"/>
        <w:bottom w:val="none" w:sz="0" w:space="0" w:color="auto"/>
        <w:right w:val="none" w:sz="0" w:space="0" w:color="auto"/>
      </w:divBdr>
    </w:div>
    <w:div w:id="781075618">
      <w:bodyDiv w:val="1"/>
      <w:marLeft w:val="0"/>
      <w:marRight w:val="0"/>
      <w:marTop w:val="0"/>
      <w:marBottom w:val="0"/>
      <w:divBdr>
        <w:top w:val="none" w:sz="0" w:space="0" w:color="auto"/>
        <w:left w:val="none" w:sz="0" w:space="0" w:color="auto"/>
        <w:bottom w:val="none" w:sz="0" w:space="0" w:color="auto"/>
        <w:right w:val="none" w:sz="0" w:space="0" w:color="auto"/>
      </w:divBdr>
    </w:div>
    <w:div w:id="781732608">
      <w:bodyDiv w:val="1"/>
      <w:marLeft w:val="0"/>
      <w:marRight w:val="0"/>
      <w:marTop w:val="0"/>
      <w:marBottom w:val="0"/>
      <w:divBdr>
        <w:top w:val="none" w:sz="0" w:space="0" w:color="auto"/>
        <w:left w:val="none" w:sz="0" w:space="0" w:color="auto"/>
        <w:bottom w:val="none" w:sz="0" w:space="0" w:color="auto"/>
        <w:right w:val="none" w:sz="0" w:space="0" w:color="auto"/>
      </w:divBdr>
    </w:div>
    <w:div w:id="782649771">
      <w:bodyDiv w:val="1"/>
      <w:marLeft w:val="0"/>
      <w:marRight w:val="0"/>
      <w:marTop w:val="0"/>
      <w:marBottom w:val="0"/>
      <w:divBdr>
        <w:top w:val="none" w:sz="0" w:space="0" w:color="auto"/>
        <w:left w:val="none" w:sz="0" w:space="0" w:color="auto"/>
        <w:bottom w:val="none" w:sz="0" w:space="0" w:color="auto"/>
        <w:right w:val="none" w:sz="0" w:space="0" w:color="auto"/>
      </w:divBdr>
    </w:div>
    <w:div w:id="790899580">
      <w:bodyDiv w:val="1"/>
      <w:marLeft w:val="0"/>
      <w:marRight w:val="0"/>
      <w:marTop w:val="0"/>
      <w:marBottom w:val="0"/>
      <w:divBdr>
        <w:top w:val="none" w:sz="0" w:space="0" w:color="auto"/>
        <w:left w:val="none" w:sz="0" w:space="0" w:color="auto"/>
        <w:bottom w:val="none" w:sz="0" w:space="0" w:color="auto"/>
        <w:right w:val="none" w:sz="0" w:space="0" w:color="auto"/>
      </w:divBdr>
      <w:divsChild>
        <w:div w:id="1424955882">
          <w:marLeft w:val="0"/>
          <w:marRight w:val="0"/>
          <w:marTop w:val="0"/>
          <w:marBottom w:val="0"/>
          <w:divBdr>
            <w:top w:val="none" w:sz="0" w:space="0" w:color="auto"/>
            <w:left w:val="none" w:sz="0" w:space="0" w:color="auto"/>
            <w:bottom w:val="none" w:sz="0" w:space="0" w:color="auto"/>
            <w:right w:val="none" w:sz="0" w:space="0" w:color="auto"/>
          </w:divBdr>
          <w:divsChild>
            <w:div w:id="518129326">
              <w:marLeft w:val="0"/>
              <w:marRight w:val="0"/>
              <w:marTop w:val="0"/>
              <w:marBottom w:val="0"/>
              <w:divBdr>
                <w:top w:val="none" w:sz="0" w:space="0" w:color="auto"/>
                <w:left w:val="none" w:sz="0" w:space="0" w:color="auto"/>
                <w:bottom w:val="none" w:sz="0" w:space="0" w:color="auto"/>
                <w:right w:val="none" w:sz="0" w:space="0" w:color="auto"/>
              </w:divBdr>
              <w:divsChild>
                <w:div w:id="1572499421">
                  <w:marLeft w:val="0"/>
                  <w:marRight w:val="0"/>
                  <w:marTop w:val="0"/>
                  <w:marBottom w:val="0"/>
                  <w:divBdr>
                    <w:top w:val="none" w:sz="0" w:space="0" w:color="auto"/>
                    <w:left w:val="none" w:sz="0" w:space="0" w:color="auto"/>
                    <w:bottom w:val="none" w:sz="0" w:space="0" w:color="auto"/>
                    <w:right w:val="none" w:sz="0" w:space="0" w:color="auto"/>
                  </w:divBdr>
                  <w:divsChild>
                    <w:div w:id="142148484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400840">
      <w:bodyDiv w:val="1"/>
      <w:marLeft w:val="0"/>
      <w:marRight w:val="0"/>
      <w:marTop w:val="0"/>
      <w:marBottom w:val="0"/>
      <w:divBdr>
        <w:top w:val="none" w:sz="0" w:space="0" w:color="auto"/>
        <w:left w:val="none" w:sz="0" w:space="0" w:color="auto"/>
        <w:bottom w:val="none" w:sz="0" w:space="0" w:color="auto"/>
        <w:right w:val="none" w:sz="0" w:space="0" w:color="auto"/>
      </w:divBdr>
    </w:div>
    <w:div w:id="796995484">
      <w:bodyDiv w:val="1"/>
      <w:marLeft w:val="0"/>
      <w:marRight w:val="0"/>
      <w:marTop w:val="0"/>
      <w:marBottom w:val="0"/>
      <w:divBdr>
        <w:top w:val="none" w:sz="0" w:space="0" w:color="auto"/>
        <w:left w:val="none" w:sz="0" w:space="0" w:color="auto"/>
        <w:bottom w:val="none" w:sz="0" w:space="0" w:color="auto"/>
        <w:right w:val="none" w:sz="0" w:space="0" w:color="auto"/>
      </w:divBdr>
    </w:div>
    <w:div w:id="797339541">
      <w:bodyDiv w:val="1"/>
      <w:marLeft w:val="0"/>
      <w:marRight w:val="0"/>
      <w:marTop w:val="0"/>
      <w:marBottom w:val="0"/>
      <w:divBdr>
        <w:top w:val="none" w:sz="0" w:space="0" w:color="auto"/>
        <w:left w:val="none" w:sz="0" w:space="0" w:color="auto"/>
        <w:bottom w:val="none" w:sz="0" w:space="0" w:color="auto"/>
        <w:right w:val="none" w:sz="0" w:space="0" w:color="auto"/>
      </w:divBdr>
    </w:div>
    <w:div w:id="798761100">
      <w:bodyDiv w:val="1"/>
      <w:marLeft w:val="0"/>
      <w:marRight w:val="0"/>
      <w:marTop w:val="0"/>
      <w:marBottom w:val="0"/>
      <w:divBdr>
        <w:top w:val="none" w:sz="0" w:space="0" w:color="auto"/>
        <w:left w:val="none" w:sz="0" w:space="0" w:color="auto"/>
        <w:bottom w:val="none" w:sz="0" w:space="0" w:color="auto"/>
        <w:right w:val="none" w:sz="0" w:space="0" w:color="auto"/>
      </w:divBdr>
    </w:div>
    <w:div w:id="800155762">
      <w:bodyDiv w:val="1"/>
      <w:marLeft w:val="0"/>
      <w:marRight w:val="0"/>
      <w:marTop w:val="0"/>
      <w:marBottom w:val="0"/>
      <w:divBdr>
        <w:top w:val="none" w:sz="0" w:space="0" w:color="auto"/>
        <w:left w:val="none" w:sz="0" w:space="0" w:color="auto"/>
        <w:bottom w:val="none" w:sz="0" w:space="0" w:color="auto"/>
        <w:right w:val="none" w:sz="0" w:space="0" w:color="auto"/>
      </w:divBdr>
    </w:div>
    <w:div w:id="802115830">
      <w:bodyDiv w:val="1"/>
      <w:marLeft w:val="0"/>
      <w:marRight w:val="0"/>
      <w:marTop w:val="0"/>
      <w:marBottom w:val="0"/>
      <w:divBdr>
        <w:top w:val="none" w:sz="0" w:space="0" w:color="auto"/>
        <w:left w:val="none" w:sz="0" w:space="0" w:color="auto"/>
        <w:bottom w:val="none" w:sz="0" w:space="0" w:color="auto"/>
        <w:right w:val="none" w:sz="0" w:space="0" w:color="auto"/>
      </w:divBdr>
    </w:div>
    <w:div w:id="807817375">
      <w:bodyDiv w:val="1"/>
      <w:marLeft w:val="0"/>
      <w:marRight w:val="0"/>
      <w:marTop w:val="0"/>
      <w:marBottom w:val="0"/>
      <w:divBdr>
        <w:top w:val="none" w:sz="0" w:space="0" w:color="auto"/>
        <w:left w:val="none" w:sz="0" w:space="0" w:color="auto"/>
        <w:bottom w:val="none" w:sz="0" w:space="0" w:color="auto"/>
        <w:right w:val="none" w:sz="0" w:space="0" w:color="auto"/>
      </w:divBdr>
      <w:divsChild>
        <w:div w:id="60242512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812596639">
      <w:bodyDiv w:val="1"/>
      <w:marLeft w:val="0"/>
      <w:marRight w:val="0"/>
      <w:marTop w:val="0"/>
      <w:marBottom w:val="0"/>
      <w:divBdr>
        <w:top w:val="none" w:sz="0" w:space="0" w:color="auto"/>
        <w:left w:val="none" w:sz="0" w:space="0" w:color="auto"/>
        <w:bottom w:val="none" w:sz="0" w:space="0" w:color="auto"/>
        <w:right w:val="none" w:sz="0" w:space="0" w:color="auto"/>
      </w:divBdr>
      <w:divsChild>
        <w:div w:id="233206813">
          <w:marLeft w:val="0"/>
          <w:marRight w:val="0"/>
          <w:marTop w:val="0"/>
          <w:marBottom w:val="387"/>
          <w:divBdr>
            <w:top w:val="none" w:sz="0" w:space="0" w:color="auto"/>
            <w:left w:val="none" w:sz="0" w:space="0" w:color="auto"/>
            <w:bottom w:val="none" w:sz="0" w:space="0" w:color="auto"/>
            <w:right w:val="none" w:sz="0" w:space="0" w:color="auto"/>
          </w:divBdr>
          <w:divsChild>
            <w:div w:id="6957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3557">
      <w:bodyDiv w:val="1"/>
      <w:marLeft w:val="0"/>
      <w:marRight w:val="0"/>
      <w:marTop w:val="0"/>
      <w:marBottom w:val="0"/>
      <w:divBdr>
        <w:top w:val="none" w:sz="0" w:space="0" w:color="auto"/>
        <w:left w:val="none" w:sz="0" w:space="0" w:color="auto"/>
        <w:bottom w:val="none" w:sz="0" w:space="0" w:color="auto"/>
        <w:right w:val="none" w:sz="0" w:space="0" w:color="auto"/>
      </w:divBdr>
    </w:div>
    <w:div w:id="815493374">
      <w:bodyDiv w:val="1"/>
      <w:marLeft w:val="0"/>
      <w:marRight w:val="0"/>
      <w:marTop w:val="0"/>
      <w:marBottom w:val="0"/>
      <w:divBdr>
        <w:top w:val="none" w:sz="0" w:space="0" w:color="auto"/>
        <w:left w:val="none" w:sz="0" w:space="0" w:color="auto"/>
        <w:bottom w:val="none" w:sz="0" w:space="0" w:color="auto"/>
        <w:right w:val="none" w:sz="0" w:space="0" w:color="auto"/>
      </w:divBdr>
    </w:div>
    <w:div w:id="816191300">
      <w:bodyDiv w:val="1"/>
      <w:marLeft w:val="0"/>
      <w:marRight w:val="0"/>
      <w:marTop w:val="0"/>
      <w:marBottom w:val="0"/>
      <w:divBdr>
        <w:top w:val="none" w:sz="0" w:space="0" w:color="auto"/>
        <w:left w:val="none" w:sz="0" w:space="0" w:color="auto"/>
        <w:bottom w:val="none" w:sz="0" w:space="0" w:color="auto"/>
        <w:right w:val="none" w:sz="0" w:space="0" w:color="auto"/>
      </w:divBdr>
    </w:div>
    <w:div w:id="821431292">
      <w:bodyDiv w:val="1"/>
      <w:marLeft w:val="0"/>
      <w:marRight w:val="0"/>
      <w:marTop w:val="0"/>
      <w:marBottom w:val="0"/>
      <w:divBdr>
        <w:top w:val="none" w:sz="0" w:space="0" w:color="auto"/>
        <w:left w:val="none" w:sz="0" w:space="0" w:color="auto"/>
        <w:bottom w:val="none" w:sz="0" w:space="0" w:color="auto"/>
        <w:right w:val="none" w:sz="0" w:space="0" w:color="auto"/>
      </w:divBdr>
    </w:div>
    <w:div w:id="821889385">
      <w:bodyDiv w:val="1"/>
      <w:marLeft w:val="0"/>
      <w:marRight w:val="0"/>
      <w:marTop w:val="0"/>
      <w:marBottom w:val="0"/>
      <w:divBdr>
        <w:top w:val="none" w:sz="0" w:space="0" w:color="auto"/>
        <w:left w:val="none" w:sz="0" w:space="0" w:color="auto"/>
        <w:bottom w:val="none" w:sz="0" w:space="0" w:color="auto"/>
        <w:right w:val="none" w:sz="0" w:space="0" w:color="auto"/>
      </w:divBdr>
    </w:div>
    <w:div w:id="822894581">
      <w:bodyDiv w:val="1"/>
      <w:marLeft w:val="0"/>
      <w:marRight w:val="0"/>
      <w:marTop w:val="0"/>
      <w:marBottom w:val="0"/>
      <w:divBdr>
        <w:top w:val="none" w:sz="0" w:space="0" w:color="auto"/>
        <w:left w:val="none" w:sz="0" w:space="0" w:color="auto"/>
        <w:bottom w:val="none" w:sz="0" w:space="0" w:color="auto"/>
        <w:right w:val="none" w:sz="0" w:space="0" w:color="auto"/>
      </w:divBdr>
    </w:div>
    <w:div w:id="826937029">
      <w:bodyDiv w:val="1"/>
      <w:marLeft w:val="0"/>
      <w:marRight w:val="0"/>
      <w:marTop w:val="0"/>
      <w:marBottom w:val="0"/>
      <w:divBdr>
        <w:top w:val="none" w:sz="0" w:space="0" w:color="auto"/>
        <w:left w:val="none" w:sz="0" w:space="0" w:color="auto"/>
        <w:bottom w:val="none" w:sz="0" w:space="0" w:color="auto"/>
        <w:right w:val="none" w:sz="0" w:space="0" w:color="auto"/>
      </w:divBdr>
    </w:div>
    <w:div w:id="831721675">
      <w:bodyDiv w:val="1"/>
      <w:marLeft w:val="0"/>
      <w:marRight w:val="0"/>
      <w:marTop w:val="0"/>
      <w:marBottom w:val="0"/>
      <w:divBdr>
        <w:top w:val="none" w:sz="0" w:space="0" w:color="auto"/>
        <w:left w:val="none" w:sz="0" w:space="0" w:color="auto"/>
        <w:bottom w:val="none" w:sz="0" w:space="0" w:color="auto"/>
        <w:right w:val="none" w:sz="0" w:space="0" w:color="auto"/>
      </w:divBdr>
    </w:div>
    <w:div w:id="833030576">
      <w:bodyDiv w:val="1"/>
      <w:marLeft w:val="0"/>
      <w:marRight w:val="0"/>
      <w:marTop w:val="0"/>
      <w:marBottom w:val="0"/>
      <w:divBdr>
        <w:top w:val="none" w:sz="0" w:space="0" w:color="auto"/>
        <w:left w:val="none" w:sz="0" w:space="0" w:color="auto"/>
        <w:bottom w:val="none" w:sz="0" w:space="0" w:color="auto"/>
        <w:right w:val="none" w:sz="0" w:space="0" w:color="auto"/>
      </w:divBdr>
    </w:div>
    <w:div w:id="834807130">
      <w:bodyDiv w:val="1"/>
      <w:marLeft w:val="0"/>
      <w:marRight w:val="0"/>
      <w:marTop w:val="0"/>
      <w:marBottom w:val="0"/>
      <w:divBdr>
        <w:top w:val="none" w:sz="0" w:space="0" w:color="auto"/>
        <w:left w:val="none" w:sz="0" w:space="0" w:color="auto"/>
        <w:bottom w:val="none" w:sz="0" w:space="0" w:color="auto"/>
        <w:right w:val="none" w:sz="0" w:space="0" w:color="auto"/>
      </w:divBdr>
    </w:div>
    <w:div w:id="836922404">
      <w:bodyDiv w:val="1"/>
      <w:marLeft w:val="0"/>
      <w:marRight w:val="0"/>
      <w:marTop w:val="0"/>
      <w:marBottom w:val="0"/>
      <w:divBdr>
        <w:top w:val="none" w:sz="0" w:space="0" w:color="auto"/>
        <w:left w:val="none" w:sz="0" w:space="0" w:color="auto"/>
        <w:bottom w:val="none" w:sz="0" w:space="0" w:color="auto"/>
        <w:right w:val="none" w:sz="0" w:space="0" w:color="auto"/>
      </w:divBdr>
    </w:div>
    <w:div w:id="839270767">
      <w:bodyDiv w:val="1"/>
      <w:marLeft w:val="0"/>
      <w:marRight w:val="0"/>
      <w:marTop w:val="0"/>
      <w:marBottom w:val="0"/>
      <w:divBdr>
        <w:top w:val="none" w:sz="0" w:space="0" w:color="auto"/>
        <w:left w:val="none" w:sz="0" w:space="0" w:color="auto"/>
        <w:bottom w:val="none" w:sz="0" w:space="0" w:color="auto"/>
        <w:right w:val="none" w:sz="0" w:space="0" w:color="auto"/>
      </w:divBdr>
    </w:div>
    <w:div w:id="840588504">
      <w:bodyDiv w:val="1"/>
      <w:marLeft w:val="0"/>
      <w:marRight w:val="0"/>
      <w:marTop w:val="0"/>
      <w:marBottom w:val="0"/>
      <w:divBdr>
        <w:top w:val="none" w:sz="0" w:space="0" w:color="auto"/>
        <w:left w:val="none" w:sz="0" w:space="0" w:color="auto"/>
        <w:bottom w:val="none" w:sz="0" w:space="0" w:color="auto"/>
        <w:right w:val="none" w:sz="0" w:space="0" w:color="auto"/>
      </w:divBdr>
    </w:div>
    <w:div w:id="840774345">
      <w:bodyDiv w:val="1"/>
      <w:marLeft w:val="0"/>
      <w:marRight w:val="0"/>
      <w:marTop w:val="0"/>
      <w:marBottom w:val="0"/>
      <w:divBdr>
        <w:top w:val="none" w:sz="0" w:space="0" w:color="auto"/>
        <w:left w:val="none" w:sz="0" w:space="0" w:color="auto"/>
        <w:bottom w:val="none" w:sz="0" w:space="0" w:color="auto"/>
        <w:right w:val="none" w:sz="0" w:space="0" w:color="auto"/>
      </w:divBdr>
    </w:div>
    <w:div w:id="842546953">
      <w:bodyDiv w:val="1"/>
      <w:marLeft w:val="0"/>
      <w:marRight w:val="0"/>
      <w:marTop w:val="0"/>
      <w:marBottom w:val="0"/>
      <w:divBdr>
        <w:top w:val="none" w:sz="0" w:space="0" w:color="auto"/>
        <w:left w:val="none" w:sz="0" w:space="0" w:color="auto"/>
        <w:bottom w:val="none" w:sz="0" w:space="0" w:color="auto"/>
        <w:right w:val="none" w:sz="0" w:space="0" w:color="auto"/>
      </w:divBdr>
    </w:div>
    <w:div w:id="851266182">
      <w:bodyDiv w:val="1"/>
      <w:marLeft w:val="0"/>
      <w:marRight w:val="0"/>
      <w:marTop w:val="0"/>
      <w:marBottom w:val="0"/>
      <w:divBdr>
        <w:top w:val="none" w:sz="0" w:space="0" w:color="auto"/>
        <w:left w:val="none" w:sz="0" w:space="0" w:color="auto"/>
        <w:bottom w:val="none" w:sz="0" w:space="0" w:color="auto"/>
        <w:right w:val="none" w:sz="0" w:space="0" w:color="auto"/>
      </w:divBdr>
    </w:div>
    <w:div w:id="854153494">
      <w:bodyDiv w:val="1"/>
      <w:marLeft w:val="0"/>
      <w:marRight w:val="0"/>
      <w:marTop w:val="0"/>
      <w:marBottom w:val="0"/>
      <w:divBdr>
        <w:top w:val="none" w:sz="0" w:space="0" w:color="auto"/>
        <w:left w:val="none" w:sz="0" w:space="0" w:color="auto"/>
        <w:bottom w:val="none" w:sz="0" w:space="0" w:color="auto"/>
        <w:right w:val="none" w:sz="0" w:space="0" w:color="auto"/>
      </w:divBdr>
    </w:div>
    <w:div w:id="855004175">
      <w:bodyDiv w:val="1"/>
      <w:marLeft w:val="0"/>
      <w:marRight w:val="0"/>
      <w:marTop w:val="0"/>
      <w:marBottom w:val="0"/>
      <w:divBdr>
        <w:top w:val="none" w:sz="0" w:space="0" w:color="auto"/>
        <w:left w:val="none" w:sz="0" w:space="0" w:color="auto"/>
        <w:bottom w:val="none" w:sz="0" w:space="0" w:color="auto"/>
        <w:right w:val="none" w:sz="0" w:space="0" w:color="auto"/>
      </w:divBdr>
      <w:divsChild>
        <w:div w:id="1950697964">
          <w:marLeft w:val="0"/>
          <w:marRight w:val="0"/>
          <w:marTop w:val="0"/>
          <w:marBottom w:val="375"/>
          <w:divBdr>
            <w:top w:val="none" w:sz="0" w:space="0" w:color="auto"/>
            <w:left w:val="none" w:sz="0" w:space="0" w:color="auto"/>
            <w:bottom w:val="none" w:sz="0" w:space="0" w:color="auto"/>
            <w:right w:val="none" w:sz="0" w:space="0" w:color="auto"/>
          </w:divBdr>
        </w:div>
        <w:div w:id="236868987">
          <w:marLeft w:val="0"/>
          <w:marRight w:val="0"/>
          <w:marTop w:val="0"/>
          <w:marBottom w:val="375"/>
          <w:divBdr>
            <w:top w:val="none" w:sz="0" w:space="0" w:color="auto"/>
            <w:left w:val="none" w:sz="0" w:space="0" w:color="auto"/>
            <w:bottom w:val="none" w:sz="0" w:space="0" w:color="auto"/>
            <w:right w:val="none" w:sz="0" w:space="0" w:color="auto"/>
          </w:divBdr>
        </w:div>
        <w:div w:id="1975939905">
          <w:marLeft w:val="0"/>
          <w:marRight w:val="0"/>
          <w:marTop w:val="0"/>
          <w:marBottom w:val="375"/>
          <w:divBdr>
            <w:top w:val="none" w:sz="0" w:space="0" w:color="auto"/>
            <w:left w:val="none" w:sz="0" w:space="0" w:color="auto"/>
            <w:bottom w:val="none" w:sz="0" w:space="0" w:color="auto"/>
            <w:right w:val="none" w:sz="0" w:space="0" w:color="auto"/>
          </w:divBdr>
        </w:div>
      </w:divsChild>
    </w:div>
    <w:div w:id="855536572">
      <w:bodyDiv w:val="1"/>
      <w:marLeft w:val="0"/>
      <w:marRight w:val="0"/>
      <w:marTop w:val="0"/>
      <w:marBottom w:val="0"/>
      <w:divBdr>
        <w:top w:val="none" w:sz="0" w:space="0" w:color="auto"/>
        <w:left w:val="none" w:sz="0" w:space="0" w:color="auto"/>
        <w:bottom w:val="none" w:sz="0" w:space="0" w:color="auto"/>
        <w:right w:val="none" w:sz="0" w:space="0" w:color="auto"/>
      </w:divBdr>
    </w:div>
    <w:div w:id="856889037">
      <w:bodyDiv w:val="1"/>
      <w:marLeft w:val="0"/>
      <w:marRight w:val="0"/>
      <w:marTop w:val="0"/>
      <w:marBottom w:val="0"/>
      <w:divBdr>
        <w:top w:val="none" w:sz="0" w:space="0" w:color="auto"/>
        <w:left w:val="none" w:sz="0" w:space="0" w:color="auto"/>
        <w:bottom w:val="none" w:sz="0" w:space="0" w:color="auto"/>
        <w:right w:val="none" w:sz="0" w:space="0" w:color="auto"/>
      </w:divBdr>
    </w:div>
    <w:div w:id="858396588">
      <w:bodyDiv w:val="1"/>
      <w:marLeft w:val="0"/>
      <w:marRight w:val="0"/>
      <w:marTop w:val="0"/>
      <w:marBottom w:val="0"/>
      <w:divBdr>
        <w:top w:val="none" w:sz="0" w:space="0" w:color="auto"/>
        <w:left w:val="none" w:sz="0" w:space="0" w:color="auto"/>
        <w:bottom w:val="none" w:sz="0" w:space="0" w:color="auto"/>
        <w:right w:val="none" w:sz="0" w:space="0" w:color="auto"/>
      </w:divBdr>
    </w:div>
    <w:div w:id="862861651">
      <w:bodyDiv w:val="1"/>
      <w:marLeft w:val="0"/>
      <w:marRight w:val="0"/>
      <w:marTop w:val="0"/>
      <w:marBottom w:val="0"/>
      <w:divBdr>
        <w:top w:val="none" w:sz="0" w:space="0" w:color="auto"/>
        <w:left w:val="none" w:sz="0" w:space="0" w:color="auto"/>
        <w:bottom w:val="none" w:sz="0" w:space="0" w:color="auto"/>
        <w:right w:val="none" w:sz="0" w:space="0" w:color="auto"/>
      </w:divBdr>
      <w:divsChild>
        <w:div w:id="268853969">
          <w:marLeft w:val="0"/>
          <w:marRight w:val="0"/>
          <w:marTop w:val="240"/>
          <w:marBottom w:val="240"/>
          <w:divBdr>
            <w:top w:val="none" w:sz="0" w:space="0" w:color="auto"/>
            <w:left w:val="none" w:sz="0" w:space="0" w:color="auto"/>
            <w:bottom w:val="none" w:sz="0" w:space="0" w:color="auto"/>
            <w:right w:val="none" w:sz="0" w:space="0" w:color="auto"/>
          </w:divBdr>
        </w:div>
        <w:div w:id="236943983">
          <w:marLeft w:val="0"/>
          <w:marRight w:val="0"/>
          <w:marTop w:val="240"/>
          <w:marBottom w:val="240"/>
          <w:divBdr>
            <w:top w:val="none" w:sz="0" w:space="0" w:color="auto"/>
            <w:left w:val="none" w:sz="0" w:space="0" w:color="auto"/>
            <w:bottom w:val="none" w:sz="0" w:space="0" w:color="auto"/>
            <w:right w:val="none" w:sz="0" w:space="0" w:color="auto"/>
          </w:divBdr>
        </w:div>
      </w:divsChild>
    </w:div>
    <w:div w:id="866794764">
      <w:bodyDiv w:val="1"/>
      <w:marLeft w:val="0"/>
      <w:marRight w:val="0"/>
      <w:marTop w:val="0"/>
      <w:marBottom w:val="0"/>
      <w:divBdr>
        <w:top w:val="none" w:sz="0" w:space="0" w:color="auto"/>
        <w:left w:val="none" w:sz="0" w:space="0" w:color="auto"/>
        <w:bottom w:val="none" w:sz="0" w:space="0" w:color="auto"/>
        <w:right w:val="none" w:sz="0" w:space="0" w:color="auto"/>
      </w:divBdr>
    </w:div>
    <w:div w:id="867177798">
      <w:bodyDiv w:val="1"/>
      <w:marLeft w:val="0"/>
      <w:marRight w:val="0"/>
      <w:marTop w:val="0"/>
      <w:marBottom w:val="0"/>
      <w:divBdr>
        <w:top w:val="none" w:sz="0" w:space="0" w:color="auto"/>
        <w:left w:val="none" w:sz="0" w:space="0" w:color="auto"/>
        <w:bottom w:val="none" w:sz="0" w:space="0" w:color="auto"/>
        <w:right w:val="none" w:sz="0" w:space="0" w:color="auto"/>
      </w:divBdr>
    </w:div>
    <w:div w:id="868102329">
      <w:bodyDiv w:val="1"/>
      <w:marLeft w:val="0"/>
      <w:marRight w:val="0"/>
      <w:marTop w:val="0"/>
      <w:marBottom w:val="0"/>
      <w:divBdr>
        <w:top w:val="none" w:sz="0" w:space="0" w:color="auto"/>
        <w:left w:val="none" w:sz="0" w:space="0" w:color="auto"/>
        <w:bottom w:val="none" w:sz="0" w:space="0" w:color="auto"/>
        <w:right w:val="none" w:sz="0" w:space="0" w:color="auto"/>
      </w:divBdr>
    </w:div>
    <w:div w:id="870729167">
      <w:bodyDiv w:val="1"/>
      <w:marLeft w:val="0"/>
      <w:marRight w:val="0"/>
      <w:marTop w:val="0"/>
      <w:marBottom w:val="0"/>
      <w:divBdr>
        <w:top w:val="none" w:sz="0" w:space="0" w:color="auto"/>
        <w:left w:val="none" w:sz="0" w:space="0" w:color="auto"/>
        <w:bottom w:val="none" w:sz="0" w:space="0" w:color="auto"/>
        <w:right w:val="none" w:sz="0" w:space="0" w:color="auto"/>
      </w:divBdr>
    </w:div>
    <w:div w:id="871844745">
      <w:bodyDiv w:val="1"/>
      <w:marLeft w:val="0"/>
      <w:marRight w:val="0"/>
      <w:marTop w:val="0"/>
      <w:marBottom w:val="0"/>
      <w:divBdr>
        <w:top w:val="none" w:sz="0" w:space="0" w:color="auto"/>
        <w:left w:val="none" w:sz="0" w:space="0" w:color="auto"/>
        <w:bottom w:val="none" w:sz="0" w:space="0" w:color="auto"/>
        <w:right w:val="none" w:sz="0" w:space="0" w:color="auto"/>
      </w:divBdr>
    </w:div>
    <w:div w:id="873201780">
      <w:bodyDiv w:val="1"/>
      <w:marLeft w:val="0"/>
      <w:marRight w:val="0"/>
      <w:marTop w:val="0"/>
      <w:marBottom w:val="0"/>
      <w:divBdr>
        <w:top w:val="none" w:sz="0" w:space="0" w:color="auto"/>
        <w:left w:val="none" w:sz="0" w:space="0" w:color="auto"/>
        <w:bottom w:val="none" w:sz="0" w:space="0" w:color="auto"/>
        <w:right w:val="none" w:sz="0" w:space="0" w:color="auto"/>
      </w:divBdr>
    </w:div>
    <w:div w:id="879706220">
      <w:bodyDiv w:val="1"/>
      <w:marLeft w:val="0"/>
      <w:marRight w:val="0"/>
      <w:marTop w:val="0"/>
      <w:marBottom w:val="0"/>
      <w:divBdr>
        <w:top w:val="none" w:sz="0" w:space="0" w:color="auto"/>
        <w:left w:val="none" w:sz="0" w:space="0" w:color="auto"/>
        <w:bottom w:val="none" w:sz="0" w:space="0" w:color="auto"/>
        <w:right w:val="none" w:sz="0" w:space="0" w:color="auto"/>
      </w:divBdr>
    </w:div>
    <w:div w:id="882207202">
      <w:bodyDiv w:val="1"/>
      <w:marLeft w:val="0"/>
      <w:marRight w:val="0"/>
      <w:marTop w:val="0"/>
      <w:marBottom w:val="0"/>
      <w:divBdr>
        <w:top w:val="none" w:sz="0" w:space="0" w:color="auto"/>
        <w:left w:val="none" w:sz="0" w:space="0" w:color="auto"/>
        <w:bottom w:val="none" w:sz="0" w:space="0" w:color="auto"/>
        <w:right w:val="none" w:sz="0" w:space="0" w:color="auto"/>
      </w:divBdr>
    </w:div>
    <w:div w:id="882865474">
      <w:bodyDiv w:val="1"/>
      <w:marLeft w:val="0"/>
      <w:marRight w:val="0"/>
      <w:marTop w:val="0"/>
      <w:marBottom w:val="0"/>
      <w:divBdr>
        <w:top w:val="none" w:sz="0" w:space="0" w:color="auto"/>
        <w:left w:val="none" w:sz="0" w:space="0" w:color="auto"/>
        <w:bottom w:val="none" w:sz="0" w:space="0" w:color="auto"/>
        <w:right w:val="none" w:sz="0" w:space="0" w:color="auto"/>
      </w:divBdr>
    </w:div>
    <w:div w:id="883256738">
      <w:bodyDiv w:val="1"/>
      <w:marLeft w:val="0"/>
      <w:marRight w:val="0"/>
      <w:marTop w:val="0"/>
      <w:marBottom w:val="0"/>
      <w:divBdr>
        <w:top w:val="none" w:sz="0" w:space="0" w:color="auto"/>
        <w:left w:val="none" w:sz="0" w:space="0" w:color="auto"/>
        <w:bottom w:val="none" w:sz="0" w:space="0" w:color="auto"/>
        <w:right w:val="none" w:sz="0" w:space="0" w:color="auto"/>
      </w:divBdr>
    </w:div>
    <w:div w:id="888415256">
      <w:bodyDiv w:val="1"/>
      <w:marLeft w:val="0"/>
      <w:marRight w:val="0"/>
      <w:marTop w:val="0"/>
      <w:marBottom w:val="0"/>
      <w:divBdr>
        <w:top w:val="none" w:sz="0" w:space="0" w:color="auto"/>
        <w:left w:val="none" w:sz="0" w:space="0" w:color="auto"/>
        <w:bottom w:val="none" w:sz="0" w:space="0" w:color="auto"/>
        <w:right w:val="none" w:sz="0" w:space="0" w:color="auto"/>
      </w:divBdr>
    </w:div>
    <w:div w:id="890766622">
      <w:bodyDiv w:val="1"/>
      <w:marLeft w:val="0"/>
      <w:marRight w:val="0"/>
      <w:marTop w:val="0"/>
      <w:marBottom w:val="0"/>
      <w:divBdr>
        <w:top w:val="none" w:sz="0" w:space="0" w:color="auto"/>
        <w:left w:val="none" w:sz="0" w:space="0" w:color="auto"/>
        <w:bottom w:val="none" w:sz="0" w:space="0" w:color="auto"/>
        <w:right w:val="none" w:sz="0" w:space="0" w:color="auto"/>
      </w:divBdr>
    </w:div>
    <w:div w:id="890772210">
      <w:bodyDiv w:val="1"/>
      <w:marLeft w:val="0"/>
      <w:marRight w:val="0"/>
      <w:marTop w:val="0"/>
      <w:marBottom w:val="0"/>
      <w:divBdr>
        <w:top w:val="none" w:sz="0" w:space="0" w:color="auto"/>
        <w:left w:val="none" w:sz="0" w:space="0" w:color="auto"/>
        <w:bottom w:val="none" w:sz="0" w:space="0" w:color="auto"/>
        <w:right w:val="none" w:sz="0" w:space="0" w:color="auto"/>
      </w:divBdr>
    </w:div>
    <w:div w:id="891228538">
      <w:bodyDiv w:val="1"/>
      <w:marLeft w:val="0"/>
      <w:marRight w:val="0"/>
      <w:marTop w:val="0"/>
      <w:marBottom w:val="0"/>
      <w:divBdr>
        <w:top w:val="none" w:sz="0" w:space="0" w:color="auto"/>
        <w:left w:val="none" w:sz="0" w:space="0" w:color="auto"/>
        <w:bottom w:val="none" w:sz="0" w:space="0" w:color="auto"/>
        <w:right w:val="none" w:sz="0" w:space="0" w:color="auto"/>
      </w:divBdr>
    </w:div>
    <w:div w:id="891887260">
      <w:bodyDiv w:val="1"/>
      <w:marLeft w:val="0"/>
      <w:marRight w:val="0"/>
      <w:marTop w:val="0"/>
      <w:marBottom w:val="0"/>
      <w:divBdr>
        <w:top w:val="none" w:sz="0" w:space="0" w:color="auto"/>
        <w:left w:val="none" w:sz="0" w:space="0" w:color="auto"/>
        <w:bottom w:val="none" w:sz="0" w:space="0" w:color="auto"/>
        <w:right w:val="none" w:sz="0" w:space="0" w:color="auto"/>
      </w:divBdr>
    </w:div>
    <w:div w:id="893546887">
      <w:bodyDiv w:val="1"/>
      <w:marLeft w:val="0"/>
      <w:marRight w:val="0"/>
      <w:marTop w:val="0"/>
      <w:marBottom w:val="0"/>
      <w:divBdr>
        <w:top w:val="none" w:sz="0" w:space="0" w:color="auto"/>
        <w:left w:val="none" w:sz="0" w:space="0" w:color="auto"/>
        <w:bottom w:val="none" w:sz="0" w:space="0" w:color="auto"/>
        <w:right w:val="none" w:sz="0" w:space="0" w:color="auto"/>
      </w:divBdr>
    </w:div>
    <w:div w:id="896356104">
      <w:bodyDiv w:val="1"/>
      <w:marLeft w:val="0"/>
      <w:marRight w:val="0"/>
      <w:marTop w:val="0"/>
      <w:marBottom w:val="0"/>
      <w:divBdr>
        <w:top w:val="none" w:sz="0" w:space="0" w:color="auto"/>
        <w:left w:val="none" w:sz="0" w:space="0" w:color="auto"/>
        <w:bottom w:val="none" w:sz="0" w:space="0" w:color="auto"/>
        <w:right w:val="none" w:sz="0" w:space="0" w:color="auto"/>
      </w:divBdr>
    </w:div>
    <w:div w:id="904417428">
      <w:bodyDiv w:val="1"/>
      <w:marLeft w:val="0"/>
      <w:marRight w:val="0"/>
      <w:marTop w:val="0"/>
      <w:marBottom w:val="0"/>
      <w:divBdr>
        <w:top w:val="none" w:sz="0" w:space="0" w:color="auto"/>
        <w:left w:val="none" w:sz="0" w:space="0" w:color="auto"/>
        <w:bottom w:val="none" w:sz="0" w:space="0" w:color="auto"/>
        <w:right w:val="none" w:sz="0" w:space="0" w:color="auto"/>
      </w:divBdr>
    </w:div>
    <w:div w:id="905840196">
      <w:bodyDiv w:val="1"/>
      <w:marLeft w:val="0"/>
      <w:marRight w:val="0"/>
      <w:marTop w:val="0"/>
      <w:marBottom w:val="0"/>
      <w:divBdr>
        <w:top w:val="none" w:sz="0" w:space="0" w:color="auto"/>
        <w:left w:val="none" w:sz="0" w:space="0" w:color="auto"/>
        <w:bottom w:val="none" w:sz="0" w:space="0" w:color="auto"/>
        <w:right w:val="none" w:sz="0" w:space="0" w:color="auto"/>
      </w:divBdr>
    </w:div>
    <w:div w:id="906187421">
      <w:bodyDiv w:val="1"/>
      <w:marLeft w:val="0"/>
      <w:marRight w:val="0"/>
      <w:marTop w:val="0"/>
      <w:marBottom w:val="0"/>
      <w:divBdr>
        <w:top w:val="none" w:sz="0" w:space="0" w:color="auto"/>
        <w:left w:val="none" w:sz="0" w:space="0" w:color="auto"/>
        <w:bottom w:val="none" w:sz="0" w:space="0" w:color="auto"/>
        <w:right w:val="none" w:sz="0" w:space="0" w:color="auto"/>
      </w:divBdr>
    </w:div>
    <w:div w:id="907543828">
      <w:bodyDiv w:val="1"/>
      <w:marLeft w:val="0"/>
      <w:marRight w:val="0"/>
      <w:marTop w:val="0"/>
      <w:marBottom w:val="0"/>
      <w:divBdr>
        <w:top w:val="none" w:sz="0" w:space="0" w:color="auto"/>
        <w:left w:val="none" w:sz="0" w:space="0" w:color="auto"/>
        <w:bottom w:val="none" w:sz="0" w:space="0" w:color="auto"/>
        <w:right w:val="none" w:sz="0" w:space="0" w:color="auto"/>
      </w:divBdr>
    </w:div>
    <w:div w:id="910114642">
      <w:bodyDiv w:val="1"/>
      <w:marLeft w:val="0"/>
      <w:marRight w:val="0"/>
      <w:marTop w:val="0"/>
      <w:marBottom w:val="0"/>
      <w:divBdr>
        <w:top w:val="none" w:sz="0" w:space="0" w:color="auto"/>
        <w:left w:val="none" w:sz="0" w:space="0" w:color="auto"/>
        <w:bottom w:val="none" w:sz="0" w:space="0" w:color="auto"/>
        <w:right w:val="none" w:sz="0" w:space="0" w:color="auto"/>
      </w:divBdr>
    </w:div>
    <w:div w:id="913859284">
      <w:bodyDiv w:val="1"/>
      <w:marLeft w:val="0"/>
      <w:marRight w:val="0"/>
      <w:marTop w:val="0"/>
      <w:marBottom w:val="0"/>
      <w:divBdr>
        <w:top w:val="none" w:sz="0" w:space="0" w:color="auto"/>
        <w:left w:val="none" w:sz="0" w:space="0" w:color="auto"/>
        <w:bottom w:val="none" w:sz="0" w:space="0" w:color="auto"/>
        <w:right w:val="none" w:sz="0" w:space="0" w:color="auto"/>
      </w:divBdr>
    </w:div>
    <w:div w:id="915432462">
      <w:bodyDiv w:val="1"/>
      <w:marLeft w:val="0"/>
      <w:marRight w:val="0"/>
      <w:marTop w:val="0"/>
      <w:marBottom w:val="0"/>
      <w:divBdr>
        <w:top w:val="none" w:sz="0" w:space="0" w:color="auto"/>
        <w:left w:val="none" w:sz="0" w:space="0" w:color="auto"/>
        <w:bottom w:val="none" w:sz="0" w:space="0" w:color="auto"/>
        <w:right w:val="none" w:sz="0" w:space="0" w:color="auto"/>
      </w:divBdr>
    </w:div>
    <w:div w:id="916287963">
      <w:bodyDiv w:val="1"/>
      <w:marLeft w:val="0"/>
      <w:marRight w:val="0"/>
      <w:marTop w:val="0"/>
      <w:marBottom w:val="0"/>
      <w:divBdr>
        <w:top w:val="none" w:sz="0" w:space="0" w:color="auto"/>
        <w:left w:val="none" w:sz="0" w:space="0" w:color="auto"/>
        <w:bottom w:val="none" w:sz="0" w:space="0" w:color="auto"/>
        <w:right w:val="none" w:sz="0" w:space="0" w:color="auto"/>
      </w:divBdr>
    </w:div>
    <w:div w:id="918946544">
      <w:bodyDiv w:val="1"/>
      <w:marLeft w:val="0"/>
      <w:marRight w:val="0"/>
      <w:marTop w:val="0"/>
      <w:marBottom w:val="0"/>
      <w:divBdr>
        <w:top w:val="none" w:sz="0" w:space="0" w:color="auto"/>
        <w:left w:val="none" w:sz="0" w:space="0" w:color="auto"/>
        <w:bottom w:val="none" w:sz="0" w:space="0" w:color="auto"/>
        <w:right w:val="none" w:sz="0" w:space="0" w:color="auto"/>
      </w:divBdr>
    </w:div>
    <w:div w:id="921524179">
      <w:bodyDiv w:val="1"/>
      <w:marLeft w:val="0"/>
      <w:marRight w:val="0"/>
      <w:marTop w:val="0"/>
      <w:marBottom w:val="0"/>
      <w:divBdr>
        <w:top w:val="none" w:sz="0" w:space="0" w:color="auto"/>
        <w:left w:val="none" w:sz="0" w:space="0" w:color="auto"/>
        <w:bottom w:val="none" w:sz="0" w:space="0" w:color="auto"/>
        <w:right w:val="none" w:sz="0" w:space="0" w:color="auto"/>
      </w:divBdr>
      <w:divsChild>
        <w:div w:id="1260720182">
          <w:marLeft w:val="0"/>
          <w:marRight w:val="0"/>
          <w:marTop w:val="100"/>
          <w:marBottom w:val="100"/>
          <w:divBdr>
            <w:top w:val="none" w:sz="0" w:space="0" w:color="auto"/>
            <w:left w:val="none" w:sz="0" w:space="0" w:color="auto"/>
            <w:bottom w:val="none" w:sz="0" w:space="0" w:color="auto"/>
            <w:right w:val="none" w:sz="0" w:space="0" w:color="auto"/>
          </w:divBdr>
          <w:divsChild>
            <w:div w:id="558635295">
              <w:marLeft w:val="0"/>
              <w:marRight w:val="0"/>
              <w:marTop w:val="0"/>
              <w:marBottom w:val="0"/>
              <w:divBdr>
                <w:top w:val="none" w:sz="0" w:space="0" w:color="auto"/>
                <w:left w:val="none" w:sz="0" w:space="0" w:color="auto"/>
                <w:bottom w:val="none" w:sz="0" w:space="0" w:color="auto"/>
                <w:right w:val="none" w:sz="0" w:space="0" w:color="auto"/>
              </w:divBdr>
              <w:divsChild>
                <w:div w:id="13931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39474">
          <w:marLeft w:val="0"/>
          <w:marRight w:val="0"/>
          <w:marTop w:val="100"/>
          <w:marBottom w:val="100"/>
          <w:divBdr>
            <w:top w:val="none" w:sz="0" w:space="0" w:color="auto"/>
            <w:left w:val="none" w:sz="0" w:space="0" w:color="auto"/>
            <w:bottom w:val="none" w:sz="0" w:space="0" w:color="auto"/>
            <w:right w:val="none" w:sz="0" w:space="0" w:color="auto"/>
          </w:divBdr>
          <w:divsChild>
            <w:div w:id="2112893655">
              <w:marLeft w:val="0"/>
              <w:marRight w:val="0"/>
              <w:marTop w:val="0"/>
              <w:marBottom w:val="0"/>
              <w:divBdr>
                <w:top w:val="none" w:sz="0" w:space="0" w:color="auto"/>
                <w:left w:val="none" w:sz="0" w:space="0" w:color="auto"/>
                <w:bottom w:val="none" w:sz="0" w:space="0" w:color="auto"/>
                <w:right w:val="none" w:sz="0" w:space="0" w:color="auto"/>
              </w:divBdr>
              <w:divsChild>
                <w:div w:id="19230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3378">
          <w:marLeft w:val="0"/>
          <w:marRight w:val="0"/>
          <w:marTop w:val="100"/>
          <w:marBottom w:val="100"/>
          <w:divBdr>
            <w:top w:val="none" w:sz="0" w:space="0" w:color="auto"/>
            <w:left w:val="none" w:sz="0" w:space="0" w:color="auto"/>
            <w:bottom w:val="none" w:sz="0" w:space="0" w:color="auto"/>
            <w:right w:val="none" w:sz="0" w:space="0" w:color="auto"/>
          </w:divBdr>
          <w:divsChild>
            <w:div w:id="555438595">
              <w:marLeft w:val="0"/>
              <w:marRight w:val="0"/>
              <w:marTop w:val="0"/>
              <w:marBottom w:val="0"/>
              <w:divBdr>
                <w:top w:val="none" w:sz="0" w:space="0" w:color="auto"/>
                <w:left w:val="none" w:sz="0" w:space="0" w:color="auto"/>
                <w:bottom w:val="none" w:sz="0" w:space="0" w:color="auto"/>
                <w:right w:val="none" w:sz="0" w:space="0" w:color="auto"/>
              </w:divBdr>
              <w:divsChild>
                <w:div w:id="10210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5976">
          <w:marLeft w:val="0"/>
          <w:marRight w:val="0"/>
          <w:marTop w:val="100"/>
          <w:marBottom w:val="100"/>
          <w:divBdr>
            <w:top w:val="none" w:sz="0" w:space="0" w:color="auto"/>
            <w:left w:val="none" w:sz="0" w:space="0" w:color="auto"/>
            <w:bottom w:val="none" w:sz="0" w:space="0" w:color="auto"/>
            <w:right w:val="none" w:sz="0" w:space="0" w:color="auto"/>
          </w:divBdr>
          <w:divsChild>
            <w:div w:id="1221865587">
              <w:marLeft w:val="0"/>
              <w:marRight w:val="0"/>
              <w:marTop w:val="0"/>
              <w:marBottom w:val="0"/>
              <w:divBdr>
                <w:top w:val="none" w:sz="0" w:space="0" w:color="auto"/>
                <w:left w:val="none" w:sz="0" w:space="0" w:color="auto"/>
                <w:bottom w:val="none" w:sz="0" w:space="0" w:color="auto"/>
                <w:right w:val="none" w:sz="0" w:space="0" w:color="auto"/>
              </w:divBdr>
              <w:divsChild>
                <w:div w:id="6575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46647">
          <w:marLeft w:val="0"/>
          <w:marRight w:val="0"/>
          <w:marTop w:val="100"/>
          <w:marBottom w:val="100"/>
          <w:divBdr>
            <w:top w:val="none" w:sz="0" w:space="0" w:color="auto"/>
            <w:left w:val="none" w:sz="0" w:space="0" w:color="auto"/>
            <w:bottom w:val="none" w:sz="0" w:space="0" w:color="auto"/>
            <w:right w:val="none" w:sz="0" w:space="0" w:color="auto"/>
          </w:divBdr>
          <w:divsChild>
            <w:div w:id="35476348">
              <w:marLeft w:val="0"/>
              <w:marRight w:val="0"/>
              <w:marTop w:val="0"/>
              <w:marBottom w:val="0"/>
              <w:divBdr>
                <w:top w:val="none" w:sz="0" w:space="0" w:color="auto"/>
                <w:left w:val="none" w:sz="0" w:space="0" w:color="auto"/>
                <w:bottom w:val="none" w:sz="0" w:space="0" w:color="auto"/>
                <w:right w:val="none" w:sz="0" w:space="0" w:color="auto"/>
              </w:divBdr>
              <w:divsChild>
                <w:div w:id="21303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7683">
          <w:marLeft w:val="0"/>
          <w:marRight w:val="0"/>
          <w:marTop w:val="100"/>
          <w:marBottom w:val="100"/>
          <w:divBdr>
            <w:top w:val="none" w:sz="0" w:space="0" w:color="auto"/>
            <w:left w:val="none" w:sz="0" w:space="0" w:color="auto"/>
            <w:bottom w:val="none" w:sz="0" w:space="0" w:color="auto"/>
            <w:right w:val="none" w:sz="0" w:space="0" w:color="auto"/>
          </w:divBdr>
          <w:divsChild>
            <w:div w:id="689570295">
              <w:marLeft w:val="0"/>
              <w:marRight w:val="0"/>
              <w:marTop w:val="0"/>
              <w:marBottom w:val="0"/>
              <w:divBdr>
                <w:top w:val="none" w:sz="0" w:space="0" w:color="auto"/>
                <w:left w:val="none" w:sz="0" w:space="0" w:color="auto"/>
                <w:bottom w:val="none" w:sz="0" w:space="0" w:color="auto"/>
                <w:right w:val="none" w:sz="0" w:space="0" w:color="auto"/>
              </w:divBdr>
              <w:divsChild>
                <w:div w:id="121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3737">
          <w:marLeft w:val="0"/>
          <w:marRight w:val="0"/>
          <w:marTop w:val="100"/>
          <w:marBottom w:val="100"/>
          <w:divBdr>
            <w:top w:val="none" w:sz="0" w:space="0" w:color="auto"/>
            <w:left w:val="none" w:sz="0" w:space="0" w:color="auto"/>
            <w:bottom w:val="none" w:sz="0" w:space="0" w:color="auto"/>
            <w:right w:val="none" w:sz="0" w:space="0" w:color="auto"/>
          </w:divBdr>
          <w:divsChild>
            <w:div w:id="1318731097">
              <w:marLeft w:val="0"/>
              <w:marRight w:val="0"/>
              <w:marTop w:val="0"/>
              <w:marBottom w:val="0"/>
              <w:divBdr>
                <w:top w:val="none" w:sz="0" w:space="0" w:color="auto"/>
                <w:left w:val="none" w:sz="0" w:space="0" w:color="auto"/>
                <w:bottom w:val="none" w:sz="0" w:space="0" w:color="auto"/>
                <w:right w:val="none" w:sz="0" w:space="0" w:color="auto"/>
              </w:divBdr>
              <w:divsChild>
                <w:div w:id="5169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6797">
          <w:marLeft w:val="0"/>
          <w:marRight w:val="0"/>
          <w:marTop w:val="100"/>
          <w:marBottom w:val="100"/>
          <w:divBdr>
            <w:top w:val="none" w:sz="0" w:space="0" w:color="auto"/>
            <w:left w:val="none" w:sz="0" w:space="0" w:color="auto"/>
            <w:bottom w:val="none" w:sz="0" w:space="0" w:color="auto"/>
            <w:right w:val="none" w:sz="0" w:space="0" w:color="auto"/>
          </w:divBdr>
          <w:divsChild>
            <w:div w:id="2122336061">
              <w:marLeft w:val="0"/>
              <w:marRight w:val="0"/>
              <w:marTop w:val="0"/>
              <w:marBottom w:val="0"/>
              <w:divBdr>
                <w:top w:val="none" w:sz="0" w:space="0" w:color="auto"/>
                <w:left w:val="none" w:sz="0" w:space="0" w:color="auto"/>
                <w:bottom w:val="none" w:sz="0" w:space="0" w:color="auto"/>
                <w:right w:val="none" w:sz="0" w:space="0" w:color="auto"/>
              </w:divBdr>
              <w:divsChild>
                <w:div w:id="196300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1906">
          <w:marLeft w:val="0"/>
          <w:marRight w:val="0"/>
          <w:marTop w:val="100"/>
          <w:marBottom w:val="100"/>
          <w:divBdr>
            <w:top w:val="none" w:sz="0" w:space="0" w:color="auto"/>
            <w:left w:val="none" w:sz="0" w:space="0" w:color="auto"/>
            <w:bottom w:val="none" w:sz="0" w:space="0" w:color="auto"/>
            <w:right w:val="none" w:sz="0" w:space="0" w:color="auto"/>
          </w:divBdr>
          <w:divsChild>
            <w:div w:id="129246280">
              <w:marLeft w:val="0"/>
              <w:marRight w:val="0"/>
              <w:marTop w:val="0"/>
              <w:marBottom w:val="0"/>
              <w:divBdr>
                <w:top w:val="none" w:sz="0" w:space="0" w:color="auto"/>
                <w:left w:val="none" w:sz="0" w:space="0" w:color="auto"/>
                <w:bottom w:val="none" w:sz="0" w:space="0" w:color="auto"/>
                <w:right w:val="none" w:sz="0" w:space="0" w:color="auto"/>
              </w:divBdr>
              <w:divsChild>
                <w:div w:id="909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6380">
          <w:marLeft w:val="0"/>
          <w:marRight w:val="0"/>
          <w:marTop w:val="100"/>
          <w:marBottom w:val="100"/>
          <w:divBdr>
            <w:top w:val="none" w:sz="0" w:space="0" w:color="auto"/>
            <w:left w:val="none" w:sz="0" w:space="0" w:color="auto"/>
            <w:bottom w:val="none" w:sz="0" w:space="0" w:color="auto"/>
            <w:right w:val="none" w:sz="0" w:space="0" w:color="auto"/>
          </w:divBdr>
          <w:divsChild>
            <w:div w:id="818546019">
              <w:marLeft w:val="0"/>
              <w:marRight w:val="0"/>
              <w:marTop w:val="0"/>
              <w:marBottom w:val="0"/>
              <w:divBdr>
                <w:top w:val="none" w:sz="0" w:space="0" w:color="auto"/>
                <w:left w:val="none" w:sz="0" w:space="0" w:color="auto"/>
                <w:bottom w:val="none" w:sz="0" w:space="0" w:color="auto"/>
                <w:right w:val="none" w:sz="0" w:space="0" w:color="auto"/>
              </w:divBdr>
              <w:divsChild>
                <w:div w:id="7945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2036">
          <w:marLeft w:val="0"/>
          <w:marRight w:val="0"/>
          <w:marTop w:val="100"/>
          <w:marBottom w:val="100"/>
          <w:divBdr>
            <w:top w:val="none" w:sz="0" w:space="0" w:color="auto"/>
            <w:left w:val="none" w:sz="0" w:space="0" w:color="auto"/>
            <w:bottom w:val="none" w:sz="0" w:space="0" w:color="auto"/>
            <w:right w:val="none" w:sz="0" w:space="0" w:color="auto"/>
          </w:divBdr>
          <w:divsChild>
            <w:div w:id="2139104723">
              <w:marLeft w:val="0"/>
              <w:marRight w:val="0"/>
              <w:marTop w:val="0"/>
              <w:marBottom w:val="0"/>
              <w:divBdr>
                <w:top w:val="none" w:sz="0" w:space="0" w:color="auto"/>
                <w:left w:val="none" w:sz="0" w:space="0" w:color="auto"/>
                <w:bottom w:val="none" w:sz="0" w:space="0" w:color="auto"/>
                <w:right w:val="none" w:sz="0" w:space="0" w:color="auto"/>
              </w:divBdr>
              <w:divsChild>
                <w:div w:id="8515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2281">
          <w:marLeft w:val="0"/>
          <w:marRight w:val="0"/>
          <w:marTop w:val="100"/>
          <w:marBottom w:val="100"/>
          <w:divBdr>
            <w:top w:val="none" w:sz="0" w:space="0" w:color="auto"/>
            <w:left w:val="none" w:sz="0" w:space="0" w:color="auto"/>
            <w:bottom w:val="none" w:sz="0" w:space="0" w:color="auto"/>
            <w:right w:val="none" w:sz="0" w:space="0" w:color="auto"/>
          </w:divBdr>
          <w:divsChild>
            <w:div w:id="2092500439">
              <w:marLeft w:val="0"/>
              <w:marRight w:val="0"/>
              <w:marTop w:val="0"/>
              <w:marBottom w:val="0"/>
              <w:divBdr>
                <w:top w:val="none" w:sz="0" w:space="0" w:color="auto"/>
                <w:left w:val="none" w:sz="0" w:space="0" w:color="auto"/>
                <w:bottom w:val="none" w:sz="0" w:space="0" w:color="auto"/>
                <w:right w:val="none" w:sz="0" w:space="0" w:color="auto"/>
              </w:divBdr>
              <w:divsChild>
                <w:div w:id="16010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10762">
          <w:marLeft w:val="0"/>
          <w:marRight w:val="0"/>
          <w:marTop w:val="100"/>
          <w:marBottom w:val="100"/>
          <w:divBdr>
            <w:top w:val="none" w:sz="0" w:space="0" w:color="auto"/>
            <w:left w:val="none" w:sz="0" w:space="0" w:color="auto"/>
            <w:bottom w:val="none" w:sz="0" w:space="0" w:color="auto"/>
            <w:right w:val="none" w:sz="0" w:space="0" w:color="auto"/>
          </w:divBdr>
          <w:divsChild>
            <w:div w:id="82532547">
              <w:marLeft w:val="0"/>
              <w:marRight w:val="0"/>
              <w:marTop w:val="0"/>
              <w:marBottom w:val="0"/>
              <w:divBdr>
                <w:top w:val="none" w:sz="0" w:space="0" w:color="auto"/>
                <w:left w:val="none" w:sz="0" w:space="0" w:color="auto"/>
                <w:bottom w:val="none" w:sz="0" w:space="0" w:color="auto"/>
                <w:right w:val="none" w:sz="0" w:space="0" w:color="auto"/>
              </w:divBdr>
              <w:divsChild>
                <w:div w:id="16047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9190">
          <w:marLeft w:val="0"/>
          <w:marRight w:val="0"/>
          <w:marTop w:val="100"/>
          <w:marBottom w:val="100"/>
          <w:divBdr>
            <w:top w:val="none" w:sz="0" w:space="0" w:color="auto"/>
            <w:left w:val="none" w:sz="0" w:space="0" w:color="auto"/>
            <w:bottom w:val="none" w:sz="0" w:space="0" w:color="auto"/>
            <w:right w:val="none" w:sz="0" w:space="0" w:color="auto"/>
          </w:divBdr>
          <w:divsChild>
            <w:div w:id="1484471679">
              <w:marLeft w:val="0"/>
              <w:marRight w:val="0"/>
              <w:marTop w:val="0"/>
              <w:marBottom w:val="0"/>
              <w:divBdr>
                <w:top w:val="none" w:sz="0" w:space="0" w:color="auto"/>
                <w:left w:val="none" w:sz="0" w:space="0" w:color="auto"/>
                <w:bottom w:val="none" w:sz="0" w:space="0" w:color="auto"/>
                <w:right w:val="none" w:sz="0" w:space="0" w:color="auto"/>
              </w:divBdr>
              <w:divsChild>
                <w:div w:id="13466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2410">
          <w:marLeft w:val="0"/>
          <w:marRight w:val="0"/>
          <w:marTop w:val="100"/>
          <w:marBottom w:val="100"/>
          <w:divBdr>
            <w:top w:val="none" w:sz="0" w:space="0" w:color="auto"/>
            <w:left w:val="none" w:sz="0" w:space="0" w:color="auto"/>
            <w:bottom w:val="none" w:sz="0" w:space="0" w:color="auto"/>
            <w:right w:val="none" w:sz="0" w:space="0" w:color="auto"/>
          </w:divBdr>
          <w:divsChild>
            <w:div w:id="173885363">
              <w:marLeft w:val="0"/>
              <w:marRight w:val="0"/>
              <w:marTop w:val="0"/>
              <w:marBottom w:val="0"/>
              <w:divBdr>
                <w:top w:val="none" w:sz="0" w:space="0" w:color="auto"/>
                <w:left w:val="none" w:sz="0" w:space="0" w:color="auto"/>
                <w:bottom w:val="none" w:sz="0" w:space="0" w:color="auto"/>
                <w:right w:val="none" w:sz="0" w:space="0" w:color="auto"/>
              </w:divBdr>
              <w:divsChild>
                <w:div w:id="1304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2833">
          <w:marLeft w:val="0"/>
          <w:marRight w:val="0"/>
          <w:marTop w:val="100"/>
          <w:marBottom w:val="100"/>
          <w:divBdr>
            <w:top w:val="none" w:sz="0" w:space="0" w:color="auto"/>
            <w:left w:val="none" w:sz="0" w:space="0" w:color="auto"/>
            <w:bottom w:val="none" w:sz="0" w:space="0" w:color="auto"/>
            <w:right w:val="none" w:sz="0" w:space="0" w:color="auto"/>
          </w:divBdr>
          <w:divsChild>
            <w:div w:id="94207093">
              <w:marLeft w:val="0"/>
              <w:marRight w:val="0"/>
              <w:marTop w:val="0"/>
              <w:marBottom w:val="0"/>
              <w:divBdr>
                <w:top w:val="none" w:sz="0" w:space="0" w:color="auto"/>
                <w:left w:val="none" w:sz="0" w:space="0" w:color="auto"/>
                <w:bottom w:val="none" w:sz="0" w:space="0" w:color="auto"/>
                <w:right w:val="none" w:sz="0" w:space="0" w:color="auto"/>
              </w:divBdr>
              <w:divsChild>
                <w:div w:id="2225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4939">
          <w:marLeft w:val="0"/>
          <w:marRight w:val="0"/>
          <w:marTop w:val="100"/>
          <w:marBottom w:val="100"/>
          <w:divBdr>
            <w:top w:val="none" w:sz="0" w:space="0" w:color="auto"/>
            <w:left w:val="none" w:sz="0" w:space="0" w:color="auto"/>
            <w:bottom w:val="none" w:sz="0" w:space="0" w:color="auto"/>
            <w:right w:val="none" w:sz="0" w:space="0" w:color="auto"/>
          </w:divBdr>
          <w:divsChild>
            <w:div w:id="1471097886">
              <w:marLeft w:val="0"/>
              <w:marRight w:val="0"/>
              <w:marTop w:val="0"/>
              <w:marBottom w:val="0"/>
              <w:divBdr>
                <w:top w:val="none" w:sz="0" w:space="0" w:color="auto"/>
                <w:left w:val="none" w:sz="0" w:space="0" w:color="auto"/>
                <w:bottom w:val="none" w:sz="0" w:space="0" w:color="auto"/>
                <w:right w:val="none" w:sz="0" w:space="0" w:color="auto"/>
              </w:divBdr>
              <w:divsChild>
                <w:div w:id="18964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333">
          <w:marLeft w:val="0"/>
          <w:marRight w:val="0"/>
          <w:marTop w:val="100"/>
          <w:marBottom w:val="100"/>
          <w:divBdr>
            <w:top w:val="none" w:sz="0" w:space="0" w:color="auto"/>
            <w:left w:val="none" w:sz="0" w:space="0" w:color="auto"/>
            <w:bottom w:val="none" w:sz="0" w:space="0" w:color="auto"/>
            <w:right w:val="none" w:sz="0" w:space="0" w:color="auto"/>
          </w:divBdr>
          <w:divsChild>
            <w:div w:id="1376464805">
              <w:marLeft w:val="0"/>
              <w:marRight w:val="0"/>
              <w:marTop w:val="0"/>
              <w:marBottom w:val="0"/>
              <w:divBdr>
                <w:top w:val="none" w:sz="0" w:space="0" w:color="auto"/>
                <w:left w:val="none" w:sz="0" w:space="0" w:color="auto"/>
                <w:bottom w:val="none" w:sz="0" w:space="0" w:color="auto"/>
                <w:right w:val="none" w:sz="0" w:space="0" w:color="auto"/>
              </w:divBdr>
              <w:divsChild>
                <w:div w:id="14214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2207">
          <w:marLeft w:val="0"/>
          <w:marRight w:val="0"/>
          <w:marTop w:val="100"/>
          <w:marBottom w:val="100"/>
          <w:divBdr>
            <w:top w:val="none" w:sz="0" w:space="0" w:color="auto"/>
            <w:left w:val="none" w:sz="0" w:space="0" w:color="auto"/>
            <w:bottom w:val="none" w:sz="0" w:space="0" w:color="auto"/>
            <w:right w:val="none" w:sz="0" w:space="0" w:color="auto"/>
          </w:divBdr>
          <w:divsChild>
            <w:div w:id="1747533158">
              <w:marLeft w:val="0"/>
              <w:marRight w:val="0"/>
              <w:marTop w:val="0"/>
              <w:marBottom w:val="0"/>
              <w:divBdr>
                <w:top w:val="none" w:sz="0" w:space="0" w:color="auto"/>
                <w:left w:val="none" w:sz="0" w:space="0" w:color="auto"/>
                <w:bottom w:val="none" w:sz="0" w:space="0" w:color="auto"/>
                <w:right w:val="none" w:sz="0" w:space="0" w:color="auto"/>
              </w:divBdr>
              <w:divsChild>
                <w:div w:id="1404065814">
                  <w:marLeft w:val="0"/>
                  <w:marRight w:val="0"/>
                  <w:marTop w:val="0"/>
                  <w:marBottom w:val="0"/>
                  <w:divBdr>
                    <w:top w:val="none" w:sz="0" w:space="0" w:color="auto"/>
                    <w:left w:val="none" w:sz="0" w:space="0" w:color="auto"/>
                    <w:bottom w:val="none" w:sz="0" w:space="0" w:color="auto"/>
                    <w:right w:val="none" w:sz="0" w:space="0" w:color="auto"/>
                  </w:divBdr>
                </w:div>
              </w:divsChild>
            </w:div>
            <w:div w:id="46496103">
              <w:marLeft w:val="0"/>
              <w:marRight w:val="0"/>
              <w:marTop w:val="0"/>
              <w:marBottom w:val="0"/>
              <w:divBdr>
                <w:top w:val="single" w:sz="6" w:space="0" w:color="DDDDDD"/>
                <w:left w:val="single" w:sz="6" w:space="0" w:color="DDDDDD"/>
                <w:bottom w:val="single" w:sz="6" w:space="0" w:color="DDDDDD"/>
                <w:right w:val="single" w:sz="6" w:space="0" w:color="DDDDDD"/>
              </w:divBdr>
              <w:divsChild>
                <w:div w:id="1403483604">
                  <w:marLeft w:val="0"/>
                  <w:marRight w:val="0"/>
                  <w:marTop w:val="0"/>
                  <w:marBottom w:val="0"/>
                  <w:divBdr>
                    <w:top w:val="none" w:sz="0" w:space="0" w:color="auto"/>
                    <w:left w:val="none" w:sz="0" w:space="0" w:color="auto"/>
                    <w:bottom w:val="none" w:sz="0" w:space="0" w:color="auto"/>
                    <w:right w:val="none" w:sz="0" w:space="0" w:color="auto"/>
                  </w:divBdr>
                  <w:divsChild>
                    <w:div w:id="129712746">
                      <w:marLeft w:val="0"/>
                      <w:marRight w:val="0"/>
                      <w:marTop w:val="0"/>
                      <w:marBottom w:val="0"/>
                      <w:divBdr>
                        <w:top w:val="none" w:sz="0" w:space="0" w:color="auto"/>
                        <w:left w:val="none" w:sz="0" w:space="0" w:color="auto"/>
                        <w:bottom w:val="none" w:sz="0" w:space="0" w:color="auto"/>
                        <w:right w:val="none" w:sz="0" w:space="0" w:color="auto"/>
                      </w:divBdr>
                    </w:div>
                    <w:div w:id="146896344">
                      <w:marLeft w:val="0"/>
                      <w:marRight w:val="0"/>
                      <w:marTop w:val="0"/>
                      <w:marBottom w:val="0"/>
                      <w:divBdr>
                        <w:top w:val="none" w:sz="0" w:space="0" w:color="auto"/>
                        <w:left w:val="none" w:sz="0" w:space="0" w:color="auto"/>
                        <w:bottom w:val="none" w:sz="0" w:space="0" w:color="auto"/>
                        <w:right w:val="none" w:sz="0" w:space="0" w:color="auto"/>
                      </w:divBdr>
                    </w:div>
                    <w:div w:id="2123649308">
                      <w:marLeft w:val="0"/>
                      <w:marRight w:val="0"/>
                      <w:marTop w:val="0"/>
                      <w:marBottom w:val="0"/>
                      <w:divBdr>
                        <w:top w:val="none" w:sz="0" w:space="0" w:color="auto"/>
                        <w:left w:val="none" w:sz="0" w:space="0" w:color="auto"/>
                        <w:bottom w:val="none" w:sz="0" w:space="0" w:color="auto"/>
                        <w:right w:val="none" w:sz="0" w:space="0" w:color="auto"/>
                      </w:divBdr>
                    </w:div>
                    <w:div w:id="781265230">
                      <w:marLeft w:val="0"/>
                      <w:marRight w:val="0"/>
                      <w:marTop w:val="0"/>
                      <w:marBottom w:val="0"/>
                      <w:divBdr>
                        <w:top w:val="none" w:sz="0" w:space="0" w:color="auto"/>
                        <w:left w:val="none" w:sz="0" w:space="0" w:color="auto"/>
                        <w:bottom w:val="none" w:sz="0" w:space="0" w:color="auto"/>
                        <w:right w:val="none" w:sz="0" w:space="0" w:color="auto"/>
                      </w:divBdr>
                    </w:div>
                    <w:div w:id="587927329">
                      <w:marLeft w:val="0"/>
                      <w:marRight w:val="0"/>
                      <w:marTop w:val="0"/>
                      <w:marBottom w:val="0"/>
                      <w:divBdr>
                        <w:top w:val="none" w:sz="0" w:space="0" w:color="auto"/>
                        <w:left w:val="none" w:sz="0" w:space="0" w:color="auto"/>
                        <w:bottom w:val="none" w:sz="0" w:space="0" w:color="auto"/>
                        <w:right w:val="none" w:sz="0" w:space="0" w:color="auto"/>
                      </w:divBdr>
                    </w:div>
                    <w:div w:id="1713339946">
                      <w:marLeft w:val="0"/>
                      <w:marRight w:val="0"/>
                      <w:marTop w:val="0"/>
                      <w:marBottom w:val="0"/>
                      <w:divBdr>
                        <w:top w:val="none" w:sz="0" w:space="0" w:color="auto"/>
                        <w:left w:val="none" w:sz="0" w:space="0" w:color="auto"/>
                        <w:bottom w:val="none" w:sz="0" w:space="0" w:color="auto"/>
                        <w:right w:val="none" w:sz="0" w:space="0" w:color="auto"/>
                      </w:divBdr>
                    </w:div>
                    <w:div w:id="13475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4292">
          <w:marLeft w:val="0"/>
          <w:marRight w:val="0"/>
          <w:marTop w:val="100"/>
          <w:marBottom w:val="100"/>
          <w:divBdr>
            <w:top w:val="none" w:sz="0" w:space="0" w:color="auto"/>
            <w:left w:val="none" w:sz="0" w:space="0" w:color="auto"/>
            <w:bottom w:val="none" w:sz="0" w:space="0" w:color="auto"/>
            <w:right w:val="none" w:sz="0" w:space="0" w:color="auto"/>
          </w:divBdr>
          <w:divsChild>
            <w:div w:id="394863391">
              <w:marLeft w:val="0"/>
              <w:marRight w:val="0"/>
              <w:marTop w:val="0"/>
              <w:marBottom w:val="0"/>
              <w:divBdr>
                <w:top w:val="none" w:sz="0" w:space="0" w:color="auto"/>
                <w:left w:val="none" w:sz="0" w:space="0" w:color="auto"/>
                <w:bottom w:val="none" w:sz="0" w:space="0" w:color="auto"/>
                <w:right w:val="none" w:sz="0" w:space="0" w:color="auto"/>
              </w:divBdr>
              <w:divsChild>
                <w:div w:id="256603058">
                  <w:marLeft w:val="0"/>
                  <w:marRight w:val="0"/>
                  <w:marTop w:val="0"/>
                  <w:marBottom w:val="0"/>
                  <w:divBdr>
                    <w:top w:val="none" w:sz="0" w:space="0" w:color="auto"/>
                    <w:left w:val="none" w:sz="0" w:space="0" w:color="auto"/>
                    <w:bottom w:val="none" w:sz="0" w:space="0" w:color="auto"/>
                    <w:right w:val="none" w:sz="0" w:space="0" w:color="auto"/>
                  </w:divBdr>
                </w:div>
              </w:divsChild>
            </w:div>
            <w:div w:id="1487167699">
              <w:marLeft w:val="0"/>
              <w:marRight w:val="0"/>
              <w:marTop w:val="0"/>
              <w:marBottom w:val="0"/>
              <w:divBdr>
                <w:top w:val="single" w:sz="6" w:space="0" w:color="DDDDDD"/>
                <w:left w:val="single" w:sz="6" w:space="0" w:color="DDDDDD"/>
                <w:bottom w:val="single" w:sz="6" w:space="0" w:color="DDDDDD"/>
                <w:right w:val="single" w:sz="6" w:space="0" w:color="DDDDDD"/>
              </w:divBdr>
              <w:divsChild>
                <w:div w:id="873080203">
                  <w:marLeft w:val="0"/>
                  <w:marRight w:val="0"/>
                  <w:marTop w:val="0"/>
                  <w:marBottom w:val="0"/>
                  <w:divBdr>
                    <w:top w:val="none" w:sz="0" w:space="0" w:color="auto"/>
                    <w:left w:val="none" w:sz="0" w:space="0" w:color="auto"/>
                    <w:bottom w:val="none" w:sz="0" w:space="0" w:color="auto"/>
                    <w:right w:val="none" w:sz="0" w:space="0" w:color="auto"/>
                  </w:divBdr>
                  <w:divsChild>
                    <w:div w:id="23404475">
                      <w:marLeft w:val="0"/>
                      <w:marRight w:val="0"/>
                      <w:marTop w:val="0"/>
                      <w:marBottom w:val="0"/>
                      <w:divBdr>
                        <w:top w:val="none" w:sz="0" w:space="0" w:color="auto"/>
                        <w:left w:val="none" w:sz="0" w:space="0" w:color="auto"/>
                        <w:bottom w:val="none" w:sz="0" w:space="0" w:color="auto"/>
                        <w:right w:val="none" w:sz="0" w:space="0" w:color="auto"/>
                      </w:divBdr>
                    </w:div>
                    <w:div w:id="1496918719">
                      <w:marLeft w:val="0"/>
                      <w:marRight w:val="0"/>
                      <w:marTop w:val="0"/>
                      <w:marBottom w:val="0"/>
                      <w:divBdr>
                        <w:top w:val="none" w:sz="0" w:space="0" w:color="auto"/>
                        <w:left w:val="none" w:sz="0" w:space="0" w:color="auto"/>
                        <w:bottom w:val="none" w:sz="0" w:space="0" w:color="auto"/>
                        <w:right w:val="none" w:sz="0" w:space="0" w:color="auto"/>
                      </w:divBdr>
                    </w:div>
                    <w:div w:id="1760054231">
                      <w:marLeft w:val="0"/>
                      <w:marRight w:val="0"/>
                      <w:marTop w:val="0"/>
                      <w:marBottom w:val="0"/>
                      <w:divBdr>
                        <w:top w:val="none" w:sz="0" w:space="0" w:color="auto"/>
                        <w:left w:val="none" w:sz="0" w:space="0" w:color="auto"/>
                        <w:bottom w:val="none" w:sz="0" w:space="0" w:color="auto"/>
                        <w:right w:val="none" w:sz="0" w:space="0" w:color="auto"/>
                      </w:divBdr>
                    </w:div>
                    <w:div w:id="3508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6936">
          <w:marLeft w:val="0"/>
          <w:marRight w:val="0"/>
          <w:marTop w:val="100"/>
          <w:marBottom w:val="100"/>
          <w:divBdr>
            <w:top w:val="none" w:sz="0" w:space="0" w:color="auto"/>
            <w:left w:val="none" w:sz="0" w:space="0" w:color="auto"/>
            <w:bottom w:val="none" w:sz="0" w:space="0" w:color="auto"/>
            <w:right w:val="none" w:sz="0" w:space="0" w:color="auto"/>
          </w:divBdr>
          <w:divsChild>
            <w:div w:id="1240824269">
              <w:marLeft w:val="0"/>
              <w:marRight w:val="0"/>
              <w:marTop w:val="0"/>
              <w:marBottom w:val="0"/>
              <w:divBdr>
                <w:top w:val="none" w:sz="0" w:space="0" w:color="auto"/>
                <w:left w:val="none" w:sz="0" w:space="0" w:color="auto"/>
                <w:bottom w:val="none" w:sz="0" w:space="0" w:color="auto"/>
                <w:right w:val="none" w:sz="0" w:space="0" w:color="auto"/>
              </w:divBdr>
              <w:divsChild>
                <w:div w:id="1461994816">
                  <w:marLeft w:val="0"/>
                  <w:marRight w:val="0"/>
                  <w:marTop w:val="0"/>
                  <w:marBottom w:val="0"/>
                  <w:divBdr>
                    <w:top w:val="none" w:sz="0" w:space="0" w:color="auto"/>
                    <w:left w:val="none" w:sz="0" w:space="0" w:color="auto"/>
                    <w:bottom w:val="none" w:sz="0" w:space="0" w:color="auto"/>
                    <w:right w:val="none" w:sz="0" w:space="0" w:color="auto"/>
                  </w:divBdr>
                </w:div>
              </w:divsChild>
            </w:div>
            <w:div w:id="316766986">
              <w:marLeft w:val="0"/>
              <w:marRight w:val="0"/>
              <w:marTop w:val="0"/>
              <w:marBottom w:val="0"/>
              <w:divBdr>
                <w:top w:val="single" w:sz="6" w:space="0" w:color="DDDDDD"/>
                <w:left w:val="single" w:sz="6" w:space="0" w:color="DDDDDD"/>
                <w:bottom w:val="single" w:sz="6" w:space="0" w:color="DDDDDD"/>
                <w:right w:val="single" w:sz="6" w:space="0" w:color="DDDDDD"/>
              </w:divBdr>
              <w:divsChild>
                <w:div w:id="21982636">
                  <w:marLeft w:val="0"/>
                  <w:marRight w:val="0"/>
                  <w:marTop w:val="0"/>
                  <w:marBottom w:val="0"/>
                  <w:divBdr>
                    <w:top w:val="none" w:sz="0" w:space="0" w:color="auto"/>
                    <w:left w:val="none" w:sz="0" w:space="0" w:color="auto"/>
                    <w:bottom w:val="none" w:sz="0" w:space="0" w:color="auto"/>
                    <w:right w:val="none" w:sz="0" w:space="0" w:color="auto"/>
                  </w:divBdr>
                  <w:divsChild>
                    <w:div w:id="1589003758">
                      <w:marLeft w:val="0"/>
                      <w:marRight w:val="0"/>
                      <w:marTop w:val="0"/>
                      <w:marBottom w:val="0"/>
                      <w:divBdr>
                        <w:top w:val="none" w:sz="0" w:space="0" w:color="auto"/>
                        <w:left w:val="none" w:sz="0" w:space="0" w:color="auto"/>
                        <w:bottom w:val="none" w:sz="0" w:space="0" w:color="auto"/>
                        <w:right w:val="none" w:sz="0" w:space="0" w:color="auto"/>
                      </w:divBdr>
                    </w:div>
                    <w:div w:id="1780030463">
                      <w:marLeft w:val="0"/>
                      <w:marRight w:val="0"/>
                      <w:marTop w:val="0"/>
                      <w:marBottom w:val="0"/>
                      <w:divBdr>
                        <w:top w:val="none" w:sz="0" w:space="0" w:color="auto"/>
                        <w:left w:val="none" w:sz="0" w:space="0" w:color="auto"/>
                        <w:bottom w:val="none" w:sz="0" w:space="0" w:color="auto"/>
                        <w:right w:val="none" w:sz="0" w:space="0" w:color="auto"/>
                      </w:divBdr>
                    </w:div>
                    <w:div w:id="370812532">
                      <w:marLeft w:val="0"/>
                      <w:marRight w:val="0"/>
                      <w:marTop w:val="0"/>
                      <w:marBottom w:val="0"/>
                      <w:divBdr>
                        <w:top w:val="none" w:sz="0" w:space="0" w:color="auto"/>
                        <w:left w:val="none" w:sz="0" w:space="0" w:color="auto"/>
                        <w:bottom w:val="none" w:sz="0" w:space="0" w:color="auto"/>
                        <w:right w:val="none" w:sz="0" w:space="0" w:color="auto"/>
                      </w:divBdr>
                    </w:div>
                    <w:div w:id="1349912265">
                      <w:marLeft w:val="0"/>
                      <w:marRight w:val="0"/>
                      <w:marTop w:val="0"/>
                      <w:marBottom w:val="0"/>
                      <w:divBdr>
                        <w:top w:val="none" w:sz="0" w:space="0" w:color="auto"/>
                        <w:left w:val="none" w:sz="0" w:space="0" w:color="auto"/>
                        <w:bottom w:val="none" w:sz="0" w:space="0" w:color="auto"/>
                        <w:right w:val="none" w:sz="0" w:space="0" w:color="auto"/>
                      </w:divBdr>
                    </w:div>
                    <w:div w:id="165047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25548">
          <w:marLeft w:val="0"/>
          <w:marRight w:val="0"/>
          <w:marTop w:val="100"/>
          <w:marBottom w:val="100"/>
          <w:divBdr>
            <w:top w:val="none" w:sz="0" w:space="0" w:color="auto"/>
            <w:left w:val="none" w:sz="0" w:space="0" w:color="auto"/>
            <w:bottom w:val="none" w:sz="0" w:space="0" w:color="auto"/>
            <w:right w:val="none" w:sz="0" w:space="0" w:color="auto"/>
          </w:divBdr>
          <w:divsChild>
            <w:div w:id="1077089584">
              <w:marLeft w:val="0"/>
              <w:marRight w:val="0"/>
              <w:marTop w:val="0"/>
              <w:marBottom w:val="0"/>
              <w:divBdr>
                <w:top w:val="none" w:sz="0" w:space="0" w:color="auto"/>
                <w:left w:val="none" w:sz="0" w:space="0" w:color="auto"/>
                <w:bottom w:val="none" w:sz="0" w:space="0" w:color="auto"/>
                <w:right w:val="none" w:sz="0" w:space="0" w:color="auto"/>
              </w:divBdr>
              <w:divsChild>
                <w:div w:id="87774039">
                  <w:marLeft w:val="0"/>
                  <w:marRight w:val="0"/>
                  <w:marTop w:val="0"/>
                  <w:marBottom w:val="0"/>
                  <w:divBdr>
                    <w:top w:val="none" w:sz="0" w:space="0" w:color="auto"/>
                    <w:left w:val="none" w:sz="0" w:space="0" w:color="auto"/>
                    <w:bottom w:val="none" w:sz="0" w:space="0" w:color="auto"/>
                    <w:right w:val="none" w:sz="0" w:space="0" w:color="auto"/>
                  </w:divBdr>
                </w:div>
              </w:divsChild>
            </w:div>
            <w:div w:id="1249847724">
              <w:marLeft w:val="0"/>
              <w:marRight w:val="0"/>
              <w:marTop w:val="0"/>
              <w:marBottom w:val="0"/>
              <w:divBdr>
                <w:top w:val="single" w:sz="6" w:space="0" w:color="DDDDDD"/>
                <w:left w:val="single" w:sz="6" w:space="0" w:color="DDDDDD"/>
                <w:bottom w:val="single" w:sz="6" w:space="0" w:color="DDDDDD"/>
                <w:right w:val="single" w:sz="6" w:space="0" w:color="DDDDDD"/>
              </w:divBdr>
              <w:divsChild>
                <w:div w:id="1210260801">
                  <w:marLeft w:val="0"/>
                  <w:marRight w:val="0"/>
                  <w:marTop w:val="0"/>
                  <w:marBottom w:val="0"/>
                  <w:divBdr>
                    <w:top w:val="none" w:sz="0" w:space="0" w:color="auto"/>
                    <w:left w:val="none" w:sz="0" w:space="0" w:color="auto"/>
                    <w:bottom w:val="none" w:sz="0" w:space="0" w:color="auto"/>
                    <w:right w:val="none" w:sz="0" w:space="0" w:color="auto"/>
                  </w:divBdr>
                  <w:divsChild>
                    <w:div w:id="1746687095">
                      <w:marLeft w:val="0"/>
                      <w:marRight w:val="0"/>
                      <w:marTop w:val="0"/>
                      <w:marBottom w:val="0"/>
                      <w:divBdr>
                        <w:top w:val="none" w:sz="0" w:space="0" w:color="auto"/>
                        <w:left w:val="none" w:sz="0" w:space="0" w:color="auto"/>
                        <w:bottom w:val="none" w:sz="0" w:space="0" w:color="auto"/>
                        <w:right w:val="none" w:sz="0" w:space="0" w:color="auto"/>
                      </w:divBdr>
                    </w:div>
                    <w:div w:id="2007512766">
                      <w:marLeft w:val="0"/>
                      <w:marRight w:val="0"/>
                      <w:marTop w:val="0"/>
                      <w:marBottom w:val="0"/>
                      <w:divBdr>
                        <w:top w:val="none" w:sz="0" w:space="0" w:color="auto"/>
                        <w:left w:val="none" w:sz="0" w:space="0" w:color="auto"/>
                        <w:bottom w:val="none" w:sz="0" w:space="0" w:color="auto"/>
                        <w:right w:val="none" w:sz="0" w:space="0" w:color="auto"/>
                      </w:divBdr>
                    </w:div>
                    <w:div w:id="1099836142">
                      <w:marLeft w:val="0"/>
                      <w:marRight w:val="0"/>
                      <w:marTop w:val="0"/>
                      <w:marBottom w:val="0"/>
                      <w:divBdr>
                        <w:top w:val="none" w:sz="0" w:space="0" w:color="auto"/>
                        <w:left w:val="none" w:sz="0" w:space="0" w:color="auto"/>
                        <w:bottom w:val="none" w:sz="0" w:space="0" w:color="auto"/>
                        <w:right w:val="none" w:sz="0" w:space="0" w:color="auto"/>
                      </w:divBdr>
                    </w:div>
                    <w:div w:id="19810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3810">
          <w:marLeft w:val="0"/>
          <w:marRight w:val="0"/>
          <w:marTop w:val="100"/>
          <w:marBottom w:val="100"/>
          <w:divBdr>
            <w:top w:val="none" w:sz="0" w:space="0" w:color="auto"/>
            <w:left w:val="none" w:sz="0" w:space="0" w:color="auto"/>
            <w:bottom w:val="none" w:sz="0" w:space="0" w:color="auto"/>
            <w:right w:val="none" w:sz="0" w:space="0" w:color="auto"/>
          </w:divBdr>
          <w:divsChild>
            <w:div w:id="1366298174">
              <w:marLeft w:val="0"/>
              <w:marRight w:val="0"/>
              <w:marTop w:val="0"/>
              <w:marBottom w:val="0"/>
              <w:divBdr>
                <w:top w:val="none" w:sz="0" w:space="0" w:color="auto"/>
                <w:left w:val="none" w:sz="0" w:space="0" w:color="auto"/>
                <w:bottom w:val="none" w:sz="0" w:space="0" w:color="auto"/>
                <w:right w:val="none" w:sz="0" w:space="0" w:color="auto"/>
              </w:divBdr>
              <w:divsChild>
                <w:div w:id="1067192360">
                  <w:marLeft w:val="0"/>
                  <w:marRight w:val="0"/>
                  <w:marTop w:val="0"/>
                  <w:marBottom w:val="0"/>
                  <w:divBdr>
                    <w:top w:val="none" w:sz="0" w:space="0" w:color="auto"/>
                    <w:left w:val="none" w:sz="0" w:space="0" w:color="auto"/>
                    <w:bottom w:val="none" w:sz="0" w:space="0" w:color="auto"/>
                    <w:right w:val="none" w:sz="0" w:space="0" w:color="auto"/>
                  </w:divBdr>
                </w:div>
              </w:divsChild>
            </w:div>
            <w:div w:id="769276614">
              <w:marLeft w:val="0"/>
              <w:marRight w:val="0"/>
              <w:marTop w:val="0"/>
              <w:marBottom w:val="0"/>
              <w:divBdr>
                <w:top w:val="single" w:sz="6" w:space="0" w:color="DDDDDD"/>
                <w:left w:val="single" w:sz="6" w:space="0" w:color="DDDDDD"/>
                <w:bottom w:val="single" w:sz="6" w:space="0" w:color="DDDDDD"/>
                <w:right w:val="single" w:sz="6" w:space="0" w:color="DDDDDD"/>
              </w:divBdr>
              <w:divsChild>
                <w:div w:id="275715381">
                  <w:marLeft w:val="0"/>
                  <w:marRight w:val="0"/>
                  <w:marTop w:val="0"/>
                  <w:marBottom w:val="0"/>
                  <w:divBdr>
                    <w:top w:val="none" w:sz="0" w:space="0" w:color="auto"/>
                    <w:left w:val="none" w:sz="0" w:space="0" w:color="auto"/>
                    <w:bottom w:val="none" w:sz="0" w:space="0" w:color="auto"/>
                    <w:right w:val="none" w:sz="0" w:space="0" w:color="auto"/>
                  </w:divBdr>
                  <w:divsChild>
                    <w:div w:id="1894807734">
                      <w:marLeft w:val="0"/>
                      <w:marRight w:val="0"/>
                      <w:marTop w:val="0"/>
                      <w:marBottom w:val="0"/>
                      <w:divBdr>
                        <w:top w:val="none" w:sz="0" w:space="0" w:color="auto"/>
                        <w:left w:val="none" w:sz="0" w:space="0" w:color="auto"/>
                        <w:bottom w:val="none" w:sz="0" w:space="0" w:color="auto"/>
                        <w:right w:val="none" w:sz="0" w:space="0" w:color="auto"/>
                      </w:divBdr>
                    </w:div>
                    <w:div w:id="76682574">
                      <w:marLeft w:val="0"/>
                      <w:marRight w:val="0"/>
                      <w:marTop w:val="0"/>
                      <w:marBottom w:val="0"/>
                      <w:divBdr>
                        <w:top w:val="none" w:sz="0" w:space="0" w:color="auto"/>
                        <w:left w:val="none" w:sz="0" w:space="0" w:color="auto"/>
                        <w:bottom w:val="none" w:sz="0" w:space="0" w:color="auto"/>
                        <w:right w:val="none" w:sz="0" w:space="0" w:color="auto"/>
                      </w:divBdr>
                    </w:div>
                    <w:div w:id="1662999708">
                      <w:marLeft w:val="0"/>
                      <w:marRight w:val="0"/>
                      <w:marTop w:val="0"/>
                      <w:marBottom w:val="0"/>
                      <w:divBdr>
                        <w:top w:val="none" w:sz="0" w:space="0" w:color="auto"/>
                        <w:left w:val="none" w:sz="0" w:space="0" w:color="auto"/>
                        <w:bottom w:val="none" w:sz="0" w:space="0" w:color="auto"/>
                        <w:right w:val="none" w:sz="0" w:space="0" w:color="auto"/>
                      </w:divBdr>
                    </w:div>
                    <w:div w:id="1817867366">
                      <w:marLeft w:val="0"/>
                      <w:marRight w:val="0"/>
                      <w:marTop w:val="0"/>
                      <w:marBottom w:val="0"/>
                      <w:divBdr>
                        <w:top w:val="none" w:sz="0" w:space="0" w:color="auto"/>
                        <w:left w:val="none" w:sz="0" w:space="0" w:color="auto"/>
                        <w:bottom w:val="none" w:sz="0" w:space="0" w:color="auto"/>
                        <w:right w:val="none" w:sz="0" w:space="0" w:color="auto"/>
                      </w:divBdr>
                    </w:div>
                    <w:div w:id="59567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58954">
          <w:marLeft w:val="0"/>
          <w:marRight w:val="0"/>
          <w:marTop w:val="100"/>
          <w:marBottom w:val="100"/>
          <w:divBdr>
            <w:top w:val="none" w:sz="0" w:space="0" w:color="auto"/>
            <w:left w:val="none" w:sz="0" w:space="0" w:color="auto"/>
            <w:bottom w:val="none" w:sz="0" w:space="0" w:color="auto"/>
            <w:right w:val="none" w:sz="0" w:space="0" w:color="auto"/>
          </w:divBdr>
          <w:divsChild>
            <w:div w:id="614991683">
              <w:marLeft w:val="0"/>
              <w:marRight w:val="0"/>
              <w:marTop w:val="0"/>
              <w:marBottom w:val="0"/>
              <w:divBdr>
                <w:top w:val="none" w:sz="0" w:space="0" w:color="auto"/>
                <w:left w:val="none" w:sz="0" w:space="0" w:color="auto"/>
                <w:bottom w:val="none" w:sz="0" w:space="0" w:color="auto"/>
                <w:right w:val="none" w:sz="0" w:space="0" w:color="auto"/>
              </w:divBdr>
              <w:divsChild>
                <w:div w:id="212469474">
                  <w:marLeft w:val="0"/>
                  <w:marRight w:val="0"/>
                  <w:marTop w:val="0"/>
                  <w:marBottom w:val="0"/>
                  <w:divBdr>
                    <w:top w:val="none" w:sz="0" w:space="0" w:color="auto"/>
                    <w:left w:val="none" w:sz="0" w:space="0" w:color="auto"/>
                    <w:bottom w:val="none" w:sz="0" w:space="0" w:color="auto"/>
                    <w:right w:val="none" w:sz="0" w:space="0" w:color="auto"/>
                  </w:divBdr>
                </w:div>
              </w:divsChild>
            </w:div>
            <w:div w:id="524682765">
              <w:marLeft w:val="0"/>
              <w:marRight w:val="0"/>
              <w:marTop w:val="0"/>
              <w:marBottom w:val="0"/>
              <w:divBdr>
                <w:top w:val="single" w:sz="6" w:space="0" w:color="DDDDDD"/>
                <w:left w:val="single" w:sz="6" w:space="0" w:color="DDDDDD"/>
                <w:bottom w:val="single" w:sz="6" w:space="0" w:color="DDDDDD"/>
                <w:right w:val="single" w:sz="6" w:space="0" w:color="DDDDDD"/>
              </w:divBdr>
              <w:divsChild>
                <w:div w:id="525362534">
                  <w:marLeft w:val="0"/>
                  <w:marRight w:val="0"/>
                  <w:marTop w:val="0"/>
                  <w:marBottom w:val="0"/>
                  <w:divBdr>
                    <w:top w:val="none" w:sz="0" w:space="0" w:color="auto"/>
                    <w:left w:val="none" w:sz="0" w:space="0" w:color="auto"/>
                    <w:bottom w:val="none" w:sz="0" w:space="0" w:color="auto"/>
                    <w:right w:val="none" w:sz="0" w:space="0" w:color="auto"/>
                  </w:divBdr>
                  <w:divsChild>
                    <w:div w:id="301038559">
                      <w:marLeft w:val="0"/>
                      <w:marRight w:val="0"/>
                      <w:marTop w:val="0"/>
                      <w:marBottom w:val="0"/>
                      <w:divBdr>
                        <w:top w:val="none" w:sz="0" w:space="0" w:color="auto"/>
                        <w:left w:val="none" w:sz="0" w:space="0" w:color="auto"/>
                        <w:bottom w:val="none" w:sz="0" w:space="0" w:color="auto"/>
                        <w:right w:val="none" w:sz="0" w:space="0" w:color="auto"/>
                      </w:divBdr>
                    </w:div>
                    <w:div w:id="967051848">
                      <w:marLeft w:val="0"/>
                      <w:marRight w:val="0"/>
                      <w:marTop w:val="0"/>
                      <w:marBottom w:val="0"/>
                      <w:divBdr>
                        <w:top w:val="none" w:sz="0" w:space="0" w:color="auto"/>
                        <w:left w:val="none" w:sz="0" w:space="0" w:color="auto"/>
                        <w:bottom w:val="none" w:sz="0" w:space="0" w:color="auto"/>
                        <w:right w:val="none" w:sz="0" w:space="0" w:color="auto"/>
                      </w:divBdr>
                    </w:div>
                    <w:div w:id="17103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72844">
      <w:bodyDiv w:val="1"/>
      <w:marLeft w:val="0"/>
      <w:marRight w:val="0"/>
      <w:marTop w:val="0"/>
      <w:marBottom w:val="0"/>
      <w:divBdr>
        <w:top w:val="none" w:sz="0" w:space="0" w:color="auto"/>
        <w:left w:val="none" w:sz="0" w:space="0" w:color="auto"/>
        <w:bottom w:val="none" w:sz="0" w:space="0" w:color="auto"/>
        <w:right w:val="none" w:sz="0" w:space="0" w:color="auto"/>
      </w:divBdr>
    </w:div>
    <w:div w:id="924651743">
      <w:bodyDiv w:val="1"/>
      <w:marLeft w:val="0"/>
      <w:marRight w:val="0"/>
      <w:marTop w:val="0"/>
      <w:marBottom w:val="0"/>
      <w:divBdr>
        <w:top w:val="none" w:sz="0" w:space="0" w:color="auto"/>
        <w:left w:val="none" w:sz="0" w:space="0" w:color="auto"/>
        <w:bottom w:val="none" w:sz="0" w:space="0" w:color="auto"/>
        <w:right w:val="none" w:sz="0" w:space="0" w:color="auto"/>
      </w:divBdr>
    </w:div>
    <w:div w:id="930115711">
      <w:bodyDiv w:val="1"/>
      <w:marLeft w:val="0"/>
      <w:marRight w:val="0"/>
      <w:marTop w:val="0"/>
      <w:marBottom w:val="0"/>
      <w:divBdr>
        <w:top w:val="none" w:sz="0" w:space="0" w:color="auto"/>
        <w:left w:val="none" w:sz="0" w:space="0" w:color="auto"/>
        <w:bottom w:val="none" w:sz="0" w:space="0" w:color="auto"/>
        <w:right w:val="none" w:sz="0" w:space="0" w:color="auto"/>
      </w:divBdr>
      <w:divsChild>
        <w:div w:id="1887523772">
          <w:marLeft w:val="0"/>
          <w:marRight w:val="0"/>
          <w:marTop w:val="0"/>
          <w:marBottom w:val="0"/>
          <w:divBdr>
            <w:top w:val="none" w:sz="0" w:space="0" w:color="auto"/>
            <w:left w:val="none" w:sz="0" w:space="0" w:color="auto"/>
            <w:bottom w:val="none" w:sz="0" w:space="0" w:color="auto"/>
            <w:right w:val="none" w:sz="0" w:space="0" w:color="auto"/>
          </w:divBdr>
        </w:div>
      </w:divsChild>
    </w:div>
    <w:div w:id="930508828">
      <w:bodyDiv w:val="1"/>
      <w:marLeft w:val="0"/>
      <w:marRight w:val="0"/>
      <w:marTop w:val="0"/>
      <w:marBottom w:val="0"/>
      <w:divBdr>
        <w:top w:val="none" w:sz="0" w:space="0" w:color="auto"/>
        <w:left w:val="none" w:sz="0" w:space="0" w:color="auto"/>
        <w:bottom w:val="none" w:sz="0" w:space="0" w:color="auto"/>
        <w:right w:val="none" w:sz="0" w:space="0" w:color="auto"/>
      </w:divBdr>
    </w:div>
    <w:div w:id="934826176">
      <w:bodyDiv w:val="1"/>
      <w:marLeft w:val="0"/>
      <w:marRight w:val="0"/>
      <w:marTop w:val="0"/>
      <w:marBottom w:val="0"/>
      <w:divBdr>
        <w:top w:val="none" w:sz="0" w:space="0" w:color="auto"/>
        <w:left w:val="none" w:sz="0" w:space="0" w:color="auto"/>
        <w:bottom w:val="none" w:sz="0" w:space="0" w:color="auto"/>
        <w:right w:val="none" w:sz="0" w:space="0" w:color="auto"/>
      </w:divBdr>
    </w:div>
    <w:div w:id="935985740">
      <w:bodyDiv w:val="1"/>
      <w:marLeft w:val="0"/>
      <w:marRight w:val="0"/>
      <w:marTop w:val="0"/>
      <w:marBottom w:val="0"/>
      <w:divBdr>
        <w:top w:val="none" w:sz="0" w:space="0" w:color="auto"/>
        <w:left w:val="none" w:sz="0" w:space="0" w:color="auto"/>
        <w:bottom w:val="none" w:sz="0" w:space="0" w:color="auto"/>
        <w:right w:val="none" w:sz="0" w:space="0" w:color="auto"/>
      </w:divBdr>
    </w:div>
    <w:div w:id="936062099">
      <w:bodyDiv w:val="1"/>
      <w:marLeft w:val="0"/>
      <w:marRight w:val="0"/>
      <w:marTop w:val="0"/>
      <w:marBottom w:val="0"/>
      <w:divBdr>
        <w:top w:val="none" w:sz="0" w:space="0" w:color="auto"/>
        <w:left w:val="none" w:sz="0" w:space="0" w:color="auto"/>
        <w:bottom w:val="none" w:sz="0" w:space="0" w:color="auto"/>
        <w:right w:val="none" w:sz="0" w:space="0" w:color="auto"/>
      </w:divBdr>
      <w:divsChild>
        <w:div w:id="116028633">
          <w:marLeft w:val="0"/>
          <w:marRight w:val="0"/>
          <w:marTop w:val="240"/>
          <w:marBottom w:val="240"/>
          <w:divBdr>
            <w:top w:val="none" w:sz="0" w:space="0" w:color="auto"/>
            <w:left w:val="none" w:sz="0" w:space="0" w:color="auto"/>
            <w:bottom w:val="none" w:sz="0" w:space="0" w:color="auto"/>
            <w:right w:val="none" w:sz="0" w:space="0" w:color="auto"/>
          </w:divBdr>
        </w:div>
      </w:divsChild>
    </w:div>
    <w:div w:id="939023505">
      <w:bodyDiv w:val="1"/>
      <w:marLeft w:val="0"/>
      <w:marRight w:val="0"/>
      <w:marTop w:val="0"/>
      <w:marBottom w:val="0"/>
      <w:divBdr>
        <w:top w:val="none" w:sz="0" w:space="0" w:color="auto"/>
        <w:left w:val="none" w:sz="0" w:space="0" w:color="auto"/>
        <w:bottom w:val="none" w:sz="0" w:space="0" w:color="auto"/>
        <w:right w:val="none" w:sz="0" w:space="0" w:color="auto"/>
      </w:divBdr>
      <w:divsChild>
        <w:div w:id="1429158407">
          <w:marLeft w:val="0"/>
          <w:marRight w:val="0"/>
          <w:marTop w:val="0"/>
          <w:marBottom w:val="0"/>
          <w:divBdr>
            <w:top w:val="none" w:sz="0" w:space="0" w:color="auto"/>
            <w:left w:val="none" w:sz="0" w:space="0" w:color="auto"/>
            <w:bottom w:val="none" w:sz="0" w:space="0" w:color="auto"/>
            <w:right w:val="none" w:sz="0" w:space="0" w:color="auto"/>
          </w:divBdr>
        </w:div>
      </w:divsChild>
    </w:div>
    <w:div w:id="944506797">
      <w:bodyDiv w:val="1"/>
      <w:marLeft w:val="0"/>
      <w:marRight w:val="0"/>
      <w:marTop w:val="0"/>
      <w:marBottom w:val="0"/>
      <w:divBdr>
        <w:top w:val="none" w:sz="0" w:space="0" w:color="auto"/>
        <w:left w:val="none" w:sz="0" w:space="0" w:color="auto"/>
        <w:bottom w:val="none" w:sz="0" w:space="0" w:color="auto"/>
        <w:right w:val="none" w:sz="0" w:space="0" w:color="auto"/>
      </w:divBdr>
    </w:div>
    <w:div w:id="944843245">
      <w:bodyDiv w:val="1"/>
      <w:marLeft w:val="0"/>
      <w:marRight w:val="0"/>
      <w:marTop w:val="0"/>
      <w:marBottom w:val="0"/>
      <w:divBdr>
        <w:top w:val="none" w:sz="0" w:space="0" w:color="auto"/>
        <w:left w:val="none" w:sz="0" w:space="0" w:color="auto"/>
        <w:bottom w:val="none" w:sz="0" w:space="0" w:color="auto"/>
        <w:right w:val="none" w:sz="0" w:space="0" w:color="auto"/>
      </w:divBdr>
    </w:div>
    <w:div w:id="945844905">
      <w:bodyDiv w:val="1"/>
      <w:marLeft w:val="0"/>
      <w:marRight w:val="0"/>
      <w:marTop w:val="0"/>
      <w:marBottom w:val="0"/>
      <w:divBdr>
        <w:top w:val="none" w:sz="0" w:space="0" w:color="auto"/>
        <w:left w:val="none" w:sz="0" w:space="0" w:color="auto"/>
        <w:bottom w:val="none" w:sz="0" w:space="0" w:color="auto"/>
        <w:right w:val="none" w:sz="0" w:space="0" w:color="auto"/>
      </w:divBdr>
    </w:div>
    <w:div w:id="947350195">
      <w:bodyDiv w:val="1"/>
      <w:marLeft w:val="0"/>
      <w:marRight w:val="0"/>
      <w:marTop w:val="0"/>
      <w:marBottom w:val="0"/>
      <w:divBdr>
        <w:top w:val="none" w:sz="0" w:space="0" w:color="auto"/>
        <w:left w:val="none" w:sz="0" w:space="0" w:color="auto"/>
        <w:bottom w:val="none" w:sz="0" w:space="0" w:color="auto"/>
        <w:right w:val="none" w:sz="0" w:space="0" w:color="auto"/>
      </w:divBdr>
    </w:div>
    <w:div w:id="949818363">
      <w:bodyDiv w:val="1"/>
      <w:marLeft w:val="0"/>
      <w:marRight w:val="0"/>
      <w:marTop w:val="0"/>
      <w:marBottom w:val="0"/>
      <w:divBdr>
        <w:top w:val="none" w:sz="0" w:space="0" w:color="auto"/>
        <w:left w:val="none" w:sz="0" w:space="0" w:color="auto"/>
        <w:bottom w:val="none" w:sz="0" w:space="0" w:color="auto"/>
        <w:right w:val="none" w:sz="0" w:space="0" w:color="auto"/>
      </w:divBdr>
    </w:div>
    <w:div w:id="949974193">
      <w:bodyDiv w:val="1"/>
      <w:marLeft w:val="0"/>
      <w:marRight w:val="0"/>
      <w:marTop w:val="0"/>
      <w:marBottom w:val="0"/>
      <w:divBdr>
        <w:top w:val="none" w:sz="0" w:space="0" w:color="auto"/>
        <w:left w:val="none" w:sz="0" w:space="0" w:color="auto"/>
        <w:bottom w:val="none" w:sz="0" w:space="0" w:color="auto"/>
        <w:right w:val="none" w:sz="0" w:space="0" w:color="auto"/>
      </w:divBdr>
    </w:div>
    <w:div w:id="950940684">
      <w:bodyDiv w:val="1"/>
      <w:marLeft w:val="0"/>
      <w:marRight w:val="0"/>
      <w:marTop w:val="0"/>
      <w:marBottom w:val="0"/>
      <w:divBdr>
        <w:top w:val="none" w:sz="0" w:space="0" w:color="auto"/>
        <w:left w:val="none" w:sz="0" w:space="0" w:color="auto"/>
        <w:bottom w:val="none" w:sz="0" w:space="0" w:color="auto"/>
        <w:right w:val="none" w:sz="0" w:space="0" w:color="auto"/>
      </w:divBdr>
    </w:div>
    <w:div w:id="953174156">
      <w:bodyDiv w:val="1"/>
      <w:marLeft w:val="0"/>
      <w:marRight w:val="0"/>
      <w:marTop w:val="0"/>
      <w:marBottom w:val="0"/>
      <w:divBdr>
        <w:top w:val="none" w:sz="0" w:space="0" w:color="auto"/>
        <w:left w:val="none" w:sz="0" w:space="0" w:color="auto"/>
        <w:bottom w:val="none" w:sz="0" w:space="0" w:color="auto"/>
        <w:right w:val="none" w:sz="0" w:space="0" w:color="auto"/>
      </w:divBdr>
    </w:div>
    <w:div w:id="958487683">
      <w:bodyDiv w:val="1"/>
      <w:marLeft w:val="0"/>
      <w:marRight w:val="0"/>
      <w:marTop w:val="0"/>
      <w:marBottom w:val="0"/>
      <w:divBdr>
        <w:top w:val="none" w:sz="0" w:space="0" w:color="auto"/>
        <w:left w:val="none" w:sz="0" w:space="0" w:color="auto"/>
        <w:bottom w:val="none" w:sz="0" w:space="0" w:color="auto"/>
        <w:right w:val="none" w:sz="0" w:space="0" w:color="auto"/>
      </w:divBdr>
    </w:div>
    <w:div w:id="958924242">
      <w:bodyDiv w:val="1"/>
      <w:marLeft w:val="0"/>
      <w:marRight w:val="0"/>
      <w:marTop w:val="0"/>
      <w:marBottom w:val="0"/>
      <w:divBdr>
        <w:top w:val="none" w:sz="0" w:space="0" w:color="auto"/>
        <w:left w:val="none" w:sz="0" w:space="0" w:color="auto"/>
        <w:bottom w:val="none" w:sz="0" w:space="0" w:color="auto"/>
        <w:right w:val="none" w:sz="0" w:space="0" w:color="auto"/>
      </w:divBdr>
    </w:div>
    <w:div w:id="959653742">
      <w:bodyDiv w:val="1"/>
      <w:marLeft w:val="0"/>
      <w:marRight w:val="0"/>
      <w:marTop w:val="0"/>
      <w:marBottom w:val="0"/>
      <w:divBdr>
        <w:top w:val="none" w:sz="0" w:space="0" w:color="auto"/>
        <w:left w:val="none" w:sz="0" w:space="0" w:color="auto"/>
        <w:bottom w:val="none" w:sz="0" w:space="0" w:color="auto"/>
        <w:right w:val="none" w:sz="0" w:space="0" w:color="auto"/>
      </w:divBdr>
    </w:div>
    <w:div w:id="962734496">
      <w:bodyDiv w:val="1"/>
      <w:marLeft w:val="0"/>
      <w:marRight w:val="0"/>
      <w:marTop w:val="0"/>
      <w:marBottom w:val="0"/>
      <w:divBdr>
        <w:top w:val="none" w:sz="0" w:space="0" w:color="auto"/>
        <w:left w:val="none" w:sz="0" w:space="0" w:color="auto"/>
        <w:bottom w:val="none" w:sz="0" w:space="0" w:color="auto"/>
        <w:right w:val="none" w:sz="0" w:space="0" w:color="auto"/>
      </w:divBdr>
    </w:div>
    <w:div w:id="963577097">
      <w:bodyDiv w:val="1"/>
      <w:marLeft w:val="0"/>
      <w:marRight w:val="0"/>
      <w:marTop w:val="0"/>
      <w:marBottom w:val="0"/>
      <w:divBdr>
        <w:top w:val="none" w:sz="0" w:space="0" w:color="auto"/>
        <w:left w:val="none" w:sz="0" w:space="0" w:color="auto"/>
        <w:bottom w:val="none" w:sz="0" w:space="0" w:color="auto"/>
        <w:right w:val="none" w:sz="0" w:space="0" w:color="auto"/>
      </w:divBdr>
    </w:div>
    <w:div w:id="964891689">
      <w:bodyDiv w:val="1"/>
      <w:marLeft w:val="0"/>
      <w:marRight w:val="0"/>
      <w:marTop w:val="0"/>
      <w:marBottom w:val="0"/>
      <w:divBdr>
        <w:top w:val="none" w:sz="0" w:space="0" w:color="auto"/>
        <w:left w:val="none" w:sz="0" w:space="0" w:color="auto"/>
        <w:bottom w:val="none" w:sz="0" w:space="0" w:color="auto"/>
        <w:right w:val="none" w:sz="0" w:space="0" w:color="auto"/>
      </w:divBdr>
    </w:div>
    <w:div w:id="973367797">
      <w:bodyDiv w:val="1"/>
      <w:marLeft w:val="0"/>
      <w:marRight w:val="0"/>
      <w:marTop w:val="0"/>
      <w:marBottom w:val="0"/>
      <w:divBdr>
        <w:top w:val="none" w:sz="0" w:space="0" w:color="auto"/>
        <w:left w:val="none" w:sz="0" w:space="0" w:color="auto"/>
        <w:bottom w:val="none" w:sz="0" w:space="0" w:color="auto"/>
        <w:right w:val="none" w:sz="0" w:space="0" w:color="auto"/>
      </w:divBdr>
    </w:div>
    <w:div w:id="974412973">
      <w:bodyDiv w:val="1"/>
      <w:marLeft w:val="0"/>
      <w:marRight w:val="0"/>
      <w:marTop w:val="0"/>
      <w:marBottom w:val="0"/>
      <w:divBdr>
        <w:top w:val="none" w:sz="0" w:space="0" w:color="auto"/>
        <w:left w:val="none" w:sz="0" w:space="0" w:color="auto"/>
        <w:bottom w:val="none" w:sz="0" w:space="0" w:color="auto"/>
        <w:right w:val="none" w:sz="0" w:space="0" w:color="auto"/>
      </w:divBdr>
    </w:div>
    <w:div w:id="975256089">
      <w:bodyDiv w:val="1"/>
      <w:marLeft w:val="0"/>
      <w:marRight w:val="0"/>
      <w:marTop w:val="0"/>
      <w:marBottom w:val="0"/>
      <w:divBdr>
        <w:top w:val="none" w:sz="0" w:space="0" w:color="auto"/>
        <w:left w:val="none" w:sz="0" w:space="0" w:color="auto"/>
        <w:bottom w:val="none" w:sz="0" w:space="0" w:color="auto"/>
        <w:right w:val="none" w:sz="0" w:space="0" w:color="auto"/>
      </w:divBdr>
    </w:div>
    <w:div w:id="976879658">
      <w:bodyDiv w:val="1"/>
      <w:marLeft w:val="0"/>
      <w:marRight w:val="0"/>
      <w:marTop w:val="0"/>
      <w:marBottom w:val="0"/>
      <w:divBdr>
        <w:top w:val="none" w:sz="0" w:space="0" w:color="auto"/>
        <w:left w:val="none" w:sz="0" w:space="0" w:color="auto"/>
        <w:bottom w:val="none" w:sz="0" w:space="0" w:color="auto"/>
        <w:right w:val="none" w:sz="0" w:space="0" w:color="auto"/>
      </w:divBdr>
    </w:div>
    <w:div w:id="979266576">
      <w:bodyDiv w:val="1"/>
      <w:marLeft w:val="0"/>
      <w:marRight w:val="0"/>
      <w:marTop w:val="0"/>
      <w:marBottom w:val="0"/>
      <w:divBdr>
        <w:top w:val="none" w:sz="0" w:space="0" w:color="auto"/>
        <w:left w:val="none" w:sz="0" w:space="0" w:color="auto"/>
        <w:bottom w:val="none" w:sz="0" w:space="0" w:color="auto"/>
        <w:right w:val="none" w:sz="0" w:space="0" w:color="auto"/>
      </w:divBdr>
      <w:divsChild>
        <w:div w:id="1874731092">
          <w:marLeft w:val="0"/>
          <w:marRight w:val="0"/>
          <w:marTop w:val="0"/>
          <w:marBottom w:val="0"/>
          <w:divBdr>
            <w:top w:val="none" w:sz="0" w:space="0" w:color="auto"/>
            <w:left w:val="none" w:sz="0" w:space="0" w:color="auto"/>
            <w:bottom w:val="none" w:sz="0" w:space="0" w:color="auto"/>
            <w:right w:val="none" w:sz="0" w:space="0" w:color="auto"/>
          </w:divBdr>
          <w:divsChild>
            <w:div w:id="1176114210">
              <w:marLeft w:val="0"/>
              <w:marRight w:val="0"/>
              <w:marTop w:val="0"/>
              <w:marBottom w:val="0"/>
              <w:divBdr>
                <w:top w:val="none" w:sz="0" w:space="0" w:color="auto"/>
                <w:left w:val="none" w:sz="0" w:space="0" w:color="auto"/>
                <w:bottom w:val="none" w:sz="0" w:space="0" w:color="auto"/>
                <w:right w:val="none" w:sz="0" w:space="0" w:color="auto"/>
              </w:divBdr>
              <w:divsChild>
                <w:div w:id="523716491">
                  <w:marLeft w:val="0"/>
                  <w:marRight w:val="0"/>
                  <w:marTop w:val="0"/>
                  <w:marBottom w:val="0"/>
                  <w:divBdr>
                    <w:top w:val="none" w:sz="0" w:space="0" w:color="auto"/>
                    <w:left w:val="none" w:sz="0" w:space="0" w:color="auto"/>
                    <w:bottom w:val="none" w:sz="0" w:space="0" w:color="auto"/>
                    <w:right w:val="none" w:sz="0" w:space="0" w:color="auto"/>
                  </w:divBdr>
                  <w:divsChild>
                    <w:div w:id="125655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120004">
      <w:bodyDiv w:val="1"/>
      <w:marLeft w:val="0"/>
      <w:marRight w:val="0"/>
      <w:marTop w:val="0"/>
      <w:marBottom w:val="0"/>
      <w:divBdr>
        <w:top w:val="none" w:sz="0" w:space="0" w:color="auto"/>
        <w:left w:val="none" w:sz="0" w:space="0" w:color="auto"/>
        <w:bottom w:val="none" w:sz="0" w:space="0" w:color="auto"/>
        <w:right w:val="none" w:sz="0" w:space="0" w:color="auto"/>
      </w:divBdr>
    </w:div>
    <w:div w:id="984436100">
      <w:bodyDiv w:val="1"/>
      <w:marLeft w:val="0"/>
      <w:marRight w:val="0"/>
      <w:marTop w:val="0"/>
      <w:marBottom w:val="0"/>
      <w:divBdr>
        <w:top w:val="none" w:sz="0" w:space="0" w:color="auto"/>
        <w:left w:val="none" w:sz="0" w:space="0" w:color="auto"/>
        <w:bottom w:val="none" w:sz="0" w:space="0" w:color="auto"/>
        <w:right w:val="none" w:sz="0" w:space="0" w:color="auto"/>
      </w:divBdr>
    </w:div>
    <w:div w:id="986858368">
      <w:bodyDiv w:val="1"/>
      <w:marLeft w:val="0"/>
      <w:marRight w:val="0"/>
      <w:marTop w:val="0"/>
      <w:marBottom w:val="0"/>
      <w:divBdr>
        <w:top w:val="none" w:sz="0" w:space="0" w:color="auto"/>
        <w:left w:val="none" w:sz="0" w:space="0" w:color="auto"/>
        <w:bottom w:val="none" w:sz="0" w:space="0" w:color="auto"/>
        <w:right w:val="none" w:sz="0" w:space="0" w:color="auto"/>
      </w:divBdr>
    </w:div>
    <w:div w:id="990601481">
      <w:bodyDiv w:val="1"/>
      <w:marLeft w:val="0"/>
      <w:marRight w:val="0"/>
      <w:marTop w:val="0"/>
      <w:marBottom w:val="0"/>
      <w:divBdr>
        <w:top w:val="none" w:sz="0" w:space="0" w:color="auto"/>
        <w:left w:val="none" w:sz="0" w:space="0" w:color="auto"/>
        <w:bottom w:val="none" w:sz="0" w:space="0" w:color="auto"/>
        <w:right w:val="none" w:sz="0" w:space="0" w:color="auto"/>
      </w:divBdr>
    </w:div>
    <w:div w:id="991762286">
      <w:bodyDiv w:val="1"/>
      <w:marLeft w:val="0"/>
      <w:marRight w:val="0"/>
      <w:marTop w:val="0"/>
      <w:marBottom w:val="0"/>
      <w:divBdr>
        <w:top w:val="none" w:sz="0" w:space="0" w:color="auto"/>
        <w:left w:val="none" w:sz="0" w:space="0" w:color="auto"/>
        <w:bottom w:val="none" w:sz="0" w:space="0" w:color="auto"/>
        <w:right w:val="none" w:sz="0" w:space="0" w:color="auto"/>
      </w:divBdr>
      <w:divsChild>
        <w:div w:id="471218776">
          <w:marLeft w:val="0"/>
          <w:marRight w:val="0"/>
          <w:marTop w:val="0"/>
          <w:marBottom w:val="0"/>
          <w:divBdr>
            <w:top w:val="none" w:sz="0" w:space="0" w:color="auto"/>
            <w:left w:val="none" w:sz="0" w:space="0" w:color="auto"/>
            <w:bottom w:val="none" w:sz="0" w:space="0" w:color="auto"/>
            <w:right w:val="none" w:sz="0" w:space="0" w:color="auto"/>
          </w:divBdr>
        </w:div>
        <w:div w:id="1764297086">
          <w:marLeft w:val="0"/>
          <w:marRight w:val="0"/>
          <w:marTop w:val="0"/>
          <w:marBottom w:val="0"/>
          <w:divBdr>
            <w:top w:val="none" w:sz="0" w:space="0" w:color="auto"/>
            <w:left w:val="none" w:sz="0" w:space="0" w:color="auto"/>
            <w:bottom w:val="none" w:sz="0" w:space="0" w:color="auto"/>
            <w:right w:val="none" w:sz="0" w:space="0" w:color="auto"/>
          </w:divBdr>
        </w:div>
      </w:divsChild>
    </w:div>
    <w:div w:id="1001275764">
      <w:bodyDiv w:val="1"/>
      <w:marLeft w:val="0"/>
      <w:marRight w:val="0"/>
      <w:marTop w:val="0"/>
      <w:marBottom w:val="0"/>
      <w:divBdr>
        <w:top w:val="none" w:sz="0" w:space="0" w:color="auto"/>
        <w:left w:val="none" w:sz="0" w:space="0" w:color="auto"/>
        <w:bottom w:val="none" w:sz="0" w:space="0" w:color="auto"/>
        <w:right w:val="none" w:sz="0" w:space="0" w:color="auto"/>
      </w:divBdr>
    </w:div>
    <w:div w:id="1003171162">
      <w:bodyDiv w:val="1"/>
      <w:marLeft w:val="0"/>
      <w:marRight w:val="0"/>
      <w:marTop w:val="0"/>
      <w:marBottom w:val="0"/>
      <w:divBdr>
        <w:top w:val="none" w:sz="0" w:space="0" w:color="auto"/>
        <w:left w:val="none" w:sz="0" w:space="0" w:color="auto"/>
        <w:bottom w:val="none" w:sz="0" w:space="0" w:color="auto"/>
        <w:right w:val="none" w:sz="0" w:space="0" w:color="auto"/>
      </w:divBdr>
    </w:div>
    <w:div w:id="1011950679">
      <w:bodyDiv w:val="1"/>
      <w:marLeft w:val="0"/>
      <w:marRight w:val="0"/>
      <w:marTop w:val="0"/>
      <w:marBottom w:val="0"/>
      <w:divBdr>
        <w:top w:val="none" w:sz="0" w:space="0" w:color="auto"/>
        <w:left w:val="none" w:sz="0" w:space="0" w:color="auto"/>
        <w:bottom w:val="none" w:sz="0" w:space="0" w:color="auto"/>
        <w:right w:val="none" w:sz="0" w:space="0" w:color="auto"/>
      </w:divBdr>
    </w:div>
    <w:div w:id="1017001357">
      <w:bodyDiv w:val="1"/>
      <w:marLeft w:val="0"/>
      <w:marRight w:val="0"/>
      <w:marTop w:val="0"/>
      <w:marBottom w:val="0"/>
      <w:divBdr>
        <w:top w:val="none" w:sz="0" w:space="0" w:color="auto"/>
        <w:left w:val="none" w:sz="0" w:space="0" w:color="auto"/>
        <w:bottom w:val="none" w:sz="0" w:space="0" w:color="auto"/>
        <w:right w:val="none" w:sz="0" w:space="0" w:color="auto"/>
      </w:divBdr>
    </w:div>
    <w:div w:id="1017584247">
      <w:bodyDiv w:val="1"/>
      <w:marLeft w:val="0"/>
      <w:marRight w:val="0"/>
      <w:marTop w:val="0"/>
      <w:marBottom w:val="0"/>
      <w:divBdr>
        <w:top w:val="none" w:sz="0" w:space="0" w:color="auto"/>
        <w:left w:val="none" w:sz="0" w:space="0" w:color="auto"/>
        <w:bottom w:val="none" w:sz="0" w:space="0" w:color="auto"/>
        <w:right w:val="none" w:sz="0" w:space="0" w:color="auto"/>
      </w:divBdr>
    </w:div>
    <w:div w:id="1021593233">
      <w:bodyDiv w:val="1"/>
      <w:marLeft w:val="0"/>
      <w:marRight w:val="0"/>
      <w:marTop w:val="0"/>
      <w:marBottom w:val="0"/>
      <w:divBdr>
        <w:top w:val="none" w:sz="0" w:space="0" w:color="auto"/>
        <w:left w:val="none" w:sz="0" w:space="0" w:color="auto"/>
        <w:bottom w:val="none" w:sz="0" w:space="0" w:color="auto"/>
        <w:right w:val="none" w:sz="0" w:space="0" w:color="auto"/>
      </w:divBdr>
    </w:div>
    <w:div w:id="1021972641">
      <w:bodyDiv w:val="1"/>
      <w:marLeft w:val="0"/>
      <w:marRight w:val="0"/>
      <w:marTop w:val="0"/>
      <w:marBottom w:val="0"/>
      <w:divBdr>
        <w:top w:val="none" w:sz="0" w:space="0" w:color="auto"/>
        <w:left w:val="none" w:sz="0" w:space="0" w:color="auto"/>
        <w:bottom w:val="none" w:sz="0" w:space="0" w:color="auto"/>
        <w:right w:val="none" w:sz="0" w:space="0" w:color="auto"/>
      </w:divBdr>
    </w:div>
    <w:div w:id="1024550920">
      <w:bodyDiv w:val="1"/>
      <w:marLeft w:val="0"/>
      <w:marRight w:val="0"/>
      <w:marTop w:val="0"/>
      <w:marBottom w:val="0"/>
      <w:divBdr>
        <w:top w:val="none" w:sz="0" w:space="0" w:color="auto"/>
        <w:left w:val="none" w:sz="0" w:space="0" w:color="auto"/>
        <w:bottom w:val="none" w:sz="0" w:space="0" w:color="auto"/>
        <w:right w:val="none" w:sz="0" w:space="0" w:color="auto"/>
      </w:divBdr>
    </w:div>
    <w:div w:id="1025793554">
      <w:bodyDiv w:val="1"/>
      <w:marLeft w:val="0"/>
      <w:marRight w:val="0"/>
      <w:marTop w:val="0"/>
      <w:marBottom w:val="0"/>
      <w:divBdr>
        <w:top w:val="none" w:sz="0" w:space="0" w:color="auto"/>
        <w:left w:val="none" w:sz="0" w:space="0" w:color="auto"/>
        <w:bottom w:val="none" w:sz="0" w:space="0" w:color="auto"/>
        <w:right w:val="none" w:sz="0" w:space="0" w:color="auto"/>
      </w:divBdr>
    </w:div>
    <w:div w:id="1030958156">
      <w:bodyDiv w:val="1"/>
      <w:marLeft w:val="0"/>
      <w:marRight w:val="0"/>
      <w:marTop w:val="0"/>
      <w:marBottom w:val="0"/>
      <w:divBdr>
        <w:top w:val="none" w:sz="0" w:space="0" w:color="auto"/>
        <w:left w:val="none" w:sz="0" w:space="0" w:color="auto"/>
        <w:bottom w:val="none" w:sz="0" w:space="0" w:color="auto"/>
        <w:right w:val="none" w:sz="0" w:space="0" w:color="auto"/>
      </w:divBdr>
    </w:div>
    <w:div w:id="1032075975">
      <w:bodyDiv w:val="1"/>
      <w:marLeft w:val="0"/>
      <w:marRight w:val="0"/>
      <w:marTop w:val="0"/>
      <w:marBottom w:val="0"/>
      <w:divBdr>
        <w:top w:val="none" w:sz="0" w:space="0" w:color="auto"/>
        <w:left w:val="none" w:sz="0" w:space="0" w:color="auto"/>
        <w:bottom w:val="none" w:sz="0" w:space="0" w:color="auto"/>
        <w:right w:val="none" w:sz="0" w:space="0" w:color="auto"/>
      </w:divBdr>
    </w:div>
    <w:div w:id="1039624874">
      <w:bodyDiv w:val="1"/>
      <w:marLeft w:val="0"/>
      <w:marRight w:val="0"/>
      <w:marTop w:val="0"/>
      <w:marBottom w:val="0"/>
      <w:divBdr>
        <w:top w:val="none" w:sz="0" w:space="0" w:color="auto"/>
        <w:left w:val="none" w:sz="0" w:space="0" w:color="auto"/>
        <w:bottom w:val="none" w:sz="0" w:space="0" w:color="auto"/>
        <w:right w:val="none" w:sz="0" w:space="0" w:color="auto"/>
      </w:divBdr>
    </w:div>
    <w:div w:id="1040472336">
      <w:bodyDiv w:val="1"/>
      <w:marLeft w:val="0"/>
      <w:marRight w:val="0"/>
      <w:marTop w:val="0"/>
      <w:marBottom w:val="0"/>
      <w:divBdr>
        <w:top w:val="none" w:sz="0" w:space="0" w:color="auto"/>
        <w:left w:val="none" w:sz="0" w:space="0" w:color="auto"/>
        <w:bottom w:val="none" w:sz="0" w:space="0" w:color="auto"/>
        <w:right w:val="none" w:sz="0" w:space="0" w:color="auto"/>
      </w:divBdr>
    </w:div>
    <w:div w:id="1040669034">
      <w:bodyDiv w:val="1"/>
      <w:marLeft w:val="0"/>
      <w:marRight w:val="0"/>
      <w:marTop w:val="0"/>
      <w:marBottom w:val="0"/>
      <w:divBdr>
        <w:top w:val="none" w:sz="0" w:space="0" w:color="auto"/>
        <w:left w:val="none" w:sz="0" w:space="0" w:color="auto"/>
        <w:bottom w:val="none" w:sz="0" w:space="0" w:color="auto"/>
        <w:right w:val="none" w:sz="0" w:space="0" w:color="auto"/>
      </w:divBdr>
    </w:div>
    <w:div w:id="1042821939">
      <w:bodyDiv w:val="1"/>
      <w:marLeft w:val="0"/>
      <w:marRight w:val="0"/>
      <w:marTop w:val="0"/>
      <w:marBottom w:val="0"/>
      <w:divBdr>
        <w:top w:val="none" w:sz="0" w:space="0" w:color="auto"/>
        <w:left w:val="none" w:sz="0" w:space="0" w:color="auto"/>
        <w:bottom w:val="none" w:sz="0" w:space="0" w:color="auto"/>
        <w:right w:val="none" w:sz="0" w:space="0" w:color="auto"/>
      </w:divBdr>
    </w:div>
    <w:div w:id="1044715283">
      <w:bodyDiv w:val="1"/>
      <w:marLeft w:val="0"/>
      <w:marRight w:val="0"/>
      <w:marTop w:val="0"/>
      <w:marBottom w:val="0"/>
      <w:divBdr>
        <w:top w:val="none" w:sz="0" w:space="0" w:color="auto"/>
        <w:left w:val="none" w:sz="0" w:space="0" w:color="auto"/>
        <w:bottom w:val="none" w:sz="0" w:space="0" w:color="auto"/>
        <w:right w:val="none" w:sz="0" w:space="0" w:color="auto"/>
      </w:divBdr>
    </w:div>
    <w:div w:id="1048604051">
      <w:bodyDiv w:val="1"/>
      <w:marLeft w:val="0"/>
      <w:marRight w:val="0"/>
      <w:marTop w:val="0"/>
      <w:marBottom w:val="0"/>
      <w:divBdr>
        <w:top w:val="none" w:sz="0" w:space="0" w:color="auto"/>
        <w:left w:val="none" w:sz="0" w:space="0" w:color="auto"/>
        <w:bottom w:val="none" w:sz="0" w:space="0" w:color="auto"/>
        <w:right w:val="none" w:sz="0" w:space="0" w:color="auto"/>
      </w:divBdr>
    </w:div>
    <w:div w:id="1052264906">
      <w:bodyDiv w:val="1"/>
      <w:marLeft w:val="0"/>
      <w:marRight w:val="0"/>
      <w:marTop w:val="0"/>
      <w:marBottom w:val="0"/>
      <w:divBdr>
        <w:top w:val="none" w:sz="0" w:space="0" w:color="auto"/>
        <w:left w:val="none" w:sz="0" w:space="0" w:color="auto"/>
        <w:bottom w:val="none" w:sz="0" w:space="0" w:color="auto"/>
        <w:right w:val="none" w:sz="0" w:space="0" w:color="auto"/>
      </w:divBdr>
    </w:div>
    <w:div w:id="1056588006">
      <w:bodyDiv w:val="1"/>
      <w:marLeft w:val="0"/>
      <w:marRight w:val="0"/>
      <w:marTop w:val="0"/>
      <w:marBottom w:val="0"/>
      <w:divBdr>
        <w:top w:val="none" w:sz="0" w:space="0" w:color="auto"/>
        <w:left w:val="none" w:sz="0" w:space="0" w:color="auto"/>
        <w:bottom w:val="none" w:sz="0" w:space="0" w:color="auto"/>
        <w:right w:val="none" w:sz="0" w:space="0" w:color="auto"/>
      </w:divBdr>
    </w:div>
    <w:div w:id="1061175309">
      <w:bodyDiv w:val="1"/>
      <w:marLeft w:val="0"/>
      <w:marRight w:val="0"/>
      <w:marTop w:val="0"/>
      <w:marBottom w:val="0"/>
      <w:divBdr>
        <w:top w:val="none" w:sz="0" w:space="0" w:color="auto"/>
        <w:left w:val="none" w:sz="0" w:space="0" w:color="auto"/>
        <w:bottom w:val="none" w:sz="0" w:space="0" w:color="auto"/>
        <w:right w:val="none" w:sz="0" w:space="0" w:color="auto"/>
      </w:divBdr>
    </w:div>
    <w:div w:id="1061558008">
      <w:bodyDiv w:val="1"/>
      <w:marLeft w:val="0"/>
      <w:marRight w:val="0"/>
      <w:marTop w:val="0"/>
      <w:marBottom w:val="0"/>
      <w:divBdr>
        <w:top w:val="none" w:sz="0" w:space="0" w:color="auto"/>
        <w:left w:val="none" w:sz="0" w:space="0" w:color="auto"/>
        <w:bottom w:val="none" w:sz="0" w:space="0" w:color="auto"/>
        <w:right w:val="none" w:sz="0" w:space="0" w:color="auto"/>
      </w:divBdr>
    </w:div>
    <w:div w:id="1061826938">
      <w:bodyDiv w:val="1"/>
      <w:marLeft w:val="0"/>
      <w:marRight w:val="0"/>
      <w:marTop w:val="0"/>
      <w:marBottom w:val="0"/>
      <w:divBdr>
        <w:top w:val="none" w:sz="0" w:space="0" w:color="auto"/>
        <w:left w:val="none" w:sz="0" w:space="0" w:color="auto"/>
        <w:bottom w:val="none" w:sz="0" w:space="0" w:color="auto"/>
        <w:right w:val="none" w:sz="0" w:space="0" w:color="auto"/>
      </w:divBdr>
      <w:divsChild>
        <w:div w:id="2095515158">
          <w:marLeft w:val="0"/>
          <w:marRight w:val="0"/>
          <w:marTop w:val="240"/>
          <w:marBottom w:val="240"/>
          <w:divBdr>
            <w:top w:val="none" w:sz="0" w:space="0" w:color="auto"/>
            <w:left w:val="none" w:sz="0" w:space="0" w:color="auto"/>
            <w:bottom w:val="none" w:sz="0" w:space="0" w:color="auto"/>
            <w:right w:val="none" w:sz="0" w:space="0" w:color="auto"/>
          </w:divBdr>
        </w:div>
      </w:divsChild>
    </w:div>
    <w:div w:id="1063677668">
      <w:bodyDiv w:val="1"/>
      <w:marLeft w:val="0"/>
      <w:marRight w:val="0"/>
      <w:marTop w:val="0"/>
      <w:marBottom w:val="0"/>
      <w:divBdr>
        <w:top w:val="none" w:sz="0" w:space="0" w:color="auto"/>
        <w:left w:val="none" w:sz="0" w:space="0" w:color="auto"/>
        <w:bottom w:val="none" w:sz="0" w:space="0" w:color="auto"/>
        <w:right w:val="none" w:sz="0" w:space="0" w:color="auto"/>
      </w:divBdr>
    </w:div>
    <w:div w:id="1064068606">
      <w:bodyDiv w:val="1"/>
      <w:marLeft w:val="0"/>
      <w:marRight w:val="0"/>
      <w:marTop w:val="0"/>
      <w:marBottom w:val="0"/>
      <w:divBdr>
        <w:top w:val="none" w:sz="0" w:space="0" w:color="auto"/>
        <w:left w:val="none" w:sz="0" w:space="0" w:color="auto"/>
        <w:bottom w:val="none" w:sz="0" w:space="0" w:color="auto"/>
        <w:right w:val="none" w:sz="0" w:space="0" w:color="auto"/>
      </w:divBdr>
    </w:div>
    <w:div w:id="1067268905">
      <w:bodyDiv w:val="1"/>
      <w:marLeft w:val="0"/>
      <w:marRight w:val="0"/>
      <w:marTop w:val="0"/>
      <w:marBottom w:val="0"/>
      <w:divBdr>
        <w:top w:val="none" w:sz="0" w:space="0" w:color="auto"/>
        <w:left w:val="none" w:sz="0" w:space="0" w:color="auto"/>
        <w:bottom w:val="none" w:sz="0" w:space="0" w:color="auto"/>
        <w:right w:val="none" w:sz="0" w:space="0" w:color="auto"/>
      </w:divBdr>
    </w:div>
    <w:div w:id="1073939503">
      <w:bodyDiv w:val="1"/>
      <w:marLeft w:val="0"/>
      <w:marRight w:val="0"/>
      <w:marTop w:val="0"/>
      <w:marBottom w:val="0"/>
      <w:divBdr>
        <w:top w:val="none" w:sz="0" w:space="0" w:color="auto"/>
        <w:left w:val="none" w:sz="0" w:space="0" w:color="auto"/>
        <w:bottom w:val="none" w:sz="0" w:space="0" w:color="auto"/>
        <w:right w:val="none" w:sz="0" w:space="0" w:color="auto"/>
      </w:divBdr>
    </w:div>
    <w:div w:id="1074353976">
      <w:bodyDiv w:val="1"/>
      <w:marLeft w:val="0"/>
      <w:marRight w:val="0"/>
      <w:marTop w:val="0"/>
      <w:marBottom w:val="0"/>
      <w:divBdr>
        <w:top w:val="none" w:sz="0" w:space="0" w:color="auto"/>
        <w:left w:val="none" w:sz="0" w:space="0" w:color="auto"/>
        <w:bottom w:val="none" w:sz="0" w:space="0" w:color="auto"/>
        <w:right w:val="none" w:sz="0" w:space="0" w:color="auto"/>
      </w:divBdr>
    </w:div>
    <w:div w:id="1074545836">
      <w:bodyDiv w:val="1"/>
      <w:marLeft w:val="0"/>
      <w:marRight w:val="0"/>
      <w:marTop w:val="0"/>
      <w:marBottom w:val="0"/>
      <w:divBdr>
        <w:top w:val="none" w:sz="0" w:space="0" w:color="auto"/>
        <w:left w:val="none" w:sz="0" w:space="0" w:color="auto"/>
        <w:bottom w:val="none" w:sz="0" w:space="0" w:color="auto"/>
        <w:right w:val="none" w:sz="0" w:space="0" w:color="auto"/>
      </w:divBdr>
    </w:div>
    <w:div w:id="1078289015">
      <w:bodyDiv w:val="1"/>
      <w:marLeft w:val="0"/>
      <w:marRight w:val="0"/>
      <w:marTop w:val="0"/>
      <w:marBottom w:val="0"/>
      <w:divBdr>
        <w:top w:val="none" w:sz="0" w:space="0" w:color="auto"/>
        <w:left w:val="none" w:sz="0" w:space="0" w:color="auto"/>
        <w:bottom w:val="none" w:sz="0" w:space="0" w:color="auto"/>
        <w:right w:val="none" w:sz="0" w:space="0" w:color="auto"/>
      </w:divBdr>
    </w:div>
    <w:div w:id="1080367748">
      <w:bodyDiv w:val="1"/>
      <w:marLeft w:val="0"/>
      <w:marRight w:val="0"/>
      <w:marTop w:val="0"/>
      <w:marBottom w:val="0"/>
      <w:divBdr>
        <w:top w:val="none" w:sz="0" w:space="0" w:color="auto"/>
        <w:left w:val="none" w:sz="0" w:space="0" w:color="auto"/>
        <w:bottom w:val="none" w:sz="0" w:space="0" w:color="auto"/>
        <w:right w:val="none" w:sz="0" w:space="0" w:color="auto"/>
      </w:divBdr>
    </w:div>
    <w:div w:id="1081752499">
      <w:bodyDiv w:val="1"/>
      <w:marLeft w:val="0"/>
      <w:marRight w:val="0"/>
      <w:marTop w:val="0"/>
      <w:marBottom w:val="0"/>
      <w:divBdr>
        <w:top w:val="none" w:sz="0" w:space="0" w:color="auto"/>
        <w:left w:val="none" w:sz="0" w:space="0" w:color="auto"/>
        <w:bottom w:val="none" w:sz="0" w:space="0" w:color="auto"/>
        <w:right w:val="none" w:sz="0" w:space="0" w:color="auto"/>
      </w:divBdr>
      <w:divsChild>
        <w:div w:id="1165634128">
          <w:marLeft w:val="0"/>
          <w:marRight w:val="0"/>
          <w:marTop w:val="240"/>
          <w:marBottom w:val="240"/>
          <w:divBdr>
            <w:top w:val="none" w:sz="0" w:space="0" w:color="auto"/>
            <w:left w:val="none" w:sz="0" w:space="0" w:color="auto"/>
            <w:bottom w:val="none" w:sz="0" w:space="0" w:color="auto"/>
            <w:right w:val="none" w:sz="0" w:space="0" w:color="auto"/>
          </w:divBdr>
        </w:div>
      </w:divsChild>
    </w:div>
    <w:div w:id="1083644549">
      <w:bodyDiv w:val="1"/>
      <w:marLeft w:val="0"/>
      <w:marRight w:val="0"/>
      <w:marTop w:val="0"/>
      <w:marBottom w:val="0"/>
      <w:divBdr>
        <w:top w:val="none" w:sz="0" w:space="0" w:color="auto"/>
        <w:left w:val="none" w:sz="0" w:space="0" w:color="auto"/>
        <w:bottom w:val="none" w:sz="0" w:space="0" w:color="auto"/>
        <w:right w:val="none" w:sz="0" w:space="0" w:color="auto"/>
      </w:divBdr>
    </w:div>
    <w:div w:id="1084256147">
      <w:bodyDiv w:val="1"/>
      <w:marLeft w:val="0"/>
      <w:marRight w:val="0"/>
      <w:marTop w:val="0"/>
      <w:marBottom w:val="0"/>
      <w:divBdr>
        <w:top w:val="none" w:sz="0" w:space="0" w:color="auto"/>
        <w:left w:val="none" w:sz="0" w:space="0" w:color="auto"/>
        <w:bottom w:val="none" w:sz="0" w:space="0" w:color="auto"/>
        <w:right w:val="none" w:sz="0" w:space="0" w:color="auto"/>
      </w:divBdr>
      <w:divsChild>
        <w:div w:id="1741291702">
          <w:marLeft w:val="0"/>
          <w:marRight w:val="0"/>
          <w:marTop w:val="100"/>
          <w:marBottom w:val="0"/>
          <w:divBdr>
            <w:top w:val="none" w:sz="0" w:space="0" w:color="auto"/>
            <w:left w:val="none" w:sz="0" w:space="0" w:color="auto"/>
            <w:bottom w:val="none" w:sz="0" w:space="0" w:color="auto"/>
            <w:right w:val="none" w:sz="0" w:space="0" w:color="auto"/>
          </w:divBdr>
        </w:div>
        <w:div w:id="1865172718">
          <w:marLeft w:val="0"/>
          <w:marRight w:val="0"/>
          <w:marTop w:val="0"/>
          <w:marBottom w:val="0"/>
          <w:divBdr>
            <w:top w:val="none" w:sz="0" w:space="0" w:color="auto"/>
            <w:left w:val="none" w:sz="0" w:space="0" w:color="auto"/>
            <w:bottom w:val="none" w:sz="0" w:space="0" w:color="auto"/>
            <w:right w:val="none" w:sz="0" w:space="0" w:color="auto"/>
          </w:divBdr>
          <w:divsChild>
            <w:div w:id="1575819015">
              <w:marLeft w:val="0"/>
              <w:marRight w:val="0"/>
              <w:marTop w:val="0"/>
              <w:marBottom w:val="0"/>
              <w:divBdr>
                <w:top w:val="none" w:sz="0" w:space="0" w:color="auto"/>
                <w:left w:val="none" w:sz="0" w:space="0" w:color="auto"/>
                <w:bottom w:val="none" w:sz="0" w:space="0" w:color="auto"/>
                <w:right w:val="none" w:sz="0" w:space="0" w:color="auto"/>
              </w:divBdr>
              <w:divsChild>
                <w:div w:id="12199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14048">
      <w:bodyDiv w:val="1"/>
      <w:marLeft w:val="0"/>
      <w:marRight w:val="0"/>
      <w:marTop w:val="0"/>
      <w:marBottom w:val="0"/>
      <w:divBdr>
        <w:top w:val="none" w:sz="0" w:space="0" w:color="auto"/>
        <w:left w:val="none" w:sz="0" w:space="0" w:color="auto"/>
        <w:bottom w:val="none" w:sz="0" w:space="0" w:color="auto"/>
        <w:right w:val="none" w:sz="0" w:space="0" w:color="auto"/>
      </w:divBdr>
    </w:div>
    <w:div w:id="1088699812">
      <w:bodyDiv w:val="1"/>
      <w:marLeft w:val="0"/>
      <w:marRight w:val="0"/>
      <w:marTop w:val="0"/>
      <w:marBottom w:val="0"/>
      <w:divBdr>
        <w:top w:val="none" w:sz="0" w:space="0" w:color="auto"/>
        <w:left w:val="none" w:sz="0" w:space="0" w:color="auto"/>
        <w:bottom w:val="none" w:sz="0" w:space="0" w:color="auto"/>
        <w:right w:val="none" w:sz="0" w:space="0" w:color="auto"/>
      </w:divBdr>
      <w:divsChild>
        <w:div w:id="137365099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094205501">
      <w:bodyDiv w:val="1"/>
      <w:marLeft w:val="0"/>
      <w:marRight w:val="0"/>
      <w:marTop w:val="0"/>
      <w:marBottom w:val="0"/>
      <w:divBdr>
        <w:top w:val="none" w:sz="0" w:space="0" w:color="auto"/>
        <w:left w:val="none" w:sz="0" w:space="0" w:color="auto"/>
        <w:bottom w:val="none" w:sz="0" w:space="0" w:color="auto"/>
        <w:right w:val="none" w:sz="0" w:space="0" w:color="auto"/>
      </w:divBdr>
      <w:divsChild>
        <w:div w:id="248125052">
          <w:marLeft w:val="0"/>
          <w:marRight w:val="0"/>
          <w:marTop w:val="0"/>
          <w:marBottom w:val="0"/>
          <w:divBdr>
            <w:top w:val="none" w:sz="0" w:space="0" w:color="auto"/>
            <w:left w:val="none" w:sz="0" w:space="0" w:color="auto"/>
            <w:bottom w:val="none" w:sz="0" w:space="0" w:color="auto"/>
            <w:right w:val="none" w:sz="0" w:space="0" w:color="auto"/>
          </w:divBdr>
          <w:divsChild>
            <w:div w:id="1426531524">
              <w:marLeft w:val="0"/>
              <w:marRight w:val="0"/>
              <w:marTop w:val="0"/>
              <w:marBottom w:val="0"/>
              <w:divBdr>
                <w:top w:val="none" w:sz="0" w:space="0" w:color="auto"/>
                <w:left w:val="none" w:sz="0" w:space="0" w:color="auto"/>
                <w:bottom w:val="none" w:sz="0" w:space="0" w:color="auto"/>
                <w:right w:val="none" w:sz="0" w:space="0" w:color="auto"/>
              </w:divBdr>
              <w:divsChild>
                <w:div w:id="846288477">
                  <w:marLeft w:val="0"/>
                  <w:marRight w:val="0"/>
                  <w:marTop w:val="0"/>
                  <w:marBottom w:val="0"/>
                  <w:divBdr>
                    <w:top w:val="none" w:sz="0" w:space="0" w:color="auto"/>
                    <w:left w:val="none" w:sz="0" w:space="0" w:color="auto"/>
                    <w:bottom w:val="none" w:sz="0" w:space="0" w:color="auto"/>
                    <w:right w:val="none" w:sz="0" w:space="0" w:color="auto"/>
                  </w:divBdr>
                  <w:divsChild>
                    <w:div w:id="6759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324301">
      <w:bodyDiv w:val="1"/>
      <w:marLeft w:val="0"/>
      <w:marRight w:val="0"/>
      <w:marTop w:val="0"/>
      <w:marBottom w:val="0"/>
      <w:divBdr>
        <w:top w:val="none" w:sz="0" w:space="0" w:color="auto"/>
        <w:left w:val="none" w:sz="0" w:space="0" w:color="auto"/>
        <w:bottom w:val="none" w:sz="0" w:space="0" w:color="auto"/>
        <w:right w:val="none" w:sz="0" w:space="0" w:color="auto"/>
      </w:divBdr>
    </w:div>
    <w:div w:id="1099250884">
      <w:bodyDiv w:val="1"/>
      <w:marLeft w:val="0"/>
      <w:marRight w:val="0"/>
      <w:marTop w:val="0"/>
      <w:marBottom w:val="0"/>
      <w:divBdr>
        <w:top w:val="none" w:sz="0" w:space="0" w:color="auto"/>
        <w:left w:val="none" w:sz="0" w:space="0" w:color="auto"/>
        <w:bottom w:val="none" w:sz="0" w:space="0" w:color="auto"/>
        <w:right w:val="none" w:sz="0" w:space="0" w:color="auto"/>
      </w:divBdr>
    </w:div>
    <w:div w:id="1100179541">
      <w:bodyDiv w:val="1"/>
      <w:marLeft w:val="0"/>
      <w:marRight w:val="0"/>
      <w:marTop w:val="0"/>
      <w:marBottom w:val="0"/>
      <w:divBdr>
        <w:top w:val="none" w:sz="0" w:space="0" w:color="auto"/>
        <w:left w:val="none" w:sz="0" w:space="0" w:color="auto"/>
        <w:bottom w:val="none" w:sz="0" w:space="0" w:color="auto"/>
        <w:right w:val="none" w:sz="0" w:space="0" w:color="auto"/>
      </w:divBdr>
      <w:divsChild>
        <w:div w:id="1251545844">
          <w:marLeft w:val="0"/>
          <w:marRight w:val="0"/>
          <w:marTop w:val="0"/>
          <w:marBottom w:val="0"/>
          <w:divBdr>
            <w:top w:val="none" w:sz="0" w:space="0" w:color="auto"/>
            <w:left w:val="none" w:sz="0" w:space="0" w:color="auto"/>
            <w:bottom w:val="none" w:sz="0" w:space="0" w:color="auto"/>
            <w:right w:val="none" w:sz="0" w:space="0" w:color="auto"/>
          </w:divBdr>
        </w:div>
      </w:divsChild>
    </w:div>
    <w:div w:id="1100905639">
      <w:bodyDiv w:val="1"/>
      <w:marLeft w:val="0"/>
      <w:marRight w:val="0"/>
      <w:marTop w:val="0"/>
      <w:marBottom w:val="0"/>
      <w:divBdr>
        <w:top w:val="none" w:sz="0" w:space="0" w:color="auto"/>
        <w:left w:val="none" w:sz="0" w:space="0" w:color="auto"/>
        <w:bottom w:val="none" w:sz="0" w:space="0" w:color="auto"/>
        <w:right w:val="none" w:sz="0" w:space="0" w:color="auto"/>
      </w:divBdr>
      <w:divsChild>
        <w:div w:id="513226179">
          <w:marLeft w:val="0"/>
          <w:marRight w:val="0"/>
          <w:marTop w:val="0"/>
          <w:marBottom w:val="0"/>
          <w:divBdr>
            <w:top w:val="none" w:sz="0" w:space="0" w:color="auto"/>
            <w:left w:val="none" w:sz="0" w:space="0" w:color="auto"/>
            <w:bottom w:val="none" w:sz="0" w:space="0" w:color="auto"/>
            <w:right w:val="none" w:sz="0" w:space="0" w:color="auto"/>
          </w:divBdr>
          <w:divsChild>
            <w:div w:id="1284115654">
              <w:marLeft w:val="0"/>
              <w:marRight w:val="0"/>
              <w:marTop w:val="0"/>
              <w:marBottom w:val="0"/>
              <w:divBdr>
                <w:top w:val="none" w:sz="0" w:space="0" w:color="auto"/>
                <w:left w:val="none" w:sz="0" w:space="0" w:color="auto"/>
                <w:bottom w:val="none" w:sz="0" w:space="0" w:color="auto"/>
                <w:right w:val="none" w:sz="0" w:space="0" w:color="auto"/>
              </w:divBdr>
            </w:div>
          </w:divsChild>
        </w:div>
        <w:div w:id="1717583081">
          <w:marLeft w:val="0"/>
          <w:marRight w:val="0"/>
          <w:marTop w:val="0"/>
          <w:marBottom w:val="0"/>
          <w:divBdr>
            <w:top w:val="none" w:sz="0" w:space="0" w:color="auto"/>
            <w:left w:val="none" w:sz="0" w:space="0" w:color="auto"/>
            <w:bottom w:val="none" w:sz="0" w:space="0" w:color="auto"/>
            <w:right w:val="none" w:sz="0" w:space="0" w:color="auto"/>
          </w:divBdr>
          <w:divsChild>
            <w:div w:id="5842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5330">
      <w:bodyDiv w:val="1"/>
      <w:marLeft w:val="0"/>
      <w:marRight w:val="0"/>
      <w:marTop w:val="0"/>
      <w:marBottom w:val="0"/>
      <w:divBdr>
        <w:top w:val="none" w:sz="0" w:space="0" w:color="auto"/>
        <w:left w:val="none" w:sz="0" w:space="0" w:color="auto"/>
        <w:bottom w:val="none" w:sz="0" w:space="0" w:color="auto"/>
        <w:right w:val="none" w:sz="0" w:space="0" w:color="auto"/>
      </w:divBdr>
    </w:div>
    <w:div w:id="1111973803">
      <w:bodyDiv w:val="1"/>
      <w:marLeft w:val="0"/>
      <w:marRight w:val="0"/>
      <w:marTop w:val="0"/>
      <w:marBottom w:val="0"/>
      <w:divBdr>
        <w:top w:val="none" w:sz="0" w:space="0" w:color="auto"/>
        <w:left w:val="none" w:sz="0" w:space="0" w:color="auto"/>
        <w:bottom w:val="none" w:sz="0" w:space="0" w:color="auto"/>
        <w:right w:val="none" w:sz="0" w:space="0" w:color="auto"/>
      </w:divBdr>
    </w:div>
    <w:div w:id="1114637601">
      <w:bodyDiv w:val="1"/>
      <w:marLeft w:val="0"/>
      <w:marRight w:val="0"/>
      <w:marTop w:val="0"/>
      <w:marBottom w:val="0"/>
      <w:divBdr>
        <w:top w:val="none" w:sz="0" w:space="0" w:color="auto"/>
        <w:left w:val="none" w:sz="0" w:space="0" w:color="auto"/>
        <w:bottom w:val="none" w:sz="0" w:space="0" w:color="auto"/>
        <w:right w:val="none" w:sz="0" w:space="0" w:color="auto"/>
      </w:divBdr>
    </w:div>
    <w:div w:id="1117945279">
      <w:bodyDiv w:val="1"/>
      <w:marLeft w:val="0"/>
      <w:marRight w:val="0"/>
      <w:marTop w:val="0"/>
      <w:marBottom w:val="0"/>
      <w:divBdr>
        <w:top w:val="none" w:sz="0" w:space="0" w:color="auto"/>
        <w:left w:val="none" w:sz="0" w:space="0" w:color="auto"/>
        <w:bottom w:val="none" w:sz="0" w:space="0" w:color="auto"/>
        <w:right w:val="none" w:sz="0" w:space="0" w:color="auto"/>
      </w:divBdr>
    </w:div>
    <w:div w:id="1120685733">
      <w:bodyDiv w:val="1"/>
      <w:marLeft w:val="0"/>
      <w:marRight w:val="0"/>
      <w:marTop w:val="0"/>
      <w:marBottom w:val="0"/>
      <w:divBdr>
        <w:top w:val="none" w:sz="0" w:space="0" w:color="auto"/>
        <w:left w:val="none" w:sz="0" w:space="0" w:color="auto"/>
        <w:bottom w:val="none" w:sz="0" w:space="0" w:color="auto"/>
        <w:right w:val="none" w:sz="0" w:space="0" w:color="auto"/>
      </w:divBdr>
      <w:divsChild>
        <w:div w:id="1488936315">
          <w:marLeft w:val="0"/>
          <w:marRight w:val="0"/>
          <w:marTop w:val="0"/>
          <w:marBottom w:val="0"/>
          <w:divBdr>
            <w:top w:val="none" w:sz="0" w:space="0" w:color="auto"/>
            <w:left w:val="none" w:sz="0" w:space="0" w:color="auto"/>
            <w:bottom w:val="none" w:sz="0" w:space="0" w:color="auto"/>
            <w:right w:val="none" w:sz="0" w:space="0" w:color="auto"/>
          </w:divBdr>
          <w:divsChild>
            <w:div w:id="799030818">
              <w:blockQuote w:val="1"/>
              <w:marLeft w:val="0"/>
              <w:marRight w:val="0"/>
              <w:marTop w:val="100"/>
              <w:marBottom w:val="100"/>
              <w:divBdr>
                <w:top w:val="none" w:sz="0" w:space="0" w:color="auto"/>
                <w:left w:val="none" w:sz="0" w:space="0" w:color="auto"/>
                <w:bottom w:val="none" w:sz="0" w:space="0" w:color="auto"/>
                <w:right w:val="none" w:sz="0" w:space="0" w:color="auto"/>
              </w:divBdr>
            </w:div>
            <w:div w:id="1004474171">
              <w:blockQuote w:val="1"/>
              <w:marLeft w:val="0"/>
              <w:marRight w:val="0"/>
              <w:marTop w:val="100"/>
              <w:marBottom w:val="100"/>
              <w:divBdr>
                <w:top w:val="none" w:sz="0" w:space="0" w:color="auto"/>
                <w:left w:val="none" w:sz="0" w:space="0" w:color="auto"/>
                <w:bottom w:val="none" w:sz="0" w:space="0" w:color="auto"/>
                <w:right w:val="none" w:sz="0" w:space="0" w:color="auto"/>
              </w:divBdr>
            </w:div>
            <w:div w:id="1208031547">
              <w:blockQuote w:val="1"/>
              <w:marLeft w:val="0"/>
              <w:marRight w:val="0"/>
              <w:marTop w:val="100"/>
              <w:marBottom w:val="100"/>
              <w:divBdr>
                <w:top w:val="none" w:sz="0" w:space="0" w:color="auto"/>
                <w:left w:val="none" w:sz="0" w:space="0" w:color="auto"/>
                <w:bottom w:val="none" w:sz="0" w:space="0" w:color="auto"/>
                <w:right w:val="none" w:sz="0" w:space="0" w:color="auto"/>
              </w:divBdr>
            </w:div>
            <w:div w:id="76171801">
              <w:blockQuote w:val="1"/>
              <w:marLeft w:val="0"/>
              <w:marRight w:val="0"/>
              <w:marTop w:val="100"/>
              <w:marBottom w:val="100"/>
              <w:divBdr>
                <w:top w:val="none" w:sz="0" w:space="0" w:color="auto"/>
                <w:left w:val="none" w:sz="0" w:space="0" w:color="auto"/>
                <w:bottom w:val="none" w:sz="0" w:space="0" w:color="auto"/>
                <w:right w:val="none" w:sz="0" w:space="0" w:color="auto"/>
              </w:divBdr>
            </w:div>
            <w:div w:id="1367482485">
              <w:blockQuote w:val="1"/>
              <w:marLeft w:val="0"/>
              <w:marRight w:val="0"/>
              <w:marTop w:val="100"/>
              <w:marBottom w:val="100"/>
              <w:divBdr>
                <w:top w:val="none" w:sz="0" w:space="0" w:color="auto"/>
                <w:left w:val="none" w:sz="0" w:space="0" w:color="auto"/>
                <w:bottom w:val="none" w:sz="0" w:space="0" w:color="auto"/>
                <w:right w:val="none" w:sz="0" w:space="0" w:color="auto"/>
              </w:divBdr>
            </w:div>
            <w:div w:id="667905366">
              <w:marLeft w:val="0"/>
              <w:marRight w:val="0"/>
              <w:marTop w:val="0"/>
              <w:marBottom w:val="0"/>
              <w:divBdr>
                <w:top w:val="none" w:sz="0" w:space="0" w:color="auto"/>
                <w:left w:val="none" w:sz="0" w:space="0" w:color="auto"/>
                <w:bottom w:val="none" w:sz="0" w:space="0" w:color="auto"/>
                <w:right w:val="none" w:sz="0" w:space="0" w:color="auto"/>
              </w:divBdr>
              <w:divsChild>
                <w:div w:id="2136100981">
                  <w:marLeft w:val="0"/>
                  <w:marRight w:val="0"/>
                  <w:marTop w:val="0"/>
                  <w:marBottom w:val="0"/>
                  <w:divBdr>
                    <w:top w:val="none" w:sz="0" w:space="0" w:color="auto"/>
                    <w:left w:val="none" w:sz="0" w:space="0" w:color="auto"/>
                    <w:bottom w:val="none" w:sz="0" w:space="0" w:color="auto"/>
                    <w:right w:val="none" w:sz="0" w:space="0" w:color="auto"/>
                  </w:divBdr>
                </w:div>
              </w:divsChild>
            </w:div>
            <w:div w:id="1876968755">
              <w:marLeft w:val="0"/>
              <w:marRight w:val="0"/>
              <w:marTop w:val="0"/>
              <w:marBottom w:val="0"/>
              <w:divBdr>
                <w:top w:val="none" w:sz="0" w:space="0" w:color="auto"/>
                <w:left w:val="none" w:sz="0" w:space="0" w:color="auto"/>
                <w:bottom w:val="none" w:sz="0" w:space="0" w:color="auto"/>
                <w:right w:val="none" w:sz="0" w:space="0" w:color="auto"/>
              </w:divBdr>
              <w:divsChild>
                <w:div w:id="1880821370">
                  <w:marLeft w:val="0"/>
                  <w:marRight w:val="0"/>
                  <w:marTop w:val="0"/>
                  <w:marBottom w:val="0"/>
                  <w:divBdr>
                    <w:top w:val="none" w:sz="0" w:space="0" w:color="auto"/>
                    <w:left w:val="none" w:sz="0" w:space="0" w:color="auto"/>
                    <w:bottom w:val="none" w:sz="0" w:space="0" w:color="auto"/>
                    <w:right w:val="none" w:sz="0" w:space="0" w:color="auto"/>
                  </w:divBdr>
                </w:div>
              </w:divsChild>
            </w:div>
            <w:div w:id="1711762952">
              <w:marLeft w:val="0"/>
              <w:marRight w:val="0"/>
              <w:marTop w:val="0"/>
              <w:marBottom w:val="0"/>
              <w:divBdr>
                <w:top w:val="none" w:sz="0" w:space="0" w:color="auto"/>
                <w:left w:val="none" w:sz="0" w:space="0" w:color="auto"/>
                <w:bottom w:val="none" w:sz="0" w:space="0" w:color="auto"/>
                <w:right w:val="none" w:sz="0" w:space="0" w:color="auto"/>
              </w:divBdr>
              <w:divsChild>
                <w:div w:id="5951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6779">
      <w:bodyDiv w:val="1"/>
      <w:marLeft w:val="0"/>
      <w:marRight w:val="0"/>
      <w:marTop w:val="0"/>
      <w:marBottom w:val="0"/>
      <w:divBdr>
        <w:top w:val="none" w:sz="0" w:space="0" w:color="auto"/>
        <w:left w:val="none" w:sz="0" w:space="0" w:color="auto"/>
        <w:bottom w:val="none" w:sz="0" w:space="0" w:color="auto"/>
        <w:right w:val="none" w:sz="0" w:space="0" w:color="auto"/>
      </w:divBdr>
    </w:div>
    <w:div w:id="1121070400">
      <w:bodyDiv w:val="1"/>
      <w:marLeft w:val="0"/>
      <w:marRight w:val="0"/>
      <w:marTop w:val="0"/>
      <w:marBottom w:val="0"/>
      <w:divBdr>
        <w:top w:val="none" w:sz="0" w:space="0" w:color="auto"/>
        <w:left w:val="none" w:sz="0" w:space="0" w:color="auto"/>
        <w:bottom w:val="none" w:sz="0" w:space="0" w:color="auto"/>
        <w:right w:val="none" w:sz="0" w:space="0" w:color="auto"/>
      </w:divBdr>
    </w:div>
    <w:div w:id="1121804779">
      <w:bodyDiv w:val="1"/>
      <w:marLeft w:val="0"/>
      <w:marRight w:val="0"/>
      <w:marTop w:val="0"/>
      <w:marBottom w:val="0"/>
      <w:divBdr>
        <w:top w:val="none" w:sz="0" w:space="0" w:color="auto"/>
        <w:left w:val="none" w:sz="0" w:space="0" w:color="auto"/>
        <w:bottom w:val="none" w:sz="0" w:space="0" w:color="auto"/>
        <w:right w:val="none" w:sz="0" w:space="0" w:color="auto"/>
      </w:divBdr>
    </w:div>
    <w:div w:id="1122725050">
      <w:bodyDiv w:val="1"/>
      <w:marLeft w:val="0"/>
      <w:marRight w:val="0"/>
      <w:marTop w:val="0"/>
      <w:marBottom w:val="0"/>
      <w:divBdr>
        <w:top w:val="none" w:sz="0" w:space="0" w:color="auto"/>
        <w:left w:val="none" w:sz="0" w:space="0" w:color="auto"/>
        <w:bottom w:val="none" w:sz="0" w:space="0" w:color="auto"/>
        <w:right w:val="none" w:sz="0" w:space="0" w:color="auto"/>
      </w:divBdr>
    </w:div>
    <w:div w:id="1123839682">
      <w:bodyDiv w:val="1"/>
      <w:marLeft w:val="0"/>
      <w:marRight w:val="0"/>
      <w:marTop w:val="0"/>
      <w:marBottom w:val="0"/>
      <w:divBdr>
        <w:top w:val="none" w:sz="0" w:space="0" w:color="auto"/>
        <w:left w:val="none" w:sz="0" w:space="0" w:color="auto"/>
        <w:bottom w:val="none" w:sz="0" w:space="0" w:color="auto"/>
        <w:right w:val="none" w:sz="0" w:space="0" w:color="auto"/>
      </w:divBdr>
    </w:div>
    <w:div w:id="1127577755">
      <w:bodyDiv w:val="1"/>
      <w:marLeft w:val="0"/>
      <w:marRight w:val="0"/>
      <w:marTop w:val="0"/>
      <w:marBottom w:val="0"/>
      <w:divBdr>
        <w:top w:val="none" w:sz="0" w:space="0" w:color="auto"/>
        <w:left w:val="none" w:sz="0" w:space="0" w:color="auto"/>
        <w:bottom w:val="none" w:sz="0" w:space="0" w:color="auto"/>
        <w:right w:val="none" w:sz="0" w:space="0" w:color="auto"/>
      </w:divBdr>
    </w:div>
    <w:div w:id="1128818619">
      <w:bodyDiv w:val="1"/>
      <w:marLeft w:val="0"/>
      <w:marRight w:val="0"/>
      <w:marTop w:val="0"/>
      <w:marBottom w:val="0"/>
      <w:divBdr>
        <w:top w:val="none" w:sz="0" w:space="0" w:color="auto"/>
        <w:left w:val="none" w:sz="0" w:space="0" w:color="auto"/>
        <w:bottom w:val="none" w:sz="0" w:space="0" w:color="auto"/>
        <w:right w:val="none" w:sz="0" w:space="0" w:color="auto"/>
      </w:divBdr>
    </w:div>
    <w:div w:id="1131559054">
      <w:bodyDiv w:val="1"/>
      <w:marLeft w:val="0"/>
      <w:marRight w:val="0"/>
      <w:marTop w:val="0"/>
      <w:marBottom w:val="0"/>
      <w:divBdr>
        <w:top w:val="none" w:sz="0" w:space="0" w:color="auto"/>
        <w:left w:val="none" w:sz="0" w:space="0" w:color="auto"/>
        <w:bottom w:val="none" w:sz="0" w:space="0" w:color="auto"/>
        <w:right w:val="none" w:sz="0" w:space="0" w:color="auto"/>
      </w:divBdr>
    </w:div>
    <w:div w:id="1132674333">
      <w:bodyDiv w:val="1"/>
      <w:marLeft w:val="0"/>
      <w:marRight w:val="0"/>
      <w:marTop w:val="0"/>
      <w:marBottom w:val="0"/>
      <w:divBdr>
        <w:top w:val="none" w:sz="0" w:space="0" w:color="auto"/>
        <w:left w:val="none" w:sz="0" w:space="0" w:color="auto"/>
        <w:bottom w:val="none" w:sz="0" w:space="0" w:color="auto"/>
        <w:right w:val="none" w:sz="0" w:space="0" w:color="auto"/>
      </w:divBdr>
    </w:div>
    <w:div w:id="1141579161">
      <w:bodyDiv w:val="1"/>
      <w:marLeft w:val="0"/>
      <w:marRight w:val="0"/>
      <w:marTop w:val="0"/>
      <w:marBottom w:val="0"/>
      <w:divBdr>
        <w:top w:val="none" w:sz="0" w:space="0" w:color="auto"/>
        <w:left w:val="none" w:sz="0" w:space="0" w:color="auto"/>
        <w:bottom w:val="none" w:sz="0" w:space="0" w:color="auto"/>
        <w:right w:val="none" w:sz="0" w:space="0" w:color="auto"/>
      </w:divBdr>
    </w:div>
    <w:div w:id="1141725380">
      <w:bodyDiv w:val="1"/>
      <w:marLeft w:val="0"/>
      <w:marRight w:val="0"/>
      <w:marTop w:val="0"/>
      <w:marBottom w:val="0"/>
      <w:divBdr>
        <w:top w:val="none" w:sz="0" w:space="0" w:color="auto"/>
        <w:left w:val="none" w:sz="0" w:space="0" w:color="auto"/>
        <w:bottom w:val="none" w:sz="0" w:space="0" w:color="auto"/>
        <w:right w:val="none" w:sz="0" w:space="0" w:color="auto"/>
      </w:divBdr>
    </w:div>
    <w:div w:id="1147626649">
      <w:bodyDiv w:val="1"/>
      <w:marLeft w:val="0"/>
      <w:marRight w:val="0"/>
      <w:marTop w:val="0"/>
      <w:marBottom w:val="0"/>
      <w:divBdr>
        <w:top w:val="none" w:sz="0" w:space="0" w:color="auto"/>
        <w:left w:val="none" w:sz="0" w:space="0" w:color="auto"/>
        <w:bottom w:val="none" w:sz="0" w:space="0" w:color="auto"/>
        <w:right w:val="none" w:sz="0" w:space="0" w:color="auto"/>
      </w:divBdr>
    </w:div>
    <w:div w:id="1148205995">
      <w:bodyDiv w:val="1"/>
      <w:marLeft w:val="0"/>
      <w:marRight w:val="0"/>
      <w:marTop w:val="0"/>
      <w:marBottom w:val="0"/>
      <w:divBdr>
        <w:top w:val="none" w:sz="0" w:space="0" w:color="auto"/>
        <w:left w:val="none" w:sz="0" w:space="0" w:color="auto"/>
        <w:bottom w:val="none" w:sz="0" w:space="0" w:color="auto"/>
        <w:right w:val="none" w:sz="0" w:space="0" w:color="auto"/>
      </w:divBdr>
    </w:div>
    <w:div w:id="1151940969">
      <w:bodyDiv w:val="1"/>
      <w:marLeft w:val="0"/>
      <w:marRight w:val="0"/>
      <w:marTop w:val="0"/>
      <w:marBottom w:val="0"/>
      <w:divBdr>
        <w:top w:val="none" w:sz="0" w:space="0" w:color="auto"/>
        <w:left w:val="none" w:sz="0" w:space="0" w:color="auto"/>
        <w:bottom w:val="none" w:sz="0" w:space="0" w:color="auto"/>
        <w:right w:val="none" w:sz="0" w:space="0" w:color="auto"/>
      </w:divBdr>
    </w:div>
    <w:div w:id="1159735791">
      <w:bodyDiv w:val="1"/>
      <w:marLeft w:val="0"/>
      <w:marRight w:val="0"/>
      <w:marTop w:val="0"/>
      <w:marBottom w:val="0"/>
      <w:divBdr>
        <w:top w:val="none" w:sz="0" w:space="0" w:color="auto"/>
        <w:left w:val="none" w:sz="0" w:space="0" w:color="auto"/>
        <w:bottom w:val="none" w:sz="0" w:space="0" w:color="auto"/>
        <w:right w:val="none" w:sz="0" w:space="0" w:color="auto"/>
      </w:divBdr>
    </w:div>
    <w:div w:id="1163660414">
      <w:bodyDiv w:val="1"/>
      <w:marLeft w:val="0"/>
      <w:marRight w:val="0"/>
      <w:marTop w:val="0"/>
      <w:marBottom w:val="0"/>
      <w:divBdr>
        <w:top w:val="none" w:sz="0" w:space="0" w:color="auto"/>
        <w:left w:val="none" w:sz="0" w:space="0" w:color="auto"/>
        <w:bottom w:val="none" w:sz="0" w:space="0" w:color="auto"/>
        <w:right w:val="none" w:sz="0" w:space="0" w:color="auto"/>
      </w:divBdr>
    </w:div>
    <w:div w:id="1164782476">
      <w:bodyDiv w:val="1"/>
      <w:marLeft w:val="0"/>
      <w:marRight w:val="0"/>
      <w:marTop w:val="0"/>
      <w:marBottom w:val="0"/>
      <w:divBdr>
        <w:top w:val="none" w:sz="0" w:space="0" w:color="auto"/>
        <w:left w:val="none" w:sz="0" w:space="0" w:color="auto"/>
        <w:bottom w:val="none" w:sz="0" w:space="0" w:color="auto"/>
        <w:right w:val="none" w:sz="0" w:space="0" w:color="auto"/>
      </w:divBdr>
      <w:divsChild>
        <w:div w:id="1354184497">
          <w:marLeft w:val="0"/>
          <w:marRight w:val="0"/>
          <w:marTop w:val="0"/>
          <w:marBottom w:val="375"/>
          <w:divBdr>
            <w:top w:val="none" w:sz="0" w:space="0" w:color="auto"/>
            <w:left w:val="none" w:sz="0" w:space="0" w:color="auto"/>
            <w:bottom w:val="none" w:sz="0" w:space="0" w:color="auto"/>
            <w:right w:val="none" w:sz="0" w:space="0" w:color="auto"/>
          </w:divBdr>
        </w:div>
        <w:div w:id="1973825277">
          <w:marLeft w:val="0"/>
          <w:marRight w:val="0"/>
          <w:marTop w:val="0"/>
          <w:marBottom w:val="375"/>
          <w:divBdr>
            <w:top w:val="none" w:sz="0" w:space="0" w:color="auto"/>
            <w:left w:val="none" w:sz="0" w:space="0" w:color="auto"/>
            <w:bottom w:val="none" w:sz="0" w:space="0" w:color="auto"/>
            <w:right w:val="none" w:sz="0" w:space="0" w:color="auto"/>
          </w:divBdr>
        </w:div>
        <w:div w:id="1068457952">
          <w:marLeft w:val="0"/>
          <w:marRight w:val="0"/>
          <w:marTop w:val="0"/>
          <w:marBottom w:val="375"/>
          <w:divBdr>
            <w:top w:val="none" w:sz="0" w:space="0" w:color="auto"/>
            <w:left w:val="none" w:sz="0" w:space="0" w:color="auto"/>
            <w:bottom w:val="none" w:sz="0" w:space="0" w:color="auto"/>
            <w:right w:val="none" w:sz="0" w:space="0" w:color="auto"/>
          </w:divBdr>
        </w:div>
      </w:divsChild>
    </w:div>
    <w:div w:id="1168788206">
      <w:bodyDiv w:val="1"/>
      <w:marLeft w:val="0"/>
      <w:marRight w:val="0"/>
      <w:marTop w:val="0"/>
      <w:marBottom w:val="0"/>
      <w:divBdr>
        <w:top w:val="none" w:sz="0" w:space="0" w:color="auto"/>
        <w:left w:val="none" w:sz="0" w:space="0" w:color="auto"/>
        <w:bottom w:val="none" w:sz="0" w:space="0" w:color="auto"/>
        <w:right w:val="none" w:sz="0" w:space="0" w:color="auto"/>
      </w:divBdr>
    </w:div>
    <w:div w:id="1169057793">
      <w:bodyDiv w:val="1"/>
      <w:marLeft w:val="0"/>
      <w:marRight w:val="0"/>
      <w:marTop w:val="0"/>
      <w:marBottom w:val="0"/>
      <w:divBdr>
        <w:top w:val="none" w:sz="0" w:space="0" w:color="auto"/>
        <w:left w:val="none" w:sz="0" w:space="0" w:color="auto"/>
        <w:bottom w:val="none" w:sz="0" w:space="0" w:color="auto"/>
        <w:right w:val="none" w:sz="0" w:space="0" w:color="auto"/>
      </w:divBdr>
    </w:div>
    <w:div w:id="1169753783">
      <w:bodyDiv w:val="1"/>
      <w:marLeft w:val="0"/>
      <w:marRight w:val="0"/>
      <w:marTop w:val="0"/>
      <w:marBottom w:val="0"/>
      <w:divBdr>
        <w:top w:val="none" w:sz="0" w:space="0" w:color="auto"/>
        <w:left w:val="none" w:sz="0" w:space="0" w:color="auto"/>
        <w:bottom w:val="none" w:sz="0" w:space="0" w:color="auto"/>
        <w:right w:val="none" w:sz="0" w:space="0" w:color="auto"/>
      </w:divBdr>
      <w:divsChild>
        <w:div w:id="93814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037207">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170218834">
      <w:bodyDiv w:val="1"/>
      <w:marLeft w:val="0"/>
      <w:marRight w:val="0"/>
      <w:marTop w:val="0"/>
      <w:marBottom w:val="0"/>
      <w:divBdr>
        <w:top w:val="none" w:sz="0" w:space="0" w:color="auto"/>
        <w:left w:val="none" w:sz="0" w:space="0" w:color="auto"/>
        <w:bottom w:val="none" w:sz="0" w:space="0" w:color="auto"/>
        <w:right w:val="none" w:sz="0" w:space="0" w:color="auto"/>
      </w:divBdr>
    </w:div>
    <w:div w:id="1170410704">
      <w:bodyDiv w:val="1"/>
      <w:marLeft w:val="0"/>
      <w:marRight w:val="0"/>
      <w:marTop w:val="0"/>
      <w:marBottom w:val="0"/>
      <w:divBdr>
        <w:top w:val="none" w:sz="0" w:space="0" w:color="auto"/>
        <w:left w:val="none" w:sz="0" w:space="0" w:color="auto"/>
        <w:bottom w:val="none" w:sz="0" w:space="0" w:color="auto"/>
        <w:right w:val="none" w:sz="0" w:space="0" w:color="auto"/>
      </w:divBdr>
    </w:div>
    <w:div w:id="1171260860">
      <w:bodyDiv w:val="1"/>
      <w:marLeft w:val="0"/>
      <w:marRight w:val="0"/>
      <w:marTop w:val="0"/>
      <w:marBottom w:val="0"/>
      <w:divBdr>
        <w:top w:val="none" w:sz="0" w:space="0" w:color="auto"/>
        <w:left w:val="none" w:sz="0" w:space="0" w:color="auto"/>
        <w:bottom w:val="none" w:sz="0" w:space="0" w:color="auto"/>
        <w:right w:val="none" w:sz="0" w:space="0" w:color="auto"/>
      </w:divBdr>
    </w:div>
    <w:div w:id="1173179015">
      <w:bodyDiv w:val="1"/>
      <w:marLeft w:val="0"/>
      <w:marRight w:val="0"/>
      <w:marTop w:val="0"/>
      <w:marBottom w:val="0"/>
      <w:divBdr>
        <w:top w:val="none" w:sz="0" w:space="0" w:color="auto"/>
        <w:left w:val="none" w:sz="0" w:space="0" w:color="auto"/>
        <w:bottom w:val="none" w:sz="0" w:space="0" w:color="auto"/>
        <w:right w:val="none" w:sz="0" w:space="0" w:color="auto"/>
      </w:divBdr>
      <w:divsChild>
        <w:div w:id="1291352889">
          <w:marLeft w:val="0"/>
          <w:marRight w:val="0"/>
          <w:marTop w:val="0"/>
          <w:marBottom w:val="225"/>
          <w:divBdr>
            <w:top w:val="none" w:sz="0" w:space="0" w:color="auto"/>
            <w:left w:val="none" w:sz="0" w:space="0" w:color="auto"/>
            <w:bottom w:val="none" w:sz="0" w:space="0" w:color="auto"/>
            <w:right w:val="none" w:sz="0" w:space="0" w:color="auto"/>
          </w:divBdr>
          <w:divsChild>
            <w:div w:id="6293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1703">
      <w:bodyDiv w:val="1"/>
      <w:marLeft w:val="0"/>
      <w:marRight w:val="0"/>
      <w:marTop w:val="0"/>
      <w:marBottom w:val="0"/>
      <w:divBdr>
        <w:top w:val="none" w:sz="0" w:space="0" w:color="auto"/>
        <w:left w:val="none" w:sz="0" w:space="0" w:color="auto"/>
        <w:bottom w:val="none" w:sz="0" w:space="0" w:color="auto"/>
        <w:right w:val="none" w:sz="0" w:space="0" w:color="auto"/>
      </w:divBdr>
    </w:div>
    <w:div w:id="1175924210">
      <w:bodyDiv w:val="1"/>
      <w:marLeft w:val="0"/>
      <w:marRight w:val="0"/>
      <w:marTop w:val="0"/>
      <w:marBottom w:val="0"/>
      <w:divBdr>
        <w:top w:val="none" w:sz="0" w:space="0" w:color="auto"/>
        <w:left w:val="none" w:sz="0" w:space="0" w:color="auto"/>
        <w:bottom w:val="none" w:sz="0" w:space="0" w:color="auto"/>
        <w:right w:val="none" w:sz="0" w:space="0" w:color="auto"/>
      </w:divBdr>
      <w:divsChild>
        <w:div w:id="14005073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77771787">
      <w:bodyDiv w:val="1"/>
      <w:marLeft w:val="0"/>
      <w:marRight w:val="0"/>
      <w:marTop w:val="0"/>
      <w:marBottom w:val="0"/>
      <w:divBdr>
        <w:top w:val="none" w:sz="0" w:space="0" w:color="auto"/>
        <w:left w:val="none" w:sz="0" w:space="0" w:color="auto"/>
        <w:bottom w:val="none" w:sz="0" w:space="0" w:color="auto"/>
        <w:right w:val="none" w:sz="0" w:space="0" w:color="auto"/>
      </w:divBdr>
    </w:div>
    <w:div w:id="1181703851">
      <w:bodyDiv w:val="1"/>
      <w:marLeft w:val="0"/>
      <w:marRight w:val="0"/>
      <w:marTop w:val="0"/>
      <w:marBottom w:val="0"/>
      <w:divBdr>
        <w:top w:val="none" w:sz="0" w:space="0" w:color="auto"/>
        <w:left w:val="none" w:sz="0" w:space="0" w:color="auto"/>
        <w:bottom w:val="none" w:sz="0" w:space="0" w:color="auto"/>
        <w:right w:val="none" w:sz="0" w:space="0" w:color="auto"/>
      </w:divBdr>
    </w:div>
    <w:div w:id="1184057900">
      <w:bodyDiv w:val="1"/>
      <w:marLeft w:val="0"/>
      <w:marRight w:val="0"/>
      <w:marTop w:val="0"/>
      <w:marBottom w:val="0"/>
      <w:divBdr>
        <w:top w:val="none" w:sz="0" w:space="0" w:color="auto"/>
        <w:left w:val="none" w:sz="0" w:space="0" w:color="auto"/>
        <w:bottom w:val="none" w:sz="0" w:space="0" w:color="auto"/>
        <w:right w:val="none" w:sz="0" w:space="0" w:color="auto"/>
      </w:divBdr>
    </w:div>
    <w:div w:id="1186747684">
      <w:bodyDiv w:val="1"/>
      <w:marLeft w:val="0"/>
      <w:marRight w:val="0"/>
      <w:marTop w:val="0"/>
      <w:marBottom w:val="0"/>
      <w:divBdr>
        <w:top w:val="none" w:sz="0" w:space="0" w:color="auto"/>
        <w:left w:val="none" w:sz="0" w:space="0" w:color="auto"/>
        <w:bottom w:val="none" w:sz="0" w:space="0" w:color="auto"/>
        <w:right w:val="none" w:sz="0" w:space="0" w:color="auto"/>
      </w:divBdr>
    </w:div>
    <w:div w:id="1192306507">
      <w:bodyDiv w:val="1"/>
      <w:marLeft w:val="0"/>
      <w:marRight w:val="0"/>
      <w:marTop w:val="0"/>
      <w:marBottom w:val="0"/>
      <w:divBdr>
        <w:top w:val="none" w:sz="0" w:space="0" w:color="auto"/>
        <w:left w:val="none" w:sz="0" w:space="0" w:color="auto"/>
        <w:bottom w:val="none" w:sz="0" w:space="0" w:color="auto"/>
        <w:right w:val="none" w:sz="0" w:space="0" w:color="auto"/>
      </w:divBdr>
    </w:div>
    <w:div w:id="1197625395">
      <w:bodyDiv w:val="1"/>
      <w:marLeft w:val="0"/>
      <w:marRight w:val="0"/>
      <w:marTop w:val="0"/>
      <w:marBottom w:val="0"/>
      <w:divBdr>
        <w:top w:val="none" w:sz="0" w:space="0" w:color="auto"/>
        <w:left w:val="none" w:sz="0" w:space="0" w:color="auto"/>
        <w:bottom w:val="none" w:sz="0" w:space="0" w:color="auto"/>
        <w:right w:val="none" w:sz="0" w:space="0" w:color="auto"/>
      </w:divBdr>
    </w:div>
    <w:div w:id="1203666523">
      <w:bodyDiv w:val="1"/>
      <w:marLeft w:val="0"/>
      <w:marRight w:val="0"/>
      <w:marTop w:val="0"/>
      <w:marBottom w:val="0"/>
      <w:divBdr>
        <w:top w:val="none" w:sz="0" w:space="0" w:color="auto"/>
        <w:left w:val="none" w:sz="0" w:space="0" w:color="auto"/>
        <w:bottom w:val="none" w:sz="0" w:space="0" w:color="auto"/>
        <w:right w:val="none" w:sz="0" w:space="0" w:color="auto"/>
      </w:divBdr>
    </w:div>
    <w:div w:id="1206137324">
      <w:bodyDiv w:val="1"/>
      <w:marLeft w:val="0"/>
      <w:marRight w:val="0"/>
      <w:marTop w:val="0"/>
      <w:marBottom w:val="0"/>
      <w:divBdr>
        <w:top w:val="none" w:sz="0" w:space="0" w:color="auto"/>
        <w:left w:val="none" w:sz="0" w:space="0" w:color="auto"/>
        <w:bottom w:val="none" w:sz="0" w:space="0" w:color="auto"/>
        <w:right w:val="none" w:sz="0" w:space="0" w:color="auto"/>
      </w:divBdr>
    </w:div>
    <w:div w:id="1206679937">
      <w:bodyDiv w:val="1"/>
      <w:marLeft w:val="0"/>
      <w:marRight w:val="0"/>
      <w:marTop w:val="0"/>
      <w:marBottom w:val="0"/>
      <w:divBdr>
        <w:top w:val="none" w:sz="0" w:space="0" w:color="auto"/>
        <w:left w:val="none" w:sz="0" w:space="0" w:color="auto"/>
        <w:bottom w:val="none" w:sz="0" w:space="0" w:color="auto"/>
        <w:right w:val="none" w:sz="0" w:space="0" w:color="auto"/>
      </w:divBdr>
    </w:div>
    <w:div w:id="1209874461">
      <w:bodyDiv w:val="1"/>
      <w:marLeft w:val="0"/>
      <w:marRight w:val="0"/>
      <w:marTop w:val="0"/>
      <w:marBottom w:val="0"/>
      <w:divBdr>
        <w:top w:val="none" w:sz="0" w:space="0" w:color="auto"/>
        <w:left w:val="none" w:sz="0" w:space="0" w:color="auto"/>
        <w:bottom w:val="none" w:sz="0" w:space="0" w:color="auto"/>
        <w:right w:val="none" w:sz="0" w:space="0" w:color="auto"/>
      </w:divBdr>
    </w:div>
    <w:div w:id="1213081971">
      <w:bodyDiv w:val="1"/>
      <w:marLeft w:val="0"/>
      <w:marRight w:val="0"/>
      <w:marTop w:val="0"/>
      <w:marBottom w:val="0"/>
      <w:divBdr>
        <w:top w:val="none" w:sz="0" w:space="0" w:color="auto"/>
        <w:left w:val="none" w:sz="0" w:space="0" w:color="auto"/>
        <w:bottom w:val="none" w:sz="0" w:space="0" w:color="auto"/>
        <w:right w:val="none" w:sz="0" w:space="0" w:color="auto"/>
      </w:divBdr>
      <w:divsChild>
        <w:div w:id="923808078">
          <w:marLeft w:val="0"/>
          <w:marRight w:val="0"/>
          <w:marTop w:val="100"/>
          <w:marBottom w:val="0"/>
          <w:divBdr>
            <w:top w:val="none" w:sz="0" w:space="0" w:color="auto"/>
            <w:left w:val="none" w:sz="0" w:space="0" w:color="auto"/>
            <w:bottom w:val="none" w:sz="0" w:space="0" w:color="auto"/>
            <w:right w:val="none" w:sz="0" w:space="0" w:color="auto"/>
          </w:divBdr>
        </w:div>
        <w:div w:id="1539660805">
          <w:marLeft w:val="0"/>
          <w:marRight w:val="0"/>
          <w:marTop w:val="0"/>
          <w:marBottom w:val="0"/>
          <w:divBdr>
            <w:top w:val="none" w:sz="0" w:space="0" w:color="auto"/>
            <w:left w:val="none" w:sz="0" w:space="0" w:color="auto"/>
            <w:bottom w:val="none" w:sz="0" w:space="0" w:color="auto"/>
            <w:right w:val="none" w:sz="0" w:space="0" w:color="auto"/>
          </w:divBdr>
          <w:divsChild>
            <w:div w:id="1033455066">
              <w:marLeft w:val="0"/>
              <w:marRight w:val="0"/>
              <w:marTop w:val="0"/>
              <w:marBottom w:val="0"/>
              <w:divBdr>
                <w:top w:val="none" w:sz="0" w:space="0" w:color="auto"/>
                <w:left w:val="none" w:sz="0" w:space="0" w:color="auto"/>
                <w:bottom w:val="none" w:sz="0" w:space="0" w:color="auto"/>
                <w:right w:val="none" w:sz="0" w:space="0" w:color="auto"/>
              </w:divBdr>
              <w:divsChild>
                <w:div w:id="6391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6888">
      <w:bodyDiv w:val="1"/>
      <w:marLeft w:val="0"/>
      <w:marRight w:val="0"/>
      <w:marTop w:val="0"/>
      <w:marBottom w:val="0"/>
      <w:divBdr>
        <w:top w:val="none" w:sz="0" w:space="0" w:color="auto"/>
        <w:left w:val="none" w:sz="0" w:space="0" w:color="auto"/>
        <w:bottom w:val="none" w:sz="0" w:space="0" w:color="auto"/>
        <w:right w:val="none" w:sz="0" w:space="0" w:color="auto"/>
      </w:divBdr>
    </w:div>
    <w:div w:id="1216309182">
      <w:bodyDiv w:val="1"/>
      <w:marLeft w:val="0"/>
      <w:marRight w:val="0"/>
      <w:marTop w:val="0"/>
      <w:marBottom w:val="0"/>
      <w:divBdr>
        <w:top w:val="none" w:sz="0" w:space="0" w:color="auto"/>
        <w:left w:val="none" w:sz="0" w:space="0" w:color="auto"/>
        <w:bottom w:val="none" w:sz="0" w:space="0" w:color="auto"/>
        <w:right w:val="none" w:sz="0" w:space="0" w:color="auto"/>
      </w:divBdr>
    </w:div>
    <w:div w:id="1217741567">
      <w:bodyDiv w:val="1"/>
      <w:marLeft w:val="0"/>
      <w:marRight w:val="0"/>
      <w:marTop w:val="0"/>
      <w:marBottom w:val="0"/>
      <w:divBdr>
        <w:top w:val="none" w:sz="0" w:space="0" w:color="auto"/>
        <w:left w:val="none" w:sz="0" w:space="0" w:color="auto"/>
        <w:bottom w:val="none" w:sz="0" w:space="0" w:color="auto"/>
        <w:right w:val="none" w:sz="0" w:space="0" w:color="auto"/>
      </w:divBdr>
    </w:div>
    <w:div w:id="1219241163">
      <w:bodyDiv w:val="1"/>
      <w:marLeft w:val="0"/>
      <w:marRight w:val="0"/>
      <w:marTop w:val="0"/>
      <w:marBottom w:val="0"/>
      <w:divBdr>
        <w:top w:val="none" w:sz="0" w:space="0" w:color="auto"/>
        <w:left w:val="none" w:sz="0" w:space="0" w:color="auto"/>
        <w:bottom w:val="none" w:sz="0" w:space="0" w:color="auto"/>
        <w:right w:val="none" w:sz="0" w:space="0" w:color="auto"/>
      </w:divBdr>
    </w:div>
    <w:div w:id="1220674539">
      <w:bodyDiv w:val="1"/>
      <w:marLeft w:val="0"/>
      <w:marRight w:val="0"/>
      <w:marTop w:val="0"/>
      <w:marBottom w:val="0"/>
      <w:divBdr>
        <w:top w:val="none" w:sz="0" w:space="0" w:color="auto"/>
        <w:left w:val="none" w:sz="0" w:space="0" w:color="auto"/>
        <w:bottom w:val="none" w:sz="0" w:space="0" w:color="auto"/>
        <w:right w:val="none" w:sz="0" w:space="0" w:color="auto"/>
      </w:divBdr>
    </w:div>
    <w:div w:id="1225484083">
      <w:bodyDiv w:val="1"/>
      <w:marLeft w:val="0"/>
      <w:marRight w:val="0"/>
      <w:marTop w:val="0"/>
      <w:marBottom w:val="0"/>
      <w:divBdr>
        <w:top w:val="none" w:sz="0" w:space="0" w:color="auto"/>
        <w:left w:val="none" w:sz="0" w:space="0" w:color="auto"/>
        <w:bottom w:val="none" w:sz="0" w:space="0" w:color="auto"/>
        <w:right w:val="none" w:sz="0" w:space="0" w:color="auto"/>
      </w:divBdr>
    </w:div>
    <w:div w:id="1225531235">
      <w:bodyDiv w:val="1"/>
      <w:marLeft w:val="0"/>
      <w:marRight w:val="0"/>
      <w:marTop w:val="0"/>
      <w:marBottom w:val="0"/>
      <w:divBdr>
        <w:top w:val="none" w:sz="0" w:space="0" w:color="auto"/>
        <w:left w:val="none" w:sz="0" w:space="0" w:color="auto"/>
        <w:bottom w:val="none" w:sz="0" w:space="0" w:color="auto"/>
        <w:right w:val="none" w:sz="0" w:space="0" w:color="auto"/>
      </w:divBdr>
    </w:div>
    <w:div w:id="1225868483">
      <w:bodyDiv w:val="1"/>
      <w:marLeft w:val="0"/>
      <w:marRight w:val="0"/>
      <w:marTop w:val="0"/>
      <w:marBottom w:val="0"/>
      <w:divBdr>
        <w:top w:val="none" w:sz="0" w:space="0" w:color="auto"/>
        <w:left w:val="none" w:sz="0" w:space="0" w:color="auto"/>
        <w:bottom w:val="none" w:sz="0" w:space="0" w:color="auto"/>
        <w:right w:val="none" w:sz="0" w:space="0" w:color="auto"/>
      </w:divBdr>
    </w:div>
    <w:div w:id="1229801591">
      <w:bodyDiv w:val="1"/>
      <w:marLeft w:val="0"/>
      <w:marRight w:val="0"/>
      <w:marTop w:val="0"/>
      <w:marBottom w:val="0"/>
      <w:divBdr>
        <w:top w:val="none" w:sz="0" w:space="0" w:color="auto"/>
        <w:left w:val="none" w:sz="0" w:space="0" w:color="auto"/>
        <w:bottom w:val="none" w:sz="0" w:space="0" w:color="auto"/>
        <w:right w:val="none" w:sz="0" w:space="0" w:color="auto"/>
      </w:divBdr>
    </w:div>
    <w:div w:id="1232082306">
      <w:bodyDiv w:val="1"/>
      <w:marLeft w:val="0"/>
      <w:marRight w:val="0"/>
      <w:marTop w:val="0"/>
      <w:marBottom w:val="0"/>
      <w:divBdr>
        <w:top w:val="none" w:sz="0" w:space="0" w:color="auto"/>
        <w:left w:val="none" w:sz="0" w:space="0" w:color="auto"/>
        <w:bottom w:val="none" w:sz="0" w:space="0" w:color="auto"/>
        <w:right w:val="none" w:sz="0" w:space="0" w:color="auto"/>
      </w:divBdr>
    </w:div>
    <w:div w:id="1232232398">
      <w:bodyDiv w:val="1"/>
      <w:marLeft w:val="0"/>
      <w:marRight w:val="0"/>
      <w:marTop w:val="0"/>
      <w:marBottom w:val="0"/>
      <w:divBdr>
        <w:top w:val="none" w:sz="0" w:space="0" w:color="auto"/>
        <w:left w:val="none" w:sz="0" w:space="0" w:color="auto"/>
        <w:bottom w:val="none" w:sz="0" w:space="0" w:color="auto"/>
        <w:right w:val="none" w:sz="0" w:space="0" w:color="auto"/>
      </w:divBdr>
    </w:div>
    <w:div w:id="1233393786">
      <w:bodyDiv w:val="1"/>
      <w:marLeft w:val="0"/>
      <w:marRight w:val="0"/>
      <w:marTop w:val="0"/>
      <w:marBottom w:val="0"/>
      <w:divBdr>
        <w:top w:val="none" w:sz="0" w:space="0" w:color="auto"/>
        <w:left w:val="none" w:sz="0" w:space="0" w:color="auto"/>
        <w:bottom w:val="none" w:sz="0" w:space="0" w:color="auto"/>
        <w:right w:val="none" w:sz="0" w:space="0" w:color="auto"/>
      </w:divBdr>
    </w:div>
    <w:div w:id="1238006961">
      <w:bodyDiv w:val="1"/>
      <w:marLeft w:val="0"/>
      <w:marRight w:val="0"/>
      <w:marTop w:val="0"/>
      <w:marBottom w:val="0"/>
      <w:divBdr>
        <w:top w:val="none" w:sz="0" w:space="0" w:color="auto"/>
        <w:left w:val="none" w:sz="0" w:space="0" w:color="auto"/>
        <w:bottom w:val="none" w:sz="0" w:space="0" w:color="auto"/>
        <w:right w:val="none" w:sz="0" w:space="0" w:color="auto"/>
      </w:divBdr>
    </w:div>
    <w:div w:id="1238445569">
      <w:bodyDiv w:val="1"/>
      <w:marLeft w:val="0"/>
      <w:marRight w:val="0"/>
      <w:marTop w:val="0"/>
      <w:marBottom w:val="0"/>
      <w:divBdr>
        <w:top w:val="none" w:sz="0" w:space="0" w:color="auto"/>
        <w:left w:val="none" w:sz="0" w:space="0" w:color="auto"/>
        <w:bottom w:val="none" w:sz="0" w:space="0" w:color="auto"/>
        <w:right w:val="none" w:sz="0" w:space="0" w:color="auto"/>
      </w:divBdr>
    </w:div>
    <w:div w:id="1244921921">
      <w:bodyDiv w:val="1"/>
      <w:marLeft w:val="0"/>
      <w:marRight w:val="0"/>
      <w:marTop w:val="0"/>
      <w:marBottom w:val="0"/>
      <w:divBdr>
        <w:top w:val="none" w:sz="0" w:space="0" w:color="auto"/>
        <w:left w:val="none" w:sz="0" w:space="0" w:color="auto"/>
        <w:bottom w:val="none" w:sz="0" w:space="0" w:color="auto"/>
        <w:right w:val="none" w:sz="0" w:space="0" w:color="auto"/>
      </w:divBdr>
    </w:div>
    <w:div w:id="1247109354">
      <w:bodyDiv w:val="1"/>
      <w:marLeft w:val="0"/>
      <w:marRight w:val="0"/>
      <w:marTop w:val="0"/>
      <w:marBottom w:val="0"/>
      <w:divBdr>
        <w:top w:val="none" w:sz="0" w:space="0" w:color="auto"/>
        <w:left w:val="none" w:sz="0" w:space="0" w:color="auto"/>
        <w:bottom w:val="none" w:sz="0" w:space="0" w:color="auto"/>
        <w:right w:val="none" w:sz="0" w:space="0" w:color="auto"/>
      </w:divBdr>
    </w:div>
    <w:div w:id="1248029442">
      <w:bodyDiv w:val="1"/>
      <w:marLeft w:val="0"/>
      <w:marRight w:val="0"/>
      <w:marTop w:val="0"/>
      <w:marBottom w:val="0"/>
      <w:divBdr>
        <w:top w:val="none" w:sz="0" w:space="0" w:color="auto"/>
        <w:left w:val="none" w:sz="0" w:space="0" w:color="auto"/>
        <w:bottom w:val="none" w:sz="0" w:space="0" w:color="auto"/>
        <w:right w:val="none" w:sz="0" w:space="0" w:color="auto"/>
      </w:divBdr>
    </w:div>
    <w:div w:id="1255630526">
      <w:bodyDiv w:val="1"/>
      <w:marLeft w:val="0"/>
      <w:marRight w:val="0"/>
      <w:marTop w:val="0"/>
      <w:marBottom w:val="0"/>
      <w:divBdr>
        <w:top w:val="none" w:sz="0" w:space="0" w:color="auto"/>
        <w:left w:val="none" w:sz="0" w:space="0" w:color="auto"/>
        <w:bottom w:val="none" w:sz="0" w:space="0" w:color="auto"/>
        <w:right w:val="none" w:sz="0" w:space="0" w:color="auto"/>
      </w:divBdr>
    </w:div>
    <w:div w:id="1264261970">
      <w:bodyDiv w:val="1"/>
      <w:marLeft w:val="0"/>
      <w:marRight w:val="0"/>
      <w:marTop w:val="0"/>
      <w:marBottom w:val="0"/>
      <w:divBdr>
        <w:top w:val="none" w:sz="0" w:space="0" w:color="auto"/>
        <w:left w:val="none" w:sz="0" w:space="0" w:color="auto"/>
        <w:bottom w:val="none" w:sz="0" w:space="0" w:color="auto"/>
        <w:right w:val="none" w:sz="0" w:space="0" w:color="auto"/>
      </w:divBdr>
    </w:div>
    <w:div w:id="1268538046">
      <w:bodyDiv w:val="1"/>
      <w:marLeft w:val="0"/>
      <w:marRight w:val="0"/>
      <w:marTop w:val="0"/>
      <w:marBottom w:val="0"/>
      <w:divBdr>
        <w:top w:val="none" w:sz="0" w:space="0" w:color="auto"/>
        <w:left w:val="none" w:sz="0" w:space="0" w:color="auto"/>
        <w:bottom w:val="none" w:sz="0" w:space="0" w:color="auto"/>
        <w:right w:val="none" w:sz="0" w:space="0" w:color="auto"/>
      </w:divBdr>
    </w:div>
    <w:div w:id="1272587036">
      <w:bodyDiv w:val="1"/>
      <w:marLeft w:val="0"/>
      <w:marRight w:val="0"/>
      <w:marTop w:val="0"/>
      <w:marBottom w:val="0"/>
      <w:divBdr>
        <w:top w:val="none" w:sz="0" w:space="0" w:color="auto"/>
        <w:left w:val="none" w:sz="0" w:space="0" w:color="auto"/>
        <w:bottom w:val="none" w:sz="0" w:space="0" w:color="auto"/>
        <w:right w:val="none" w:sz="0" w:space="0" w:color="auto"/>
      </w:divBdr>
    </w:div>
    <w:div w:id="1273050355">
      <w:bodyDiv w:val="1"/>
      <w:marLeft w:val="0"/>
      <w:marRight w:val="0"/>
      <w:marTop w:val="0"/>
      <w:marBottom w:val="0"/>
      <w:divBdr>
        <w:top w:val="none" w:sz="0" w:space="0" w:color="auto"/>
        <w:left w:val="none" w:sz="0" w:space="0" w:color="auto"/>
        <w:bottom w:val="none" w:sz="0" w:space="0" w:color="auto"/>
        <w:right w:val="none" w:sz="0" w:space="0" w:color="auto"/>
      </w:divBdr>
    </w:div>
    <w:div w:id="1274357849">
      <w:bodyDiv w:val="1"/>
      <w:marLeft w:val="0"/>
      <w:marRight w:val="0"/>
      <w:marTop w:val="0"/>
      <w:marBottom w:val="0"/>
      <w:divBdr>
        <w:top w:val="none" w:sz="0" w:space="0" w:color="auto"/>
        <w:left w:val="none" w:sz="0" w:space="0" w:color="auto"/>
        <w:bottom w:val="none" w:sz="0" w:space="0" w:color="auto"/>
        <w:right w:val="none" w:sz="0" w:space="0" w:color="auto"/>
      </w:divBdr>
    </w:div>
    <w:div w:id="1275791903">
      <w:bodyDiv w:val="1"/>
      <w:marLeft w:val="0"/>
      <w:marRight w:val="0"/>
      <w:marTop w:val="0"/>
      <w:marBottom w:val="0"/>
      <w:divBdr>
        <w:top w:val="none" w:sz="0" w:space="0" w:color="auto"/>
        <w:left w:val="none" w:sz="0" w:space="0" w:color="auto"/>
        <w:bottom w:val="none" w:sz="0" w:space="0" w:color="auto"/>
        <w:right w:val="none" w:sz="0" w:space="0" w:color="auto"/>
      </w:divBdr>
    </w:div>
    <w:div w:id="1276137798">
      <w:bodyDiv w:val="1"/>
      <w:marLeft w:val="0"/>
      <w:marRight w:val="0"/>
      <w:marTop w:val="0"/>
      <w:marBottom w:val="0"/>
      <w:divBdr>
        <w:top w:val="none" w:sz="0" w:space="0" w:color="auto"/>
        <w:left w:val="none" w:sz="0" w:space="0" w:color="auto"/>
        <w:bottom w:val="none" w:sz="0" w:space="0" w:color="auto"/>
        <w:right w:val="none" w:sz="0" w:space="0" w:color="auto"/>
      </w:divBdr>
    </w:div>
    <w:div w:id="1276475073">
      <w:bodyDiv w:val="1"/>
      <w:marLeft w:val="0"/>
      <w:marRight w:val="0"/>
      <w:marTop w:val="0"/>
      <w:marBottom w:val="0"/>
      <w:divBdr>
        <w:top w:val="none" w:sz="0" w:space="0" w:color="auto"/>
        <w:left w:val="none" w:sz="0" w:space="0" w:color="auto"/>
        <w:bottom w:val="none" w:sz="0" w:space="0" w:color="auto"/>
        <w:right w:val="none" w:sz="0" w:space="0" w:color="auto"/>
      </w:divBdr>
    </w:div>
    <w:div w:id="1279871465">
      <w:bodyDiv w:val="1"/>
      <w:marLeft w:val="0"/>
      <w:marRight w:val="0"/>
      <w:marTop w:val="0"/>
      <w:marBottom w:val="0"/>
      <w:divBdr>
        <w:top w:val="none" w:sz="0" w:space="0" w:color="auto"/>
        <w:left w:val="none" w:sz="0" w:space="0" w:color="auto"/>
        <w:bottom w:val="none" w:sz="0" w:space="0" w:color="auto"/>
        <w:right w:val="none" w:sz="0" w:space="0" w:color="auto"/>
      </w:divBdr>
    </w:div>
    <w:div w:id="1281379274">
      <w:bodyDiv w:val="1"/>
      <w:marLeft w:val="0"/>
      <w:marRight w:val="0"/>
      <w:marTop w:val="0"/>
      <w:marBottom w:val="0"/>
      <w:divBdr>
        <w:top w:val="none" w:sz="0" w:space="0" w:color="auto"/>
        <w:left w:val="none" w:sz="0" w:space="0" w:color="auto"/>
        <w:bottom w:val="none" w:sz="0" w:space="0" w:color="auto"/>
        <w:right w:val="none" w:sz="0" w:space="0" w:color="auto"/>
      </w:divBdr>
    </w:div>
    <w:div w:id="1282953301">
      <w:bodyDiv w:val="1"/>
      <w:marLeft w:val="0"/>
      <w:marRight w:val="0"/>
      <w:marTop w:val="0"/>
      <w:marBottom w:val="0"/>
      <w:divBdr>
        <w:top w:val="none" w:sz="0" w:space="0" w:color="auto"/>
        <w:left w:val="none" w:sz="0" w:space="0" w:color="auto"/>
        <w:bottom w:val="none" w:sz="0" w:space="0" w:color="auto"/>
        <w:right w:val="none" w:sz="0" w:space="0" w:color="auto"/>
      </w:divBdr>
    </w:div>
    <w:div w:id="1284309202">
      <w:bodyDiv w:val="1"/>
      <w:marLeft w:val="0"/>
      <w:marRight w:val="0"/>
      <w:marTop w:val="0"/>
      <w:marBottom w:val="0"/>
      <w:divBdr>
        <w:top w:val="none" w:sz="0" w:space="0" w:color="auto"/>
        <w:left w:val="none" w:sz="0" w:space="0" w:color="auto"/>
        <w:bottom w:val="none" w:sz="0" w:space="0" w:color="auto"/>
        <w:right w:val="none" w:sz="0" w:space="0" w:color="auto"/>
      </w:divBdr>
    </w:div>
    <w:div w:id="1285236714">
      <w:bodyDiv w:val="1"/>
      <w:marLeft w:val="0"/>
      <w:marRight w:val="0"/>
      <w:marTop w:val="0"/>
      <w:marBottom w:val="0"/>
      <w:divBdr>
        <w:top w:val="none" w:sz="0" w:space="0" w:color="auto"/>
        <w:left w:val="none" w:sz="0" w:space="0" w:color="auto"/>
        <w:bottom w:val="none" w:sz="0" w:space="0" w:color="auto"/>
        <w:right w:val="none" w:sz="0" w:space="0" w:color="auto"/>
      </w:divBdr>
    </w:div>
    <w:div w:id="1288512638">
      <w:bodyDiv w:val="1"/>
      <w:marLeft w:val="0"/>
      <w:marRight w:val="0"/>
      <w:marTop w:val="0"/>
      <w:marBottom w:val="0"/>
      <w:divBdr>
        <w:top w:val="none" w:sz="0" w:space="0" w:color="auto"/>
        <w:left w:val="none" w:sz="0" w:space="0" w:color="auto"/>
        <w:bottom w:val="none" w:sz="0" w:space="0" w:color="auto"/>
        <w:right w:val="none" w:sz="0" w:space="0" w:color="auto"/>
      </w:divBdr>
    </w:div>
    <w:div w:id="1293246153">
      <w:bodyDiv w:val="1"/>
      <w:marLeft w:val="0"/>
      <w:marRight w:val="0"/>
      <w:marTop w:val="0"/>
      <w:marBottom w:val="0"/>
      <w:divBdr>
        <w:top w:val="none" w:sz="0" w:space="0" w:color="auto"/>
        <w:left w:val="none" w:sz="0" w:space="0" w:color="auto"/>
        <w:bottom w:val="none" w:sz="0" w:space="0" w:color="auto"/>
        <w:right w:val="none" w:sz="0" w:space="0" w:color="auto"/>
      </w:divBdr>
    </w:div>
    <w:div w:id="1296179835">
      <w:bodyDiv w:val="1"/>
      <w:marLeft w:val="0"/>
      <w:marRight w:val="0"/>
      <w:marTop w:val="0"/>
      <w:marBottom w:val="0"/>
      <w:divBdr>
        <w:top w:val="none" w:sz="0" w:space="0" w:color="auto"/>
        <w:left w:val="none" w:sz="0" w:space="0" w:color="auto"/>
        <w:bottom w:val="none" w:sz="0" w:space="0" w:color="auto"/>
        <w:right w:val="none" w:sz="0" w:space="0" w:color="auto"/>
      </w:divBdr>
    </w:div>
    <w:div w:id="1299844218">
      <w:bodyDiv w:val="1"/>
      <w:marLeft w:val="0"/>
      <w:marRight w:val="0"/>
      <w:marTop w:val="0"/>
      <w:marBottom w:val="0"/>
      <w:divBdr>
        <w:top w:val="none" w:sz="0" w:space="0" w:color="auto"/>
        <w:left w:val="none" w:sz="0" w:space="0" w:color="auto"/>
        <w:bottom w:val="none" w:sz="0" w:space="0" w:color="auto"/>
        <w:right w:val="none" w:sz="0" w:space="0" w:color="auto"/>
      </w:divBdr>
    </w:div>
    <w:div w:id="1300768785">
      <w:bodyDiv w:val="1"/>
      <w:marLeft w:val="0"/>
      <w:marRight w:val="0"/>
      <w:marTop w:val="0"/>
      <w:marBottom w:val="0"/>
      <w:divBdr>
        <w:top w:val="none" w:sz="0" w:space="0" w:color="auto"/>
        <w:left w:val="none" w:sz="0" w:space="0" w:color="auto"/>
        <w:bottom w:val="none" w:sz="0" w:space="0" w:color="auto"/>
        <w:right w:val="none" w:sz="0" w:space="0" w:color="auto"/>
      </w:divBdr>
    </w:div>
    <w:div w:id="1305500606">
      <w:bodyDiv w:val="1"/>
      <w:marLeft w:val="0"/>
      <w:marRight w:val="0"/>
      <w:marTop w:val="0"/>
      <w:marBottom w:val="0"/>
      <w:divBdr>
        <w:top w:val="none" w:sz="0" w:space="0" w:color="auto"/>
        <w:left w:val="none" w:sz="0" w:space="0" w:color="auto"/>
        <w:bottom w:val="none" w:sz="0" w:space="0" w:color="auto"/>
        <w:right w:val="none" w:sz="0" w:space="0" w:color="auto"/>
      </w:divBdr>
      <w:divsChild>
        <w:div w:id="1119450957">
          <w:marLeft w:val="0"/>
          <w:marRight w:val="0"/>
          <w:marTop w:val="0"/>
          <w:marBottom w:val="0"/>
          <w:divBdr>
            <w:top w:val="none" w:sz="0" w:space="0" w:color="auto"/>
            <w:left w:val="none" w:sz="0" w:space="0" w:color="auto"/>
            <w:bottom w:val="none" w:sz="0" w:space="0" w:color="auto"/>
            <w:right w:val="none" w:sz="0" w:space="0" w:color="auto"/>
          </w:divBdr>
        </w:div>
      </w:divsChild>
    </w:div>
    <w:div w:id="1306665650">
      <w:bodyDiv w:val="1"/>
      <w:marLeft w:val="0"/>
      <w:marRight w:val="0"/>
      <w:marTop w:val="0"/>
      <w:marBottom w:val="0"/>
      <w:divBdr>
        <w:top w:val="none" w:sz="0" w:space="0" w:color="auto"/>
        <w:left w:val="none" w:sz="0" w:space="0" w:color="auto"/>
        <w:bottom w:val="none" w:sz="0" w:space="0" w:color="auto"/>
        <w:right w:val="none" w:sz="0" w:space="0" w:color="auto"/>
      </w:divBdr>
    </w:div>
    <w:div w:id="1314527938">
      <w:bodyDiv w:val="1"/>
      <w:marLeft w:val="0"/>
      <w:marRight w:val="0"/>
      <w:marTop w:val="0"/>
      <w:marBottom w:val="0"/>
      <w:divBdr>
        <w:top w:val="none" w:sz="0" w:space="0" w:color="auto"/>
        <w:left w:val="none" w:sz="0" w:space="0" w:color="auto"/>
        <w:bottom w:val="none" w:sz="0" w:space="0" w:color="auto"/>
        <w:right w:val="none" w:sz="0" w:space="0" w:color="auto"/>
      </w:divBdr>
    </w:div>
    <w:div w:id="1317103114">
      <w:bodyDiv w:val="1"/>
      <w:marLeft w:val="0"/>
      <w:marRight w:val="0"/>
      <w:marTop w:val="0"/>
      <w:marBottom w:val="0"/>
      <w:divBdr>
        <w:top w:val="none" w:sz="0" w:space="0" w:color="auto"/>
        <w:left w:val="none" w:sz="0" w:space="0" w:color="auto"/>
        <w:bottom w:val="none" w:sz="0" w:space="0" w:color="auto"/>
        <w:right w:val="none" w:sz="0" w:space="0" w:color="auto"/>
      </w:divBdr>
    </w:div>
    <w:div w:id="1319575449">
      <w:bodyDiv w:val="1"/>
      <w:marLeft w:val="0"/>
      <w:marRight w:val="0"/>
      <w:marTop w:val="0"/>
      <w:marBottom w:val="0"/>
      <w:divBdr>
        <w:top w:val="none" w:sz="0" w:space="0" w:color="auto"/>
        <w:left w:val="none" w:sz="0" w:space="0" w:color="auto"/>
        <w:bottom w:val="none" w:sz="0" w:space="0" w:color="auto"/>
        <w:right w:val="none" w:sz="0" w:space="0" w:color="auto"/>
      </w:divBdr>
    </w:div>
    <w:div w:id="1326861772">
      <w:bodyDiv w:val="1"/>
      <w:marLeft w:val="0"/>
      <w:marRight w:val="0"/>
      <w:marTop w:val="0"/>
      <w:marBottom w:val="0"/>
      <w:divBdr>
        <w:top w:val="none" w:sz="0" w:space="0" w:color="auto"/>
        <w:left w:val="none" w:sz="0" w:space="0" w:color="auto"/>
        <w:bottom w:val="none" w:sz="0" w:space="0" w:color="auto"/>
        <w:right w:val="none" w:sz="0" w:space="0" w:color="auto"/>
      </w:divBdr>
    </w:div>
    <w:div w:id="1328171707">
      <w:bodyDiv w:val="1"/>
      <w:marLeft w:val="0"/>
      <w:marRight w:val="0"/>
      <w:marTop w:val="0"/>
      <w:marBottom w:val="0"/>
      <w:divBdr>
        <w:top w:val="none" w:sz="0" w:space="0" w:color="auto"/>
        <w:left w:val="none" w:sz="0" w:space="0" w:color="auto"/>
        <w:bottom w:val="none" w:sz="0" w:space="0" w:color="auto"/>
        <w:right w:val="none" w:sz="0" w:space="0" w:color="auto"/>
      </w:divBdr>
    </w:div>
    <w:div w:id="1328173464">
      <w:bodyDiv w:val="1"/>
      <w:marLeft w:val="0"/>
      <w:marRight w:val="0"/>
      <w:marTop w:val="0"/>
      <w:marBottom w:val="0"/>
      <w:divBdr>
        <w:top w:val="none" w:sz="0" w:space="0" w:color="auto"/>
        <w:left w:val="none" w:sz="0" w:space="0" w:color="auto"/>
        <w:bottom w:val="none" w:sz="0" w:space="0" w:color="auto"/>
        <w:right w:val="none" w:sz="0" w:space="0" w:color="auto"/>
      </w:divBdr>
    </w:div>
    <w:div w:id="1330980155">
      <w:bodyDiv w:val="1"/>
      <w:marLeft w:val="0"/>
      <w:marRight w:val="0"/>
      <w:marTop w:val="0"/>
      <w:marBottom w:val="0"/>
      <w:divBdr>
        <w:top w:val="none" w:sz="0" w:space="0" w:color="auto"/>
        <w:left w:val="none" w:sz="0" w:space="0" w:color="auto"/>
        <w:bottom w:val="none" w:sz="0" w:space="0" w:color="auto"/>
        <w:right w:val="none" w:sz="0" w:space="0" w:color="auto"/>
      </w:divBdr>
    </w:div>
    <w:div w:id="1330984178">
      <w:bodyDiv w:val="1"/>
      <w:marLeft w:val="0"/>
      <w:marRight w:val="0"/>
      <w:marTop w:val="0"/>
      <w:marBottom w:val="0"/>
      <w:divBdr>
        <w:top w:val="none" w:sz="0" w:space="0" w:color="auto"/>
        <w:left w:val="none" w:sz="0" w:space="0" w:color="auto"/>
        <w:bottom w:val="none" w:sz="0" w:space="0" w:color="auto"/>
        <w:right w:val="none" w:sz="0" w:space="0" w:color="auto"/>
      </w:divBdr>
    </w:div>
    <w:div w:id="1338922295">
      <w:bodyDiv w:val="1"/>
      <w:marLeft w:val="0"/>
      <w:marRight w:val="0"/>
      <w:marTop w:val="0"/>
      <w:marBottom w:val="0"/>
      <w:divBdr>
        <w:top w:val="none" w:sz="0" w:space="0" w:color="auto"/>
        <w:left w:val="none" w:sz="0" w:space="0" w:color="auto"/>
        <w:bottom w:val="none" w:sz="0" w:space="0" w:color="auto"/>
        <w:right w:val="none" w:sz="0" w:space="0" w:color="auto"/>
      </w:divBdr>
      <w:divsChild>
        <w:div w:id="1721858688">
          <w:marLeft w:val="0"/>
          <w:marRight w:val="0"/>
          <w:marTop w:val="0"/>
          <w:marBottom w:val="0"/>
          <w:divBdr>
            <w:top w:val="none" w:sz="0" w:space="0" w:color="auto"/>
            <w:left w:val="none" w:sz="0" w:space="0" w:color="auto"/>
            <w:bottom w:val="none" w:sz="0" w:space="0" w:color="auto"/>
            <w:right w:val="none" w:sz="0" w:space="0" w:color="auto"/>
          </w:divBdr>
          <w:divsChild>
            <w:div w:id="29762829">
              <w:marLeft w:val="0"/>
              <w:marRight w:val="0"/>
              <w:marTop w:val="0"/>
              <w:marBottom w:val="0"/>
              <w:divBdr>
                <w:top w:val="none" w:sz="0" w:space="0" w:color="auto"/>
                <w:left w:val="none" w:sz="0" w:space="0" w:color="auto"/>
                <w:bottom w:val="none" w:sz="0" w:space="0" w:color="auto"/>
                <w:right w:val="none" w:sz="0" w:space="0" w:color="auto"/>
              </w:divBdr>
              <w:divsChild>
                <w:div w:id="821002132">
                  <w:marLeft w:val="0"/>
                  <w:marRight w:val="0"/>
                  <w:marTop w:val="0"/>
                  <w:marBottom w:val="0"/>
                  <w:divBdr>
                    <w:top w:val="none" w:sz="0" w:space="0" w:color="auto"/>
                    <w:left w:val="none" w:sz="0" w:space="0" w:color="auto"/>
                    <w:bottom w:val="none" w:sz="0" w:space="0" w:color="auto"/>
                    <w:right w:val="none" w:sz="0" w:space="0" w:color="auto"/>
                  </w:divBdr>
                  <w:divsChild>
                    <w:div w:id="15888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029284">
          <w:marLeft w:val="0"/>
          <w:marRight w:val="0"/>
          <w:marTop w:val="0"/>
          <w:marBottom w:val="0"/>
          <w:divBdr>
            <w:top w:val="none" w:sz="0" w:space="0" w:color="auto"/>
            <w:left w:val="none" w:sz="0" w:space="0" w:color="auto"/>
            <w:bottom w:val="none" w:sz="0" w:space="0" w:color="auto"/>
            <w:right w:val="none" w:sz="0" w:space="0" w:color="auto"/>
          </w:divBdr>
          <w:divsChild>
            <w:div w:id="290088824">
              <w:marLeft w:val="0"/>
              <w:marRight w:val="0"/>
              <w:marTop w:val="0"/>
              <w:marBottom w:val="0"/>
              <w:divBdr>
                <w:top w:val="none" w:sz="0" w:space="0" w:color="auto"/>
                <w:left w:val="none" w:sz="0" w:space="0" w:color="auto"/>
                <w:bottom w:val="none" w:sz="0" w:space="0" w:color="auto"/>
                <w:right w:val="none" w:sz="0" w:space="0" w:color="auto"/>
              </w:divBdr>
              <w:divsChild>
                <w:div w:id="290400930">
                  <w:marLeft w:val="0"/>
                  <w:marRight w:val="0"/>
                  <w:marTop w:val="120"/>
                  <w:marBottom w:val="0"/>
                  <w:divBdr>
                    <w:top w:val="none" w:sz="0" w:space="0" w:color="auto"/>
                    <w:left w:val="none" w:sz="0" w:space="0" w:color="auto"/>
                    <w:bottom w:val="none" w:sz="0" w:space="0" w:color="auto"/>
                    <w:right w:val="none" w:sz="0" w:space="0" w:color="auto"/>
                  </w:divBdr>
                  <w:divsChild>
                    <w:div w:id="463471907">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 w:id="1339305382">
      <w:bodyDiv w:val="1"/>
      <w:marLeft w:val="0"/>
      <w:marRight w:val="0"/>
      <w:marTop w:val="0"/>
      <w:marBottom w:val="0"/>
      <w:divBdr>
        <w:top w:val="none" w:sz="0" w:space="0" w:color="auto"/>
        <w:left w:val="none" w:sz="0" w:space="0" w:color="auto"/>
        <w:bottom w:val="none" w:sz="0" w:space="0" w:color="auto"/>
        <w:right w:val="none" w:sz="0" w:space="0" w:color="auto"/>
      </w:divBdr>
    </w:div>
    <w:div w:id="1339964387">
      <w:bodyDiv w:val="1"/>
      <w:marLeft w:val="0"/>
      <w:marRight w:val="0"/>
      <w:marTop w:val="0"/>
      <w:marBottom w:val="0"/>
      <w:divBdr>
        <w:top w:val="none" w:sz="0" w:space="0" w:color="auto"/>
        <w:left w:val="none" w:sz="0" w:space="0" w:color="auto"/>
        <w:bottom w:val="none" w:sz="0" w:space="0" w:color="auto"/>
        <w:right w:val="none" w:sz="0" w:space="0" w:color="auto"/>
      </w:divBdr>
    </w:div>
    <w:div w:id="1339968114">
      <w:bodyDiv w:val="1"/>
      <w:marLeft w:val="0"/>
      <w:marRight w:val="0"/>
      <w:marTop w:val="0"/>
      <w:marBottom w:val="0"/>
      <w:divBdr>
        <w:top w:val="none" w:sz="0" w:space="0" w:color="auto"/>
        <w:left w:val="none" w:sz="0" w:space="0" w:color="auto"/>
        <w:bottom w:val="none" w:sz="0" w:space="0" w:color="auto"/>
        <w:right w:val="none" w:sz="0" w:space="0" w:color="auto"/>
      </w:divBdr>
    </w:div>
    <w:div w:id="1345127593">
      <w:bodyDiv w:val="1"/>
      <w:marLeft w:val="0"/>
      <w:marRight w:val="0"/>
      <w:marTop w:val="0"/>
      <w:marBottom w:val="0"/>
      <w:divBdr>
        <w:top w:val="none" w:sz="0" w:space="0" w:color="auto"/>
        <w:left w:val="none" w:sz="0" w:space="0" w:color="auto"/>
        <w:bottom w:val="none" w:sz="0" w:space="0" w:color="auto"/>
        <w:right w:val="none" w:sz="0" w:space="0" w:color="auto"/>
      </w:divBdr>
    </w:div>
    <w:div w:id="1345131229">
      <w:bodyDiv w:val="1"/>
      <w:marLeft w:val="0"/>
      <w:marRight w:val="0"/>
      <w:marTop w:val="0"/>
      <w:marBottom w:val="0"/>
      <w:divBdr>
        <w:top w:val="none" w:sz="0" w:space="0" w:color="auto"/>
        <w:left w:val="none" w:sz="0" w:space="0" w:color="auto"/>
        <w:bottom w:val="none" w:sz="0" w:space="0" w:color="auto"/>
        <w:right w:val="none" w:sz="0" w:space="0" w:color="auto"/>
      </w:divBdr>
    </w:div>
    <w:div w:id="1348286525">
      <w:bodyDiv w:val="1"/>
      <w:marLeft w:val="0"/>
      <w:marRight w:val="0"/>
      <w:marTop w:val="0"/>
      <w:marBottom w:val="0"/>
      <w:divBdr>
        <w:top w:val="none" w:sz="0" w:space="0" w:color="auto"/>
        <w:left w:val="none" w:sz="0" w:space="0" w:color="auto"/>
        <w:bottom w:val="none" w:sz="0" w:space="0" w:color="auto"/>
        <w:right w:val="none" w:sz="0" w:space="0" w:color="auto"/>
      </w:divBdr>
    </w:div>
    <w:div w:id="1350138670">
      <w:bodyDiv w:val="1"/>
      <w:marLeft w:val="0"/>
      <w:marRight w:val="0"/>
      <w:marTop w:val="0"/>
      <w:marBottom w:val="0"/>
      <w:divBdr>
        <w:top w:val="none" w:sz="0" w:space="0" w:color="auto"/>
        <w:left w:val="none" w:sz="0" w:space="0" w:color="auto"/>
        <w:bottom w:val="none" w:sz="0" w:space="0" w:color="auto"/>
        <w:right w:val="none" w:sz="0" w:space="0" w:color="auto"/>
      </w:divBdr>
      <w:divsChild>
        <w:div w:id="120273461">
          <w:marLeft w:val="0"/>
          <w:marRight w:val="0"/>
          <w:marTop w:val="0"/>
          <w:marBottom w:val="0"/>
          <w:divBdr>
            <w:top w:val="none" w:sz="0" w:space="0" w:color="auto"/>
            <w:left w:val="none" w:sz="0" w:space="0" w:color="auto"/>
            <w:bottom w:val="none" w:sz="0" w:space="0" w:color="auto"/>
            <w:right w:val="none" w:sz="0" w:space="0" w:color="auto"/>
          </w:divBdr>
          <w:divsChild>
            <w:div w:id="871305000">
              <w:marLeft w:val="0"/>
              <w:marRight w:val="0"/>
              <w:marTop w:val="0"/>
              <w:marBottom w:val="0"/>
              <w:divBdr>
                <w:top w:val="none" w:sz="0" w:space="0" w:color="auto"/>
                <w:left w:val="none" w:sz="0" w:space="0" w:color="auto"/>
                <w:bottom w:val="none" w:sz="0" w:space="0" w:color="auto"/>
                <w:right w:val="none" w:sz="0" w:space="0" w:color="auto"/>
              </w:divBdr>
              <w:divsChild>
                <w:div w:id="1508905373">
                  <w:marLeft w:val="0"/>
                  <w:marRight w:val="0"/>
                  <w:marTop w:val="0"/>
                  <w:marBottom w:val="0"/>
                  <w:divBdr>
                    <w:top w:val="none" w:sz="0" w:space="0" w:color="auto"/>
                    <w:left w:val="none" w:sz="0" w:space="0" w:color="auto"/>
                    <w:bottom w:val="none" w:sz="0" w:space="0" w:color="auto"/>
                    <w:right w:val="none" w:sz="0" w:space="0" w:color="auto"/>
                  </w:divBdr>
                  <w:divsChild>
                    <w:div w:id="4433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36374">
          <w:marLeft w:val="0"/>
          <w:marRight w:val="0"/>
          <w:marTop w:val="0"/>
          <w:marBottom w:val="0"/>
          <w:divBdr>
            <w:top w:val="none" w:sz="0" w:space="0" w:color="auto"/>
            <w:left w:val="none" w:sz="0" w:space="0" w:color="auto"/>
            <w:bottom w:val="none" w:sz="0" w:space="0" w:color="auto"/>
            <w:right w:val="none" w:sz="0" w:space="0" w:color="auto"/>
          </w:divBdr>
          <w:divsChild>
            <w:div w:id="125246018">
              <w:marLeft w:val="0"/>
              <w:marRight w:val="0"/>
              <w:marTop w:val="0"/>
              <w:marBottom w:val="0"/>
              <w:divBdr>
                <w:top w:val="none" w:sz="0" w:space="0" w:color="auto"/>
                <w:left w:val="none" w:sz="0" w:space="0" w:color="auto"/>
                <w:bottom w:val="none" w:sz="0" w:space="0" w:color="auto"/>
                <w:right w:val="none" w:sz="0" w:space="0" w:color="auto"/>
              </w:divBdr>
              <w:divsChild>
                <w:div w:id="1920093126">
                  <w:marLeft w:val="0"/>
                  <w:marRight w:val="0"/>
                  <w:marTop w:val="120"/>
                  <w:marBottom w:val="0"/>
                  <w:divBdr>
                    <w:top w:val="none" w:sz="0" w:space="0" w:color="auto"/>
                    <w:left w:val="none" w:sz="0" w:space="0" w:color="auto"/>
                    <w:bottom w:val="none" w:sz="0" w:space="0" w:color="auto"/>
                    <w:right w:val="none" w:sz="0" w:space="0" w:color="auto"/>
                  </w:divBdr>
                  <w:divsChild>
                    <w:div w:id="613710779">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 w:id="1351682388">
      <w:bodyDiv w:val="1"/>
      <w:marLeft w:val="0"/>
      <w:marRight w:val="0"/>
      <w:marTop w:val="0"/>
      <w:marBottom w:val="0"/>
      <w:divBdr>
        <w:top w:val="none" w:sz="0" w:space="0" w:color="auto"/>
        <w:left w:val="none" w:sz="0" w:space="0" w:color="auto"/>
        <w:bottom w:val="none" w:sz="0" w:space="0" w:color="auto"/>
        <w:right w:val="none" w:sz="0" w:space="0" w:color="auto"/>
      </w:divBdr>
    </w:div>
    <w:div w:id="1354068342">
      <w:bodyDiv w:val="1"/>
      <w:marLeft w:val="0"/>
      <w:marRight w:val="0"/>
      <w:marTop w:val="0"/>
      <w:marBottom w:val="0"/>
      <w:divBdr>
        <w:top w:val="none" w:sz="0" w:space="0" w:color="auto"/>
        <w:left w:val="none" w:sz="0" w:space="0" w:color="auto"/>
        <w:bottom w:val="none" w:sz="0" w:space="0" w:color="auto"/>
        <w:right w:val="none" w:sz="0" w:space="0" w:color="auto"/>
      </w:divBdr>
    </w:div>
    <w:div w:id="1355767081">
      <w:bodyDiv w:val="1"/>
      <w:marLeft w:val="0"/>
      <w:marRight w:val="0"/>
      <w:marTop w:val="0"/>
      <w:marBottom w:val="0"/>
      <w:divBdr>
        <w:top w:val="none" w:sz="0" w:space="0" w:color="auto"/>
        <w:left w:val="none" w:sz="0" w:space="0" w:color="auto"/>
        <w:bottom w:val="none" w:sz="0" w:space="0" w:color="auto"/>
        <w:right w:val="none" w:sz="0" w:space="0" w:color="auto"/>
      </w:divBdr>
    </w:div>
    <w:div w:id="1356081123">
      <w:bodyDiv w:val="1"/>
      <w:marLeft w:val="0"/>
      <w:marRight w:val="0"/>
      <w:marTop w:val="0"/>
      <w:marBottom w:val="0"/>
      <w:divBdr>
        <w:top w:val="none" w:sz="0" w:space="0" w:color="auto"/>
        <w:left w:val="none" w:sz="0" w:space="0" w:color="auto"/>
        <w:bottom w:val="none" w:sz="0" w:space="0" w:color="auto"/>
        <w:right w:val="none" w:sz="0" w:space="0" w:color="auto"/>
      </w:divBdr>
    </w:div>
    <w:div w:id="1356349143">
      <w:bodyDiv w:val="1"/>
      <w:marLeft w:val="0"/>
      <w:marRight w:val="0"/>
      <w:marTop w:val="0"/>
      <w:marBottom w:val="0"/>
      <w:divBdr>
        <w:top w:val="none" w:sz="0" w:space="0" w:color="auto"/>
        <w:left w:val="none" w:sz="0" w:space="0" w:color="auto"/>
        <w:bottom w:val="none" w:sz="0" w:space="0" w:color="auto"/>
        <w:right w:val="none" w:sz="0" w:space="0" w:color="auto"/>
      </w:divBdr>
    </w:div>
    <w:div w:id="1363479079">
      <w:bodyDiv w:val="1"/>
      <w:marLeft w:val="0"/>
      <w:marRight w:val="0"/>
      <w:marTop w:val="0"/>
      <w:marBottom w:val="0"/>
      <w:divBdr>
        <w:top w:val="none" w:sz="0" w:space="0" w:color="auto"/>
        <w:left w:val="none" w:sz="0" w:space="0" w:color="auto"/>
        <w:bottom w:val="none" w:sz="0" w:space="0" w:color="auto"/>
        <w:right w:val="none" w:sz="0" w:space="0" w:color="auto"/>
      </w:divBdr>
    </w:div>
    <w:div w:id="1374691908">
      <w:bodyDiv w:val="1"/>
      <w:marLeft w:val="0"/>
      <w:marRight w:val="0"/>
      <w:marTop w:val="0"/>
      <w:marBottom w:val="0"/>
      <w:divBdr>
        <w:top w:val="none" w:sz="0" w:space="0" w:color="auto"/>
        <w:left w:val="none" w:sz="0" w:space="0" w:color="auto"/>
        <w:bottom w:val="none" w:sz="0" w:space="0" w:color="auto"/>
        <w:right w:val="none" w:sz="0" w:space="0" w:color="auto"/>
      </w:divBdr>
    </w:div>
    <w:div w:id="1384207957">
      <w:bodyDiv w:val="1"/>
      <w:marLeft w:val="0"/>
      <w:marRight w:val="0"/>
      <w:marTop w:val="0"/>
      <w:marBottom w:val="0"/>
      <w:divBdr>
        <w:top w:val="none" w:sz="0" w:space="0" w:color="auto"/>
        <w:left w:val="none" w:sz="0" w:space="0" w:color="auto"/>
        <w:bottom w:val="none" w:sz="0" w:space="0" w:color="auto"/>
        <w:right w:val="none" w:sz="0" w:space="0" w:color="auto"/>
      </w:divBdr>
      <w:divsChild>
        <w:div w:id="525796176">
          <w:marLeft w:val="0"/>
          <w:marRight w:val="0"/>
          <w:marTop w:val="0"/>
          <w:marBottom w:val="225"/>
          <w:divBdr>
            <w:top w:val="none" w:sz="0" w:space="0" w:color="auto"/>
            <w:left w:val="none" w:sz="0" w:space="0" w:color="auto"/>
            <w:bottom w:val="none" w:sz="0" w:space="0" w:color="auto"/>
            <w:right w:val="none" w:sz="0" w:space="0" w:color="auto"/>
          </w:divBdr>
          <w:divsChild>
            <w:div w:id="10628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7083">
      <w:bodyDiv w:val="1"/>
      <w:marLeft w:val="0"/>
      <w:marRight w:val="0"/>
      <w:marTop w:val="0"/>
      <w:marBottom w:val="0"/>
      <w:divBdr>
        <w:top w:val="none" w:sz="0" w:space="0" w:color="auto"/>
        <w:left w:val="none" w:sz="0" w:space="0" w:color="auto"/>
        <w:bottom w:val="none" w:sz="0" w:space="0" w:color="auto"/>
        <w:right w:val="none" w:sz="0" w:space="0" w:color="auto"/>
      </w:divBdr>
    </w:div>
    <w:div w:id="1390109368">
      <w:bodyDiv w:val="1"/>
      <w:marLeft w:val="0"/>
      <w:marRight w:val="0"/>
      <w:marTop w:val="0"/>
      <w:marBottom w:val="0"/>
      <w:divBdr>
        <w:top w:val="none" w:sz="0" w:space="0" w:color="auto"/>
        <w:left w:val="none" w:sz="0" w:space="0" w:color="auto"/>
        <w:bottom w:val="none" w:sz="0" w:space="0" w:color="auto"/>
        <w:right w:val="none" w:sz="0" w:space="0" w:color="auto"/>
      </w:divBdr>
    </w:div>
    <w:div w:id="1396782176">
      <w:bodyDiv w:val="1"/>
      <w:marLeft w:val="0"/>
      <w:marRight w:val="0"/>
      <w:marTop w:val="0"/>
      <w:marBottom w:val="0"/>
      <w:divBdr>
        <w:top w:val="none" w:sz="0" w:space="0" w:color="auto"/>
        <w:left w:val="none" w:sz="0" w:space="0" w:color="auto"/>
        <w:bottom w:val="none" w:sz="0" w:space="0" w:color="auto"/>
        <w:right w:val="none" w:sz="0" w:space="0" w:color="auto"/>
      </w:divBdr>
    </w:div>
    <w:div w:id="1400320641">
      <w:bodyDiv w:val="1"/>
      <w:marLeft w:val="0"/>
      <w:marRight w:val="0"/>
      <w:marTop w:val="0"/>
      <w:marBottom w:val="0"/>
      <w:divBdr>
        <w:top w:val="none" w:sz="0" w:space="0" w:color="auto"/>
        <w:left w:val="none" w:sz="0" w:space="0" w:color="auto"/>
        <w:bottom w:val="none" w:sz="0" w:space="0" w:color="auto"/>
        <w:right w:val="none" w:sz="0" w:space="0" w:color="auto"/>
      </w:divBdr>
    </w:div>
    <w:div w:id="1400401294">
      <w:bodyDiv w:val="1"/>
      <w:marLeft w:val="0"/>
      <w:marRight w:val="0"/>
      <w:marTop w:val="0"/>
      <w:marBottom w:val="0"/>
      <w:divBdr>
        <w:top w:val="none" w:sz="0" w:space="0" w:color="auto"/>
        <w:left w:val="none" w:sz="0" w:space="0" w:color="auto"/>
        <w:bottom w:val="none" w:sz="0" w:space="0" w:color="auto"/>
        <w:right w:val="none" w:sz="0" w:space="0" w:color="auto"/>
      </w:divBdr>
    </w:div>
    <w:div w:id="1405907848">
      <w:bodyDiv w:val="1"/>
      <w:marLeft w:val="0"/>
      <w:marRight w:val="0"/>
      <w:marTop w:val="0"/>
      <w:marBottom w:val="0"/>
      <w:divBdr>
        <w:top w:val="none" w:sz="0" w:space="0" w:color="auto"/>
        <w:left w:val="none" w:sz="0" w:space="0" w:color="auto"/>
        <w:bottom w:val="none" w:sz="0" w:space="0" w:color="auto"/>
        <w:right w:val="none" w:sz="0" w:space="0" w:color="auto"/>
      </w:divBdr>
    </w:div>
    <w:div w:id="1409503604">
      <w:bodyDiv w:val="1"/>
      <w:marLeft w:val="0"/>
      <w:marRight w:val="0"/>
      <w:marTop w:val="0"/>
      <w:marBottom w:val="0"/>
      <w:divBdr>
        <w:top w:val="none" w:sz="0" w:space="0" w:color="auto"/>
        <w:left w:val="none" w:sz="0" w:space="0" w:color="auto"/>
        <w:bottom w:val="none" w:sz="0" w:space="0" w:color="auto"/>
        <w:right w:val="none" w:sz="0" w:space="0" w:color="auto"/>
      </w:divBdr>
    </w:div>
    <w:div w:id="1412388480">
      <w:bodyDiv w:val="1"/>
      <w:marLeft w:val="0"/>
      <w:marRight w:val="0"/>
      <w:marTop w:val="0"/>
      <w:marBottom w:val="0"/>
      <w:divBdr>
        <w:top w:val="none" w:sz="0" w:space="0" w:color="auto"/>
        <w:left w:val="none" w:sz="0" w:space="0" w:color="auto"/>
        <w:bottom w:val="none" w:sz="0" w:space="0" w:color="auto"/>
        <w:right w:val="none" w:sz="0" w:space="0" w:color="auto"/>
      </w:divBdr>
    </w:div>
    <w:div w:id="1415396556">
      <w:bodyDiv w:val="1"/>
      <w:marLeft w:val="0"/>
      <w:marRight w:val="0"/>
      <w:marTop w:val="0"/>
      <w:marBottom w:val="0"/>
      <w:divBdr>
        <w:top w:val="none" w:sz="0" w:space="0" w:color="auto"/>
        <w:left w:val="none" w:sz="0" w:space="0" w:color="auto"/>
        <w:bottom w:val="none" w:sz="0" w:space="0" w:color="auto"/>
        <w:right w:val="none" w:sz="0" w:space="0" w:color="auto"/>
      </w:divBdr>
    </w:div>
    <w:div w:id="1420100975">
      <w:bodyDiv w:val="1"/>
      <w:marLeft w:val="0"/>
      <w:marRight w:val="0"/>
      <w:marTop w:val="0"/>
      <w:marBottom w:val="0"/>
      <w:divBdr>
        <w:top w:val="none" w:sz="0" w:space="0" w:color="auto"/>
        <w:left w:val="none" w:sz="0" w:space="0" w:color="auto"/>
        <w:bottom w:val="none" w:sz="0" w:space="0" w:color="auto"/>
        <w:right w:val="none" w:sz="0" w:space="0" w:color="auto"/>
      </w:divBdr>
    </w:div>
    <w:div w:id="1421876421">
      <w:bodyDiv w:val="1"/>
      <w:marLeft w:val="0"/>
      <w:marRight w:val="0"/>
      <w:marTop w:val="0"/>
      <w:marBottom w:val="0"/>
      <w:divBdr>
        <w:top w:val="none" w:sz="0" w:space="0" w:color="auto"/>
        <w:left w:val="none" w:sz="0" w:space="0" w:color="auto"/>
        <w:bottom w:val="none" w:sz="0" w:space="0" w:color="auto"/>
        <w:right w:val="none" w:sz="0" w:space="0" w:color="auto"/>
      </w:divBdr>
    </w:div>
    <w:div w:id="1423183220">
      <w:bodyDiv w:val="1"/>
      <w:marLeft w:val="0"/>
      <w:marRight w:val="0"/>
      <w:marTop w:val="0"/>
      <w:marBottom w:val="0"/>
      <w:divBdr>
        <w:top w:val="none" w:sz="0" w:space="0" w:color="auto"/>
        <w:left w:val="none" w:sz="0" w:space="0" w:color="auto"/>
        <w:bottom w:val="none" w:sz="0" w:space="0" w:color="auto"/>
        <w:right w:val="none" w:sz="0" w:space="0" w:color="auto"/>
      </w:divBdr>
    </w:div>
    <w:div w:id="1425297216">
      <w:bodyDiv w:val="1"/>
      <w:marLeft w:val="0"/>
      <w:marRight w:val="0"/>
      <w:marTop w:val="0"/>
      <w:marBottom w:val="0"/>
      <w:divBdr>
        <w:top w:val="none" w:sz="0" w:space="0" w:color="auto"/>
        <w:left w:val="none" w:sz="0" w:space="0" w:color="auto"/>
        <w:bottom w:val="none" w:sz="0" w:space="0" w:color="auto"/>
        <w:right w:val="none" w:sz="0" w:space="0" w:color="auto"/>
      </w:divBdr>
    </w:div>
    <w:div w:id="1429614976">
      <w:bodyDiv w:val="1"/>
      <w:marLeft w:val="0"/>
      <w:marRight w:val="0"/>
      <w:marTop w:val="0"/>
      <w:marBottom w:val="0"/>
      <w:divBdr>
        <w:top w:val="none" w:sz="0" w:space="0" w:color="auto"/>
        <w:left w:val="none" w:sz="0" w:space="0" w:color="auto"/>
        <w:bottom w:val="none" w:sz="0" w:space="0" w:color="auto"/>
        <w:right w:val="none" w:sz="0" w:space="0" w:color="auto"/>
      </w:divBdr>
    </w:div>
    <w:div w:id="1431777279">
      <w:bodyDiv w:val="1"/>
      <w:marLeft w:val="0"/>
      <w:marRight w:val="0"/>
      <w:marTop w:val="0"/>
      <w:marBottom w:val="0"/>
      <w:divBdr>
        <w:top w:val="none" w:sz="0" w:space="0" w:color="auto"/>
        <w:left w:val="none" w:sz="0" w:space="0" w:color="auto"/>
        <w:bottom w:val="none" w:sz="0" w:space="0" w:color="auto"/>
        <w:right w:val="none" w:sz="0" w:space="0" w:color="auto"/>
      </w:divBdr>
    </w:div>
    <w:div w:id="1433428331">
      <w:bodyDiv w:val="1"/>
      <w:marLeft w:val="0"/>
      <w:marRight w:val="0"/>
      <w:marTop w:val="0"/>
      <w:marBottom w:val="0"/>
      <w:divBdr>
        <w:top w:val="none" w:sz="0" w:space="0" w:color="auto"/>
        <w:left w:val="none" w:sz="0" w:space="0" w:color="auto"/>
        <w:bottom w:val="none" w:sz="0" w:space="0" w:color="auto"/>
        <w:right w:val="none" w:sz="0" w:space="0" w:color="auto"/>
      </w:divBdr>
    </w:div>
    <w:div w:id="1443962181">
      <w:bodyDiv w:val="1"/>
      <w:marLeft w:val="0"/>
      <w:marRight w:val="0"/>
      <w:marTop w:val="0"/>
      <w:marBottom w:val="0"/>
      <w:divBdr>
        <w:top w:val="none" w:sz="0" w:space="0" w:color="auto"/>
        <w:left w:val="none" w:sz="0" w:space="0" w:color="auto"/>
        <w:bottom w:val="none" w:sz="0" w:space="0" w:color="auto"/>
        <w:right w:val="none" w:sz="0" w:space="0" w:color="auto"/>
      </w:divBdr>
    </w:div>
    <w:div w:id="1444769157">
      <w:bodyDiv w:val="1"/>
      <w:marLeft w:val="0"/>
      <w:marRight w:val="0"/>
      <w:marTop w:val="0"/>
      <w:marBottom w:val="0"/>
      <w:divBdr>
        <w:top w:val="none" w:sz="0" w:space="0" w:color="auto"/>
        <w:left w:val="none" w:sz="0" w:space="0" w:color="auto"/>
        <w:bottom w:val="none" w:sz="0" w:space="0" w:color="auto"/>
        <w:right w:val="none" w:sz="0" w:space="0" w:color="auto"/>
      </w:divBdr>
      <w:divsChild>
        <w:div w:id="996885518">
          <w:marLeft w:val="0"/>
          <w:marRight w:val="0"/>
          <w:marTop w:val="240"/>
          <w:marBottom w:val="240"/>
          <w:divBdr>
            <w:top w:val="none" w:sz="0" w:space="0" w:color="auto"/>
            <w:left w:val="none" w:sz="0" w:space="0" w:color="auto"/>
            <w:bottom w:val="none" w:sz="0" w:space="0" w:color="auto"/>
            <w:right w:val="none" w:sz="0" w:space="0" w:color="auto"/>
          </w:divBdr>
        </w:div>
        <w:div w:id="833688848">
          <w:marLeft w:val="0"/>
          <w:marRight w:val="0"/>
          <w:marTop w:val="240"/>
          <w:marBottom w:val="240"/>
          <w:divBdr>
            <w:top w:val="none" w:sz="0" w:space="0" w:color="auto"/>
            <w:left w:val="none" w:sz="0" w:space="0" w:color="auto"/>
            <w:bottom w:val="none" w:sz="0" w:space="0" w:color="auto"/>
            <w:right w:val="none" w:sz="0" w:space="0" w:color="auto"/>
          </w:divBdr>
        </w:div>
        <w:div w:id="560751145">
          <w:marLeft w:val="0"/>
          <w:marRight w:val="0"/>
          <w:marTop w:val="240"/>
          <w:marBottom w:val="240"/>
          <w:divBdr>
            <w:top w:val="none" w:sz="0" w:space="0" w:color="auto"/>
            <w:left w:val="none" w:sz="0" w:space="0" w:color="auto"/>
            <w:bottom w:val="none" w:sz="0" w:space="0" w:color="auto"/>
            <w:right w:val="none" w:sz="0" w:space="0" w:color="auto"/>
          </w:divBdr>
        </w:div>
      </w:divsChild>
    </w:div>
    <w:div w:id="1448812496">
      <w:bodyDiv w:val="1"/>
      <w:marLeft w:val="0"/>
      <w:marRight w:val="0"/>
      <w:marTop w:val="0"/>
      <w:marBottom w:val="0"/>
      <w:divBdr>
        <w:top w:val="none" w:sz="0" w:space="0" w:color="auto"/>
        <w:left w:val="none" w:sz="0" w:space="0" w:color="auto"/>
        <w:bottom w:val="none" w:sz="0" w:space="0" w:color="auto"/>
        <w:right w:val="none" w:sz="0" w:space="0" w:color="auto"/>
      </w:divBdr>
    </w:div>
    <w:div w:id="1450932279">
      <w:bodyDiv w:val="1"/>
      <w:marLeft w:val="0"/>
      <w:marRight w:val="0"/>
      <w:marTop w:val="0"/>
      <w:marBottom w:val="0"/>
      <w:divBdr>
        <w:top w:val="none" w:sz="0" w:space="0" w:color="auto"/>
        <w:left w:val="none" w:sz="0" w:space="0" w:color="auto"/>
        <w:bottom w:val="none" w:sz="0" w:space="0" w:color="auto"/>
        <w:right w:val="none" w:sz="0" w:space="0" w:color="auto"/>
      </w:divBdr>
    </w:div>
    <w:div w:id="1451820185">
      <w:bodyDiv w:val="1"/>
      <w:marLeft w:val="0"/>
      <w:marRight w:val="0"/>
      <w:marTop w:val="0"/>
      <w:marBottom w:val="0"/>
      <w:divBdr>
        <w:top w:val="none" w:sz="0" w:space="0" w:color="auto"/>
        <w:left w:val="none" w:sz="0" w:space="0" w:color="auto"/>
        <w:bottom w:val="none" w:sz="0" w:space="0" w:color="auto"/>
        <w:right w:val="none" w:sz="0" w:space="0" w:color="auto"/>
      </w:divBdr>
    </w:div>
    <w:div w:id="1453549760">
      <w:bodyDiv w:val="1"/>
      <w:marLeft w:val="0"/>
      <w:marRight w:val="0"/>
      <w:marTop w:val="0"/>
      <w:marBottom w:val="0"/>
      <w:divBdr>
        <w:top w:val="none" w:sz="0" w:space="0" w:color="auto"/>
        <w:left w:val="none" w:sz="0" w:space="0" w:color="auto"/>
        <w:bottom w:val="none" w:sz="0" w:space="0" w:color="auto"/>
        <w:right w:val="none" w:sz="0" w:space="0" w:color="auto"/>
      </w:divBdr>
    </w:div>
    <w:div w:id="1454326814">
      <w:bodyDiv w:val="1"/>
      <w:marLeft w:val="0"/>
      <w:marRight w:val="0"/>
      <w:marTop w:val="0"/>
      <w:marBottom w:val="0"/>
      <w:divBdr>
        <w:top w:val="none" w:sz="0" w:space="0" w:color="auto"/>
        <w:left w:val="none" w:sz="0" w:space="0" w:color="auto"/>
        <w:bottom w:val="none" w:sz="0" w:space="0" w:color="auto"/>
        <w:right w:val="none" w:sz="0" w:space="0" w:color="auto"/>
      </w:divBdr>
    </w:div>
    <w:div w:id="1455829252">
      <w:bodyDiv w:val="1"/>
      <w:marLeft w:val="0"/>
      <w:marRight w:val="0"/>
      <w:marTop w:val="0"/>
      <w:marBottom w:val="0"/>
      <w:divBdr>
        <w:top w:val="none" w:sz="0" w:space="0" w:color="auto"/>
        <w:left w:val="none" w:sz="0" w:space="0" w:color="auto"/>
        <w:bottom w:val="none" w:sz="0" w:space="0" w:color="auto"/>
        <w:right w:val="none" w:sz="0" w:space="0" w:color="auto"/>
      </w:divBdr>
    </w:div>
    <w:div w:id="1456604703">
      <w:bodyDiv w:val="1"/>
      <w:marLeft w:val="0"/>
      <w:marRight w:val="0"/>
      <w:marTop w:val="0"/>
      <w:marBottom w:val="0"/>
      <w:divBdr>
        <w:top w:val="none" w:sz="0" w:space="0" w:color="auto"/>
        <w:left w:val="none" w:sz="0" w:space="0" w:color="auto"/>
        <w:bottom w:val="none" w:sz="0" w:space="0" w:color="auto"/>
        <w:right w:val="none" w:sz="0" w:space="0" w:color="auto"/>
      </w:divBdr>
    </w:div>
    <w:div w:id="1458833819">
      <w:bodyDiv w:val="1"/>
      <w:marLeft w:val="0"/>
      <w:marRight w:val="0"/>
      <w:marTop w:val="0"/>
      <w:marBottom w:val="0"/>
      <w:divBdr>
        <w:top w:val="none" w:sz="0" w:space="0" w:color="auto"/>
        <w:left w:val="none" w:sz="0" w:space="0" w:color="auto"/>
        <w:bottom w:val="none" w:sz="0" w:space="0" w:color="auto"/>
        <w:right w:val="none" w:sz="0" w:space="0" w:color="auto"/>
      </w:divBdr>
    </w:div>
    <w:div w:id="1461148178">
      <w:bodyDiv w:val="1"/>
      <w:marLeft w:val="0"/>
      <w:marRight w:val="0"/>
      <w:marTop w:val="0"/>
      <w:marBottom w:val="0"/>
      <w:divBdr>
        <w:top w:val="none" w:sz="0" w:space="0" w:color="auto"/>
        <w:left w:val="none" w:sz="0" w:space="0" w:color="auto"/>
        <w:bottom w:val="none" w:sz="0" w:space="0" w:color="auto"/>
        <w:right w:val="none" w:sz="0" w:space="0" w:color="auto"/>
      </w:divBdr>
      <w:divsChild>
        <w:div w:id="996374767">
          <w:marLeft w:val="0"/>
          <w:marRight w:val="0"/>
          <w:marTop w:val="0"/>
          <w:marBottom w:val="0"/>
          <w:divBdr>
            <w:top w:val="none" w:sz="0" w:space="0" w:color="auto"/>
            <w:left w:val="none" w:sz="0" w:space="0" w:color="auto"/>
            <w:bottom w:val="none" w:sz="0" w:space="0" w:color="auto"/>
            <w:right w:val="none" w:sz="0" w:space="0" w:color="auto"/>
          </w:divBdr>
        </w:div>
      </w:divsChild>
    </w:div>
    <w:div w:id="1462915595">
      <w:bodyDiv w:val="1"/>
      <w:marLeft w:val="0"/>
      <w:marRight w:val="0"/>
      <w:marTop w:val="0"/>
      <w:marBottom w:val="0"/>
      <w:divBdr>
        <w:top w:val="none" w:sz="0" w:space="0" w:color="auto"/>
        <w:left w:val="none" w:sz="0" w:space="0" w:color="auto"/>
        <w:bottom w:val="none" w:sz="0" w:space="0" w:color="auto"/>
        <w:right w:val="none" w:sz="0" w:space="0" w:color="auto"/>
      </w:divBdr>
    </w:div>
    <w:div w:id="1464614556">
      <w:bodyDiv w:val="1"/>
      <w:marLeft w:val="0"/>
      <w:marRight w:val="0"/>
      <w:marTop w:val="0"/>
      <w:marBottom w:val="0"/>
      <w:divBdr>
        <w:top w:val="none" w:sz="0" w:space="0" w:color="auto"/>
        <w:left w:val="none" w:sz="0" w:space="0" w:color="auto"/>
        <w:bottom w:val="none" w:sz="0" w:space="0" w:color="auto"/>
        <w:right w:val="none" w:sz="0" w:space="0" w:color="auto"/>
      </w:divBdr>
      <w:divsChild>
        <w:div w:id="865364645">
          <w:marLeft w:val="0"/>
          <w:marRight w:val="0"/>
          <w:marTop w:val="0"/>
          <w:marBottom w:val="0"/>
          <w:divBdr>
            <w:top w:val="none" w:sz="0" w:space="0" w:color="auto"/>
            <w:left w:val="none" w:sz="0" w:space="0" w:color="auto"/>
            <w:bottom w:val="none" w:sz="0" w:space="0" w:color="auto"/>
            <w:right w:val="none" w:sz="0" w:space="0" w:color="auto"/>
          </w:divBdr>
        </w:div>
      </w:divsChild>
    </w:div>
    <w:div w:id="1466965887">
      <w:bodyDiv w:val="1"/>
      <w:marLeft w:val="0"/>
      <w:marRight w:val="0"/>
      <w:marTop w:val="0"/>
      <w:marBottom w:val="0"/>
      <w:divBdr>
        <w:top w:val="none" w:sz="0" w:space="0" w:color="auto"/>
        <w:left w:val="none" w:sz="0" w:space="0" w:color="auto"/>
        <w:bottom w:val="none" w:sz="0" w:space="0" w:color="auto"/>
        <w:right w:val="none" w:sz="0" w:space="0" w:color="auto"/>
      </w:divBdr>
      <w:divsChild>
        <w:div w:id="780539187">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1468279220">
      <w:bodyDiv w:val="1"/>
      <w:marLeft w:val="0"/>
      <w:marRight w:val="0"/>
      <w:marTop w:val="0"/>
      <w:marBottom w:val="0"/>
      <w:divBdr>
        <w:top w:val="none" w:sz="0" w:space="0" w:color="auto"/>
        <w:left w:val="none" w:sz="0" w:space="0" w:color="auto"/>
        <w:bottom w:val="none" w:sz="0" w:space="0" w:color="auto"/>
        <w:right w:val="none" w:sz="0" w:space="0" w:color="auto"/>
      </w:divBdr>
    </w:div>
    <w:div w:id="1469282086">
      <w:bodyDiv w:val="1"/>
      <w:marLeft w:val="0"/>
      <w:marRight w:val="0"/>
      <w:marTop w:val="0"/>
      <w:marBottom w:val="0"/>
      <w:divBdr>
        <w:top w:val="none" w:sz="0" w:space="0" w:color="auto"/>
        <w:left w:val="none" w:sz="0" w:space="0" w:color="auto"/>
        <w:bottom w:val="none" w:sz="0" w:space="0" w:color="auto"/>
        <w:right w:val="none" w:sz="0" w:space="0" w:color="auto"/>
      </w:divBdr>
    </w:div>
    <w:div w:id="1470397192">
      <w:bodyDiv w:val="1"/>
      <w:marLeft w:val="0"/>
      <w:marRight w:val="0"/>
      <w:marTop w:val="0"/>
      <w:marBottom w:val="0"/>
      <w:divBdr>
        <w:top w:val="none" w:sz="0" w:space="0" w:color="auto"/>
        <w:left w:val="none" w:sz="0" w:space="0" w:color="auto"/>
        <w:bottom w:val="none" w:sz="0" w:space="0" w:color="auto"/>
        <w:right w:val="none" w:sz="0" w:space="0" w:color="auto"/>
      </w:divBdr>
      <w:divsChild>
        <w:div w:id="511409683">
          <w:marLeft w:val="0"/>
          <w:marRight w:val="0"/>
          <w:marTop w:val="0"/>
          <w:marBottom w:val="0"/>
          <w:divBdr>
            <w:top w:val="none" w:sz="0" w:space="0" w:color="auto"/>
            <w:left w:val="none" w:sz="0" w:space="0" w:color="auto"/>
            <w:bottom w:val="none" w:sz="0" w:space="0" w:color="auto"/>
            <w:right w:val="none" w:sz="0" w:space="0" w:color="auto"/>
          </w:divBdr>
        </w:div>
        <w:div w:id="1329332636">
          <w:marLeft w:val="0"/>
          <w:marRight w:val="0"/>
          <w:marTop w:val="0"/>
          <w:marBottom w:val="0"/>
          <w:divBdr>
            <w:top w:val="none" w:sz="0" w:space="0" w:color="auto"/>
            <w:left w:val="none" w:sz="0" w:space="0" w:color="auto"/>
            <w:bottom w:val="none" w:sz="0" w:space="0" w:color="auto"/>
            <w:right w:val="none" w:sz="0" w:space="0" w:color="auto"/>
          </w:divBdr>
        </w:div>
      </w:divsChild>
    </w:div>
    <w:div w:id="1473134109">
      <w:bodyDiv w:val="1"/>
      <w:marLeft w:val="0"/>
      <w:marRight w:val="0"/>
      <w:marTop w:val="0"/>
      <w:marBottom w:val="0"/>
      <w:divBdr>
        <w:top w:val="none" w:sz="0" w:space="0" w:color="auto"/>
        <w:left w:val="none" w:sz="0" w:space="0" w:color="auto"/>
        <w:bottom w:val="none" w:sz="0" w:space="0" w:color="auto"/>
        <w:right w:val="none" w:sz="0" w:space="0" w:color="auto"/>
      </w:divBdr>
    </w:div>
    <w:div w:id="1478571334">
      <w:bodyDiv w:val="1"/>
      <w:marLeft w:val="0"/>
      <w:marRight w:val="0"/>
      <w:marTop w:val="0"/>
      <w:marBottom w:val="0"/>
      <w:divBdr>
        <w:top w:val="none" w:sz="0" w:space="0" w:color="auto"/>
        <w:left w:val="none" w:sz="0" w:space="0" w:color="auto"/>
        <w:bottom w:val="none" w:sz="0" w:space="0" w:color="auto"/>
        <w:right w:val="none" w:sz="0" w:space="0" w:color="auto"/>
      </w:divBdr>
    </w:div>
    <w:div w:id="1480464406">
      <w:bodyDiv w:val="1"/>
      <w:marLeft w:val="0"/>
      <w:marRight w:val="0"/>
      <w:marTop w:val="0"/>
      <w:marBottom w:val="0"/>
      <w:divBdr>
        <w:top w:val="none" w:sz="0" w:space="0" w:color="auto"/>
        <w:left w:val="none" w:sz="0" w:space="0" w:color="auto"/>
        <w:bottom w:val="none" w:sz="0" w:space="0" w:color="auto"/>
        <w:right w:val="none" w:sz="0" w:space="0" w:color="auto"/>
      </w:divBdr>
    </w:div>
    <w:div w:id="1482505821">
      <w:bodyDiv w:val="1"/>
      <w:marLeft w:val="0"/>
      <w:marRight w:val="0"/>
      <w:marTop w:val="0"/>
      <w:marBottom w:val="0"/>
      <w:divBdr>
        <w:top w:val="none" w:sz="0" w:space="0" w:color="auto"/>
        <w:left w:val="none" w:sz="0" w:space="0" w:color="auto"/>
        <w:bottom w:val="none" w:sz="0" w:space="0" w:color="auto"/>
        <w:right w:val="none" w:sz="0" w:space="0" w:color="auto"/>
      </w:divBdr>
    </w:div>
    <w:div w:id="1484346280">
      <w:bodyDiv w:val="1"/>
      <w:marLeft w:val="0"/>
      <w:marRight w:val="0"/>
      <w:marTop w:val="0"/>
      <w:marBottom w:val="0"/>
      <w:divBdr>
        <w:top w:val="none" w:sz="0" w:space="0" w:color="auto"/>
        <w:left w:val="none" w:sz="0" w:space="0" w:color="auto"/>
        <w:bottom w:val="none" w:sz="0" w:space="0" w:color="auto"/>
        <w:right w:val="none" w:sz="0" w:space="0" w:color="auto"/>
      </w:divBdr>
    </w:div>
    <w:div w:id="1484467990">
      <w:bodyDiv w:val="1"/>
      <w:marLeft w:val="0"/>
      <w:marRight w:val="0"/>
      <w:marTop w:val="0"/>
      <w:marBottom w:val="0"/>
      <w:divBdr>
        <w:top w:val="none" w:sz="0" w:space="0" w:color="auto"/>
        <w:left w:val="none" w:sz="0" w:space="0" w:color="auto"/>
        <w:bottom w:val="none" w:sz="0" w:space="0" w:color="auto"/>
        <w:right w:val="none" w:sz="0" w:space="0" w:color="auto"/>
      </w:divBdr>
    </w:div>
    <w:div w:id="1488857194">
      <w:bodyDiv w:val="1"/>
      <w:marLeft w:val="0"/>
      <w:marRight w:val="0"/>
      <w:marTop w:val="0"/>
      <w:marBottom w:val="0"/>
      <w:divBdr>
        <w:top w:val="none" w:sz="0" w:space="0" w:color="auto"/>
        <w:left w:val="none" w:sz="0" w:space="0" w:color="auto"/>
        <w:bottom w:val="none" w:sz="0" w:space="0" w:color="auto"/>
        <w:right w:val="none" w:sz="0" w:space="0" w:color="auto"/>
      </w:divBdr>
    </w:div>
    <w:div w:id="1489900852">
      <w:bodyDiv w:val="1"/>
      <w:marLeft w:val="0"/>
      <w:marRight w:val="0"/>
      <w:marTop w:val="0"/>
      <w:marBottom w:val="0"/>
      <w:divBdr>
        <w:top w:val="none" w:sz="0" w:space="0" w:color="auto"/>
        <w:left w:val="none" w:sz="0" w:space="0" w:color="auto"/>
        <w:bottom w:val="none" w:sz="0" w:space="0" w:color="auto"/>
        <w:right w:val="none" w:sz="0" w:space="0" w:color="auto"/>
      </w:divBdr>
    </w:div>
    <w:div w:id="1491751220">
      <w:bodyDiv w:val="1"/>
      <w:marLeft w:val="0"/>
      <w:marRight w:val="0"/>
      <w:marTop w:val="0"/>
      <w:marBottom w:val="0"/>
      <w:divBdr>
        <w:top w:val="none" w:sz="0" w:space="0" w:color="auto"/>
        <w:left w:val="none" w:sz="0" w:space="0" w:color="auto"/>
        <w:bottom w:val="none" w:sz="0" w:space="0" w:color="auto"/>
        <w:right w:val="none" w:sz="0" w:space="0" w:color="auto"/>
      </w:divBdr>
      <w:divsChild>
        <w:div w:id="1505435616">
          <w:marLeft w:val="0"/>
          <w:marRight w:val="0"/>
          <w:marTop w:val="0"/>
          <w:marBottom w:val="0"/>
          <w:divBdr>
            <w:top w:val="none" w:sz="0" w:space="0" w:color="auto"/>
            <w:left w:val="none" w:sz="0" w:space="0" w:color="auto"/>
            <w:bottom w:val="none" w:sz="0" w:space="0" w:color="auto"/>
            <w:right w:val="none" w:sz="0" w:space="0" w:color="auto"/>
          </w:divBdr>
          <w:divsChild>
            <w:div w:id="202443321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94301628">
      <w:bodyDiv w:val="1"/>
      <w:marLeft w:val="0"/>
      <w:marRight w:val="0"/>
      <w:marTop w:val="0"/>
      <w:marBottom w:val="0"/>
      <w:divBdr>
        <w:top w:val="none" w:sz="0" w:space="0" w:color="auto"/>
        <w:left w:val="none" w:sz="0" w:space="0" w:color="auto"/>
        <w:bottom w:val="none" w:sz="0" w:space="0" w:color="auto"/>
        <w:right w:val="none" w:sz="0" w:space="0" w:color="auto"/>
      </w:divBdr>
      <w:divsChild>
        <w:div w:id="1115712860">
          <w:marLeft w:val="0"/>
          <w:marRight w:val="0"/>
          <w:marTop w:val="0"/>
          <w:marBottom w:val="0"/>
          <w:divBdr>
            <w:top w:val="none" w:sz="0" w:space="0" w:color="auto"/>
            <w:left w:val="none" w:sz="0" w:space="0" w:color="auto"/>
            <w:bottom w:val="none" w:sz="0" w:space="0" w:color="auto"/>
            <w:right w:val="none" w:sz="0" w:space="0" w:color="auto"/>
          </w:divBdr>
        </w:div>
      </w:divsChild>
    </w:div>
    <w:div w:id="1495990677">
      <w:bodyDiv w:val="1"/>
      <w:marLeft w:val="0"/>
      <w:marRight w:val="0"/>
      <w:marTop w:val="0"/>
      <w:marBottom w:val="0"/>
      <w:divBdr>
        <w:top w:val="none" w:sz="0" w:space="0" w:color="auto"/>
        <w:left w:val="none" w:sz="0" w:space="0" w:color="auto"/>
        <w:bottom w:val="none" w:sz="0" w:space="0" w:color="auto"/>
        <w:right w:val="none" w:sz="0" w:space="0" w:color="auto"/>
      </w:divBdr>
    </w:div>
    <w:div w:id="1497114332">
      <w:bodyDiv w:val="1"/>
      <w:marLeft w:val="0"/>
      <w:marRight w:val="0"/>
      <w:marTop w:val="0"/>
      <w:marBottom w:val="0"/>
      <w:divBdr>
        <w:top w:val="none" w:sz="0" w:space="0" w:color="auto"/>
        <w:left w:val="none" w:sz="0" w:space="0" w:color="auto"/>
        <w:bottom w:val="none" w:sz="0" w:space="0" w:color="auto"/>
        <w:right w:val="none" w:sz="0" w:space="0" w:color="auto"/>
      </w:divBdr>
    </w:div>
    <w:div w:id="1502624134">
      <w:bodyDiv w:val="1"/>
      <w:marLeft w:val="0"/>
      <w:marRight w:val="0"/>
      <w:marTop w:val="0"/>
      <w:marBottom w:val="0"/>
      <w:divBdr>
        <w:top w:val="none" w:sz="0" w:space="0" w:color="auto"/>
        <w:left w:val="none" w:sz="0" w:space="0" w:color="auto"/>
        <w:bottom w:val="none" w:sz="0" w:space="0" w:color="auto"/>
        <w:right w:val="none" w:sz="0" w:space="0" w:color="auto"/>
      </w:divBdr>
    </w:div>
    <w:div w:id="1503088395">
      <w:bodyDiv w:val="1"/>
      <w:marLeft w:val="0"/>
      <w:marRight w:val="0"/>
      <w:marTop w:val="0"/>
      <w:marBottom w:val="0"/>
      <w:divBdr>
        <w:top w:val="none" w:sz="0" w:space="0" w:color="auto"/>
        <w:left w:val="none" w:sz="0" w:space="0" w:color="auto"/>
        <w:bottom w:val="none" w:sz="0" w:space="0" w:color="auto"/>
        <w:right w:val="none" w:sz="0" w:space="0" w:color="auto"/>
      </w:divBdr>
    </w:div>
    <w:div w:id="1504319679">
      <w:bodyDiv w:val="1"/>
      <w:marLeft w:val="0"/>
      <w:marRight w:val="0"/>
      <w:marTop w:val="0"/>
      <w:marBottom w:val="0"/>
      <w:divBdr>
        <w:top w:val="none" w:sz="0" w:space="0" w:color="auto"/>
        <w:left w:val="none" w:sz="0" w:space="0" w:color="auto"/>
        <w:bottom w:val="none" w:sz="0" w:space="0" w:color="auto"/>
        <w:right w:val="none" w:sz="0" w:space="0" w:color="auto"/>
      </w:divBdr>
      <w:divsChild>
        <w:div w:id="994261938">
          <w:marLeft w:val="0"/>
          <w:marRight w:val="0"/>
          <w:marTop w:val="0"/>
          <w:marBottom w:val="0"/>
          <w:divBdr>
            <w:top w:val="none" w:sz="0" w:space="0" w:color="auto"/>
            <w:left w:val="none" w:sz="0" w:space="0" w:color="auto"/>
            <w:bottom w:val="none" w:sz="0" w:space="0" w:color="auto"/>
            <w:right w:val="none" w:sz="0" w:space="0" w:color="auto"/>
          </w:divBdr>
        </w:div>
      </w:divsChild>
    </w:div>
    <w:div w:id="1505320487">
      <w:bodyDiv w:val="1"/>
      <w:marLeft w:val="0"/>
      <w:marRight w:val="0"/>
      <w:marTop w:val="0"/>
      <w:marBottom w:val="0"/>
      <w:divBdr>
        <w:top w:val="none" w:sz="0" w:space="0" w:color="auto"/>
        <w:left w:val="none" w:sz="0" w:space="0" w:color="auto"/>
        <w:bottom w:val="none" w:sz="0" w:space="0" w:color="auto"/>
        <w:right w:val="none" w:sz="0" w:space="0" w:color="auto"/>
      </w:divBdr>
    </w:div>
    <w:div w:id="1506744466">
      <w:bodyDiv w:val="1"/>
      <w:marLeft w:val="0"/>
      <w:marRight w:val="0"/>
      <w:marTop w:val="0"/>
      <w:marBottom w:val="0"/>
      <w:divBdr>
        <w:top w:val="none" w:sz="0" w:space="0" w:color="auto"/>
        <w:left w:val="none" w:sz="0" w:space="0" w:color="auto"/>
        <w:bottom w:val="none" w:sz="0" w:space="0" w:color="auto"/>
        <w:right w:val="none" w:sz="0" w:space="0" w:color="auto"/>
      </w:divBdr>
    </w:div>
    <w:div w:id="1507212766">
      <w:bodyDiv w:val="1"/>
      <w:marLeft w:val="0"/>
      <w:marRight w:val="0"/>
      <w:marTop w:val="0"/>
      <w:marBottom w:val="0"/>
      <w:divBdr>
        <w:top w:val="none" w:sz="0" w:space="0" w:color="auto"/>
        <w:left w:val="none" w:sz="0" w:space="0" w:color="auto"/>
        <w:bottom w:val="none" w:sz="0" w:space="0" w:color="auto"/>
        <w:right w:val="none" w:sz="0" w:space="0" w:color="auto"/>
      </w:divBdr>
    </w:div>
    <w:div w:id="1510288606">
      <w:bodyDiv w:val="1"/>
      <w:marLeft w:val="0"/>
      <w:marRight w:val="0"/>
      <w:marTop w:val="0"/>
      <w:marBottom w:val="0"/>
      <w:divBdr>
        <w:top w:val="none" w:sz="0" w:space="0" w:color="auto"/>
        <w:left w:val="none" w:sz="0" w:space="0" w:color="auto"/>
        <w:bottom w:val="none" w:sz="0" w:space="0" w:color="auto"/>
        <w:right w:val="none" w:sz="0" w:space="0" w:color="auto"/>
      </w:divBdr>
    </w:div>
    <w:div w:id="1510832855">
      <w:bodyDiv w:val="1"/>
      <w:marLeft w:val="0"/>
      <w:marRight w:val="0"/>
      <w:marTop w:val="0"/>
      <w:marBottom w:val="0"/>
      <w:divBdr>
        <w:top w:val="none" w:sz="0" w:space="0" w:color="auto"/>
        <w:left w:val="none" w:sz="0" w:space="0" w:color="auto"/>
        <w:bottom w:val="none" w:sz="0" w:space="0" w:color="auto"/>
        <w:right w:val="none" w:sz="0" w:space="0" w:color="auto"/>
      </w:divBdr>
    </w:div>
    <w:div w:id="1512834012">
      <w:bodyDiv w:val="1"/>
      <w:marLeft w:val="0"/>
      <w:marRight w:val="0"/>
      <w:marTop w:val="0"/>
      <w:marBottom w:val="0"/>
      <w:divBdr>
        <w:top w:val="none" w:sz="0" w:space="0" w:color="auto"/>
        <w:left w:val="none" w:sz="0" w:space="0" w:color="auto"/>
        <w:bottom w:val="none" w:sz="0" w:space="0" w:color="auto"/>
        <w:right w:val="none" w:sz="0" w:space="0" w:color="auto"/>
      </w:divBdr>
    </w:div>
    <w:div w:id="1513496822">
      <w:bodyDiv w:val="1"/>
      <w:marLeft w:val="0"/>
      <w:marRight w:val="0"/>
      <w:marTop w:val="0"/>
      <w:marBottom w:val="0"/>
      <w:divBdr>
        <w:top w:val="none" w:sz="0" w:space="0" w:color="auto"/>
        <w:left w:val="none" w:sz="0" w:space="0" w:color="auto"/>
        <w:bottom w:val="none" w:sz="0" w:space="0" w:color="auto"/>
        <w:right w:val="none" w:sz="0" w:space="0" w:color="auto"/>
      </w:divBdr>
    </w:div>
    <w:div w:id="1513640766">
      <w:bodyDiv w:val="1"/>
      <w:marLeft w:val="0"/>
      <w:marRight w:val="0"/>
      <w:marTop w:val="0"/>
      <w:marBottom w:val="0"/>
      <w:divBdr>
        <w:top w:val="none" w:sz="0" w:space="0" w:color="auto"/>
        <w:left w:val="none" w:sz="0" w:space="0" w:color="auto"/>
        <w:bottom w:val="none" w:sz="0" w:space="0" w:color="auto"/>
        <w:right w:val="none" w:sz="0" w:space="0" w:color="auto"/>
      </w:divBdr>
    </w:div>
    <w:div w:id="1514103320">
      <w:bodyDiv w:val="1"/>
      <w:marLeft w:val="0"/>
      <w:marRight w:val="0"/>
      <w:marTop w:val="0"/>
      <w:marBottom w:val="0"/>
      <w:divBdr>
        <w:top w:val="none" w:sz="0" w:space="0" w:color="auto"/>
        <w:left w:val="none" w:sz="0" w:space="0" w:color="auto"/>
        <w:bottom w:val="none" w:sz="0" w:space="0" w:color="auto"/>
        <w:right w:val="none" w:sz="0" w:space="0" w:color="auto"/>
      </w:divBdr>
    </w:div>
    <w:div w:id="1514806068">
      <w:bodyDiv w:val="1"/>
      <w:marLeft w:val="0"/>
      <w:marRight w:val="0"/>
      <w:marTop w:val="0"/>
      <w:marBottom w:val="0"/>
      <w:divBdr>
        <w:top w:val="none" w:sz="0" w:space="0" w:color="auto"/>
        <w:left w:val="none" w:sz="0" w:space="0" w:color="auto"/>
        <w:bottom w:val="none" w:sz="0" w:space="0" w:color="auto"/>
        <w:right w:val="none" w:sz="0" w:space="0" w:color="auto"/>
      </w:divBdr>
    </w:div>
    <w:div w:id="1515875799">
      <w:bodyDiv w:val="1"/>
      <w:marLeft w:val="0"/>
      <w:marRight w:val="0"/>
      <w:marTop w:val="0"/>
      <w:marBottom w:val="0"/>
      <w:divBdr>
        <w:top w:val="none" w:sz="0" w:space="0" w:color="auto"/>
        <w:left w:val="none" w:sz="0" w:space="0" w:color="auto"/>
        <w:bottom w:val="none" w:sz="0" w:space="0" w:color="auto"/>
        <w:right w:val="none" w:sz="0" w:space="0" w:color="auto"/>
      </w:divBdr>
    </w:div>
    <w:div w:id="1534341547">
      <w:bodyDiv w:val="1"/>
      <w:marLeft w:val="0"/>
      <w:marRight w:val="0"/>
      <w:marTop w:val="0"/>
      <w:marBottom w:val="0"/>
      <w:divBdr>
        <w:top w:val="none" w:sz="0" w:space="0" w:color="auto"/>
        <w:left w:val="none" w:sz="0" w:space="0" w:color="auto"/>
        <w:bottom w:val="none" w:sz="0" w:space="0" w:color="auto"/>
        <w:right w:val="none" w:sz="0" w:space="0" w:color="auto"/>
      </w:divBdr>
    </w:div>
    <w:div w:id="1535266904">
      <w:bodyDiv w:val="1"/>
      <w:marLeft w:val="0"/>
      <w:marRight w:val="0"/>
      <w:marTop w:val="0"/>
      <w:marBottom w:val="0"/>
      <w:divBdr>
        <w:top w:val="none" w:sz="0" w:space="0" w:color="auto"/>
        <w:left w:val="none" w:sz="0" w:space="0" w:color="auto"/>
        <w:bottom w:val="none" w:sz="0" w:space="0" w:color="auto"/>
        <w:right w:val="none" w:sz="0" w:space="0" w:color="auto"/>
      </w:divBdr>
    </w:div>
    <w:div w:id="1539782780">
      <w:bodyDiv w:val="1"/>
      <w:marLeft w:val="0"/>
      <w:marRight w:val="0"/>
      <w:marTop w:val="0"/>
      <w:marBottom w:val="0"/>
      <w:divBdr>
        <w:top w:val="none" w:sz="0" w:space="0" w:color="auto"/>
        <w:left w:val="none" w:sz="0" w:space="0" w:color="auto"/>
        <w:bottom w:val="none" w:sz="0" w:space="0" w:color="auto"/>
        <w:right w:val="none" w:sz="0" w:space="0" w:color="auto"/>
      </w:divBdr>
    </w:div>
    <w:div w:id="1542398606">
      <w:bodyDiv w:val="1"/>
      <w:marLeft w:val="0"/>
      <w:marRight w:val="0"/>
      <w:marTop w:val="0"/>
      <w:marBottom w:val="0"/>
      <w:divBdr>
        <w:top w:val="none" w:sz="0" w:space="0" w:color="auto"/>
        <w:left w:val="none" w:sz="0" w:space="0" w:color="auto"/>
        <w:bottom w:val="none" w:sz="0" w:space="0" w:color="auto"/>
        <w:right w:val="none" w:sz="0" w:space="0" w:color="auto"/>
      </w:divBdr>
    </w:div>
    <w:div w:id="1543667683">
      <w:bodyDiv w:val="1"/>
      <w:marLeft w:val="0"/>
      <w:marRight w:val="0"/>
      <w:marTop w:val="0"/>
      <w:marBottom w:val="0"/>
      <w:divBdr>
        <w:top w:val="none" w:sz="0" w:space="0" w:color="auto"/>
        <w:left w:val="none" w:sz="0" w:space="0" w:color="auto"/>
        <w:bottom w:val="none" w:sz="0" w:space="0" w:color="auto"/>
        <w:right w:val="none" w:sz="0" w:space="0" w:color="auto"/>
      </w:divBdr>
    </w:div>
    <w:div w:id="1543906063">
      <w:bodyDiv w:val="1"/>
      <w:marLeft w:val="0"/>
      <w:marRight w:val="0"/>
      <w:marTop w:val="0"/>
      <w:marBottom w:val="0"/>
      <w:divBdr>
        <w:top w:val="none" w:sz="0" w:space="0" w:color="auto"/>
        <w:left w:val="none" w:sz="0" w:space="0" w:color="auto"/>
        <w:bottom w:val="none" w:sz="0" w:space="0" w:color="auto"/>
        <w:right w:val="none" w:sz="0" w:space="0" w:color="auto"/>
      </w:divBdr>
    </w:div>
    <w:div w:id="1547058781">
      <w:bodyDiv w:val="1"/>
      <w:marLeft w:val="0"/>
      <w:marRight w:val="0"/>
      <w:marTop w:val="0"/>
      <w:marBottom w:val="0"/>
      <w:divBdr>
        <w:top w:val="none" w:sz="0" w:space="0" w:color="auto"/>
        <w:left w:val="none" w:sz="0" w:space="0" w:color="auto"/>
        <w:bottom w:val="none" w:sz="0" w:space="0" w:color="auto"/>
        <w:right w:val="none" w:sz="0" w:space="0" w:color="auto"/>
      </w:divBdr>
    </w:div>
    <w:div w:id="1548488707">
      <w:bodyDiv w:val="1"/>
      <w:marLeft w:val="0"/>
      <w:marRight w:val="0"/>
      <w:marTop w:val="0"/>
      <w:marBottom w:val="0"/>
      <w:divBdr>
        <w:top w:val="none" w:sz="0" w:space="0" w:color="auto"/>
        <w:left w:val="none" w:sz="0" w:space="0" w:color="auto"/>
        <w:bottom w:val="none" w:sz="0" w:space="0" w:color="auto"/>
        <w:right w:val="none" w:sz="0" w:space="0" w:color="auto"/>
      </w:divBdr>
    </w:div>
    <w:div w:id="1549099969">
      <w:bodyDiv w:val="1"/>
      <w:marLeft w:val="0"/>
      <w:marRight w:val="0"/>
      <w:marTop w:val="0"/>
      <w:marBottom w:val="0"/>
      <w:divBdr>
        <w:top w:val="none" w:sz="0" w:space="0" w:color="auto"/>
        <w:left w:val="none" w:sz="0" w:space="0" w:color="auto"/>
        <w:bottom w:val="none" w:sz="0" w:space="0" w:color="auto"/>
        <w:right w:val="none" w:sz="0" w:space="0" w:color="auto"/>
      </w:divBdr>
    </w:div>
    <w:div w:id="1552576616">
      <w:bodyDiv w:val="1"/>
      <w:marLeft w:val="0"/>
      <w:marRight w:val="0"/>
      <w:marTop w:val="0"/>
      <w:marBottom w:val="0"/>
      <w:divBdr>
        <w:top w:val="none" w:sz="0" w:space="0" w:color="auto"/>
        <w:left w:val="none" w:sz="0" w:space="0" w:color="auto"/>
        <w:bottom w:val="none" w:sz="0" w:space="0" w:color="auto"/>
        <w:right w:val="none" w:sz="0" w:space="0" w:color="auto"/>
      </w:divBdr>
    </w:div>
    <w:div w:id="1558979397">
      <w:bodyDiv w:val="1"/>
      <w:marLeft w:val="0"/>
      <w:marRight w:val="0"/>
      <w:marTop w:val="0"/>
      <w:marBottom w:val="0"/>
      <w:divBdr>
        <w:top w:val="none" w:sz="0" w:space="0" w:color="auto"/>
        <w:left w:val="none" w:sz="0" w:space="0" w:color="auto"/>
        <w:bottom w:val="none" w:sz="0" w:space="0" w:color="auto"/>
        <w:right w:val="none" w:sz="0" w:space="0" w:color="auto"/>
      </w:divBdr>
      <w:divsChild>
        <w:div w:id="1393583851">
          <w:marLeft w:val="-225"/>
          <w:marRight w:val="-225"/>
          <w:marTop w:val="0"/>
          <w:marBottom w:val="0"/>
          <w:divBdr>
            <w:top w:val="none" w:sz="0" w:space="0" w:color="auto"/>
            <w:left w:val="none" w:sz="0" w:space="0" w:color="auto"/>
            <w:bottom w:val="none" w:sz="0" w:space="0" w:color="auto"/>
            <w:right w:val="none" w:sz="0" w:space="0" w:color="auto"/>
          </w:divBdr>
          <w:divsChild>
            <w:div w:id="1974016354">
              <w:marLeft w:val="0"/>
              <w:marRight w:val="0"/>
              <w:marTop w:val="0"/>
              <w:marBottom w:val="0"/>
              <w:divBdr>
                <w:top w:val="none" w:sz="0" w:space="0" w:color="auto"/>
                <w:left w:val="none" w:sz="0" w:space="0" w:color="auto"/>
                <w:bottom w:val="none" w:sz="0" w:space="0" w:color="auto"/>
                <w:right w:val="none" w:sz="0" w:space="0" w:color="auto"/>
              </w:divBdr>
              <w:divsChild>
                <w:div w:id="1769042598">
                  <w:marLeft w:val="0"/>
                  <w:marRight w:val="0"/>
                  <w:marTop w:val="0"/>
                  <w:marBottom w:val="0"/>
                  <w:divBdr>
                    <w:top w:val="none" w:sz="0" w:space="0" w:color="auto"/>
                    <w:left w:val="none" w:sz="0" w:space="0" w:color="auto"/>
                    <w:bottom w:val="none" w:sz="0" w:space="0" w:color="auto"/>
                    <w:right w:val="none" w:sz="0" w:space="0" w:color="auto"/>
                  </w:divBdr>
                  <w:divsChild>
                    <w:div w:id="14178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82907">
      <w:bodyDiv w:val="1"/>
      <w:marLeft w:val="0"/>
      <w:marRight w:val="0"/>
      <w:marTop w:val="0"/>
      <w:marBottom w:val="0"/>
      <w:divBdr>
        <w:top w:val="none" w:sz="0" w:space="0" w:color="auto"/>
        <w:left w:val="none" w:sz="0" w:space="0" w:color="auto"/>
        <w:bottom w:val="none" w:sz="0" w:space="0" w:color="auto"/>
        <w:right w:val="none" w:sz="0" w:space="0" w:color="auto"/>
      </w:divBdr>
    </w:div>
    <w:div w:id="1562643298">
      <w:bodyDiv w:val="1"/>
      <w:marLeft w:val="0"/>
      <w:marRight w:val="0"/>
      <w:marTop w:val="0"/>
      <w:marBottom w:val="0"/>
      <w:divBdr>
        <w:top w:val="none" w:sz="0" w:space="0" w:color="auto"/>
        <w:left w:val="none" w:sz="0" w:space="0" w:color="auto"/>
        <w:bottom w:val="none" w:sz="0" w:space="0" w:color="auto"/>
        <w:right w:val="none" w:sz="0" w:space="0" w:color="auto"/>
      </w:divBdr>
    </w:div>
    <w:div w:id="1566910615">
      <w:bodyDiv w:val="1"/>
      <w:marLeft w:val="0"/>
      <w:marRight w:val="0"/>
      <w:marTop w:val="0"/>
      <w:marBottom w:val="0"/>
      <w:divBdr>
        <w:top w:val="none" w:sz="0" w:space="0" w:color="auto"/>
        <w:left w:val="none" w:sz="0" w:space="0" w:color="auto"/>
        <w:bottom w:val="none" w:sz="0" w:space="0" w:color="auto"/>
        <w:right w:val="none" w:sz="0" w:space="0" w:color="auto"/>
      </w:divBdr>
    </w:div>
    <w:div w:id="1567455956">
      <w:bodyDiv w:val="1"/>
      <w:marLeft w:val="0"/>
      <w:marRight w:val="0"/>
      <w:marTop w:val="0"/>
      <w:marBottom w:val="0"/>
      <w:divBdr>
        <w:top w:val="none" w:sz="0" w:space="0" w:color="auto"/>
        <w:left w:val="none" w:sz="0" w:space="0" w:color="auto"/>
        <w:bottom w:val="none" w:sz="0" w:space="0" w:color="auto"/>
        <w:right w:val="none" w:sz="0" w:space="0" w:color="auto"/>
      </w:divBdr>
    </w:div>
    <w:div w:id="1567833054">
      <w:bodyDiv w:val="1"/>
      <w:marLeft w:val="0"/>
      <w:marRight w:val="0"/>
      <w:marTop w:val="0"/>
      <w:marBottom w:val="0"/>
      <w:divBdr>
        <w:top w:val="none" w:sz="0" w:space="0" w:color="auto"/>
        <w:left w:val="none" w:sz="0" w:space="0" w:color="auto"/>
        <w:bottom w:val="none" w:sz="0" w:space="0" w:color="auto"/>
        <w:right w:val="none" w:sz="0" w:space="0" w:color="auto"/>
      </w:divBdr>
    </w:div>
    <w:div w:id="1569530861">
      <w:bodyDiv w:val="1"/>
      <w:marLeft w:val="0"/>
      <w:marRight w:val="0"/>
      <w:marTop w:val="0"/>
      <w:marBottom w:val="0"/>
      <w:divBdr>
        <w:top w:val="none" w:sz="0" w:space="0" w:color="auto"/>
        <w:left w:val="none" w:sz="0" w:space="0" w:color="auto"/>
        <w:bottom w:val="none" w:sz="0" w:space="0" w:color="auto"/>
        <w:right w:val="none" w:sz="0" w:space="0" w:color="auto"/>
      </w:divBdr>
    </w:div>
    <w:div w:id="1571118872">
      <w:bodyDiv w:val="1"/>
      <w:marLeft w:val="0"/>
      <w:marRight w:val="0"/>
      <w:marTop w:val="0"/>
      <w:marBottom w:val="0"/>
      <w:divBdr>
        <w:top w:val="none" w:sz="0" w:space="0" w:color="auto"/>
        <w:left w:val="none" w:sz="0" w:space="0" w:color="auto"/>
        <w:bottom w:val="none" w:sz="0" w:space="0" w:color="auto"/>
        <w:right w:val="none" w:sz="0" w:space="0" w:color="auto"/>
      </w:divBdr>
    </w:div>
    <w:div w:id="1577744720">
      <w:bodyDiv w:val="1"/>
      <w:marLeft w:val="0"/>
      <w:marRight w:val="0"/>
      <w:marTop w:val="0"/>
      <w:marBottom w:val="0"/>
      <w:divBdr>
        <w:top w:val="none" w:sz="0" w:space="0" w:color="auto"/>
        <w:left w:val="none" w:sz="0" w:space="0" w:color="auto"/>
        <w:bottom w:val="none" w:sz="0" w:space="0" w:color="auto"/>
        <w:right w:val="none" w:sz="0" w:space="0" w:color="auto"/>
      </w:divBdr>
    </w:div>
    <w:div w:id="1584799391">
      <w:bodyDiv w:val="1"/>
      <w:marLeft w:val="0"/>
      <w:marRight w:val="0"/>
      <w:marTop w:val="0"/>
      <w:marBottom w:val="0"/>
      <w:divBdr>
        <w:top w:val="none" w:sz="0" w:space="0" w:color="auto"/>
        <w:left w:val="none" w:sz="0" w:space="0" w:color="auto"/>
        <w:bottom w:val="none" w:sz="0" w:space="0" w:color="auto"/>
        <w:right w:val="none" w:sz="0" w:space="0" w:color="auto"/>
      </w:divBdr>
    </w:div>
    <w:div w:id="1588877301">
      <w:bodyDiv w:val="1"/>
      <w:marLeft w:val="0"/>
      <w:marRight w:val="0"/>
      <w:marTop w:val="0"/>
      <w:marBottom w:val="0"/>
      <w:divBdr>
        <w:top w:val="none" w:sz="0" w:space="0" w:color="auto"/>
        <w:left w:val="none" w:sz="0" w:space="0" w:color="auto"/>
        <w:bottom w:val="none" w:sz="0" w:space="0" w:color="auto"/>
        <w:right w:val="none" w:sz="0" w:space="0" w:color="auto"/>
      </w:divBdr>
    </w:div>
    <w:div w:id="1592200026">
      <w:bodyDiv w:val="1"/>
      <w:marLeft w:val="0"/>
      <w:marRight w:val="0"/>
      <w:marTop w:val="0"/>
      <w:marBottom w:val="0"/>
      <w:divBdr>
        <w:top w:val="none" w:sz="0" w:space="0" w:color="auto"/>
        <w:left w:val="none" w:sz="0" w:space="0" w:color="auto"/>
        <w:bottom w:val="none" w:sz="0" w:space="0" w:color="auto"/>
        <w:right w:val="none" w:sz="0" w:space="0" w:color="auto"/>
      </w:divBdr>
      <w:divsChild>
        <w:div w:id="1130127829">
          <w:marLeft w:val="0"/>
          <w:marRight w:val="0"/>
          <w:marTop w:val="240"/>
          <w:marBottom w:val="240"/>
          <w:divBdr>
            <w:top w:val="none" w:sz="0" w:space="0" w:color="auto"/>
            <w:left w:val="none" w:sz="0" w:space="0" w:color="auto"/>
            <w:bottom w:val="none" w:sz="0" w:space="0" w:color="auto"/>
            <w:right w:val="none" w:sz="0" w:space="0" w:color="auto"/>
          </w:divBdr>
        </w:div>
        <w:div w:id="107354593">
          <w:marLeft w:val="0"/>
          <w:marRight w:val="0"/>
          <w:marTop w:val="240"/>
          <w:marBottom w:val="240"/>
          <w:divBdr>
            <w:top w:val="none" w:sz="0" w:space="0" w:color="auto"/>
            <w:left w:val="none" w:sz="0" w:space="0" w:color="auto"/>
            <w:bottom w:val="none" w:sz="0" w:space="0" w:color="auto"/>
            <w:right w:val="none" w:sz="0" w:space="0" w:color="auto"/>
          </w:divBdr>
        </w:div>
      </w:divsChild>
    </w:div>
    <w:div w:id="1595480741">
      <w:bodyDiv w:val="1"/>
      <w:marLeft w:val="0"/>
      <w:marRight w:val="0"/>
      <w:marTop w:val="0"/>
      <w:marBottom w:val="0"/>
      <w:divBdr>
        <w:top w:val="none" w:sz="0" w:space="0" w:color="auto"/>
        <w:left w:val="none" w:sz="0" w:space="0" w:color="auto"/>
        <w:bottom w:val="none" w:sz="0" w:space="0" w:color="auto"/>
        <w:right w:val="none" w:sz="0" w:space="0" w:color="auto"/>
      </w:divBdr>
    </w:div>
    <w:div w:id="1596744251">
      <w:bodyDiv w:val="1"/>
      <w:marLeft w:val="0"/>
      <w:marRight w:val="0"/>
      <w:marTop w:val="0"/>
      <w:marBottom w:val="0"/>
      <w:divBdr>
        <w:top w:val="none" w:sz="0" w:space="0" w:color="auto"/>
        <w:left w:val="none" w:sz="0" w:space="0" w:color="auto"/>
        <w:bottom w:val="none" w:sz="0" w:space="0" w:color="auto"/>
        <w:right w:val="none" w:sz="0" w:space="0" w:color="auto"/>
      </w:divBdr>
    </w:div>
    <w:div w:id="1600334479">
      <w:bodyDiv w:val="1"/>
      <w:marLeft w:val="0"/>
      <w:marRight w:val="0"/>
      <w:marTop w:val="0"/>
      <w:marBottom w:val="0"/>
      <w:divBdr>
        <w:top w:val="none" w:sz="0" w:space="0" w:color="auto"/>
        <w:left w:val="none" w:sz="0" w:space="0" w:color="auto"/>
        <w:bottom w:val="none" w:sz="0" w:space="0" w:color="auto"/>
        <w:right w:val="none" w:sz="0" w:space="0" w:color="auto"/>
      </w:divBdr>
    </w:div>
    <w:div w:id="1600680381">
      <w:bodyDiv w:val="1"/>
      <w:marLeft w:val="0"/>
      <w:marRight w:val="0"/>
      <w:marTop w:val="0"/>
      <w:marBottom w:val="0"/>
      <w:divBdr>
        <w:top w:val="none" w:sz="0" w:space="0" w:color="auto"/>
        <w:left w:val="none" w:sz="0" w:space="0" w:color="auto"/>
        <w:bottom w:val="none" w:sz="0" w:space="0" w:color="auto"/>
        <w:right w:val="none" w:sz="0" w:space="0" w:color="auto"/>
      </w:divBdr>
    </w:div>
    <w:div w:id="1602107097">
      <w:bodyDiv w:val="1"/>
      <w:marLeft w:val="0"/>
      <w:marRight w:val="0"/>
      <w:marTop w:val="0"/>
      <w:marBottom w:val="0"/>
      <w:divBdr>
        <w:top w:val="none" w:sz="0" w:space="0" w:color="auto"/>
        <w:left w:val="none" w:sz="0" w:space="0" w:color="auto"/>
        <w:bottom w:val="none" w:sz="0" w:space="0" w:color="auto"/>
        <w:right w:val="none" w:sz="0" w:space="0" w:color="auto"/>
      </w:divBdr>
    </w:div>
    <w:div w:id="1606309299">
      <w:bodyDiv w:val="1"/>
      <w:marLeft w:val="0"/>
      <w:marRight w:val="0"/>
      <w:marTop w:val="0"/>
      <w:marBottom w:val="0"/>
      <w:divBdr>
        <w:top w:val="none" w:sz="0" w:space="0" w:color="auto"/>
        <w:left w:val="none" w:sz="0" w:space="0" w:color="auto"/>
        <w:bottom w:val="none" w:sz="0" w:space="0" w:color="auto"/>
        <w:right w:val="none" w:sz="0" w:space="0" w:color="auto"/>
      </w:divBdr>
    </w:div>
    <w:div w:id="1609117390">
      <w:bodyDiv w:val="1"/>
      <w:marLeft w:val="0"/>
      <w:marRight w:val="0"/>
      <w:marTop w:val="0"/>
      <w:marBottom w:val="0"/>
      <w:divBdr>
        <w:top w:val="none" w:sz="0" w:space="0" w:color="auto"/>
        <w:left w:val="none" w:sz="0" w:space="0" w:color="auto"/>
        <w:bottom w:val="none" w:sz="0" w:space="0" w:color="auto"/>
        <w:right w:val="none" w:sz="0" w:space="0" w:color="auto"/>
      </w:divBdr>
    </w:div>
    <w:div w:id="1609508226">
      <w:bodyDiv w:val="1"/>
      <w:marLeft w:val="0"/>
      <w:marRight w:val="0"/>
      <w:marTop w:val="0"/>
      <w:marBottom w:val="0"/>
      <w:divBdr>
        <w:top w:val="none" w:sz="0" w:space="0" w:color="auto"/>
        <w:left w:val="none" w:sz="0" w:space="0" w:color="auto"/>
        <w:bottom w:val="none" w:sz="0" w:space="0" w:color="auto"/>
        <w:right w:val="none" w:sz="0" w:space="0" w:color="auto"/>
      </w:divBdr>
    </w:div>
    <w:div w:id="1616214674">
      <w:bodyDiv w:val="1"/>
      <w:marLeft w:val="0"/>
      <w:marRight w:val="0"/>
      <w:marTop w:val="0"/>
      <w:marBottom w:val="0"/>
      <w:divBdr>
        <w:top w:val="none" w:sz="0" w:space="0" w:color="auto"/>
        <w:left w:val="none" w:sz="0" w:space="0" w:color="auto"/>
        <w:bottom w:val="none" w:sz="0" w:space="0" w:color="auto"/>
        <w:right w:val="none" w:sz="0" w:space="0" w:color="auto"/>
      </w:divBdr>
    </w:div>
    <w:div w:id="1616399863">
      <w:bodyDiv w:val="1"/>
      <w:marLeft w:val="0"/>
      <w:marRight w:val="0"/>
      <w:marTop w:val="0"/>
      <w:marBottom w:val="0"/>
      <w:divBdr>
        <w:top w:val="none" w:sz="0" w:space="0" w:color="auto"/>
        <w:left w:val="none" w:sz="0" w:space="0" w:color="auto"/>
        <w:bottom w:val="none" w:sz="0" w:space="0" w:color="auto"/>
        <w:right w:val="none" w:sz="0" w:space="0" w:color="auto"/>
      </w:divBdr>
    </w:div>
    <w:div w:id="1616794177">
      <w:bodyDiv w:val="1"/>
      <w:marLeft w:val="0"/>
      <w:marRight w:val="0"/>
      <w:marTop w:val="0"/>
      <w:marBottom w:val="0"/>
      <w:divBdr>
        <w:top w:val="none" w:sz="0" w:space="0" w:color="auto"/>
        <w:left w:val="none" w:sz="0" w:space="0" w:color="auto"/>
        <w:bottom w:val="none" w:sz="0" w:space="0" w:color="auto"/>
        <w:right w:val="none" w:sz="0" w:space="0" w:color="auto"/>
      </w:divBdr>
    </w:div>
    <w:div w:id="1621260154">
      <w:bodyDiv w:val="1"/>
      <w:marLeft w:val="0"/>
      <w:marRight w:val="0"/>
      <w:marTop w:val="0"/>
      <w:marBottom w:val="0"/>
      <w:divBdr>
        <w:top w:val="none" w:sz="0" w:space="0" w:color="auto"/>
        <w:left w:val="none" w:sz="0" w:space="0" w:color="auto"/>
        <w:bottom w:val="none" w:sz="0" w:space="0" w:color="auto"/>
        <w:right w:val="none" w:sz="0" w:space="0" w:color="auto"/>
      </w:divBdr>
    </w:div>
    <w:div w:id="1622227164">
      <w:bodyDiv w:val="1"/>
      <w:marLeft w:val="0"/>
      <w:marRight w:val="0"/>
      <w:marTop w:val="0"/>
      <w:marBottom w:val="0"/>
      <w:divBdr>
        <w:top w:val="none" w:sz="0" w:space="0" w:color="auto"/>
        <w:left w:val="none" w:sz="0" w:space="0" w:color="auto"/>
        <w:bottom w:val="none" w:sz="0" w:space="0" w:color="auto"/>
        <w:right w:val="none" w:sz="0" w:space="0" w:color="auto"/>
      </w:divBdr>
    </w:div>
    <w:div w:id="1622344664">
      <w:bodyDiv w:val="1"/>
      <w:marLeft w:val="0"/>
      <w:marRight w:val="0"/>
      <w:marTop w:val="0"/>
      <w:marBottom w:val="0"/>
      <w:divBdr>
        <w:top w:val="none" w:sz="0" w:space="0" w:color="auto"/>
        <w:left w:val="none" w:sz="0" w:space="0" w:color="auto"/>
        <w:bottom w:val="none" w:sz="0" w:space="0" w:color="auto"/>
        <w:right w:val="none" w:sz="0" w:space="0" w:color="auto"/>
      </w:divBdr>
    </w:div>
    <w:div w:id="1626503162">
      <w:bodyDiv w:val="1"/>
      <w:marLeft w:val="0"/>
      <w:marRight w:val="0"/>
      <w:marTop w:val="0"/>
      <w:marBottom w:val="0"/>
      <w:divBdr>
        <w:top w:val="none" w:sz="0" w:space="0" w:color="auto"/>
        <w:left w:val="none" w:sz="0" w:space="0" w:color="auto"/>
        <w:bottom w:val="none" w:sz="0" w:space="0" w:color="auto"/>
        <w:right w:val="none" w:sz="0" w:space="0" w:color="auto"/>
      </w:divBdr>
    </w:div>
    <w:div w:id="1626615214">
      <w:bodyDiv w:val="1"/>
      <w:marLeft w:val="0"/>
      <w:marRight w:val="0"/>
      <w:marTop w:val="0"/>
      <w:marBottom w:val="0"/>
      <w:divBdr>
        <w:top w:val="none" w:sz="0" w:space="0" w:color="auto"/>
        <w:left w:val="none" w:sz="0" w:space="0" w:color="auto"/>
        <w:bottom w:val="none" w:sz="0" w:space="0" w:color="auto"/>
        <w:right w:val="none" w:sz="0" w:space="0" w:color="auto"/>
      </w:divBdr>
    </w:div>
    <w:div w:id="1628126563">
      <w:bodyDiv w:val="1"/>
      <w:marLeft w:val="0"/>
      <w:marRight w:val="0"/>
      <w:marTop w:val="0"/>
      <w:marBottom w:val="0"/>
      <w:divBdr>
        <w:top w:val="none" w:sz="0" w:space="0" w:color="auto"/>
        <w:left w:val="none" w:sz="0" w:space="0" w:color="auto"/>
        <w:bottom w:val="none" w:sz="0" w:space="0" w:color="auto"/>
        <w:right w:val="none" w:sz="0" w:space="0" w:color="auto"/>
      </w:divBdr>
    </w:div>
    <w:div w:id="1639215709">
      <w:bodyDiv w:val="1"/>
      <w:marLeft w:val="0"/>
      <w:marRight w:val="0"/>
      <w:marTop w:val="0"/>
      <w:marBottom w:val="0"/>
      <w:divBdr>
        <w:top w:val="none" w:sz="0" w:space="0" w:color="auto"/>
        <w:left w:val="none" w:sz="0" w:space="0" w:color="auto"/>
        <w:bottom w:val="none" w:sz="0" w:space="0" w:color="auto"/>
        <w:right w:val="none" w:sz="0" w:space="0" w:color="auto"/>
      </w:divBdr>
      <w:divsChild>
        <w:div w:id="1055160439">
          <w:marLeft w:val="0"/>
          <w:marRight w:val="0"/>
          <w:marTop w:val="0"/>
          <w:marBottom w:val="0"/>
          <w:divBdr>
            <w:top w:val="none" w:sz="0" w:space="0" w:color="auto"/>
            <w:left w:val="none" w:sz="0" w:space="0" w:color="auto"/>
            <w:bottom w:val="none" w:sz="0" w:space="0" w:color="auto"/>
            <w:right w:val="none" w:sz="0" w:space="0" w:color="auto"/>
          </w:divBdr>
        </w:div>
      </w:divsChild>
    </w:div>
    <w:div w:id="1647006844">
      <w:bodyDiv w:val="1"/>
      <w:marLeft w:val="0"/>
      <w:marRight w:val="0"/>
      <w:marTop w:val="0"/>
      <w:marBottom w:val="0"/>
      <w:divBdr>
        <w:top w:val="none" w:sz="0" w:space="0" w:color="auto"/>
        <w:left w:val="none" w:sz="0" w:space="0" w:color="auto"/>
        <w:bottom w:val="none" w:sz="0" w:space="0" w:color="auto"/>
        <w:right w:val="none" w:sz="0" w:space="0" w:color="auto"/>
      </w:divBdr>
    </w:div>
    <w:div w:id="1649940158">
      <w:bodyDiv w:val="1"/>
      <w:marLeft w:val="0"/>
      <w:marRight w:val="0"/>
      <w:marTop w:val="0"/>
      <w:marBottom w:val="0"/>
      <w:divBdr>
        <w:top w:val="none" w:sz="0" w:space="0" w:color="auto"/>
        <w:left w:val="none" w:sz="0" w:space="0" w:color="auto"/>
        <w:bottom w:val="none" w:sz="0" w:space="0" w:color="auto"/>
        <w:right w:val="none" w:sz="0" w:space="0" w:color="auto"/>
      </w:divBdr>
    </w:div>
    <w:div w:id="1650211457">
      <w:bodyDiv w:val="1"/>
      <w:marLeft w:val="0"/>
      <w:marRight w:val="0"/>
      <w:marTop w:val="0"/>
      <w:marBottom w:val="0"/>
      <w:divBdr>
        <w:top w:val="none" w:sz="0" w:space="0" w:color="auto"/>
        <w:left w:val="none" w:sz="0" w:space="0" w:color="auto"/>
        <w:bottom w:val="none" w:sz="0" w:space="0" w:color="auto"/>
        <w:right w:val="none" w:sz="0" w:space="0" w:color="auto"/>
      </w:divBdr>
    </w:div>
    <w:div w:id="1650281576">
      <w:bodyDiv w:val="1"/>
      <w:marLeft w:val="0"/>
      <w:marRight w:val="0"/>
      <w:marTop w:val="0"/>
      <w:marBottom w:val="0"/>
      <w:divBdr>
        <w:top w:val="none" w:sz="0" w:space="0" w:color="auto"/>
        <w:left w:val="none" w:sz="0" w:space="0" w:color="auto"/>
        <w:bottom w:val="none" w:sz="0" w:space="0" w:color="auto"/>
        <w:right w:val="none" w:sz="0" w:space="0" w:color="auto"/>
      </w:divBdr>
    </w:div>
    <w:div w:id="1652099109">
      <w:bodyDiv w:val="1"/>
      <w:marLeft w:val="0"/>
      <w:marRight w:val="0"/>
      <w:marTop w:val="0"/>
      <w:marBottom w:val="0"/>
      <w:divBdr>
        <w:top w:val="none" w:sz="0" w:space="0" w:color="auto"/>
        <w:left w:val="none" w:sz="0" w:space="0" w:color="auto"/>
        <w:bottom w:val="none" w:sz="0" w:space="0" w:color="auto"/>
        <w:right w:val="none" w:sz="0" w:space="0" w:color="auto"/>
      </w:divBdr>
    </w:div>
    <w:div w:id="1654943595">
      <w:bodyDiv w:val="1"/>
      <w:marLeft w:val="0"/>
      <w:marRight w:val="0"/>
      <w:marTop w:val="0"/>
      <w:marBottom w:val="0"/>
      <w:divBdr>
        <w:top w:val="none" w:sz="0" w:space="0" w:color="auto"/>
        <w:left w:val="none" w:sz="0" w:space="0" w:color="auto"/>
        <w:bottom w:val="none" w:sz="0" w:space="0" w:color="auto"/>
        <w:right w:val="none" w:sz="0" w:space="0" w:color="auto"/>
      </w:divBdr>
    </w:div>
    <w:div w:id="1656031057">
      <w:bodyDiv w:val="1"/>
      <w:marLeft w:val="0"/>
      <w:marRight w:val="0"/>
      <w:marTop w:val="0"/>
      <w:marBottom w:val="0"/>
      <w:divBdr>
        <w:top w:val="none" w:sz="0" w:space="0" w:color="auto"/>
        <w:left w:val="none" w:sz="0" w:space="0" w:color="auto"/>
        <w:bottom w:val="none" w:sz="0" w:space="0" w:color="auto"/>
        <w:right w:val="none" w:sz="0" w:space="0" w:color="auto"/>
      </w:divBdr>
    </w:div>
    <w:div w:id="1659378603">
      <w:bodyDiv w:val="1"/>
      <w:marLeft w:val="0"/>
      <w:marRight w:val="0"/>
      <w:marTop w:val="0"/>
      <w:marBottom w:val="0"/>
      <w:divBdr>
        <w:top w:val="none" w:sz="0" w:space="0" w:color="auto"/>
        <w:left w:val="none" w:sz="0" w:space="0" w:color="auto"/>
        <w:bottom w:val="none" w:sz="0" w:space="0" w:color="auto"/>
        <w:right w:val="none" w:sz="0" w:space="0" w:color="auto"/>
      </w:divBdr>
    </w:div>
    <w:div w:id="1660452805">
      <w:bodyDiv w:val="1"/>
      <w:marLeft w:val="0"/>
      <w:marRight w:val="0"/>
      <w:marTop w:val="0"/>
      <w:marBottom w:val="0"/>
      <w:divBdr>
        <w:top w:val="none" w:sz="0" w:space="0" w:color="auto"/>
        <w:left w:val="none" w:sz="0" w:space="0" w:color="auto"/>
        <w:bottom w:val="none" w:sz="0" w:space="0" w:color="auto"/>
        <w:right w:val="none" w:sz="0" w:space="0" w:color="auto"/>
      </w:divBdr>
    </w:div>
    <w:div w:id="1664353613">
      <w:bodyDiv w:val="1"/>
      <w:marLeft w:val="0"/>
      <w:marRight w:val="0"/>
      <w:marTop w:val="0"/>
      <w:marBottom w:val="0"/>
      <w:divBdr>
        <w:top w:val="none" w:sz="0" w:space="0" w:color="auto"/>
        <w:left w:val="none" w:sz="0" w:space="0" w:color="auto"/>
        <w:bottom w:val="none" w:sz="0" w:space="0" w:color="auto"/>
        <w:right w:val="none" w:sz="0" w:space="0" w:color="auto"/>
      </w:divBdr>
      <w:divsChild>
        <w:div w:id="1019962828">
          <w:marLeft w:val="0"/>
          <w:marRight w:val="0"/>
          <w:marTop w:val="0"/>
          <w:marBottom w:val="0"/>
          <w:divBdr>
            <w:top w:val="none" w:sz="0" w:space="0" w:color="auto"/>
            <w:left w:val="none" w:sz="0" w:space="0" w:color="auto"/>
            <w:bottom w:val="none" w:sz="0" w:space="0" w:color="auto"/>
            <w:right w:val="none" w:sz="0" w:space="0" w:color="auto"/>
          </w:divBdr>
          <w:divsChild>
            <w:div w:id="2002851176">
              <w:marLeft w:val="0"/>
              <w:marRight w:val="0"/>
              <w:marTop w:val="0"/>
              <w:marBottom w:val="0"/>
              <w:divBdr>
                <w:top w:val="none" w:sz="0" w:space="0" w:color="auto"/>
                <w:left w:val="none" w:sz="0" w:space="0" w:color="auto"/>
                <w:bottom w:val="none" w:sz="0" w:space="0" w:color="auto"/>
                <w:right w:val="none" w:sz="0" w:space="0" w:color="auto"/>
              </w:divBdr>
              <w:divsChild>
                <w:div w:id="455678647">
                  <w:marLeft w:val="0"/>
                  <w:marRight w:val="0"/>
                  <w:marTop w:val="0"/>
                  <w:marBottom w:val="0"/>
                  <w:divBdr>
                    <w:top w:val="none" w:sz="0" w:space="0" w:color="auto"/>
                    <w:left w:val="none" w:sz="0" w:space="0" w:color="auto"/>
                    <w:bottom w:val="none" w:sz="0" w:space="0" w:color="auto"/>
                    <w:right w:val="none" w:sz="0" w:space="0" w:color="auto"/>
                  </w:divBdr>
                  <w:divsChild>
                    <w:div w:id="19145503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359506">
      <w:bodyDiv w:val="1"/>
      <w:marLeft w:val="0"/>
      <w:marRight w:val="0"/>
      <w:marTop w:val="0"/>
      <w:marBottom w:val="0"/>
      <w:divBdr>
        <w:top w:val="none" w:sz="0" w:space="0" w:color="auto"/>
        <w:left w:val="none" w:sz="0" w:space="0" w:color="auto"/>
        <w:bottom w:val="none" w:sz="0" w:space="0" w:color="auto"/>
        <w:right w:val="none" w:sz="0" w:space="0" w:color="auto"/>
      </w:divBdr>
    </w:div>
    <w:div w:id="1669207287">
      <w:bodyDiv w:val="1"/>
      <w:marLeft w:val="0"/>
      <w:marRight w:val="0"/>
      <w:marTop w:val="0"/>
      <w:marBottom w:val="0"/>
      <w:divBdr>
        <w:top w:val="none" w:sz="0" w:space="0" w:color="auto"/>
        <w:left w:val="none" w:sz="0" w:space="0" w:color="auto"/>
        <w:bottom w:val="none" w:sz="0" w:space="0" w:color="auto"/>
        <w:right w:val="none" w:sz="0" w:space="0" w:color="auto"/>
      </w:divBdr>
    </w:div>
    <w:div w:id="1674841740">
      <w:bodyDiv w:val="1"/>
      <w:marLeft w:val="0"/>
      <w:marRight w:val="0"/>
      <w:marTop w:val="0"/>
      <w:marBottom w:val="0"/>
      <w:divBdr>
        <w:top w:val="none" w:sz="0" w:space="0" w:color="auto"/>
        <w:left w:val="none" w:sz="0" w:space="0" w:color="auto"/>
        <w:bottom w:val="none" w:sz="0" w:space="0" w:color="auto"/>
        <w:right w:val="none" w:sz="0" w:space="0" w:color="auto"/>
      </w:divBdr>
    </w:div>
    <w:div w:id="1679890251">
      <w:bodyDiv w:val="1"/>
      <w:marLeft w:val="0"/>
      <w:marRight w:val="0"/>
      <w:marTop w:val="0"/>
      <w:marBottom w:val="0"/>
      <w:divBdr>
        <w:top w:val="none" w:sz="0" w:space="0" w:color="auto"/>
        <w:left w:val="none" w:sz="0" w:space="0" w:color="auto"/>
        <w:bottom w:val="none" w:sz="0" w:space="0" w:color="auto"/>
        <w:right w:val="none" w:sz="0" w:space="0" w:color="auto"/>
      </w:divBdr>
    </w:div>
    <w:div w:id="1680113530">
      <w:bodyDiv w:val="1"/>
      <w:marLeft w:val="0"/>
      <w:marRight w:val="0"/>
      <w:marTop w:val="0"/>
      <w:marBottom w:val="0"/>
      <w:divBdr>
        <w:top w:val="none" w:sz="0" w:space="0" w:color="auto"/>
        <w:left w:val="none" w:sz="0" w:space="0" w:color="auto"/>
        <w:bottom w:val="none" w:sz="0" w:space="0" w:color="auto"/>
        <w:right w:val="none" w:sz="0" w:space="0" w:color="auto"/>
      </w:divBdr>
    </w:div>
    <w:div w:id="1680889386">
      <w:bodyDiv w:val="1"/>
      <w:marLeft w:val="0"/>
      <w:marRight w:val="0"/>
      <w:marTop w:val="0"/>
      <w:marBottom w:val="0"/>
      <w:divBdr>
        <w:top w:val="none" w:sz="0" w:space="0" w:color="auto"/>
        <w:left w:val="none" w:sz="0" w:space="0" w:color="auto"/>
        <w:bottom w:val="none" w:sz="0" w:space="0" w:color="auto"/>
        <w:right w:val="none" w:sz="0" w:space="0" w:color="auto"/>
      </w:divBdr>
    </w:div>
    <w:div w:id="1681278934">
      <w:bodyDiv w:val="1"/>
      <w:marLeft w:val="0"/>
      <w:marRight w:val="0"/>
      <w:marTop w:val="0"/>
      <w:marBottom w:val="0"/>
      <w:divBdr>
        <w:top w:val="none" w:sz="0" w:space="0" w:color="auto"/>
        <w:left w:val="none" w:sz="0" w:space="0" w:color="auto"/>
        <w:bottom w:val="none" w:sz="0" w:space="0" w:color="auto"/>
        <w:right w:val="none" w:sz="0" w:space="0" w:color="auto"/>
      </w:divBdr>
      <w:divsChild>
        <w:div w:id="568613764">
          <w:marLeft w:val="0"/>
          <w:marRight w:val="0"/>
          <w:marTop w:val="240"/>
          <w:marBottom w:val="240"/>
          <w:divBdr>
            <w:top w:val="none" w:sz="0" w:space="0" w:color="auto"/>
            <w:left w:val="none" w:sz="0" w:space="0" w:color="auto"/>
            <w:bottom w:val="none" w:sz="0" w:space="0" w:color="auto"/>
            <w:right w:val="none" w:sz="0" w:space="0" w:color="auto"/>
          </w:divBdr>
        </w:div>
      </w:divsChild>
    </w:div>
    <w:div w:id="1684938950">
      <w:bodyDiv w:val="1"/>
      <w:marLeft w:val="0"/>
      <w:marRight w:val="0"/>
      <w:marTop w:val="0"/>
      <w:marBottom w:val="0"/>
      <w:divBdr>
        <w:top w:val="none" w:sz="0" w:space="0" w:color="auto"/>
        <w:left w:val="none" w:sz="0" w:space="0" w:color="auto"/>
        <w:bottom w:val="none" w:sz="0" w:space="0" w:color="auto"/>
        <w:right w:val="none" w:sz="0" w:space="0" w:color="auto"/>
      </w:divBdr>
      <w:divsChild>
        <w:div w:id="230314940">
          <w:marLeft w:val="0"/>
          <w:marRight w:val="0"/>
          <w:marTop w:val="0"/>
          <w:marBottom w:val="0"/>
          <w:divBdr>
            <w:top w:val="none" w:sz="0" w:space="0" w:color="auto"/>
            <w:left w:val="none" w:sz="0" w:space="0" w:color="auto"/>
            <w:bottom w:val="none" w:sz="0" w:space="0" w:color="auto"/>
            <w:right w:val="none" w:sz="0" w:space="0" w:color="auto"/>
          </w:divBdr>
        </w:div>
      </w:divsChild>
    </w:div>
    <w:div w:id="1686132726">
      <w:bodyDiv w:val="1"/>
      <w:marLeft w:val="0"/>
      <w:marRight w:val="0"/>
      <w:marTop w:val="0"/>
      <w:marBottom w:val="0"/>
      <w:divBdr>
        <w:top w:val="none" w:sz="0" w:space="0" w:color="auto"/>
        <w:left w:val="none" w:sz="0" w:space="0" w:color="auto"/>
        <w:bottom w:val="none" w:sz="0" w:space="0" w:color="auto"/>
        <w:right w:val="none" w:sz="0" w:space="0" w:color="auto"/>
      </w:divBdr>
    </w:div>
    <w:div w:id="1689019410">
      <w:bodyDiv w:val="1"/>
      <w:marLeft w:val="0"/>
      <w:marRight w:val="0"/>
      <w:marTop w:val="0"/>
      <w:marBottom w:val="0"/>
      <w:divBdr>
        <w:top w:val="none" w:sz="0" w:space="0" w:color="auto"/>
        <w:left w:val="none" w:sz="0" w:space="0" w:color="auto"/>
        <w:bottom w:val="none" w:sz="0" w:space="0" w:color="auto"/>
        <w:right w:val="none" w:sz="0" w:space="0" w:color="auto"/>
      </w:divBdr>
    </w:div>
    <w:div w:id="1690795603">
      <w:bodyDiv w:val="1"/>
      <w:marLeft w:val="0"/>
      <w:marRight w:val="0"/>
      <w:marTop w:val="0"/>
      <w:marBottom w:val="0"/>
      <w:divBdr>
        <w:top w:val="none" w:sz="0" w:space="0" w:color="auto"/>
        <w:left w:val="none" w:sz="0" w:space="0" w:color="auto"/>
        <w:bottom w:val="none" w:sz="0" w:space="0" w:color="auto"/>
        <w:right w:val="none" w:sz="0" w:space="0" w:color="auto"/>
      </w:divBdr>
      <w:divsChild>
        <w:div w:id="25482270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93261788">
      <w:bodyDiv w:val="1"/>
      <w:marLeft w:val="0"/>
      <w:marRight w:val="0"/>
      <w:marTop w:val="0"/>
      <w:marBottom w:val="0"/>
      <w:divBdr>
        <w:top w:val="none" w:sz="0" w:space="0" w:color="auto"/>
        <w:left w:val="none" w:sz="0" w:space="0" w:color="auto"/>
        <w:bottom w:val="none" w:sz="0" w:space="0" w:color="auto"/>
        <w:right w:val="none" w:sz="0" w:space="0" w:color="auto"/>
      </w:divBdr>
    </w:div>
    <w:div w:id="1694185118">
      <w:bodyDiv w:val="1"/>
      <w:marLeft w:val="0"/>
      <w:marRight w:val="0"/>
      <w:marTop w:val="0"/>
      <w:marBottom w:val="0"/>
      <w:divBdr>
        <w:top w:val="none" w:sz="0" w:space="0" w:color="auto"/>
        <w:left w:val="none" w:sz="0" w:space="0" w:color="auto"/>
        <w:bottom w:val="none" w:sz="0" w:space="0" w:color="auto"/>
        <w:right w:val="none" w:sz="0" w:space="0" w:color="auto"/>
      </w:divBdr>
      <w:divsChild>
        <w:div w:id="931664987">
          <w:marLeft w:val="0"/>
          <w:marRight w:val="0"/>
          <w:marTop w:val="0"/>
          <w:marBottom w:val="0"/>
          <w:divBdr>
            <w:top w:val="none" w:sz="0" w:space="0" w:color="auto"/>
            <w:left w:val="none" w:sz="0" w:space="0" w:color="auto"/>
            <w:bottom w:val="none" w:sz="0" w:space="0" w:color="auto"/>
            <w:right w:val="none" w:sz="0" w:space="0" w:color="auto"/>
          </w:divBdr>
          <w:divsChild>
            <w:div w:id="1974410250">
              <w:marLeft w:val="0"/>
              <w:marRight w:val="0"/>
              <w:marTop w:val="0"/>
              <w:marBottom w:val="0"/>
              <w:divBdr>
                <w:top w:val="none" w:sz="0" w:space="0" w:color="auto"/>
                <w:left w:val="none" w:sz="0" w:space="0" w:color="auto"/>
                <w:bottom w:val="none" w:sz="0" w:space="0" w:color="auto"/>
                <w:right w:val="none" w:sz="0" w:space="0" w:color="auto"/>
              </w:divBdr>
            </w:div>
          </w:divsChild>
        </w:div>
        <w:div w:id="604776683">
          <w:marLeft w:val="0"/>
          <w:marRight w:val="0"/>
          <w:marTop w:val="0"/>
          <w:marBottom w:val="0"/>
          <w:divBdr>
            <w:top w:val="none" w:sz="0" w:space="0" w:color="auto"/>
            <w:left w:val="none" w:sz="0" w:space="0" w:color="auto"/>
            <w:bottom w:val="none" w:sz="0" w:space="0" w:color="auto"/>
            <w:right w:val="none" w:sz="0" w:space="0" w:color="auto"/>
          </w:divBdr>
          <w:divsChild>
            <w:div w:id="948975704">
              <w:marLeft w:val="0"/>
              <w:marRight w:val="0"/>
              <w:marTop w:val="0"/>
              <w:marBottom w:val="0"/>
              <w:divBdr>
                <w:top w:val="none" w:sz="0" w:space="0" w:color="auto"/>
                <w:left w:val="none" w:sz="0" w:space="0" w:color="auto"/>
                <w:bottom w:val="none" w:sz="0" w:space="0" w:color="auto"/>
                <w:right w:val="none" w:sz="0" w:space="0" w:color="auto"/>
              </w:divBdr>
            </w:div>
          </w:divsChild>
        </w:div>
        <w:div w:id="1172332469">
          <w:marLeft w:val="0"/>
          <w:marRight w:val="0"/>
          <w:marTop w:val="0"/>
          <w:marBottom w:val="0"/>
          <w:divBdr>
            <w:top w:val="none" w:sz="0" w:space="0" w:color="auto"/>
            <w:left w:val="none" w:sz="0" w:space="0" w:color="auto"/>
            <w:bottom w:val="none" w:sz="0" w:space="0" w:color="auto"/>
            <w:right w:val="none" w:sz="0" w:space="0" w:color="auto"/>
          </w:divBdr>
          <w:divsChild>
            <w:div w:id="138115593">
              <w:marLeft w:val="0"/>
              <w:marRight w:val="0"/>
              <w:marTop w:val="0"/>
              <w:marBottom w:val="0"/>
              <w:divBdr>
                <w:top w:val="none" w:sz="0" w:space="0" w:color="auto"/>
                <w:left w:val="none" w:sz="0" w:space="0" w:color="auto"/>
                <w:bottom w:val="none" w:sz="0" w:space="0" w:color="auto"/>
                <w:right w:val="none" w:sz="0" w:space="0" w:color="auto"/>
              </w:divBdr>
            </w:div>
          </w:divsChild>
        </w:div>
        <w:div w:id="1401977102">
          <w:marLeft w:val="0"/>
          <w:marRight w:val="0"/>
          <w:marTop w:val="0"/>
          <w:marBottom w:val="0"/>
          <w:divBdr>
            <w:top w:val="none" w:sz="0" w:space="0" w:color="auto"/>
            <w:left w:val="none" w:sz="0" w:space="0" w:color="auto"/>
            <w:bottom w:val="none" w:sz="0" w:space="0" w:color="auto"/>
            <w:right w:val="none" w:sz="0" w:space="0" w:color="auto"/>
          </w:divBdr>
          <w:divsChild>
            <w:div w:id="1660108259">
              <w:marLeft w:val="0"/>
              <w:marRight w:val="0"/>
              <w:marTop w:val="0"/>
              <w:marBottom w:val="0"/>
              <w:divBdr>
                <w:top w:val="none" w:sz="0" w:space="0" w:color="auto"/>
                <w:left w:val="none" w:sz="0" w:space="0" w:color="auto"/>
                <w:bottom w:val="none" w:sz="0" w:space="0" w:color="auto"/>
                <w:right w:val="none" w:sz="0" w:space="0" w:color="auto"/>
              </w:divBdr>
            </w:div>
          </w:divsChild>
        </w:div>
        <w:div w:id="1219825661">
          <w:marLeft w:val="0"/>
          <w:marRight w:val="0"/>
          <w:marTop w:val="0"/>
          <w:marBottom w:val="0"/>
          <w:divBdr>
            <w:top w:val="none" w:sz="0" w:space="0" w:color="auto"/>
            <w:left w:val="none" w:sz="0" w:space="0" w:color="auto"/>
            <w:bottom w:val="none" w:sz="0" w:space="0" w:color="auto"/>
            <w:right w:val="none" w:sz="0" w:space="0" w:color="auto"/>
          </w:divBdr>
          <w:divsChild>
            <w:div w:id="736323129">
              <w:marLeft w:val="0"/>
              <w:marRight w:val="0"/>
              <w:marTop w:val="0"/>
              <w:marBottom w:val="0"/>
              <w:divBdr>
                <w:top w:val="none" w:sz="0" w:space="0" w:color="auto"/>
                <w:left w:val="none" w:sz="0" w:space="0" w:color="auto"/>
                <w:bottom w:val="none" w:sz="0" w:space="0" w:color="auto"/>
                <w:right w:val="none" w:sz="0" w:space="0" w:color="auto"/>
              </w:divBdr>
            </w:div>
          </w:divsChild>
        </w:div>
        <w:div w:id="786124720">
          <w:marLeft w:val="0"/>
          <w:marRight w:val="0"/>
          <w:marTop w:val="0"/>
          <w:marBottom w:val="0"/>
          <w:divBdr>
            <w:top w:val="none" w:sz="0" w:space="0" w:color="auto"/>
            <w:left w:val="none" w:sz="0" w:space="0" w:color="auto"/>
            <w:bottom w:val="none" w:sz="0" w:space="0" w:color="auto"/>
            <w:right w:val="none" w:sz="0" w:space="0" w:color="auto"/>
          </w:divBdr>
          <w:divsChild>
            <w:div w:id="1563716924">
              <w:marLeft w:val="0"/>
              <w:marRight w:val="0"/>
              <w:marTop w:val="0"/>
              <w:marBottom w:val="0"/>
              <w:divBdr>
                <w:top w:val="none" w:sz="0" w:space="0" w:color="auto"/>
                <w:left w:val="none" w:sz="0" w:space="0" w:color="auto"/>
                <w:bottom w:val="none" w:sz="0" w:space="0" w:color="auto"/>
                <w:right w:val="none" w:sz="0" w:space="0" w:color="auto"/>
              </w:divBdr>
            </w:div>
          </w:divsChild>
        </w:div>
        <w:div w:id="2053337572">
          <w:marLeft w:val="0"/>
          <w:marRight w:val="0"/>
          <w:marTop w:val="240"/>
          <w:marBottom w:val="240"/>
          <w:divBdr>
            <w:top w:val="none" w:sz="0" w:space="0" w:color="auto"/>
            <w:left w:val="none" w:sz="0" w:space="0" w:color="auto"/>
            <w:bottom w:val="none" w:sz="0" w:space="0" w:color="auto"/>
            <w:right w:val="none" w:sz="0" w:space="0" w:color="auto"/>
          </w:divBdr>
        </w:div>
      </w:divsChild>
    </w:div>
    <w:div w:id="1700547224">
      <w:bodyDiv w:val="1"/>
      <w:marLeft w:val="0"/>
      <w:marRight w:val="0"/>
      <w:marTop w:val="0"/>
      <w:marBottom w:val="0"/>
      <w:divBdr>
        <w:top w:val="none" w:sz="0" w:space="0" w:color="auto"/>
        <w:left w:val="none" w:sz="0" w:space="0" w:color="auto"/>
        <w:bottom w:val="none" w:sz="0" w:space="0" w:color="auto"/>
        <w:right w:val="none" w:sz="0" w:space="0" w:color="auto"/>
      </w:divBdr>
    </w:div>
    <w:div w:id="1705985830">
      <w:bodyDiv w:val="1"/>
      <w:marLeft w:val="0"/>
      <w:marRight w:val="0"/>
      <w:marTop w:val="0"/>
      <w:marBottom w:val="0"/>
      <w:divBdr>
        <w:top w:val="none" w:sz="0" w:space="0" w:color="auto"/>
        <w:left w:val="none" w:sz="0" w:space="0" w:color="auto"/>
        <w:bottom w:val="none" w:sz="0" w:space="0" w:color="auto"/>
        <w:right w:val="none" w:sz="0" w:space="0" w:color="auto"/>
      </w:divBdr>
    </w:div>
    <w:div w:id="1710449741">
      <w:bodyDiv w:val="1"/>
      <w:marLeft w:val="0"/>
      <w:marRight w:val="0"/>
      <w:marTop w:val="0"/>
      <w:marBottom w:val="0"/>
      <w:divBdr>
        <w:top w:val="none" w:sz="0" w:space="0" w:color="auto"/>
        <w:left w:val="none" w:sz="0" w:space="0" w:color="auto"/>
        <w:bottom w:val="none" w:sz="0" w:space="0" w:color="auto"/>
        <w:right w:val="none" w:sz="0" w:space="0" w:color="auto"/>
      </w:divBdr>
    </w:div>
    <w:div w:id="1719276214">
      <w:bodyDiv w:val="1"/>
      <w:marLeft w:val="0"/>
      <w:marRight w:val="0"/>
      <w:marTop w:val="0"/>
      <w:marBottom w:val="0"/>
      <w:divBdr>
        <w:top w:val="none" w:sz="0" w:space="0" w:color="auto"/>
        <w:left w:val="none" w:sz="0" w:space="0" w:color="auto"/>
        <w:bottom w:val="none" w:sz="0" w:space="0" w:color="auto"/>
        <w:right w:val="none" w:sz="0" w:space="0" w:color="auto"/>
      </w:divBdr>
    </w:div>
    <w:div w:id="1720590556">
      <w:bodyDiv w:val="1"/>
      <w:marLeft w:val="0"/>
      <w:marRight w:val="0"/>
      <w:marTop w:val="0"/>
      <w:marBottom w:val="0"/>
      <w:divBdr>
        <w:top w:val="none" w:sz="0" w:space="0" w:color="auto"/>
        <w:left w:val="none" w:sz="0" w:space="0" w:color="auto"/>
        <w:bottom w:val="none" w:sz="0" w:space="0" w:color="auto"/>
        <w:right w:val="none" w:sz="0" w:space="0" w:color="auto"/>
      </w:divBdr>
    </w:div>
    <w:div w:id="1721710708">
      <w:bodyDiv w:val="1"/>
      <w:marLeft w:val="0"/>
      <w:marRight w:val="0"/>
      <w:marTop w:val="0"/>
      <w:marBottom w:val="0"/>
      <w:divBdr>
        <w:top w:val="none" w:sz="0" w:space="0" w:color="auto"/>
        <w:left w:val="none" w:sz="0" w:space="0" w:color="auto"/>
        <w:bottom w:val="none" w:sz="0" w:space="0" w:color="auto"/>
        <w:right w:val="none" w:sz="0" w:space="0" w:color="auto"/>
      </w:divBdr>
    </w:div>
    <w:div w:id="1725713999">
      <w:bodyDiv w:val="1"/>
      <w:marLeft w:val="0"/>
      <w:marRight w:val="0"/>
      <w:marTop w:val="0"/>
      <w:marBottom w:val="0"/>
      <w:divBdr>
        <w:top w:val="none" w:sz="0" w:space="0" w:color="auto"/>
        <w:left w:val="none" w:sz="0" w:space="0" w:color="auto"/>
        <w:bottom w:val="none" w:sz="0" w:space="0" w:color="auto"/>
        <w:right w:val="none" w:sz="0" w:space="0" w:color="auto"/>
      </w:divBdr>
    </w:div>
    <w:div w:id="1726219153">
      <w:bodyDiv w:val="1"/>
      <w:marLeft w:val="0"/>
      <w:marRight w:val="0"/>
      <w:marTop w:val="0"/>
      <w:marBottom w:val="0"/>
      <w:divBdr>
        <w:top w:val="none" w:sz="0" w:space="0" w:color="auto"/>
        <w:left w:val="none" w:sz="0" w:space="0" w:color="auto"/>
        <w:bottom w:val="none" w:sz="0" w:space="0" w:color="auto"/>
        <w:right w:val="none" w:sz="0" w:space="0" w:color="auto"/>
      </w:divBdr>
    </w:div>
    <w:div w:id="1730811037">
      <w:bodyDiv w:val="1"/>
      <w:marLeft w:val="0"/>
      <w:marRight w:val="0"/>
      <w:marTop w:val="0"/>
      <w:marBottom w:val="0"/>
      <w:divBdr>
        <w:top w:val="none" w:sz="0" w:space="0" w:color="auto"/>
        <w:left w:val="none" w:sz="0" w:space="0" w:color="auto"/>
        <w:bottom w:val="none" w:sz="0" w:space="0" w:color="auto"/>
        <w:right w:val="none" w:sz="0" w:space="0" w:color="auto"/>
      </w:divBdr>
    </w:div>
    <w:div w:id="1731032395">
      <w:bodyDiv w:val="1"/>
      <w:marLeft w:val="0"/>
      <w:marRight w:val="0"/>
      <w:marTop w:val="0"/>
      <w:marBottom w:val="0"/>
      <w:divBdr>
        <w:top w:val="none" w:sz="0" w:space="0" w:color="auto"/>
        <w:left w:val="none" w:sz="0" w:space="0" w:color="auto"/>
        <w:bottom w:val="none" w:sz="0" w:space="0" w:color="auto"/>
        <w:right w:val="none" w:sz="0" w:space="0" w:color="auto"/>
      </w:divBdr>
    </w:div>
    <w:div w:id="1731079268">
      <w:bodyDiv w:val="1"/>
      <w:marLeft w:val="0"/>
      <w:marRight w:val="0"/>
      <w:marTop w:val="0"/>
      <w:marBottom w:val="0"/>
      <w:divBdr>
        <w:top w:val="none" w:sz="0" w:space="0" w:color="auto"/>
        <w:left w:val="none" w:sz="0" w:space="0" w:color="auto"/>
        <w:bottom w:val="none" w:sz="0" w:space="0" w:color="auto"/>
        <w:right w:val="none" w:sz="0" w:space="0" w:color="auto"/>
      </w:divBdr>
    </w:div>
    <w:div w:id="1732459506">
      <w:bodyDiv w:val="1"/>
      <w:marLeft w:val="0"/>
      <w:marRight w:val="0"/>
      <w:marTop w:val="0"/>
      <w:marBottom w:val="0"/>
      <w:divBdr>
        <w:top w:val="none" w:sz="0" w:space="0" w:color="auto"/>
        <w:left w:val="none" w:sz="0" w:space="0" w:color="auto"/>
        <w:bottom w:val="none" w:sz="0" w:space="0" w:color="auto"/>
        <w:right w:val="none" w:sz="0" w:space="0" w:color="auto"/>
      </w:divBdr>
      <w:divsChild>
        <w:div w:id="1292781598">
          <w:marLeft w:val="0"/>
          <w:marRight w:val="0"/>
          <w:marTop w:val="0"/>
          <w:marBottom w:val="0"/>
          <w:divBdr>
            <w:top w:val="none" w:sz="0" w:space="0" w:color="auto"/>
            <w:left w:val="none" w:sz="0" w:space="0" w:color="auto"/>
            <w:bottom w:val="none" w:sz="0" w:space="0" w:color="auto"/>
            <w:right w:val="none" w:sz="0" w:space="0" w:color="auto"/>
          </w:divBdr>
          <w:divsChild>
            <w:div w:id="1882353372">
              <w:marLeft w:val="0"/>
              <w:marRight w:val="0"/>
              <w:marTop w:val="0"/>
              <w:marBottom w:val="0"/>
              <w:divBdr>
                <w:top w:val="none" w:sz="0" w:space="0" w:color="auto"/>
                <w:left w:val="none" w:sz="0" w:space="0" w:color="auto"/>
                <w:bottom w:val="none" w:sz="0" w:space="0" w:color="auto"/>
                <w:right w:val="none" w:sz="0" w:space="0" w:color="auto"/>
              </w:divBdr>
            </w:div>
            <w:div w:id="292562555">
              <w:marLeft w:val="0"/>
              <w:marRight w:val="0"/>
              <w:marTop w:val="0"/>
              <w:marBottom w:val="0"/>
              <w:divBdr>
                <w:top w:val="none" w:sz="0" w:space="0" w:color="auto"/>
                <w:left w:val="none" w:sz="0" w:space="0" w:color="auto"/>
                <w:bottom w:val="none" w:sz="0" w:space="0" w:color="auto"/>
                <w:right w:val="none" w:sz="0" w:space="0" w:color="auto"/>
              </w:divBdr>
              <w:divsChild>
                <w:div w:id="8480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5923">
          <w:marLeft w:val="0"/>
          <w:marRight w:val="0"/>
          <w:marTop w:val="0"/>
          <w:marBottom w:val="0"/>
          <w:divBdr>
            <w:top w:val="none" w:sz="0" w:space="0" w:color="auto"/>
            <w:left w:val="none" w:sz="0" w:space="0" w:color="auto"/>
            <w:bottom w:val="none" w:sz="0" w:space="0" w:color="auto"/>
            <w:right w:val="none" w:sz="0" w:space="0" w:color="auto"/>
          </w:divBdr>
          <w:divsChild>
            <w:div w:id="13607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156">
      <w:bodyDiv w:val="1"/>
      <w:marLeft w:val="0"/>
      <w:marRight w:val="0"/>
      <w:marTop w:val="0"/>
      <w:marBottom w:val="0"/>
      <w:divBdr>
        <w:top w:val="none" w:sz="0" w:space="0" w:color="auto"/>
        <w:left w:val="none" w:sz="0" w:space="0" w:color="auto"/>
        <w:bottom w:val="none" w:sz="0" w:space="0" w:color="auto"/>
        <w:right w:val="none" w:sz="0" w:space="0" w:color="auto"/>
      </w:divBdr>
    </w:div>
    <w:div w:id="1742823521">
      <w:bodyDiv w:val="1"/>
      <w:marLeft w:val="0"/>
      <w:marRight w:val="0"/>
      <w:marTop w:val="0"/>
      <w:marBottom w:val="0"/>
      <w:divBdr>
        <w:top w:val="none" w:sz="0" w:space="0" w:color="auto"/>
        <w:left w:val="none" w:sz="0" w:space="0" w:color="auto"/>
        <w:bottom w:val="none" w:sz="0" w:space="0" w:color="auto"/>
        <w:right w:val="none" w:sz="0" w:space="0" w:color="auto"/>
      </w:divBdr>
    </w:div>
    <w:div w:id="1743209576">
      <w:bodyDiv w:val="1"/>
      <w:marLeft w:val="0"/>
      <w:marRight w:val="0"/>
      <w:marTop w:val="0"/>
      <w:marBottom w:val="0"/>
      <w:divBdr>
        <w:top w:val="none" w:sz="0" w:space="0" w:color="auto"/>
        <w:left w:val="none" w:sz="0" w:space="0" w:color="auto"/>
        <w:bottom w:val="none" w:sz="0" w:space="0" w:color="auto"/>
        <w:right w:val="none" w:sz="0" w:space="0" w:color="auto"/>
      </w:divBdr>
    </w:div>
    <w:div w:id="1744986935">
      <w:bodyDiv w:val="1"/>
      <w:marLeft w:val="0"/>
      <w:marRight w:val="0"/>
      <w:marTop w:val="0"/>
      <w:marBottom w:val="0"/>
      <w:divBdr>
        <w:top w:val="none" w:sz="0" w:space="0" w:color="auto"/>
        <w:left w:val="none" w:sz="0" w:space="0" w:color="auto"/>
        <w:bottom w:val="none" w:sz="0" w:space="0" w:color="auto"/>
        <w:right w:val="none" w:sz="0" w:space="0" w:color="auto"/>
      </w:divBdr>
    </w:div>
    <w:div w:id="1748576649">
      <w:bodyDiv w:val="1"/>
      <w:marLeft w:val="0"/>
      <w:marRight w:val="0"/>
      <w:marTop w:val="0"/>
      <w:marBottom w:val="0"/>
      <w:divBdr>
        <w:top w:val="none" w:sz="0" w:space="0" w:color="auto"/>
        <w:left w:val="none" w:sz="0" w:space="0" w:color="auto"/>
        <w:bottom w:val="none" w:sz="0" w:space="0" w:color="auto"/>
        <w:right w:val="none" w:sz="0" w:space="0" w:color="auto"/>
      </w:divBdr>
      <w:divsChild>
        <w:div w:id="907612237">
          <w:marLeft w:val="0"/>
          <w:marRight w:val="0"/>
          <w:marTop w:val="0"/>
          <w:marBottom w:val="0"/>
          <w:divBdr>
            <w:top w:val="none" w:sz="0" w:space="0" w:color="auto"/>
            <w:left w:val="none" w:sz="0" w:space="0" w:color="auto"/>
            <w:bottom w:val="none" w:sz="0" w:space="0" w:color="auto"/>
            <w:right w:val="none" w:sz="0" w:space="0" w:color="auto"/>
          </w:divBdr>
        </w:div>
      </w:divsChild>
    </w:div>
    <w:div w:id="1751002126">
      <w:bodyDiv w:val="1"/>
      <w:marLeft w:val="0"/>
      <w:marRight w:val="0"/>
      <w:marTop w:val="0"/>
      <w:marBottom w:val="0"/>
      <w:divBdr>
        <w:top w:val="none" w:sz="0" w:space="0" w:color="auto"/>
        <w:left w:val="none" w:sz="0" w:space="0" w:color="auto"/>
        <w:bottom w:val="none" w:sz="0" w:space="0" w:color="auto"/>
        <w:right w:val="none" w:sz="0" w:space="0" w:color="auto"/>
      </w:divBdr>
    </w:div>
    <w:div w:id="1751195758">
      <w:bodyDiv w:val="1"/>
      <w:marLeft w:val="0"/>
      <w:marRight w:val="0"/>
      <w:marTop w:val="0"/>
      <w:marBottom w:val="0"/>
      <w:divBdr>
        <w:top w:val="none" w:sz="0" w:space="0" w:color="auto"/>
        <w:left w:val="none" w:sz="0" w:space="0" w:color="auto"/>
        <w:bottom w:val="none" w:sz="0" w:space="0" w:color="auto"/>
        <w:right w:val="none" w:sz="0" w:space="0" w:color="auto"/>
      </w:divBdr>
    </w:div>
    <w:div w:id="1752459832">
      <w:bodyDiv w:val="1"/>
      <w:marLeft w:val="0"/>
      <w:marRight w:val="0"/>
      <w:marTop w:val="0"/>
      <w:marBottom w:val="0"/>
      <w:divBdr>
        <w:top w:val="none" w:sz="0" w:space="0" w:color="auto"/>
        <w:left w:val="none" w:sz="0" w:space="0" w:color="auto"/>
        <w:bottom w:val="none" w:sz="0" w:space="0" w:color="auto"/>
        <w:right w:val="none" w:sz="0" w:space="0" w:color="auto"/>
      </w:divBdr>
    </w:div>
    <w:div w:id="1754276591">
      <w:bodyDiv w:val="1"/>
      <w:marLeft w:val="0"/>
      <w:marRight w:val="0"/>
      <w:marTop w:val="0"/>
      <w:marBottom w:val="0"/>
      <w:divBdr>
        <w:top w:val="none" w:sz="0" w:space="0" w:color="auto"/>
        <w:left w:val="none" w:sz="0" w:space="0" w:color="auto"/>
        <w:bottom w:val="none" w:sz="0" w:space="0" w:color="auto"/>
        <w:right w:val="none" w:sz="0" w:space="0" w:color="auto"/>
      </w:divBdr>
      <w:divsChild>
        <w:div w:id="935091746">
          <w:marLeft w:val="0"/>
          <w:marRight w:val="0"/>
          <w:marTop w:val="100"/>
          <w:marBottom w:val="100"/>
          <w:divBdr>
            <w:top w:val="none" w:sz="0" w:space="0" w:color="auto"/>
            <w:left w:val="none" w:sz="0" w:space="0" w:color="auto"/>
            <w:bottom w:val="none" w:sz="0" w:space="0" w:color="auto"/>
            <w:right w:val="none" w:sz="0" w:space="0" w:color="auto"/>
          </w:divBdr>
          <w:divsChild>
            <w:div w:id="681589735">
              <w:marLeft w:val="0"/>
              <w:marRight w:val="0"/>
              <w:marTop w:val="0"/>
              <w:marBottom w:val="0"/>
              <w:divBdr>
                <w:top w:val="none" w:sz="0" w:space="0" w:color="auto"/>
                <w:left w:val="none" w:sz="0" w:space="0" w:color="auto"/>
                <w:bottom w:val="none" w:sz="0" w:space="0" w:color="auto"/>
                <w:right w:val="none" w:sz="0" w:space="0" w:color="auto"/>
              </w:divBdr>
              <w:divsChild>
                <w:div w:id="1787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6154">
          <w:marLeft w:val="0"/>
          <w:marRight w:val="0"/>
          <w:marTop w:val="100"/>
          <w:marBottom w:val="100"/>
          <w:divBdr>
            <w:top w:val="none" w:sz="0" w:space="0" w:color="auto"/>
            <w:left w:val="none" w:sz="0" w:space="0" w:color="auto"/>
            <w:bottom w:val="none" w:sz="0" w:space="0" w:color="auto"/>
            <w:right w:val="none" w:sz="0" w:space="0" w:color="auto"/>
          </w:divBdr>
          <w:divsChild>
            <w:div w:id="529607763">
              <w:marLeft w:val="0"/>
              <w:marRight w:val="0"/>
              <w:marTop w:val="0"/>
              <w:marBottom w:val="0"/>
              <w:divBdr>
                <w:top w:val="none" w:sz="0" w:space="0" w:color="auto"/>
                <w:left w:val="none" w:sz="0" w:space="0" w:color="auto"/>
                <w:bottom w:val="none" w:sz="0" w:space="0" w:color="auto"/>
                <w:right w:val="none" w:sz="0" w:space="0" w:color="auto"/>
              </w:divBdr>
              <w:divsChild>
                <w:div w:id="17384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18675">
          <w:marLeft w:val="0"/>
          <w:marRight w:val="0"/>
          <w:marTop w:val="100"/>
          <w:marBottom w:val="100"/>
          <w:divBdr>
            <w:top w:val="none" w:sz="0" w:space="0" w:color="auto"/>
            <w:left w:val="none" w:sz="0" w:space="0" w:color="auto"/>
            <w:bottom w:val="none" w:sz="0" w:space="0" w:color="auto"/>
            <w:right w:val="none" w:sz="0" w:space="0" w:color="auto"/>
          </w:divBdr>
          <w:divsChild>
            <w:div w:id="1204976573">
              <w:marLeft w:val="0"/>
              <w:marRight w:val="0"/>
              <w:marTop w:val="0"/>
              <w:marBottom w:val="0"/>
              <w:divBdr>
                <w:top w:val="none" w:sz="0" w:space="0" w:color="auto"/>
                <w:left w:val="none" w:sz="0" w:space="0" w:color="auto"/>
                <w:bottom w:val="none" w:sz="0" w:space="0" w:color="auto"/>
                <w:right w:val="none" w:sz="0" w:space="0" w:color="auto"/>
              </w:divBdr>
              <w:divsChild>
                <w:div w:id="6244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4081">
          <w:marLeft w:val="0"/>
          <w:marRight w:val="0"/>
          <w:marTop w:val="100"/>
          <w:marBottom w:val="100"/>
          <w:divBdr>
            <w:top w:val="none" w:sz="0" w:space="0" w:color="auto"/>
            <w:left w:val="none" w:sz="0" w:space="0" w:color="auto"/>
            <w:bottom w:val="none" w:sz="0" w:space="0" w:color="auto"/>
            <w:right w:val="none" w:sz="0" w:space="0" w:color="auto"/>
          </w:divBdr>
          <w:divsChild>
            <w:div w:id="1177816379">
              <w:marLeft w:val="0"/>
              <w:marRight w:val="0"/>
              <w:marTop w:val="0"/>
              <w:marBottom w:val="0"/>
              <w:divBdr>
                <w:top w:val="none" w:sz="0" w:space="0" w:color="auto"/>
                <w:left w:val="none" w:sz="0" w:space="0" w:color="auto"/>
                <w:bottom w:val="none" w:sz="0" w:space="0" w:color="auto"/>
                <w:right w:val="none" w:sz="0" w:space="0" w:color="auto"/>
              </w:divBdr>
              <w:divsChild>
                <w:div w:id="15265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3958">
          <w:marLeft w:val="0"/>
          <w:marRight w:val="0"/>
          <w:marTop w:val="100"/>
          <w:marBottom w:val="100"/>
          <w:divBdr>
            <w:top w:val="none" w:sz="0" w:space="0" w:color="auto"/>
            <w:left w:val="none" w:sz="0" w:space="0" w:color="auto"/>
            <w:bottom w:val="none" w:sz="0" w:space="0" w:color="auto"/>
            <w:right w:val="none" w:sz="0" w:space="0" w:color="auto"/>
          </w:divBdr>
          <w:divsChild>
            <w:div w:id="56325202">
              <w:marLeft w:val="0"/>
              <w:marRight w:val="0"/>
              <w:marTop w:val="0"/>
              <w:marBottom w:val="0"/>
              <w:divBdr>
                <w:top w:val="none" w:sz="0" w:space="0" w:color="auto"/>
                <w:left w:val="none" w:sz="0" w:space="0" w:color="auto"/>
                <w:bottom w:val="none" w:sz="0" w:space="0" w:color="auto"/>
                <w:right w:val="none" w:sz="0" w:space="0" w:color="auto"/>
              </w:divBdr>
              <w:divsChild>
                <w:div w:id="21199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116">
          <w:marLeft w:val="0"/>
          <w:marRight w:val="0"/>
          <w:marTop w:val="100"/>
          <w:marBottom w:val="100"/>
          <w:divBdr>
            <w:top w:val="none" w:sz="0" w:space="0" w:color="auto"/>
            <w:left w:val="none" w:sz="0" w:space="0" w:color="auto"/>
            <w:bottom w:val="none" w:sz="0" w:space="0" w:color="auto"/>
            <w:right w:val="none" w:sz="0" w:space="0" w:color="auto"/>
          </w:divBdr>
          <w:divsChild>
            <w:div w:id="86537563">
              <w:marLeft w:val="0"/>
              <w:marRight w:val="0"/>
              <w:marTop w:val="0"/>
              <w:marBottom w:val="0"/>
              <w:divBdr>
                <w:top w:val="none" w:sz="0" w:space="0" w:color="auto"/>
                <w:left w:val="none" w:sz="0" w:space="0" w:color="auto"/>
                <w:bottom w:val="none" w:sz="0" w:space="0" w:color="auto"/>
                <w:right w:val="none" w:sz="0" w:space="0" w:color="auto"/>
              </w:divBdr>
              <w:divsChild>
                <w:div w:id="7267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0417">
          <w:marLeft w:val="0"/>
          <w:marRight w:val="0"/>
          <w:marTop w:val="100"/>
          <w:marBottom w:val="100"/>
          <w:divBdr>
            <w:top w:val="none" w:sz="0" w:space="0" w:color="auto"/>
            <w:left w:val="none" w:sz="0" w:space="0" w:color="auto"/>
            <w:bottom w:val="none" w:sz="0" w:space="0" w:color="auto"/>
            <w:right w:val="none" w:sz="0" w:space="0" w:color="auto"/>
          </w:divBdr>
          <w:divsChild>
            <w:div w:id="38476091">
              <w:marLeft w:val="0"/>
              <w:marRight w:val="0"/>
              <w:marTop w:val="0"/>
              <w:marBottom w:val="0"/>
              <w:divBdr>
                <w:top w:val="none" w:sz="0" w:space="0" w:color="auto"/>
                <w:left w:val="none" w:sz="0" w:space="0" w:color="auto"/>
                <w:bottom w:val="none" w:sz="0" w:space="0" w:color="auto"/>
                <w:right w:val="none" w:sz="0" w:space="0" w:color="auto"/>
              </w:divBdr>
              <w:divsChild>
                <w:div w:id="14347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2557">
          <w:marLeft w:val="0"/>
          <w:marRight w:val="0"/>
          <w:marTop w:val="100"/>
          <w:marBottom w:val="100"/>
          <w:divBdr>
            <w:top w:val="none" w:sz="0" w:space="0" w:color="auto"/>
            <w:left w:val="none" w:sz="0" w:space="0" w:color="auto"/>
            <w:bottom w:val="none" w:sz="0" w:space="0" w:color="auto"/>
            <w:right w:val="none" w:sz="0" w:space="0" w:color="auto"/>
          </w:divBdr>
          <w:divsChild>
            <w:div w:id="1098866374">
              <w:marLeft w:val="0"/>
              <w:marRight w:val="0"/>
              <w:marTop w:val="0"/>
              <w:marBottom w:val="0"/>
              <w:divBdr>
                <w:top w:val="none" w:sz="0" w:space="0" w:color="auto"/>
                <w:left w:val="none" w:sz="0" w:space="0" w:color="auto"/>
                <w:bottom w:val="none" w:sz="0" w:space="0" w:color="auto"/>
                <w:right w:val="none" w:sz="0" w:space="0" w:color="auto"/>
              </w:divBdr>
              <w:divsChild>
                <w:div w:id="9112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069">
          <w:marLeft w:val="0"/>
          <w:marRight w:val="0"/>
          <w:marTop w:val="100"/>
          <w:marBottom w:val="100"/>
          <w:divBdr>
            <w:top w:val="none" w:sz="0" w:space="0" w:color="auto"/>
            <w:left w:val="none" w:sz="0" w:space="0" w:color="auto"/>
            <w:bottom w:val="none" w:sz="0" w:space="0" w:color="auto"/>
            <w:right w:val="none" w:sz="0" w:space="0" w:color="auto"/>
          </w:divBdr>
          <w:divsChild>
            <w:div w:id="189225937">
              <w:marLeft w:val="0"/>
              <w:marRight w:val="0"/>
              <w:marTop w:val="0"/>
              <w:marBottom w:val="0"/>
              <w:divBdr>
                <w:top w:val="none" w:sz="0" w:space="0" w:color="auto"/>
                <w:left w:val="none" w:sz="0" w:space="0" w:color="auto"/>
                <w:bottom w:val="none" w:sz="0" w:space="0" w:color="auto"/>
                <w:right w:val="none" w:sz="0" w:space="0" w:color="auto"/>
              </w:divBdr>
              <w:divsChild>
                <w:div w:id="1429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4021">
          <w:marLeft w:val="0"/>
          <w:marRight w:val="0"/>
          <w:marTop w:val="100"/>
          <w:marBottom w:val="100"/>
          <w:divBdr>
            <w:top w:val="none" w:sz="0" w:space="0" w:color="auto"/>
            <w:left w:val="none" w:sz="0" w:space="0" w:color="auto"/>
            <w:bottom w:val="none" w:sz="0" w:space="0" w:color="auto"/>
            <w:right w:val="none" w:sz="0" w:space="0" w:color="auto"/>
          </w:divBdr>
          <w:divsChild>
            <w:div w:id="241335881">
              <w:marLeft w:val="0"/>
              <w:marRight w:val="0"/>
              <w:marTop w:val="0"/>
              <w:marBottom w:val="0"/>
              <w:divBdr>
                <w:top w:val="none" w:sz="0" w:space="0" w:color="auto"/>
                <w:left w:val="none" w:sz="0" w:space="0" w:color="auto"/>
                <w:bottom w:val="none" w:sz="0" w:space="0" w:color="auto"/>
                <w:right w:val="none" w:sz="0" w:space="0" w:color="auto"/>
              </w:divBdr>
              <w:divsChild>
                <w:div w:id="21249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007">
          <w:marLeft w:val="0"/>
          <w:marRight w:val="0"/>
          <w:marTop w:val="100"/>
          <w:marBottom w:val="100"/>
          <w:divBdr>
            <w:top w:val="none" w:sz="0" w:space="0" w:color="auto"/>
            <w:left w:val="none" w:sz="0" w:space="0" w:color="auto"/>
            <w:bottom w:val="none" w:sz="0" w:space="0" w:color="auto"/>
            <w:right w:val="none" w:sz="0" w:space="0" w:color="auto"/>
          </w:divBdr>
          <w:divsChild>
            <w:div w:id="1113407191">
              <w:marLeft w:val="0"/>
              <w:marRight w:val="0"/>
              <w:marTop w:val="0"/>
              <w:marBottom w:val="0"/>
              <w:divBdr>
                <w:top w:val="none" w:sz="0" w:space="0" w:color="auto"/>
                <w:left w:val="none" w:sz="0" w:space="0" w:color="auto"/>
                <w:bottom w:val="none" w:sz="0" w:space="0" w:color="auto"/>
                <w:right w:val="none" w:sz="0" w:space="0" w:color="auto"/>
              </w:divBdr>
              <w:divsChild>
                <w:div w:id="14704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4881">
          <w:marLeft w:val="0"/>
          <w:marRight w:val="0"/>
          <w:marTop w:val="100"/>
          <w:marBottom w:val="100"/>
          <w:divBdr>
            <w:top w:val="none" w:sz="0" w:space="0" w:color="auto"/>
            <w:left w:val="none" w:sz="0" w:space="0" w:color="auto"/>
            <w:bottom w:val="none" w:sz="0" w:space="0" w:color="auto"/>
            <w:right w:val="none" w:sz="0" w:space="0" w:color="auto"/>
          </w:divBdr>
          <w:divsChild>
            <w:div w:id="2130395975">
              <w:marLeft w:val="0"/>
              <w:marRight w:val="0"/>
              <w:marTop w:val="0"/>
              <w:marBottom w:val="0"/>
              <w:divBdr>
                <w:top w:val="none" w:sz="0" w:space="0" w:color="auto"/>
                <w:left w:val="none" w:sz="0" w:space="0" w:color="auto"/>
                <w:bottom w:val="none" w:sz="0" w:space="0" w:color="auto"/>
                <w:right w:val="none" w:sz="0" w:space="0" w:color="auto"/>
              </w:divBdr>
              <w:divsChild>
                <w:div w:id="4057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4858">
          <w:marLeft w:val="0"/>
          <w:marRight w:val="0"/>
          <w:marTop w:val="100"/>
          <w:marBottom w:val="100"/>
          <w:divBdr>
            <w:top w:val="none" w:sz="0" w:space="0" w:color="auto"/>
            <w:left w:val="none" w:sz="0" w:space="0" w:color="auto"/>
            <w:bottom w:val="none" w:sz="0" w:space="0" w:color="auto"/>
            <w:right w:val="none" w:sz="0" w:space="0" w:color="auto"/>
          </w:divBdr>
          <w:divsChild>
            <w:div w:id="2137409632">
              <w:marLeft w:val="0"/>
              <w:marRight w:val="0"/>
              <w:marTop w:val="0"/>
              <w:marBottom w:val="0"/>
              <w:divBdr>
                <w:top w:val="none" w:sz="0" w:space="0" w:color="auto"/>
                <w:left w:val="none" w:sz="0" w:space="0" w:color="auto"/>
                <w:bottom w:val="none" w:sz="0" w:space="0" w:color="auto"/>
                <w:right w:val="none" w:sz="0" w:space="0" w:color="auto"/>
              </w:divBdr>
              <w:divsChild>
                <w:div w:id="70845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49560">
          <w:marLeft w:val="0"/>
          <w:marRight w:val="0"/>
          <w:marTop w:val="100"/>
          <w:marBottom w:val="100"/>
          <w:divBdr>
            <w:top w:val="none" w:sz="0" w:space="0" w:color="auto"/>
            <w:left w:val="none" w:sz="0" w:space="0" w:color="auto"/>
            <w:bottom w:val="none" w:sz="0" w:space="0" w:color="auto"/>
            <w:right w:val="none" w:sz="0" w:space="0" w:color="auto"/>
          </w:divBdr>
          <w:divsChild>
            <w:div w:id="1490169528">
              <w:marLeft w:val="0"/>
              <w:marRight w:val="0"/>
              <w:marTop w:val="0"/>
              <w:marBottom w:val="0"/>
              <w:divBdr>
                <w:top w:val="none" w:sz="0" w:space="0" w:color="auto"/>
                <w:left w:val="none" w:sz="0" w:space="0" w:color="auto"/>
                <w:bottom w:val="none" w:sz="0" w:space="0" w:color="auto"/>
                <w:right w:val="none" w:sz="0" w:space="0" w:color="auto"/>
              </w:divBdr>
              <w:divsChild>
                <w:div w:id="3613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00590">
          <w:marLeft w:val="0"/>
          <w:marRight w:val="0"/>
          <w:marTop w:val="100"/>
          <w:marBottom w:val="100"/>
          <w:divBdr>
            <w:top w:val="none" w:sz="0" w:space="0" w:color="auto"/>
            <w:left w:val="none" w:sz="0" w:space="0" w:color="auto"/>
            <w:bottom w:val="none" w:sz="0" w:space="0" w:color="auto"/>
            <w:right w:val="none" w:sz="0" w:space="0" w:color="auto"/>
          </w:divBdr>
          <w:divsChild>
            <w:div w:id="2068531124">
              <w:marLeft w:val="0"/>
              <w:marRight w:val="0"/>
              <w:marTop w:val="0"/>
              <w:marBottom w:val="0"/>
              <w:divBdr>
                <w:top w:val="none" w:sz="0" w:space="0" w:color="auto"/>
                <w:left w:val="none" w:sz="0" w:space="0" w:color="auto"/>
                <w:bottom w:val="none" w:sz="0" w:space="0" w:color="auto"/>
                <w:right w:val="none" w:sz="0" w:space="0" w:color="auto"/>
              </w:divBdr>
              <w:divsChild>
                <w:div w:id="199742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1317">
          <w:marLeft w:val="0"/>
          <w:marRight w:val="0"/>
          <w:marTop w:val="100"/>
          <w:marBottom w:val="100"/>
          <w:divBdr>
            <w:top w:val="none" w:sz="0" w:space="0" w:color="auto"/>
            <w:left w:val="none" w:sz="0" w:space="0" w:color="auto"/>
            <w:bottom w:val="none" w:sz="0" w:space="0" w:color="auto"/>
            <w:right w:val="none" w:sz="0" w:space="0" w:color="auto"/>
          </w:divBdr>
          <w:divsChild>
            <w:div w:id="1189224447">
              <w:marLeft w:val="0"/>
              <w:marRight w:val="0"/>
              <w:marTop w:val="0"/>
              <w:marBottom w:val="0"/>
              <w:divBdr>
                <w:top w:val="none" w:sz="0" w:space="0" w:color="auto"/>
                <w:left w:val="none" w:sz="0" w:space="0" w:color="auto"/>
                <w:bottom w:val="none" w:sz="0" w:space="0" w:color="auto"/>
                <w:right w:val="none" w:sz="0" w:space="0" w:color="auto"/>
              </w:divBdr>
              <w:divsChild>
                <w:div w:id="11895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7438">
          <w:marLeft w:val="0"/>
          <w:marRight w:val="0"/>
          <w:marTop w:val="100"/>
          <w:marBottom w:val="100"/>
          <w:divBdr>
            <w:top w:val="none" w:sz="0" w:space="0" w:color="auto"/>
            <w:left w:val="none" w:sz="0" w:space="0" w:color="auto"/>
            <w:bottom w:val="none" w:sz="0" w:space="0" w:color="auto"/>
            <w:right w:val="none" w:sz="0" w:space="0" w:color="auto"/>
          </w:divBdr>
          <w:divsChild>
            <w:div w:id="695470586">
              <w:marLeft w:val="0"/>
              <w:marRight w:val="0"/>
              <w:marTop w:val="0"/>
              <w:marBottom w:val="0"/>
              <w:divBdr>
                <w:top w:val="none" w:sz="0" w:space="0" w:color="auto"/>
                <w:left w:val="none" w:sz="0" w:space="0" w:color="auto"/>
                <w:bottom w:val="none" w:sz="0" w:space="0" w:color="auto"/>
                <w:right w:val="none" w:sz="0" w:space="0" w:color="auto"/>
              </w:divBdr>
              <w:divsChild>
                <w:div w:id="4318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3092">
          <w:marLeft w:val="0"/>
          <w:marRight w:val="0"/>
          <w:marTop w:val="100"/>
          <w:marBottom w:val="100"/>
          <w:divBdr>
            <w:top w:val="none" w:sz="0" w:space="0" w:color="auto"/>
            <w:left w:val="none" w:sz="0" w:space="0" w:color="auto"/>
            <w:bottom w:val="none" w:sz="0" w:space="0" w:color="auto"/>
            <w:right w:val="none" w:sz="0" w:space="0" w:color="auto"/>
          </w:divBdr>
          <w:divsChild>
            <w:div w:id="731274818">
              <w:marLeft w:val="0"/>
              <w:marRight w:val="0"/>
              <w:marTop w:val="0"/>
              <w:marBottom w:val="0"/>
              <w:divBdr>
                <w:top w:val="none" w:sz="0" w:space="0" w:color="auto"/>
                <w:left w:val="none" w:sz="0" w:space="0" w:color="auto"/>
                <w:bottom w:val="none" w:sz="0" w:space="0" w:color="auto"/>
                <w:right w:val="none" w:sz="0" w:space="0" w:color="auto"/>
              </w:divBdr>
              <w:divsChild>
                <w:div w:id="66146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677">
          <w:marLeft w:val="0"/>
          <w:marRight w:val="0"/>
          <w:marTop w:val="100"/>
          <w:marBottom w:val="100"/>
          <w:divBdr>
            <w:top w:val="none" w:sz="0" w:space="0" w:color="auto"/>
            <w:left w:val="none" w:sz="0" w:space="0" w:color="auto"/>
            <w:bottom w:val="none" w:sz="0" w:space="0" w:color="auto"/>
            <w:right w:val="none" w:sz="0" w:space="0" w:color="auto"/>
          </w:divBdr>
          <w:divsChild>
            <w:div w:id="804546474">
              <w:marLeft w:val="0"/>
              <w:marRight w:val="0"/>
              <w:marTop w:val="0"/>
              <w:marBottom w:val="0"/>
              <w:divBdr>
                <w:top w:val="none" w:sz="0" w:space="0" w:color="auto"/>
                <w:left w:val="none" w:sz="0" w:space="0" w:color="auto"/>
                <w:bottom w:val="none" w:sz="0" w:space="0" w:color="auto"/>
                <w:right w:val="none" w:sz="0" w:space="0" w:color="auto"/>
              </w:divBdr>
              <w:divsChild>
                <w:div w:id="1303734400">
                  <w:marLeft w:val="0"/>
                  <w:marRight w:val="0"/>
                  <w:marTop w:val="0"/>
                  <w:marBottom w:val="0"/>
                  <w:divBdr>
                    <w:top w:val="none" w:sz="0" w:space="0" w:color="auto"/>
                    <w:left w:val="none" w:sz="0" w:space="0" w:color="auto"/>
                    <w:bottom w:val="none" w:sz="0" w:space="0" w:color="auto"/>
                    <w:right w:val="none" w:sz="0" w:space="0" w:color="auto"/>
                  </w:divBdr>
                </w:div>
              </w:divsChild>
            </w:div>
            <w:div w:id="535849637">
              <w:marLeft w:val="0"/>
              <w:marRight w:val="0"/>
              <w:marTop w:val="0"/>
              <w:marBottom w:val="0"/>
              <w:divBdr>
                <w:top w:val="single" w:sz="6" w:space="0" w:color="DDDDDD"/>
                <w:left w:val="single" w:sz="6" w:space="0" w:color="DDDDDD"/>
                <w:bottom w:val="single" w:sz="6" w:space="0" w:color="DDDDDD"/>
                <w:right w:val="single" w:sz="6" w:space="0" w:color="DDDDDD"/>
              </w:divBdr>
              <w:divsChild>
                <w:div w:id="458763368">
                  <w:marLeft w:val="0"/>
                  <w:marRight w:val="0"/>
                  <w:marTop w:val="0"/>
                  <w:marBottom w:val="0"/>
                  <w:divBdr>
                    <w:top w:val="none" w:sz="0" w:space="0" w:color="auto"/>
                    <w:left w:val="none" w:sz="0" w:space="0" w:color="auto"/>
                    <w:bottom w:val="none" w:sz="0" w:space="0" w:color="auto"/>
                    <w:right w:val="none" w:sz="0" w:space="0" w:color="auto"/>
                  </w:divBdr>
                  <w:divsChild>
                    <w:div w:id="301086072">
                      <w:marLeft w:val="0"/>
                      <w:marRight w:val="0"/>
                      <w:marTop w:val="0"/>
                      <w:marBottom w:val="0"/>
                      <w:divBdr>
                        <w:top w:val="none" w:sz="0" w:space="0" w:color="auto"/>
                        <w:left w:val="none" w:sz="0" w:space="0" w:color="auto"/>
                        <w:bottom w:val="none" w:sz="0" w:space="0" w:color="auto"/>
                        <w:right w:val="none" w:sz="0" w:space="0" w:color="auto"/>
                      </w:divBdr>
                    </w:div>
                    <w:div w:id="1357346716">
                      <w:marLeft w:val="0"/>
                      <w:marRight w:val="0"/>
                      <w:marTop w:val="0"/>
                      <w:marBottom w:val="0"/>
                      <w:divBdr>
                        <w:top w:val="none" w:sz="0" w:space="0" w:color="auto"/>
                        <w:left w:val="none" w:sz="0" w:space="0" w:color="auto"/>
                        <w:bottom w:val="none" w:sz="0" w:space="0" w:color="auto"/>
                        <w:right w:val="none" w:sz="0" w:space="0" w:color="auto"/>
                      </w:divBdr>
                    </w:div>
                    <w:div w:id="1051534776">
                      <w:marLeft w:val="0"/>
                      <w:marRight w:val="0"/>
                      <w:marTop w:val="0"/>
                      <w:marBottom w:val="0"/>
                      <w:divBdr>
                        <w:top w:val="none" w:sz="0" w:space="0" w:color="auto"/>
                        <w:left w:val="none" w:sz="0" w:space="0" w:color="auto"/>
                        <w:bottom w:val="none" w:sz="0" w:space="0" w:color="auto"/>
                        <w:right w:val="none" w:sz="0" w:space="0" w:color="auto"/>
                      </w:divBdr>
                    </w:div>
                    <w:div w:id="383019964">
                      <w:marLeft w:val="0"/>
                      <w:marRight w:val="0"/>
                      <w:marTop w:val="0"/>
                      <w:marBottom w:val="0"/>
                      <w:divBdr>
                        <w:top w:val="none" w:sz="0" w:space="0" w:color="auto"/>
                        <w:left w:val="none" w:sz="0" w:space="0" w:color="auto"/>
                        <w:bottom w:val="none" w:sz="0" w:space="0" w:color="auto"/>
                        <w:right w:val="none" w:sz="0" w:space="0" w:color="auto"/>
                      </w:divBdr>
                    </w:div>
                    <w:div w:id="838469729">
                      <w:marLeft w:val="0"/>
                      <w:marRight w:val="0"/>
                      <w:marTop w:val="0"/>
                      <w:marBottom w:val="0"/>
                      <w:divBdr>
                        <w:top w:val="none" w:sz="0" w:space="0" w:color="auto"/>
                        <w:left w:val="none" w:sz="0" w:space="0" w:color="auto"/>
                        <w:bottom w:val="none" w:sz="0" w:space="0" w:color="auto"/>
                        <w:right w:val="none" w:sz="0" w:space="0" w:color="auto"/>
                      </w:divBdr>
                    </w:div>
                    <w:div w:id="1923949890">
                      <w:marLeft w:val="0"/>
                      <w:marRight w:val="0"/>
                      <w:marTop w:val="0"/>
                      <w:marBottom w:val="0"/>
                      <w:divBdr>
                        <w:top w:val="none" w:sz="0" w:space="0" w:color="auto"/>
                        <w:left w:val="none" w:sz="0" w:space="0" w:color="auto"/>
                        <w:bottom w:val="none" w:sz="0" w:space="0" w:color="auto"/>
                        <w:right w:val="none" w:sz="0" w:space="0" w:color="auto"/>
                      </w:divBdr>
                    </w:div>
                    <w:div w:id="20586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3331">
          <w:marLeft w:val="0"/>
          <w:marRight w:val="0"/>
          <w:marTop w:val="100"/>
          <w:marBottom w:val="100"/>
          <w:divBdr>
            <w:top w:val="none" w:sz="0" w:space="0" w:color="auto"/>
            <w:left w:val="none" w:sz="0" w:space="0" w:color="auto"/>
            <w:bottom w:val="none" w:sz="0" w:space="0" w:color="auto"/>
            <w:right w:val="none" w:sz="0" w:space="0" w:color="auto"/>
          </w:divBdr>
          <w:divsChild>
            <w:div w:id="1589654221">
              <w:marLeft w:val="0"/>
              <w:marRight w:val="0"/>
              <w:marTop w:val="0"/>
              <w:marBottom w:val="0"/>
              <w:divBdr>
                <w:top w:val="none" w:sz="0" w:space="0" w:color="auto"/>
                <w:left w:val="none" w:sz="0" w:space="0" w:color="auto"/>
                <w:bottom w:val="none" w:sz="0" w:space="0" w:color="auto"/>
                <w:right w:val="none" w:sz="0" w:space="0" w:color="auto"/>
              </w:divBdr>
              <w:divsChild>
                <w:div w:id="85661583">
                  <w:marLeft w:val="0"/>
                  <w:marRight w:val="0"/>
                  <w:marTop w:val="0"/>
                  <w:marBottom w:val="0"/>
                  <w:divBdr>
                    <w:top w:val="none" w:sz="0" w:space="0" w:color="auto"/>
                    <w:left w:val="none" w:sz="0" w:space="0" w:color="auto"/>
                    <w:bottom w:val="none" w:sz="0" w:space="0" w:color="auto"/>
                    <w:right w:val="none" w:sz="0" w:space="0" w:color="auto"/>
                  </w:divBdr>
                </w:div>
              </w:divsChild>
            </w:div>
            <w:div w:id="706370230">
              <w:marLeft w:val="0"/>
              <w:marRight w:val="0"/>
              <w:marTop w:val="0"/>
              <w:marBottom w:val="0"/>
              <w:divBdr>
                <w:top w:val="single" w:sz="6" w:space="0" w:color="DDDDDD"/>
                <w:left w:val="single" w:sz="6" w:space="0" w:color="DDDDDD"/>
                <w:bottom w:val="single" w:sz="6" w:space="0" w:color="DDDDDD"/>
                <w:right w:val="single" w:sz="6" w:space="0" w:color="DDDDDD"/>
              </w:divBdr>
              <w:divsChild>
                <w:div w:id="1889797185">
                  <w:marLeft w:val="0"/>
                  <w:marRight w:val="0"/>
                  <w:marTop w:val="0"/>
                  <w:marBottom w:val="0"/>
                  <w:divBdr>
                    <w:top w:val="none" w:sz="0" w:space="0" w:color="auto"/>
                    <w:left w:val="none" w:sz="0" w:space="0" w:color="auto"/>
                    <w:bottom w:val="none" w:sz="0" w:space="0" w:color="auto"/>
                    <w:right w:val="none" w:sz="0" w:space="0" w:color="auto"/>
                  </w:divBdr>
                  <w:divsChild>
                    <w:div w:id="1942444135">
                      <w:marLeft w:val="0"/>
                      <w:marRight w:val="0"/>
                      <w:marTop w:val="0"/>
                      <w:marBottom w:val="0"/>
                      <w:divBdr>
                        <w:top w:val="none" w:sz="0" w:space="0" w:color="auto"/>
                        <w:left w:val="none" w:sz="0" w:space="0" w:color="auto"/>
                        <w:bottom w:val="none" w:sz="0" w:space="0" w:color="auto"/>
                        <w:right w:val="none" w:sz="0" w:space="0" w:color="auto"/>
                      </w:divBdr>
                    </w:div>
                    <w:div w:id="346367916">
                      <w:marLeft w:val="0"/>
                      <w:marRight w:val="0"/>
                      <w:marTop w:val="0"/>
                      <w:marBottom w:val="0"/>
                      <w:divBdr>
                        <w:top w:val="none" w:sz="0" w:space="0" w:color="auto"/>
                        <w:left w:val="none" w:sz="0" w:space="0" w:color="auto"/>
                        <w:bottom w:val="none" w:sz="0" w:space="0" w:color="auto"/>
                        <w:right w:val="none" w:sz="0" w:space="0" w:color="auto"/>
                      </w:divBdr>
                    </w:div>
                    <w:div w:id="2130079896">
                      <w:marLeft w:val="0"/>
                      <w:marRight w:val="0"/>
                      <w:marTop w:val="0"/>
                      <w:marBottom w:val="0"/>
                      <w:divBdr>
                        <w:top w:val="none" w:sz="0" w:space="0" w:color="auto"/>
                        <w:left w:val="none" w:sz="0" w:space="0" w:color="auto"/>
                        <w:bottom w:val="none" w:sz="0" w:space="0" w:color="auto"/>
                        <w:right w:val="none" w:sz="0" w:space="0" w:color="auto"/>
                      </w:divBdr>
                    </w:div>
                    <w:div w:id="7499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3290">
          <w:marLeft w:val="0"/>
          <w:marRight w:val="0"/>
          <w:marTop w:val="100"/>
          <w:marBottom w:val="100"/>
          <w:divBdr>
            <w:top w:val="none" w:sz="0" w:space="0" w:color="auto"/>
            <w:left w:val="none" w:sz="0" w:space="0" w:color="auto"/>
            <w:bottom w:val="none" w:sz="0" w:space="0" w:color="auto"/>
            <w:right w:val="none" w:sz="0" w:space="0" w:color="auto"/>
          </w:divBdr>
          <w:divsChild>
            <w:div w:id="2000889623">
              <w:marLeft w:val="0"/>
              <w:marRight w:val="0"/>
              <w:marTop w:val="0"/>
              <w:marBottom w:val="0"/>
              <w:divBdr>
                <w:top w:val="none" w:sz="0" w:space="0" w:color="auto"/>
                <w:left w:val="none" w:sz="0" w:space="0" w:color="auto"/>
                <w:bottom w:val="none" w:sz="0" w:space="0" w:color="auto"/>
                <w:right w:val="none" w:sz="0" w:space="0" w:color="auto"/>
              </w:divBdr>
              <w:divsChild>
                <w:div w:id="1792091889">
                  <w:marLeft w:val="0"/>
                  <w:marRight w:val="0"/>
                  <w:marTop w:val="0"/>
                  <w:marBottom w:val="0"/>
                  <w:divBdr>
                    <w:top w:val="none" w:sz="0" w:space="0" w:color="auto"/>
                    <w:left w:val="none" w:sz="0" w:space="0" w:color="auto"/>
                    <w:bottom w:val="none" w:sz="0" w:space="0" w:color="auto"/>
                    <w:right w:val="none" w:sz="0" w:space="0" w:color="auto"/>
                  </w:divBdr>
                </w:div>
              </w:divsChild>
            </w:div>
            <w:div w:id="760567146">
              <w:marLeft w:val="0"/>
              <w:marRight w:val="0"/>
              <w:marTop w:val="0"/>
              <w:marBottom w:val="0"/>
              <w:divBdr>
                <w:top w:val="single" w:sz="6" w:space="0" w:color="DDDDDD"/>
                <w:left w:val="single" w:sz="6" w:space="0" w:color="DDDDDD"/>
                <w:bottom w:val="single" w:sz="6" w:space="0" w:color="DDDDDD"/>
                <w:right w:val="single" w:sz="6" w:space="0" w:color="DDDDDD"/>
              </w:divBdr>
              <w:divsChild>
                <w:div w:id="214590939">
                  <w:marLeft w:val="0"/>
                  <w:marRight w:val="0"/>
                  <w:marTop w:val="0"/>
                  <w:marBottom w:val="0"/>
                  <w:divBdr>
                    <w:top w:val="none" w:sz="0" w:space="0" w:color="auto"/>
                    <w:left w:val="none" w:sz="0" w:space="0" w:color="auto"/>
                    <w:bottom w:val="none" w:sz="0" w:space="0" w:color="auto"/>
                    <w:right w:val="none" w:sz="0" w:space="0" w:color="auto"/>
                  </w:divBdr>
                  <w:divsChild>
                    <w:div w:id="570309089">
                      <w:marLeft w:val="0"/>
                      <w:marRight w:val="0"/>
                      <w:marTop w:val="0"/>
                      <w:marBottom w:val="0"/>
                      <w:divBdr>
                        <w:top w:val="none" w:sz="0" w:space="0" w:color="auto"/>
                        <w:left w:val="none" w:sz="0" w:space="0" w:color="auto"/>
                        <w:bottom w:val="none" w:sz="0" w:space="0" w:color="auto"/>
                        <w:right w:val="none" w:sz="0" w:space="0" w:color="auto"/>
                      </w:divBdr>
                    </w:div>
                    <w:div w:id="184834227">
                      <w:marLeft w:val="0"/>
                      <w:marRight w:val="0"/>
                      <w:marTop w:val="0"/>
                      <w:marBottom w:val="0"/>
                      <w:divBdr>
                        <w:top w:val="none" w:sz="0" w:space="0" w:color="auto"/>
                        <w:left w:val="none" w:sz="0" w:space="0" w:color="auto"/>
                        <w:bottom w:val="none" w:sz="0" w:space="0" w:color="auto"/>
                        <w:right w:val="none" w:sz="0" w:space="0" w:color="auto"/>
                      </w:divBdr>
                    </w:div>
                    <w:div w:id="2045403402">
                      <w:marLeft w:val="0"/>
                      <w:marRight w:val="0"/>
                      <w:marTop w:val="0"/>
                      <w:marBottom w:val="0"/>
                      <w:divBdr>
                        <w:top w:val="none" w:sz="0" w:space="0" w:color="auto"/>
                        <w:left w:val="none" w:sz="0" w:space="0" w:color="auto"/>
                        <w:bottom w:val="none" w:sz="0" w:space="0" w:color="auto"/>
                        <w:right w:val="none" w:sz="0" w:space="0" w:color="auto"/>
                      </w:divBdr>
                    </w:div>
                    <w:div w:id="1554805111">
                      <w:marLeft w:val="0"/>
                      <w:marRight w:val="0"/>
                      <w:marTop w:val="0"/>
                      <w:marBottom w:val="0"/>
                      <w:divBdr>
                        <w:top w:val="none" w:sz="0" w:space="0" w:color="auto"/>
                        <w:left w:val="none" w:sz="0" w:space="0" w:color="auto"/>
                        <w:bottom w:val="none" w:sz="0" w:space="0" w:color="auto"/>
                        <w:right w:val="none" w:sz="0" w:space="0" w:color="auto"/>
                      </w:divBdr>
                    </w:div>
                    <w:div w:id="2120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807489">
          <w:marLeft w:val="0"/>
          <w:marRight w:val="0"/>
          <w:marTop w:val="100"/>
          <w:marBottom w:val="100"/>
          <w:divBdr>
            <w:top w:val="none" w:sz="0" w:space="0" w:color="auto"/>
            <w:left w:val="none" w:sz="0" w:space="0" w:color="auto"/>
            <w:bottom w:val="none" w:sz="0" w:space="0" w:color="auto"/>
            <w:right w:val="none" w:sz="0" w:space="0" w:color="auto"/>
          </w:divBdr>
          <w:divsChild>
            <w:div w:id="150799768">
              <w:marLeft w:val="0"/>
              <w:marRight w:val="0"/>
              <w:marTop w:val="0"/>
              <w:marBottom w:val="0"/>
              <w:divBdr>
                <w:top w:val="none" w:sz="0" w:space="0" w:color="auto"/>
                <w:left w:val="none" w:sz="0" w:space="0" w:color="auto"/>
                <w:bottom w:val="none" w:sz="0" w:space="0" w:color="auto"/>
                <w:right w:val="none" w:sz="0" w:space="0" w:color="auto"/>
              </w:divBdr>
              <w:divsChild>
                <w:div w:id="545215971">
                  <w:marLeft w:val="0"/>
                  <w:marRight w:val="0"/>
                  <w:marTop w:val="0"/>
                  <w:marBottom w:val="0"/>
                  <w:divBdr>
                    <w:top w:val="none" w:sz="0" w:space="0" w:color="auto"/>
                    <w:left w:val="none" w:sz="0" w:space="0" w:color="auto"/>
                    <w:bottom w:val="none" w:sz="0" w:space="0" w:color="auto"/>
                    <w:right w:val="none" w:sz="0" w:space="0" w:color="auto"/>
                  </w:divBdr>
                </w:div>
              </w:divsChild>
            </w:div>
            <w:div w:id="295985530">
              <w:marLeft w:val="0"/>
              <w:marRight w:val="0"/>
              <w:marTop w:val="0"/>
              <w:marBottom w:val="0"/>
              <w:divBdr>
                <w:top w:val="single" w:sz="6" w:space="0" w:color="DDDDDD"/>
                <w:left w:val="single" w:sz="6" w:space="0" w:color="DDDDDD"/>
                <w:bottom w:val="single" w:sz="6" w:space="0" w:color="DDDDDD"/>
                <w:right w:val="single" w:sz="6" w:space="0" w:color="DDDDDD"/>
              </w:divBdr>
              <w:divsChild>
                <w:div w:id="1456172500">
                  <w:marLeft w:val="0"/>
                  <w:marRight w:val="0"/>
                  <w:marTop w:val="0"/>
                  <w:marBottom w:val="0"/>
                  <w:divBdr>
                    <w:top w:val="none" w:sz="0" w:space="0" w:color="auto"/>
                    <w:left w:val="none" w:sz="0" w:space="0" w:color="auto"/>
                    <w:bottom w:val="none" w:sz="0" w:space="0" w:color="auto"/>
                    <w:right w:val="none" w:sz="0" w:space="0" w:color="auto"/>
                  </w:divBdr>
                  <w:divsChild>
                    <w:div w:id="342629541">
                      <w:marLeft w:val="0"/>
                      <w:marRight w:val="0"/>
                      <w:marTop w:val="0"/>
                      <w:marBottom w:val="0"/>
                      <w:divBdr>
                        <w:top w:val="none" w:sz="0" w:space="0" w:color="auto"/>
                        <w:left w:val="none" w:sz="0" w:space="0" w:color="auto"/>
                        <w:bottom w:val="none" w:sz="0" w:space="0" w:color="auto"/>
                        <w:right w:val="none" w:sz="0" w:space="0" w:color="auto"/>
                      </w:divBdr>
                    </w:div>
                    <w:div w:id="1698699051">
                      <w:marLeft w:val="0"/>
                      <w:marRight w:val="0"/>
                      <w:marTop w:val="0"/>
                      <w:marBottom w:val="0"/>
                      <w:divBdr>
                        <w:top w:val="none" w:sz="0" w:space="0" w:color="auto"/>
                        <w:left w:val="none" w:sz="0" w:space="0" w:color="auto"/>
                        <w:bottom w:val="none" w:sz="0" w:space="0" w:color="auto"/>
                        <w:right w:val="none" w:sz="0" w:space="0" w:color="auto"/>
                      </w:divBdr>
                    </w:div>
                    <w:div w:id="1850637513">
                      <w:marLeft w:val="0"/>
                      <w:marRight w:val="0"/>
                      <w:marTop w:val="0"/>
                      <w:marBottom w:val="0"/>
                      <w:divBdr>
                        <w:top w:val="none" w:sz="0" w:space="0" w:color="auto"/>
                        <w:left w:val="none" w:sz="0" w:space="0" w:color="auto"/>
                        <w:bottom w:val="none" w:sz="0" w:space="0" w:color="auto"/>
                        <w:right w:val="none" w:sz="0" w:space="0" w:color="auto"/>
                      </w:divBdr>
                    </w:div>
                    <w:div w:id="17067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7744">
          <w:marLeft w:val="0"/>
          <w:marRight w:val="0"/>
          <w:marTop w:val="100"/>
          <w:marBottom w:val="100"/>
          <w:divBdr>
            <w:top w:val="none" w:sz="0" w:space="0" w:color="auto"/>
            <w:left w:val="none" w:sz="0" w:space="0" w:color="auto"/>
            <w:bottom w:val="none" w:sz="0" w:space="0" w:color="auto"/>
            <w:right w:val="none" w:sz="0" w:space="0" w:color="auto"/>
          </w:divBdr>
          <w:divsChild>
            <w:div w:id="470173215">
              <w:marLeft w:val="0"/>
              <w:marRight w:val="0"/>
              <w:marTop w:val="0"/>
              <w:marBottom w:val="0"/>
              <w:divBdr>
                <w:top w:val="none" w:sz="0" w:space="0" w:color="auto"/>
                <w:left w:val="none" w:sz="0" w:space="0" w:color="auto"/>
                <w:bottom w:val="none" w:sz="0" w:space="0" w:color="auto"/>
                <w:right w:val="none" w:sz="0" w:space="0" w:color="auto"/>
              </w:divBdr>
              <w:divsChild>
                <w:div w:id="218136102">
                  <w:marLeft w:val="0"/>
                  <w:marRight w:val="0"/>
                  <w:marTop w:val="0"/>
                  <w:marBottom w:val="0"/>
                  <w:divBdr>
                    <w:top w:val="none" w:sz="0" w:space="0" w:color="auto"/>
                    <w:left w:val="none" w:sz="0" w:space="0" w:color="auto"/>
                    <w:bottom w:val="none" w:sz="0" w:space="0" w:color="auto"/>
                    <w:right w:val="none" w:sz="0" w:space="0" w:color="auto"/>
                  </w:divBdr>
                </w:div>
              </w:divsChild>
            </w:div>
            <w:div w:id="730883826">
              <w:marLeft w:val="0"/>
              <w:marRight w:val="0"/>
              <w:marTop w:val="0"/>
              <w:marBottom w:val="0"/>
              <w:divBdr>
                <w:top w:val="single" w:sz="6" w:space="0" w:color="DDDDDD"/>
                <w:left w:val="single" w:sz="6" w:space="0" w:color="DDDDDD"/>
                <w:bottom w:val="single" w:sz="6" w:space="0" w:color="DDDDDD"/>
                <w:right w:val="single" w:sz="6" w:space="0" w:color="DDDDDD"/>
              </w:divBdr>
              <w:divsChild>
                <w:div w:id="940379665">
                  <w:marLeft w:val="0"/>
                  <w:marRight w:val="0"/>
                  <w:marTop w:val="0"/>
                  <w:marBottom w:val="0"/>
                  <w:divBdr>
                    <w:top w:val="none" w:sz="0" w:space="0" w:color="auto"/>
                    <w:left w:val="none" w:sz="0" w:space="0" w:color="auto"/>
                    <w:bottom w:val="none" w:sz="0" w:space="0" w:color="auto"/>
                    <w:right w:val="none" w:sz="0" w:space="0" w:color="auto"/>
                  </w:divBdr>
                  <w:divsChild>
                    <w:div w:id="588780550">
                      <w:marLeft w:val="0"/>
                      <w:marRight w:val="0"/>
                      <w:marTop w:val="0"/>
                      <w:marBottom w:val="0"/>
                      <w:divBdr>
                        <w:top w:val="none" w:sz="0" w:space="0" w:color="auto"/>
                        <w:left w:val="none" w:sz="0" w:space="0" w:color="auto"/>
                        <w:bottom w:val="none" w:sz="0" w:space="0" w:color="auto"/>
                        <w:right w:val="none" w:sz="0" w:space="0" w:color="auto"/>
                      </w:divBdr>
                    </w:div>
                    <w:div w:id="801312970">
                      <w:marLeft w:val="0"/>
                      <w:marRight w:val="0"/>
                      <w:marTop w:val="0"/>
                      <w:marBottom w:val="0"/>
                      <w:divBdr>
                        <w:top w:val="none" w:sz="0" w:space="0" w:color="auto"/>
                        <w:left w:val="none" w:sz="0" w:space="0" w:color="auto"/>
                        <w:bottom w:val="none" w:sz="0" w:space="0" w:color="auto"/>
                        <w:right w:val="none" w:sz="0" w:space="0" w:color="auto"/>
                      </w:divBdr>
                    </w:div>
                    <w:div w:id="280456001">
                      <w:marLeft w:val="0"/>
                      <w:marRight w:val="0"/>
                      <w:marTop w:val="0"/>
                      <w:marBottom w:val="0"/>
                      <w:divBdr>
                        <w:top w:val="none" w:sz="0" w:space="0" w:color="auto"/>
                        <w:left w:val="none" w:sz="0" w:space="0" w:color="auto"/>
                        <w:bottom w:val="none" w:sz="0" w:space="0" w:color="auto"/>
                        <w:right w:val="none" w:sz="0" w:space="0" w:color="auto"/>
                      </w:divBdr>
                    </w:div>
                    <w:div w:id="890455401">
                      <w:marLeft w:val="0"/>
                      <w:marRight w:val="0"/>
                      <w:marTop w:val="0"/>
                      <w:marBottom w:val="0"/>
                      <w:divBdr>
                        <w:top w:val="none" w:sz="0" w:space="0" w:color="auto"/>
                        <w:left w:val="none" w:sz="0" w:space="0" w:color="auto"/>
                        <w:bottom w:val="none" w:sz="0" w:space="0" w:color="auto"/>
                        <w:right w:val="none" w:sz="0" w:space="0" w:color="auto"/>
                      </w:divBdr>
                    </w:div>
                    <w:div w:id="18010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19814">
          <w:marLeft w:val="0"/>
          <w:marRight w:val="0"/>
          <w:marTop w:val="100"/>
          <w:marBottom w:val="100"/>
          <w:divBdr>
            <w:top w:val="none" w:sz="0" w:space="0" w:color="auto"/>
            <w:left w:val="none" w:sz="0" w:space="0" w:color="auto"/>
            <w:bottom w:val="none" w:sz="0" w:space="0" w:color="auto"/>
            <w:right w:val="none" w:sz="0" w:space="0" w:color="auto"/>
          </w:divBdr>
          <w:divsChild>
            <w:div w:id="577058900">
              <w:marLeft w:val="0"/>
              <w:marRight w:val="0"/>
              <w:marTop w:val="0"/>
              <w:marBottom w:val="0"/>
              <w:divBdr>
                <w:top w:val="none" w:sz="0" w:space="0" w:color="auto"/>
                <w:left w:val="none" w:sz="0" w:space="0" w:color="auto"/>
                <w:bottom w:val="none" w:sz="0" w:space="0" w:color="auto"/>
                <w:right w:val="none" w:sz="0" w:space="0" w:color="auto"/>
              </w:divBdr>
              <w:divsChild>
                <w:div w:id="369306071">
                  <w:marLeft w:val="0"/>
                  <w:marRight w:val="0"/>
                  <w:marTop w:val="0"/>
                  <w:marBottom w:val="0"/>
                  <w:divBdr>
                    <w:top w:val="none" w:sz="0" w:space="0" w:color="auto"/>
                    <w:left w:val="none" w:sz="0" w:space="0" w:color="auto"/>
                    <w:bottom w:val="none" w:sz="0" w:space="0" w:color="auto"/>
                    <w:right w:val="none" w:sz="0" w:space="0" w:color="auto"/>
                  </w:divBdr>
                </w:div>
              </w:divsChild>
            </w:div>
            <w:div w:id="1315253686">
              <w:marLeft w:val="0"/>
              <w:marRight w:val="0"/>
              <w:marTop w:val="0"/>
              <w:marBottom w:val="0"/>
              <w:divBdr>
                <w:top w:val="single" w:sz="6" w:space="0" w:color="DDDDDD"/>
                <w:left w:val="single" w:sz="6" w:space="0" w:color="DDDDDD"/>
                <w:bottom w:val="single" w:sz="6" w:space="0" w:color="DDDDDD"/>
                <w:right w:val="single" w:sz="6" w:space="0" w:color="DDDDDD"/>
              </w:divBdr>
              <w:divsChild>
                <w:div w:id="1605917931">
                  <w:marLeft w:val="0"/>
                  <w:marRight w:val="0"/>
                  <w:marTop w:val="0"/>
                  <w:marBottom w:val="0"/>
                  <w:divBdr>
                    <w:top w:val="none" w:sz="0" w:space="0" w:color="auto"/>
                    <w:left w:val="none" w:sz="0" w:space="0" w:color="auto"/>
                    <w:bottom w:val="none" w:sz="0" w:space="0" w:color="auto"/>
                    <w:right w:val="none" w:sz="0" w:space="0" w:color="auto"/>
                  </w:divBdr>
                  <w:divsChild>
                    <w:div w:id="348217966">
                      <w:marLeft w:val="0"/>
                      <w:marRight w:val="0"/>
                      <w:marTop w:val="0"/>
                      <w:marBottom w:val="0"/>
                      <w:divBdr>
                        <w:top w:val="none" w:sz="0" w:space="0" w:color="auto"/>
                        <w:left w:val="none" w:sz="0" w:space="0" w:color="auto"/>
                        <w:bottom w:val="none" w:sz="0" w:space="0" w:color="auto"/>
                        <w:right w:val="none" w:sz="0" w:space="0" w:color="auto"/>
                      </w:divBdr>
                    </w:div>
                    <w:div w:id="1266615411">
                      <w:marLeft w:val="0"/>
                      <w:marRight w:val="0"/>
                      <w:marTop w:val="0"/>
                      <w:marBottom w:val="0"/>
                      <w:divBdr>
                        <w:top w:val="none" w:sz="0" w:space="0" w:color="auto"/>
                        <w:left w:val="none" w:sz="0" w:space="0" w:color="auto"/>
                        <w:bottom w:val="none" w:sz="0" w:space="0" w:color="auto"/>
                        <w:right w:val="none" w:sz="0" w:space="0" w:color="auto"/>
                      </w:divBdr>
                    </w:div>
                    <w:div w:id="12219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436058">
      <w:bodyDiv w:val="1"/>
      <w:marLeft w:val="0"/>
      <w:marRight w:val="0"/>
      <w:marTop w:val="0"/>
      <w:marBottom w:val="0"/>
      <w:divBdr>
        <w:top w:val="none" w:sz="0" w:space="0" w:color="auto"/>
        <w:left w:val="none" w:sz="0" w:space="0" w:color="auto"/>
        <w:bottom w:val="none" w:sz="0" w:space="0" w:color="auto"/>
        <w:right w:val="none" w:sz="0" w:space="0" w:color="auto"/>
      </w:divBdr>
    </w:div>
    <w:div w:id="1757511391">
      <w:bodyDiv w:val="1"/>
      <w:marLeft w:val="0"/>
      <w:marRight w:val="0"/>
      <w:marTop w:val="0"/>
      <w:marBottom w:val="0"/>
      <w:divBdr>
        <w:top w:val="none" w:sz="0" w:space="0" w:color="auto"/>
        <w:left w:val="none" w:sz="0" w:space="0" w:color="auto"/>
        <w:bottom w:val="none" w:sz="0" w:space="0" w:color="auto"/>
        <w:right w:val="none" w:sz="0" w:space="0" w:color="auto"/>
      </w:divBdr>
    </w:div>
    <w:div w:id="1758019721">
      <w:bodyDiv w:val="1"/>
      <w:marLeft w:val="0"/>
      <w:marRight w:val="0"/>
      <w:marTop w:val="0"/>
      <w:marBottom w:val="0"/>
      <w:divBdr>
        <w:top w:val="none" w:sz="0" w:space="0" w:color="auto"/>
        <w:left w:val="none" w:sz="0" w:space="0" w:color="auto"/>
        <w:bottom w:val="none" w:sz="0" w:space="0" w:color="auto"/>
        <w:right w:val="none" w:sz="0" w:space="0" w:color="auto"/>
      </w:divBdr>
    </w:div>
    <w:div w:id="1758360832">
      <w:bodyDiv w:val="1"/>
      <w:marLeft w:val="0"/>
      <w:marRight w:val="0"/>
      <w:marTop w:val="0"/>
      <w:marBottom w:val="0"/>
      <w:divBdr>
        <w:top w:val="none" w:sz="0" w:space="0" w:color="auto"/>
        <w:left w:val="none" w:sz="0" w:space="0" w:color="auto"/>
        <w:bottom w:val="none" w:sz="0" w:space="0" w:color="auto"/>
        <w:right w:val="none" w:sz="0" w:space="0" w:color="auto"/>
      </w:divBdr>
      <w:divsChild>
        <w:div w:id="1291932794">
          <w:marLeft w:val="0"/>
          <w:marRight w:val="0"/>
          <w:marTop w:val="240"/>
          <w:marBottom w:val="240"/>
          <w:divBdr>
            <w:top w:val="none" w:sz="0" w:space="0" w:color="auto"/>
            <w:left w:val="none" w:sz="0" w:space="0" w:color="auto"/>
            <w:bottom w:val="none" w:sz="0" w:space="0" w:color="auto"/>
            <w:right w:val="none" w:sz="0" w:space="0" w:color="auto"/>
          </w:divBdr>
        </w:div>
      </w:divsChild>
    </w:div>
    <w:div w:id="1760785569">
      <w:bodyDiv w:val="1"/>
      <w:marLeft w:val="0"/>
      <w:marRight w:val="0"/>
      <w:marTop w:val="0"/>
      <w:marBottom w:val="0"/>
      <w:divBdr>
        <w:top w:val="none" w:sz="0" w:space="0" w:color="auto"/>
        <w:left w:val="none" w:sz="0" w:space="0" w:color="auto"/>
        <w:bottom w:val="none" w:sz="0" w:space="0" w:color="auto"/>
        <w:right w:val="none" w:sz="0" w:space="0" w:color="auto"/>
      </w:divBdr>
    </w:div>
    <w:div w:id="1761485490">
      <w:bodyDiv w:val="1"/>
      <w:marLeft w:val="0"/>
      <w:marRight w:val="0"/>
      <w:marTop w:val="0"/>
      <w:marBottom w:val="0"/>
      <w:divBdr>
        <w:top w:val="none" w:sz="0" w:space="0" w:color="auto"/>
        <w:left w:val="none" w:sz="0" w:space="0" w:color="auto"/>
        <w:bottom w:val="none" w:sz="0" w:space="0" w:color="auto"/>
        <w:right w:val="none" w:sz="0" w:space="0" w:color="auto"/>
      </w:divBdr>
    </w:div>
    <w:div w:id="1762674239">
      <w:bodyDiv w:val="1"/>
      <w:marLeft w:val="0"/>
      <w:marRight w:val="0"/>
      <w:marTop w:val="0"/>
      <w:marBottom w:val="0"/>
      <w:divBdr>
        <w:top w:val="none" w:sz="0" w:space="0" w:color="auto"/>
        <w:left w:val="none" w:sz="0" w:space="0" w:color="auto"/>
        <w:bottom w:val="none" w:sz="0" w:space="0" w:color="auto"/>
        <w:right w:val="none" w:sz="0" w:space="0" w:color="auto"/>
      </w:divBdr>
    </w:div>
    <w:div w:id="1767655147">
      <w:bodyDiv w:val="1"/>
      <w:marLeft w:val="0"/>
      <w:marRight w:val="0"/>
      <w:marTop w:val="0"/>
      <w:marBottom w:val="0"/>
      <w:divBdr>
        <w:top w:val="none" w:sz="0" w:space="0" w:color="auto"/>
        <w:left w:val="none" w:sz="0" w:space="0" w:color="auto"/>
        <w:bottom w:val="none" w:sz="0" w:space="0" w:color="auto"/>
        <w:right w:val="none" w:sz="0" w:space="0" w:color="auto"/>
      </w:divBdr>
    </w:div>
    <w:div w:id="1767724037">
      <w:bodyDiv w:val="1"/>
      <w:marLeft w:val="0"/>
      <w:marRight w:val="0"/>
      <w:marTop w:val="0"/>
      <w:marBottom w:val="0"/>
      <w:divBdr>
        <w:top w:val="none" w:sz="0" w:space="0" w:color="auto"/>
        <w:left w:val="none" w:sz="0" w:space="0" w:color="auto"/>
        <w:bottom w:val="none" w:sz="0" w:space="0" w:color="auto"/>
        <w:right w:val="none" w:sz="0" w:space="0" w:color="auto"/>
      </w:divBdr>
      <w:divsChild>
        <w:div w:id="1546287425">
          <w:marLeft w:val="0"/>
          <w:marRight w:val="0"/>
          <w:marTop w:val="0"/>
          <w:marBottom w:val="0"/>
          <w:divBdr>
            <w:top w:val="none" w:sz="0" w:space="0" w:color="auto"/>
            <w:left w:val="none" w:sz="0" w:space="0" w:color="auto"/>
            <w:bottom w:val="none" w:sz="0" w:space="0" w:color="auto"/>
            <w:right w:val="none" w:sz="0" w:space="0" w:color="auto"/>
          </w:divBdr>
          <w:divsChild>
            <w:div w:id="1867241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69349135">
      <w:bodyDiv w:val="1"/>
      <w:marLeft w:val="0"/>
      <w:marRight w:val="0"/>
      <w:marTop w:val="0"/>
      <w:marBottom w:val="0"/>
      <w:divBdr>
        <w:top w:val="none" w:sz="0" w:space="0" w:color="auto"/>
        <w:left w:val="none" w:sz="0" w:space="0" w:color="auto"/>
        <w:bottom w:val="none" w:sz="0" w:space="0" w:color="auto"/>
        <w:right w:val="none" w:sz="0" w:space="0" w:color="auto"/>
      </w:divBdr>
    </w:div>
    <w:div w:id="1777210418">
      <w:bodyDiv w:val="1"/>
      <w:marLeft w:val="0"/>
      <w:marRight w:val="0"/>
      <w:marTop w:val="0"/>
      <w:marBottom w:val="0"/>
      <w:divBdr>
        <w:top w:val="none" w:sz="0" w:space="0" w:color="auto"/>
        <w:left w:val="none" w:sz="0" w:space="0" w:color="auto"/>
        <w:bottom w:val="none" w:sz="0" w:space="0" w:color="auto"/>
        <w:right w:val="none" w:sz="0" w:space="0" w:color="auto"/>
      </w:divBdr>
    </w:div>
    <w:div w:id="1780485792">
      <w:bodyDiv w:val="1"/>
      <w:marLeft w:val="0"/>
      <w:marRight w:val="0"/>
      <w:marTop w:val="0"/>
      <w:marBottom w:val="0"/>
      <w:divBdr>
        <w:top w:val="none" w:sz="0" w:space="0" w:color="auto"/>
        <w:left w:val="none" w:sz="0" w:space="0" w:color="auto"/>
        <w:bottom w:val="none" w:sz="0" w:space="0" w:color="auto"/>
        <w:right w:val="none" w:sz="0" w:space="0" w:color="auto"/>
      </w:divBdr>
    </w:div>
    <w:div w:id="1780680574">
      <w:bodyDiv w:val="1"/>
      <w:marLeft w:val="0"/>
      <w:marRight w:val="0"/>
      <w:marTop w:val="0"/>
      <w:marBottom w:val="0"/>
      <w:divBdr>
        <w:top w:val="none" w:sz="0" w:space="0" w:color="auto"/>
        <w:left w:val="none" w:sz="0" w:space="0" w:color="auto"/>
        <w:bottom w:val="none" w:sz="0" w:space="0" w:color="auto"/>
        <w:right w:val="none" w:sz="0" w:space="0" w:color="auto"/>
      </w:divBdr>
      <w:divsChild>
        <w:div w:id="466122600">
          <w:marLeft w:val="0"/>
          <w:marRight w:val="0"/>
          <w:marTop w:val="0"/>
          <w:marBottom w:val="0"/>
          <w:divBdr>
            <w:top w:val="none" w:sz="0" w:space="0" w:color="auto"/>
            <w:left w:val="none" w:sz="0" w:space="0" w:color="auto"/>
            <w:bottom w:val="none" w:sz="0" w:space="0" w:color="auto"/>
            <w:right w:val="none" w:sz="0" w:space="0" w:color="auto"/>
          </w:divBdr>
        </w:div>
      </w:divsChild>
    </w:div>
    <w:div w:id="1781877918">
      <w:bodyDiv w:val="1"/>
      <w:marLeft w:val="0"/>
      <w:marRight w:val="0"/>
      <w:marTop w:val="0"/>
      <w:marBottom w:val="0"/>
      <w:divBdr>
        <w:top w:val="none" w:sz="0" w:space="0" w:color="auto"/>
        <w:left w:val="none" w:sz="0" w:space="0" w:color="auto"/>
        <w:bottom w:val="none" w:sz="0" w:space="0" w:color="auto"/>
        <w:right w:val="none" w:sz="0" w:space="0" w:color="auto"/>
      </w:divBdr>
    </w:div>
    <w:div w:id="1781948759">
      <w:bodyDiv w:val="1"/>
      <w:marLeft w:val="0"/>
      <w:marRight w:val="0"/>
      <w:marTop w:val="0"/>
      <w:marBottom w:val="0"/>
      <w:divBdr>
        <w:top w:val="none" w:sz="0" w:space="0" w:color="auto"/>
        <w:left w:val="none" w:sz="0" w:space="0" w:color="auto"/>
        <w:bottom w:val="none" w:sz="0" w:space="0" w:color="auto"/>
        <w:right w:val="none" w:sz="0" w:space="0" w:color="auto"/>
      </w:divBdr>
    </w:div>
    <w:div w:id="1782066936">
      <w:bodyDiv w:val="1"/>
      <w:marLeft w:val="0"/>
      <w:marRight w:val="0"/>
      <w:marTop w:val="0"/>
      <w:marBottom w:val="0"/>
      <w:divBdr>
        <w:top w:val="none" w:sz="0" w:space="0" w:color="auto"/>
        <w:left w:val="none" w:sz="0" w:space="0" w:color="auto"/>
        <w:bottom w:val="none" w:sz="0" w:space="0" w:color="auto"/>
        <w:right w:val="none" w:sz="0" w:space="0" w:color="auto"/>
      </w:divBdr>
    </w:div>
    <w:div w:id="1782724214">
      <w:bodyDiv w:val="1"/>
      <w:marLeft w:val="0"/>
      <w:marRight w:val="0"/>
      <w:marTop w:val="0"/>
      <w:marBottom w:val="0"/>
      <w:divBdr>
        <w:top w:val="none" w:sz="0" w:space="0" w:color="auto"/>
        <w:left w:val="none" w:sz="0" w:space="0" w:color="auto"/>
        <w:bottom w:val="none" w:sz="0" w:space="0" w:color="auto"/>
        <w:right w:val="none" w:sz="0" w:space="0" w:color="auto"/>
      </w:divBdr>
    </w:div>
    <w:div w:id="1783308247">
      <w:bodyDiv w:val="1"/>
      <w:marLeft w:val="0"/>
      <w:marRight w:val="0"/>
      <w:marTop w:val="0"/>
      <w:marBottom w:val="0"/>
      <w:divBdr>
        <w:top w:val="none" w:sz="0" w:space="0" w:color="auto"/>
        <w:left w:val="none" w:sz="0" w:space="0" w:color="auto"/>
        <w:bottom w:val="none" w:sz="0" w:space="0" w:color="auto"/>
        <w:right w:val="none" w:sz="0" w:space="0" w:color="auto"/>
      </w:divBdr>
      <w:divsChild>
        <w:div w:id="2109346423">
          <w:marLeft w:val="0"/>
          <w:marRight w:val="0"/>
          <w:marTop w:val="0"/>
          <w:marBottom w:val="0"/>
          <w:divBdr>
            <w:top w:val="none" w:sz="0" w:space="0" w:color="auto"/>
            <w:left w:val="none" w:sz="0" w:space="0" w:color="auto"/>
            <w:bottom w:val="none" w:sz="0" w:space="0" w:color="auto"/>
            <w:right w:val="none" w:sz="0" w:space="0" w:color="auto"/>
          </w:divBdr>
          <w:divsChild>
            <w:div w:id="513308353">
              <w:blockQuote w:val="1"/>
              <w:marLeft w:val="0"/>
              <w:marRight w:val="0"/>
              <w:marTop w:val="100"/>
              <w:marBottom w:val="100"/>
              <w:divBdr>
                <w:top w:val="none" w:sz="0" w:space="0" w:color="auto"/>
                <w:left w:val="none" w:sz="0" w:space="0" w:color="auto"/>
                <w:bottom w:val="none" w:sz="0" w:space="0" w:color="auto"/>
                <w:right w:val="none" w:sz="0" w:space="0" w:color="auto"/>
              </w:divBdr>
            </w:div>
            <w:div w:id="1848714932">
              <w:blockQuote w:val="1"/>
              <w:marLeft w:val="0"/>
              <w:marRight w:val="0"/>
              <w:marTop w:val="100"/>
              <w:marBottom w:val="100"/>
              <w:divBdr>
                <w:top w:val="none" w:sz="0" w:space="0" w:color="auto"/>
                <w:left w:val="none" w:sz="0" w:space="0" w:color="auto"/>
                <w:bottom w:val="none" w:sz="0" w:space="0" w:color="auto"/>
                <w:right w:val="none" w:sz="0" w:space="0" w:color="auto"/>
              </w:divBdr>
            </w:div>
            <w:div w:id="1284724943">
              <w:blockQuote w:val="1"/>
              <w:marLeft w:val="0"/>
              <w:marRight w:val="0"/>
              <w:marTop w:val="100"/>
              <w:marBottom w:val="100"/>
              <w:divBdr>
                <w:top w:val="none" w:sz="0" w:space="0" w:color="auto"/>
                <w:left w:val="none" w:sz="0" w:space="0" w:color="auto"/>
                <w:bottom w:val="none" w:sz="0" w:space="0" w:color="auto"/>
                <w:right w:val="none" w:sz="0" w:space="0" w:color="auto"/>
              </w:divBdr>
            </w:div>
            <w:div w:id="760030309">
              <w:blockQuote w:val="1"/>
              <w:marLeft w:val="0"/>
              <w:marRight w:val="0"/>
              <w:marTop w:val="100"/>
              <w:marBottom w:val="100"/>
              <w:divBdr>
                <w:top w:val="none" w:sz="0" w:space="0" w:color="auto"/>
                <w:left w:val="none" w:sz="0" w:space="0" w:color="auto"/>
                <w:bottom w:val="none" w:sz="0" w:space="0" w:color="auto"/>
                <w:right w:val="none" w:sz="0" w:space="0" w:color="auto"/>
              </w:divBdr>
            </w:div>
            <w:div w:id="1530797848">
              <w:blockQuote w:val="1"/>
              <w:marLeft w:val="0"/>
              <w:marRight w:val="0"/>
              <w:marTop w:val="100"/>
              <w:marBottom w:val="100"/>
              <w:divBdr>
                <w:top w:val="none" w:sz="0" w:space="0" w:color="auto"/>
                <w:left w:val="none" w:sz="0" w:space="0" w:color="auto"/>
                <w:bottom w:val="none" w:sz="0" w:space="0" w:color="auto"/>
                <w:right w:val="none" w:sz="0" w:space="0" w:color="auto"/>
              </w:divBdr>
            </w:div>
            <w:div w:id="1875268887">
              <w:marLeft w:val="0"/>
              <w:marRight w:val="0"/>
              <w:marTop w:val="0"/>
              <w:marBottom w:val="0"/>
              <w:divBdr>
                <w:top w:val="none" w:sz="0" w:space="0" w:color="auto"/>
                <w:left w:val="none" w:sz="0" w:space="0" w:color="auto"/>
                <w:bottom w:val="none" w:sz="0" w:space="0" w:color="auto"/>
                <w:right w:val="none" w:sz="0" w:space="0" w:color="auto"/>
              </w:divBdr>
              <w:divsChild>
                <w:div w:id="1367220933">
                  <w:marLeft w:val="0"/>
                  <w:marRight w:val="0"/>
                  <w:marTop w:val="0"/>
                  <w:marBottom w:val="0"/>
                  <w:divBdr>
                    <w:top w:val="none" w:sz="0" w:space="0" w:color="auto"/>
                    <w:left w:val="none" w:sz="0" w:space="0" w:color="auto"/>
                    <w:bottom w:val="none" w:sz="0" w:space="0" w:color="auto"/>
                    <w:right w:val="none" w:sz="0" w:space="0" w:color="auto"/>
                  </w:divBdr>
                </w:div>
              </w:divsChild>
            </w:div>
            <w:div w:id="980158313">
              <w:marLeft w:val="0"/>
              <w:marRight w:val="0"/>
              <w:marTop w:val="0"/>
              <w:marBottom w:val="0"/>
              <w:divBdr>
                <w:top w:val="none" w:sz="0" w:space="0" w:color="auto"/>
                <w:left w:val="none" w:sz="0" w:space="0" w:color="auto"/>
                <w:bottom w:val="none" w:sz="0" w:space="0" w:color="auto"/>
                <w:right w:val="none" w:sz="0" w:space="0" w:color="auto"/>
              </w:divBdr>
              <w:divsChild>
                <w:div w:id="767893981">
                  <w:marLeft w:val="0"/>
                  <w:marRight w:val="0"/>
                  <w:marTop w:val="0"/>
                  <w:marBottom w:val="0"/>
                  <w:divBdr>
                    <w:top w:val="none" w:sz="0" w:space="0" w:color="auto"/>
                    <w:left w:val="none" w:sz="0" w:space="0" w:color="auto"/>
                    <w:bottom w:val="none" w:sz="0" w:space="0" w:color="auto"/>
                    <w:right w:val="none" w:sz="0" w:space="0" w:color="auto"/>
                  </w:divBdr>
                </w:div>
              </w:divsChild>
            </w:div>
            <w:div w:id="557782534">
              <w:marLeft w:val="0"/>
              <w:marRight w:val="0"/>
              <w:marTop w:val="0"/>
              <w:marBottom w:val="0"/>
              <w:divBdr>
                <w:top w:val="none" w:sz="0" w:space="0" w:color="auto"/>
                <w:left w:val="none" w:sz="0" w:space="0" w:color="auto"/>
                <w:bottom w:val="none" w:sz="0" w:space="0" w:color="auto"/>
                <w:right w:val="none" w:sz="0" w:space="0" w:color="auto"/>
              </w:divBdr>
              <w:divsChild>
                <w:div w:id="1901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32683">
      <w:bodyDiv w:val="1"/>
      <w:marLeft w:val="0"/>
      <w:marRight w:val="0"/>
      <w:marTop w:val="0"/>
      <w:marBottom w:val="0"/>
      <w:divBdr>
        <w:top w:val="none" w:sz="0" w:space="0" w:color="auto"/>
        <w:left w:val="none" w:sz="0" w:space="0" w:color="auto"/>
        <w:bottom w:val="none" w:sz="0" w:space="0" w:color="auto"/>
        <w:right w:val="none" w:sz="0" w:space="0" w:color="auto"/>
      </w:divBdr>
    </w:div>
    <w:div w:id="1787653318">
      <w:bodyDiv w:val="1"/>
      <w:marLeft w:val="0"/>
      <w:marRight w:val="0"/>
      <w:marTop w:val="0"/>
      <w:marBottom w:val="0"/>
      <w:divBdr>
        <w:top w:val="none" w:sz="0" w:space="0" w:color="auto"/>
        <w:left w:val="none" w:sz="0" w:space="0" w:color="auto"/>
        <w:bottom w:val="none" w:sz="0" w:space="0" w:color="auto"/>
        <w:right w:val="none" w:sz="0" w:space="0" w:color="auto"/>
      </w:divBdr>
    </w:div>
    <w:div w:id="1789885366">
      <w:bodyDiv w:val="1"/>
      <w:marLeft w:val="0"/>
      <w:marRight w:val="0"/>
      <w:marTop w:val="0"/>
      <w:marBottom w:val="0"/>
      <w:divBdr>
        <w:top w:val="none" w:sz="0" w:space="0" w:color="auto"/>
        <w:left w:val="none" w:sz="0" w:space="0" w:color="auto"/>
        <w:bottom w:val="none" w:sz="0" w:space="0" w:color="auto"/>
        <w:right w:val="none" w:sz="0" w:space="0" w:color="auto"/>
      </w:divBdr>
    </w:div>
    <w:div w:id="1790002877">
      <w:bodyDiv w:val="1"/>
      <w:marLeft w:val="0"/>
      <w:marRight w:val="0"/>
      <w:marTop w:val="0"/>
      <w:marBottom w:val="0"/>
      <w:divBdr>
        <w:top w:val="none" w:sz="0" w:space="0" w:color="auto"/>
        <w:left w:val="none" w:sz="0" w:space="0" w:color="auto"/>
        <w:bottom w:val="none" w:sz="0" w:space="0" w:color="auto"/>
        <w:right w:val="none" w:sz="0" w:space="0" w:color="auto"/>
      </w:divBdr>
    </w:div>
    <w:div w:id="1791123884">
      <w:bodyDiv w:val="1"/>
      <w:marLeft w:val="0"/>
      <w:marRight w:val="0"/>
      <w:marTop w:val="0"/>
      <w:marBottom w:val="0"/>
      <w:divBdr>
        <w:top w:val="none" w:sz="0" w:space="0" w:color="auto"/>
        <w:left w:val="none" w:sz="0" w:space="0" w:color="auto"/>
        <w:bottom w:val="none" w:sz="0" w:space="0" w:color="auto"/>
        <w:right w:val="none" w:sz="0" w:space="0" w:color="auto"/>
      </w:divBdr>
    </w:div>
    <w:div w:id="1791245338">
      <w:bodyDiv w:val="1"/>
      <w:marLeft w:val="0"/>
      <w:marRight w:val="0"/>
      <w:marTop w:val="0"/>
      <w:marBottom w:val="0"/>
      <w:divBdr>
        <w:top w:val="none" w:sz="0" w:space="0" w:color="auto"/>
        <w:left w:val="none" w:sz="0" w:space="0" w:color="auto"/>
        <w:bottom w:val="none" w:sz="0" w:space="0" w:color="auto"/>
        <w:right w:val="none" w:sz="0" w:space="0" w:color="auto"/>
      </w:divBdr>
    </w:div>
    <w:div w:id="1803232606">
      <w:bodyDiv w:val="1"/>
      <w:marLeft w:val="0"/>
      <w:marRight w:val="0"/>
      <w:marTop w:val="0"/>
      <w:marBottom w:val="0"/>
      <w:divBdr>
        <w:top w:val="none" w:sz="0" w:space="0" w:color="auto"/>
        <w:left w:val="none" w:sz="0" w:space="0" w:color="auto"/>
        <w:bottom w:val="none" w:sz="0" w:space="0" w:color="auto"/>
        <w:right w:val="none" w:sz="0" w:space="0" w:color="auto"/>
      </w:divBdr>
      <w:divsChild>
        <w:div w:id="1302804988">
          <w:marLeft w:val="0"/>
          <w:marRight w:val="0"/>
          <w:marTop w:val="0"/>
          <w:marBottom w:val="0"/>
          <w:divBdr>
            <w:top w:val="none" w:sz="0" w:space="0" w:color="auto"/>
            <w:left w:val="none" w:sz="0" w:space="0" w:color="auto"/>
            <w:bottom w:val="none" w:sz="0" w:space="0" w:color="auto"/>
            <w:right w:val="none" w:sz="0" w:space="0" w:color="auto"/>
          </w:divBdr>
          <w:divsChild>
            <w:div w:id="400758918">
              <w:marLeft w:val="0"/>
              <w:marRight w:val="0"/>
              <w:marTop w:val="0"/>
              <w:marBottom w:val="0"/>
              <w:divBdr>
                <w:top w:val="none" w:sz="0" w:space="0" w:color="auto"/>
                <w:left w:val="none" w:sz="0" w:space="0" w:color="auto"/>
                <w:bottom w:val="none" w:sz="0" w:space="0" w:color="auto"/>
                <w:right w:val="none" w:sz="0" w:space="0" w:color="auto"/>
              </w:divBdr>
            </w:div>
          </w:divsChild>
        </w:div>
        <w:div w:id="53702626">
          <w:marLeft w:val="0"/>
          <w:marRight w:val="0"/>
          <w:marTop w:val="0"/>
          <w:marBottom w:val="0"/>
          <w:divBdr>
            <w:top w:val="none" w:sz="0" w:space="0" w:color="auto"/>
            <w:left w:val="none" w:sz="0" w:space="0" w:color="auto"/>
            <w:bottom w:val="none" w:sz="0" w:space="0" w:color="auto"/>
            <w:right w:val="none" w:sz="0" w:space="0" w:color="auto"/>
          </w:divBdr>
          <w:divsChild>
            <w:div w:id="4581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4284">
      <w:bodyDiv w:val="1"/>
      <w:marLeft w:val="0"/>
      <w:marRight w:val="0"/>
      <w:marTop w:val="0"/>
      <w:marBottom w:val="0"/>
      <w:divBdr>
        <w:top w:val="none" w:sz="0" w:space="0" w:color="auto"/>
        <w:left w:val="none" w:sz="0" w:space="0" w:color="auto"/>
        <w:bottom w:val="none" w:sz="0" w:space="0" w:color="auto"/>
        <w:right w:val="none" w:sz="0" w:space="0" w:color="auto"/>
      </w:divBdr>
    </w:div>
    <w:div w:id="1806775247">
      <w:bodyDiv w:val="1"/>
      <w:marLeft w:val="0"/>
      <w:marRight w:val="0"/>
      <w:marTop w:val="0"/>
      <w:marBottom w:val="0"/>
      <w:divBdr>
        <w:top w:val="none" w:sz="0" w:space="0" w:color="auto"/>
        <w:left w:val="none" w:sz="0" w:space="0" w:color="auto"/>
        <w:bottom w:val="none" w:sz="0" w:space="0" w:color="auto"/>
        <w:right w:val="none" w:sz="0" w:space="0" w:color="auto"/>
      </w:divBdr>
    </w:div>
    <w:div w:id="1806921847">
      <w:bodyDiv w:val="1"/>
      <w:marLeft w:val="0"/>
      <w:marRight w:val="0"/>
      <w:marTop w:val="0"/>
      <w:marBottom w:val="0"/>
      <w:divBdr>
        <w:top w:val="none" w:sz="0" w:space="0" w:color="auto"/>
        <w:left w:val="none" w:sz="0" w:space="0" w:color="auto"/>
        <w:bottom w:val="none" w:sz="0" w:space="0" w:color="auto"/>
        <w:right w:val="none" w:sz="0" w:space="0" w:color="auto"/>
      </w:divBdr>
    </w:div>
    <w:div w:id="1810319763">
      <w:bodyDiv w:val="1"/>
      <w:marLeft w:val="0"/>
      <w:marRight w:val="0"/>
      <w:marTop w:val="0"/>
      <w:marBottom w:val="0"/>
      <w:divBdr>
        <w:top w:val="none" w:sz="0" w:space="0" w:color="auto"/>
        <w:left w:val="none" w:sz="0" w:space="0" w:color="auto"/>
        <w:bottom w:val="none" w:sz="0" w:space="0" w:color="auto"/>
        <w:right w:val="none" w:sz="0" w:space="0" w:color="auto"/>
      </w:divBdr>
    </w:div>
    <w:div w:id="1810511276">
      <w:bodyDiv w:val="1"/>
      <w:marLeft w:val="0"/>
      <w:marRight w:val="0"/>
      <w:marTop w:val="0"/>
      <w:marBottom w:val="0"/>
      <w:divBdr>
        <w:top w:val="none" w:sz="0" w:space="0" w:color="auto"/>
        <w:left w:val="none" w:sz="0" w:space="0" w:color="auto"/>
        <w:bottom w:val="none" w:sz="0" w:space="0" w:color="auto"/>
        <w:right w:val="none" w:sz="0" w:space="0" w:color="auto"/>
      </w:divBdr>
    </w:div>
    <w:div w:id="1811166559">
      <w:bodyDiv w:val="1"/>
      <w:marLeft w:val="0"/>
      <w:marRight w:val="0"/>
      <w:marTop w:val="0"/>
      <w:marBottom w:val="0"/>
      <w:divBdr>
        <w:top w:val="none" w:sz="0" w:space="0" w:color="auto"/>
        <w:left w:val="none" w:sz="0" w:space="0" w:color="auto"/>
        <w:bottom w:val="none" w:sz="0" w:space="0" w:color="auto"/>
        <w:right w:val="none" w:sz="0" w:space="0" w:color="auto"/>
      </w:divBdr>
    </w:div>
    <w:div w:id="1811315307">
      <w:bodyDiv w:val="1"/>
      <w:marLeft w:val="0"/>
      <w:marRight w:val="0"/>
      <w:marTop w:val="0"/>
      <w:marBottom w:val="0"/>
      <w:divBdr>
        <w:top w:val="none" w:sz="0" w:space="0" w:color="auto"/>
        <w:left w:val="none" w:sz="0" w:space="0" w:color="auto"/>
        <w:bottom w:val="none" w:sz="0" w:space="0" w:color="auto"/>
        <w:right w:val="none" w:sz="0" w:space="0" w:color="auto"/>
      </w:divBdr>
    </w:div>
    <w:div w:id="1811942766">
      <w:bodyDiv w:val="1"/>
      <w:marLeft w:val="0"/>
      <w:marRight w:val="0"/>
      <w:marTop w:val="0"/>
      <w:marBottom w:val="0"/>
      <w:divBdr>
        <w:top w:val="none" w:sz="0" w:space="0" w:color="auto"/>
        <w:left w:val="none" w:sz="0" w:space="0" w:color="auto"/>
        <w:bottom w:val="none" w:sz="0" w:space="0" w:color="auto"/>
        <w:right w:val="none" w:sz="0" w:space="0" w:color="auto"/>
      </w:divBdr>
    </w:div>
    <w:div w:id="1815178003">
      <w:bodyDiv w:val="1"/>
      <w:marLeft w:val="0"/>
      <w:marRight w:val="0"/>
      <w:marTop w:val="0"/>
      <w:marBottom w:val="0"/>
      <w:divBdr>
        <w:top w:val="none" w:sz="0" w:space="0" w:color="auto"/>
        <w:left w:val="none" w:sz="0" w:space="0" w:color="auto"/>
        <w:bottom w:val="none" w:sz="0" w:space="0" w:color="auto"/>
        <w:right w:val="none" w:sz="0" w:space="0" w:color="auto"/>
      </w:divBdr>
    </w:div>
    <w:div w:id="1819418259">
      <w:bodyDiv w:val="1"/>
      <w:marLeft w:val="0"/>
      <w:marRight w:val="0"/>
      <w:marTop w:val="0"/>
      <w:marBottom w:val="0"/>
      <w:divBdr>
        <w:top w:val="none" w:sz="0" w:space="0" w:color="auto"/>
        <w:left w:val="none" w:sz="0" w:space="0" w:color="auto"/>
        <w:bottom w:val="none" w:sz="0" w:space="0" w:color="auto"/>
        <w:right w:val="none" w:sz="0" w:space="0" w:color="auto"/>
      </w:divBdr>
    </w:div>
    <w:div w:id="1820227996">
      <w:bodyDiv w:val="1"/>
      <w:marLeft w:val="0"/>
      <w:marRight w:val="0"/>
      <w:marTop w:val="0"/>
      <w:marBottom w:val="0"/>
      <w:divBdr>
        <w:top w:val="none" w:sz="0" w:space="0" w:color="auto"/>
        <w:left w:val="none" w:sz="0" w:space="0" w:color="auto"/>
        <w:bottom w:val="none" w:sz="0" w:space="0" w:color="auto"/>
        <w:right w:val="none" w:sz="0" w:space="0" w:color="auto"/>
      </w:divBdr>
    </w:div>
    <w:div w:id="1821581882">
      <w:bodyDiv w:val="1"/>
      <w:marLeft w:val="0"/>
      <w:marRight w:val="0"/>
      <w:marTop w:val="0"/>
      <w:marBottom w:val="0"/>
      <w:divBdr>
        <w:top w:val="none" w:sz="0" w:space="0" w:color="auto"/>
        <w:left w:val="none" w:sz="0" w:space="0" w:color="auto"/>
        <w:bottom w:val="none" w:sz="0" w:space="0" w:color="auto"/>
        <w:right w:val="none" w:sz="0" w:space="0" w:color="auto"/>
      </w:divBdr>
    </w:div>
    <w:div w:id="1825779401">
      <w:bodyDiv w:val="1"/>
      <w:marLeft w:val="0"/>
      <w:marRight w:val="0"/>
      <w:marTop w:val="0"/>
      <w:marBottom w:val="0"/>
      <w:divBdr>
        <w:top w:val="none" w:sz="0" w:space="0" w:color="auto"/>
        <w:left w:val="none" w:sz="0" w:space="0" w:color="auto"/>
        <w:bottom w:val="none" w:sz="0" w:space="0" w:color="auto"/>
        <w:right w:val="none" w:sz="0" w:space="0" w:color="auto"/>
      </w:divBdr>
    </w:div>
    <w:div w:id="1829321438">
      <w:bodyDiv w:val="1"/>
      <w:marLeft w:val="0"/>
      <w:marRight w:val="0"/>
      <w:marTop w:val="0"/>
      <w:marBottom w:val="0"/>
      <w:divBdr>
        <w:top w:val="none" w:sz="0" w:space="0" w:color="auto"/>
        <w:left w:val="none" w:sz="0" w:space="0" w:color="auto"/>
        <w:bottom w:val="none" w:sz="0" w:space="0" w:color="auto"/>
        <w:right w:val="none" w:sz="0" w:space="0" w:color="auto"/>
      </w:divBdr>
    </w:div>
    <w:div w:id="1832134746">
      <w:bodyDiv w:val="1"/>
      <w:marLeft w:val="0"/>
      <w:marRight w:val="0"/>
      <w:marTop w:val="0"/>
      <w:marBottom w:val="0"/>
      <w:divBdr>
        <w:top w:val="none" w:sz="0" w:space="0" w:color="auto"/>
        <w:left w:val="none" w:sz="0" w:space="0" w:color="auto"/>
        <w:bottom w:val="none" w:sz="0" w:space="0" w:color="auto"/>
        <w:right w:val="none" w:sz="0" w:space="0" w:color="auto"/>
      </w:divBdr>
    </w:div>
    <w:div w:id="1833132164">
      <w:bodyDiv w:val="1"/>
      <w:marLeft w:val="0"/>
      <w:marRight w:val="0"/>
      <w:marTop w:val="0"/>
      <w:marBottom w:val="0"/>
      <w:divBdr>
        <w:top w:val="none" w:sz="0" w:space="0" w:color="auto"/>
        <w:left w:val="none" w:sz="0" w:space="0" w:color="auto"/>
        <w:bottom w:val="none" w:sz="0" w:space="0" w:color="auto"/>
        <w:right w:val="none" w:sz="0" w:space="0" w:color="auto"/>
      </w:divBdr>
    </w:div>
    <w:div w:id="1837307683">
      <w:bodyDiv w:val="1"/>
      <w:marLeft w:val="0"/>
      <w:marRight w:val="0"/>
      <w:marTop w:val="0"/>
      <w:marBottom w:val="0"/>
      <w:divBdr>
        <w:top w:val="none" w:sz="0" w:space="0" w:color="auto"/>
        <w:left w:val="none" w:sz="0" w:space="0" w:color="auto"/>
        <w:bottom w:val="none" w:sz="0" w:space="0" w:color="auto"/>
        <w:right w:val="none" w:sz="0" w:space="0" w:color="auto"/>
      </w:divBdr>
    </w:div>
    <w:div w:id="1838761808">
      <w:bodyDiv w:val="1"/>
      <w:marLeft w:val="0"/>
      <w:marRight w:val="0"/>
      <w:marTop w:val="0"/>
      <w:marBottom w:val="0"/>
      <w:divBdr>
        <w:top w:val="none" w:sz="0" w:space="0" w:color="auto"/>
        <w:left w:val="none" w:sz="0" w:space="0" w:color="auto"/>
        <w:bottom w:val="none" w:sz="0" w:space="0" w:color="auto"/>
        <w:right w:val="none" w:sz="0" w:space="0" w:color="auto"/>
      </w:divBdr>
    </w:div>
    <w:div w:id="1840533744">
      <w:bodyDiv w:val="1"/>
      <w:marLeft w:val="0"/>
      <w:marRight w:val="0"/>
      <w:marTop w:val="0"/>
      <w:marBottom w:val="0"/>
      <w:divBdr>
        <w:top w:val="none" w:sz="0" w:space="0" w:color="auto"/>
        <w:left w:val="none" w:sz="0" w:space="0" w:color="auto"/>
        <w:bottom w:val="none" w:sz="0" w:space="0" w:color="auto"/>
        <w:right w:val="none" w:sz="0" w:space="0" w:color="auto"/>
      </w:divBdr>
    </w:div>
    <w:div w:id="1841458388">
      <w:bodyDiv w:val="1"/>
      <w:marLeft w:val="0"/>
      <w:marRight w:val="0"/>
      <w:marTop w:val="0"/>
      <w:marBottom w:val="0"/>
      <w:divBdr>
        <w:top w:val="none" w:sz="0" w:space="0" w:color="auto"/>
        <w:left w:val="none" w:sz="0" w:space="0" w:color="auto"/>
        <w:bottom w:val="none" w:sz="0" w:space="0" w:color="auto"/>
        <w:right w:val="none" w:sz="0" w:space="0" w:color="auto"/>
      </w:divBdr>
    </w:div>
    <w:div w:id="1844471514">
      <w:bodyDiv w:val="1"/>
      <w:marLeft w:val="0"/>
      <w:marRight w:val="0"/>
      <w:marTop w:val="0"/>
      <w:marBottom w:val="0"/>
      <w:divBdr>
        <w:top w:val="none" w:sz="0" w:space="0" w:color="auto"/>
        <w:left w:val="none" w:sz="0" w:space="0" w:color="auto"/>
        <w:bottom w:val="none" w:sz="0" w:space="0" w:color="auto"/>
        <w:right w:val="none" w:sz="0" w:space="0" w:color="auto"/>
      </w:divBdr>
    </w:div>
    <w:div w:id="1844852954">
      <w:bodyDiv w:val="1"/>
      <w:marLeft w:val="0"/>
      <w:marRight w:val="0"/>
      <w:marTop w:val="0"/>
      <w:marBottom w:val="0"/>
      <w:divBdr>
        <w:top w:val="none" w:sz="0" w:space="0" w:color="auto"/>
        <w:left w:val="none" w:sz="0" w:space="0" w:color="auto"/>
        <w:bottom w:val="none" w:sz="0" w:space="0" w:color="auto"/>
        <w:right w:val="none" w:sz="0" w:space="0" w:color="auto"/>
      </w:divBdr>
    </w:div>
    <w:div w:id="1845431234">
      <w:bodyDiv w:val="1"/>
      <w:marLeft w:val="0"/>
      <w:marRight w:val="0"/>
      <w:marTop w:val="0"/>
      <w:marBottom w:val="0"/>
      <w:divBdr>
        <w:top w:val="none" w:sz="0" w:space="0" w:color="auto"/>
        <w:left w:val="none" w:sz="0" w:space="0" w:color="auto"/>
        <w:bottom w:val="none" w:sz="0" w:space="0" w:color="auto"/>
        <w:right w:val="none" w:sz="0" w:space="0" w:color="auto"/>
      </w:divBdr>
    </w:div>
    <w:div w:id="1847093299">
      <w:bodyDiv w:val="1"/>
      <w:marLeft w:val="0"/>
      <w:marRight w:val="0"/>
      <w:marTop w:val="0"/>
      <w:marBottom w:val="0"/>
      <w:divBdr>
        <w:top w:val="none" w:sz="0" w:space="0" w:color="auto"/>
        <w:left w:val="none" w:sz="0" w:space="0" w:color="auto"/>
        <w:bottom w:val="none" w:sz="0" w:space="0" w:color="auto"/>
        <w:right w:val="none" w:sz="0" w:space="0" w:color="auto"/>
      </w:divBdr>
    </w:div>
    <w:div w:id="1848327296">
      <w:bodyDiv w:val="1"/>
      <w:marLeft w:val="0"/>
      <w:marRight w:val="0"/>
      <w:marTop w:val="0"/>
      <w:marBottom w:val="0"/>
      <w:divBdr>
        <w:top w:val="none" w:sz="0" w:space="0" w:color="auto"/>
        <w:left w:val="none" w:sz="0" w:space="0" w:color="auto"/>
        <w:bottom w:val="none" w:sz="0" w:space="0" w:color="auto"/>
        <w:right w:val="none" w:sz="0" w:space="0" w:color="auto"/>
      </w:divBdr>
    </w:div>
    <w:div w:id="1855416150">
      <w:bodyDiv w:val="1"/>
      <w:marLeft w:val="0"/>
      <w:marRight w:val="0"/>
      <w:marTop w:val="0"/>
      <w:marBottom w:val="0"/>
      <w:divBdr>
        <w:top w:val="none" w:sz="0" w:space="0" w:color="auto"/>
        <w:left w:val="none" w:sz="0" w:space="0" w:color="auto"/>
        <w:bottom w:val="none" w:sz="0" w:space="0" w:color="auto"/>
        <w:right w:val="none" w:sz="0" w:space="0" w:color="auto"/>
      </w:divBdr>
    </w:div>
    <w:div w:id="1861311824">
      <w:bodyDiv w:val="1"/>
      <w:marLeft w:val="0"/>
      <w:marRight w:val="0"/>
      <w:marTop w:val="0"/>
      <w:marBottom w:val="0"/>
      <w:divBdr>
        <w:top w:val="none" w:sz="0" w:space="0" w:color="auto"/>
        <w:left w:val="none" w:sz="0" w:space="0" w:color="auto"/>
        <w:bottom w:val="none" w:sz="0" w:space="0" w:color="auto"/>
        <w:right w:val="none" w:sz="0" w:space="0" w:color="auto"/>
      </w:divBdr>
      <w:divsChild>
        <w:div w:id="216280544">
          <w:marLeft w:val="0"/>
          <w:marRight w:val="0"/>
          <w:marTop w:val="0"/>
          <w:marBottom w:val="225"/>
          <w:divBdr>
            <w:top w:val="single" w:sz="6" w:space="0" w:color="E7E7E7"/>
            <w:left w:val="single" w:sz="6" w:space="0" w:color="E7E7E7"/>
            <w:bottom w:val="single" w:sz="6" w:space="0" w:color="E7E7E7"/>
            <w:right w:val="single" w:sz="6" w:space="0" w:color="E7E7E7"/>
          </w:divBdr>
          <w:divsChild>
            <w:div w:id="1973440274">
              <w:marLeft w:val="0"/>
              <w:marRight w:val="0"/>
              <w:marTop w:val="0"/>
              <w:marBottom w:val="0"/>
              <w:divBdr>
                <w:top w:val="none" w:sz="0" w:space="0" w:color="auto"/>
                <w:left w:val="none" w:sz="0" w:space="0" w:color="auto"/>
                <w:bottom w:val="none" w:sz="0" w:space="0" w:color="auto"/>
                <w:right w:val="none" w:sz="0" w:space="0" w:color="auto"/>
              </w:divBdr>
              <w:divsChild>
                <w:div w:id="325212436">
                  <w:marLeft w:val="0"/>
                  <w:marRight w:val="0"/>
                  <w:marTop w:val="0"/>
                  <w:marBottom w:val="0"/>
                  <w:divBdr>
                    <w:top w:val="none" w:sz="0" w:space="0" w:color="auto"/>
                    <w:left w:val="none" w:sz="0" w:space="0" w:color="auto"/>
                    <w:bottom w:val="none" w:sz="0" w:space="0" w:color="auto"/>
                    <w:right w:val="none" w:sz="0" w:space="0" w:color="auto"/>
                  </w:divBdr>
                  <w:divsChild>
                    <w:div w:id="1448811522">
                      <w:marLeft w:val="0"/>
                      <w:marRight w:val="0"/>
                      <w:marTop w:val="0"/>
                      <w:marBottom w:val="0"/>
                      <w:divBdr>
                        <w:top w:val="none" w:sz="0" w:space="0" w:color="auto"/>
                        <w:left w:val="none" w:sz="0" w:space="0" w:color="auto"/>
                        <w:bottom w:val="none" w:sz="0" w:space="0" w:color="auto"/>
                        <w:right w:val="none" w:sz="0" w:space="0" w:color="auto"/>
                      </w:divBdr>
                      <w:divsChild>
                        <w:div w:id="14073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7350">
      <w:bodyDiv w:val="1"/>
      <w:marLeft w:val="0"/>
      <w:marRight w:val="0"/>
      <w:marTop w:val="0"/>
      <w:marBottom w:val="0"/>
      <w:divBdr>
        <w:top w:val="none" w:sz="0" w:space="0" w:color="auto"/>
        <w:left w:val="none" w:sz="0" w:space="0" w:color="auto"/>
        <w:bottom w:val="none" w:sz="0" w:space="0" w:color="auto"/>
        <w:right w:val="none" w:sz="0" w:space="0" w:color="auto"/>
      </w:divBdr>
    </w:div>
    <w:div w:id="1864440841">
      <w:bodyDiv w:val="1"/>
      <w:marLeft w:val="0"/>
      <w:marRight w:val="0"/>
      <w:marTop w:val="0"/>
      <w:marBottom w:val="0"/>
      <w:divBdr>
        <w:top w:val="none" w:sz="0" w:space="0" w:color="auto"/>
        <w:left w:val="none" w:sz="0" w:space="0" w:color="auto"/>
        <w:bottom w:val="none" w:sz="0" w:space="0" w:color="auto"/>
        <w:right w:val="none" w:sz="0" w:space="0" w:color="auto"/>
      </w:divBdr>
    </w:div>
    <w:div w:id="1867255192">
      <w:bodyDiv w:val="1"/>
      <w:marLeft w:val="0"/>
      <w:marRight w:val="0"/>
      <w:marTop w:val="0"/>
      <w:marBottom w:val="0"/>
      <w:divBdr>
        <w:top w:val="none" w:sz="0" w:space="0" w:color="auto"/>
        <w:left w:val="none" w:sz="0" w:space="0" w:color="auto"/>
        <w:bottom w:val="none" w:sz="0" w:space="0" w:color="auto"/>
        <w:right w:val="none" w:sz="0" w:space="0" w:color="auto"/>
      </w:divBdr>
    </w:div>
    <w:div w:id="1877035723">
      <w:bodyDiv w:val="1"/>
      <w:marLeft w:val="0"/>
      <w:marRight w:val="0"/>
      <w:marTop w:val="0"/>
      <w:marBottom w:val="0"/>
      <w:divBdr>
        <w:top w:val="none" w:sz="0" w:space="0" w:color="auto"/>
        <w:left w:val="none" w:sz="0" w:space="0" w:color="auto"/>
        <w:bottom w:val="none" w:sz="0" w:space="0" w:color="auto"/>
        <w:right w:val="none" w:sz="0" w:space="0" w:color="auto"/>
      </w:divBdr>
    </w:div>
    <w:div w:id="1881745061">
      <w:bodyDiv w:val="1"/>
      <w:marLeft w:val="0"/>
      <w:marRight w:val="0"/>
      <w:marTop w:val="0"/>
      <w:marBottom w:val="0"/>
      <w:divBdr>
        <w:top w:val="none" w:sz="0" w:space="0" w:color="auto"/>
        <w:left w:val="none" w:sz="0" w:space="0" w:color="auto"/>
        <w:bottom w:val="none" w:sz="0" w:space="0" w:color="auto"/>
        <w:right w:val="none" w:sz="0" w:space="0" w:color="auto"/>
      </w:divBdr>
      <w:divsChild>
        <w:div w:id="99911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18574">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884947421">
      <w:bodyDiv w:val="1"/>
      <w:marLeft w:val="0"/>
      <w:marRight w:val="0"/>
      <w:marTop w:val="0"/>
      <w:marBottom w:val="0"/>
      <w:divBdr>
        <w:top w:val="none" w:sz="0" w:space="0" w:color="auto"/>
        <w:left w:val="none" w:sz="0" w:space="0" w:color="auto"/>
        <w:bottom w:val="none" w:sz="0" w:space="0" w:color="auto"/>
        <w:right w:val="none" w:sz="0" w:space="0" w:color="auto"/>
      </w:divBdr>
    </w:div>
    <w:div w:id="1885024795">
      <w:bodyDiv w:val="1"/>
      <w:marLeft w:val="0"/>
      <w:marRight w:val="0"/>
      <w:marTop w:val="0"/>
      <w:marBottom w:val="0"/>
      <w:divBdr>
        <w:top w:val="none" w:sz="0" w:space="0" w:color="auto"/>
        <w:left w:val="none" w:sz="0" w:space="0" w:color="auto"/>
        <w:bottom w:val="none" w:sz="0" w:space="0" w:color="auto"/>
        <w:right w:val="none" w:sz="0" w:space="0" w:color="auto"/>
      </w:divBdr>
    </w:div>
    <w:div w:id="1888757868">
      <w:bodyDiv w:val="1"/>
      <w:marLeft w:val="0"/>
      <w:marRight w:val="0"/>
      <w:marTop w:val="0"/>
      <w:marBottom w:val="0"/>
      <w:divBdr>
        <w:top w:val="none" w:sz="0" w:space="0" w:color="auto"/>
        <w:left w:val="none" w:sz="0" w:space="0" w:color="auto"/>
        <w:bottom w:val="none" w:sz="0" w:space="0" w:color="auto"/>
        <w:right w:val="none" w:sz="0" w:space="0" w:color="auto"/>
      </w:divBdr>
    </w:div>
    <w:div w:id="1890145951">
      <w:bodyDiv w:val="1"/>
      <w:marLeft w:val="0"/>
      <w:marRight w:val="0"/>
      <w:marTop w:val="0"/>
      <w:marBottom w:val="0"/>
      <w:divBdr>
        <w:top w:val="none" w:sz="0" w:space="0" w:color="auto"/>
        <w:left w:val="none" w:sz="0" w:space="0" w:color="auto"/>
        <w:bottom w:val="none" w:sz="0" w:space="0" w:color="auto"/>
        <w:right w:val="none" w:sz="0" w:space="0" w:color="auto"/>
      </w:divBdr>
    </w:div>
    <w:div w:id="1894265160">
      <w:bodyDiv w:val="1"/>
      <w:marLeft w:val="0"/>
      <w:marRight w:val="0"/>
      <w:marTop w:val="0"/>
      <w:marBottom w:val="0"/>
      <w:divBdr>
        <w:top w:val="none" w:sz="0" w:space="0" w:color="auto"/>
        <w:left w:val="none" w:sz="0" w:space="0" w:color="auto"/>
        <w:bottom w:val="none" w:sz="0" w:space="0" w:color="auto"/>
        <w:right w:val="none" w:sz="0" w:space="0" w:color="auto"/>
      </w:divBdr>
    </w:div>
    <w:div w:id="1896358098">
      <w:bodyDiv w:val="1"/>
      <w:marLeft w:val="0"/>
      <w:marRight w:val="0"/>
      <w:marTop w:val="0"/>
      <w:marBottom w:val="0"/>
      <w:divBdr>
        <w:top w:val="none" w:sz="0" w:space="0" w:color="auto"/>
        <w:left w:val="none" w:sz="0" w:space="0" w:color="auto"/>
        <w:bottom w:val="none" w:sz="0" w:space="0" w:color="auto"/>
        <w:right w:val="none" w:sz="0" w:space="0" w:color="auto"/>
      </w:divBdr>
    </w:div>
    <w:div w:id="1896551049">
      <w:bodyDiv w:val="1"/>
      <w:marLeft w:val="0"/>
      <w:marRight w:val="0"/>
      <w:marTop w:val="0"/>
      <w:marBottom w:val="0"/>
      <w:divBdr>
        <w:top w:val="none" w:sz="0" w:space="0" w:color="auto"/>
        <w:left w:val="none" w:sz="0" w:space="0" w:color="auto"/>
        <w:bottom w:val="none" w:sz="0" w:space="0" w:color="auto"/>
        <w:right w:val="none" w:sz="0" w:space="0" w:color="auto"/>
      </w:divBdr>
    </w:div>
    <w:div w:id="1899514651">
      <w:bodyDiv w:val="1"/>
      <w:marLeft w:val="0"/>
      <w:marRight w:val="0"/>
      <w:marTop w:val="0"/>
      <w:marBottom w:val="0"/>
      <w:divBdr>
        <w:top w:val="none" w:sz="0" w:space="0" w:color="auto"/>
        <w:left w:val="none" w:sz="0" w:space="0" w:color="auto"/>
        <w:bottom w:val="none" w:sz="0" w:space="0" w:color="auto"/>
        <w:right w:val="none" w:sz="0" w:space="0" w:color="auto"/>
      </w:divBdr>
    </w:div>
    <w:div w:id="1899703608">
      <w:bodyDiv w:val="1"/>
      <w:marLeft w:val="0"/>
      <w:marRight w:val="0"/>
      <w:marTop w:val="0"/>
      <w:marBottom w:val="0"/>
      <w:divBdr>
        <w:top w:val="none" w:sz="0" w:space="0" w:color="auto"/>
        <w:left w:val="none" w:sz="0" w:space="0" w:color="auto"/>
        <w:bottom w:val="none" w:sz="0" w:space="0" w:color="auto"/>
        <w:right w:val="none" w:sz="0" w:space="0" w:color="auto"/>
      </w:divBdr>
    </w:div>
    <w:div w:id="1910379790">
      <w:bodyDiv w:val="1"/>
      <w:marLeft w:val="0"/>
      <w:marRight w:val="0"/>
      <w:marTop w:val="0"/>
      <w:marBottom w:val="0"/>
      <w:divBdr>
        <w:top w:val="none" w:sz="0" w:space="0" w:color="auto"/>
        <w:left w:val="none" w:sz="0" w:space="0" w:color="auto"/>
        <w:bottom w:val="none" w:sz="0" w:space="0" w:color="auto"/>
        <w:right w:val="none" w:sz="0" w:space="0" w:color="auto"/>
      </w:divBdr>
    </w:div>
    <w:div w:id="1912423663">
      <w:bodyDiv w:val="1"/>
      <w:marLeft w:val="0"/>
      <w:marRight w:val="0"/>
      <w:marTop w:val="0"/>
      <w:marBottom w:val="0"/>
      <w:divBdr>
        <w:top w:val="none" w:sz="0" w:space="0" w:color="auto"/>
        <w:left w:val="none" w:sz="0" w:space="0" w:color="auto"/>
        <w:bottom w:val="none" w:sz="0" w:space="0" w:color="auto"/>
        <w:right w:val="none" w:sz="0" w:space="0" w:color="auto"/>
      </w:divBdr>
    </w:div>
    <w:div w:id="1913350451">
      <w:bodyDiv w:val="1"/>
      <w:marLeft w:val="0"/>
      <w:marRight w:val="0"/>
      <w:marTop w:val="0"/>
      <w:marBottom w:val="0"/>
      <w:divBdr>
        <w:top w:val="none" w:sz="0" w:space="0" w:color="auto"/>
        <w:left w:val="none" w:sz="0" w:space="0" w:color="auto"/>
        <w:bottom w:val="none" w:sz="0" w:space="0" w:color="auto"/>
        <w:right w:val="none" w:sz="0" w:space="0" w:color="auto"/>
      </w:divBdr>
      <w:divsChild>
        <w:div w:id="1373535344">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915359699">
      <w:bodyDiv w:val="1"/>
      <w:marLeft w:val="0"/>
      <w:marRight w:val="0"/>
      <w:marTop w:val="0"/>
      <w:marBottom w:val="0"/>
      <w:divBdr>
        <w:top w:val="none" w:sz="0" w:space="0" w:color="auto"/>
        <w:left w:val="none" w:sz="0" w:space="0" w:color="auto"/>
        <w:bottom w:val="none" w:sz="0" w:space="0" w:color="auto"/>
        <w:right w:val="none" w:sz="0" w:space="0" w:color="auto"/>
      </w:divBdr>
    </w:div>
    <w:div w:id="1916473678">
      <w:bodyDiv w:val="1"/>
      <w:marLeft w:val="0"/>
      <w:marRight w:val="0"/>
      <w:marTop w:val="0"/>
      <w:marBottom w:val="0"/>
      <w:divBdr>
        <w:top w:val="none" w:sz="0" w:space="0" w:color="auto"/>
        <w:left w:val="none" w:sz="0" w:space="0" w:color="auto"/>
        <w:bottom w:val="none" w:sz="0" w:space="0" w:color="auto"/>
        <w:right w:val="none" w:sz="0" w:space="0" w:color="auto"/>
      </w:divBdr>
    </w:div>
    <w:div w:id="1917011955">
      <w:bodyDiv w:val="1"/>
      <w:marLeft w:val="0"/>
      <w:marRight w:val="0"/>
      <w:marTop w:val="0"/>
      <w:marBottom w:val="0"/>
      <w:divBdr>
        <w:top w:val="none" w:sz="0" w:space="0" w:color="auto"/>
        <w:left w:val="none" w:sz="0" w:space="0" w:color="auto"/>
        <w:bottom w:val="none" w:sz="0" w:space="0" w:color="auto"/>
        <w:right w:val="none" w:sz="0" w:space="0" w:color="auto"/>
      </w:divBdr>
    </w:div>
    <w:div w:id="1922179677">
      <w:bodyDiv w:val="1"/>
      <w:marLeft w:val="0"/>
      <w:marRight w:val="0"/>
      <w:marTop w:val="0"/>
      <w:marBottom w:val="0"/>
      <w:divBdr>
        <w:top w:val="none" w:sz="0" w:space="0" w:color="auto"/>
        <w:left w:val="none" w:sz="0" w:space="0" w:color="auto"/>
        <w:bottom w:val="none" w:sz="0" w:space="0" w:color="auto"/>
        <w:right w:val="none" w:sz="0" w:space="0" w:color="auto"/>
      </w:divBdr>
    </w:div>
    <w:div w:id="1927499318">
      <w:bodyDiv w:val="1"/>
      <w:marLeft w:val="0"/>
      <w:marRight w:val="0"/>
      <w:marTop w:val="0"/>
      <w:marBottom w:val="0"/>
      <w:divBdr>
        <w:top w:val="none" w:sz="0" w:space="0" w:color="auto"/>
        <w:left w:val="none" w:sz="0" w:space="0" w:color="auto"/>
        <w:bottom w:val="none" w:sz="0" w:space="0" w:color="auto"/>
        <w:right w:val="none" w:sz="0" w:space="0" w:color="auto"/>
      </w:divBdr>
    </w:div>
    <w:div w:id="1930654169">
      <w:bodyDiv w:val="1"/>
      <w:marLeft w:val="0"/>
      <w:marRight w:val="0"/>
      <w:marTop w:val="0"/>
      <w:marBottom w:val="0"/>
      <w:divBdr>
        <w:top w:val="none" w:sz="0" w:space="0" w:color="auto"/>
        <w:left w:val="none" w:sz="0" w:space="0" w:color="auto"/>
        <w:bottom w:val="none" w:sz="0" w:space="0" w:color="auto"/>
        <w:right w:val="none" w:sz="0" w:space="0" w:color="auto"/>
      </w:divBdr>
    </w:div>
    <w:div w:id="1931159781">
      <w:bodyDiv w:val="1"/>
      <w:marLeft w:val="0"/>
      <w:marRight w:val="0"/>
      <w:marTop w:val="0"/>
      <w:marBottom w:val="0"/>
      <w:divBdr>
        <w:top w:val="none" w:sz="0" w:space="0" w:color="auto"/>
        <w:left w:val="none" w:sz="0" w:space="0" w:color="auto"/>
        <w:bottom w:val="none" w:sz="0" w:space="0" w:color="auto"/>
        <w:right w:val="none" w:sz="0" w:space="0" w:color="auto"/>
      </w:divBdr>
    </w:div>
    <w:div w:id="1933781282">
      <w:bodyDiv w:val="1"/>
      <w:marLeft w:val="0"/>
      <w:marRight w:val="0"/>
      <w:marTop w:val="0"/>
      <w:marBottom w:val="0"/>
      <w:divBdr>
        <w:top w:val="none" w:sz="0" w:space="0" w:color="auto"/>
        <w:left w:val="none" w:sz="0" w:space="0" w:color="auto"/>
        <w:bottom w:val="none" w:sz="0" w:space="0" w:color="auto"/>
        <w:right w:val="none" w:sz="0" w:space="0" w:color="auto"/>
      </w:divBdr>
    </w:div>
    <w:div w:id="1936088875">
      <w:bodyDiv w:val="1"/>
      <w:marLeft w:val="0"/>
      <w:marRight w:val="0"/>
      <w:marTop w:val="0"/>
      <w:marBottom w:val="0"/>
      <w:divBdr>
        <w:top w:val="none" w:sz="0" w:space="0" w:color="auto"/>
        <w:left w:val="none" w:sz="0" w:space="0" w:color="auto"/>
        <w:bottom w:val="none" w:sz="0" w:space="0" w:color="auto"/>
        <w:right w:val="none" w:sz="0" w:space="0" w:color="auto"/>
      </w:divBdr>
      <w:divsChild>
        <w:div w:id="993416480">
          <w:marLeft w:val="0"/>
          <w:marRight w:val="0"/>
          <w:marTop w:val="0"/>
          <w:marBottom w:val="375"/>
          <w:divBdr>
            <w:top w:val="none" w:sz="0" w:space="0" w:color="auto"/>
            <w:left w:val="none" w:sz="0" w:space="0" w:color="auto"/>
            <w:bottom w:val="none" w:sz="0" w:space="0" w:color="auto"/>
            <w:right w:val="none" w:sz="0" w:space="0" w:color="auto"/>
          </w:divBdr>
        </w:div>
        <w:div w:id="1239442422">
          <w:marLeft w:val="0"/>
          <w:marRight w:val="0"/>
          <w:marTop w:val="0"/>
          <w:marBottom w:val="375"/>
          <w:divBdr>
            <w:top w:val="none" w:sz="0" w:space="0" w:color="auto"/>
            <w:left w:val="none" w:sz="0" w:space="0" w:color="auto"/>
            <w:bottom w:val="none" w:sz="0" w:space="0" w:color="auto"/>
            <w:right w:val="none" w:sz="0" w:space="0" w:color="auto"/>
          </w:divBdr>
        </w:div>
      </w:divsChild>
    </w:div>
    <w:div w:id="1940290773">
      <w:bodyDiv w:val="1"/>
      <w:marLeft w:val="0"/>
      <w:marRight w:val="0"/>
      <w:marTop w:val="0"/>
      <w:marBottom w:val="0"/>
      <w:divBdr>
        <w:top w:val="none" w:sz="0" w:space="0" w:color="auto"/>
        <w:left w:val="none" w:sz="0" w:space="0" w:color="auto"/>
        <w:bottom w:val="none" w:sz="0" w:space="0" w:color="auto"/>
        <w:right w:val="none" w:sz="0" w:space="0" w:color="auto"/>
      </w:divBdr>
    </w:div>
    <w:div w:id="1940484139">
      <w:bodyDiv w:val="1"/>
      <w:marLeft w:val="0"/>
      <w:marRight w:val="0"/>
      <w:marTop w:val="0"/>
      <w:marBottom w:val="0"/>
      <w:divBdr>
        <w:top w:val="none" w:sz="0" w:space="0" w:color="auto"/>
        <w:left w:val="none" w:sz="0" w:space="0" w:color="auto"/>
        <w:bottom w:val="none" w:sz="0" w:space="0" w:color="auto"/>
        <w:right w:val="none" w:sz="0" w:space="0" w:color="auto"/>
      </w:divBdr>
    </w:div>
    <w:div w:id="1940986532">
      <w:bodyDiv w:val="1"/>
      <w:marLeft w:val="0"/>
      <w:marRight w:val="0"/>
      <w:marTop w:val="0"/>
      <w:marBottom w:val="0"/>
      <w:divBdr>
        <w:top w:val="none" w:sz="0" w:space="0" w:color="auto"/>
        <w:left w:val="none" w:sz="0" w:space="0" w:color="auto"/>
        <w:bottom w:val="none" w:sz="0" w:space="0" w:color="auto"/>
        <w:right w:val="none" w:sz="0" w:space="0" w:color="auto"/>
      </w:divBdr>
    </w:div>
    <w:div w:id="1942251539">
      <w:bodyDiv w:val="1"/>
      <w:marLeft w:val="0"/>
      <w:marRight w:val="0"/>
      <w:marTop w:val="0"/>
      <w:marBottom w:val="0"/>
      <w:divBdr>
        <w:top w:val="none" w:sz="0" w:space="0" w:color="auto"/>
        <w:left w:val="none" w:sz="0" w:space="0" w:color="auto"/>
        <w:bottom w:val="none" w:sz="0" w:space="0" w:color="auto"/>
        <w:right w:val="none" w:sz="0" w:space="0" w:color="auto"/>
      </w:divBdr>
    </w:div>
    <w:div w:id="1947883754">
      <w:bodyDiv w:val="1"/>
      <w:marLeft w:val="0"/>
      <w:marRight w:val="0"/>
      <w:marTop w:val="0"/>
      <w:marBottom w:val="0"/>
      <w:divBdr>
        <w:top w:val="none" w:sz="0" w:space="0" w:color="auto"/>
        <w:left w:val="none" w:sz="0" w:space="0" w:color="auto"/>
        <w:bottom w:val="none" w:sz="0" w:space="0" w:color="auto"/>
        <w:right w:val="none" w:sz="0" w:space="0" w:color="auto"/>
      </w:divBdr>
    </w:div>
    <w:div w:id="1949923845">
      <w:bodyDiv w:val="1"/>
      <w:marLeft w:val="0"/>
      <w:marRight w:val="0"/>
      <w:marTop w:val="0"/>
      <w:marBottom w:val="0"/>
      <w:divBdr>
        <w:top w:val="none" w:sz="0" w:space="0" w:color="auto"/>
        <w:left w:val="none" w:sz="0" w:space="0" w:color="auto"/>
        <w:bottom w:val="none" w:sz="0" w:space="0" w:color="auto"/>
        <w:right w:val="none" w:sz="0" w:space="0" w:color="auto"/>
      </w:divBdr>
    </w:div>
    <w:div w:id="1957327489">
      <w:bodyDiv w:val="1"/>
      <w:marLeft w:val="0"/>
      <w:marRight w:val="0"/>
      <w:marTop w:val="0"/>
      <w:marBottom w:val="0"/>
      <w:divBdr>
        <w:top w:val="none" w:sz="0" w:space="0" w:color="auto"/>
        <w:left w:val="none" w:sz="0" w:space="0" w:color="auto"/>
        <w:bottom w:val="none" w:sz="0" w:space="0" w:color="auto"/>
        <w:right w:val="none" w:sz="0" w:space="0" w:color="auto"/>
      </w:divBdr>
    </w:div>
    <w:div w:id="1959290270">
      <w:bodyDiv w:val="1"/>
      <w:marLeft w:val="0"/>
      <w:marRight w:val="0"/>
      <w:marTop w:val="0"/>
      <w:marBottom w:val="0"/>
      <w:divBdr>
        <w:top w:val="none" w:sz="0" w:space="0" w:color="auto"/>
        <w:left w:val="none" w:sz="0" w:space="0" w:color="auto"/>
        <w:bottom w:val="none" w:sz="0" w:space="0" w:color="auto"/>
        <w:right w:val="none" w:sz="0" w:space="0" w:color="auto"/>
      </w:divBdr>
    </w:div>
    <w:div w:id="1959947217">
      <w:bodyDiv w:val="1"/>
      <w:marLeft w:val="0"/>
      <w:marRight w:val="0"/>
      <w:marTop w:val="0"/>
      <w:marBottom w:val="0"/>
      <w:divBdr>
        <w:top w:val="none" w:sz="0" w:space="0" w:color="auto"/>
        <w:left w:val="none" w:sz="0" w:space="0" w:color="auto"/>
        <w:bottom w:val="none" w:sz="0" w:space="0" w:color="auto"/>
        <w:right w:val="none" w:sz="0" w:space="0" w:color="auto"/>
      </w:divBdr>
    </w:div>
    <w:div w:id="1965034219">
      <w:bodyDiv w:val="1"/>
      <w:marLeft w:val="0"/>
      <w:marRight w:val="0"/>
      <w:marTop w:val="0"/>
      <w:marBottom w:val="0"/>
      <w:divBdr>
        <w:top w:val="none" w:sz="0" w:space="0" w:color="auto"/>
        <w:left w:val="none" w:sz="0" w:space="0" w:color="auto"/>
        <w:bottom w:val="none" w:sz="0" w:space="0" w:color="auto"/>
        <w:right w:val="none" w:sz="0" w:space="0" w:color="auto"/>
      </w:divBdr>
    </w:div>
    <w:div w:id="1965116709">
      <w:bodyDiv w:val="1"/>
      <w:marLeft w:val="0"/>
      <w:marRight w:val="0"/>
      <w:marTop w:val="0"/>
      <w:marBottom w:val="0"/>
      <w:divBdr>
        <w:top w:val="none" w:sz="0" w:space="0" w:color="auto"/>
        <w:left w:val="none" w:sz="0" w:space="0" w:color="auto"/>
        <w:bottom w:val="none" w:sz="0" w:space="0" w:color="auto"/>
        <w:right w:val="none" w:sz="0" w:space="0" w:color="auto"/>
      </w:divBdr>
    </w:div>
    <w:div w:id="1970626270">
      <w:bodyDiv w:val="1"/>
      <w:marLeft w:val="0"/>
      <w:marRight w:val="0"/>
      <w:marTop w:val="0"/>
      <w:marBottom w:val="0"/>
      <w:divBdr>
        <w:top w:val="none" w:sz="0" w:space="0" w:color="auto"/>
        <w:left w:val="none" w:sz="0" w:space="0" w:color="auto"/>
        <w:bottom w:val="none" w:sz="0" w:space="0" w:color="auto"/>
        <w:right w:val="none" w:sz="0" w:space="0" w:color="auto"/>
      </w:divBdr>
    </w:div>
    <w:div w:id="1970627572">
      <w:bodyDiv w:val="1"/>
      <w:marLeft w:val="0"/>
      <w:marRight w:val="0"/>
      <w:marTop w:val="0"/>
      <w:marBottom w:val="0"/>
      <w:divBdr>
        <w:top w:val="none" w:sz="0" w:space="0" w:color="auto"/>
        <w:left w:val="none" w:sz="0" w:space="0" w:color="auto"/>
        <w:bottom w:val="none" w:sz="0" w:space="0" w:color="auto"/>
        <w:right w:val="none" w:sz="0" w:space="0" w:color="auto"/>
      </w:divBdr>
    </w:div>
    <w:div w:id="1974827619">
      <w:bodyDiv w:val="1"/>
      <w:marLeft w:val="0"/>
      <w:marRight w:val="0"/>
      <w:marTop w:val="0"/>
      <w:marBottom w:val="0"/>
      <w:divBdr>
        <w:top w:val="none" w:sz="0" w:space="0" w:color="auto"/>
        <w:left w:val="none" w:sz="0" w:space="0" w:color="auto"/>
        <w:bottom w:val="none" w:sz="0" w:space="0" w:color="auto"/>
        <w:right w:val="none" w:sz="0" w:space="0" w:color="auto"/>
      </w:divBdr>
    </w:div>
    <w:div w:id="1976375647">
      <w:bodyDiv w:val="1"/>
      <w:marLeft w:val="0"/>
      <w:marRight w:val="0"/>
      <w:marTop w:val="0"/>
      <w:marBottom w:val="0"/>
      <w:divBdr>
        <w:top w:val="none" w:sz="0" w:space="0" w:color="auto"/>
        <w:left w:val="none" w:sz="0" w:space="0" w:color="auto"/>
        <w:bottom w:val="none" w:sz="0" w:space="0" w:color="auto"/>
        <w:right w:val="none" w:sz="0" w:space="0" w:color="auto"/>
      </w:divBdr>
      <w:divsChild>
        <w:div w:id="619386521">
          <w:marLeft w:val="0"/>
          <w:marRight w:val="0"/>
          <w:marTop w:val="0"/>
          <w:marBottom w:val="387"/>
          <w:divBdr>
            <w:top w:val="none" w:sz="0" w:space="0" w:color="auto"/>
            <w:left w:val="none" w:sz="0" w:space="0" w:color="auto"/>
            <w:bottom w:val="none" w:sz="0" w:space="0" w:color="auto"/>
            <w:right w:val="none" w:sz="0" w:space="0" w:color="auto"/>
          </w:divBdr>
          <w:divsChild>
            <w:div w:id="20488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9356">
      <w:bodyDiv w:val="1"/>
      <w:marLeft w:val="0"/>
      <w:marRight w:val="0"/>
      <w:marTop w:val="0"/>
      <w:marBottom w:val="0"/>
      <w:divBdr>
        <w:top w:val="none" w:sz="0" w:space="0" w:color="auto"/>
        <w:left w:val="none" w:sz="0" w:space="0" w:color="auto"/>
        <w:bottom w:val="none" w:sz="0" w:space="0" w:color="auto"/>
        <w:right w:val="none" w:sz="0" w:space="0" w:color="auto"/>
      </w:divBdr>
    </w:div>
    <w:div w:id="1977101485">
      <w:bodyDiv w:val="1"/>
      <w:marLeft w:val="0"/>
      <w:marRight w:val="0"/>
      <w:marTop w:val="0"/>
      <w:marBottom w:val="0"/>
      <w:divBdr>
        <w:top w:val="none" w:sz="0" w:space="0" w:color="auto"/>
        <w:left w:val="none" w:sz="0" w:space="0" w:color="auto"/>
        <w:bottom w:val="none" w:sz="0" w:space="0" w:color="auto"/>
        <w:right w:val="none" w:sz="0" w:space="0" w:color="auto"/>
      </w:divBdr>
    </w:div>
    <w:div w:id="1981495729">
      <w:bodyDiv w:val="1"/>
      <w:marLeft w:val="0"/>
      <w:marRight w:val="0"/>
      <w:marTop w:val="0"/>
      <w:marBottom w:val="0"/>
      <w:divBdr>
        <w:top w:val="none" w:sz="0" w:space="0" w:color="auto"/>
        <w:left w:val="none" w:sz="0" w:space="0" w:color="auto"/>
        <w:bottom w:val="none" w:sz="0" w:space="0" w:color="auto"/>
        <w:right w:val="none" w:sz="0" w:space="0" w:color="auto"/>
      </w:divBdr>
      <w:divsChild>
        <w:div w:id="1270433056">
          <w:marLeft w:val="0"/>
          <w:marRight w:val="0"/>
          <w:marTop w:val="0"/>
          <w:marBottom w:val="0"/>
          <w:divBdr>
            <w:top w:val="none" w:sz="0" w:space="0" w:color="auto"/>
            <w:left w:val="none" w:sz="0" w:space="0" w:color="auto"/>
            <w:bottom w:val="none" w:sz="0" w:space="0" w:color="auto"/>
            <w:right w:val="none" w:sz="0" w:space="0" w:color="auto"/>
          </w:divBdr>
        </w:div>
      </w:divsChild>
    </w:div>
    <w:div w:id="1981644114">
      <w:bodyDiv w:val="1"/>
      <w:marLeft w:val="0"/>
      <w:marRight w:val="0"/>
      <w:marTop w:val="0"/>
      <w:marBottom w:val="0"/>
      <w:divBdr>
        <w:top w:val="none" w:sz="0" w:space="0" w:color="auto"/>
        <w:left w:val="none" w:sz="0" w:space="0" w:color="auto"/>
        <w:bottom w:val="none" w:sz="0" w:space="0" w:color="auto"/>
        <w:right w:val="none" w:sz="0" w:space="0" w:color="auto"/>
      </w:divBdr>
    </w:div>
    <w:div w:id="1981760103">
      <w:bodyDiv w:val="1"/>
      <w:marLeft w:val="0"/>
      <w:marRight w:val="0"/>
      <w:marTop w:val="0"/>
      <w:marBottom w:val="0"/>
      <w:divBdr>
        <w:top w:val="none" w:sz="0" w:space="0" w:color="auto"/>
        <w:left w:val="none" w:sz="0" w:space="0" w:color="auto"/>
        <w:bottom w:val="none" w:sz="0" w:space="0" w:color="auto"/>
        <w:right w:val="none" w:sz="0" w:space="0" w:color="auto"/>
      </w:divBdr>
    </w:div>
    <w:div w:id="1982031843">
      <w:bodyDiv w:val="1"/>
      <w:marLeft w:val="0"/>
      <w:marRight w:val="0"/>
      <w:marTop w:val="0"/>
      <w:marBottom w:val="0"/>
      <w:divBdr>
        <w:top w:val="none" w:sz="0" w:space="0" w:color="auto"/>
        <w:left w:val="none" w:sz="0" w:space="0" w:color="auto"/>
        <w:bottom w:val="none" w:sz="0" w:space="0" w:color="auto"/>
        <w:right w:val="none" w:sz="0" w:space="0" w:color="auto"/>
      </w:divBdr>
    </w:div>
    <w:div w:id="1982733295">
      <w:bodyDiv w:val="1"/>
      <w:marLeft w:val="0"/>
      <w:marRight w:val="0"/>
      <w:marTop w:val="0"/>
      <w:marBottom w:val="0"/>
      <w:divBdr>
        <w:top w:val="none" w:sz="0" w:space="0" w:color="auto"/>
        <w:left w:val="none" w:sz="0" w:space="0" w:color="auto"/>
        <w:bottom w:val="none" w:sz="0" w:space="0" w:color="auto"/>
        <w:right w:val="none" w:sz="0" w:space="0" w:color="auto"/>
      </w:divBdr>
    </w:div>
    <w:div w:id="1984772381">
      <w:bodyDiv w:val="1"/>
      <w:marLeft w:val="0"/>
      <w:marRight w:val="0"/>
      <w:marTop w:val="0"/>
      <w:marBottom w:val="0"/>
      <w:divBdr>
        <w:top w:val="none" w:sz="0" w:space="0" w:color="auto"/>
        <w:left w:val="none" w:sz="0" w:space="0" w:color="auto"/>
        <w:bottom w:val="none" w:sz="0" w:space="0" w:color="auto"/>
        <w:right w:val="none" w:sz="0" w:space="0" w:color="auto"/>
      </w:divBdr>
    </w:div>
    <w:div w:id="1987196531">
      <w:bodyDiv w:val="1"/>
      <w:marLeft w:val="0"/>
      <w:marRight w:val="0"/>
      <w:marTop w:val="0"/>
      <w:marBottom w:val="0"/>
      <w:divBdr>
        <w:top w:val="none" w:sz="0" w:space="0" w:color="auto"/>
        <w:left w:val="none" w:sz="0" w:space="0" w:color="auto"/>
        <w:bottom w:val="none" w:sz="0" w:space="0" w:color="auto"/>
        <w:right w:val="none" w:sz="0" w:space="0" w:color="auto"/>
      </w:divBdr>
    </w:div>
    <w:div w:id="1987583936">
      <w:bodyDiv w:val="1"/>
      <w:marLeft w:val="0"/>
      <w:marRight w:val="0"/>
      <w:marTop w:val="0"/>
      <w:marBottom w:val="0"/>
      <w:divBdr>
        <w:top w:val="none" w:sz="0" w:space="0" w:color="auto"/>
        <w:left w:val="none" w:sz="0" w:space="0" w:color="auto"/>
        <w:bottom w:val="none" w:sz="0" w:space="0" w:color="auto"/>
        <w:right w:val="none" w:sz="0" w:space="0" w:color="auto"/>
      </w:divBdr>
    </w:div>
    <w:div w:id="1992564482">
      <w:bodyDiv w:val="1"/>
      <w:marLeft w:val="0"/>
      <w:marRight w:val="0"/>
      <w:marTop w:val="0"/>
      <w:marBottom w:val="0"/>
      <w:divBdr>
        <w:top w:val="none" w:sz="0" w:space="0" w:color="auto"/>
        <w:left w:val="none" w:sz="0" w:space="0" w:color="auto"/>
        <w:bottom w:val="none" w:sz="0" w:space="0" w:color="auto"/>
        <w:right w:val="none" w:sz="0" w:space="0" w:color="auto"/>
      </w:divBdr>
    </w:div>
    <w:div w:id="1994530497">
      <w:bodyDiv w:val="1"/>
      <w:marLeft w:val="0"/>
      <w:marRight w:val="0"/>
      <w:marTop w:val="0"/>
      <w:marBottom w:val="0"/>
      <w:divBdr>
        <w:top w:val="none" w:sz="0" w:space="0" w:color="auto"/>
        <w:left w:val="none" w:sz="0" w:space="0" w:color="auto"/>
        <w:bottom w:val="none" w:sz="0" w:space="0" w:color="auto"/>
        <w:right w:val="none" w:sz="0" w:space="0" w:color="auto"/>
      </w:divBdr>
    </w:div>
    <w:div w:id="1994750438">
      <w:bodyDiv w:val="1"/>
      <w:marLeft w:val="0"/>
      <w:marRight w:val="0"/>
      <w:marTop w:val="0"/>
      <w:marBottom w:val="0"/>
      <w:divBdr>
        <w:top w:val="none" w:sz="0" w:space="0" w:color="auto"/>
        <w:left w:val="none" w:sz="0" w:space="0" w:color="auto"/>
        <w:bottom w:val="none" w:sz="0" w:space="0" w:color="auto"/>
        <w:right w:val="none" w:sz="0" w:space="0" w:color="auto"/>
      </w:divBdr>
    </w:div>
    <w:div w:id="1995714124">
      <w:bodyDiv w:val="1"/>
      <w:marLeft w:val="0"/>
      <w:marRight w:val="0"/>
      <w:marTop w:val="0"/>
      <w:marBottom w:val="0"/>
      <w:divBdr>
        <w:top w:val="none" w:sz="0" w:space="0" w:color="auto"/>
        <w:left w:val="none" w:sz="0" w:space="0" w:color="auto"/>
        <w:bottom w:val="none" w:sz="0" w:space="0" w:color="auto"/>
        <w:right w:val="none" w:sz="0" w:space="0" w:color="auto"/>
      </w:divBdr>
    </w:div>
    <w:div w:id="1997493000">
      <w:bodyDiv w:val="1"/>
      <w:marLeft w:val="0"/>
      <w:marRight w:val="0"/>
      <w:marTop w:val="0"/>
      <w:marBottom w:val="0"/>
      <w:divBdr>
        <w:top w:val="none" w:sz="0" w:space="0" w:color="auto"/>
        <w:left w:val="none" w:sz="0" w:space="0" w:color="auto"/>
        <w:bottom w:val="none" w:sz="0" w:space="0" w:color="auto"/>
        <w:right w:val="none" w:sz="0" w:space="0" w:color="auto"/>
      </w:divBdr>
    </w:div>
    <w:div w:id="1999309558">
      <w:bodyDiv w:val="1"/>
      <w:marLeft w:val="0"/>
      <w:marRight w:val="0"/>
      <w:marTop w:val="0"/>
      <w:marBottom w:val="0"/>
      <w:divBdr>
        <w:top w:val="none" w:sz="0" w:space="0" w:color="auto"/>
        <w:left w:val="none" w:sz="0" w:space="0" w:color="auto"/>
        <w:bottom w:val="none" w:sz="0" w:space="0" w:color="auto"/>
        <w:right w:val="none" w:sz="0" w:space="0" w:color="auto"/>
      </w:divBdr>
    </w:div>
    <w:div w:id="2000226540">
      <w:bodyDiv w:val="1"/>
      <w:marLeft w:val="0"/>
      <w:marRight w:val="0"/>
      <w:marTop w:val="0"/>
      <w:marBottom w:val="0"/>
      <w:divBdr>
        <w:top w:val="none" w:sz="0" w:space="0" w:color="auto"/>
        <w:left w:val="none" w:sz="0" w:space="0" w:color="auto"/>
        <w:bottom w:val="none" w:sz="0" w:space="0" w:color="auto"/>
        <w:right w:val="none" w:sz="0" w:space="0" w:color="auto"/>
      </w:divBdr>
    </w:div>
    <w:div w:id="2000383954">
      <w:bodyDiv w:val="1"/>
      <w:marLeft w:val="0"/>
      <w:marRight w:val="0"/>
      <w:marTop w:val="0"/>
      <w:marBottom w:val="0"/>
      <w:divBdr>
        <w:top w:val="none" w:sz="0" w:space="0" w:color="auto"/>
        <w:left w:val="none" w:sz="0" w:space="0" w:color="auto"/>
        <w:bottom w:val="none" w:sz="0" w:space="0" w:color="auto"/>
        <w:right w:val="none" w:sz="0" w:space="0" w:color="auto"/>
      </w:divBdr>
    </w:div>
    <w:div w:id="2003314350">
      <w:bodyDiv w:val="1"/>
      <w:marLeft w:val="0"/>
      <w:marRight w:val="0"/>
      <w:marTop w:val="0"/>
      <w:marBottom w:val="0"/>
      <w:divBdr>
        <w:top w:val="none" w:sz="0" w:space="0" w:color="auto"/>
        <w:left w:val="none" w:sz="0" w:space="0" w:color="auto"/>
        <w:bottom w:val="none" w:sz="0" w:space="0" w:color="auto"/>
        <w:right w:val="none" w:sz="0" w:space="0" w:color="auto"/>
      </w:divBdr>
      <w:divsChild>
        <w:div w:id="892232842">
          <w:marLeft w:val="0"/>
          <w:marRight w:val="0"/>
          <w:marTop w:val="0"/>
          <w:marBottom w:val="375"/>
          <w:divBdr>
            <w:top w:val="none" w:sz="0" w:space="0" w:color="auto"/>
            <w:left w:val="none" w:sz="0" w:space="0" w:color="auto"/>
            <w:bottom w:val="none" w:sz="0" w:space="0" w:color="auto"/>
            <w:right w:val="none" w:sz="0" w:space="0" w:color="auto"/>
          </w:divBdr>
        </w:div>
        <w:div w:id="403720757">
          <w:marLeft w:val="0"/>
          <w:marRight w:val="0"/>
          <w:marTop w:val="0"/>
          <w:marBottom w:val="375"/>
          <w:divBdr>
            <w:top w:val="none" w:sz="0" w:space="0" w:color="auto"/>
            <w:left w:val="none" w:sz="0" w:space="0" w:color="auto"/>
            <w:bottom w:val="none" w:sz="0" w:space="0" w:color="auto"/>
            <w:right w:val="none" w:sz="0" w:space="0" w:color="auto"/>
          </w:divBdr>
        </w:div>
      </w:divsChild>
    </w:div>
    <w:div w:id="2004157866">
      <w:bodyDiv w:val="1"/>
      <w:marLeft w:val="0"/>
      <w:marRight w:val="0"/>
      <w:marTop w:val="0"/>
      <w:marBottom w:val="0"/>
      <w:divBdr>
        <w:top w:val="none" w:sz="0" w:space="0" w:color="auto"/>
        <w:left w:val="none" w:sz="0" w:space="0" w:color="auto"/>
        <w:bottom w:val="none" w:sz="0" w:space="0" w:color="auto"/>
        <w:right w:val="none" w:sz="0" w:space="0" w:color="auto"/>
      </w:divBdr>
    </w:div>
    <w:div w:id="2004893087">
      <w:bodyDiv w:val="1"/>
      <w:marLeft w:val="0"/>
      <w:marRight w:val="0"/>
      <w:marTop w:val="0"/>
      <w:marBottom w:val="0"/>
      <w:divBdr>
        <w:top w:val="none" w:sz="0" w:space="0" w:color="auto"/>
        <w:left w:val="none" w:sz="0" w:space="0" w:color="auto"/>
        <w:bottom w:val="none" w:sz="0" w:space="0" w:color="auto"/>
        <w:right w:val="none" w:sz="0" w:space="0" w:color="auto"/>
      </w:divBdr>
    </w:div>
    <w:div w:id="2009480857">
      <w:bodyDiv w:val="1"/>
      <w:marLeft w:val="0"/>
      <w:marRight w:val="0"/>
      <w:marTop w:val="0"/>
      <w:marBottom w:val="0"/>
      <w:divBdr>
        <w:top w:val="none" w:sz="0" w:space="0" w:color="auto"/>
        <w:left w:val="none" w:sz="0" w:space="0" w:color="auto"/>
        <w:bottom w:val="none" w:sz="0" w:space="0" w:color="auto"/>
        <w:right w:val="none" w:sz="0" w:space="0" w:color="auto"/>
      </w:divBdr>
      <w:divsChild>
        <w:div w:id="17318365">
          <w:marLeft w:val="0"/>
          <w:marRight w:val="0"/>
          <w:marTop w:val="100"/>
          <w:marBottom w:val="100"/>
          <w:divBdr>
            <w:top w:val="none" w:sz="0" w:space="0" w:color="auto"/>
            <w:left w:val="none" w:sz="0" w:space="0" w:color="auto"/>
            <w:bottom w:val="none" w:sz="0" w:space="0" w:color="auto"/>
            <w:right w:val="none" w:sz="0" w:space="0" w:color="auto"/>
          </w:divBdr>
          <w:divsChild>
            <w:div w:id="811286009">
              <w:marLeft w:val="0"/>
              <w:marRight w:val="0"/>
              <w:marTop w:val="0"/>
              <w:marBottom w:val="0"/>
              <w:divBdr>
                <w:top w:val="none" w:sz="0" w:space="0" w:color="auto"/>
                <w:left w:val="none" w:sz="0" w:space="0" w:color="auto"/>
                <w:bottom w:val="none" w:sz="0" w:space="0" w:color="auto"/>
                <w:right w:val="none" w:sz="0" w:space="0" w:color="auto"/>
              </w:divBdr>
              <w:divsChild>
                <w:div w:id="10208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20050">
      <w:bodyDiv w:val="1"/>
      <w:marLeft w:val="0"/>
      <w:marRight w:val="0"/>
      <w:marTop w:val="0"/>
      <w:marBottom w:val="0"/>
      <w:divBdr>
        <w:top w:val="none" w:sz="0" w:space="0" w:color="auto"/>
        <w:left w:val="none" w:sz="0" w:space="0" w:color="auto"/>
        <w:bottom w:val="none" w:sz="0" w:space="0" w:color="auto"/>
        <w:right w:val="none" w:sz="0" w:space="0" w:color="auto"/>
      </w:divBdr>
    </w:div>
    <w:div w:id="2013336201">
      <w:bodyDiv w:val="1"/>
      <w:marLeft w:val="0"/>
      <w:marRight w:val="0"/>
      <w:marTop w:val="0"/>
      <w:marBottom w:val="0"/>
      <w:divBdr>
        <w:top w:val="none" w:sz="0" w:space="0" w:color="auto"/>
        <w:left w:val="none" w:sz="0" w:space="0" w:color="auto"/>
        <w:bottom w:val="none" w:sz="0" w:space="0" w:color="auto"/>
        <w:right w:val="none" w:sz="0" w:space="0" w:color="auto"/>
      </w:divBdr>
    </w:div>
    <w:div w:id="2015256513">
      <w:bodyDiv w:val="1"/>
      <w:marLeft w:val="0"/>
      <w:marRight w:val="0"/>
      <w:marTop w:val="0"/>
      <w:marBottom w:val="0"/>
      <w:divBdr>
        <w:top w:val="none" w:sz="0" w:space="0" w:color="auto"/>
        <w:left w:val="none" w:sz="0" w:space="0" w:color="auto"/>
        <w:bottom w:val="none" w:sz="0" w:space="0" w:color="auto"/>
        <w:right w:val="none" w:sz="0" w:space="0" w:color="auto"/>
      </w:divBdr>
    </w:div>
    <w:div w:id="2019261137">
      <w:bodyDiv w:val="1"/>
      <w:marLeft w:val="0"/>
      <w:marRight w:val="0"/>
      <w:marTop w:val="0"/>
      <w:marBottom w:val="0"/>
      <w:divBdr>
        <w:top w:val="none" w:sz="0" w:space="0" w:color="auto"/>
        <w:left w:val="none" w:sz="0" w:space="0" w:color="auto"/>
        <w:bottom w:val="none" w:sz="0" w:space="0" w:color="auto"/>
        <w:right w:val="none" w:sz="0" w:space="0" w:color="auto"/>
      </w:divBdr>
    </w:div>
    <w:div w:id="2019458994">
      <w:bodyDiv w:val="1"/>
      <w:marLeft w:val="0"/>
      <w:marRight w:val="0"/>
      <w:marTop w:val="0"/>
      <w:marBottom w:val="0"/>
      <w:divBdr>
        <w:top w:val="none" w:sz="0" w:space="0" w:color="auto"/>
        <w:left w:val="none" w:sz="0" w:space="0" w:color="auto"/>
        <w:bottom w:val="none" w:sz="0" w:space="0" w:color="auto"/>
        <w:right w:val="none" w:sz="0" w:space="0" w:color="auto"/>
      </w:divBdr>
    </w:div>
    <w:div w:id="2022313020">
      <w:bodyDiv w:val="1"/>
      <w:marLeft w:val="0"/>
      <w:marRight w:val="0"/>
      <w:marTop w:val="0"/>
      <w:marBottom w:val="0"/>
      <w:divBdr>
        <w:top w:val="none" w:sz="0" w:space="0" w:color="auto"/>
        <w:left w:val="none" w:sz="0" w:space="0" w:color="auto"/>
        <w:bottom w:val="none" w:sz="0" w:space="0" w:color="auto"/>
        <w:right w:val="none" w:sz="0" w:space="0" w:color="auto"/>
      </w:divBdr>
    </w:div>
    <w:div w:id="2022851024">
      <w:bodyDiv w:val="1"/>
      <w:marLeft w:val="0"/>
      <w:marRight w:val="0"/>
      <w:marTop w:val="0"/>
      <w:marBottom w:val="0"/>
      <w:divBdr>
        <w:top w:val="none" w:sz="0" w:space="0" w:color="auto"/>
        <w:left w:val="none" w:sz="0" w:space="0" w:color="auto"/>
        <w:bottom w:val="none" w:sz="0" w:space="0" w:color="auto"/>
        <w:right w:val="none" w:sz="0" w:space="0" w:color="auto"/>
      </w:divBdr>
    </w:div>
    <w:div w:id="2026785874">
      <w:bodyDiv w:val="1"/>
      <w:marLeft w:val="0"/>
      <w:marRight w:val="0"/>
      <w:marTop w:val="0"/>
      <w:marBottom w:val="0"/>
      <w:divBdr>
        <w:top w:val="none" w:sz="0" w:space="0" w:color="auto"/>
        <w:left w:val="none" w:sz="0" w:space="0" w:color="auto"/>
        <w:bottom w:val="none" w:sz="0" w:space="0" w:color="auto"/>
        <w:right w:val="none" w:sz="0" w:space="0" w:color="auto"/>
      </w:divBdr>
    </w:div>
    <w:div w:id="2032607511">
      <w:bodyDiv w:val="1"/>
      <w:marLeft w:val="0"/>
      <w:marRight w:val="0"/>
      <w:marTop w:val="0"/>
      <w:marBottom w:val="0"/>
      <w:divBdr>
        <w:top w:val="none" w:sz="0" w:space="0" w:color="auto"/>
        <w:left w:val="none" w:sz="0" w:space="0" w:color="auto"/>
        <w:bottom w:val="none" w:sz="0" w:space="0" w:color="auto"/>
        <w:right w:val="none" w:sz="0" w:space="0" w:color="auto"/>
      </w:divBdr>
    </w:div>
    <w:div w:id="2036156435">
      <w:bodyDiv w:val="1"/>
      <w:marLeft w:val="0"/>
      <w:marRight w:val="0"/>
      <w:marTop w:val="0"/>
      <w:marBottom w:val="0"/>
      <w:divBdr>
        <w:top w:val="none" w:sz="0" w:space="0" w:color="auto"/>
        <w:left w:val="none" w:sz="0" w:space="0" w:color="auto"/>
        <w:bottom w:val="none" w:sz="0" w:space="0" w:color="auto"/>
        <w:right w:val="none" w:sz="0" w:space="0" w:color="auto"/>
      </w:divBdr>
    </w:div>
    <w:div w:id="2038000398">
      <w:bodyDiv w:val="1"/>
      <w:marLeft w:val="0"/>
      <w:marRight w:val="0"/>
      <w:marTop w:val="0"/>
      <w:marBottom w:val="0"/>
      <w:divBdr>
        <w:top w:val="none" w:sz="0" w:space="0" w:color="auto"/>
        <w:left w:val="none" w:sz="0" w:space="0" w:color="auto"/>
        <w:bottom w:val="none" w:sz="0" w:space="0" w:color="auto"/>
        <w:right w:val="none" w:sz="0" w:space="0" w:color="auto"/>
      </w:divBdr>
      <w:divsChild>
        <w:div w:id="1833720481">
          <w:marLeft w:val="0"/>
          <w:marRight w:val="0"/>
          <w:marTop w:val="240"/>
          <w:marBottom w:val="240"/>
          <w:divBdr>
            <w:top w:val="none" w:sz="0" w:space="0" w:color="auto"/>
            <w:left w:val="none" w:sz="0" w:space="0" w:color="auto"/>
            <w:bottom w:val="none" w:sz="0" w:space="0" w:color="auto"/>
            <w:right w:val="none" w:sz="0" w:space="0" w:color="auto"/>
          </w:divBdr>
        </w:div>
      </w:divsChild>
    </w:div>
    <w:div w:id="2039962525">
      <w:bodyDiv w:val="1"/>
      <w:marLeft w:val="0"/>
      <w:marRight w:val="0"/>
      <w:marTop w:val="0"/>
      <w:marBottom w:val="0"/>
      <w:divBdr>
        <w:top w:val="none" w:sz="0" w:space="0" w:color="auto"/>
        <w:left w:val="none" w:sz="0" w:space="0" w:color="auto"/>
        <w:bottom w:val="none" w:sz="0" w:space="0" w:color="auto"/>
        <w:right w:val="none" w:sz="0" w:space="0" w:color="auto"/>
      </w:divBdr>
    </w:div>
    <w:div w:id="2040086227">
      <w:bodyDiv w:val="1"/>
      <w:marLeft w:val="0"/>
      <w:marRight w:val="0"/>
      <w:marTop w:val="0"/>
      <w:marBottom w:val="0"/>
      <w:divBdr>
        <w:top w:val="none" w:sz="0" w:space="0" w:color="auto"/>
        <w:left w:val="none" w:sz="0" w:space="0" w:color="auto"/>
        <w:bottom w:val="none" w:sz="0" w:space="0" w:color="auto"/>
        <w:right w:val="none" w:sz="0" w:space="0" w:color="auto"/>
      </w:divBdr>
    </w:div>
    <w:div w:id="2042969755">
      <w:bodyDiv w:val="1"/>
      <w:marLeft w:val="0"/>
      <w:marRight w:val="0"/>
      <w:marTop w:val="0"/>
      <w:marBottom w:val="0"/>
      <w:divBdr>
        <w:top w:val="none" w:sz="0" w:space="0" w:color="auto"/>
        <w:left w:val="none" w:sz="0" w:space="0" w:color="auto"/>
        <w:bottom w:val="none" w:sz="0" w:space="0" w:color="auto"/>
        <w:right w:val="none" w:sz="0" w:space="0" w:color="auto"/>
      </w:divBdr>
    </w:div>
    <w:div w:id="2043899200">
      <w:bodyDiv w:val="1"/>
      <w:marLeft w:val="0"/>
      <w:marRight w:val="0"/>
      <w:marTop w:val="0"/>
      <w:marBottom w:val="0"/>
      <w:divBdr>
        <w:top w:val="none" w:sz="0" w:space="0" w:color="auto"/>
        <w:left w:val="none" w:sz="0" w:space="0" w:color="auto"/>
        <w:bottom w:val="none" w:sz="0" w:space="0" w:color="auto"/>
        <w:right w:val="none" w:sz="0" w:space="0" w:color="auto"/>
      </w:divBdr>
      <w:divsChild>
        <w:div w:id="325519386">
          <w:marLeft w:val="0"/>
          <w:marRight w:val="0"/>
          <w:marTop w:val="0"/>
          <w:marBottom w:val="0"/>
          <w:divBdr>
            <w:top w:val="none" w:sz="0" w:space="0" w:color="auto"/>
            <w:left w:val="none" w:sz="0" w:space="0" w:color="auto"/>
            <w:bottom w:val="none" w:sz="0" w:space="0" w:color="auto"/>
            <w:right w:val="none" w:sz="0" w:space="0" w:color="auto"/>
          </w:divBdr>
          <w:divsChild>
            <w:div w:id="173804515">
              <w:marLeft w:val="0"/>
              <w:marRight w:val="0"/>
              <w:marTop w:val="0"/>
              <w:marBottom w:val="0"/>
              <w:divBdr>
                <w:top w:val="none" w:sz="0" w:space="0" w:color="auto"/>
                <w:left w:val="none" w:sz="0" w:space="0" w:color="auto"/>
                <w:bottom w:val="none" w:sz="0" w:space="0" w:color="auto"/>
                <w:right w:val="none" w:sz="0" w:space="0" w:color="auto"/>
              </w:divBdr>
            </w:div>
            <w:div w:id="348603240">
              <w:marLeft w:val="0"/>
              <w:marRight w:val="0"/>
              <w:marTop w:val="0"/>
              <w:marBottom w:val="0"/>
              <w:divBdr>
                <w:top w:val="none" w:sz="0" w:space="0" w:color="auto"/>
                <w:left w:val="none" w:sz="0" w:space="0" w:color="auto"/>
                <w:bottom w:val="none" w:sz="0" w:space="0" w:color="auto"/>
                <w:right w:val="none" w:sz="0" w:space="0" w:color="auto"/>
              </w:divBdr>
              <w:divsChild>
                <w:div w:id="21155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8635">
          <w:marLeft w:val="0"/>
          <w:marRight w:val="0"/>
          <w:marTop w:val="0"/>
          <w:marBottom w:val="0"/>
          <w:divBdr>
            <w:top w:val="none" w:sz="0" w:space="0" w:color="auto"/>
            <w:left w:val="none" w:sz="0" w:space="0" w:color="auto"/>
            <w:bottom w:val="none" w:sz="0" w:space="0" w:color="auto"/>
            <w:right w:val="none" w:sz="0" w:space="0" w:color="auto"/>
          </w:divBdr>
          <w:divsChild>
            <w:div w:id="13164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822">
      <w:bodyDiv w:val="1"/>
      <w:marLeft w:val="0"/>
      <w:marRight w:val="0"/>
      <w:marTop w:val="0"/>
      <w:marBottom w:val="0"/>
      <w:divBdr>
        <w:top w:val="none" w:sz="0" w:space="0" w:color="auto"/>
        <w:left w:val="none" w:sz="0" w:space="0" w:color="auto"/>
        <w:bottom w:val="none" w:sz="0" w:space="0" w:color="auto"/>
        <w:right w:val="none" w:sz="0" w:space="0" w:color="auto"/>
      </w:divBdr>
    </w:div>
    <w:div w:id="2049258594">
      <w:bodyDiv w:val="1"/>
      <w:marLeft w:val="0"/>
      <w:marRight w:val="0"/>
      <w:marTop w:val="0"/>
      <w:marBottom w:val="0"/>
      <w:divBdr>
        <w:top w:val="none" w:sz="0" w:space="0" w:color="auto"/>
        <w:left w:val="none" w:sz="0" w:space="0" w:color="auto"/>
        <w:bottom w:val="none" w:sz="0" w:space="0" w:color="auto"/>
        <w:right w:val="none" w:sz="0" w:space="0" w:color="auto"/>
      </w:divBdr>
    </w:div>
    <w:div w:id="2059160720">
      <w:bodyDiv w:val="1"/>
      <w:marLeft w:val="0"/>
      <w:marRight w:val="0"/>
      <w:marTop w:val="0"/>
      <w:marBottom w:val="0"/>
      <w:divBdr>
        <w:top w:val="none" w:sz="0" w:space="0" w:color="auto"/>
        <w:left w:val="none" w:sz="0" w:space="0" w:color="auto"/>
        <w:bottom w:val="none" w:sz="0" w:space="0" w:color="auto"/>
        <w:right w:val="none" w:sz="0" w:space="0" w:color="auto"/>
      </w:divBdr>
    </w:div>
    <w:div w:id="2060207476">
      <w:bodyDiv w:val="1"/>
      <w:marLeft w:val="0"/>
      <w:marRight w:val="0"/>
      <w:marTop w:val="0"/>
      <w:marBottom w:val="0"/>
      <w:divBdr>
        <w:top w:val="none" w:sz="0" w:space="0" w:color="auto"/>
        <w:left w:val="none" w:sz="0" w:space="0" w:color="auto"/>
        <w:bottom w:val="none" w:sz="0" w:space="0" w:color="auto"/>
        <w:right w:val="none" w:sz="0" w:space="0" w:color="auto"/>
      </w:divBdr>
    </w:div>
    <w:div w:id="2061632545">
      <w:bodyDiv w:val="1"/>
      <w:marLeft w:val="0"/>
      <w:marRight w:val="0"/>
      <w:marTop w:val="0"/>
      <w:marBottom w:val="0"/>
      <w:divBdr>
        <w:top w:val="none" w:sz="0" w:space="0" w:color="auto"/>
        <w:left w:val="none" w:sz="0" w:space="0" w:color="auto"/>
        <w:bottom w:val="none" w:sz="0" w:space="0" w:color="auto"/>
        <w:right w:val="none" w:sz="0" w:space="0" w:color="auto"/>
      </w:divBdr>
    </w:div>
    <w:div w:id="2065519386">
      <w:bodyDiv w:val="1"/>
      <w:marLeft w:val="0"/>
      <w:marRight w:val="0"/>
      <w:marTop w:val="0"/>
      <w:marBottom w:val="0"/>
      <w:divBdr>
        <w:top w:val="none" w:sz="0" w:space="0" w:color="auto"/>
        <w:left w:val="none" w:sz="0" w:space="0" w:color="auto"/>
        <w:bottom w:val="none" w:sz="0" w:space="0" w:color="auto"/>
        <w:right w:val="none" w:sz="0" w:space="0" w:color="auto"/>
      </w:divBdr>
    </w:div>
    <w:div w:id="2067218466">
      <w:bodyDiv w:val="1"/>
      <w:marLeft w:val="0"/>
      <w:marRight w:val="0"/>
      <w:marTop w:val="0"/>
      <w:marBottom w:val="0"/>
      <w:divBdr>
        <w:top w:val="none" w:sz="0" w:space="0" w:color="auto"/>
        <w:left w:val="none" w:sz="0" w:space="0" w:color="auto"/>
        <w:bottom w:val="none" w:sz="0" w:space="0" w:color="auto"/>
        <w:right w:val="none" w:sz="0" w:space="0" w:color="auto"/>
      </w:divBdr>
    </w:div>
    <w:div w:id="2072969682">
      <w:bodyDiv w:val="1"/>
      <w:marLeft w:val="0"/>
      <w:marRight w:val="0"/>
      <w:marTop w:val="0"/>
      <w:marBottom w:val="0"/>
      <w:divBdr>
        <w:top w:val="none" w:sz="0" w:space="0" w:color="auto"/>
        <w:left w:val="none" w:sz="0" w:space="0" w:color="auto"/>
        <w:bottom w:val="none" w:sz="0" w:space="0" w:color="auto"/>
        <w:right w:val="none" w:sz="0" w:space="0" w:color="auto"/>
      </w:divBdr>
      <w:divsChild>
        <w:div w:id="1809973602">
          <w:marLeft w:val="0"/>
          <w:marRight w:val="0"/>
          <w:marTop w:val="0"/>
          <w:marBottom w:val="0"/>
          <w:divBdr>
            <w:top w:val="none" w:sz="0" w:space="0" w:color="auto"/>
            <w:left w:val="none" w:sz="0" w:space="0" w:color="auto"/>
            <w:bottom w:val="none" w:sz="0" w:space="0" w:color="auto"/>
            <w:right w:val="none" w:sz="0" w:space="0" w:color="auto"/>
          </w:divBdr>
        </w:div>
      </w:divsChild>
    </w:div>
    <w:div w:id="2073966834">
      <w:bodyDiv w:val="1"/>
      <w:marLeft w:val="0"/>
      <w:marRight w:val="0"/>
      <w:marTop w:val="0"/>
      <w:marBottom w:val="0"/>
      <w:divBdr>
        <w:top w:val="none" w:sz="0" w:space="0" w:color="auto"/>
        <w:left w:val="none" w:sz="0" w:space="0" w:color="auto"/>
        <w:bottom w:val="none" w:sz="0" w:space="0" w:color="auto"/>
        <w:right w:val="none" w:sz="0" w:space="0" w:color="auto"/>
      </w:divBdr>
      <w:divsChild>
        <w:div w:id="415857522">
          <w:marLeft w:val="0"/>
          <w:marRight w:val="0"/>
          <w:marTop w:val="0"/>
          <w:marBottom w:val="0"/>
          <w:divBdr>
            <w:top w:val="none" w:sz="0" w:space="0" w:color="auto"/>
            <w:left w:val="none" w:sz="0" w:space="0" w:color="auto"/>
            <w:bottom w:val="none" w:sz="0" w:space="0" w:color="auto"/>
            <w:right w:val="none" w:sz="0" w:space="0" w:color="auto"/>
          </w:divBdr>
          <w:divsChild>
            <w:div w:id="1448813948">
              <w:marLeft w:val="0"/>
              <w:marRight w:val="0"/>
              <w:marTop w:val="0"/>
              <w:marBottom w:val="0"/>
              <w:divBdr>
                <w:top w:val="none" w:sz="0" w:space="0" w:color="auto"/>
                <w:left w:val="none" w:sz="0" w:space="0" w:color="auto"/>
                <w:bottom w:val="none" w:sz="0" w:space="0" w:color="auto"/>
                <w:right w:val="none" w:sz="0" w:space="0" w:color="auto"/>
              </w:divBdr>
              <w:divsChild>
                <w:div w:id="3691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81715">
      <w:bodyDiv w:val="1"/>
      <w:marLeft w:val="0"/>
      <w:marRight w:val="0"/>
      <w:marTop w:val="0"/>
      <w:marBottom w:val="0"/>
      <w:divBdr>
        <w:top w:val="none" w:sz="0" w:space="0" w:color="auto"/>
        <w:left w:val="none" w:sz="0" w:space="0" w:color="auto"/>
        <w:bottom w:val="none" w:sz="0" w:space="0" w:color="auto"/>
        <w:right w:val="none" w:sz="0" w:space="0" w:color="auto"/>
      </w:divBdr>
    </w:div>
    <w:div w:id="2079286525">
      <w:bodyDiv w:val="1"/>
      <w:marLeft w:val="0"/>
      <w:marRight w:val="0"/>
      <w:marTop w:val="0"/>
      <w:marBottom w:val="0"/>
      <w:divBdr>
        <w:top w:val="none" w:sz="0" w:space="0" w:color="auto"/>
        <w:left w:val="none" w:sz="0" w:space="0" w:color="auto"/>
        <w:bottom w:val="none" w:sz="0" w:space="0" w:color="auto"/>
        <w:right w:val="none" w:sz="0" w:space="0" w:color="auto"/>
      </w:divBdr>
    </w:div>
    <w:div w:id="2082827258">
      <w:bodyDiv w:val="1"/>
      <w:marLeft w:val="0"/>
      <w:marRight w:val="0"/>
      <w:marTop w:val="0"/>
      <w:marBottom w:val="0"/>
      <w:divBdr>
        <w:top w:val="none" w:sz="0" w:space="0" w:color="auto"/>
        <w:left w:val="none" w:sz="0" w:space="0" w:color="auto"/>
        <w:bottom w:val="none" w:sz="0" w:space="0" w:color="auto"/>
        <w:right w:val="none" w:sz="0" w:space="0" w:color="auto"/>
      </w:divBdr>
    </w:div>
    <w:div w:id="2082870540">
      <w:bodyDiv w:val="1"/>
      <w:marLeft w:val="0"/>
      <w:marRight w:val="0"/>
      <w:marTop w:val="0"/>
      <w:marBottom w:val="0"/>
      <w:divBdr>
        <w:top w:val="none" w:sz="0" w:space="0" w:color="auto"/>
        <w:left w:val="none" w:sz="0" w:space="0" w:color="auto"/>
        <w:bottom w:val="none" w:sz="0" w:space="0" w:color="auto"/>
        <w:right w:val="none" w:sz="0" w:space="0" w:color="auto"/>
      </w:divBdr>
    </w:div>
    <w:div w:id="2083410159">
      <w:bodyDiv w:val="1"/>
      <w:marLeft w:val="0"/>
      <w:marRight w:val="0"/>
      <w:marTop w:val="0"/>
      <w:marBottom w:val="0"/>
      <w:divBdr>
        <w:top w:val="none" w:sz="0" w:space="0" w:color="auto"/>
        <w:left w:val="none" w:sz="0" w:space="0" w:color="auto"/>
        <w:bottom w:val="none" w:sz="0" w:space="0" w:color="auto"/>
        <w:right w:val="none" w:sz="0" w:space="0" w:color="auto"/>
      </w:divBdr>
    </w:div>
    <w:div w:id="2093434072">
      <w:bodyDiv w:val="1"/>
      <w:marLeft w:val="0"/>
      <w:marRight w:val="0"/>
      <w:marTop w:val="0"/>
      <w:marBottom w:val="0"/>
      <w:divBdr>
        <w:top w:val="none" w:sz="0" w:space="0" w:color="auto"/>
        <w:left w:val="none" w:sz="0" w:space="0" w:color="auto"/>
        <w:bottom w:val="none" w:sz="0" w:space="0" w:color="auto"/>
        <w:right w:val="none" w:sz="0" w:space="0" w:color="auto"/>
      </w:divBdr>
      <w:divsChild>
        <w:div w:id="1677884635">
          <w:marLeft w:val="0"/>
          <w:marRight w:val="0"/>
          <w:marTop w:val="0"/>
          <w:marBottom w:val="0"/>
          <w:divBdr>
            <w:top w:val="none" w:sz="0" w:space="0" w:color="auto"/>
            <w:left w:val="none" w:sz="0" w:space="0" w:color="auto"/>
            <w:bottom w:val="none" w:sz="0" w:space="0" w:color="auto"/>
            <w:right w:val="none" w:sz="0" w:space="0" w:color="auto"/>
          </w:divBdr>
          <w:divsChild>
            <w:div w:id="1467047848">
              <w:marLeft w:val="0"/>
              <w:marRight w:val="0"/>
              <w:marTop w:val="0"/>
              <w:marBottom w:val="0"/>
              <w:divBdr>
                <w:top w:val="none" w:sz="0" w:space="0" w:color="auto"/>
                <w:left w:val="none" w:sz="0" w:space="0" w:color="auto"/>
                <w:bottom w:val="none" w:sz="0" w:space="0" w:color="auto"/>
                <w:right w:val="none" w:sz="0" w:space="0" w:color="auto"/>
              </w:divBdr>
              <w:divsChild>
                <w:div w:id="18236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95034">
      <w:bodyDiv w:val="1"/>
      <w:marLeft w:val="0"/>
      <w:marRight w:val="0"/>
      <w:marTop w:val="0"/>
      <w:marBottom w:val="0"/>
      <w:divBdr>
        <w:top w:val="none" w:sz="0" w:space="0" w:color="auto"/>
        <w:left w:val="none" w:sz="0" w:space="0" w:color="auto"/>
        <w:bottom w:val="none" w:sz="0" w:space="0" w:color="auto"/>
        <w:right w:val="none" w:sz="0" w:space="0" w:color="auto"/>
      </w:divBdr>
    </w:div>
    <w:div w:id="2099134215">
      <w:bodyDiv w:val="1"/>
      <w:marLeft w:val="0"/>
      <w:marRight w:val="0"/>
      <w:marTop w:val="0"/>
      <w:marBottom w:val="0"/>
      <w:divBdr>
        <w:top w:val="none" w:sz="0" w:space="0" w:color="auto"/>
        <w:left w:val="none" w:sz="0" w:space="0" w:color="auto"/>
        <w:bottom w:val="none" w:sz="0" w:space="0" w:color="auto"/>
        <w:right w:val="none" w:sz="0" w:space="0" w:color="auto"/>
      </w:divBdr>
    </w:div>
    <w:div w:id="2101444473">
      <w:bodyDiv w:val="1"/>
      <w:marLeft w:val="0"/>
      <w:marRight w:val="0"/>
      <w:marTop w:val="0"/>
      <w:marBottom w:val="0"/>
      <w:divBdr>
        <w:top w:val="none" w:sz="0" w:space="0" w:color="auto"/>
        <w:left w:val="none" w:sz="0" w:space="0" w:color="auto"/>
        <w:bottom w:val="none" w:sz="0" w:space="0" w:color="auto"/>
        <w:right w:val="none" w:sz="0" w:space="0" w:color="auto"/>
      </w:divBdr>
    </w:div>
    <w:div w:id="2107655874">
      <w:bodyDiv w:val="1"/>
      <w:marLeft w:val="0"/>
      <w:marRight w:val="0"/>
      <w:marTop w:val="0"/>
      <w:marBottom w:val="0"/>
      <w:divBdr>
        <w:top w:val="none" w:sz="0" w:space="0" w:color="auto"/>
        <w:left w:val="none" w:sz="0" w:space="0" w:color="auto"/>
        <w:bottom w:val="none" w:sz="0" w:space="0" w:color="auto"/>
        <w:right w:val="none" w:sz="0" w:space="0" w:color="auto"/>
      </w:divBdr>
    </w:div>
    <w:div w:id="2110850604">
      <w:bodyDiv w:val="1"/>
      <w:marLeft w:val="0"/>
      <w:marRight w:val="0"/>
      <w:marTop w:val="0"/>
      <w:marBottom w:val="0"/>
      <w:divBdr>
        <w:top w:val="none" w:sz="0" w:space="0" w:color="auto"/>
        <w:left w:val="none" w:sz="0" w:space="0" w:color="auto"/>
        <w:bottom w:val="none" w:sz="0" w:space="0" w:color="auto"/>
        <w:right w:val="none" w:sz="0" w:space="0" w:color="auto"/>
      </w:divBdr>
      <w:divsChild>
        <w:div w:id="1235091906">
          <w:marLeft w:val="0"/>
          <w:marRight w:val="0"/>
          <w:marTop w:val="0"/>
          <w:marBottom w:val="225"/>
          <w:divBdr>
            <w:top w:val="single" w:sz="6" w:space="0" w:color="E7E7E7"/>
            <w:left w:val="single" w:sz="6" w:space="0" w:color="E7E7E7"/>
            <w:bottom w:val="single" w:sz="6" w:space="0" w:color="E7E7E7"/>
            <w:right w:val="single" w:sz="6" w:space="0" w:color="E7E7E7"/>
          </w:divBdr>
          <w:divsChild>
            <w:div w:id="2077625640">
              <w:marLeft w:val="0"/>
              <w:marRight w:val="0"/>
              <w:marTop w:val="0"/>
              <w:marBottom w:val="0"/>
              <w:divBdr>
                <w:top w:val="none" w:sz="0" w:space="0" w:color="auto"/>
                <w:left w:val="none" w:sz="0" w:space="0" w:color="auto"/>
                <w:bottom w:val="none" w:sz="0" w:space="0" w:color="auto"/>
                <w:right w:val="none" w:sz="0" w:space="0" w:color="auto"/>
              </w:divBdr>
              <w:divsChild>
                <w:div w:id="335032964">
                  <w:marLeft w:val="0"/>
                  <w:marRight w:val="0"/>
                  <w:marTop w:val="0"/>
                  <w:marBottom w:val="0"/>
                  <w:divBdr>
                    <w:top w:val="none" w:sz="0" w:space="0" w:color="auto"/>
                    <w:left w:val="none" w:sz="0" w:space="0" w:color="auto"/>
                    <w:bottom w:val="none" w:sz="0" w:space="0" w:color="auto"/>
                    <w:right w:val="none" w:sz="0" w:space="0" w:color="auto"/>
                  </w:divBdr>
                  <w:divsChild>
                    <w:div w:id="515274204">
                      <w:marLeft w:val="0"/>
                      <w:marRight w:val="0"/>
                      <w:marTop w:val="0"/>
                      <w:marBottom w:val="0"/>
                      <w:divBdr>
                        <w:top w:val="none" w:sz="0" w:space="0" w:color="auto"/>
                        <w:left w:val="none" w:sz="0" w:space="0" w:color="auto"/>
                        <w:bottom w:val="none" w:sz="0" w:space="0" w:color="auto"/>
                        <w:right w:val="none" w:sz="0" w:space="0" w:color="auto"/>
                      </w:divBdr>
                      <w:divsChild>
                        <w:div w:id="19844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074784">
      <w:bodyDiv w:val="1"/>
      <w:marLeft w:val="0"/>
      <w:marRight w:val="0"/>
      <w:marTop w:val="0"/>
      <w:marBottom w:val="0"/>
      <w:divBdr>
        <w:top w:val="none" w:sz="0" w:space="0" w:color="auto"/>
        <w:left w:val="none" w:sz="0" w:space="0" w:color="auto"/>
        <w:bottom w:val="none" w:sz="0" w:space="0" w:color="auto"/>
        <w:right w:val="none" w:sz="0" w:space="0" w:color="auto"/>
      </w:divBdr>
      <w:divsChild>
        <w:div w:id="1940406073">
          <w:marLeft w:val="0"/>
          <w:marRight w:val="0"/>
          <w:marTop w:val="0"/>
          <w:marBottom w:val="0"/>
          <w:divBdr>
            <w:top w:val="none" w:sz="0" w:space="0" w:color="auto"/>
            <w:left w:val="none" w:sz="0" w:space="0" w:color="auto"/>
            <w:bottom w:val="none" w:sz="0" w:space="0" w:color="auto"/>
            <w:right w:val="none" w:sz="0" w:space="0" w:color="auto"/>
          </w:divBdr>
        </w:div>
      </w:divsChild>
    </w:div>
    <w:div w:id="2112971871">
      <w:bodyDiv w:val="1"/>
      <w:marLeft w:val="0"/>
      <w:marRight w:val="0"/>
      <w:marTop w:val="0"/>
      <w:marBottom w:val="0"/>
      <w:divBdr>
        <w:top w:val="none" w:sz="0" w:space="0" w:color="auto"/>
        <w:left w:val="none" w:sz="0" w:space="0" w:color="auto"/>
        <w:bottom w:val="none" w:sz="0" w:space="0" w:color="auto"/>
        <w:right w:val="none" w:sz="0" w:space="0" w:color="auto"/>
      </w:divBdr>
      <w:divsChild>
        <w:div w:id="901332509">
          <w:marLeft w:val="0"/>
          <w:marRight w:val="0"/>
          <w:marTop w:val="0"/>
          <w:marBottom w:val="0"/>
          <w:divBdr>
            <w:top w:val="none" w:sz="0" w:space="0" w:color="auto"/>
            <w:left w:val="none" w:sz="0" w:space="0" w:color="auto"/>
            <w:bottom w:val="none" w:sz="0" w:space="0" w:color="auto"/>
            <w:right w:val="none" w:sz="0" w:space="0" w:color="auto"/>
          </w:divBdr>
          <w:divsChild>
            <w:div w:id="1913001600">
              <w:marLeft w:val="0"/>
              <w:marRight w:val="0"/>
              <w:marTop w:val="0"/>
              <w:marBottom w:val="0"/>
              <w:divBdr>
                <w:top w:val="none" w:sz="0" w:space="0" w:color="auto"/>
                <w:left w:val="none" w:sz="0" w:space="0" w:color="auto"/>
                <w:bottom w:val="none" w:sz="0" w:space="0" w:color="auto"/>
                <w:right w:val="none" w:sz="0" w:space="0" w:color="auto"/>
              </w:divBdr>
            </w:div>
          </w:divsChild>
        </w:div>
        <w:div w:id="167183977">
          <w:marLeft w:val="0"/>
          <w:marRight w:val="0"/>
          <w:marTop w:val="0"/>
          <w:marBottom w:val="0"/>
          <w:divBdr>
            <w:top w:val="none" w:sz="0" w:space="0" w:color="auto"/>
            <w:left w:val="none" w:sz="0" w:space="0" w:color="auto"/>
            <w:bottom w:val="none" w:sz="0" w:space="0" w:color="auto"/>
            <w:right w:val="none" w:sz="0" w:space="0" w:color="auto"/>
          </w:divBdr>
          <w:divsChild>
            <w:div w:id="322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2798">
      <w:bodyDiv w:val="1"/>
      <w:marLeft w:val="0"/>
      <w:marRight w:val="0"/>
      <w:marTop w:val="0"/>
      <w:marBottom w:val="0"/>
      <w:divBdr>
        <w:top w:val="none" w:sz="0" w:space="0" w:color="auto"/>
        <w:left w:val="none" w:sz="0" w:space="0" w:color="auto"/>
        <w:bottom w:val="none" w:sz="0" w:space="0" w:color="auto"/>
        <w:right w:val="none" w:sz="0" w:space="0" w:color="auto"/>
      </w:divBdr>
    </w:div>
    <w:div w:id="2114587566">
      <w:bodyDiv w:val="1"/>
      <w:marLeft w:val="0"/>
      <w:marRight w:val="0"/>
      <w:marTop w:val="0"/>
      <w:marBottom w:val="0"/>
      <w:divBdr>
        <w:top w:val="none" w:sz="0" w:space="0" w:color="auto"/>
        <w:left w:val="none" w:sz="0" w:space="0" w:color="auto"/>
        <w:bottom w:val="none" w:sz="0" w:space="0" w:color="auto"/>
        <w:right w:val="none" w:sz="0" w:space="0" w:color="auto"/>
      </w:divBdr>
    </w:div>
    <w:div w:id="2121949271">
      <w:bodyDiv w:val="1"/>
      <w:marLeft w:val="0"/>
      <w:marRight w:val="0"/>
      <w:marTop w:val="0"/>
      <w:marBottom w:val="0"/>
      <w:divBdr>
        <w:top w:val="none" w:sz="0" w:space="0" w:color="auto"/>
        <w:left w:val="none" w:sz="0" w:space="0" w:color="auto"/>
        <w:bottom w:val="none" w:sz="0" w:space="0" w:color="auto"/>
        <w:right w:val="none" w:sz="0" w:space="0" w:color="auto"/>
      </w:divBdr>
    </w:div>
    <w:div w:id="2123381252">
      <w:bodyDiv w:val="1"/>
      <w:marLeft w:val="0"/>
      <w:marRight w:val="0"/>
      <w:marTop w:val="0"/>
      <w:marBottom w:val="0"/>
      <w:divBdr>
        <w:top w:val="none" w:sz="0" w:space="0" w:color="auto"/>
        <w:left w:val="none" w:sz="0" w:space="0" w:color="auto"/>
        <w:bottom w:val="none" w:sz="0" w:space="0" w:color="auto"/>
        <w:right w:val="none" w:sz="0" w:space="0" w:color="auto"/>
      </w:divBdr>
    </w:div>
    <w:div w:id="2126003503">
      <w:bodyDiv w:val="1"/>
      <w:marLeft w:val="0"/>
      <w:marRight w:val="0"/>
      <w:marTop w:val="0"/>
      <w:marBottom w:val="0"/>
      <w:divBdr>
        <w:top w:val="none" w:sz="0" w:space="0" w:color="auto"/>
        <w:left w:val="none" w:sz="0" w:space="0" w:color="auto"/>
        <w:bottom w:val="none" w:sz="0" w:space="0" w:color="auto"/>
        <w:right w:val="none" w:sz="0" w:space="0" w:color="auto"/>
      </w:divBdr>
    </w:div>
    <w:div w:id="2126149002">
      <w:bodyDiv w:val="1"/>
      <w:marLeft w:val="0"/>
      <w:marRight w:val="0"/>
      <w:marTop w:val="0"/>
      <w:marBottom w:val="0"/>
      <w:divBdr>
        <w:top w:val="none" w:sz="0" w:space="0" w:color="auto"/>
        <w:left w:val="none" w:sz="0" w:space="0" w:color="auto"/>
        <w:bottom w:val="none" w:sz="0" w:space="0" w:color="auto"/>
        <w:right w:val="none" w:sz="0" w:space="0" w:color="auto"/>
      </w:divBdr>
    </w:div>
    <w:div w:id="2129663682">
      <w:bodyDiv w:val="1"/>
      <w:marLeft w:val="0"/>
      <w:marRight w:val="0"/>
      <w:marTop w:val="0"/>
      <w:marBottom w:val="0"/>
      <w:divBdr>
        <w:top w:val="none" w:sz="0" w:space="0" w:color="auto"/>
        <w:left w:val="none" w:sz="0" w:space="0" w:color="auto"/>
        <w:bottom w:val="none" w:sz="0" w:space="0" w:color="auto"/>
        <w:right w:val="none" w:sz="0" w:space="0" w:color="auto"/>
      </w:divBdr>
    </w:div>
    <w:div w:id="2130732601">
      <w:bodyDiv w:val="1"/>
      <w:marLeft w:val="0"/>
      <w:marRight w:val="0"/>
      <w:marTop w:val="0"/>
      <w:marBottom w:val="0"/>
      <w:divBdr>
        <w:top w:val="none" w:sz="0" w:space="0" w:color="auto"/>
        <w:left w:val="none" w:sz="0" w:space="0" w:color="auto"/>
        <w:bottom w:val="none" w:sz="0" w:space="0" w:color="auto"/>
        <w:right w:val="none" w:sz="0" w:space="0" w:color="auto"/>
      </w:divBdr>
      <w:divsChild>
        <w:div w:id="1057781082">
          <w:marLeft w:val="0"/>
          <w:marRight w:val="0"/>
          <w:marTop w:val="0"/>
          <w:marBottom w:val="375"/>
          <w:divBdr>
            <w:top w:val="none" w:sz="0" w:space="0" w:color="auto"/>
            <w:left w:val="none" w:sz="0" w:space="0" w:color="auto"/>
            <w:bottom w:val="none" w:sz="0" w:space="0" w:color="auto"/>
            <w:right w:val="none" w:sz="0" w:space="0" w:color="auto"/>
          </w:divBdr>
        </w:div>
        <w:div w:id="957297330">
          <w:marLeft w:val="0"/>
          <w:marRight w:val="0"/>
          <w:marTop w:val="0"/>
          <w:marBottom w:val="375"/>
          <w:divBdr>
            <w:top w:val="none" w:sz="0" w:space="0" w:color="auto"/>
            <w:left w:val="none" w:sz="0" w:space="0" w:color="auto"/>
            <w:bottom w:val="none" w:sz="0" w:space="0" w:color="auto"/>
            <w:right w:val="none" w:sz="0" w:space="0" w:color="auto"/>
          </w:divBdr>
        </w:div>
      </w:divsChild>
    </w:div>
    <w:div w:id="2133479492">
      <w:bodyDiv w:val="1"/>
      <w:marLeft w:val="0"/>
      <w:marRight w:val="0"/>
      <w:marTop w:val="0"/>
      <w:marBottom w:val="0"/>
      <w:divBdr>
        <w:top w:val="none" w:sz="0" w:space="0" w:color="auto"/>
        <w:left w:val="none" w:sz="0" w:space="0" w:color="auto"/>
        <w:bottom w:val="none" w:sz="0" w:space="0" w:color="auto"/>
        <w:right w:val="none" w:sz="0" w:space="0" w:color="auto"/>
      </w:divBdr>
    </w:div>
    <w:div w:id="2133863020">
      <w:bodyDiv w:val="1"/>
      <w:marLeft w:val="0"/>
      <w:marRight w:val="0"/>
      <w:marTop w:val="0"/>
      <w:marBottom w:val="0"/>
      <w:divBdr>
        <w:top w:val="none" w:sz="0" w:space="0" w:color="auto"/>
        <w:left w:val="none" w:sz="0" w:space="0" w:color="auto"/>
        <w:bottom w:val="none" w:sz="0" w:space="0" w:color="auto"/>
        <w:right w:val="none" w:sz="0" w:space="0" w:color="auto"/>
      </w:divBdr>
    </w:div>
    <w:div w:id="2135439408">
      <w:bodyDiv w:val="1"/>
      <w:marLeft w:val="0"/>
      <w:marRight w:val="0"/>
      <w:marTop w:val="0"/>
      <w:marBottom w:val="0"/>
      <w:divBdr>
        <w:top w:val="none" w:sz="0" w:space="0" w:color="auto"/>
        <w:left w:val="none" w:sz="0" w:space="0" w:color="auto"/>
        <w:bottom w:val="none" w:sz="0" w:space="0" w:color="auto"/>
        <w:right w:val="none" w:sz="0" w:space="0" w:color="auto"/>
      </w:divBdr>
    </w:div>
    <w:div w:id="2136485707">
      <w:bodyDiv w:val="1"/>
      <w:marLeft w:val="0"/>
      <w:marRight w:val="0"/>
      <w:marTop w:val="0"/>
      <w:marBottom w:val="0"/>
      <w:divBdr>
        <w:top w:val="none" w:sz="0" w:space="0" w:color="auto"/>
        <w:left w:val="none" w:sz="0" w:space="0" w:color="auto"/>
        <w:bottom w:val="none" w:sz="0" w:space="0" w:color="auto"/>
        <w:right w:val="none" w:sz="0" w:space="0" w:color="auto"/>
      </w:divBdr>
    </w:div>
    <w:div w:id="2141027634">
      <w:bodyDiv w:val="1"/>
      <w:marLeft w:val="0"/>
      <w:marRight w:val="0"/>
      <w:marTop w:val="0"/>
      <w:marBottom w:val="0"/>
      <w:divBdr>
        <w:top w:val="none" w:sz="0" w:space="0" w:color="auto"/>
        <w:left w:val="none" w:sz="0" w:space="0" w:color="auto"/>
        <w:bottom w:val="none" w:sz="0" w:space="0" w:color="auto"/>
        <w:right w:val="none" w:sz="0" w:space="0" w:color="auto"/>
      </w:divBdr>
    </w:div>
    <w:div w:id="2142964383">
      <w:bodyDiv w:val="1"/>
      <w:marLeft w:val="0"/>
      <w:marRight w:val="0"/>
      <w:marTop w:val="0"/>
      <w:marBottom w:val="0"/>
      <w:divBdr>
        <w:top w:val="none" w:sz="0" w:space="0" w:color="auto"/>
        <w:left w:val="none" w:sz="0" w:space="0" w:color="auto"/>
        <w:bottom w:val="none" w:sz="0" w:space="0" w:color="auto"/>
        <w:right w:val="none" w:sz="0" w:space="0" w:color="auto"/>
      </w:divBdr>
    </w:div>
    <w:div w:id="214624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tofmemory.com/forums/the-art-of-learning-by-josh-waitzkin-4826.html" TargetMode="External"/><Relationship Id="rId21" Type="http://schemas.openxmlformats.org/officeDocument/2006/relationships/hyperlink" Target="https://artofmemory.com/files/pdf/American_Mnemotechny.pdf" TargetMode="External"/><Relationship Id="rId34" Type="http://schemas.openxmlformats.org/officeDocument/2006/relationships/hyperlink" Target="https://learntoimprovememory.com/briones-memory-programsd" TargetMode="External"/><Relationship Id="rId42" Type="http://schemas.openxmlformats.org/officeDocument/2006/relationships/hyperlink" Target="https://memory-sports.com/" TargetMode="External"/><Relationship Id="rId47" Type="http://schemas.openxmlformats.org/officeDocument/2006/relationships/hyperlink" Target="https://forum.artofmemory.com/u/guilfoyled" TargetMode="External"/><Relationship Id="rId50" Type="http://schemas.openxmlformats.org/officeDocument/2006/relationships/hyperlink" Target="http://www.lynnekelly.com.au/" TargetMode="External"/><Relationship Id="rId55" Type="http://schemas.openxmlformats.org/officeDocument/2006/relationships/hyperlink" Target="https://katiekermode.com/" TargetMode="External"/><Relationship Id="rId63" Type="http://schemas.openxmlformats.org/officeDocument/2006/relationships/hyperlink" Target="https://m.twitch.tv/memorysportstv" TargetMode="External"/><Relationship Id="rId68" Type="http://schemas.openxmlformats.org/officeDocument/2006/relationships/hyperlink" Target="https://forum.artofmemory.com/u/graham" TargetMode="External"/><Relationship Id="rId76" Type="http://schemas.openxmlformats.org/officeDocument/2006/relationships/hyperlink" Target="https://www.petersons.com/blog/the-best-study-tips-from-the-dean-vaughn-total-retention-system/" TargetMode="External"/><Relationship Id="rId84" Type="http://schemas.openxmlformats.org/officeDocument/2006/relationships/hyperlink" Target="https://artofmemory.com/tools/" TargetMode="External"/><Relationship Id="rId89" Type="http://schemas.openxmlformats.org/officeDocument/2006/relationships/hyperlink" Target="https://www.softpedia.com/get/Others/Home-Education/Leitner-Vocabox.shtml"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forum.artofmemory.com/u/zoomy" TargetMode="External"/><Relationship Id="rId92" Type="http://schemas.openxmlformats.org/officeDocument/2006/relationships/hyperlink" Target="https://memoryleague.com/" TargetMode="External"/><Relationship Id="rId2" Type="http://schemas.openxmlformats.org/officeDocument/2006/relationships/numbering" Target="numbering.xml"/><Relationship Id="rId16" Type="http://schemas.openxmlformats.org/officeDocument/2006/relationships/hyperlink" Target="https://artofmemory.com/files/pdf/A_handbook_of_phrenotypics_for_teachers.pdf" TargetMode="External"/><Relationship Id="rId29" Type="http://schemas.openxmlformats.org/officeDocument/2006/relationships/hyperlink" Target="https://forum.artofmemory.com/u/tansel" TargetMode="External"/><Relationship Id="rId11" Type="http://schemas.openxmlformats.org/officeDocument/2006/relationships/hyperlink" Target="https://books.google.com/books?id=iVouAAAAYAAJ&amp;lpg=PA133&amp;ots=xT3hGIPkKv&amp;dq=Bruno+De+Umbris+Idearum&amp;pg=PP1&amp;hl=en" TargetMode="External"/><Relationship Id="rId24" Type="http://schemas.openxmlformats.org/officeDocument/2006/relationships/hyperlink" Target="https://www.smashwords.com/books/view/620191" TargetMode="External"/><Relationship Id="rId32" Type="http://schemas.openxmlformats.org/officeDocument/2006/relationships/hyperlink" Target="https://learntoimprovememory.com/briones-memory-competition-training-program" TargetMode="External"/><Relationship Id="rId37" Type="http://schemas.openxmlformats.org/officeDocument/2006/relationships/hyperlink" Target="https://forum.artofmemory.com/u/parkouristx" TargetMode="External"/><Relationship Id="rId40" Type="http://schemas.openxmlformats.org/officeDocument/2006/relationships/hyperlink" Target="mailto:jic60@yahoo.com" TargetMode="External"/><Relationship Id="rId45" Type="http://schemas.openxmlformats.org/officeDocument/2006/relationships/hyperlink" Target="https://memocamp.com/en" TargetMode="External"/><Relationship Id="rId53" Type="http://schemas.openxmlformats.org/officeDocument/2006/relationships/hyperlink" Target="https://www.amazon.com/Lynne-Kelly/e/B002O10Q6G/smcarroll-20/" TargetMode="External"/><Relationship Id="rId58" Type="http://schemas.openxmlformats.org/officeDocument/2006/relationships/hyperlink" Target="https://forum.artofmemory.com/u/boris" TargetMode="External"/><Relationship Id="rId66" Type="http://schemas.openxmlformats.org/officeDocument/2006/relationships/hyperlink" Target="https://masterofmemory.com/" TargetMode="External"/><Relationship Id="rId74" Type="http://schemas.openxmlformats.org/officeDocument/2006/relationships/hyperlink" Target="https://forum.artofmemory.com/u/decision" TargetMode="External"/><Relationship Id="rId79" Type="http://schemas.openxmlformats.org/officeDocument/2006/relationships/hyperlink" Target="https://open.spotify.com/show/65w2UEh24E3uHFFJCNvU4D" TargetMode="External"/><Relationship Id="rId87" Type="http://schemas.openxmlformats.org/officeDocument/2006/relationships/hyperlink" Target="https://www.iamwmc.com/competition/training.html"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youtube.com/watch?v=JySOXZmFFhU" TargetMode="External"/><Relationship Id="rId82" Type="http://schemas.openxmlformats.org/officeDocument/2006/relationships/hyperlink" Target="https://accelareader.com/" TargetMode="External"/><Relationship Id="rId90" Type="http://schemas.openxmlformats.org/officeDocument/2006/relationships/hyperlink" Target="https://linguisticator.com/" TargetMode="External"/><Relationship Id="rId95" Type="http://schemas.openxmlformats.org/officeDocument/2006/relationships/header" Target="header1.xml"/><Relationship Id="rId19" Type="http://schemas.openxmlformats.org/officeDocument/2006/relationships/hyperlink" Target="https://archive.org/details/practicalcosmop00ballgoog" TargetMode="External"/><Relationship Id="rId14" Type="http://schemas.openxmlformats.org/officeDocument/2006/relationships/hyperlink" Target="https://gallica.bnf.fr/ark:/12148/bpt6k594964/f118.item" TargetMode="External"/><Relationship Id="rId22" Type="http://schemas.openxmlformats.org/officeDocument/2006/relationships/hyperlink" Target="https://artofmemory.com/files/pdf/aime_paris_expositions_et_pratique_des_proc%C3%A9d%C3%A9s.pdf" TargetMode="External"/><Relationship Id="rId27" Type="http://schemas.openxmlformats.org/officeDocument/2006/relationships/hyperlink" Target="https://www.lisagenova.com/" TargetMode="External"/><Relationship Id="rId30" Type="http://schemas.openxmlformats.org/officeDocument/2006/relationships/hyperlink" Target="https://www.magicmemorymovies.com/" TargetMode="External"/><Relationship Id="rId35" Type="http://schemas.openxmlformats.org/officeDocument/2006/relationships/hyperlink" Target="https://www.johnnybriones.com/" TargetMode="External"/><Relationship Id="rId43" Type="http://schemas.openxmlformats.org/officeDocument/2006/relationships/hyperlink" Target="https://www.nelsondellis.com/my-blog" TargetMode="External"/><Relationship Id="rId48" Type="http://schemas.openxmlformats.org/officeDocument/2006/relationships/hyperlink" Target="http://www.lynnekelly.com.au/" TargetMode="External"/><Relationship Id="rId56" Type="http://schemas.openxmlformats.org/officeDocument/2006/relationships/hyperlink" Target="mailto:kermodekatie@gmail.com" TargetMode="External"/><Relationship Id="rId64" Type="http://schemas.openxmlformats.org/officeDocument/2006/relationships/hyperlink" Target="https://www.magneticmemorymethod.com/" TargetMode="External"/><Relationship Id="rId69" Type="http://schemas.openxmlformats.org/officeDocument/2006/relationships/hyperlink" Target="https://paolist.com/" TargetMode="External"/><Relationship Id="rId77" Type="http://schemas.openxmlformats.org/officeDocument/2006/relationships/hyperlink" Target="https://deanvaughn.com/" TargetMode="External"/><Relationship Id="rId100" Type="http://schemas.openxmlformats.org/officeDocument/2006/relationships/footer" Target="footer3.xml"/><Relationship Id="rId8" Type="http://schemas.openxmlformats.org/officeDocument/2006/relationships/hyperlink" Target="http://classics.mit.edu/Aristotle/memory.html" TargetMode="External"/><Relationship Id="rId51" Type="http://schemas.openxmlformats.org/officeDocument/2006/relationships/hyperlink" Target="https://www.youtube.com/watch?v=k9kpJtHI8jQ" TargetMode="External"/><Relationship Id="rId72" Type="http://schemas.openxmlformats.org/officeDocument/2006/relationships/hyperlink" Target="https://forum.artofmemory.com/u/jamessmith" TargetMode="External"/><Relationship Id="rId80" Type="http://schemas.openxmlformats.org/officeDocument/2006/relationships/hyperlink" Target="https://open.spotify.com/show/752j7fPca1znAtBJWS8bGd" TargetMode="External"/><Relationship Id="rId85" Type="http://schemas.openxmlformats.org/officeDocument/2006/relationships/hyperlink" Target="https://artofmemory.com/training/" TargetMode="External"/><Relationship Id="rId93" Type="http://schemas.openxmlformats.org/officeDocument/2006/relationships/hyperlink" Target="http://rememberg.com/" TargetMode="External"/><Relationship Id="rId98"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www.esotericarchives.com/bruno/umbris.htm" TargetMode="External"/><Relationship Id="rId17" Type="http://schemas.openxmlformats.org/officeDocument/2006/relationships/hyperlink" Target="https://www.google.com/books/edition/Major_Beniowski_s_Phrenotypics_or_a_New/9hiDmAEACAAJ?hl=en" TargetMode="External"/><Relationship Id="rId25" Type="http://schemas.openxmlformats.org/officeDocument/2006/relationships/hyperlink" Target="https://www.amazon.com/Graham-Old/e/B00O07GKZ8/ref=dp_byline_cont_ebooks_1" TargetMode="External"/><Relationship Id="rId33" Type="http://schemas.openxmlformats.org/officeDocument/2006/relationships/hyperlink" Target="https://www.youtube.com/johnnybriones" TargetMode="External"/><Relationship Id="rId38" Type="http://schemas.openxmlformats.org/officeDocument/2006/relationships/hyperlink" Target="https://oby.no/en/" TargetMode="External"/><Relationship Id="rId46" Type="http://schemas.openxmlformats.org/officeDocument/2006/relationships/hyperlink" Target="https://memoryjohn.com/about/" TargetMode="External"/><Relationship Id="rId59" Type="http://schemas.openxmlformats.org/officeDocument/2006/relationships/hyperlink" Target="http://www.garylanier.com/lanierverbatimmemorysystem.htm" TargetMode="External"/><Relationship Id="rId67" Type="http://schemas.openxmlformats.org/officeDocument/2006/relationships/hyperlink" Target="http://memorybloke.com" TargetMode="External"/><Relationship Id="rId20" Type="http://schemas.openxmlformats.org/officeDocument/2006/relationships/hyperlink" Target="https://www.google.com/books/edition/Dr_R_Grey_s_Memoria_Technica/RcNZAAAAYAAJ?hl=en&amp;gbpv=0" TargetMode="External"/><Relationship Id="rId41" Type="http://schemas.openxmlformats.org/officeDocument/2006/relationships/hyperlink" Target="http://memorytechniques.net/" TargetMode="External"/><Relationship Id="rId54" Type="http://schemas.openxmlformats.org/officeDocument/2006/relationships/hyperlink" Target="https://twitter.com/lynne_kelly?lang=en" TargetMode="External"/><Relationship Id="rId62" Type="http://schemas.openxmlformats.org/officeDocument/2006/relationships/hyperlink" Target="https://johannes-mallow.com/en/home/" TargetMode="External"/><Relationship Id="rId70" Type="http://schemas.openxmlformats.org/officeDocument/2006/relationships/hyperlink" Target="https://yourawesomememory.com/" TargetMode="External"/><Relationship Id="rId75" Type="http://schemas.openxmlformats.org/officeDocument/2006/relationships/hyperlink" Target="mailto:erik.vanmechelen@gmail.com" TargetMode="External"/><Relationship Id="rId83" Type="http://schemas.openxmlformats.org/officeDocument/2006/relationships/hyperlink" Target="https://apps.ankiweb.net/" TargetMode="External"/><Relationship Id="rId88" Type="http://schemas.openxmlformats.org/officeDocument/2006/relationships/hyperlink" Target="https://www.learningskillsfoundation.com/" TargetMode="External"/><Relationship Id="rId91" Type="http://schemas.openxmlformats.org/officeDocument/2006/relationships/hyperlink" Target="https://memocamp.com/en"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tofmemory.com/files/pdf/The_Anti_absurd_Or_Phrenotypic_English_P.pdf" TargetMode="External"/><Relationship Id="rId23" Type="http://schemas.openxmlformats.org/officeDocument/2006/relationships/hyperlink" Target="https://artofmemory.com/ebook" TargetMode="External"/><Relationship Id="rId28" Type="http://schemas.openxmlformats.org/officeDocument/2006/relationships/hyperlink" Target="https://bookshop.org/a/17195/9780593137956" TargetMode="External"/><Relationship Id="rId36" Type="http://schemas.openxmlformats.org/officeDocument/2006/relationships/hyperlink" Target="https://blitzmemory.com/" TargetMode="External"/><Relationship Id="rId49" Type="http://schemas.openxmlformats.org/officeDocument/2006/relationships/hyperlink" Target="https://www.preposterousuniverse.com/podcast/2019/08/19/60-lynne-kelly-on-memory-palaces-ancient-and-modern/" TargetMode="External"/><Relationship Id="rId57" Type="http://schemas.openxmlformats.org/officeDocument/2006/relationships/hyperlink" Target="mailto:info@boriskonrad.de" TargetMode="External"/><Relationship Id="rId10" Type="http://schemas.openxmlformats.org/officeDocument/2006/relationships/hyperlink" Target="https://en.wikipedia.org/wiki/Giordano_Bruno" TargetMode="External"/><Relationship Id="rId31" Type="http://schemas.openxmlformats.org/officeDocument/2006/relationships/hyperlink" Target="https://forum.artofmemory.com/u/aemind" TargetMode="External"/><Relationship Id="rId44" Type="http://schemas.openxmlformats.org/officeDocument/2006/relationships/hyperlink" Target="https://www.youtube.com/watch?v=Mzkf8nTSqTw" TargetMode="External"/><Relationship Id="rId52" Type="http://schemas.openxmlformats.org/officeDocument/2006/relationships/hyperlink" Target="https://en.wikipedia.org/wiki/Lynne_Kelly_(science_writer)" TargetMode="External"/><Relationship Id="rId60" Type="http://schemas.openxmlformats.org/officeDocument/2006/relationships/hyperlink" Target="https://en.wikipedia.org/wiki/The_Singer_of_Tales" TargetMode="External"/><Relationship Id="rId65" Type="http://schemas.openxmlformats.org/officeDocument/2006/relationships/hyperlink" Target="https://forum.artofmemory.com/u/metivier" TargetMode="External"/><Relationship Id="rId73" Type="http://schemas.openxmlformats.org/officeDocument/2006/relationships/hyperlink" Target="mailto:lociinthesky@gmail.com" TargetMode="External"/><Relationship Id="rId78" Type="http://schemas.openxmlformats.org/officeDocument/2006/relationships/hyperlink" Target="https://open.spotify.com/show/72iIzJLagN4WX4Y4iPaEnl?si=a34d30b771494a9f" TargetMode="External"/><Relationship Id="rId81" Type="http://schemas.openxmlformats.org/officeDocument/2006/relationships/hyperlink" Target="https://joshmccartney.com/" TargetMode="External"/><Relationship Id="rId86" Type="http://schemas.openxmlformats.org/officeDocument/2006/relationships/hyperlink" Target="https://baglessindia.com/Default.aspx" TargetMode="External"/><Relationship Id="rId94" Type="http://schemas.openxmlformats.org/officeDocument/2006/relationships/hyperlink" Target="https://thinkkniht.com/"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server.org/rhetoric/quintilian/" TargetMode="External"/><Relationship Id="rId13" Type="http://schemas.openxmlformats.org/officeDocument/2006/relationships/hyperlink" Target="https://bookshop.org/a/17195/9780226695143" TargetMode="External"/><Relationship Id="rId18" Type="http://schemas.openxmlformats.org/officeDocument/2006/relationships/hyperlink" Target="https://archive.org/details/phrenomnemotech00milegoog" TargetMode="External"/><Relationship Id="rId39" Type="http://schemas.openxmlformats.org/officeDocument/2006/relationships/hyperlink" Target="mailto:@jonythoughtclou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Foe11</b:Tag>
    <b:SourceType>DocumentFromInternetSite</b:SourceType>
    <b:Guid>{3FEF4351-676E-4E08-BB51-8865BEA7F966}</b:Guid>
    <b:Author>
      <b:Author>
        <b:NameList>
          <b:Person>
            <b:Last>Foer</b:Last>
            <b:First>Joshua</b:First>
          </b:Person>
        </b:NameList>
      </b:Author>
    </b:Author>
    <b:Title>Secrets of a Mind Gamer</b:Title>
    <b:InternetSiteTitle>New York Times Magazine</b:InternetSiteTitle>
    <b:Year>2011</b:Year>
    <b:Month>February</b:Month>
    <b:Day>20</b:Day>
    <b:YearAccessed>2021</b:YearAccessed>
    <b:MonthAccessed>February</b:MonthAccessed>
    <b:DayAccessed>22</b:DayAccessed>
    <b:URL>https://archive.nytimes.com/www.nytimes.com/interactive/2011/02/20/magazine/mind-secrets.html</b:URL>
    <b:RefOrder>19</b:RefOrder>
  </b:Source>
  <b:Source>
    <b:Tag>Sci21</b:Tag>
    <b:SourceType>DocumentFromInternetSite</b:SourceType>
    <b:Guid>{428D5BDA-29E8-4377-8C6C-06C007FD5A94}</b:Guid>
    <b:Title>Science Advances</b:Title>
    <b:InternetSiteTitle>AAAS</b:InternetSiteTitle>
    <b:Year>2021</b:Year>
    <b:Month>March</b:Month>
    <b:Day>03</b:Day>
    <b:YearAccessed>2021</b:YearAccessed>
    <b:MonthAccessed>March</b:MonthAccessed>
    <b:DayAccessed>22</b:DayAccessed>
    <b:URL>https://advances.sciencemag.org/content/7/10/eabc7606</b:URL>
    <b:RefOrder>24</b:RefOrder>
  </b:Source>
  <b:Source>
    <b:Tag>Bla03</b:Tag>
    <b:SourceType>Book</b:SourceType>
    <b:Guid>{7326CF0E-3A62-46DB-923A-F812B8AF2152}</b:Guid>
    <b:Author>
      <b:Author>
        <b:NameList>
          <b:Person>
            <b:Last>Blair-Broeker</b:Last>
            <b:Middle>T.</b:Middle>
            <b:First>Charles </b:First>
          </b:Person>
          <b:Person>
            <b:Last>Ernst</b:Last>
            <b:Middle>M.</b:Middle>
            <b:First>Randal </b:First>
          </b:Person>
        </b:NameList>
      </b:Author>
    </b:Author>
    <b:Title>Thinking About Psychology – The Science of Mind and Behavior</b:Title>
    <b:Year>2003</b:Year>
    <b:City>New York</b:City>
    <b:Publisher>Worth Publishers</b:Publisher>
    <b:RefOrder>16</b:RefOrder>
  </b:Source>
  <b:Source>
    <b:Tag>Pai69</b:Tag>
    <b:SourceType>ArticleInAPeriodical</b:SourceType>
    <b:Guid>{651AE0AA-95F9-44D3-B006-05504FC7C8AF}</b:Guid>
    <b:Title>Mental imagery in associative learning and memory</b:Title>
    <b:PeriodicalTitle>Psychological Review</b:PeriodicalTitle>
    <b:Year>1969</b:Year>
    <b:Pages>241–263</b:Pages>
    <b:Author>
      <b:Author>
        <b:NameList>
          <b:Person>
            <b:Last>Paivio</b:Last>
            <b:First>A.</b:First>
          </b:Person>
        </b:NameList>
      </b:Author>
    </b:Author>
    <b:Volume>76</b:Volume>
    <b:Issue>3</b:Issue>
    <b:RefOrder>25</b:RefOrder>
  </b:Source>
  <b:Source>
    <b:Tag>Mil94</b:Tag>
    <b:SourceType>ArticleInAPeriodical</b:SourceType>
    <b:Guid>{89AD17E5-0503-457A-BEC0-9392AE5BDB7F}</b:Guid>
    <b:Title>The Magical Number Seven, plus or Minus Two: Some Limits on Our Capacity for Processing Information</b:Title>
    <b:Year>1956</b:Year>
    <b:Pages>343</b:Pages>
    <b:Author>
      <b:Author>
        <b:NameList>
          <b:Person>
            <b:Last>Miller</b:Last>
            <b:Middle>A.</b:Middle>
            <b:First>George</b:First>
          </b:Person>
        </b:NameList>
      </b:Author>
    </b:Author>
    <b:PeriodicalTitle>Psychological Review</b:PeriodicalTitle>
    <b:Month>April</b:Month>
    <b:Issue>2</b:Issue>
    <b:Volume>63</b:Volume>
    <b:RefOrder>15</b:RefOrder>
  </b:Source>
  <b:Source>
    <b:Tag>Wam16</b:Tag>
    <b:SourceType>ArticleInAPeriodical</b:SourceType>
    <b:Guid>{4E8EDDCC-A7E4-4C1E-9A3A-03170B8C9488}</b:Guid>
    <b:Title>The drawing effect: Evidence for reliable and robust memory benefits in free recall</b:Title>
    <b:PeriodicalTitle>The Quarterly Journal of Experimental Psychology</b:PeriodicalTitle>
    <b:Year>2016</b:Year>
    <b:Pages>1752-1776</b:Pages>
    <b:Author>
      <b:Author>
        <b:NameList>
          <b:Person>
            <b:Last>Wammes</b:Last>
            <b:Middle>D</b:Middle>
            <b:First>Jeffrey </b:First>
          </b:Person>
          <b:Person>
            <b:Last>Meade</b:Last>
            <b:Middle>E</b:Middle>
            <b:First>Melissa </b:First>
          </b:Person>
          <b:Person>
            <b:Last>Fernandes</b:Last>
            <b:Middle>A</b:Middle>
            <b:First>Myra </b:First>
          </b:Person>
        </b:NameList>
      </b:Author>
    </b:Author>
    <b:Volume>69</b:Volume>
    <b:Issue>9</b:Issue>
    <b:RefOrder>23</b:RefOrder>
  </b:Source>
  <b:Source>
    <b:Tag>Foe111</b:Tag>
    <b:SourceType>Book</b:SourceType>
    <b:Guid>{6276AD31-F327-45C4-831F-28F0DA20D0A8}</b:Guid>
    <b:Title>Moonwalking with Einstein</b:Title>
    <b:Year>2011</b:Year>
    <b:Author>
      <b:Author>
        <b:NameList>
          <b:Person>
            <b:Last>Foer</b:Last>
            <b:First>Joshua</b:First>
          </b:Person>
        </b:NameList>
      </b:Author>
    </b:Author>
    <b:City>London</b:City>
    <b:Publisher>Penguin Books</b:Publisher>
    <b:RefOrder>1</b:RefOrder>
  </b:Source>
  <b:Source>
    <b:Tag>Lon20</b:Tag>
    <b:SourceType>Book</b:SourceType>
    <b:Guid>{987B73D7-3229-4ED2-B847-C6218D71FC2B}</b:Guid>
    <b:Author>
      <b:Author>
        <b:NameList>
          <b:Person>
            <b:Last>Long</b:Last>
            <b:First>Seth</b:First>
          </b:Person>
        </b:NameList>
      </b:Author>
    </b:Author>
    <b:Title>Excavating the Memory Palace - Arts of Visualization from the Agora to the Computer</b:Title>
    <b:Year>2020</b:Year>
    <b:City>Chicago</b:City>
    <b:Publisher>University of Chicago Press</b:Publisher>
    <b:RefOrder>9</b:RefOrder>
  </b:Source>
  <b:Source>
    <b:Tag>Bar75</b:Tag>
    <b:SourceType>Book</b:SourceType>
    <b:Guid>{3A17DEAE-67FD-411E-ADF8-83E6F081E667}</b:Guid>
    <b:Author>
      <b:Author>
        <b:NameList>
          <b:Person>
            <b:Last>Barthes</b:Last>
            <b:First>Roland</b:First>
          </b:Person>
        </b:NameList>
      </b:Author>
    </b:Author>
    <b:Title>S/Z</b:Title>
    <b:Year>1975</b:Year>
    <b:City>New York</b:City>
    <b:Publisher>Hill and Wang</b:Publisher>
    <b:RefOrder>17</b:RefOrder>
  </b:Source>
  <b:Source>
    <b:Tag>Yat14</b:Tag>
    <b:SourceType>Book</b:SourceType>
    <b:Guid>{8592946D-6BC8-4A5B-A3C9-609E76328F2D}</b:Guid>
    <b:Author>
      <b:Author>
        <b:NameList>
          <b:Person>
            <b:Last>Yates</b:Last>
            <b:First>Frances</b:First>
          </b:Person>
        </b:NameList>
      </b:Author>
    </b:Author>
    <b:Title>The Art of Memory</b:Title>
    <b:Year>2014</b:Year>
    <b:City>London</b:City>
    <b:Publisher>The Bodley Head</b:Publisher>
    <b:RefOrder>3</b:RefOrder>
  </b:Source>
  <b:Source>
    <b:Tag>You19</b:Tag>
    <b:SourceType>Book</b:SourceType>
    <b:Guid>{7E16DE41-1AFC-4BA0-8328-BC5711E24566}</b:Guid>
    <b:Author>
      <b:Author>
        <b:NameList>
          <b:Person>
            <b:Last>Young</b:Last>
            <b:First>Scott</b:First>
            <b:Middle>H.</b:Middle>
          </b:Person>
        </b:NameList>
      </b:Author>
    </b:Author>
    <b:Title>Ultralearning: Master Hard Skills, Outsmart the Competition, and Accelerate Your Career</b:Title>
    <b:Year>2019</b:Year>
    <b:Publisher>Harper Business</b:Publisher>
    <b:City>New York</b:City>
    <b:RefOrder>7</b:RefOrder>
  </b:Source>
  <b:Source>
    <b:Tag>Car08</b:Tag>
    <b:SourceType>Book</b:SourceType>
    <b:Guid>{65804469-CE48-40FE-81D4-1876627F0147}</b:Guid>
    <b:Author>
      <b:Author>
        <b:NameList>
          <b:Person>
            <b:Last>Carruthers</b:Last>
            <b:First>Mary</b:First>
          </b:Person>
        </b:NameList>
      </b:Author>
    </b:Author>
    <b:Title>Book of Memory, The, 2nd edition</b:Title>
    <b:Year>1990, 2008</b:Year>
    <b:City>Cambridge</b:City>
    <b:Publisher>Cambridge University Press</b:Publisher>
    <b:RefOrder>6</b:RefOrder>
  </b:Source>
  <b:Source>
    <b:Tag>Ber18</b:Tag>
    <b:SourceType>Book</b:SourceType>
    <b:Guid>{C601B358-1084-4D57-9248-A033AB48ABC4}</b:Guid>
    <b:Author>
      <b:Author>
        <b:NameList>
          <b:Person>
            <b:Last>Berol</b:Last>
            <b:First>Felix</b:First>
          </b:Person>
        </b:NameList>
      </b:Author>
    </b:Author>
    <b:Title>Complete Mnemotechnical Dictionary</b:Title>
    <b:Year>1918</b:Year>
    <b:City>New York</b:City>
    <b:Publisher>The Brieger Press, Inc.</b:Publisher>
    <b:URL>https://hdl.handle.net/2027/umn.31951000834339g</b:URL>
    <b:RefOrder>21</b:RefOrder>
  </b:Source>
  <b:Source>
    <b:Tag>Kel17</b:Tag>
    <b:SourceType>Book</b:SourceType>
    <b:Guid>{C8DE5217-7637-4779-9FD9-908BF95CDF8B}</b:Guid>
    <b:Title>Memory Code, The</b:Title>
    <b:Year>2017</b:Year>
    <b:City>New York</b:City>
    <b:Publisher>Pegasus Books Ltd.</b:Publisher>
    <b:Author>
      <b:Author>
        <b:NameList>
          <b:Person>
            <b:Last>Kelly</b:Last>
            <b:First>Lynne</b:First>
          </b:Person>
        </b:NameList>
      </b:Author>
    </b:Author>
    <b:RefOrder>18</b:RefOrder>
  </b:Source>
  <b:Source>
    <b:Tag>Lor74</b:Tag>
    <b:SourceType>Book</b:SourceType>
    <b:Guid>{D31029DE-DDD8-469F-89DE-C11FD730C89B}</b:Guid>
    <b:Title>Memory Book, The</b:Title>
    <b:Year>1974</b:Year>
    <b:Author>
      <b:Author>
        <b:NameList>
          <b:Person>
            <b:Last>Lorayne</b:Last>
            <b:First>Harry</b:First>
          </b:Person>
          <b:Person>
            <b:Last>Lucas</b:Last>
            <b:First>Jerry</b:First>
          </b:Person>
        </b:NameList>
      </b:Author>
    </b:Author>
    <b:RefOrder>20</b:RefOrder>
  </b:Source>
  <b:Source>
    <b:Tag>Wor11</b:Tag>
    <b:SourceType>Book</b:SourceType>
    <b:Guid>{CCED3281-1B26-4ABB-AB4C-DDF9860EFFB0}</b:Guid>
    <b:Title>Mnemonology: Mnemonics for the 21st Century</b:Title>
    <b:Year>2011</b:Year>
    <b:City>United Kingdom</b:City>
    <b:Publisher>Taylor &amp; Francis</b:Publisher>
    <b:Author>
      <b:Author>
        <b:NameList>
          <b:Person>
            <b:Last>Worthen</b:Last>
            <b:Middle>B.</b:Middle>
            <b:First>James</b:First>
          </b:Person>
          <b:Person>
            <b:Last>Hunt</b:Last>
            <b:Middle>Reed</b:Middle>
            <b:First>R.</b:First>
          </b:Person>
        </b:NameList>
      </b:Author>
    </b:Author>
    <b:RefOrder>2</b:RefOrder>
  </b:Source>
  <b:Source>
    <b:Tag>Wal21</b:Tag>
    <b:SourceType>InternetSite</b:SourceType>
    <b:Guid>{F4478A25-020F-455C-AD77-BFFF015AE5EC}</b:Guid>
    <b:Title>A ‘memory palace’ is your secret tool for remembering information</b:Title>
    <b:Year>2021</b:Year>
    <b:Month>August</b:Month>
    <b:Day>6</b:Day>
    <b:InternetSiteTitle>Popular Science</b:InternetSiteTitle>
    <b:URL>https://www.popsci.com/diy/memory-palace/</b:URL>
    <b:Author>
      <b:Author>
        <b:NameList>
          <b:Person>
            <b:Last>Wallington</b:Last>
            <b:First>Natalie</b:First>
          </b:Person>
        </b:NameList>
      </b:Author>
    </b:Author>
    <b:RefOrder>4</b:RefOrder>
  </b:Source>
  <b:Source>
    <b:Tag>Bar10</b:Tag>
    <b:SourceType>JournalArticle</b:SourceType>
    <b:Guid>{8217CB25-8A88-4C32-B207-752DE6485738}</b:Guid>
    <b:Title>Levels of Processing: The Effects of Orthographic, Phonologic, and Semantic Processing on Memory</b:Title>
    <b:Year>2010</b:Year>
    <b:URL>http://www.inquiriesjournal.com/articles/226/levels-of-processing-the-effects-of-orthographic-phonologic-and-semantic-processing-on-memory</b:URL>
    <b:JournalName>Inquiries Journal</b:JournalName>
    <b:Author>
      <b:Author>
        <b:NameList>
          <b:Person>
            <b:Last>Barton</b:Last>
            <b:Middle>A.</b:Middle>
            <b:First>Emily</b:First>
          </b:Person>
        </b:NameList>
      </b:Author>
    </b:Author>
    <b:Volume>2</b:Volume>
    <b:Issue>04</b:Issue>
    <b:YearAccessed>2021</b:YearAccessed>
    <b:MonthAccessed>8</b:MonthAccessed>
    <b:DayAccessed>13</b:DayAccessed>
    <b:RefOrder>8</b:RefOrder>
  </b:Source>
  <b:Source>
    <b:Tag>Blu15</b:Tag>
    <b:SourceType>Misc</b:SourceType>
    <b:Guid>{96931EA2-714B-45C0-9BC5-1D6E17A68BCB}</b:Guid>
    <b:Title>ADAPTIVE MEMORY: ANIMACY AND THE METHOD OF LOCI</b:Title>
    <b:Year>2015</b:Year>
    <b:Publisher>Open Access Dissertations</b:Publisher>
    <b:Author>
      <b:Author>
        <b:NameList>
          <b:Person>
            <b:Last>Blunt</b:Last>
            <b:Middle>R.</b:Middle>
            <b:First>Janell</b:First>
          </b:Person>
        </b:NameList>
      </b:Author>
    </b:Author>
    <b:Issue>1169</b:Issue>
    <b:YearAccessed>2021</b:YearAccessed>
    <b:MonthAccessed>August</b:MonthAccessed>
    <b:DayAccessed>13</b:DayAccessed>
    <b:URL>https://docs.lib.purdue.edu/open_access_dissertations/1169?utm_source=docs.lib.purdue.edu%2Fopen_access_dissertations%2F1169&amp;utm_medium=PDF&amp;utm_campaign=PDFCoverPages</b:URL>
    <b:RefOrder>12</b:RefOrder>
  </b:Source>
  <b:Source>
    <b:Tag>Flo17</b:Tag>
    <b:SourceType>DocumentFromInternetSite</b:SourceType>
    <b:Guid>{9020FB4F-911C-434F-9817-61538C66657A}</b:Guid>
    <b:Title>Interview with Lance Tschirhart</b:Title>
    <b:Year>2017</b:Year>
    <b:Month>February</b:Month>
    <b:Day>16</b:Day>
    <b:Author>
      <b:Author>
        <b:NameList>
          <b:Person>
            <b:Last>Dellé</b:Last>
            <b:First>Florian</b:First>
          </b:Person>
        </b:NameList>
      </b:Author>
    </b:Author>
    <b:InternetSiteTitle>MemorySports.com</b:InternetSiteTitle>
    <b:URL>https://memory-sports.com/blog/interviews/interview-lance-tschirhart/</b:URL>
    <b:RefOrder>10</b:RefOrder>
  </b:Source>
  <b:Source>
    <b:Tag>Mul15</b:Tag>
    <b:SourceType>DocumentFromInternetSite</b:SourceType>
    <b:Guid>{A216E50C-ED87-4657-87F7-DE66D14D8B13}</b:Guid>
    <b:Author>
      <b:Author>
        <b:NameList>
          <b:Person>
            <b:Last>Mullen</b:Last>
            <b:First>Alex</b:First>
          </b:Person>
        </b:NameList>
      </b:Author>
    </b:Author>
    <b:Title>The Power Of Narrative</b:Title>
    <b:InternetSiteTitle>Mullen Memory</b:InternetSiteTitle>
    <b:Year>2015</b:Year>
    <b:Month>April</b:Month>
    <b:Day>10</b:Day>
    <b:URL>https://mullenmemory.com/blog/2015/4/10/the-power-of-narrative</b:URL>
    <b:RefOrder>13</b:RefOrder>
  </b:Source>
  <b:Source>
    <b:Tag>Kil15</b:Tag>
    <b:SourceType>DocumentFromInternetSite</b:SourceType>
    <b:Guid>{0993270A-21CE-4BB7-981B-40DF98C11958}</b:Guid>
    <b:Author>
      <b:Author>
        <b:NameList>
          <b:Person>
            <b:Last>Kilov</b:Last>
            <b:First>Daniel</b:First>
          </b:Person>
        </b:NameList>
      </b:Author>
    </b:Author>
    <b:Title>A Giant of the Competitive Memory World</b:Title>
    <b:InternetSiteTitle>Mental Athlete</b:InternetSiteTitle>
    <b:Year>2015</b:Year>
    <b:Month>March</b:Month>
    <b:URL>https://danielkilov.com/tag/boris-konrad/</b:URL>
    <b:Comments>Originally printed in Issue 416 (March/April) of the Australian Mensa magazine, TableAus.</b:Comments>
    <b:RefOrder>11</b:RefOrder>
  </b:Source>
  <b:Source>
    <b:Tag>Had21</b:Tag>
    <b:SourceType>DocumentFromInternetSite</b:SourceType>
    <b:Guid>{909AE2BF-94D3-48E5-8889-7168D7E1DF23}</b:Guid>
    <b:Author>
      <b:Author>
        <b:NameList>
          <b:Person>
            <b:Last>Haden</b:Last>
            <b:First>Jeff</b:First>
          </b:Person>
        </b:NameList>
      </b:Author>
    </b:Author>
    <b:Title>The (Literally) Effortless Way to Learn Faster and Improve Your Memory, Backed by Science</b:Title>
    <b:InternetSiteTitle>Inc.</b:InternetSiteTitle>
    <b:Year>2021</b:Year>
    <b:Month>November</b:Month>
    <b:Day>3</b:Day>
    <b:URL>https://www.inc.com/jeff-haden/learn-faster-improve-memory-get-smarter-remember-more-science.html</b:URL>
    <b:RefOrder>5</b:RefOrder>
  </b:Source>
  <b:Source>
    <b:Tag>Had211</b:Tag>
    <b:SourceType>DocumentFromInternetSite</b:SourceType>
    <b:Guid>{9C8AFE14-ED4E-4986-818D-D91B23C4B948}</b:Guid>
    <b:Author>
      <b:Author>
        <b:NameList>
          <b:Person>
            <b:Last>Haden</b:Last>
            <b:First>Jeff</b:First>
          </b:Person>
        </b:NameList>
      </b:Author>
    </b:Author>
    <b:Title>3 Nearly Effortless Ways to Improve Your Memory and Recall, Backed by Neuroscience</b:Title>
    <b:InternetSiteTitle>Inc.</b:InternetSiteTitle>
    <b:Year>2021</b:Year>
    <b:Month>September</b:Month>
    <b:Day>7</b:Day>
    <b:URL>https://www.inc.com/jeff-haden/improve-memory-recall-get-smarter-simple-ways-to-remember-more-neuroscience.html</b:URL>
    <b:RefOrder>22</b:RefOrder>
  </b:Source>
  <b:Source>
    <b:Tag>Mus19</b:Tag>
    <b:SourceType>DocumentFromInternetSite</b:SourceType>
    <b:Guid>{976508FE-5059-41ED-8FB2-2F8913D5F4F0}</b:Guid>
    <b:Title>Mattias Ribbing on mnemonics, memory palace and new ways to learn languages and maths</b:Title>
    <b:InternetSiteTitle>YouTube</b:InternetSiteTitle>
    <b:Year>2019</b:Year>
    <b:Month>October</b:Month>
    <b:Day>24</b:Day>
    <b:URL>https://www.youtube.com/watch?v=vP6pychs8L0</b:URL>
    <b:Author>
      <b:Author>
        <b:NameList>
          <b:Person>
            <b:Last>Mustreader</b:Last>
            <b:First>Greg</b:First>
          </b:Person>
        </b:NameList>
      </b:Author>
    </b:Author>
    <b:RefOrder>14</b:RefOrder>
  </b:Source>
</b:Sources>
</file>

<file path=customXml/itemProps1.xml><?xml version="1.0" encoding="utf-8"?>
<ds:datastoreItem xmlns:ds="http://schemas.openxmlformats.org/officeDocument/2006/customXml" ds:itemID="{FF2E2D46-17F3-4101-85A8-7D92106A3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outline simple.dotx</Template>
  <TotalTime>41</TotalTime>
  <Pages>16</Pages>
  <Words>6872</Words>
  <Characters>39177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Memory Tools</vt:lpstr>
    </vt:vector>
  </TitlesOfParts>
  <Company/>
  <LinksUpToDate>false</LinksUpToDate>
  <CharactersWithSpaces>45958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Tools</dc:title>
  <dc:subject/>
  <dc:creator>Doug Hoff</dc:creator>
  <cp:keywords/>
  <dc:description/>
  <cp:lastModifiedBy>Douglas Hoff</cp:lastModifiedBy>
  <cp:revision>16</cp:revision>
  <cp:lastPrinted>2021-05-17T21:15:00Z</cp:lastPrinted>
  <dcterms:created xsi:type="dcterms:W3CDTF">2021-12-27T01:39:00Z</dcterms:created>
  <dcterms:modified xsi:type="dcterms:W3CDTF">2022-02-03T19:41:00Z</dcterms:modified>
</cp:coreProperties>
</file>