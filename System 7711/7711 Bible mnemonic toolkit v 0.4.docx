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DA5C7" w14:textId="2F3003B2" w:rsidR="00EF0385" w:rsidRPr="00903B2F" w:rsidRDefault="00842567" w:rsidP="00903B2F">
      <w:pPr>
        <w:pStyle w:val="Title"/>
      </w:pPr>
      <w:r w:rsidRPr="00903B2F">
        <w:t xml:space="preserve">7711 </w:t>
      </w:r>
      <w:r w:rsidR="009854B7">
        <w:t>Bible Mnemonic</w:t>
      </w:r>
      <w:r w:rsidR="00C26B78" w:rsidRPr="00903B2F">
        <w:t xml:space="preserve"> </w:t>
      </w:r>
      <w:r w:rsidR="00EF0385" w:rsidRPr="00903B2F">
        <w:t>Toolkit</w:t>
      </w:r>
    </w:p>
    <w:p w14:paraId="34923D99" w14:textId="4D40A071" w:rsidR="00437BF3" w:rsidRDefault="00EF0385" w:rsidP="00437BF3">
      <w:pPr>
        <w:pStyle w:val="Subtitle"/>
        <w:rPr>
          <w:b w:val="0"/>
          <w:bCs w:val="0"/>
          <w:lang w:eastAsia="ja-JP" w:bidi="ar-SA"/>
        </w:rPr>
      </w:pPr>
      <w:r w:rsidRPr="00437BF3">
        <w:rPr>
          <w:b w:val="0"/>
          <w:bCs w:val="0"/>
          <w:lang w:eastAsia="ja-JP" w:bidi="ar-SA"/>
        </w:rPr>
        <w:t>by Doug Hoff</w:t>
      </w:r>
    </w:p>
    <w:p w14:paraId="41993887" w14:textId="40B506FD" w:rsidR="00A403FF" w:rsidRPr="00A403FF" w:rsidRDefault="001B67B0" w:rsidP="00F21076">
      <w:pPr>
        <w:ind w:left="0"/>
        <w:rPr>
          <w:lang w:eastAsia="ja-JP" w:bidi="ar-SA"/>
        </w:rPr>
        <w:sectPr w:rsidR="00A403FF" w:rsidRPr="00A403FF" w:rsidSect="007A1907">
          <w:headerReference w:type="default" r:id="rId8"/>
          <w:footerReference w:type="default" r:id="rId9"/>
          <w:pgSz w:w="12240" w:h="15840"/>
          <w:pgMar w:top="1440" w:right="1502" w:bottom="1440" w:left="1501" w:header="720" w:footer="720" w:gutter="0"/>
          <w:cols w:space="720"/>
          <w:titlePg/>
          <w:docGrid w:linePitch="360"/>
        </w:sectPr>
      </w:pPr>
      <w:r>
        <w:rPr>
          <w:noProof/>
          <w:lang w:eastAsia="ja-JP" w:bidi="ar-SA"/>
        </w:rPr>
        <mc:AlternateContent>
          <mc:Choice Requires="wps">
            <w:drawing>
              <wp:anchor distT="45720" distB="45720" distL="114300" distR="114300" simplePos="0" relativeHeight="251659264" behindDoc="1" locked="0" layoutInCell="1" allowOverlap="1" wp14:anchorId="1775C016" wp14:editId="3B1F658B">
                <wp:simplePos x="0" y="0"/>
                <wp:positionH relativeFrom="margin">
                  <wp:posOffset>46990</wp:posOffset>
                </wp:positionH>
                <wp:positionV relativeFrom="paragraph">
                  <wp:posOffset>2131695</wp:posOffset>
                </wp:positionV>
                <wp:extent cx="1409700" cy="7143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714375"/>
                        </a:xfrm>
                        <a:prstGeom prst="rect">
                          <a:avLst/>
                        </a:prstGeom>
                        <a:solidFill>
                          <a:schemeClr val="accent5">
                            <a:lumMod val="75000"/>
                          </a:schemeClr>
                        </a:solidFill>
                        <a:ln w="9525">
                          <a:solidFill>
                            <a:schemeClr val="bg1"/>
                          </a:solidFill>
                          <a:miter lim="800000"/>
                          <a:headEnd/>
                          <a:tailEnd/>
                        </a:ln>
                      </wps:spPr>
                      <wps:txbx>
                        <w:txbxContent>
                          <w:p w14:paraId="03CCBC5D" w14:textId="08FD27E0" w:rsidR="0058295C" w:rsidRPr="00C26B78" w:rsidRDefault="008F5C73" w:rsidP="00F21076">
                            <w:pPr>
                              <w:ind w:left="0"/>
                              <w:jc w:val="center"/>
                              <w:rPr>
                                <w:rFonts w:ascii="Franklin Gothic Medium Cond" w:hAnsi="Franklin Gothic Medium Cond"/>
                                <w:color w:val="FFFFFF" w:themeColor="background1"/>
                                <w:sz w:val="36"/>
                                <w:szCs w:val="36"/>
                              </w:rPr>
                            </w:pPr>
                            <w:r w:rsidRPr="00C26B78">
                              <w:rPr>
                                <w:rFonts w:ascii="Franklin Gothic Medium Cond" w:hAnsi="Franklin Gothic Medium Cond"/>
                                <w:color w:val="FFFFFF" w:themeColor="background1"/>
                                <w:sz w:val="36"/>
                                <w:szCs w:val="36"/>
                              </w:rPr>
                              <w:t>Bible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775C016" id="_x0000_t202" coordsize="21600,21600" o:spt="202" path="m,l,21600r21600,l21600,xe">
                <v:stroke joinstyle="miter"/>
                <v:path gradientshapeok="t" o:connecttype="rect"/>
              </v:shapetype>
              <v:shape id="Text Box 2" o:spid="_x0000_s1026" type="#_x0000_t202" style="position:absolute;margin-left:3.7pt;margin-top:167.85pt;width:111pt;height:56.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" fillcolor="#2e74b5 [2408]" strokecolor="white [3212]">
                <v:textbox>
                  <w:txbxContent>
                    <w:p w14:paraId="03CCBC5D" w14:textId="08FD27E0" w:rsidR="0058295C" w:rsidRPr="00C26B78" w:rsidRDefault="008F5C73" w:rsidP="00F21076">
                      <w:pPr>
                        <w:ind w:left="0"/>
                        <w:jc w:val="center"/>
                        <w:rPr>
                          <w:rFonts w:ascii="Franklin Gothic Medium Cond" w:hAnsi="Franklin Gothic Medium Cond"/>
                          <w:color w:val="FFFFFF" w:themeColor="background1"/>
                          <w:sz w:val="36"/>
                          <w:szCs w:val="36"/>
                        </w:rPr>
                      </w:pPr>
                      <w:r w:rsidRPr="00C26B78">
                        <w:rPr>
                          <w:rFonts w:ascii="Franklin Gothic Medium Cond" w:hAnsi="Franklin Gothic Medium Cond"/>
                          <w:color w:val="FFFFFF" w:themeColor="background1"/>
                          <w:sz w:val="36"/>
                          <w:szCs w:val="36"/>
                        </w:rPr>
                        <w:t>Bible</w:t>
                      </w:r>
                    </w:p>
                  </w:txbxContent>
                </v:textbox>
                <w10:wrap anchorx="margin"/>
              </v:shape>
            </w:pict>
          </mc:Fallback>
        </mc:AlternateContent>
      </w:r>
      <w:r>
        <w:rPr>
          <w:noProof/>
          <w:lang w:eastAsia="ja-JP" w:bidi="ar-SA"/>
        </w:rPr>
        <w:drawing>
          <wp:anchor distT="0" distB="0" distL="114300" distR="114300" simplePos="0" relativeHeight="251660288" behindDoc="1" locked="0" layoutInCell="1" allowOverlap="1" wp14:anchorId="4D60DA92" wp14:editId="47441F86">
            <wp:simplePos x="0" y="0"/>
            <wp:positionH relativeFrom="column">
              <wp:posOffset>953135</wp:posOffset>
            </wp:positionH>
            <wp:positionV relativeFrom="paragraph">
              <wp:posOffset>720725</wp:posOffset>
            </wp:positionV>
            <wp:extent cx="4572000" cy="3200400"/>
            <wp:effectExtent l="0" t="0" r="0" b="38100"/>
            <wp:wrapThrough wrapText="bothSides">
              <wp:wrapPolygon edited="0">
                <wp:start x="14760" y="0"/>
                <wp:lineTo x="13050" y="257"/>
                <wp:lineTo x="12780" y="514"/>
                <wp:lineTo x="12780" y="2314"/>
                <wp:lineTo x="12150" y="2314"/>
                <wp:lineTo x="11250" y="3471"/>
                <wp:lineTo x="11250" y="4371"/>
                <wp:lineTo x="10260" y="4371"/>
                <wp:lineTo x="9810" y="5014"/>
                <wp:lineTo x="9810" y="6429"/>
                <wp:lineTo x="8550" y="7714"/>
                <wp:lineTo x="8550" y="8486"/>
                <wp:lineTo x="3060" y="8486"/>
                <wp:lineTo x="990" y="9000"/>
                <wp:lineTo x="990" y="10543"/>
                <wp:lineTo x="630" y="10543"/>
                <wp:lineTo x="630" y="11314"/>
                <wp:lineTo x="990" y="12600"/>
                <wp:lineTo x="990" y="12986"/>
                <wp:lineTo x="7020" y="14657"/>
                <wp:lineTo x="8190" y="14657"/>
                <wp:lineTo x="9810" y="16714"/>
                <wp:lineTo x="9900" y="16971"/>
                <wp:lineTo x="10800" y="18771"/>
                <wp:lineTo x="10980" y="18900"/>
                <wp:lineTo x="12780" y="20829"/>
                <wp:lineTo x="12870" y="21729"/>
                <wp:lineTo x="19800" y="21729"/>
                <wp:lineTo x="19890" y="19671"/>
                <wp:lineTo x="16470" y="18771"/>
                <wp:lineTo x="21060" y="17743"/>
                <wp:lineTo x="21060" y="15686"/>
                <wp:lineTo x="15210" y="14271"/>
                <wp:lineTo x="15030" y="12600"/>
                <wp:lineTo x="20790" y="11571"/>
                <wp:lineTo x="21060" y="10543"/>
                <wp:lineTo x="19620" y="10543"/>
                <wp:lineTo x="19260" y="8743"/>
                <wp:lineTo x="13950" y="8486"/>
                <wp:lineTo x="20970" y="6429"/>
                <wp:lineTo x="21060" y="5014"/>
                <wp:lineTo x="20340" y="4371"/>
                <wp:lineTo x="19980" y="4371"/>
                <wp:lineTo x="19890" y="1286"/>
                <wp:lineTo x="17550" y="257"/>
                <wp:lineTo x="15300" y="0"/>
                <wp:lineTo x="14760" y="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sdt>
      <w:sdtPr>
        <w:rPr>
          <w:rFonts w:asciiTheme="minorHAnsi" w:eastAsiaTheme="minorHAnsi" w:hAnsiTheme="minorHAnsi" w:cstheme="minorBidi"/>
          <w:b w:val="0"/>
          <w:bCs w:val="0"/>
          <w:color w:val="auto"/>
          <w:sz w:val="20"/>
          <w:szCs w:val="20"/>
          <w:lang w:eastAsia="en-US" w:bidi="he-IL"/>
        </w:rPr>
        <w:id w:val="1694420642"/>
        <w:docPartObj>
          <w:docPartGallery w:val="Table of Contents"/>
          <w:docPartUnique/>
        </w:docPartObj>
      </w:sdtPr>
      <w:sdtEndPr>
        <w:rPr>
          <w:noProof/>
        </w:rPr>
      </w:sdtEndPr>
      <w:sdtContent>
        <w:p w14:paraId="13809D23" w14:textId="505305AD" w:rsidR="00821942" w:rsidRPr="001F7F77" w:rsidRDefault="00821942">
          <w:pPr>
            <w:pStyle w:val="TOCHeading"/>
            <w:rPr>
              <w:sz w:val="40"/>
              <w:szCs w:val="40"/>
            </w:rPr>
          </w:pPr>
          <w:r w:rsidRPr="001F7F77">
            <w:rPr>
              <w:sz w:val="40"/>
              <w:szCs w:val="40"/>
            </w:rPr>
            <w:t>Contents</w:t>
          </w:r>
        </w:p>
        <w:p w14:paraId="0A76E973" w14:textId="50EFF542" w:rsidR="009833D4" w:rsidRDefault="00F8079A">
          <w:pPr>
            <w:pStyle w:val="TOC1"/>
            <w:rPr>
              <w:rFonts w:eastAsiaTheme="minorEastAsia" w:cstheme="minorBidi"/>
              <w:i w:val="0"/>
              <w:iCs w:val="0"/>
              <w:sz w:val="22"/>
              <w:szCs w:val="22"/>
              <w:lang w:bidi="he-IL"/>
            </w:rPr>
          </w:pPr>
          <w:r>
            <w:rPr>
              <w:rFonts w:asciiTheme="majorBidi" w:hAnsiTheme="majorBidi" w:cstheme="majorBidi"/>
              <w:b/>
              <w:bCs/>
            </w:rPr>
            <w:fldChar w:fldCharType="begin"/>
          </w:r>
          <w:r>
            <w:rPr>
              <w:rFonts w:asciiTheme="majorBidi" w:hAnsiTheme="majorBidi" w:cstheme="majorBidi"/>
              <w:b/>
              <w:bCs/>
            </w:rPr>
            <w:instrText xml:space="preserve"> TOC \o "1-2" \h \z \u </w:instrText>
          </w:r>
          <w:r>
            <w:rPr>
              <w:rFonts w:asciiTheme="majorBidi" w:hAnsiTheme="majorBidi" w:cstheme="majorBidi"/>
              <w:b/>
              <w:bCs/>
            </w:rPr>
            <w:fldChar w:fldCharType="separate"/>
          </w:r>
          <w:hyperlink w:anchor="_Toc96174689" w:history="1">
            <w:r w:rsidR="009833D4" w:rsidRPr="003A589A">
              <w:rPr>
                <w:rStyle w:val="Hyperlink"/>
              </w:rPr>
              <w:t>Preface</w:t>
            </w:r>
            <w:r w:rsidR="009833D4">
              <w:rPr>
                <w:webHidden/>
              </w:rPr>
              <w:tab/>
            </w:r>
            <w:r w:rsidR="009833D4">
              <w:rPr>
                <w:webHidden/>
              </w:rPr>
              <w:fldChar w:fldCharType="begin"/>
            </w:r>
            <w:r w:rsidR="009833D4">
              <w:rPr>
                <w:webHidden/>
              </w:rPr>
              <w:instrText xml:space="preserve"> PAGEREF _Toc96174689 \h </w:instrText>
            </w:r>
            <w:r w:rsidR="009833D4">
              <w:rPr>
                <w:webHidden/>
              </w:rPr>
            </w:r>
            <w:r w:rsidR="009833D4">
              <w:rPr>
                <w:webHidden/>
              </w:rPr>
              <w:fldChar w:fldCharType="separate"/>
            </w:r>
            <w:r w:rsidR="006129F7">
              <w:rPr>
                <w:webHidden/>
              </w:rPr>
              <w:t>1</w:t>
            </w:r>
            <w:r w:rsidR="009833D4">
              <w:rPr>
                <w:webHidden/>
              </w:rPr>
              <w:fldChar w:fldCharType="end"/>
            </w:r>
          </w:hyperlink>
        </w:p>
        <w:p w14:paraId="0EE68CD7" w14:textId="496F8197" w:rsidR="009833D4" w:rsidRDefault="001E1D6A">
          <w:pPr>
            <w:pStyle w:val="TOC1"/>
            <w:rPr>
              <w:rFonts w:eastAsiaTheme="minorEastAsia" w:cstheme="minorBidi"/>
              <w:i w:val="0"/>
              <w:iCs w:val="0"/>
              <w:sz w:val="22"/>
              <w:szCs w:val="22"/>
              <w:lang w:bidi="he-IL"/>
            </w:rPr>
          </w:pPr>
          <w:hyperlink w:anchor="_Toc96174690" w:history="1">
            <w:r w:rsidR="009833D4" w:rsidRPr="003A589A">
              <w:rPr>
                <w:rStyle w:val="Hyperlink"/>
              </w:rPr>
              <w:t>The 7711 system</w:t>
            </w:r>
            <w:r w:rsidR="009833D4">
              <w:rPr>
                <w:webHidden/>
              </w:rPr>
              <w:tab/>
            </w:r>
            <w:r w:rsidR="009833D4">
              <w:rPr>
                <w:webHidden/>
              </w:rPr>
              <w:fldChar w:fldCharType="begin"/>
            </w:r>
            <w:r w:rsidR="009833D4">
              <w:rPr>
                <w:webHidden/>
              </w:rPr>
              <w:instrText xml:space="preserve"> PAGEREF _Toc96174690 \h </w:instrText>
            </w:r>
            <w:r w:rsidR="009833D4">
              <w:rPr>
                <w:webHidden/>
              </w:rPr>
            </w:r>
            <w:r w:rsidR="009833D4">
              <w:rPr>
                <w:webHidden/>
              </w:rPr>
              <w:fldChar w:fldCharType="separate"/>
            </w:r>
            <w:r w:rsidR="006129F7">
              <w:rPr>
                <w:webHidden/>
              </w:rPr>
              <w:t>1</w:t>
            </w:r>
            <w:r w:rsidR="009833D4">
              <w:rPr>
                <w:webHidden/>
              </w:rPr>
              <w:fldChar w:fldCharType="end"/>
            </w:r>
          </w:hyperlink>
        </w:p>
        <w:p w14:paraId="3DB5C017" w14:textId="76EFC250" w:rsidR="009833D4" w:rsidRDefault="001E1D6A">
          <w:pPr>
            <w:pStyle w:val="TOC2"/>
            <w:rPr>
              <w:rFonts w:eastAsiaTheme="minorEastAsia" w:cstheme="minorBidi"/>
              <w:lang w:bidi="he-IL"/>
            </w:rPr>
          </w:pPr>
          <w:hyperlink w:anchor="_Toc96174691" w:history="1">
            <w:r w:rsidR="009833D4" w:rsidRPr="003A589A">
              <w:rPr>
                <w:rStyle w:val="Hyperlink"/>
              </w:rPr>
              <w:t>7711 system learning</w:t>
            </w:r>
            <w:r w:rsidR="009833D4">
              <w:rPr>
                <w:webHidden/>
              </w:rPr>
              <w:tab/>
            </w:r>
            <w:r w:rsidR="009833D4">
              <w:rPr>
                <w:webHidden/>
              </w:rPr>
              <w:fldChar w:fldCharType="begin"/>
            </w:r>
            <w:r w:rsidR="009833D4">
              <w:rPr>
                <w:webHidden/>
              </w:rPr>
              <w:instrText xml:space="preserve"> PAGEREF _Toc96174691 \h </w:instrText>
            </w:r>
            <w:r w:rsidR="009833D4">
              <w:rPr>
                <w:webHidden/>
              </w:rPr>
            </w:r>
            <w:r w:rsidR="009833D4">
              <w:rPr>
                <w:webHidden/>
              </w:rPr>
              <w:fldChar w:fldCharType="separate"/>
            </w:r>
            <w:r w:rsidR="006129F7">
              <w:rPr>
                <w:webHidden/>
              </w:rPr>
              <w:t>1</w:t>
            </w:r>
            <w:r w:rsidR="009833D4">
              <w:rPr>
                <w:webHidden/>
              </w:rPr>
              <w:fldChar w:fldCharType="end"/>
            </w:r>
          </w:hyperlink>
        </w:p>
        <w:p w14:paraId="0096FDBD" w14:textId="4A6EC63E" w:rsidR="009833D4" w:rsidRDefault="001E1D6A">
          <w:pPr>
            <w:pStyle w:val="TOC1"/>
            <w:rPr>
              <w:rFonts w:eastAsiaTheme="minorEastAsia" w:cstheme="minorBidi"/>
              <w:i w:val="0"/>
              <w:iCs w:val="0"/>
              <w:sz w:val="22"/>
              <w:szCs w:val="22"/>
              <w:lang w:bidi="he-IL"/>
            </w:rPr>
          </w:pPr>
          <w:hyperlink w:anchor="_Toc96174692" w:history="1">
            <w:r w:rsidR="009833D4" w:rsidRPr="003A589A">
              <w:rPr>
                <w:rStyle w:val="Hyperlink"/>
              </w:rPr>
              <w:t>The SEA-IT system</w:t>
            </w:r>
            <w:r w:rsidR="009833D4">
              <w:rPr>
                <w:webHidden/>
              </w:rPr>
              <w:tab/>
            </w:r>
            <w:r w:rsidR="009833D4">
              <w:rPr>
                <w:webHidden/>
              </w:rPr>
              <w:fldChar w:fldCharType="begin"/>
            </w:r>
            <w:r w:rsidR="009833D4">
              <w:rPr>
                <w:webHidden/>
              </w:rPr>
              <w:instrText xml:space="preserve"> PAGEREF _Toc96174692 \h </w:instrText>
            </w:r>
            <w:r w:rsidR="009833D4">
              <w:rPr>
                <w:webHidden/>
              </w:rPr>
            </w:r>
            <w:r w:rsidR="009833D4">
              <w:rPr>
                <w:webHidden/>
              </w:rPr>
              <w:fldChar w:fldCharType="separate"/>
            </w:r>
            <w:r w:rsidR="006129F7">
              <w:rPr>
                <w:webHidden/>
              </w:rPr>
              <w:t>1</w:t>
            </w:r>
            <w:r w:rsidR="009833D4">
              <w:rPr>
                <w:webHidden/>
              </w:rPr>
              <w:fldChar w:fldCharType="end"/>
            </w:r>
          </w:hyperlink>
        </w:p>
        <w:p w14:paraId="3B90E4CC" w14:textId="315FCC08" w:rsidR="009833D4" w:rsidRDefault="001E1D6A">
          <w:pPr>
            <w:pStyle w:val="TOC1"/>
            <w:rPr>
              <w:rFonts w:eastAsiaTheme="minorEastAsia" w:cstheme="minorBidi"/>
              <w:i w:val="0"/>
              <w:iCs w:val="0"/>
              <w:sz w:val="22"/>
              <w:szCs w:val="22"/>
              <w:lang w:bidi="he-IL"/>
            </w:rPr>
          </w:pPr>
          <w:hyperlink w:anchor="_Toc96174693" w:history="1">
            <w:r w:rsidR="009833D4" w:rsidRPr="003A589A">
              <w:rPr>
                <w:rStyle w:val="Hyperlink"/>
              </w:rPr>
              <w:t>Document creation</w:t>
            </w:r>
            <w:r w:rsidR="009833D4">
              <w:rPr>
                <w:webHidden/>
              </w:rPr>
              <w:tab/>
            </w:r>
            <w:r w:rsidR="009833D4">
              <w:rPr>
                <w:webHidden/>
              </w:rPr>
              <w:fldChar w:fldCharType="begin"/>
            </w:r>
            <w:r w:rsidR="009833D4">
              <w:rPr>
                <w:webHidden/>
              </w:rPr>
              <w:instrText xml:space="preserve"> PAGEREF _Toc96174693 \h </w:instrText>
            </w:r>
            <w:r w:rsidR="009833D4">
              <w:rPr>
                <w:webHidden/>
              </w:rPr>
            </w:r>
            <w:r w:rsidR="009833D4">
              <w:rPr>
                <w:webHidden/>
              </w:rPr>
              <w:fldChar w:fldCharType="separate"/>
            </w:r>
            <w:r w:rsidR="006129F7">
              <w:rPr>
                <w:webHidden/>
              </w:rPr>
              <w:t>1</w:t>
            </w:r>
            <w:r w:rsidR="009833D4">
              <w:rPr>
                <w:webHidden/>
              </w:rPr>
              <w:fldChar w:fldCharType="end"/>
            </w:r>
          </w:hyperlink>
        </w:p>
        <w:p w14:paraId="40A6353C" w14:textId="363560B1" w:rsidR="009833D4" w:rsidRDefault="001E1D6A">
          <w:pPr>
            <w:pStyle w:val="TOC2"/>
            <w:rPr>
              <w:rFonts w:eastAsiaTheme="minorEastAsia" w:cstheme="minorBidi"/>
              <w:lang w:bidi="he-IL"/>
            </w:rPr>
          </w:pPr>
          <w:hyperlink w:anchor="_Toc96174694" w:history="1">
            <w:r w:rsidR="009833D4" w:rsidRPr="003A589A">
              <w:rPr>
                <w:rStyle w:val="Hyperlink"/>
              </w:rPr>
              <w:t>Organization</w:t>
            </w:r>
            <w:r w:rsidR="009833D4">
              <w:rPr>
                <w:webHidden/>
              </w:rPr>
              <w:tab/>
            </w:r>
            <w:r w:rsidR="009833D4">
              <w:rPr>
                <w:webHidden/>
              </w:rPr>
              <w:fldChar w:fldCharType="begin"/>
            </w:r>
            <w:r w:rsidR="009833D4">
              <w:rPr>
                <w:webHidden/>
              </w:rPr>
              <w:instrText xml:space="preserve"> PAGEREF _Toc96174694 \h </w:instrText>
            </w:r>
            <w:r w:rsidR="009833D4">
              <w:rPr>
                <w:webHidden/>
              </w:rPr>
            </w:r>
            <w:r w:rsidR="009833D4">
              <w:rPr>
                <w:webHidden/>
              </w:rPr>
              <w:fldChar w:fldCharType="separate"/>
            </w:r>
            <w:r w:rsidR="006129F7">
              <w:rPr>
                <w:webHidden/>
              </w:rPr>
              <w:t>1</w:t>
            </w:r>
            <w:r w:rsidR="009833D4">
              <w:rPr>
                <w:webHidden/>
              </w:rPr>
              <w:fldChar w:fldCharType="end"/>
            </w:r>
          </w:hyperlink>
        </w:p>
        <w:p w14:paraId="43551CE8" w14:textId="6488C35E" w:rsidR="009833D4" w:rsidRDefault="001E1D6A">
          <w:pPr>
            <w:pStyle w:val="TOC1"/>
            <w:rPr>
              <w:rFonts w:eastAsiaTheme="minorEastAsia" w:cstheme="minorBidi"/>
              <w:i w:val="0"/>
              <w:iCs w:val="0"/>
              <w:sz w:val="22"/>
              <w:szCs w:val="22"/>
              <w:lang w:bidi="he-IL"/>
            </w:rPr>
          </w:pPr>
          <w:hyperlink w:anchor="_Toc96174695" w:history="1">
            <w:r w:rsidR="009833D4" w:rsidRPr="003A589A">
              <w:rPr>
                <w:rStyle w:val="Hyperlink"/>
              </w:rPr>
              <w:t>Stats</w:t>
            </w:r>
            <w:r w:rsidR="009833D4">
              <w:rPr>
                <w:webHidden/>
              </w:rPr>
              <w:tab/>
            </w:r>
            <w:r w:rsidR="009833D4">
              <w:rPr>
                <w:webHidden/>
              </w:rPr>
              <w:fldChar w:fldCharType="begin"/>
            </w:r>
            <w:r w:rsidR="009833D4">
              <w:rPr>
                <w:webHidden/>
              </w:rPr>
              <w:instrText xml:space="preserve"> PAGEREF _Toc96174695 \h </w:instrText>
            </w:r>
            <w:r w:rsidR="009833D4">
              <w:rPr>
                <w:webHidden/>
              </w:rPr>
            </w:r>
            <w:r w:rsidR="009833D4">
              <w:rPr>
                <w:webHidden/>
              </w:rPr>
              <w:fldChar w:fldCharType="separate"/>
            </w:r>
            <w:r w:rsidR="006129F7">
              <w:rPr>
                <w:webHidden/>
              </w:rPr>
              <w:t>1</w:t>
            </w:r>
            <w:r w:rsidR="009833D4">
              <w:rPr>
                <w:webHidden/>
              </w:rPr>
              <w:fldChar w:fldCharType="end"/>
            </w:r>
          </w:hyperlink>
        </w:p>
        <w:p w14:paraId="3342CF84" w14:textId="58158659" w:rsidR="009833D4" w:rsidRDefault="001E1D6A">
          <w:pPr>
            <w:pStyle w:val="TOC1"/>
            <w:rPr>
              <w:rFonts w:eastAsiaTheme="minorEastAsia" w:cstheme="minorBidi"/>
              <w:i w:val="0"/>
              <w:iCs w:val="0"/>
              <w:sz w:val="22"/>
              <w:szCs w:val="22"/>
              <w:lang w:bidi="he-IL"/>
            </w:rPr>
          </w:pPr>
          <w:hyperlink w:anchor="_Toc96174696" w:history="1">
            <w:r w:rsidR="009833D4" w:rsidRPr="003A589A">
              <w:rPr>
                <w:rStyle w:val="Hyperlink"/>
              </w:rPr>
              <w:t>Bible books</w:t>
            </w:r>
            <w:r w:rsidR="009833D4">
              <w:rPr>
                <w:webHidden/>
              </w:rPr>
              <w:tab/>
            </w:r>
            <w:r w:rsidR="009833D4">
              <w:rPr>
                <w:webHidden/>
              </w:rPr>
              <w:fldChar w:fldCharType="begin"/>
            </w:r>
            <w:r w:rsidR="009833D4">
              <w:rPr>
                <w:webHidden/>
              </w:rPr>
              <w:instrText xml:space="preserve"> PAGEREF _Toc96174696 \h </w:instrText>
            </w:r>
            <w:r w:rsidR="009833D4">
              <w:rPr>
                <w:webHidden/>
              </w:rPr>
            </w:r>
            <w:r w:rsidR="009833D4">
              <w:rPr>
                <w:webHidden/>
              </w:rPr>
              <w:fldChar w:fldCharType="separate"/>
            </w:r>
            <w:r w:rsidR="006129F7">
              <w:rPr>
                <w:webHidden/>
              </w:rPr>
              <w:t>1</w:t>
            </w:r>
            <w:r w:rsidR="009833D4">
              <w:rPr>
                <w:webHidden/>
              </w:rPr>
              <w:fldChar w:fldCharType="end"/>
            </w:r>
          </w:hyperlink>
        </w:p>
        <w:p w14:paraId="251FCFA0" w14:textId="5F4B7B7B" w:rsidR="009833D4" w:rsidRDefault="001E1D6A">
          <w:pPr>
            <w:pStyle w:val="TOC1"/>
            <w:rPr>
              <w:rFonts w:eastAsiaTheme="minorEastAsia" w:cstheme="minorBidi"/>
              <w:i w:val="0"/>
              <w:iCs w:val="0"/>
              <w:sz w:val="22"/>
              <w:szCs w:val="22"/>
              <w:lang w:bidi="he-IL"/>
            </w:rPr>
          </w:pPr>
          <w:hyperlink w:anchor="_Toc96174697" w:history="1">
            <w:r w:rsidR="009833D4" w:rsidRPr="003A589A">
              <w:rPr>
                <w:rStyle w:val="Hyperlink"/>
              </w:rPr>
              <w:t>Bible chapters</w:t>
            </w:r>
            <w:r w:rsidR="009833D4">
              <w:rPr>
                <w:webHidden/>
              </w:rPr>
              <w:tab/>
            </w:r>
            <w:r w:rsidR="009833D4">
              <w:rPr>
                <w:webHidden/>
              </w:rPr>
              <w:fldChar w:fldCharType="begin"/>
            </w:r>
            <w:r w:rsidR="009833D4">
              <w:rPr>
                <w:webHidden/>
              </w:rPr>
              <w:instrText xml:space="preserve"> PAGEREF _Toc96174697 \h </w:instrText>
            </w:r>
            <w:r w:rsidR="009833D4">
              <w:rPr>
                <w:webHidden/>
              </w:rPr>
            </w:r>
            <w:r w:rsidR="009833D4">
              <w:rPr>
                <w:webHidden/>
              </w:rPr>
              <w:fldChar w:fldCharType="separate"/>
            </w:r>
            <w:r w:rsidR="006129F7">
              <w:rPr>
                <w:webHidden/>
              </w:rPr>
              <w:t>1</w:t>
            </w:r>
            <w:r w:rsidR="009833D4">
              <w:rPr>
                <w:webHidden/>
              </w:rPr>
              <w:fldChar w:fldCharType="end"/>
            </w:r>
          </w:hyperlink>
        </w:p>
        <w:p w14:paraId="506CEA57" w14:textId="6C93D217" w:rsidR="009833D4" w:rsidRDefault="001E1D6A">
          <w:pPr>
            <w:pStyle w:val="TOC2"/>
            <w:rPr>
              <w:rFonts w:eastAsiaTheme="minorEastAsia" w:cstheme="minorBidi"/>
              <w:lang w:bidi="he-IL"/>
            </w:rPr>
          </w:pPr>
          <w:hyperlink w:anchor="_Toc96174698" w:history="1">
            <w:r w:rsidR="009833D4" w:rsidRPr="003A589A">
              <w:rPr>
                <w:rStyle w:val="Hyperlink"/>
              </w:rPr>
              <w:t>Old Testament</w:t>
            </w:r>
            <w:r w:rsidR="009833D4">
              <w:rPr>
                <w:webHidden/>
              </w:rPr>
              <w:tab/>
            </w:r>
            <w:r w:rsidR="009833D4">
              <w:rPr>
                <w:webHidden/>
              </w:rPr>
              <w:fldChar w:fldCharType="begin"/>
            </w:r>
            <w:r w:rsidR="009833D4">
              <w:rPr>
                <w:webHidden/>
              </w:rPr>
              <w:instrText xml:space="preserve"> PAGEREF _Toc96174698 \h </w:instrText>
            </w:r>
            <w:r w:rsidR="009833D4">
              <w:rPr>
                <w:webHidden/>
              </w:rPr>
            </w:r>
            <w:r w:rsidR="009833D4">
              <w:rPr>
                <w:webHidden/>
              </w:rPr>
              <w:fldChar w:fldCharType="separate"/>
            </w:r>
            <w:r w:rsidR="006129F7">
              <w:rPr>
                <w:webHidden/>
              </w:rPr>
              <w:t>1</w:t>
            </w:r>
            <w:r w:rsidR="009833D4">
              <w:rPr>
                <w:webHidden/>
              </w:rPr>
              <w:fldChar w:fldCharType="end"/>
            </w:r>
          </w:hyperlink>
        </w:p>
        <w:p w14:paraId="7D66F4CD" w14:textId="6D2DB937" w:rsidR="009833D4" w:rsidRDefault="001E1D6A">
          <w:pPr>
            <w:pStyle w:val="TOC2"/>
            <w:rPr>
              <w:rFonts w:eastAsiaTheme="minorEastAsia" w:cstheme="minorBidi"/>
              <w:lang w:bidi="he-IL"/>
            </w:rPr>
          </w:pPr>
          <w:hyperlink w:anchor="_Toc96174699" w:history="1">
            <w:r w:rsidR="009833D4" w:rsidRPr="003A589A">
              <w:rPr>
                <w:rStyle w:val="Hyperlink"/>
              </w:rPr>
              <w:t>New Testament</w:t>
            </w:r>
            <w:r w:rsidR="009833D4">
              <w:rPr>
                <w:webHidden/>
              </w:rPr>
              <w:tab/>
            </w:r>
            <w:r w:rsidR="009833D4">
              <w:rPr>
                <w:webHidden/>
              </w:rPr>
              <w:fldChar w:fldCharType="begin"/>
            </w:r>
            <w:r w:rsidR="009833D4">
              <w:rPr>
                <w:webHidden/>
              </w:rPr>
              <w:instrText xml:space="preserve"> PAGEREF _Toc96174699 \h </w:instrText>
            </w:r>
            <w:r w:rsidR="009833D4">
              <w:rPr>
                <w:webHidden/>
              </w:rPr>
            </w:r>
            <w:r w:rsidR="009833D4">
              <w:rPr>
                <w:webHidden/>
              </w:rPr>
              <w:fldChar w:fldCharType="separate"/>
            </w:r>
            <w:r w:rsidR="006129F7">
              <w:rPr>
                <w:webHidden/>
              </w:rPr>
              <w:t>1</w:t>
            </w:r>
            <w:r w:rsidR="009833D4">
              <w:rPr>
                <w:webHidden/>
              </w:rPr>
              <w:fldChar w:fldCharType="end"/>
            </w:r>
          </w:hyperlink>
        </w:p>
        <w:p w14:paraId="4818F9C4" w14:textId="34C79148" w:rsidR="00821942" w:rsidRDefault="00F8079A" w:rsidP="00D25469">
          <w:r>
            <w:rPr>
              <w:rFonts w:asciiTheme="majorBidi" w:hAnsiTheme="majorBidi" w:cstheme="majorBidi"/>
              <w:b/>
              <w:bCs/>
              <w:i/>
              <w:iCs/>
              <w:sz w:val="24"/>
              <w:szCs w:val="24"/>
              <w:lang w:bidi="ar-SA"/>
            </w:rPr>
            <w:fldChar w:fldCharType="end"/>
          </w:r>
        </w:p>
      </w:sdtContent>
    </w:sdt>
    <w:p w14:paraId="47E841A8" w14:textId="77777777" w:rsidR="007A1907" w:rsidRDefault="007A1907" w:rsidP="00D25469">
      <w:pPr>
        <w:sectPr w:rsidR="007A1907" w:rsidSect="00A403FF">
          <w:headerReference w:type="default" r:id="rId15"/>
          <w:footerReference w:type="default" r:id="rId16"/>
          <w:pgSz w:w="12240" w:h="15840"/>
          <w:pgMar w:top="1440" w:right="1502" w:bottom="1440" w:left="1501" w:header="720" w:footer="720" w:gutter="0"/>
          <w:pgNumType w:fmt="lowerRoman" w:start="1"/>
          <w:cols w:space="720"/>
          <w:docGrid w:linePitch="360"/>
        </w:sectPr>
      </w:pPr>
    </w:p>
    <w:p w14:paraId="79450F35" w14:textId="0E490948" w:rsidR="000023F5" w:rsidRDefault="00C12993" w:rsidP="00457957">
      <w:pPr>
        <w:pStyle w:val="Heading1"/>
      </w:pPr>
      <w:bookmarkStart w:id="0" w:name="_Toc96174689"/>
      <w:r>
        <w:lastRenderedPageBreak/>
        <w:t>Preface</w:t>
      </w:r>
      <w:bookmarkEnd w:id="0"/>
    </w:p>
    <w:p w14:paraId="192E9A86" w14:textId="5664B795" w:rsidR="00CA4E47" w:rsidRDefault="00CA4E47" w:rsidP="00D25469">
      <w:r>
        <w:t>The absence of a good design tool for building a set a mnemonic images with the Major system has always been a problem. After building a basic one</w:t>
      </w:r>
      <w:r w:rsidR="00843A4C">
        <w:t xml:space="preserve">, </w:t>
      </w:r>
      <w:r>
        <w:t xml:space="preserve">I found that my images were able to be more visual and I could create better stories that followed a theme </w:t>
      </w:r>
      <w:r w:rsidR="00D35970">
        <w:t>with</w:t>
      </w:r>
      <w:r>
        <w:t xml:space="preserve"> more options and us</w:t>
      </w:r>
      <w:r w:rsidR="00D35970">
        <w:t>ed</w:t>
      </w:r>
      <w:r>
        <w:t xml:space="preserve"> a better visual sentence structure. This extended version should help you prepare what needs to be memorized without the drudgery of compiling your own list.</w:t>
      </w:r>
    </w:p>
    <w:p w14:paraId="63012FB1" w14:textId="7C2ED1B2" w:rsidR="007740D0" w:rsidRDefault="00CA4E47" w:rsidP="00D25469">
      <w:r>
        <w:t>If you have any questions</w:t>
      </w:r>
      <w:r w:rsidR="00843A4C">
        <w:t xml:space="preserve">, </w:t>
      </w:r>
      <w:r>
        <w:t>updates</w:t>
      </w:r>
      <w:r w:rsidR="00843A4C">
        <w:t xml:space="preserve">, </w:t>
      </w:r>
      <w:r>
        <w:t>or comments</w:t>
      </w:r>
      <w:r w:rsidR="00843A4C">
        <w:t xml:space="preserve">, </w:t>
      </w:r>
      <w:r>
        <w:t>you can contact me on the Art of Memory forum</w:t>
      </w:r>
      <w:r w:rsidR="00D35970">
        <w:t xml:space="preserve"> (</w:t>
      </w:r>
      <w:hyperlink r:id="rId17" w:history="1">
        <w:r w:rsidR="00D35970" w:rsidRPr="000F037F">
          <w:rPr>
            <w:rStyle w:val="Hyperlink"/>
          </w:rPr>
          <w:t>https://forum.artofmemory.com/</w:t>
        </w:r>
      </w:hyperlink>
      <w:r w:rsidR="00D35970">
        <w:t>)</w:t>
      </w:r>
      <w:r>
        <w:t xml:space="preserve"> at @thinkaboutthebible.</w:t>
      </w:r>
      <w:r w:rsidR="00D35970">
        <w:t xml:space="preserve"> You’ll find updates as I make them on my </w:t>
      </w:r>
      <w:proofErr w:type="spellStart"/>
      <w:r w:rsidR="00D35970">
        <w:t>github</w:t>
      </w:r>
      <w:proofErr w:type="spellEnd"/>
      <w:r w:rsidR="00D35970">
        <w:t xml:space="preserve"> account at </w:t>
      </w:r>
      <w:hyperlink r:id="rId18" w:history="1">
        <w:r w:rsidR="00D35970" w:rsidRPr="001221A7">
          <w:rPr>
            <w:rStyle w:val="Hyperlink"/>
          </w:rPr>
          <w:t>https://github.com/dougs-repos/Memory</w:t>
        </w:r>
      </w:hyperlink>
      <w:r w:rsidR="00D35970">
        <w:t>.</w:t>
      </w:r>
    </w:p>
    <w:p w14:paraId="5AFEC242" w14:textId="415E93E1" w:rsidR="00074E59" w:rsidRDefault="00074E59" w:rsidP="00074E59">
      <w:pPr>
        <w:pStyle w:val="Heading1"/>
      </w:pPr>
      <w:bookmarkStart w:id="1" w:name="_Toc96174690"/>
      <w:r>
        <w:t xml:space="preserve">The </w:t>
      </w:r>
      <w:r w:rsidR="008F5C73">
        <w:t>7711</w:t>
      </w:r>
      <w:r>
        <w:t xml:space="preserve"> system</w:t>
      </w:r>
      <w:bookmarkEnd w:id="1"/>
    </w:p>
    <w:p w14:paraId="645BE59E" w14:textId="359F0091" w:rsidR="005B3303" w:rsidRPr="005B3303" w:rsidRDefault="005B3303" w:rsidP="005B3303">
      <w:r>
        <w:t>This is not a complete system yet.</w:t>
      </w:r>
    </w:p>
    <w:p w14:paraId="0BD03B8E" w14:textId="77777777" w:rsidR="00516472" w:rsidRDefault="00516472" w:rsidP="00516472">
      <w:pPr>
        <w:pStyle w:val="Heading1"/>
      </w:pPr>
      <w:bookmarkStart w:id="2" w:name="_Toc96174692"/>
      <w:r>
        <w:t>The SEA-IT system</w:t>
      </w:r>
      <w:bookmarkEnd w:id="2"/>
    </w:p>
    <w:p w14:paraId="4E896E1B" w14:textId="77777777" w:rsidR="00516472" w:rsidRPr="00B95917" w:rsidRDefault="00516472" w:rsidP="00D25469">
      <w:r w:rsidRPr="00B95917">
        <w:t xml:space="preserve">Because the mind uses language to communicate, we tend to think in the patterns of language. The pattern of a strong visual image is that of a sentence where a subject performs an action on another thing. They are probably in a place that can be visualized and other details surrounding the scene are helpful to describe. So, we have the elements of a strong image and an order of subject-action-item at a minimum. It can also be called a </w:t>
      </w:r>
      <w:r w:rsidRPr="00B95917">
        <w:rPr>
          <w:rStyle w:val="dataterm2"/>
        </w:rPr>
        <w:t>visual sentence</w:t>
      </w:r>
      <w:r w:rsidRPr="00B95917">
        <w:t xml:space="preserve"> since it is directly related to the construction of a sentence in English.</w:t>
      </w:r>
    </w:p>
    <w:p w14:paraId="0951F281" w14:textId="77777777" w:rsidR="00516472" w:rsidRPr="00B95917" w:rsidRDefault="00516472" w:rsidP="00D25469">
      <w:r w:rsidRPr="00B95917">
        <w:t>If the sentence makes sense, we can say that it has a narrative logic to it and because it follows an expected pattern, it is easier to recall. The subject performs an action it is capable of, and it does it on an object that seems likely the target of the action. It is also very likely that the subject has a preferred place where the action takes place. Paul Bunyan has an affinity for sawing trees in a forest.</w:t>
      </w:r>
    </w:p>
    <w:p w14:paraId="27D0F989" w14:textId="77777777" w:rsidR="00516472" w:rsidRPr="00B95917" w:rsidRDefault="00516472" w:rsidP="00D25469">
      <w:r w:rsidRPr="00B95917">
        <w:t xml:space="preserve">Memory athlete and neuroscientist Boris Konrad was surprised to find out that experimental evidence using the VVIQ to gauge people’s ability to visualize was not correlated to how good you were at memorizing. The hesitancy that this produced for people who believed it made people a worse memorizer. What did make people better at mnemonics was the ability to create narrative logic or in more simpler terms, how to tell a story. It wasn’t the pretty pictures they created in their brain; it was the connections they made there. It wasn’t the IQ of the person either noting that anyone could benefit. </w:t>
      </w:r>
    </w:p>
    <w:p w14:paraId="1701B8DD" w14:textId="77777777" w:rsidR="00516472" w:rsidRPr="00B95917" w:rsidRDefault="00516472" w:rsidP="00D25469">
      <w:bookmarkStart w:id="3" w:name="_Hlk96009520"/>
      <w:r w:rsidRPr="00B95917">
        <w:t xml:space="preserve">The acronym SEA-IT best fits </w:t>
      </w:r>
      <w:r>
        <w:t>a group of main</w:t>
      </w:r>
      <w:r w:rsidRPr="00B95917">
        <w:t xml:space="preserve"> five data types, but other systems cover many of the types as well. Another acronym you might see is PAIL for Person, Action, Item and Location. PAO, which is more </w:t>
      </w:r>
      <w:r>
        <w:t xml:space="preserve">of a </w:t>
      </w:r>
      <w:r w:rsidRPr="00B95917">
        <w:t xml:space="preserve">competition type and therefore </w:t>
      </w:r>
      <w:r>
        <w:t xml:space="preserve">a </w:t>
      </w:r>
      <w:r w:rsidRPr="00B95917">
        <w:t xml:space="preserve">simpler grouping, stands for Person, Action, and Object, and is the </w:t>
      </w:r>
      <w:r>
        <w:t xml:space="preserve">most popular subject </w:t>
      </w:r>
      <w:r w:rsidRPr="00B95917">
        <w:t>peg system.</w:t>
      </w:r>
    </w:p>
    <w:p w14:paraId="381DC3B0" w14:textId="77777777" w:rsidR="00516472" w:rsidRPr="00B95917" w:rsidRDefault="00516472" w:rsidP="00D25469">
      <w:bookmarkStart w:id="4" w:name="_Hlk96009552"/>
      <w:bookmarkEnd w:id="3"/>
      <w:r w:rsidRPr="00B95917">
        <w:t xml:space="preserve">There are only </w:t>
      </w:r>
      <w:r>
        <w:rPr>
          <w:b/>
          <w:bCs/>
        </w:rPr>
        <w:t>three</w:t>
      </w:r>
      <w:r w:rsidRPr="00B95917">
        <w:rPr>
          <w:b/>
          <w:bCs/>
        </w:rPr>
        <w:t xml:space="preserve"> unique primary visual word types</w:t>
      </w:r>
      <w:r w:rsidRPr="00B95917">
        <w:t xml:space="preserve">, really, as the action is </w:t>
      </w:r>
      <w:r>
        <w:t xml:space="preserve">a tightly coupled </w:t>
      </w:r>
      <w:r w:rsidRPr="00B95917">
        <w:t xml:space="preserve">movement of the subject. Elaborations are about adding relevant detail to the three data types. </w:t>
      </w:r>
      <w:r>
        <w:t>The</w:t>
      </w:r>
      <w:r w:rsidRPr="00B95917">
        <w:t xml:space="preserve"> item is a </w:t>
      </w:r>
      <w:r>
        <w:t xml:space="preserve">type of </w:t>
      </w:r>
      <w:r w:rsidRPr="00B95917">
        <w:t xml:space="preserve">subject that is acted on. </w:t>
      </w:r>
      <w:r>
        <w:t xml:space="preserve">And the terrain provides a theme or the scenery for all the action to take place in. </w:t>
      </w:r>
      <w:r w:rsidRPr="00B95917">
        <w:t>Altogether, the types are</w:t>
      </w:r>
      <w:r>
        <w:t>:</w:t>
      </w:r>
    </w:p>
    <w:bookmarkEnd w:id="4"/>
    <w:p w14:paraId="68E902C3" w14:textId="77777777" w:rsidR="00516472" w:rsidRPr="00B95917" w:rsidRDefault="00516472" w:rsidP="00D25469">
      <w:pPr>
        <w:pStyle w:val="ListParagraph"/>
        <w:numPr>
          <w:ilvl w:val="0"/>
          <w:numId w:val="34"/>
        </w:numPr>
      </w:pPr>
      <w:r w:rsidRPr="00430206">
        <w:rPr>
          <w:b/>
          <w:bCs/>
        </w:rPr>
        <w:t>The subject</w:t>
      </w:r>
      <w:r w:rsidRPr="00B95917">
        <w:t xml:space="preserve"> – The one that initiates action against the item and can be real, imaginary, a person, an animal, an anthropomorphic creature created from an inanimate item, or anything else that can perform an action. The subject dictates the theme of the sentence to influence all the other parts.</w:t>
      </w:r>
    </w:p>
    <w:p w14:paraId="4E1BEC26" w14:textId="77777777" w:rsidR="00516472" w:rsidRPr="00B95917" w:rsidRDefault="00516472" w:rsidP="00D25469">
      <w:pPr>
        <w:pStyle w:val="ListParagraph"/>
        <w:numPr>
          <w:ilvl w:val="0"/>
          <w:numId w:val="34"/>
        </w:numPr>
      </w:pPr>
      <w:r w:rsidRPr="00430206">
        <w:rPr>
          <w:b/>
          <w:bCs/>
        </w:rPr>
        <w:t>The elaborations</w:t>
      </w:r>
      <w:r w:rsidRPr="00B95917">
        <w:t xml:space="preserve"> – Any of the other four sentence parts can be made more memorable by adding adjectives or as in the case of the action, an adverb. Common enhancements are </w:t>
      </w:r>
      <w:r w:rsidRPr="00B95917">
        <w:lastRenderedPageBreak/>
        <w:t>clothing, scale, weather, and superpowers. Multiple elaborations mean more keywords and more storage.</w:t>
      </w:r>
    </w:p>
    <w:p w14:paraId="203F4A91" w14:textId="77777777" w:rsidR="00516472" w:rsidRPr="00B95917" w:rsidRDefault="00516472" w:rsidP="00D25469">
      <w:pPr>
        <w:pStyle w:val="ListParagraph"/>
        <w:numPr>
          <w:ilvl w:val="0"/>
          <w:numId w:val="34"/>
        </w:numPr>
      </w:pPr>
      <w:r w:rsidRPr="00430206">
        <w:rPr>
          <w:b/>
          <w:bCs/>
        </w:rPr>
        <w:t>The action</w:t>
      </w:r>
      <w:r w:rsidRPr="00B95917">
        <w:t xml:space="preserve"> – This is the verb that works best with a direct object. A direct object is the item of the action. An action is very closely associated with the subject because it is constrained by the subject’s ability, familiarity of the subject performing that action, or difficulty in making sense out of the subject perform the action.</w:t>
      </w:r>
    </w:p>
    <w:p w14:paraId="371C7192" w14:textId="77777777" w:rsidR="00516472" w:rsidRPr="00B95917" w:rsidRDefault="00516472" w:rsidP="00D25469">
      <w:pPr>
        <w:pStyle w:val="ListParagraph"/>
        <w:numPr>
          <w:ilvl w:val="0"/>
          <w:numId w:val="34"/>
        </w:numPr>
      </w:pPr>
      <w:r w:rsidRPr="00430206">
        <w:rPr>
          <w:b/>
          <w:bCs/>
        </w:rPr>
        <w:t>The item</w:t>
      </w:r>
      <w:r w:rsidRPr="00B95917">
        <w:t xml:space="preserve"> – The item can be like the subject but is on the receiving end of the action and should be associated in some way with the subject. But it must receive action and not just be an elaboration participating in the sentence. Use the test of action and reaction or cause and effect to see if the item is reacting or being changed.</w:t>
      </w:r>
    </w:p>
    <w:p w14:paraId="593DC029" w14:textId="77777777" w:rsidR="00516472" w:rsidRPr="00B95917" w:rsidRDefault="00516472" w:rsidP="00D25469">
      <w:pPr>
        <w:pStyle w:val="ListParagraph"/>
        <w:numPr>
          <w:ilvl w:val="0"/>
          <w:numId w:val="34"/>
        </w:numPr>
      </w:pPr>
      <w:bookmarkStart w:id="5" w:name="_Hlk96009749"/>
      <w:r w:rsidRPr="00430206">
        <w:rPr>
          <w:b/>
          <w:bCs/>
        </w:rPr>
        <w:t>The terrain</w:t>
      </w:r>
      <w:r w:rsidRPr="00B95917">
        <w:t xml:space="preserve"> – The background, scenery, or geographic place that the action is taking place in. This is a distinct area that can contain multiple items but is most likely associated with the subject.</w:t>
      </w:r>
      <w:r>
        <w:t xml:space="preserve"> People find unique places or objects here described by features which are the basis for the method of loci.</w:t>
      </w:r>
    </w:p>
    <w:bookmarkEnd w:id="5"/>
    <w:p w14:paraId="3101C1BB" w14:textId="77777777" w:rsidR="00516472" w:rsidRPr="00B95917" w:rsidRDefault="00516472" w:rsidP="00D25469">
      <w:r w:rsidRPr="00B95917">
        <w:t>To chart it out I use a small table to see what goes where and fill in the blanks to understand the visual images that are being created.</w:t>
      </w:r>
    </w:p>
    <w:p w14:paraId="2B71FECC" w14:textId="77777777" w:rsidR="00516472" w:rsidRPr="00B95917" w:rsidRDefault="00516472" w:rsidP="00D25469">
      <w:pPr>
        <w:pStyle w:val="tabletitle"/>
      </w:pPr>
      <w:r w:rsidRPr="00B95917">
        <w:t>Visual sentence grid</w:t>
      </w:r>
    </w:p>
    <w:tbl>
      <w:tblPr>
        <w:tblStyle w:val="TableGridLight"/>
        <w:tblW w:w="5000" w:type="pct"/>
        <w:tblLook w:val="04A0" w:firstRow="1" w:lastRow="0" w:firstColumn="1" w:lastColumn="0" w:noHBand="0" w:noVBand="1"/>
      </w:tblPr>
      <w:tblGrid>
        <w:gridCol w:w="2306"/>
        <w:gridCol w:w="2307"/>
        <w:gridCol w:w="2307"/>
        <w:gridCol w:w="2307"/>
      </w:tblGrid>
      <w:tr w:rsidR="00516472" w:rsidRPr="00B95917" w14:paraId="02E16ECA" w14:textId="77777777" w:rsidTr="007C587C">
        <w:trPr>
          <w:cnfStyle w:val="100000000000" w:firstRow="1" w:lastRow="0" w:firstColumn="0" w:lastColumn="0" w:oddVBand="0" w:evenVBand="0" w:oddHBand="0" w:evenHBand="0" w:firstRowFirstColumn="0" w:firstRowLastColumn="0" w:lastRowFirstColumn="0" w:lastRowLastColumn="0"/>
        </w:trPr>
        <w:tc>
          <w:tcPr>
            <w:tcW w:w="1250" w:type="pct"/>
          </w:tcPr>
          <w:p w14:paraId="4F48A61C" w14:textId="77777777" w:rsidR="00516472" w:rsidRPr="00B95917" w:rsidRDefault="00516472" w:rsidP="00516472">
            <w:pPr>
              <w:pStyle w:val="tablecelltight"/>
            </w:pPr>
            <w:r w:rsidRPr="00B95917">
              <w:t>Subject</w:t>
            </w:r>
          </w:p>
        </w:tc>
        <w:tc>
          <w:tcPr>
            <w:tcW w:w="1250" w:type="pct"/>
          </w:tcPr>
          <w:p w14:paraId="31195D62" w14:textId="77777777" w:rsidR="00516472" w:rsidRPr="00B95917" w:rsidRDefault="00516472" w:rsidP="00516472">
            <w:pPr>
              <w:pStyle w:val="tablecelltight"/>
            </w:pPr>
            <w:r w:rsidRPr="00B95917">
              <w:t>Action</w:t>
            </w:r>
          </w:p>
        </w:tc>
        <w:tc>
          <w:tcPr>
            <w:tcW w:w="1250" w:type="pct"/>
          </w:tcPr>
          <w:p w14:paraId="352050F1" w14:textId="77777777" w:rsidR="00516472" w:rsidRPr="00B95917" w:rsidRDefault="00516472" w:rsidP="00516472">
            <w:pPr>
              <w:pStyle w:val="tablecelltight"/>
            </w:pPr>
            <w:r w:rsidRPr="00B95917">
              <w:t>Item</w:t>
            </w:r>
          </w:p>
        </w:tc>
        <w:tc>
          <w:tcPr>
            <w:tcW w:w="1250" w:type="pct"/>
          </w:tcPr>
          <w:p w14:paraId="33CE0D4F" w14:textId="77777777" w:rsidR="00516472" w:rsidRPr="00B95917" w:rsidRDefault="00516472" w:rsidP="00516472">
            <w:pPr>
              <w:pStyle w:val="tablecelltight"/>
            </w:pPr>
            <w:r w:rsidRPr="00B95917">
              <w:t>Terrain</w:t>
            </w:r>
          </w:p>
        </w:tc>
      </w:tr>
      <w:tr w:rsidR="00516472" w:rsidRPr="00B95917" w14:paraId="61BF49A5" w14:textId="77777777" w:rsidTr="007C587C">
        <w:tc>
          <w:tcPr>
            <w:tcW w:w="1250" w:type="pct"/>
          </w:tcPr>
          <w:p w14:paraId="1D63DBC1" w14:textId="77777777" w:rsidR="00516472" w:rsidRPr="00B95917" w:rsidRDefault="00516472" w:rsidP="00516472">
            <w:pPr>
              <w:pStyle w:val="tablecelltight"/>
              <w:rPr>
                <w:i/>
                <w:iCs/>
              </w:rPr>
            </w:pPr>
            <w:r w:rsidRPr="00B95917">
              <w:rPr>
                <w:i/>
                <w:iCs/>
              </w:rPr>
              <w:t>Subject’s elaboration</w:t>
            </w:r>
          </w:p>
        </w:tc>
        <w:tc>
          <w:tcPr>
            <w:tcW w:w="1250" w:type="pct"/>
          </w:tcPr>
          <w:p w14:paraId="1AF24094" w14:textId="77777777" w:rsidR="00516472" w:rsidRPr="00B95917" w:rsidRDefault="00516472" w:rsidP="00516472">
            <w:pPr>
              <w:pStyle w:val="tablecelltight"/>
              <w:rPr>
                <w:i/>
                <w:iCs/>
              </w:rPr>
            </w:pPr>
            <w:r w:rsidRPr="00B95917">
              <w:rPr>
                <w:i/>
                <w:iCs/>
              </w:rPr>
              <w:t>Action’s elaboration</w:t>
            </w:r>
          </w:p>
        </w:tc>
        <w:tc>
          <w:tcPr>
            <w:tcW w:w="1250" w:type="pct"/>
          </w:tcPr>
          <w:p w14:paraId="5AA4207E" w14:textId="77777777" w:rsidR="00516472" w:rsidRPr="00B95917" w:rsidRDefault="00516472" w:rsidP="00516472">
            <w:pPr>
              <w:pStyle w:val="tablecelltight"/>
              <w:rPr>
                <w:i/>
                <w:iCs/>
              </w:rPr>
            </w:pPr>
            <w:r w:rsidRPr="00B95917">
              <w:rPr>
                <w:i/>
                <w:iCs/>
              </w:rPr>
              <w:t>Item’s elaboration</w:t>
            </w:r>
          </w:p>
        </w:tc>
        <w:tc>
          <w:tcPr>
            <w:tcW w:w="1250" w:type="pct"/>
          </w:tcPr>
          <w:p w14:paraId="657F5A7D" w14:textId="77777777" w:rsidR="00516472" w:rsidRPr="00B95917" w:rsidRDefault="00516472" w:rsidP="00516472">
            <w:pPr>
              <w:pStyle w:val="tablecelltight"/>
              <w:rPr>
                <w:i/>
                <w:iCs/>
              </w:rPr>
            </w:pPr>
            <w:r w:rsidRPr="00B95917">
              <w:rPr>
                <w:i/>
                <w:iCs/>
              </w:rPr>
              <w:t>Terrain’s elaboration</w:t>
            </w:r>
          </w:p>
        </w:tc>
      </w:tr>
    </w:tbl>
    <w:p w14:paraId="02792FCA" w14:textId="77777777" w:rsidR="00516472" w:rsidRPr="00B95917" w:rsidRDefault="00516472" w:rsidP="00D25469"/>
    <w:p w14:paraId="7E2AFA9F" w14:textId="77777777" w:rsidR="00516472" w:rsidRDefault="00516472" w:rsidP="00D25469">
      <w:r w:rsidRPr="00B95917">
        <w:t xml:space="preserve">Psychology would call the SEA-IT organization of images with its elaborations of each data type </w:t>
      </w:r>
      <w:r w:rsidRPr="00B95917">
        <w:rPr>
          <w:b/>
          <w:bCs/>
        </w:rPr>
        <w:t>distinctive processing</w:t>
      </w:r>
      <w:r w:rsidRPr="00B95917">
        <w:t>, which will facilitate artificial memory beyond the operation of either alone.</w:t>
      </w:r>
    </w:p>
    <w:p w14:paraId="51DDA657" w14:textId="77777777" w:rsidR="00516472" w:rsidRPr="00AE5252" w:rsidRDefault="00516472" w:rsidP="00D25469">
      <w:r>
        <w:t xml:space="preserve">The </w:t>
      </w:r>
      <w:r w:rsidRPr="00AE5252">
        <w:rPr>
          <w:i/>
          <w:iCs/>
        </w:rPr>
        <w:t>Major System Toolkit</w:t>
      </w:r>
      <w:r>
        <w:t xml:space="preserve"> has a unique feature not found in any other past compilations of keywords in that the 1- and 2-digit entries are divided into these five categories of usage. Also, the subjects have been further sub-divided into several more categories explained in the organization section allowing the more advanced student select their preferred method of using different styles of rule-based peg systems based on subjects such as the PAO system. The beginning student will find the default keywords more useful to start with.</w:t>
      </w:r>
    </w:p>
    <w:p w14:paraId="3F433CD5" w14:textId="77777777" w:rsidR="00516472" w:rsidRPr="00B95917" w:rsidRDefault="00516472" w:rsidP="00D25469">
      <w:r>
        <w:t xml:space="preserve">If you are interested in more information on this way of analyzing the mnemonic process, I plan on releasing my </w:t>
      </w:r>
      <w:r w:rsidRPr="00E26FF0">
        <w:rPr>
          <w:i/>
          <w:iCs/>
        </w:rPr>
        <w:t>The Memory Manual</w:t>
      </w:r>
      <w:r>
        <w:t xml:space="preserve"> and the related </w:t>
      </w:r>
      <w:r w:rsidRPr="00E26FF0">
        <w:rPr>
          <w:i/>
          <w:iCs/>
        </w:rPr>
        <w:t>Memory Manual Exercises</w:t>
      </w:r>
      <w:r>
        <w:t xml:space="preserve"> in some form in the future.</w:t>
      </w:r>
    </w:p>
    <w:p w14:paraId="5D30D29C" w14:textId="77777777" w:rsidR="00074E59" w:rsidRDefault="00074E59" w:rsidP="00821942">
      <w:pPr>
        <w:pStyle w:val="Heading1"/>
      </w:pPr>
      <w:bookmarkStart w:id="6" w:name="_Toc96174693"/>
      <w:r>
        <w:t>Document creation</w:t>
      </w:r>
      <w:bookmarkEnd w:id="6"/>
    </w:p>
    <w:p w14:paraId="0DC041F6" w14:textId="2FE58FF2" w:rsidR="00074E59" w:rsidRDefault="00074E59" w:rsidP="00074E59">
      <w:pPr>
        <w:pStyle w:val="Heading2"/>
        <w:rPr>
          <w:lang w:val="en-US"/>
        </w:rPr>
      </w:pPr>
      <w:bookmarkStart w:id="7" w:name="_Toc96174694"/>
      <w:r w:rsidRPr="009C13A1">
        <w:rPr>
          <w:lang w:val="en-US"/>
        </w:rPr>
        <w:t>Organization</w:t>
      </w:r>
      <w:bookmarkEnd w:id="7"/>
    </w:p>
    <w:p w14:paraId="14D00584" w14:textId="19579B4B" w:rsidR="005B3303" w:rsidRDefault="005B3303" w:rsidP="005B3303">
      <w:pPr>
        <w:pStyle w:val="Heading3"/>
      </w:pPr>
      <w:r>
        <w:t>Books</w:t>
      </w:r>
    </w:p>
    <w:p w14:paraId="40DAC6C8" w14:textId="7E747DD0" w:rsidR="008C559C" w:rsidRDefault="008C559C" w:rsidP="008C559C">
      <w:pPr>
        <w:tabs>
          <w:tab w:val="left" w:pos="6289"/>
        </w:tabs>
      </w:pPr>
      <w:r>
        <w:t xml:space="preserve">Book names are associated with substitute words in general. </w:t>
      </w:r>
      <w:r>
        <w:tab/>
      </w:r>
    </w:p>
    <w:p w14:paraId="560BA0FA" w14:textId="707A700B" w:rsidR="008C559C" w:rsidRDefault="008C559C" w:rsidP="008C559C">
      <w:pPr>
        <w:pStyle w:val="ListParagraph"/>
        <w:numPr>
          <w:ilvl w:val="0"/>
          <w:numId w:val="35"/>
        </w:numPr>
        <w:tabs>
          <w:tab w:val="left" w:pos="6289"/>
        </w:tabs>
      </w:pPr>
      <w:r>
        <w:t>Ezekiel = easy kill</w:t>
      </w:r>
    </w:p>
    <w:p w14:paraId="24294E7C" w14:textId="69009328" w:rsidR="0086285B" w:rsidRDefault="0086285B" w:rsidP="008C559C">
      <w:pPr>
        <w:pStyle w:val="ListParagraph"/>
        <w:numPr>
          <w:ilvl w:val="0"/>
          <w:numId w:val="35"/>
        </w:numPr>
        <w:tabs>
          <w:tab w:val="left" w:pos="6289"/>
        </w:tabs>
      </w:pPr>
      <w:r>
        <w:t>Matthew = Math U</w:t>
      </w:r>
    </w:p>
    <w:p w14:paraId="29BC6E5F" w14:textId="09BB85ED" w:rsidR="008C559C" w:rsidRDefault="008C559C" w:rsidP="008C559C">
      <w:pPr>
        <w:pStyle w:val="ListParagraph"/>
        <w:numPr>
          <w:ilvl w:val="0"/>
          <w:numId w:val="35"/>
        </w:numPr>
        <w:tabs>
          <w:tab w:val="left" w:pos="6289"/>
        </w:tabs>
      </w:pPr>
      <w:r>
        <w:t>Mark = bark</w:t>
      </w:r>
    </w:p>
    <w:p w14:paraId="50ED5214" w14:textId="7A0D9070" w:rsidR="008C559C" w:rsidRDefault="008C559C" w:rsidP="008C559C">
      <w:r>
        <w:t>Some are visual enough to stand on their own.</w:t>
      </w:r>
    </w:p>
    <w:p w14:paraId="756B137E" w14:textId="6FFBAD75" w:rsidR="008C559C" w:rsidRDefault="008C559C" w:rsidP="008C559C">
      <w:pPr>
        <w:pStyle w:val="ListParagraph"/>
        <w:numPr>
          <w:ilvl w:val="0"/>
          <w:numId w:val="36"/>
        </w:numPr>
      </w:pPr>
      <w:r>
        <w:t>Genesis = Garden of Eden</w:t>
      </w:r>
    </w:p>
    <w:p w14:paraId="253A5C03" w14:textId="7A8721FA" w:rsidR="008C559C" w:rsidRDefault="008C559C" w:rsidP="008C559C">
      <w:pPr>
        <w:pStyle w:val="ListParagraph"/>
        <w:numPr>
          <w:ilvl w:val="0"/>
          <w:numId w:val="36"/>
        </w:numPr>
      </w:pPr>
      <w:r>
        <w:t>Psalms = choir room</w:t>
      </w:r>
    </w:p>
    <w:p w14:paraId="2D2F76F2" w14:textId="7D57F733" w:rsidR="008C559C" w:rsidRPr="008C559C" w:rsidRDefault="008C559C" w:rsidP="008C559C">
      <w:r>
        <w:t>They then are elaborated enough to become a terrain so that they have containing ability for the chapters and verses.</w:t>
      </w:r>
    </w:p>
    <w:p w14:paraId="63B1255A" w14:textId="1DF2CCEE" w:rsidR="008C559C" w:rsidRDefault="008C559C" w:rsidP="005B3303">
      <w:pPr>
        <w:pStyle w:val="Heading3"/>
      </w:pPr>
      <w:r>
        <w:lastRenderedPageBreak/>
        <w:t>Chapter sections</w:t>
      </w:r>
    </w:p>
    <w:p w14:paraId="06AC9B22" w14:textId="5550D805" w:rsidR="008C559C" w:rsidRDefault="008C559C" w:rsidP="008C559C">
      <w:r>
        <w:t>Groups of chapters become a specific location in the book terrain associated with that book. This is commonly called a locus.</w:t>
      </w:r>
      <w:r w:rsidR="00A46C27">
        <w:t xml:space="preserve"> Travelling from locus to locus can be called a journey or a story. This was needed to create a better integrated story and keep the images more distinctive.</w:t>
      </w:r>
    </w:p>
    <w:p w14:paraId="780CD4CC" w14:textId="4F10ABED" w:rsidR="008C559C" w:rsidRDefault="008C559C" w:rsidP="008C559C">
      <w:pPr>
        <w:pStyle w:val="ListParagraph"/>
        <w:numPr>
          <w:ilvl w:val="0"/>
          <w:numId w:val="37"/>
        </w:numPr>
      </w:pPr>
      <w:r>
        <w:t xml:space="preserve">Matthew 1 – </w:t>
      </w:r>
      <w:r w:rsidR="00DD3A81">
        <w:t>9 = the student commons area of the school building</w:t>
      </w:r>
    </w:p>
    <w:p w14:paraId="2E1541B9" w14:textId="2B87A3B6" w:rsidR="008C559C" w:rsidRDefault="008C559C" w:rsidP="008C559C">
      <w:pPr>
        <w:pStyle w:val="ListParagraph"/>
        <w:numPr>
          <w:ilvl w:val="0"/>
          <w:numId w:val="37"/>
        </w:numPr>
      </w:pPr>
      <w:r>
        <w:t xml:space="preserve">Matthew </w:t>
      </w:r>
      <w:r w:rsidR="00DD3A81">
        <w:t>10 – 15 = the administrative area of the school building</w:t>
      </w:r>
    </w:p>
    <w:p w14:paraId="0DA05670" w14:textId="39EB5DE5" w:rsidR="00DD3A81" w:rsidRPr="008C559C" w:rsidRDefault="00DD3A81" w:rsidP="008C559C">
      <w:pPr>
        <w:pStyle w:val="ListParagraph"/>
        <w:numPr>
          <w:ilvl w:val="0"/>
          <w:numId w:val="37"/>
        </w:numPr>
      </w:pPr>
      <w:r>
        <w:t>Matthew 16 – 19 = a classroom in the school building</w:t>
      </w:r>
    </w:p>
    <w:p w14:paraId="3C712AB8" w14:textId="5A7D1E72" w:rsidR="005B3303" w:rsidRDefault="005B3303" w:rsidP="005B3303">
      <w:pPr>
        <w:pStyle w:val="Heading3"/>
      </w:pPr>
      <w:r>
        <w:t>Chapters</w:t>
      </w:r>
    </w:p>
    <w:p w14:paraId="0D05E2F8" w14:textId="3CB66410" w:rsidR="00A46C27" w:rsidRDefault="00A46C27" w:rsidP="00A46C27">
      <w:r>
        <w:t>Individual chapters are associated with a specific object at the locus and are not traversed by story but by keyword</w:t>
      </w:r>
      <w:r w:rsidR="00245D69">
        <w:t>,</w:t>
      </w:r>
      <w:r>
        <w:t xml:space="preserve"> </w:t>
      </w:r>
      <w:r w:rsidR="00245D69">
        <w:t xml:space="preserve">or peg, </w:t>
      </w:r>
      <w:r>
        <w:t>selected from the Major system. After using the system for a</w:t>
      </w:r>
      <w:r w:rsidR="0086285B">
        <w:t xml:space="preserve"> </w:t>
      </w:r>
      <w:r>
        <w:t xml:space="preserve">while, the story becomes more </w:t>
      </w:r>
      <w:r w:rsidR="00245D69">
        <w:t>familiar,</w:t>
      </w:r>
      <w:r>
        <w:t xml:space="preserve"> and the keyword is less used.</w:t>
      </w:r>
    </w:p>
    <w:p w14:paraId="097AB618" w14:textId="7620CB1E" w:rsidR="0086285B" w:rsidRDefault="0086285B" w:rsidP="0086285B">
      <w:pPr>
        <w:pStyle w:val="ListParagraph"/>
        <w:numPr>
          <w:ilvl w:val="0"/>
          <w:numId w:val="38"/>
        </w:numPr>
      </w:pPr>
      <w:r>
        <w:t>Matthew 1 = the same as the keyword for Matthew, a school building, but focused on the entrance</w:t>
      </w:r>
    </w:p>
    <w:p w14:paraId="631D2752" w14:textId="715CAD09" w:rsidR="0086285B" w:rsidRDefault="00245D69" w:rsidP="0086285B">
      <w:pPr>
        <w:pStyle w:val="ListParagraph"/>
        <w:numPr>
          <w:ilvl w:val="0"/>
          <w:numId w:val="38"/>
        </w:numPr>
      </w:pPr>
      <w:r>
        <w:t>Matthew 2 – knee, a person on their knees cleaning the lobby floor</w:t>
      </w:r>
    </w:p>
    <w:p w14:paraId="0B673805" w14:textId="6D63BC67" w:rsidR="00245D69" w:rsidRDefault="00245D69" w:rsidP="0086285B">
      <w:pPr>
        <w:pStyle w:val="ListParagraph"/>
        <w:numPr>
          <w:ilvl w:val="0"/>
          <w:numId w:val="38"/>
        </w:numPr>
      </w:pPr>
      <w:r>
        <w:t>Matthew 3 – Ma sitting a</w:t>
      </w:r>
      <w:r w:rsidR="001E1D6A">
        <w:t>t</w:t>
      </w:r>
      <w:r>
        <w:t xml:space="preserve"> the reception desk</w:t>
      </w:r>
    </w:p>
    <w:p w14:paraId="2562729D" w14:textId="24F7D38E" w:rsidR="00245D69" w:rsidRPr="00A46C27" w:rsidRDefault="00245D69" w:rsidP="0086285B">
      <w:pPr>
        <w:pStyle w:val="ListParagraph"/>
        <w:numPr>
          <w:ilvl w:val="0"/>
          <w:numId w:val="38"/>
        </w:numPr>
      </w:pPr>
      <w:r>
        <w:t>Matthew 4 – air, ceiling fans blowing air around.</w:t>
      </w:r>
    </w:p>
    <w:p w14:paraId="06FC8EA9" w14:textId="2608019A" w:rsidR="005B3303" w:rsidRDefault="005B3303" w:rsidP="005B3303">
      <w:pPr>
        <w:pStyle w:val="Heading3"/>
      </w:pPr>
      <w:r>
        <w:t>Themes</w:t>
      </w:r>
    </w:p>
    <w:p w14:paraId="1C32441E" w14:textId="64635292" w:rsidR="00245D69" w:rsidRPr="00245D69" w:rsidRDefault="00245D69" w:rsidP="00245D69">
      <w:r>
        <w:t>Themes were necessary to build into the system to create more relevancy for the scriptures that were becoming hard to review because they had no tie back to the chapter. By building in imagery here, the verses are easier to locate and remember.</w:t>
      </w:r>
    </w:p>
    <w:p w14:paraId="25A77D34" w14:textId="10F3AE31" w:rsidR="007B21AC" w:rsidRDefault="007B21AC" w:rsidP="007B21AC">
      <w:pPr>
        <w:pStyle w:val="Heading3"/>
      </w:pPr>
      <w:r>
        <w:t>Verse sources</w:t>
      </w:r>
    </w:p>
    <w:p w14:paraId="6F6E3BCE" w14:textId="17AD413B" w:rsidR="007B21AC" w:rsidRPr="007B21AC" w:rsidRDefault="007B21AC" w:rsidP="007B21AC">
      <w:proofErr w:type="gramStart"/>
      <w:r>
        <w:t>All of</w:t>
      </w:r>
      <w:proofErr w:type="gramEnd"/>
      <w:r>
        <w:t xml:space="preserve"> the verses from the Navigators and the Navigator Life Items.</w:t>
      </w:r>
    </w:p>
    <w:p w14:paraId="799CBA89" w14:textId="78D8E96F" w:rsidR="00E84D83" w:rsidRDefault="00E84D83" w:rsidP="00074E59">
      <w:pPr>
        <w:pStyle w:val="Heading1"/>
      </w:pPr>
      <w:bookmarkStart w:id="8" w:name="_Toc96174695"/>
      <w:r>
        <w:t>Learning levels</w:t>
      </w:r>
    </w:p>
    <w:p w14:paraId="348043EE" w14:textId="061D7924" w:rsidR="00E84D83" w:rsidRPr="004F7655" w:rsidRDefault="00E84D83" w:rsidP="00E84D83">
      <w:pPr>
        <w:pStyle w:val="Heading2"/>
        <w:rPr>
          <w:lang w:val="en-US"/>
        </w:rPr>
      </w:pPr>
      <w:r w:rsidRPr="004F7655">
        <w:rPr>
          <w:lang w:val="en-US"/>
        </w:rPr>
        <w:t>Level 1</w:t>
      </w:r>
    </w:p>
    <w:p w14:paraId="39AE67FE" w14:textId="0CB65956" w:rsidR="00E84D83" w:rsidRDefault="00E84D83" w:rsidP="00E84D83">
      <w:r w:rsidRPr="00E84D83">
        <w:t>Major</w:t>
      </w:r>
      <w:r>
        <w:t xml:space="preserve"> system</w:t>
      </w:r>
    </w:p>
    <w:p w14:paraId="4A8DFFF3" w14:textId="568DF38F" w:rsidR="00E84D83" w:rsidRDefault="00E84D83" w:rsidP="00E84D83">
      <w:r>
        <w:t>NT book substitute words</w:t>
      </w:r>
    </w:p>
    <w:p w14:paraId="1EC5965C" w14:textId="0A773667" w:rsidR="00541E3A" w:rsidRPr="00E84D83" w:rsidRDefault="00541E3A" w:rsidP="00E84D83">
      <w:r>
        <w:t>Cardinal number of book</w:t>
      </w:r>
    </w:p>
    <w:p w14:paraId="216FD872" w14:textId="2EBFB017" w:rsidR="00E84D83" w:rsidRDefault="00E84D83" w:rsidP="00E84D83">
      <w:pPr>
        <w:pStyle w:val="Heading2"/>
        <w:rPr>
          <w:lang w:val="en-US"/>
        </w:rPr>
      </w:pPr>
      <w:r w:rsidRPr="00E84D83">
        <w:rPr>
          <w:lang w:val="en-US"/>
        </w:rPr>
        <w:t>Level 2</w:t>
      </w:r>
    </w:p>
    <w:p w14:paraId="6643B72F" w14:textId="3CFF46B3" w:rsidR="00541E3A" w:rsidRPr="00E84D83" w:rsidRDefault="00541E3A" w:rsidP="00541E3A">
      <w:r>
        <w:t>O</w:t>
      </w:r>
      <w:r>
        <w:t>T book substitute words</w:t>
      </w:r>
    </w:p>
    <w:p w14:paraId="272FB440" w14:textId="77777777" w:rsidR="00541E3A" w:rsidRPr="00E84D83" w:rsidRDefault="00541E3A" w:rsidP="00541E3A">
      <w:r>
        <w:t>Cardinal number of book</w:t>
      </w:r>
    </w:p>
    <w:p w14:paraId="0B8F6517" w14:textId="7AFE13A5" w:rsidR="00E84D83" w:rsidRPr="00E84D83" w:rsidRDefault="00E84D83" w:rsidP="00E84D83">
      <w:pPr>
        <w:pStyle w:val="Heading2"/>
        <w:rPr>
          <w:lang w:val="en-US"/>
        </w:rPr>
      </w:pPr>
      <w:r w:rsidRPr="00E84D83">
        <w:rPr>
          <w:lang w:val="en-US"/>
        </w:rPr>
        <w:t>Level 3</w:t>
      </w:r>
    </w:p>
    <w:p w14:paraId="4A174E89" w14:textId="77777777" w:rsidR="00541E3A" w:rsidRDefault="00541E3A" w:rsidP="00541E3A">
      <w:r>
        <w:t>NT books story</w:t>
      </w:r>
    </w:p>
    <w:p w14:paraId="7B2CC431" w14:textId="77777777" w:rsidR="00541E3A" w:rsidRDefault="00541E3A" w:rsidP="00541E3A">
      <w:r>
        <w:t>NT books peg combined with story</w:t>
      </w:r>
    </w:p>
    <w:p w14:paraId="7F6F979D" w14:textId="77777777" w:rsidR="00541E3A" w:rsidRDefault="00541E3A" w:rsidP="00541E3A">
      <w:r>
        <w:t>NT chapter keywords</w:t>
      </w:r>
    </w:p>
    <w:p w14:paraId="0044916A" w14:textId="747F4631" w:rsidR="00E84D83" w:rsidRPr="00E84D83" w:rsidRDefault="00E84D83" w:rsidP="00E84D83">
      <w:pPr>
        <w:pStyle w:val="Heading2"/>
        <w:rPr>
          <w:lang w:val="en-US"/>
        </w:rPr>
      </w:pPr>
      <w:r w:rsidRPr="00E84D83">
        <w:rPr>
          <w:lang w:val="en-US"/>
        </w:rPr>
        <w:lastRenderedPageBreak/>
        <w:t>Level 4</w:t>
      </w:r>
    </w:p>
    <w:p w14:paraId="462F372C" w14:textId="77777777" w:rsidR="00541E3A" w:rsidRDefault="00541E3A" w:rsidP="00541E3A">
      <w:r>
        <w:t>NT chapter story</w:t>
      </w:r>
    </w:p>
    <w:p w14:paraId="1C647631" w14:textId="77777777" w:rsidR="00541E3A" w:rsidRDefault="00541E3A" w:rsidP="00541E3A">
      <w:r>
        <w:t>NT chapter themes combined with story</w:t>
      </w:r>
    </w:p>
    <w:p w14:paraId="5516FC28" w14:textId="77777777" w:rsidR="00541E3A" w:rsidRPr="00E84D83" w:rsidRDefault="00541E3A" w:rsidP="00541E3A">
      <w:r>
        <w:t>Verse subject abstract pegs</w:t>
      </w:r>
    </w:p>
    <w:p w14:paraId="51B4C45B" w14:textId="04C59A98" w:rsidR="00E84D83" w:rsidRPr="00E84D83" w:rsidRDefault="00E84D83" w:rsidP="00E84D83">
      <w:pPr>
        <w:pStyle w:val="Heading2"/>
        <w:rPr>
          <w:lang w:val="en-US"/>
        </w:rPr>
      </w:pPr>
      <w:r w:rsidRPr="00E84D83">
        <w:rPr>
          <w:lang w:val="en-US"/>
        </w:rPr>
        <w:t>Level 5</w:t>
      </w:r>
    </w:p>
    <w:p w14:paraId="0A35F74F" w14:textId="77777777" w:rsidR="00541E3A" w:rsidRDefault="00541E3A" w:rsidP="00541E3A">
      <w:r>
        <w:t>OT books story</w:t>
      </w:r>
    </w:p>
    <w:p w14:paraId="535D4938" w14:textId="77777777" w:rsidR="00541E3A" w:rsidRDefault="00541E3A" w:rsidP="00541E3A">
      <w:r>
        <w:t>OT books peg combined with story</w:t>
      </w:r>
    </w:p>
    <w:p w14:paraId="3CCEDA09" w14:textId="77777777" w:rsidR="00541E3A" w:rsidRDefault="00541E3A" w:rsidP="00541E3A">
      <w:r>
        <w:t>OT chapter keywords</w:t>
      </w:r>
    </w:p>
    <w:p w14:paraId="2BC85EE9" w14:textId="32A7BC28" w:rsidR="00E84D83" w:rsidRPr="004F7655" w:rsidRDefault="00E84D83" w:rsidP="00E84D83">
      <w:pPr>
        <w:pStyle w:val="Heading2"/>
        <w:rPr>
          <w:lang w:val="en-US"/>
        </w:rPr>
      </w:pPr>
      <w:r w:rsidRPr="004F7655">
        <w:rPr>
          <w:lang w:val="en-US"/>
        </w:rPr>
        <w:t>Level 6</w:t>
      </w:r>
    </w:p>
    <w:bookmarkEnd w:id="8"/>
    <w:p w14:paraId="5AE4E1FB" w14:textId="77777777" w:rsidR="00541E3A" w:rsidRDefault="00541E3A" w:rsidP="00541E3A">
      <w:r>
        <w:t>OT chapter story</w:t>
      </w:r>
    </w:p>
    <w:p w14:paraId="19BE36F3" w14:textId="77777777" w:rsidR="00541E3A" w:rsidRDefault="00541E3A" w:rsidP="00541E3A">
      <w:r>
        <w:t>OT chapter themes combined with story</w:t>
      </w:r>
    </w:p>
    <w:p w14:paraId="33C7F552" w14:textId="77777777" w:rsidR="00541E3A" w:rsidRPr="00E84D83" w:rsidRDefault="00541E3A" w:rsidP="00541E3A">
      <w:r>
        <w:t>Verse subject abstract pegs</w:t>
      </w:r>
    </w:p>
    <w:p w14:paraId="7BB2B7EF" w14:textId="4431134C" w:rsidR="0075351C" w:rsidRDefault="0075351C" w:rsidP="0075351C">
      <w:pPr>
        <w:pStyle w:val="Heading1"/>
      </w:pPr>
      <w:r w:rsidRPr="00CA4E47">
        <w:t>Stats</w:t>
      </w:r>
    </w:p>
    <w:p w14:paraId="29BE1C22" w14:textId="28818D98" w:rsidR="007B21AC" w:rsidRDefault="007B21AC" w:rsidP="007B21AC">
      <w:r>
        <w:t>Verse memorization started 4/7/2018.</w:t>
      </w:r>
    </w:p>
    <w:p w14:paraId="0D21C24F" w14:textId="09C88A06" w:rsidR="001E1D6A" w:rsidRPr="007B21AC" w:rsidRDefault="001E1D6A" w:rsidP="007B21AC">
      <w:r>
        <w:t>Three revisions took place in creating finer resolution in imagery.</w:t>
      </w:r>
    </w:p>
    <w:p w14:paraId="04C1FDD9" w14:textId="1424BEB3" w:rsidR="000C4C07" w:rsidRDefault="000C4C07" w:rsidP="006A05C8">
      <w:pPr>
        <w:pStyle w:val="Heading1"/>
      </w:pPr>
      <w:bookmarkStart w:id="9" w:name="_Toc96174697"/>
      <w:r>
        <w:t xml:space="preserve">Bible </w:t>
      </w:r>
      <w:r w:rsidR="0075351C">
        <w:t xml:space="preserve">books and </w:t>
      </w:r>
      <w:r>
        <w:t>chapters</w:t>
      </w:r>
      <w:bookmarkEnd w:id="9"/>
    </w:p>
    <w:p w14:paraId="60B48B9A" w14:textId="31531AC4" w:rsidR="009B294A" w:rsidRPr="009B294A" w:rsidRDefault="009B294A" w:rsidP="009B294A">
      <w:r>
        <w:t>Even though Jerome (c.347-420) and Cassiodorus (c.490-583) referred to the division of the Bible in chapters, they were not routinely copied into manuscripts until the beginning of the 13</w:t>
      </w:r>
      <w:r w:rsidRPr="009B294A">
        <w:rPr>
          <w:vertAlign w:val="superscript"/>
        </w:rPr>
        <w:t>th</w:t>
      </w:r>
      <w:r>
        <w:t xml:space="preserve"> century. Verse numbers were not common until the 16</w:t>
      </w:r>
      <w:r w:rsidRPr="009B294A">
        <w:rPr>
          <w:vertAlign w:val="superscript"/>
        </w:rPr>
        <w:t>th</w:t>
      </w:r>
      <w:r>
        <w:t xml:space="preserve"> century. </w:t>
      </w:r>
    </w:p>
    <w:p w14:paraId="268897B5" w14:textId="1EF552A2" w:rsidR="00093767" w:rsidRPr="00093767" w:rsidRDefault="006A05C8" w:rsidP="00093767">
      <w:pPr>
        <w:pStyle w:val="Heading2"/>
        <w:rPr>
          <w:lang w:val="en-US"/>
        </w:rPr>
      </w:pPr>
      <w:bookmarkStart w:id="10" w:name="_Toc96174698"/>
      <w:r w:rsidRPr="00C26B78">
        <w:rPr>
          <w:lang w:val="en-US"/>
        </w:rPr>
        <w:t>Old Testament</w:t>
      </w:r>
      <w:bookmarkEnd w:id="10"/>
      <w:r w:rsidR="00093767">
        <w:rPr>
          <w:lang w:val="en-US"/>
        </w:rPr>
        <w:t xml:space="preserve"> - </w:t>
      </w:r>
      <w:r w:rsidR="00093767" w:rsidRPr="006C46D5">
        <w:rPr>
          <w:lang w:val="en-US"/>
        </w:rPr>
        <w:t>Law</w:t>
      </w:r>
    </w:p>
    <w:p w14:paraId="51EFD471" w14:textId="306B7C34" w:rsidR="00E50B8B" w:rsidRDefault="000C4C07" w:rsidP="00E50B8B">
      <w:pPr>
        <w:pStyle w:val="Heading3"/>
      </w:pPr>
      <w:r w:rsidRPr="000C4C07">
        <w:t>Genesis</w:t>
      </w:r>
    </w:p>
    <w:p w14:paraId="5C368360" w14:textId="4DA3B91F" w:rsidR="006C46D5" w:rsidRPr="000748DF" w:rsidRDefault="006C46D5" w:rsidP="006C46D5">
      <w:pPr>
        <w:pStyle w:val="keywords"/>
      </w:pPr>
      <w:r w:rsidRPr="00C55749">
        <w:rPr>
          <w:rStyle w:val="Numberhead"/>
        </w:rPr>
        <w:t>Sub. word</w:t>
      </w:r>
      <w:r>
        <w:rPr>
          <w:rStyle w:val="Numberhead"/>
        </w:rPr>
        <w:t>s</w:t>
      </w:r>
      <w:r w:rsidRPr="000748DF">
        <w:tab/>
      </w:r>
      <w:r w:rsidR="004C525D" w:rsidRPr="000C4C07">
        <w:t>Garden of Eden</w:t>
      </w:r>
    </w:p>
    <w:p w14:paraId="325ADEA8" w14:textId="7642BC22" w:rsidR="006C46D5" w:rsidRDefault="006C46D5" w:rsidP="006C46D5">
      <w:pPr>
        <w:pStyle w:val="keywords"/>
      </w:pPr>
      <w:r>
        <w:rPr>
          <w:rStyle w:val="Numberhead"/>
        </w:rPr>
        <w:t>Peg</w:t>
      </w:r>
      <w:r w:rsidRPr="000748DF">
        <w:tab/>
      </w:r>
      <w:r>
        <w:t>1 = dew</w:t>
      </w:r>
    </w:p>
    <w:p w14:paraId="631C9245" w14:textId="0A4641DD" w:rsidR="006C46D5" w:rsidRDefault="003C7CD5" w:rsidP="006C46D5">
      <w:pPr>
        <w:pStyle w:val="keywords"/>
        <w:rPr>
          <w:rStyle w:val="Numberhead"/>
        </w:rPr>
      </w:pPr>
      <w:r>
        <w:rPr>
          <w:rStyle w:val="Numberhead"/>
        </w:rPr>
        <w:t>Book terrain</w:t>
      </w:r>
      <w:r>
        <w:rPr>
          <w:rStyle w:val="Numberhead"/>
        </w:rPr>
        <w:tab/>
      </w:r>
    </w:p>
    <w:p w14:paraId="5A244698" w14:textId="77777777" w:rsidR="006C46D5" w:rsidRDefault="006C46D5" w:rsidP="006C46D5">
      <w:pPr>
        <w:pStyle w:val="keywords"/>
      </w:pPr>
      <w:r w:rsidRPr="000748DF">
        <w:rPr>
          <w:rStyle w:val="Numberhead"/>
        </w:rPr>
        <w:t>Story</w:t>
      </w:r>
      <w:r>
        <w:tab/>
      </w:r>
    </w:p>
    <w:p w14:paraId="3CB513C7" w14:textId="77777777" w:rsidR="006C46D5" w:rsidRPr="000748DF" w:rsidRDefault="006C46D5" w:rsidP="006C46D5">
      <w:pPr>
        <w:pStyle w:val="keywords"/>
      </w:pPr>
      <w:r>
        <w:rPr>
          <w:rStyle w:val="Numberhead"/>
        </w:rPr>
        <w:t>Notes</w:t>
      </w:r>
      <w:r w:rsidRPr="006A1716">
        <w:tab/>
      </w:r>
    </w:p>
    <w:p w14:paraId="72FC22C6" w14:textId="77777777" w:rsidR="004C525D" w:rsidRPr="00F839CC" w:rsidRDefault="004C525D" w:rsidP="004C525D">
      <w:pPr>
        <w:pStyle w:val="Heading5"/>
      </w:pPr>
      <w:r w:rsidRPr="00F839CC">
        <w:t xml:space="preserve">1 </w:t>
      </w:r>
    </w:p>
    <w:p w14:paraId="4DCF0190" w14:textId="16F8A4C6" w:rsidR="004C525D" w:rsidRPr="00166964" w:rsidRDefault="004C525D" w:rsidP="004C525D">
      <w:pPr>
        <w:pStyle w:val="keywords"/>
      </w:pPr>
      <w:r w:rsidRPr="00D25469">
        <w:rPr>
          <w:rStyle w:val="Numberhead"/>
        </w:rPr>
        <w:t>Peg</w:t>
      </w:r>
      <w:r>
        <w:tab/>
        <w:t>Book peg</w:t>
      </w:r>
      <w:r w:rsidR="00265079">
        <w:t xml:space="preserve"> = dew</w:t>
      </w:r>
    </w:p>
    <w:p w14:paraId="197BC011" w14:textId="623E5846" w:rsidR="004C525D" w:rsidRDefault="004C525D" w:rsidP="004C525D">
      <w:pPr>
        <w:pStyle w:val="keywords"/>
      </w:pPr>
      <w:r>
        <w:rPr>
          <w:rStyle w:val="Numberhead"/>
        </w:rPr>
        <w:t>Ch. terrain</w:t>
      </w:r>
      <w:r w:rsidRPr="00A46E8A">
        <w:tab/>
      </w:r>
    </w:p>
    <w:p w14:paraId="3B83FBFB" w14:textId="77777777" w:rsidR="004C525D" w:rsidRDefault="004C525D" w:rsidP="004C525D">
      <w:pPr>
        <w:pStyle w:val="keywords"/>
      </w:pPr>
      <w:r>
        <w:rPr>
          <w:rStyle w:val="Numberhead"/>
        </w:rPr>
        <w:t>Themes</w:t>
      </w:r>
      <w:r>
        <w:tab/>
      </w:r>
    </w:p>
    <w:p w14:paraId="5166A1AD" w14:textId="09943C72"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garden gate with arbor</w:t>
      </w:r>
      <w:r>
        <w:t xml:space="preserve"> and dew on it</w:t>
      </w:r>
    </w:p>
    <w:p w14:paraId="69554D5A"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16DF889B" w14:textId="1934B88A" w:rsidR="004C525D" w:rsidRPr="00F839CC" w:rsidRDefault="004C525D" w:rsidP="004C525D">
      <w:pPr>
        <w:pStyle w:val="Heading5"/>
      </w:pPr>
      <w:r>
        <w:lastRenderedPageBreak/>
        <w:t>2</w:t>
      </w:r>
      <w:r w:rsidRPr="00F839CC">
        <w:t xml:space="preserve"> </w:t>
      </w:r>
    </w:p>
    <w:p w14:paraId="188855B6" w14:textId="192C7C7C" w:rsidR="004C525D" w:rsidRPr="00166964" w:rsidRDefault="004C525D" w:rsidP="004C525D">
      <w:pPr>
        <w:pStyle w:val="keywords"/>
      </w:pPr>
      <w:r w:rsidRPr="00D25469">
        <w:rPr>
          <w:rStyle w:val="Numberhead"/>
        </w:rPr>
        <w:t>Peg</w:t>
      </w:r>
      <w:r>
        <w:tab/>
      </w:r>
      <w:r w:rsidRPr="000C4C07">
        <w:t>honey</w:t>
      </w:r>
    </w:p>
    <w:p w14:paraId="414CF1D2" w14:textId="77777777" w:rsidR="004C525D" w:rsidRDefault="004C525D" w:rsidP="004C525D">
      <w:pPr>
        <w:pStyle w:val="keywords"/>
      </w:pPr>
      <w:r>
        <w:rPr>
          <w:rStyle w:val="Numberhead"/>
        </w:rPr>
        <w:t>Ch. terrain</w:t>
      </w:r>
      <w:r w:rsidRPr="00A46E8A">
        <w:tab/>
      </w:r>
    </w:p>
    <w:p w14:paraId="3FE5E2CD" w14:textId="77777777" w:rsidR="004C525D" w:rsidRDefault="004C525D" w:rsidP="004C525D">
      <w:pPr>
        <w:pStyle w:val="keywords"/>
      </w:pPr>
      <w:r>
        <w:rPr>
          <w:rStyle w:val="Numberhead"/>
        </w:rPr>
        <w:t>Themes</w:t>
      </w:r>
      <w:r>
        <w:tab/>
      </w:r>
    </w:p>
    <w:p w14:paraId="713AA052" w14:textId="1399C9E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honey dripping from flowering plants</w:t>
      </w:r>
    </w:p>
    <w:p w14:paraId="71255F6C" w14:textId="77777777" w:rsidR="004C525D" w:rsidRPr="000367ED" w:rsidRDefault="004C525D" w:rsidP="004C525D">
      <w:pPr>
        <w:pStyle w:val="keywords"/>
        <w:rPr>
          <w:rStyle w:val="Numberhead"/>
          <w:lang w:val="pt-BR"/>
        </w:rPr>
      </w:pPr>
      <w:r w:rsidRPr="000367ED">
        <w:rPr>
          <w:rStyle w:val="Numberhead"/>
          <w:lang w:val="pt-BR"/>
        </w:rPr>
        <w:t>Verses</w:t>
      </w:r>
      <w:r w:rsidRPr="000367ED">
        <w:rPr>
          <w:rStyle w:val="Numberhead"/>
          <w:lang w:val="pt-BR"/>
        </w:rPr>
        <w:tab/>
      </w:r>
    </w:p>
    <w:p w14:paraId="0DE2D106" w14:textId="1BC11392" w:rsidR="004C525D" w:rsidRPr="000367ED" w:rsidRDefault="004C525D" w:rsidP="004C525D">
      <w:pPr>
        <w:pStyle w:val="Heading5"/>
        <w:rPr>
          <w:lang w:val="pt-BR"/>
        </w:rPr>
      </w:pPr>
      <w:r w:rsidRPr="000367ED">
        <w:rPr>
          <w:lang w:val="pt-BR"/>
        </w:rPr>
        <w:t xml:space="preserve">3 </w:t>
      </w:r>
    </w:p>
    <w:p w14:paraId="51799890" w14:textId="2685A677" w:rsidR="004C525D" w:rsidRPr="000367ED" w:rsidRDefault="004C525D" w:rsidP="004C525D">
      <w:pPr>
        <w:pStyle w:val="keywords"/>
        <w:rPr>
          <w:lang w:val="pt-BR"/>
        </w:rPr>
      </w:pPr>
      <w:r w:rsidRPr="000367ED">
        <w:rPr>
          <w:rStyle w:val="Numberhead"/>
          <w:lang w:val="pt-BR"/>
        </w:rPr>
        <w:t>Peg</w:t>
      </w:r>
      <w:r w:rsidRPr="000367ED">
        <w:rPr>
          <w:lang w:val="pt-BR"/>
        </w:rPr>
        <w:tab/>
        <w:t>Maui</w:t>
      </w:r>
    </w:p>
    <w:p w14:paraId="40DEADCB" w14:textId="77777777" w:rsidR="004C525D" w:rsidRPr="000367ED" w:rsidRDefault="004C525D" w:rsidP="004C525D">
      <w:pPr>
        <w:pStyle w:val="keywords"/>
        <w:rPr>
          <w:lang w:val="pt-BR"/>
        </w:rPr>
      </w:pPr>
      <w:r w:rsidRPr="000367ED">
        <w:rPr>
          <w:rStyle w:val="Numberhead"/>
          <w:lang w:val="pt-BR"/>
        </w:rPr>
        <w:t>Ch. terrain</w:t>
      </w:r>
      <w:r w:rsidRPr="000367ED">
        <w:rPr>
          <w:lang w:val="pt-BR"/>
        </w:rPr>
        <w:tab/>
      </w:r>
    </w:p>
    <w:p w14:paraId="39BE2AA6" w14:textId="77777777" w:rsidR="004C525D" w:rsidRDefault="004C525D" w:rsidP="004C525D">
      <w:pPr>
        <w:pStyle w:val="keywords"/>
      </w:pPr>
      <w:r>
        <w:rPr>
          <w:rStyle w:val="Numberhead"/>
        </w:rPr>
        <w:t>Themes</w:t>
      </w:r>
      <w:r>
        <w:tab/>
      </w:r>
    </w:p>
    <w:p w14:paraId="4F76FD58" w14:textId="6B306A5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Maui pineapple field outside garden</w:t>
      </w:r>
    </w:p>
    <w:p w14:paraId="22E1E70C" w14:textId="77388AE7" w:rsidR="004C525D" w:rsidRPr="00733CDA" w:rsidRDefault="004C525D" w:rsidP="004C525D">
      <w:pPr>
        <w:pStyle w:val="keywords"/>
      </w:pPr>
      <w:r w:rsidRPr="00F10443">
        <w:rPr>
          <w:rStyle w:val="Numberhead"/>
        </w:rPr>
        <w:t>Verses</w:t>
      </w:r>
      <w:r w:rsidRPr="00F10443">
        <w:rPr>
          <w:rStyle w:val="Numberhead"/>
        </w:rPr>
        <w:tab/>
      </w:r>
      <w:r w:rsidR="00733CDA">
        <w:rPr>
          <w:rStyle w:val="Numberhead"/>
        </w:rPr>
        <w:t>4-5</w:t>
      </w:r>
      <w:r w:rsidR="00733CDA">
        <w:t xml:space="preserve"> </w:t>
      </w:r>
      <w:r w:rsidR="00733CDA" w:rsidRPr="00733CDA">
        <w:t>“You will not certainly die,” the serpent said to the woman. ● “For God knows that when you eat from it your eyes will be opened, and you will be like God, knowing good and evil.”</w:t>
      </w:r>
    </w:p>
    <w:p w14:paraId="704FF619" w14:textId="60CD881A" w:rsidR="004C525D" w:rsidRPr="00F839CC" w:rsidRDefault="004C525D" w:rsidP="004C525D">
      <w:pPr>
        <w:pStyle w:val="Heading5"/>
      </w:pPr>
      <w:r>
        <w:t>4</w:t>
      </w:r>
      <w:r w:rsidRPr="00F839CC">
        <w:t xml:space="preserve"> </w:t>
      </w:r>
    </w:p>
    <w:p w14:paraId="46A1193D" w14:textId="334E6034" w:rsidR="004C525D" w:rsidRPr="00166964" w:rsidRDefault="004C525D" w:rsidP="004C525D">
      <w:pPr>
        <w:pStyle w:val="keywords"/>
      </w:pPr>
      <w:r w:rsidRPr="00D25469">
        <w:rPr>
          <w:rStyle w:val="Numberhead"/>
        </w:rPr>
        <w:t>Peg</w:t>
      </w:r>
      <w:r>
        <w:tab/>
      </w:r>
      <w:r w:rsidRPr="000C4C07">
        <w:t>ray</w:t>
      </w:r>
    </w:p>
    <w:p w14:paraId="2D521240" w14:textId="77777777" w:rsidR="004C525D" w:rsidRDefault="004C525D" w:rsidP="004C525D">
      <w:pPr>
        <w:pStyle w:val="keywords"/>
      </w:pPr>
      <w:r>
        <w:rPr>
          <w:rStyle w:val="Numberhead"/>
        </w:rPr>
        <w:t>Ch. terrain</w:t>
      </w:r>
      <w:r w:rsidRPr="00A46E8A">
        <w:tab/>
      </w:r>
    </w:p>
    <w:p w14:paraId="4092F9F7" w14:textId="77777777" w:rsidR="004C525D" w:rsidRDefault="004C525D" w:rsidP="004C525D">
      <w:pPr>
        <w:pStyle w:val="keywords"/>
      </w:pPr>
      <w:r>
        <w:rPr>
          <w:rStyle w:val="Numberhead"/>
        </w:rPr>
        <w:t>Themes</w:t>
      </w:r>
      <w:r>
        <w:tab/>
      </w:r>
    </w:p>
    <w:p w14:paraId="618C54F7" w14:textId="599A84D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ray of light shines on dirt clods</w:t>
      </w:r>
    </w:p>
    <w:p w14:paraId="5FA47892"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47EB25C9" w14:textId="37E6D4D3" w:rsidR="004C525D" w:rsidRPr="00F839CC" w:rsidRDefault="004C525D" w:rsidP="004C525D">
      <w:pPr>
        <w:pStyle w:val="Heading5"/>
      </w:pPr>
      <w:r>
        <w:t>5</w:t>
      </w:r>
      <w:r w:rsidRPr="00F839CC">
        <w:t xml:space="preserve"> </w:t>
      </w:r>
    </w:p>
    <w:p w14:paraId="23156FC8" w14:textId="590476A3" w:rsidR="004C525D" w:rsidRPr="00166964" w:rsidRDefault="004C525D" w:rsidP="004C525D">
      <w:pPr>
        <w:pStyle w:val="keywords"/>
      </w:pPr>
      <w:r w:rsidRPr="00D25469">
        <w:rPr>
          <w:rStyle w:val="Numberhead"/>
        </w:rPr>
        <w:t>Peg</w:t>
      </w:r>
      <w:r>
        <w:tab/>
      </w:r>
      <w:r w:rsidRPr="000C4C07">
        <w:t>wall</w:t>
      </w:r>
    </w:p>
    <w:p w14:paraId="086E0461" w14:textId="77777777" w:rsidR="004C525D" w:rsidRDefault="004C525D" w:rsidP="004C525D">
      <w:pPr>
        <w:pStyle w:val="keywords"/>
      </w:pPr>
      <w:r>
        <w:rPr>
          <w:rStyle w:val="Numberhead"/>
        </w:rPr>
        <w:t>Ch. terrain</w:t>
      </w:r>
      <w:r w:rsidRPr="00A46E8A">
        <w:tab/>
      </w:r>
    </w:p>
    <w:p w14:paraId="7FAAC3F8" w14:textId="77777777" w:rsidR="004C525D" w:rsidRDefault="004C525D" w:rsidP="004C525D">
      <w:pPr>
        <w:pStyle w:val="keywords"/>
      </w:pPr>
      <w:r>
        <w:rPr>
          <w:rStyle w:val="Numberhead"/>
        </w:rPr>
        <w:t>Themes</w:t>
      </w:r>
      <w:r>
        <w:tab/>
      </w:r>
    </w:p>
    <w:p w14:paraId="552CECEA" w14:textId="33B6D06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garden wall crumbles</w:t>
      </w:r>
    </w:p>
    <w:p w14:paraId="3789B589"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1B483CBC" w14:textId="48CB2C7A" w:rsidR="004C525D" w:rsidRPr="00F839CC" w:rsidRDefault="004C525D" w:rsidP="004C525D">
      <w:pPr>
        <w:pStyle w:val="Heading5"/>
      </w:pPr>
      <w:r>
        <w:t>6</w:t>
      </w:r>
      <w:r w:rsidRPr="00F839CC">
        <w:t xml:space="preserve"> </w:t>
      </w:r>
    </w:p>
    <w:p w14:paraId="3D4EB2E4" w14:textId="02D12632" w:rsidR="004C525D" w:rsidRPr="00166964" w:rsidRDefault="004C525D" w:rsidP="004C525D">
      <w:pPr>
        <w:pStyle w:val="keywords"/>
      </w:pPr>
      <w:r w:rsidRPr="00D25469">
        <w:rPr>
          <w:rStyle w:val="Numberhead"/>
        </w:rPr>
        <w:t>Peg</w:t>
      </w:r>
      <w:r>
        <w:tab/>
      </w:r>
      <w:r w:rsidRPr="000C4C07">
        <w:t>shoe</w:t>
      </w:r>
    </w:p>
    <w:p w14:paraId="0F31B052" w14:textId="77777777" w:rsidR="004C525D" w:rsidRDefault="004C525D" w:rsidP="004C525D">
      <w:pPr>
        <w:pStyle w:val="keywords"/>
      </w:pPr>
      <w:r>
        <w:rPr>
          <w:rStyle w:val="Numberhead"/>
        </w:rPr>
        <w:t>Ch. terrain</w:t>
      </w:r>
      <w:r w:rsidRPr="00A46E8A">
        <w:tab/>
      </w:r>
    </w:p>
    <w:p w14:paraId="0045E4F4" w14:textId="77777777" w:rsidR="004C525D" w:rsidRDefault="004C525D" w:rsidP="004C525D">
      <w:pPr>
        <w:pStyle w:val="keywords"/>
      </w:pPr>
      <w:r>
        <w:rPr>
          <w:rStyle w:val="Numberhead"/>
        </w:rPr>
        <w:t>Themes</w:t>
      </w:r>
      <w:r>
        <w:tab/>
      </w:r>
    </w:p>
    <w:p w14:paraId="146D09BC" w14:textId="23B8F35F"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shoe gets stuck in mud</w:t>
      </w:r>
    </w:p>
    <w:p w14:paraId="361B216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2CB2F4C7" w14:textId="26440C4A" w:rsidR="004C525D" w:rsidRPr="00F839CC" w:rsidRDefault="004C525D" w:rsidP="004C525D">
      <w:pPr>
        <w:pStyle w:val="Heading5"/>
      </w:pPr>
      <w:r>
        <w:t>7</w:t>
      </w:r>
      <w:r w:rsidRPr="00F839CC">
        <w:t xml:space="preserve"> </w:t>
      </w:r>
    </w:p>
    <w:p w14:paraId="68653B01" w14:textId="3ED18358" w:rsidR="004C525D" w:rsidRPr="00166964" w:rsidRDefault="004C525D" w:rsidP="004C525D">
      <w:pPr>
        <w:pStyle w:val="keywords"/>
      </w:pPr>
      <w:r w:rsidRPr="00D25469">
        <w:rPr>
          <w:rStyle w:val="Numberhead"/>
        </w:rPr>
        <w:t>Peg</w:t>
      </w:r>
      <w:r>
        <w:tab/>
      </w:r>
      <w:r w:rsidRPr="000C4C07">
        <w:t>cow</w:t>
      </w:r>
    </w:p>
    <w:p w14:paraId="0E957580" w14:textId="77777777" w:rsidR="004C525D" w:rsidRDefault="004C525D" w:rsidP="004C525D">
      <w:pPr>
        <w:pStyle w:val="keywords"/>
      </w:pPr>
      <w:r>
        <w:rPr>
          <w:rStyle w:val="Numberhead"/>
        </w:rPr>
        <w:t>Ch. terrain</w:t>
      </w:r>
      <w:r w:rsidRPr="00A46E8A">
        <w:tab/>
      </w:r>
    </w:p>
    <w:p w14:paraId="16C964B4" w14:textId="77777777" w:rsidR="004C525D" w:rsidRDefault="004C525D" w:rsidP="004C525D">
      <w:pPr>
        <w:pStyle w:val="keywords"/>
      </w:pPr>
      <w:r>
        <w:rPr>
          <w:rStyle w:val="Numberhead"/>
        </w:rPr>
        <w:t>Themes</w:t>
      </w:r>
      <w:r>
        <w:tab/>
      </w:r>
    </w:p>
    <w:p w14:paraId="4728FF84" w14:textId="15D8F36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cow eats garden plants</w:t>
      </w:r>
    </w:p>
    <w:p w14:paraId="0ADF58A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06A890ED" w14:textId="54EA0BB0" w:rsidR="004C525D" w:rsidRPr="00F839CC" w:rsidRDefault="004C525D" w:rsidP="004C525D">
      <w:pPr>
        <w:pStyle w:val="Heading5"/>
      </w:pPr>
      <w:r>
        <w:lastRenderedPageBreak/>
        <w:t>8</w:t>
      </w:r>
      <w:r w:rsidRPr="00F839CC">
        <w:t xml:space="preserve"> </w:t>
      </w:r>
    </w:p>
    <w:p w14:paraId="0BCC924B" w14:textId="484E0CD2" w:rsidR="004C525D" w:rsidRPr="00166964" w:rsidRDefault="004C525D" w:rsidP="004C525D">
      <w:pPr>
        <w:pStyle w:val="keywords"/>
      </w:pPr>
      <w:r w:rsidRPr="00D25469">
        <w:rPr>
          <w:rStyle w:val="Numberhead"/>
        </w:rPr>
        <w:t>Peg</w:t>
      </w:r>
      <w:r>
        <w:tab/>
      </w:r>
      <w:r w:rsidRPr="000C4C07">
        <w:t>ivy</w:t>
      </w:r>
    </w:p>
    <w:p w14:paraId="4214F195" w14:textId="77777777" w:rsidR="004C525D" w:rsidRDefault="004C525D" w:rsidP="004C525D">
      <w:pPr>
        <w:pStyle w:val="keywords"/>
      </w:pPr>
      <w:r>
        <w:rPr>
          <w:rStyle w:val="Numberhead"/>
        </w:rPr>
        <w:t>Ch. terrain</w:t>
      </w:r>
      <w:r w:rsidRPr="00A46E8A">
        <w:tab/>
      </w:r>
    </w:p>
    <w:p w14:paraId="3884ACA8" w14:textId="77777777" w:rsidR="004C525D" w:rsidRDefault="004C525D" w:rsidP="004C525D">
      <w:pPr>
        <w:pStyle w:val="keywords"/>
      </w:pPr>
      <w:r>
        <w:rPr>
          <w:rStyle w:val="Numberhead"/>
        </w:rPr>
        <w:t>Themes</w:t>
      </w:r>
      <w:r>
        <w:tab/>
      </w:r>
    </w:p>
    <w:p w14:paraId="54E08677" w14:textId="05BD49F7"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ivy grows up</w:t>
      </w:r>
    </w:p>
    <w:p w14:paraId="4493707A"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754EAE20" w14:textId="0FAD56C0" w:rsidR="004C525D" w:rsidRPr="00F839CC" w:rsidRDefault="006308FC" w:rsidP="004C525D">
      <w:pPr>
        <w:pStyle w:val="Heading5"/>
      </w:pPr>
      <w:r>
        <w:t>9</w:t>
      </w:r>
      <w:r w:rsidR="004C525D" w:rsidRPr="00F839CC">
        <w:t xml:space="preserve"> </w:t>
      </w:r>
    </w:p>
    <w:p w14:paraId="667AF9A8" w14:textId="3AA236F3" w:rsidR="004C525D" w:rsidRPr="00166964" w:rsidRDefault="004C525D" w:rsidP="004C525D">
      <w:pPr>
        <w:pStyle w:val="keywords"/>
      </w:pPr>
      <w:r w:rsidRPr="00D25469">
        <w:rPr>
          <w:rStyle w:val="Numberhead"/>
        </w:rPr>
        <w:t>Peg</w:t>
      </w:r>
      <w:r>
        <w:tab/>
      </w:r>
      <w:r w:rsidR="006308FC" w:rsidRPr="000C4C07">
        <w:t>bee</w:t>
      </w:r>
    </w:p>
    <w:p w14:paraId="16C8A1F0" w14:textId="77777777" w:rsidR="004C525D" w:rsidRDefault="004C525D" w:rsidP="004C525D">
      <w:pPr>
        <w:pStyle w:val="keywords"/>
      </w:pPr>
      <w:r>
        <w:rPr>
          <w:rStyle w:val="Numberhead"/>
        </w:rPr>
        <w:t>Ch. terrain</w:t>
      </w:r>
      <w:r w:rsidRPr="00A46E8A">
        <w:tab/>
      </w:r>
    </w:p>
    <w:p w14:paraId="29F929FD" w14:textId="77777777" w:rsidR="004C525D" w:rsidRDefault="004C525D" w:rsidP="004C525D">
      <w:pPr>
        <w:pStyle w:val="keywords"/>
      </w:pPr>
      <w:r>
        <w:rPr>
          <w:rStyle w:val="Numberhead"/>
        </w:rPr>
        <w:t>Themes</w:t>
      </w:r>
      <w:r>
        <w:tab/>
      </w:r>
    </w:p>
    <w:p w14:paraId="56CC926B" w14:textId="235E036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006308FC" w:rsidRPr="000C4C07">
        <w:t>bee lands on flower</w:t>
      </w:r>
    </w:p>
    <w:p w14:paraId="011A05F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7C22CB56" w14:textId="6926FCF5" w:rsidR="006308FC" w:rsidRPr="00F839CC" w:rsidRDefault="006308FC" w:rsidP="006308FC">
      <w:pPr>
        <w:pStyle w:val="Heading5"/>
      </w:pPr>
      <w:r w:rsidRPr="00F839CC">
        <w:t>1</w:t>
      </w:r>
      <w:r>
        <w:t>0</w:t>
      </w:r>
      <w:r w:rsidRPr="00F839CC">
        <w:t xml:space="preserve"> </w:t>
      </w:r>
    </w:p>
    <w:p w14:paraId="5DDF91E2" w14:textId="2B62D5EA" w:rsidR="006308FC" w:rsidRPr="00166964" w:rsidRDefault="006308FC" w:rsidP="006308FC">
      <w:pPr>
        <w:pStyle w:val="keywords"/>
      </w:pPr>
      <w:r w:rsidRPr="00D25469">
        <w:rPr>
          <w:rStyle w:val="Numberhead"/>
        </w:rPr>
        <w:t>Peg</w:t>
      </w:r>
      <w:r>
        <w:tab/>
      </w:r>
      <w:r w:rsidR="0004551E" w:rsidRPr="000C4C07">
        <w:t>toy</w:t>
      </w:r>
    </w:p>
    <w:p w14:paraId="64EC7DD1" w14:textId="77777777" w:rsidR="006308FC" w:rsidRDefault="006308FC" w:rsidP="006308FC">
      <w:pPr>
        <w:pStyle w:val="keywords"/>
      </w:pPr>
      <w:r>
        <w:rPr>
          <w:rStyle w:val="Numberhead"/>
        </w:rPr>
        <w:t>Ch. terrain</w:t>
      </w:r>
      <w:r w:rsidRPr="00A46E8A">
        <w:tab/>
      </w:r>
    </w:p>
    <w:p w14:paraId="5FA39849" w14:textId="77777777" w:rsidR="006308FC" w:rsidRDefault="006308FC" w:rsidP="006308FC">
      <w:pPr>
        <w:pStyle w:val="keywords"/>
      </w:pPr>
      <w:r>
        <w:rPr>
          <w:rStyle w:val="Numberhead"/>
        </w:rPr>
        <w:t>Themes</w:t>
      </w:r>
      <w:r>
        <w:tab/>
      </w:r>
    </w:p>
    <w:p w14:paraId="22160ECC" w14:textId="04AEB51A" w:rsidR="006308FC" w:rsidRPr="0048334D" w:rsidRDefault="006308FC" w:rsidP="006308FC">
      <w:pPr>
        <w:pStyle w:val="keywords"/>
        <w:rPr>
          <w:rStyle w:val="Numberhead"/>
          <w:rFonts w:asciiTheme="minorHAnsi" w:hAnsiTheme="minorHAnsi"/>
          <w:color w:val="auto"/>
          <w:sz w:val="20"/>
        </w:rPr>
      </w:pPr>
      <w:r w:rsidRPr="003D1666">
        <w:rPr>
          <w:rStyle w:val="Numberhead"/>
        </w:rPr>
        <w:t>Story</w:t>
      </w:r>
      <w:r>
        <w:tab/>
      </w:r>
      <w:r w:rsidR="0004551E" w:rsidRPr="000C4C07">
        <w:t>toys are buried in sand box</w:t>
      </w:r>
    </w:p>
    <w:p w14:paraId="43427FA0" w14:textId="77777777" w:rsidR="006308FC" w:rsidRPr="00F10443" w:rsidRDefault="006308FC" w:rsidP="006308FC">
      <w:pPr>
        <w:pStyle w:val="keywords"/>
        <w:rPr>
          <w:rStyle w:val="Numberhead"/>
        </w:rPr>
      </w:pPr>
      <w:r w:rsidRPr="00F10443">
        <w:rPr>
          <w:rStyle w:val="Numberhead"/>
        </w:rPr>
        <w:t>Verses</w:t>
      </w:r>
      <w:r w:rsidRPr="00F10443">
        <w:rPr>
          <w:rStyle w:val="Numberhead"/>
        </w:rPr>
        <w:tab/>
      </w:r>
    </w:p>
    <w:p w14:paraId="3D666C34" w14:textId="6B44B5FA" w:rsidR="0004551E" w:rsidRPr="00F839CC" w:rsidRDefault="0004551E" w:rsidP="0004551E">
      <w:pPr>
        <w:pStyle w:val="Heading5"/>
      </w:pPr>
      <w:r w:rsidRPr="00F839CC">
        <w:t>1</w:t>
      </w:r>
      <w:r>
        <w:t>1</w:t>
      </w:r>
      <w:r w:rsidRPr="00F839CC">
        <w:t xml:space="preserve"> </w:t>
      </w:r>
    </w:p>
    <w:p w14:paraId="1D51E4DA" w14:textId="3B136C5B" w:rsidR="0004551E" w:rsidRPr="00166964" w:rsidRDefault="0004551E" w:rsidP="0004551E">
      <w:pPr>
        <w:pStyle w:val="keywords"/>
      </w:pPr>
      <w:r w:rsidRPr="00D25469">
        <w:rPr>
          <w:rStyle w:val="Numberhead"/>
        </w:rPr>
        <w:t>Peg</w:t>
      </w:r>
      <w:r>
        <w:tab/>
      </w:r>
      <w:r w:rsidRPr="000C4C07">
        <w:t>Toto</w:t>
      </w:r>
    </w:p>
    <w:p w14:paraId="69C5507E" w14:textId="77777777" w:rsidR="0004551E" w:rsidRDefault="0004551E" w:rsidP="0004551E">
      <w:pPr>
        <w:pStyle w:val="keywords"/>
      </w:pPr>
      <w:r>
        <w:rPr>
          <w:rStyle w:val="Numberhead"/>
        </w:rPr>
        <w:t>Ch. terrain</w:t>
      </w:r>
      <w:r w:rsidRPr="00A46E8A">
        <w:tab/>
      </w:r>
    </w:p>
    <w:p w14:paraId="51ADCEAF" w14:textId="77777777" w:rsidR="0004551E" w:rsidRDefault="0004551E" w:rsidP="0004551E">
      <w:pPr>
        <w:pStyle w:val="keywords"/>
      </w:pPr>
      <w:r>
        <w:rPr>
          <w:rStyle w:val="Numberhead"/>
        </w:rPr>
        <w:t>Themes</w:t>
      </w:r>
      <w:r>
        <w:tab/>
      </w:r>
    </w:p>
    <w:p w14:paraId="13DEF268" w14:textId="3009B787" w:rsidR="0004551E" w:rsidRPr="0048334D" w:rsidRDefault="0004551E" w:rsidP="0004551E">
      <w:pPr>
        <w:pStyle w:val="keywords"/>
        <w:rPr>
          <w:rStyle w:val="Numberhead"/>
          <w:rFonts w:asciiTheme="minorHAnsi" w:hAnsiTheme="minorHAnsi"/>
          <w:color w:val="auto"/>
          <w:sz w:val="20"/>
        </w:rPr>
      </w:pPr>
      <w:r w:rsidRPr="003D1666">
        <w:rPr>
          <w:rStyle w:val="Numberhead"/>
        </w:rPr>
        <w:t>Story</w:t>
      </w:r>
      <w:r>
        <w:tab/>
      </w:r>
      <w:r w:rsidRPr="000C4C07">
        <w:t>Toto digging up radishes</w:t>
      </w:r>
    </w:p>
    <w:p w14:paraId="6B0649A9" w14:textId="77777777" w:rsidR="0004551E" w:rsidRPr="00F10443" w:rsidRDefault="0004551E" w:rsidP="0004551E">
      <w:pPr>
        <w:pStyle w:val="keywords"/>
        <w:rPr>
          <w:rStyle w:val="Numberhead"/>
        </w:rPr>
      </w:pPr>
      <w:r w:rsidRPr="00F10443">
        <w:rPr>
          <w:rStyle w:val="Numberhead"/>
        </w:rPr>
        <w:t>Verses</w:t>
      </w:r>
      <w:r w:rsidRPr="00F10443">
        <w:rPr>
          <w:rStyle w:val="Numberhead"/>
        </w:rPr>
        <w:tab/>
      </w:r>
    </w:p>
    <w:p w14:paraId="776726CF" w14:textId="3CD521BC" w:rsidR="00FB1036" w:rsidRPr="00F839CC" w:rsidRDefault="00FB1036" w:rsidP="00FB1036">
      <w:pPr>
        <w:pStyle w:val="Heading5"/>
      </w:pPr>
      <w:r w:rsidRPr="00F839CC">
        <w:t>1</w:t>
      </w:r>
      <w:r>
        <w:t>2</w:t>
      </w:r>
      <w:r w:rsidRPr="00F839CC">
        <w:t xml:space="preserve"> </w:t>
      </w:r>
    </w:p>
    <w:p w14:paraId="4B48BC2C" w14:textId="71ADA2DA" w:rsidR="00FB1036" w:rsidRPr="00166964" w:rsidRDefault="00FB1036" w:rsidP="00FB1036">
      <w:pPr>
        <w:pStyle w:val="keywords"/>
      </w:pPr>
      <w:r w:rsidRPr="00D25469">
        <w:rPr>
          <w:rStyle w:val="Numberhead"/>
        </w:rPr>
        <w:t>Peg</w:t>
      </w:r>
      <w:r>
        <w:tab/>
      </w:r>
      <w:r w:rsidRPr="000C4C07">
        <w:t>tin</w:t>
      </w:r>
    </w:p>
    <w:p w14:paraId="4067D042" w14:textId="77777777" w:rsidR="00FB1036" w:rsidRDefault="00FB1036" w:rsidP="00FB1036">
      <w:pPr>
        <w:pStyle w:val="keywords"/>
      </w:pPr>
      <w:r>
        <w:rPr>
          <w:rStyle w:val="Numberhead"/>
        </w:rPr>
        <w:t>Ch. terrain</w:t>
      </w:r>
      <w:r w:rsidRPr="00A46E8A">
        <w:tab/>
      </w:r>
    </w:p>
    <w:p w14:paraId="69AD3982" w14:textId="77777777" w:rsidR="00FB1036" w:rsidRDefault="00FB1036" w:rsidP="00FB1036">
      <w:pPr>
        <w:pStyle w:val="keywords"/>
      </w:pPr>
      <w:r>
        <w:rPr>
          <w:rStyle w:val="Numberhead"/>
        </w:rPr>
        <w:t>Themes</w:t>
      </w:r>
      <w:r>
        <w:tab/>
      </w:r>
    </w:p>
    <w:p w14:paraId="35841FA5" w14:textId="176DE992"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r w:rsidRPr="000C4C07">
        <w:t>tin cans with young plants</w:t>
      </w:r>
    </w:p>
    <w:p w14:paraId="28BEDA9B" w14:textId="77777777" w:rsidR="00FB1036" w:rsidRPr="000367ED" w:rsidRDefault="00FB1036" w:rsidP="00FB1036">
      <w:pPr>
        <w:pStyle w:val="keywords"/>
        <w:rPr>
          <w:rStyle w:val="Numberhead"/>
          <w:lang w:val="pt-BR"/>
        </w:rPr>
      </w:pPr>
      <w:r w:rsidRPr="000367ED">
        <w:rPr>
          <w:rStyle w:val="Numberhead"/>
          <w:lang w:val="pt-BR"/>
        </w:rPr>
        <w:t>Verses</w:t>
      </w:r>
      <w:r w:rsidRPr="000367ED">
        <w:rPr>
          <w:rStyle w:val="Numberhead"/>
          <w:lang w:val="pt-BR"/>
        </w:rPr>
        <w:tab/>
      </w:r>
    </w:p>
    <w:p w14:paraId="6EA64E6B" w14:textId="47E878CD" w:rsidR="00FB1036" w:rsidRPr="000367ED" w:rsidRDefault="00FB1036" w:rsidP="00FB1036">
      <w:pPr>
        <w:pStyle w:val="Heading5"/>
        <w:rPr>
          <w:lang w:val="pt-BR"/>
        </w:rPr>
      </w:pPr>
      <w:r w:rsidRPr="000367ED">
        <w:rPr>
          <w:lang w:val="pt-BR"/>
        </w:rPr>
        <w:t xml:space="preserve">13 </w:t>
      </w:r>
    </w:p>
    <w:p w14:paraId="7D1B4A8A" w14:textId="5DBDA29E" w:rsidR="00FB1036" w:rsidRPr="000367ED" w:rsidRDefault="00FB1036" w:rsidP="00FB1036">
      <w:pPr>
        <w:pStyle w:val="keywords"/>
        <w:rPr>
          <w:lang w:val="pt-BR"/>
        </w:rPr>
      </w:pPr>
      <w:r w:rsidRPr="000367ED">
        <w:rPr>
          <w:rStyle w:val="Numberhead"/>
          <w:lang w:val="pt-BR"/>
        </w:rPr>
        <w:t>Peg</w:t>
      </w:r>
      <w:r w:rsidRPr="000367ED">
        <w:rPr>
          <w:lang w:val="pt-BR"/>
        </w:rPr>
        <w:tab/>
        <w:t>Adam</w:t>
      </w:r>
    </w:p>
    <w:p w14:paraId="1B079116" w14:textId="77777777" w:rsidR="00FB1036" w:rsidRPr="000367ED" w:rsidRDefault="00FB1036" w:rsidP="00FB1036">
      <w:pPr>
        <w:pStyle w:val="keywords"/>
        <w:rPr>
          <w:lang w:val="pt-BR"/>
        </w:rPr>
      </w:pPr>
      <w:r w:rsidRPr="000367ED">
        <w:rPr>
          <w:rStyle w:val="Numberhead"/>
          <w:lang w:val="pt-BR"/>
        </w:rPr>
        <w:t>Ch. terrain</w:t>
      </w:r>
      <w:r w:rsidRPr="000367ED">
        <w:rPr>
          <w:lang w:val="pt-BR"/>
        </w:rPr>
        <w:tab/>
      </w:r>
    </w:p>
    <w:p w14:paraId="0C55C3B3" w14:textId="77777777" w:rsidR="00FB1036" w:rsidRDefault="00FB1036" w:rsidP="00FB1036">
      <w:pPr>
        <w:pStyle w:val="keywords"/>
      </w:pPr>
      <w:r>
        <w:rPr>
          <w:rStyle w:val="Numberhead"/>
        </w:rPr>
        <w:t>Themes</w:t>
      </w:r>
      <w:r>
        <w:tab/>
      </w:r>
    </w:p>
    <w:p w14:paraId="5141612D" w14:textId="00D5E573"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r w:rsidRPr="000C4C07">
        <w:t>Adam with fig leaf</w:t>
      </w:r>
    </w:p>
    <w:p w14:paraId="5439C93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28D00F05" w14:textId="7692A64F" w:rsidR="00FB1036" w:rsidRPr="00F839CC" w:rsidRDefault="00FB1036" w:rsidP="00FB1036">
      <w:pPr>
        <w:pStyle w:val="Heading5"/>
      </w:pPr>
      <w:r w:rsidRPr="00F839CC">
        <w:lastRenderedPageBreak/>
        <w:t>1</w:t>
      </w:r>
      <w:r>
        <w:t>4</w:t>
      </w:r>
      <w:r w:rsidRPr="00F839CC">
        <w:t xml:space="preserve"> </w:t>
      </w:r>
    </w:p>
    <w:p w14:paraId="50DD0D08" w14:textId="77777777" w:rsidR="00FB1036" w:rsidRPr="00166964" w:rsidRDefault="00FB1036" w:rsidP="00FB1036">
      <w:pPr>
        <w:pStyle w:val="keywords"/>
      </w:pPr>
      <w:r w:rsidRPr="00D25469">
        <w:rPr>
          <w:rStyle w:val="Numberhead"/>
        </w:rPr>
        <w:t>Peg</w:t>
      </w:r>
      <w:r>
        <w:tab/>
      </w:r>
    </w:p>
    <w:p w14:paraId="4B49C58F" w14:textId="77777777" w:rsidR="00FB1036" w:rsidRDefault="00FB1036" w:rsidP="00FB1036">
      <w:pPr>
        <w:pStyle w:val="keywords"/>
      </w:pPr>
      <w:r>
        <w:rPr>
          <w:rStyle w:val="Numberhead"/>
        </w:rPr>
        <w:t>Ch. terrain</w:t>
      </w:r>
      <w:r w:rsidRPr="00A46E8A">
        <w:tab/>
      </w:r>
    </w:p>
    <w:p w14:paraId="682CD26B" w14:textId="77777777" w:rsidR="00FB1036" w:rsidRDefault="00FB1036" w:rsidP="00FB1036">
      <w:pPr>
        <w:pStyle w:val="keywords"/>
      </w:pPr>
      <w:r>
        <w:rPr>
          <w:rStyle w:val="Numberhead"/>
        </w:rPr>
        <w:t>Themes</w:t>
      </w:r>
      <w:r>
        <w:tab/>
      </w:r>
    </w:p>
    <w:p w14:paraId="1A913A0D"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506CBCC5"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030F3F" w14:textId="5A23A34B" w:rsidR="00FB1036" w:rsidRPr="00F839CC" w:rsidRDefault="00FB1036" w:rsidP="00FB1036">
      <w:pPr>
        <w:pStyle w:val="Heading5"/>
      </w:pPr>
      <w:r w:rsidRPr="00F839CC">
        <w:t>1</w:t>
      </w:r>
      <w:r>
        <w:t>5</w:t>
      </w:r>
      <w:r w:rsidRPr="00F839CC">
        <w:t xml:space="preserve"> </w:t>
      </w:r>
    </w:p>
    <w:p w14:paraId="576CC91D" w14:textId="77777777" w:rsidR="00FB1036" w:rsidRPr="00166964" w:rsidRDefault="00FB1036" w:rsidP="00FB1036">
      <w:pPr>
        <w:pStyle w:val="keywords"/>
      </w:pPr>
      <w:r w:rsidRPr="00D25469">
        <w:rPr>
          <w:rStyle w:val="Numberhead"/>
        </w:rPr>
        <w:t>Peg</w:t>
      </w:r>
      <w:r>
        <w:tab/>
      </w:r>
    </w:p>
    <w:p w14:paraId="036C46AA" w14:textId="77777777" w:rsidR="00FB1036" w:rsidRDefault="00FB1036" w:rsidP="00FB1036">
      <w:pPr>
        <w:pStyle w:val="keywords"/>
      </w:pPr>
      <w:r>
        <w:rPr>
          <w:rStyle w:val="Numberhead"/>
        </w:rPr>
        <w:t>Ch. terrain</w:t>
      </w:r>
      <w:r w:rsidRPr="00A46E8A">
        <w:tab/>
      </w:r>
    </w:p>
    <w:p w14:paraId="6BDF9529" w14:textId="77777777" w:rsidR="00FB1036" w:rsidRDefault="00FB1036" w:rsidP="00FB1036">
      <w:pPr>
        <w:pStyle w:val="keywords"/>
      </w:pPr>
      <w:r>
        <w:rPr>
          <w:rStyle w:val="Numberhead"/>
        </w:rPr>
        <w:t>Themes</w:t>
      </w:r>
      <w:r>
        <w:tab/>
      </w:r>
    </w:p>
    <w:p w14:paraId="7B6A48F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77D39EA"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243C538F" w14:textId="55CA9D6E" w:rsidR="00FB1036" w:rsidRPr="00F839CC" w:rsidRDefault="00FB1036" w:rsidP="00FB1036">
      <w:pPr>
        <w:pStyle w:val="Heading5"/>
      </w:pPr>
      <w:r w:rsidRPr="00F839CC">
        <w:t>1</w:t>
      </w:r>
      <w:r>
        <w:t>6</w:t>
      </w:r>
      <w:r w:rsidRPr="00F839CC">
        <w:t xml:space="preserve"> </w:t>
      </w:r>
    </w:p>
    <w:p w14:paraId="395E4A39" w14:textId="77777777" w:rsidR="00FB1036" w:rsidRPr="00166964" w:rsidRDefault="00FB1036" w:rsidP="00FB1036">
      <w:pPr>
        <w:pStyle w:val="keywords"/>
      </w:pPr>
      <w:r w:rsidRPr="00D25469">
        <w:rPr>
          <w:rStyle w:val="Numberhead"/>
        </w:rPr>
        <w:t>Peg</w:t>
      </w:r>
      <w:r>
        <w:tab/>
      </w:r>
    </w:p>
    <w:p w14:paraId="71524C2A" w14:textId="77777777" w:rsidR="00FB1036" w:rsidRDefault="00FB1036" w:rsidP="00FB1036">
      <w:pPr>
        <w:pStyle w:val="keywords"/>
      </w:pPr>
      <w:r>
        <w:rPr>
          <w:rStyle w:val="Numberhead"/>
        </w:rPr>
        <w:t>Ch. terrain</w:t>
      </w:r>
      <w:r w:rsidRPr="00A46E8A">
        <w:tab/>
      </w:r>
    </w:p>
    <w:p w14:paraId="7D40D0D4" w14:textId="77777777" w:rsidR="00FB1036" w:rsidRDefault="00FB1036" w:rsidP="00FB1036">
      <w:pPr>
        <w:pStyle w:val="keywords"/>
      </w:pPr>
      <w:r>
        <w:rPr>
          <w:rStyle w:val="Numberhead"/>
        </w:rPr>
        <w:t>Themes</w:t>
      </w:r>
      <w:r>
        <w:tab/>
      </w:r>
    </w:p>
    <w:p w14:paraId="3A9852AC"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0A85B7E"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90668B1" w14:textId="62CAEB56" w:rsidR="00FB1036" w:rsidRPr="00F839CC" w:rsidRDefault="00FB1036" w:rsidP="00FB1036">
      <w:pPr>
        <w:pStyle w:val="Heading5"/>
      </w:pPr>
      <w:r w:rsidRPr="00F839CC">
        <w:t>1</w:t>
      </w:r>
      <w:r>
        <w:t>7</w:t>
      </w:r>
      <w:r w:rsidRPr="00F839CC">
        <w:t xml:space="preserve"> </w:t>
      </w:r>
    </w:p>
    <w:p w14:paraId="65EB2A89" w14:textId="77777777" w:rsidR="00FB1036" w:rsidRPr="00166964" w:rsidRDefault="00FB1036" w:rsidP="00FB1036">
      <w:pPr>
        <w:pStyle w:val="keywords"/>
      </w:pPr>
      <w:r w:rsidRPr="00D25469">
        <w:rPr>
          <w:rStyle w:val="Numberhead"/>
        </w:rPr>
        <w:t>Peg</w:t>
      </w:r>
      <w:r>
        <w:tab/>
      </w:r>
    </w:p>
    <w:p w14:paraId="09CBBA9D" w14:textId="77777777" w:rsidR="00FB1036" w:rsidRDefault="00FB1036" w:rsidP="00FB1036">
      <w:pPr>
        <w:pStyle w:val="keywords"/>
      </w:pPr>
      <w:r>
        <w:rPr>
          <w:rStyle w:val="Numberhead"/>
        </w:rPr>
        <w:t>Ch. terrain</w:t>
      </w:r>
      <w:r w:rsidRPr="00A46E8A">
        <w:tab/>
      </w:r>
    </w:p>
    <w:p w14:paraId="67C2E1A3" w14:textId="77777777" w:rsidR="00FB1036" w:rsidRDefault="00FB1036" w:rsidP="00FB1036">
      <w:pPr>
        <w:pStyle w:val="keywords"/>
      </w:pPr>
      <w:r>
        <w:rPr>
          <w:rStyle w:val="Numberhead"/>
        </w:rPr>
        <w:t>Themes</w:t>
      </w:r>
      <w:r>
        <w:tab/>
      </w:r>
    </w:p>
    <w:p w14:paraId="3A572ACB"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D117BE6"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DB338B5" w14:textId="184DE181" w:rsidR="00FB1036" w:rsidRPr="00F839CC" w:rsidRDefault="00FB1036" w:rsidP="00FB1036">
      <w:pPr>
        <w:pStyle w:val="Heading5"/>
      </w:pPr>
      <w:r w:rsidRPr="00F839CC">
        <w:t>1</w:t>
      </w:r>
      <w:r>
        <w:t>8</w:t>
      </w:r>
      <w:r w:rsidRPr="00F839CC">
        <w:t xml:space="preserve"> </w:t>
      </w:r>
    </w:p>
    <w:p w14:paraId="7F9331E5" w14:textId="77777777" w:rsidR="00FB1036" w:rsidRPr="00166964" w:rsidRDefault="00FB1036" w:rsidP="00FB1036">
      <w:pPr>
        <w:pStyle w:val="keywords"/>
      </w:pPr>
      <w:r w:rsidRPr="00D25469">
        <w:rPr>
          <w:rStyle w:val="Numberhead"/>
        </w:rPr>
        <w:t>Peg</w:t>
      </w:r>
      <w:r>
        <w:tab/>
      </w:r>
    </w:p>
    <w:p w14:paraId="4CEE1C98" w14:textId="77777777" w:rsidR="00FB1036" w:rsidRDefault="00FB1036" w:rsidP="00FB1036">
      <w:pPr>
        <w:pStyle w:val="keywords"/>
      </w:pPr>
      <w:r>
        <w:rPr>
          <w:rStyle w:val="Numberhead"/>
        </w:rPr>
        <w:t>Ch. terrain</w:t>
      </w:r>
      <w:r w:rsidRPr="00A46E8A">
        <w:tab/>
      </w:r>
    </w:p>
    <w:p w14:paraId="65CBDD8A" w14:textId="77777777" w:rsidR="00FB1036" w:rsidRDefault="00FB1036" w:rsidP="00FB1036">
      <w:pPr>
        <w:pStyle w:val="keywords"/>
      </w:pPr>
      <w:r>
        <w:rPr>
          <w:rStyle w:val="Numberhead"/>
        </w:rPr>
        <w:t>Themes</w:t>
      </w:r>
      <w:r>
        <w:tab/>
      </w:r>
    </w:p>
    <w:p w14:paraId="58FEEDAB"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6F0A099"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ED0D61F" w14:textId="24B6A2DD" w:rsidR="00FB1036" w:rsidRPr="00F839CC" w:rsidRDefault="00FB1036" w:rsidP="00FB1036">
      <w:pPr>
        <w:pStyle w:val="Heading5"/>
      </w:pPr>
      <w:r w:rsidRPr="00F839CC">
        <w:t>1</w:t>
      </w:r>
      <w:r>
        <w:t>9</w:t>
      </w:r>
      <w:r w:rsidRPr="00F839CC">
        <w:t xml:space="preserve"> </w:t>
      </w:r>
    </w:p>
    <w:p w14:paraId="2CB34F4F" w14:textId="77777777" w:rsidR="00FB1036" w:rsidRPr="00166964" w:rsidRDefault="00FB1036" w:rsidP="00FB1036">
      <w:pPr>
        <w:pStyle w:val="keywords"/>
      </w:pPr>
      <w:r w:rsidRPr="00D25469">
        <w:rPr>
          <w:rStyle w:val="Numberhead"/>
        </w:rPr>
        <w:t>Peg</w:t>
      </w:r>
      <w:r>
        <w:tab/>
      </w:r>
    </w:p>
    <w:p w14:paraId="75F660D6" w14:textId="77777777" w:rsidR="00FB1036" w:rsidRDefault="00FB1036" w:rsidP="00FB1036">
      <w:pPr>
        <w:pStyle w:val="keywords"/>
      </w:pPr>
      <w:r>
        <w:rPr>
          <w:rStyle w:val="Numberhead"/>
        </w:rPr>
        <w:t>Ch. terrain</w:t>
      </w:r>
      <w:r w:rsidRPr="00A46E8A">
        <w:tab/>
      </w:r>
    </w:p>
    <w:p w14:paraId="07EDFB77" w14:textId="77777777" w:rsidR="00FB1036" w:rsidRDefault="00FB1036" w:rsidP="00FB1036">
      <w:pPr>
        <w:pStyle w:val="keywords"/>
      </w:pPr>
      <w:r>
        <w:rPr>
          <w:rStyle w:val="Numberhead"/>
        </w:rPr>
        <w:t>Themes</w:t>
      </w:r>
      <w:r>
        <w:tab/>
      </w:r>
    </w:p>
    <w:p w14:paraId="4FD4B25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DC975BD"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0D92AB8A" w14:textId="0F37D318" w:rsidR="00FB1036" w:rsidRPr="00F839CC" w:rsidRDefault="00FB1036" w:rsidP="00FB1036">
      <w:pPr>
        <w:pStyle w:val="Heading5"/>
      </w:pPr>
      <w:r>
        <w:lastRenderedPageBreak/>
        <w:t>20</w:t>
      </w:r>
      <w:r w:rsidRPr="00F839CC">
        <w:t xml:space="preserve"> </w:t>
      </w:r>
    </w:p>
    <w:p w14:paraId="4ECB89E6" w14:textId="77777777" w:rsidR="00FB1036" w:rsidRPr="00166964" w:rsidRDefault="00FB1036" w:rsidP="00FB1036">
      <w:pPr>
        <w:pStyle w:val="keywords"/>
      </w:pPr>
      <w:r w:rsidRPr="00D25469">
        <w:rPr>
          <w:rStyle w:val="Numberhead"/>
        </w:rPr>
        <w:t>Peg</w:t>
      </w:r>
      <w:r>
        <w:tab/>
      </w:r>
    </w:p>
    <w:p w14:paraId="7176224E" w14:textId="77777777" w:rsidR="00FB1036" w:rsidRDefault="00FB1036" w:rsidP="00FB1036">
      <w:pPr>
        <w:pStyle w:val="keywords"/>
      </w:pPr>
      <w:r>
        <w:rPr>
          <w:rStyle w:val="Numberhead"/>
        </w:rPr>
        <w:t>Ch. terrain</w:t>
      </w:r>
      <w:r w:rsidRPr="00A46E8A">
        <w:tab/>
      </w:r>
    </w:p>
    <w:p w14:paraId="5C0EFDCD" w14:textId="77777777" w:rsidR="00FB1036" w:rsidRDefault="00FB1036" w:rsidP="00FB1036">
      <w:pPr>
        <w:pStyle w:val="keywords"/>
      </w:pPr>
      <w:r>
        <w:rPr>
          <w:rStyle w:val="Numberhead"/>
        </w:rPr>
        <w:t>Themes</w:t>
      </w:r>
      <w:r>
        <w:tab/>
      </w:r>
    </w:p>
    <w:p w14:paraId="462B77DD"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CA243B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6BA9ED33" w14:textId="10161A75" w:rsidR="00FB1036" w:rsidRPr="00F839CC" w:rsidRDefault="00FB1036" w:rsidP="00FB1036">
      <w:pPr>
        <w:pStyle w:val="Heading5"/>
      </w:pPr>
      <w:r>
        <w:t>21</w:t>
      </w:r>
      <w:r w:rsidRPr="00F839CC">
        <w:t xml:space="preserve"> </w:t>
      </w:r>
    </w:p>
    <w:p w14:paraId="70FDA12E" w14:textId="77777777" w:rsidR="00FB1036" w:rsidRPr="00166964" w:rsidRDefault="00FB1036" w:rsidP="00FB1036">
      <w:pPr>
        <w:pStyle w:val="keywords"/>
      </w:pPr>
      <w:r w:rsidRPr="00D25469">
        <w:rPr>
          <w:rStyle w:val="Numberhead"/>
        </w:rPr>
        <w:t>Peg</w:t>
      </w:r>
      <w:r>
        <w:tab/>
      </w:r>
    </w:p>
    <w:p w14:paraId="4D1D5207" w14:textId="77777777" w:rsidR="00FB1036" w:rsidRDefault="00FB1036" w:rsidP="00FB1036">
      <w:pPr>
        <w:pStyle w:val="keywords"/>
      </w:pPr>
      <w:r>
        <w:rPr>
          <w:rStyle w:val="Numberhead"/>
        </w:rPr>
        <w:t>Ch. terrain</w:t>
      </w:r>
      <w:r w:rsidRPr="00A46E8A">
        <w:tab/>
      </w:r>
    </w:p>
    <w:p w14:paraId="78E0BB2B" w14:textId="77777777" w:rsidR="00FB1036" w:rsidRDefault="00FB1036" w:rsidP="00FB1036">
      <w:pPr>
        <w:pStyle w:val="keywords"/>
      </w:pPr>
      <w:r>
        <w:rPr>
          <w:rStyle w:val="Numberhead"/>
        </w:rPr>
        <w:t>Themes</w:t>
      </w:r>
      <w:r>
        <w:tab/>
      </w:r>
    </w:p>
    <w:p w14:paraId="60795EA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B30F43A"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B01B59F" w14:textId="3E048583" w:rsidR="00FB1036" w:rsidRPr="00F839CC" w:rsidRDefault="00FB1036" w:rsidP="00FB1036">
      <w:pPr>
        <w:pStyle w:val="Heading5"/>
      </w:pPr>
      <w:r>
        <w:t>22</w:t>
      </w:r>
      <w:r w:rsidRPr="00F839CC">
        <w:t xml:space="preserve"> </w:t>
      </w:r>
    </w:p>
    <w:p w14:paraId="4BA17AAA" w14:textId="77777777" w:rsidR="00FB1036" w:rsidRPr="00166964" w:rsidRDefault="00FB1036" w:rsidP="00FB1036">
      <w:pPr>
        <w:pStyle w:val="keywords"/>
      </w:pPr>
      <w:r w:rsidRPr="00D25469">
        <w:rPr>
          <w:rStyle w:val="Numberhead"/>
        </w:rPr>
        <w:t>Peg</w:t>
      </w:r>
      <w:r>
        <w:tab/>
      </w:r>
    </w:p>
    <w:p w14:paraId="0CEBA6CD" w14:textId="77777777" w:rsidR="00FB1036" w:rsidRDefault="00FB1036" w:rsidP="00FB1036">
      <w:pPr>
        <w:pStyle w:val="keywords"/>
      </w:pPr>
      <w:r>
        <w:rPr>
          <w:rStyle w:val="Numberhead"/>
        </w:rPr>
        <w:t>Ch. terrain</w:t>
      </w:r>
      <w:r w:rsidRPr="00A46E8A">
        <w:tab/>
      </w:r>
    </w:p>
    <w:p w14:paraId="476AAE2F" w14:textId="77777777" w:rsidR="00FB1036" w:rsidRDefault="00FB1036" w:rsidP="00FB1036">
      <w:pPr>
        <w:pStyle w:val="keywords"/>
      </w:pPr>
      <w:r>
        <w:rPr>
          <w:rStyle w:val="Numberhead"/>
        </w:rPr>
        <w:t>Themes</w:t>
      </w:r>
      <w:r>
        <w:tab/>
      </w:r>
    </w:p>
    <w:p w14:paraId="62A9254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E0702D6"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4E82CE27" w14:textId="08B5AE0A" w:rsidR="00FB1036" w:rsidRPr="00F839CC" w:rsidRDefault="00FB1036" w:rsidP="00FB1036">
      <w:pPr>
        <w:pStyle w:val="Heading5"/>
      </w:pPr>
      <w:r>
        <w:t>23</w:t>
      </w:r>
      <w:r w:rsidRPr="00F839CC">
        <w:t xml:space="preserve"> </w:t>
      </w:r>
    </w:p>
    <w:p w14:paraId="0B2B86A9" w14:textId="77777777" w:rsidR="00FB1036" w:rsidRPr="00166964" w:rsidRDefault="00FB1036" w:rsidP="00FB1036">
      <w:pPr>
        <w:pStyle w:val="keywords"/>
      </w:pPr>
      <w:r w:rsidRPr="00D25469">
        <w:rPr>
          <w:rStyle w:val="Numberhead"/>
        </w:rPr>
        <w:t>Peg</w:t>
      </w:r>
      <w:r>
        <w:tab/>
      </w:r>
    </w:p>
    <w:p w14:paraId="1FD9C8BB" w14:textId="77777777" w:rsidR="00FB1036" w:rsidRDefault="00FB1036" w:rsidP="00FB1036">
      <w:pPr>
        <w:pStyle w:val="keywords"/>
      </w:pPr>
      <w:r>
        <w:rPr>
          <w:rStyle w:val="Numberhead"/>
        </w:rPr>
        <w:t>Ch. terrain</w:t>
      </w:r>
      <w:r w:rsidRPr="00A46E8A">
        <w:tab/>
      </w:r>
    </w:p>
    <w:p w14:paraId="00F65E6B" w14:textId="77777777" w:rsidR="00FB1036" w:rsidRDefault="00FB1036" w:rsidP="00FB1036">
      <w:pPr>
        <w:pStyle w:val="keywords"/>
      </w:pPr>
      <w:r>
        <w:rPr>
          <w:rStyle w:val="Numberhead"/>
        </w:rPr>
        <w:t>Themes</w:t>
      </w:r>
      <w:r>
        <w:tab/>
      </w:r>
    </w:p>
    <w:p w14:paraId="0690CFFE"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C8801B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CE27BD7" w14:textId="0DB28661" w:rsidR="00FB1036" w:rsidRPr="00F839CC" w:rsidRDefault="00FB1036" w:rsidP="00FB1036">
      <w:pPr>
        <w:pStyle w:val="Heading5"/>
      </w:pPr>
      <w:r>
        <w:t>24</w:t>
      </w:r>
      <w:r w:rsidRPr="00F839CC">
        <w:t xml:space="preserve"> </w:t>
      </w:r>
    </w:p>
    <w:p w14:paraId="57B5C883" w14:textId="77777777" w:rsidR="00FB1036" w:rsidRPr="00166964" w:rsidRDefault="00FB1036" w:rsidP="00FB1036">
      <w:pPr>
        <w:pStyle w:val="keywords"/>
      </w:pPr>
      <w:r w:rsidRPr="00D25469">
        <w:rPr>
          <w:rStyle w:val="Numberhead"/>
        </w:rPr>
        <w:t>Peg</w:t>
      </w:r>
      <w:r>
        <w:tab/>
      </w:r>
    </w:p>
    <w:p w14:paraId="73DA2885" w14:textId="77777777" w:rsidR="00FB1036" w:rsidRDefault="00FB1036" w:rsidP="00FB1036">
      <w:pPr>
        <w:pStyle w:val="keywords"/>
      </w:pPr>
      <w:r>
        <w:rPr>
          <w:rStyle w:val="Numberhead"/>
        </w:rPr>
        <w:t>Ch. terrain</w:t>
      </w:r>
      <w:r w:rsidRPr="00A46E8A">
        <w:tab/>
      </w:r>
    </w:p>
    <w:p w14:paraId="13517BD7" w14:textId="77777777" w:rsidR="00FB1036" w:rsidRDefault="00FB1036" w:rsidP="00FB1036">
      <w:pPr>
        <w:pStyle w:val="keywords"/>
      </w:pPr>
      <w:r>
        <w:rPr>
          <w:rStyle w:val="Numberhead"/>
        </w:rPr>
        <w:t>Themes</w:t>
      </w:r>
      <w:r>
        <w:tab/>
      </w:r>
    </w:p>
    <w:p w14:paraId="3808B4F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112EA4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4D9EFE3" w14:textId="38ECE739" w:rsidR="00FB1036" w:rsidRPr="00F839CC" w:rsidRDefault="00FB1036" w:rsidP="00FB1036">
      <w:pPr>
        <w:pStyle w:val="Heading5"/>
      </w:pPr>
      <w:r>
        <w:t>25</w:t>
      </w:r>
      <w:r w:rsidRPr="00F839CC">
        <w:t xml:space="preserve"> </w:t>
      </w:r>
    </w:p>
    <w:p w14:paraId="07D4973C" w14:textId="77777777" w:rsidR="00FB1036" w:rsidRPr="00166964" w:rsidRDefault="00FB1036" w:rsidP="00FB1036">
      <w:pPr>
        <w:pStyle w:val="keywords"/>
      </w:pPr>
      <w:r w:rsidRPr="00D25469">
        <w:rPr>
          <w:rStyle w:val="Numberhead"/>
        </w:rPr>
        <w:t>Peg</w:t>
      </w:r>
      <w:r>
        <w:tab/>
      </w:r>
    </w:p>
    <w:p w14:paraId="01BA7C04" w14:textId="77777777" w:rsidR="00FB1036" w:rsidRDefault="00FB1036" w:rsidP="00FB1036">
      <w:pPr>
        <w:pStyle w:val="keywords"/>
      </w:pPr>
      <w:r>
        <w:rPr>
          <w:rStyle w:val="Numberhead"/>
        </w:rPr>
        <w:t>Ch. terrain</w:t>
      </w:r>
      <w:r w:rsidRPr="00A46E8A">
        <w:tab/>
      </w:r>
    </w:p>
    <w:p w14:paraId="6A34672A" w14:textId="77777777" w:rsidR="00FB1036" w:rsidRDefault="00FB1036" w:rsidP="00FB1036">
      <w:pPr>
        <w:pStyle w:val="keywords"/>
      </w:pPr>
      <w:r>
        <w:rPr>
          <w:rStyle w:val="Numberhead"/>
        </w:rPr>
        <w:t>Themes</w:t>
      </w:r>
      <w:r>
        <w:tab/>
      </w:r>
    </w:p>
    <w:p w14:paraId="77669B8F"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66AC3F9"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6F3F49" w14:textId="781982C4" w:rsidR="00FB1036" w:rsidRPr="00F839CC" w:rsidRDefault="00FB1036" w:rsidP="00FB1036">
      <w:pPr>
        <w:pStyle w:val="Heading5"/>
      </w:pPr>
      <w:r>
        <w:lastRenderedPageBreak/>
        <w:t>26</w:t>
      </w:r>
      <w:r w:rsidRPr="00F839CC">
        <w:t xml:space="preserve"> </w:t>
      </w:r>
    </w:p>
    <w:p w14:paraId="0DDBBB99" w14:textId="77777777" w:rsidR="00FB1036" w:rsidRPr="00166964" w:rsidRDefault="00FB1036" w:rsidP="00FB1036">
      <w:pPr>
        <w:pStyle w:val="keywords"/>
      </w:pPr>
      <w:r w:rsidRPr="00D25469">
        <w:rPr>
          <w:rStyle w:val="Numberhead"/>
        </w:rPr>
        <w:t>Peg</w:t>
      </w:r>
      <w:r>
        <w:tab/>
      </w:r>
    </w:p>
    <w:p w14:paraId="41B89B99" w14:textId="77777777" w:rsidR="00FB1036" w:rsidRDefault="00FB1036" w:rsidP="00FB1036">
      <w:pPr>
        <w:pStyle w:val="keywords"/>
      </w:pPr>
      <w:r>
        <w:rPr>
          <w:rStyle w:val="Numberhead"/>
        </w:rPr>
        <w:t>Ch. terrain</w:t>
      </w:r>
      <w:r w:rsidRPr="00A46E8A">
        <w:tab/>
      </w:r>
    </w:p>
    <w:p w14:paraId="62360D34" w14:textId="77777777" w:rsidR="00FB1036" w:rsidRDefault="00FB1036" w:rsidP="00FB1036">
      <w:pPr>
        <w:pStyle w:val="keywords"/>
      </w:pPr>
      <w:r>
        <w:rPr>
          <w:rStyle w:val="Numberhead"/>
        </w:rPr>
        <w:t>Themes</w:t>
      </w:r>
      <w:r>
        <w:tab/>
      </w:r>
    </w:p>
    <w:p w14:paraId="4EA56ED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B99031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05BA967D" w14:textId="2A8F3D74" w:rsidR="00FB1036" w:rsidRPr="00F839CC" w:rsidRDefault="00FB1036" w:rsidP="00FB1036">
      <w:pPr>
        <w:pStyle w:val="Heading5"/>
      </w:pPr>
      <w:r>
        <w:t>27</w:t>
      </w:r>
      <w:r w:rsidRPr="00F839CC">
        <w:t xml:space="preserve"> </w:t>
      </w:r>
    </w:p>
    <w:p w14:paraId="622BE17F" w14:textId="77777777" w:rsidR="00FB1036" w:rsidRPr="00166964" w:rsidRDefault="00FB1036" w:rsidP="00FB1036">
      <w:pPr>
        <w:pStyle w:val="keywords"/>
      </w:pPr>
      <w:r w:rsidRPr="00D25469">
        <w:rPr>
          <w:rStyle w:val="Numberhead"/>
        </w:rPr>
        <w:t>Peg</w:t>
      </w:r>
      <w:r>
        <w:tab/>
      </w:r>
    </w:p>
    <w:p w14:paraId="4876A5CB" w14:textId="77777777" w:rsidR="00FB1036" w:rsidRDefault="00FB1036" w:rsidP="00FB1036">
      <w:pPr>
        <w:pStyle w:val="keywords"/>
      </w:pPr>
      <w:r>
        <w:rPr>
          <w:rStyle w:val="Numberhead"/>
        </w:rPr>
        <w:t>Ch. terrain</w:t>
      </w:r>
      <w:r w:rsidRPr="00A46E8A">
        <w:tab/>
      </w:r>
    </w:p>
    <w:p w14:paraId="0AC342BA" w14:textId="77777777" w:rsidR="00FB1036" w:rsidRDefault="00FB1036" w:rsidP="00FB1036">
      <w:pPr>
        <w:pStyle w:val="keywords"/>
      </w:pPr>
      <w:r>
        <w:rPr>
          <w:rStyle w:val="Numberhead"/>
        </w:rPr>
        <w:t>Themes</w:t>
      </w:r>
      <w:r>
        <w:tab/>
      </w:r>
    </w:p>
    <w:p w14:paraId="7FE3953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58E028E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43562CE" w14:textId="50231047" w:rsidR="00FB1036" w:rsidRPr="00F839CC" w:rsidRDefault="00FB1036" w:rsidP="00FB1036">
      <w:pPr>
        <w:pStyle w:val="Heading5"/>
      </w:pPr>
      <w:r>
        <w:t>28</w:t>
      </w:r>
      <w:r w:rsidRPr="00F839CC">
        <w:t xml:space="preserve"> </w:t>
      </w:r>
    </w:p>
    <w:p w14:paraId="1F1C669C" w14:textId="77777777" w:rsidR="00FB1036" w:rsidRPr="00166964" w:rsidRDefault="00FB1036" w:rsidP="00FB1036">
      <w:pPr>
        <w:pStyle w:val="keywords"/>
      </w:pPr>
      <w:r w:rsidRPr="00D25469">
        <w:rPr>
          <w:rStyle w:val="Numberhead"/>
        </w:rPr>
        <w:t>Peg</w:t>
      </w:r>
      <w:r>
        <w:tab/>
      </w:r>
    </w:p>
    <w:p w14:paraId="1F99261F" w14:textId="77777777" w:rsidR="00FB1036" w:rsidRDefault="00FB1036" w:rsidP="00FB1036">
      <w:pPr>
        <w:pStyle w:val="keywords"/>
      </w:pPr>
      <w:r>
        <w:rPr>
          <w:rStyle w:val="Numberhead"/>
        </w:rPr>
        <w:t>Ch. terrain</w:t>
      </w:r>
      <w:r w:rsidRPr="00A46E8A">
        <w:tab/>
      </w:r>
    </w:p>
    <w:p w14:paraId="5158369F" w14:textId="77777777" w:rsidR="00FB1036" w:rsidRDefault="00FB1036" w:rsidP="00FB1036">
      <w:pPr>
        <w:pStyle w:val="keywords"/>
      </w:pPr>
      <w:r>
        <w:rPr>
          <w:rStyle w:val="Numberhead"/>
        </w:rPr>
        <w:t>Themes</w:t>
      </w:r>
      <w:r>
        <w:tab/>
      </w:r>
    </w:p>
    <w:p w14:paraId="403456EA"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2F7311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6C345439" w14:textId="058FF966" w:rsidR="00FB1036" w:rsidRPr="00F839CC" w:rsidRDefault="00FB1036" w:rsidP="00FB1036">
      <w:pPr>
        <w:pStyle w:val="Heading5"/>
      </w:pPr>
      <w:r>
        <w:t>29</w:t>
      </w:r>
      <w:r w:rsidRPr="00F839CC">
        <w:t xml:space="preserve"> </w:t>
      </w:r>
    </w:p>
    <w:p w14:paraId="2E900625" w14:textId="77777777" w:rsidR="00FB1036" w:rsidRPr="00166964" w:rsidRDefault="00FB1036" w:rsidP="00FB1036">
      <w:pPr>
        <w:pStyle w:val="keywords"/>
      </w:pPr>
      <w:r w:rsidRPr="00D25469">
        <w:rPr>
          <w:rStyle w:val="Numberhead"/>
        </w:rPr>
        <w:t>Peg</w:t>
      </w:r>
      <w:r>
        <w:tab/>
      </w:r>
    </w:p>
    <w:p w14:paraId="66488198" w14:textId="77777777" w:rsidR="00FB1036" w:rsidRDefault="00FB1036" w:rsidP="00FB1036">
      <w:pPr>
        <w:pStyle w:val="keywords"/>
      </w:pPr>
      <w:r>
        <w:rPr>
          <w:rStyle w:val="Numberhead"/>
        </w:rPr>
        <w:t>Ch. terrain</w:t>
      </w:r>
      <w:r w:rsidRPr="00A46E8A">
        <w:tab/>
      </w:r>
    </w:p>
    <w:p w14:paraId="06A0A15A" w14:textId="77777777" w:rsidR="00FB1036" w:rsidRDefault="00FB1036" w:rsidP="00FB1036">
      <w:pPr>
        <w:pStyle w:val="keywords"/>
      </w:pPr>
      <w:r>
        <w:rPr>
          <w:rStyle w:val="Numberhead"/>
        </w:rPr>
        <w:t>Themes</w:t>
      </w:r>
      <w:r>
        <w:tab/>
      </w:r>
    </w:p>
    <w:p w14:paraId="5B5ABA3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2A66C2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F5F80BD" w14:textId="01436B70" w:rsidR="00FB1036" w:rsidRPr="00F839CC" w:rsidRDefault="00FB1036" w:rsidP="00FB1036">
      <w:pPr>
        <w:pStyle w:val="Heading5"/>
      </w:pPr>
      <w:r>
        <w:t>30</w:t>
      </w:r>
      <w:r w:rsidRPr="00F839CC">
        <w:t xml:space="preserve"> </w:t>
      </w:r>
    </w:p>
    <w:p w14:paraId="0DDAC5D4" w14:textId="77777777" w:rsidR="00FB1036" w:rsidRPr="00166964" w:rsidRDefault="00FB1036" w:rsidP="00FB1036">
      <w:pPr>
        <w:pStyle w:val="keywords"/>
      </w:pPr>
      <w:r w:rsidRPr="00D25469">
        <w:rPr>
          <w:rStyle w:val="Numberhead"/>
        </w:rPr>
        <w:t>Peg</w:t>
      </w:r>
      <w:r>
        <w:tab/>
      </w:r>
    </w:p>
    <w:p w14:paraId="1CE41089" w14:textId="77777777" w:rsidR="00FB1036" w:rsidRDefault="00FB1036" w:rsidP="00FB1036">
      <w:pPr>
        <w:pStyle w:val="keywords"/>
      </w:pPr>
      <w:r>
        <w:rPr>
          <w:rStyle w:val="Numberhead"/>
        </w:rPr>
        <w:t>Ch. terrain</w:t>
      </w:r>
      <w:r w:rsidRPr="00A46E8A">
        <w:tab/>
      </w:r>
    </w:p>
    <w:p w14:paraId="745B2C49" w14:textId="77777777" w:rsidR="00FB1036" w:rsidRDefault="00FB1036" w:rsidP="00FB1036">
      <w:pPr>
        <w:pStyle w:val="keywords"/>
      </w:pPr>
      <w:r>
        <w:rPr>
          <w:rStyle w:val="Numberhead"/>
        </w:rPr>
        <w:t>Themes</w:t>
      </w:r>
      <w:r>
        <w:tab/>
      </w:r>
    </w:p>
    <w:p w14:paraId="68BEE88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EEB4E31"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27D63B5" w14:textId="36963C67" w:rsidR="00FB1036" w:rsidRPr="00F839CC" w:rsidRDefault="00FB1036" w:rsidP="00FB1036">
      <w:pPr>
        <w:pStyle w:val="Heading5"/>
      </w:pPr>
      <w:r>
        <w:t>31</w:t>
      </w:r>
      <w:r w:rsidRPr="00F839CC">
        <w:t xml:space="preserve"> </w:t>
      </w:r>
    </w:p>
    <w:p w14:paraId="6F66DD2F" w14:textId="77777777" w:rsidR="00FB1036" w:rsidRPr="00166964" w:rsidRDefault="00FB1036" w:rsidP="00FB1036">
      <w:pPr>
        <w:pStyle w:val="keywords"/>
      </w:pPr>
      <w:r w:rsidRPr="00D25469">
        <w:rPr>
          <w:rStyle w:val="Numberhead"/>
        </w:rPr>
        <w:t>Peg</w:t>
      </w:r>
      <w:r>
        <w:tab/>
      </w:r>
    </w:p>
    <w:p w14:paraId="584055E3" w14:textId="77777777" w:rsidR="00FB1036" w:rsidRDefault="00FB1036" w:rsidP="00FB1036">
      <w:pPr>
        <w:pStyle w:val="keywords"/>
      </w:pPr>
      <w:r>
        <w:rPr>
          <w:rStyle w:val="Numberhead"/>
        </w:rPr>
        <w:t>Ch. terrain</w:t>
      </w:r>
      <w:r w:rsidRPr="00A46E8A">
        <w:tab/>
      </w:r>
    </w:p>
    <w:p w14:paraId="372BC6CC" w14:textId="77777777" w:rsidR="00FB1036" w:rsidRDefault="00FB1036" w:rsidP="00FB1036">
      <w:pPr>
        <w:pStyle w:val="keywords"/>
      </w:pPr>
      <w:r>
        <w:rPr>
          <w:rStyle w:val="Numberhead"/>
        </w:rPr>
        <w:t>Themes</w:t>
      </w:r>
      <w:r>
        <w:tab/>
      </w:r>
    </w:p>
    <w:p w14:paraId="2576581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81DB42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C980047" w14:textId="2C8A9072" w:rsidR="00FB1036" w:rsidRPr="00F839CC" w:rsidRDefault="00FB1036" w:rsidP="00FB1036">
      <w:pPr>
        <w:pStyle w:val="Heading5"/>
      </w:pPr>
      <w:r>
        <w:lastRenderedPageBreak/>
        <w:t>32</w:t>
      </w:r>
      <w:r w:rsidRPr="00F839CC">
        <w:t xml:space="preserve"> </w:t>
      </w:r>
    </w:p>
    <w:p w14:paraId="2E4F7ADC" w14:textId="77777777" w:rsidR="00FB1036" w:rsidRPr="00166964" w:rsidRDefault="00FB1036" w:rsidP="00FB1036">
      <w:pPr>
        <w:pStyle w:val="keywords"/>
      </w:pPr>
      <w:r w:rsidRPr="00D25469">
        <w:rPr>
          <w:rStyle w:val="Numberhead"/>
        </w:rPr>
        <w:t>Peg</w:t>
      </w:r>
      <w:r>
        <w:tab/>
      </w:r>
    </w:p>
    <w:p w14:paraId="3A29264F" w14:textId="77777777" w:rsidR="00FB1036" w:rsidRDefault="00FB1036" w:rsidP="00FB1036">
      <w:pPr>
        <w:pStyle w:val="keywords"/>
      </w:pPr>
      <w:r>
        <w:rPr>
          <w:rStyle w:val="Numberhead"/>
        </w:rPr>
        <w:t>Ch. terrain</w:t>
      </w:r>
      <w:r w:rsidRPr="00A46E8A">
        <w:tab/>
      </w:r>
    </w:p>
    <w:p w14:paraId="57AF7D1D" w14:textId="77777777" w:rsidR="00FB1036" w:rsidRDefault="00FB1036" w:rsidP="00FB1036">
      <w:pPr>
        <w:pStyle w:val="keywords"/>
      </w:pPr>
      <w:r>
        <w:rPr>
          <w:rStyle w:val="Numberhead"/>
        </w:rPr>
        <w:t>Themes</w:t>
      </w:r>
      <w:r>
        <w:tab/>
      </w:r>
    </w:p>
    <w:p w14:paraId="025FA84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AC6ED4E"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AD43E5A" w14:textId="61C0E3AF" w:rsidR="00FB1036" w:rsidRPr="00F839CC" w:rsidRDefault="00FB1036" w:rsidP="00FB1036">
      <w:pPr>
        <w:pStyle w:val="Heading5"/>
      </w:pPr>
      <w:r>
        <w:t>33</w:t>
      </w:r>
      <w:r w:rsidRPr="00F839CC">
        <w:t xml:space="preserve"> </w:t>
      </w:r>
    </w:p>
    <w:p w14:paraId="1B68F3D7" w14:textId="77777777" w:rsidR="00FB1036" w:rsidRPr="00166964" w:rsidRDefault="00FB1036" w:rsidP="00FB1036">
      <w:pPr>
        <w:pStyle w:val="keywords"/>
      </w:pPr>
      <w:r w:rsidRPr="00D25469">
        <w:rPr>
          <w:rStyle w:val="Numberhead"/>
        </w:rPr>
        <w:t>Peg</w:t>
      </w:r>
      <w:r>
        <w:tab/>
      </w:r>
    </w:p>
    <w:p w14:paraId="245F3D39" w14:textId="77777777" w:rsidR="00FB1036" w:rsidRDefault="00FB1036" w:rsidP="00FB1036">
      <w:pPr>
        <w:pStyle w:val="keywords"/>
      </w:pPr>
      <w:r>
        <w:rPr>
          <w:rStyle w:val="Numberhead"/>
        </w:rPr>
        <w:t>Ch. terrain</w:t>
      </w:r>
      <w:r w:rsidRPr="00A46E8A">
        <w:tab/>
      </w:r>
    </w:p>
    <w:p w14:paraId="74BC7D6F" w14:textId="77777777" w:rsidR="00FB1036" w:rsidRDefault="00FB1036" w:rsidP="00FB1036">
      <w:pPr>
        <w:pStyle w:val="keywords"/>
      </w:pPr>
      <w:r>
        <w:rPr>
          <w:rStyle w:val="Numberhead"/>
        </w:rPr>
        <w:t>Themes</w:t>
      </w:r>
      <w:r>
        <w:tab/>
      </w:r>
    </w:p>
    <w:p w14:paraId="7E25015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6CB11D6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FEB9B7F" w14:textId="49D6CFF7" w:rsidR="00FB1036" w:rsidRPr="00F839CC" w:rsidRDefault="00FB1036" w:rsidP="00FB1036">
      <w:pPr>
        <w:pStyle w:val="Heading5"/>
      </w:pPr>
      <w:r>
        <w:t>34</w:t>
      </w:r>
      <w:r w:rsidRPr="00F839CC">
        <w:t xml:space="preserve"> </w:t>
      </w:r>
    </w:p>
    <w:p w14:paraId="4CB938B1" w14:textId="77777777" w:rsidR="00FB1036" w:rsidRPr="00166964" w:rsidRDefault="00FB1036" w:rsidP="00FB1036">
      <w:pPr>
        <w:pStyle w:val="keywords"/>
      </w:pPr>
      <w:r w:rsidRPr="00D25469">
        <w:rPr>
          <w:rStyle w:val="Numberhead"/>
        </w:rPr>
        <w:t>Peg</w:t>
      </w:r>
      <w:r>
        <w:tab/>
      </w:r>
    </w:p>
    <w:p w14:paraId="78C0CB2B" w14:textId="77777777" w:rsidR="00FB1036" w:rsidRDefault="00FB1036" w:rsidP="00FB1036">
      <w:pPr>
        <w:pStyle w:val="keywords"/>
      </w:pPr>
      <w:r>
        <w:rPr>
          <w:rStyle w:val="Numberhead"/>
        </w:rPr>
        <w:t>Ch. terrain</w:t>
      </w:r>
      <w:r w:rsidRPr="00A46E8A">
        <w:tab/>
      </w:r>
    </w:p>
    <w:p w14:paraId="173F2DE7" w14:textId="77777777" w:rsidR="00FB1036" w:rsidRDefault="00FB1036" w:rsidP="00FB1036">
      <w:pPr>
        <w:pStyle w:val="keywords"/>
      </w:pPr>
      <w:r>
        <w:rPr>
          <w:rStyle w:val="Numberhead"/>
        </w:rPr>
        <w:t>Themes</w:t>
      </w:r>
      <w:r>
        <w:tab/>
      </w:r>
    </w:p>
    <w:p w14:paraId="6DD0C55E"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D3087CD"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0F50062" w14:textId="4B902524" w:rsidR="00FB1036" w:rsidRPr="00F839CC" w:rsidRDefault="00FB1036" w:rsidP="00FB1036">
      <w:pPr>
        <w:pStyle w:val="Heading5"/>
      </w:pPr>
      <w:r>
        <w:t>35</w:t>
      </w:r>
      <w:r w:rsidRPr="00F839CC">
        <w:t xml:space="preserve"> </w:t>
      </w:r>
    </w:p>
    <w:p w14:paraId="621C9EA5" w14:textId="77777777" w:rsidR="00FB1036" w:rsidRPr="00166964" w:rsidRDefault="00FB1036" w:rsidP="00FB1036">
      <w:pPr>
        <w:pStyle w:val="keywords"/>
      </w:pPr>
      <w:r w:rsidRPr="00D25469">
        <w:rPr>
          <w:rStyle w:val="Numberhead"/>
        </w:rPr>
        <w:t>Peg</w:t>
      </w:r>
      <w:r>
        <w:tab/>
      </w:r>
    </w:p>
    <w:p w14:paraId="7EFF011F" w14:textId="77777777" w:rsidR="00FB1036" w:rsidRDefault="00FB1036" w:rsidP="00FB1036">
      <w:pPr>
        <w:pStyle w:val="keywords"/>
      </w:pPr>
      <w:r>
        <w:rPr>
          <w:rStyle w:val="Numberhead"/>
        </w:rPr>
        <w:t>Ch. terrain</w:t>
      </w:r>
      <w:r w:rsidRPr="00A46E8A">
        <w:tab/>
      </w:r>
    </w:p>
    <w:p w14:paraId="17DAF2A8" w14:textId="77777777" w:rsidR="00FB1036" w:rsidRDefault="00FB1036" w:rsidP="00FB1036">
      <w:pPr>
        <w:pStyle w:val="keywords"/>
      </w:pPr>
      <w:r>
        <w:rPr>
          <w:rStyle w:val="Numberhead"/>
        </w:rPr>
        <w:t>Themes</w:t>
      </w:r>
      <w:r>
        <w:tab/>
      </w:r>
    </w:p>
    <w:p w14:paraId="459BDC3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75B106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EDAFFD" w14:textId="66FEABDE" w:rsidR="00FB1036" w:rsidRPr="00F839CC" w:rsidRDefault="00FB1036" w:rsidP="00FB1036">
      <w:pPr>
        <w:pStyle w:val="Heading5"/>
      </w:pPr>
      <w:r>
        <w:t>36</w:t>
      </w:r>
      <w:r w:rsidRPr="00F839CC">
        <w:t xml:space="preserve"> </w:t>
      </w:r>
    </w:p>
    <w:p w14:paraId="00857BEB" w14:textId="77777777" w:rsidR="00FB1036" w:rsidRPr="00166964" w:rsidRDefault="00FB1036" w:rsidP="00FB1036">
      <w:pPr>
        <w:pStyle w:val="keywords"/>
      </w:pPr>
      <w:r w:rsidRPr="00D25469">
        <w:rPr>
          <w:rStyle w:val="Numberhead"/>
        </w:rPr>
        <w:t>Peg</w:t>
      </w:r>
      <w:r>
        <w:tab/>
      </w:r>
    </w:p>
    <w:p w14:paraId="1BEF955B" w14:textId="77777777" w:rsidR="00FB1036" w:rsidRDefault="00FB1036" w:rsidP="00FB1036">
      <w:pPr>
        <w:pStyle w:val="keywords"/>
      </w:pPr>
      <w:r>
        <w:rPr>
          <w:rStyle w:val="Numberhead"/>
        </w:rPr>
        <w:t>Ch. terrain</w:t>
      </w:r>
      <w:r w:rsidRPr="00A46E8A">
        <w:tab/>
      </w:r>
    </w:p>
    <w:p w14:paraId="51417344" w14:textId="77777777" w:rsidR="00FB1036" w:rsidRDefault="00FB1036" w:rsidP="00FB1036">
      <w:pPr>
        <w:pStyle w:val="keywords"/>
      </w:pPr>
      <w:r>
        <w:rPr>
          <w:rStyle w:val="Numberhead"/>
        </w:rPr>
        <w:t>Themes</w:t>
      </w:r>
      <w:r>
        <w:tab/>
      </w:r>
    </w:p>
    <w:p w14:paraId="56EFC75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7BE34DC"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3145C95" w14:textId="4F5719A0" w:rsidR="00FB1036" w:rsidRPr="00F839CC" w:rsidRDefault="00FB1036" w:rsidP="00FB1036">
      <w:pPr>
        <w:pStyle w:val="Heading5"/>
      </w:pPr>
      <w:r>
        <w:t>37</w:t>
      </w:r>
      <w:r w:rsidRPr="00F839CC">
        <w:t xml:space="preserve"> </w:t>
      </w:r>
    </w:p>
    <w:p w14:paraId="4F30A069" w14:textId="77777777" w:rsidR="00FB1036" w:rsidRPr="00166964" w:rsidRDefault="00FB1036" w:rsidP="00FB1036">
      <w:pPr>
        <w:pStyle w:val="keywords"/>
      </w:pPr>
      <w:r w:rsidRPr="00D25469">
        <w:rPr>
          <w:rStyle w:val="Numberhead"/>
        </w:rPr>
        <w:t>Peg</w:t>
      </w:r>
      <w:r>
        <w:tab/>
      </w:r>
    </w:p>
    <w:p w14:paraId="1786C5A5" w14:textId="77777777" w:rsidR="00FB1036" w:rsidRDefault="00FB1036" w:rsidP="00FB1036">
      <w:pPr>
        <w:pStyle w:val="keywords"/>
      </w:pPr>
      <w:r>
        <w:rPr>
          <w:rStyle w:val="Numberhead"/>
        </w:rPr>
        <w:t>Ch. terrain</w:t>
      </w:r>
      <w:r w:rsidRPr="00A46E8A">
        <w:tab/>
      </w:r>
    </w:p>
    <w:p w14:paraId="28591B31" w14:textId="77777777" w:rsidR="00FB1036" w:rsidRDefault="00FB1036" w:rsidP="00FB1036">
      <w:pPr>
        <w:pStyle w:val="keywords"/>
      </w:pPr>
      <w:r>
        <w:rPr>
          <w:rStyle w:val="Numberhead"/>
        </w:rPr>
        <w:t>Themes</w:t>
      </w:r>
      <w:r>
        <w:tab/>
      </w:r>
    </w:p>
    <w:p w14:paraId="7D74EEE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9FD23E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B7EFE9E" w14:textId="7586CEE4" w:rsidR="00FB1036" w:rsidRPr="00F839CC" w:rsidRDefault="00FB1036" w:rsidP="00FB1036">
      <w:pPr>
        <w:pStyle w:val="Heading5"/>
      </w:pPr>
      <w:r>
        <w:lastRenderedPageBreak/>
        <w:t>38</w:t>
      </w:r>
      <w:r w:rsidRPr="00F839CC">
        <w:t xml:space="preserve"> </w:t>
      </w:r>
    </w:p>
    <w:p w14:paraId="31FAD807" w14:textId="77777777" w:rsidR="00FB1036" w:rsidRPr="00166964" w:rsidRDefault="00FB1036" w:rsidP="00FB1036">
      <w:pPr>
        <w:pStyle w:val="keywords"/>
      </w:pPr>
      <w:r w:rsidRPr="00D25469">
        <w:rPr>
          <w:rStyle w:val="Numberhead"/>
        </w:rPr>
        <w:t>Peg</w:t>
      </w:r>
      <w:r>
        <w:tab/>
      </w:r>
    </w:p>
    <w:p w14:paraId="7F3E5C35" w14:textId="77777777" w:rsidR="00FB1036" w:rsidRDefault="00FB1036" w:rsidP="00FB1036">
      <w:pPr>
        <w:pStyle w:val="keywords"/>
      </w:pPr>
      <w:r>
        <w:rPr>
          <w:rStyle w:val="Numberhead"/>
        </w:rPr>
        <w:t>Ch. terrain</w:t>
      </w:r>
      <w:r w:rsidRPr="00A46E8A">
        <w:tab/>
      </w:r>
    </w:p>
    <w:p w14:paraId="16644B07" w14:textId="77777777" w:rsidR="00FB1036" w:rsidRDefault="00FB1036" w:rsidP="00FB1036">
      <w:pPr>
        <w:pStyle w:val="keywords"/>
      </w:pPr>
      <w:r>
        <w:rPr>
          <w:rStyle w:val="Numberhead"/>
        </w:rPr>
        <w:t>Themes</w:t>
      </w:r>
      <w:r>
        <w:tab/>
      </w:r>
    </w:p>
    <w:p w14:paraId="209F031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F456D8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4FBC09A6" w14:textId="00E51A03" w:rsidR="00FB1036" w:rsidRPr="00F839CC" w:rsidRDefault="00FB1036" w:rsidP="00FB1036">
      <w:pPr>
        <w:pStyle w:val="Heading5"/>
      </w:pPr>
      <w:r>
        <w:t>39</w:t>
      </w:r>
      <w:r w:rsidRPr="00F839CC">
        <w:t xml:space="preserve"> </w:t>
      </w:r>
    </w:p>
    <w:p w14:paraId="7BCAF2DA" w14:textId="77777777" w:rsidR="00FB1036" w:rsidRPr="00166964" w:rsidRDefault="00FB1036" w:rsidP="00FB1036">
      <w:pPr>
        <w:pStyle w:val="keywords"/>
      </w:pPr>
      <w:r w:rsidRPr="00D25469">
        <w:rPr>
          <w:rStyle w:val="Numberhead"/>
        </w:rPr>
        <w:t>Peg</w:t>
      </w:r>
      <w:r>
        <w:tab/>
      </w:r>
    </w:p>
    <w:p w14:paraId="33D39553" w14:textId="77777777" w:rsidR="00FB1036" w:rsidRDefault="00FB1036" w:rsidP="00FB1036">
      <w:pPr>
        <w:pStyle w:val="keywords"/>
      </w:pPr>
      <w:r>
        <w:rPr>
          <w:rStyle w:val="Numberhead"/>
        </w:rPr>
        <w:t>Ch. terrain</w:t>
      </w:r>
      <w:r w:rsidRPr="00A46E8A">
        <w:tab/>
      </w:r>
    </w:p>
    <w:p w14:paraId="57145C01" w14:textId="77777777" w:rsidR="00FB1036" w:rsidRDefault="00FB1036" w:rsidP="00FB1036">
      <w:pPr>
        <w:pStyle w:val="keywords"/>
      </w:pPr>
      <w:r>
        <w:rPr>
          <w:rStyle w:val="Numberhead"/>
        </w:rPr>
        <w:t>Themes</w:t>
      </w:r>
      <w:r>
        <w:tab/>
      </w:r>
    </w:p>
    <w:p w14:paraId="431A7DD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6A595A2B"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0239843" w14:textId="21C4375E" w:rsidR="00FB1036" w:rsidRPr="00F839CC" w:rsidRDefault="00FB1036" w:rsidP="00FB1036">
      <w:pPr>
        <w:pStyle w:val="Heading5"/>
      </w:pPr>
      <w:r>
        <w:t>4</w:t>
      </w:r>
      <w:r w:rsidR="008105F0">
        <w:t>0</w:t>
      </w:r>
      <w:r w:rsidRPr="00F839CC">
        <w:t xml:space="preserve"> </w:t>
      </w:r>
    </w:p>
    <w:p w14:paraId="209544DE" w14:textId="77777777" w:rsidR="00FB1036" w:rsidRPr="00166964" w:rsidRDefault="00FB1036" w:rsidP="00FB1036">
      <w:pPr>
        <w:pStyle w:val="keywords"/>
      </w:pPr>
      <w:r w:rsidRPr="00D25469">
        <w:rPr>
          <w:rStyle w:val="Numberhead"/>
        </w:rPr>
        <w:t>Peg</w:t>
      </w:r>
      <w:r>
        <w:tab/>
      </w:r>
    </w:p>
    <w:p w14:paraId="197FC7B3" w14:textId="77777777" w:rsidR="00FB1036" w:rsidRDefault="00FB1036" w:rsidP="00FB1036">
      <w:pPr>
        <w:pStyle w:val="keywords"/>
      </w:pPr>
      <w:r>
        <w:rPr>
          <w:rStyle w:val="Numberhead"/>
        </w:rPr>
        <w:t>Ch. terrain</w:t>
      </w:r>
      <w:r w:rsidRPr="00A46E8A">
        <w:tab/>
      </w:r>
    </w:p>
    <w:p w14:paraId="561CE9B4" w14:textId="77777777" w:rsidR="00FB1036" w:rsidRDefault="00FB1036" w:rsidP="00FB1036">
      <w:pPr>
        <w:pStyle w:val="keywords"/>
      </w:pPr>
      <w:r>
        <w:rPr>
          <w:rStyle w:val="Numberhead"/>
        </w:rPr>
        <w:t>Themes</w:t>
      </w:r>
      <w:r>
        <w:tab/>
      </w:r>
    </w:p>
    <w:p w14:paraId="2E3E89C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037E2D8"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F8CD0D5" w14:textId="0C4E4C5D" w:rsidR="008105F0" w:rsidRPr="00F839CC" w:rsidRDefault="008105F0" w:rsidP="008105F0">
      <w:pPr>
        <w:pStyle w:val="Heading5"/>
      </w:pPr>
      <w:r>
        <w:t>41</w:t>
      </w:r>
      <w:r w:rsidRPr="00F839CC">
        <w:t xml:space="preserve"> </w:t>
      </w:r>
    </w:p>
    <w:p w14:paraId="58348AB7" w14:textId="7A447AE5" w:rsidR="008105F0" w:rsidRPr="00166964" w:rsidRDefault="008105F0" w:rsidP="008105F0">
      <w:pPr>
        <w:pStyle w:val="keywords"/>
      </w:pPr>
      <w:r w:rsidRPr="00D25469">
        <w:rPr>
          <w:rStyle w:val="Numberhead"/>
        </w:rPr>
        <w:t>Peg</w:t>
      </w:r>
      <w:r>
        <w:tab/>
      </w:r>
      <w:r w:rsidRPr="000C4C07">
        <w:t>root</w:t>
      </w:r>
    </w:p>
    <w:p w14:paraId="72BA7AC0" w14:textId="77777777" w:rsidR="008105F0" w:rsidRDefault="008105F0" w:rsidP="008105F0">
      <w:pPr>
        <w:pStyle w:val="keywords"/>
      </w:pPr>
      <w:r>
        <w:rPr>
          <w:rStyle w:val="Numberhead"/>
        </w:rPr>
        <w:t>Ch. terrain</w:t>
      </w:r>
      <w:r w:rsidRPr="00A46E8A">
        <w:tab/>
      </w:r>
    </w:p>
    <w:p w14:paraId="770403A5" w14:textId="43C0C3BB" w:rsidR="008105F0" w:rsidRDefault="008105F0" w:rsidP="008105F0">
      <w:pPr>
        <w:pStyle w:val="keywords"/>
      </w:pPr>
      <w:r>
        <w:rPr>
          <w:rStyle w:val="Numberhead"/>
        </w:rPr>
        <w:t>Themes</w:t>
      </w:r>
      <w:r>
        <w:tab/>
      </w:r>
      <w:r w:rsidRPr="000C4C07">
        <w:t>Joseph interprets Pharoah's dream and stores seven years of food for famine</w:t>
      </w:r>
    </w:p>
    <w:p w14:paraId="700CC05B" w14:textId="53706AED"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r w:rsidRPr="000C4C07">
        <w:t>root vegetables</w:t>
      </w:r>
    </w:p>
    <w:p w14:paraId="343C6729"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5521B375" w14:textId="29401B7A" w:rsidR="008105F0" w:rsidRPr="00F839CC" w:rsidRDefault="008105F0" w:rsidP="008105F0">
      <w:pPr>
        <w:pStyle w:val="Heading5"/>
      </w:pPr>
      <w:r>
        <w:t>42</w:t>
      </w:r>
      <w:r w:rsidRPr="00F839CC">
        <w:t xml:space="preserve"> </w:t>
      </w:r>
    </w:p>
    <w:p w14:paraId="08EE6959" w14:textId="77777777" w:rsidR="008105F0" w:rsidRPr="00166964" w:rsidRDefault="008105F0" w:rsidP="008105F0">
      <w:pPr>
        <w:pStyle w:val="keywords"/>
      </w:pPr>
      <w:r w:rsidRPr="00D25469">
        <w:rPr>
          <w:rStyle w:val="Numberhead"/>
        </w:rPr>
        <w:t>Peg</w:t>
      </w:r>
      <w:r>
        <w:tab/>
      </w:r>
    </w:p>
    <w:p w14:paraId="3D4C26A4" w14:textId="77777777" w:rsidR="008105F0" w:rsidRDefault="008105F0" w:rsidP="008105F0">
      <w:pPr>
        <w:pStyle w:val="keywords"/>
      </w:pPr>
      <w:r>
        <w:rPr>
          <w:rStyle w:val="Numberhead"/>
        </w:rPr>
        <w:t>Ch. terrain</w:t>
      </w:r>
      <w:r w:rsidRPr="00A46E8A">
        <w:tab/>
      </w:r>
    </w:p>
    <w:p w14:paraId="2D733AF8" w14:textId="77777777" w:rsidR="008105F0" w:rsidRDefault="008105F0" w:rsidP="008105F0">
      <w:pPr>
        <w:pStyle w:val="keywords"/>
      </w:pPr>
      <w:r>
        <w:rPr>
          <w:rStyle w:val="Numberhead"/>
        </w:rPr>
        <w:t>Themes</w:t>
      </w:r>
      <w:r>
        <w:tab/>
      </w:r>
    </w:p>
    <w:p w14:paraId="38AA0A52"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6E5AB78A"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1B6AD1FE" w14:textId="3516F533" w:rsidR="008105F0" w:rsidRPr="00F839CC" w:rsidRDefault="008105F0" w:rsidP="008105F0">
      <w:pPr>
        <w:pStyle w:val="Heading5"/>
      </w:pPr>
      <w:r>
        <w:t>43</w:t>
      </w:r>
      <w:r w:rsidRPr="00F839CC">
        <w:t xml:space="preserve"> </w:t>
      </w:r>
    </w:p>
    <w:p w14:paraId="6C06B95D" w14:textId="77777777" w:rsidR="008105F0" w:rsidRPr="00166964" w:rsidRDefault="008105F0" w:rsidP="008105F0">
      <w:pPr>
        <w:pStyle w:val="keywords"/>
      </w:pPr>
      <w:r w:rsidRPr="00D25469">
        <w:rPr>
          <w:rStyle w:val="Numberhead"/>
        </w:rPr>
        <w:t>Peg</w:t>
      </w:r>
      <w:r>
        <w:tab/>
      </w:r>
    </w:p>
    <w:p w14:paraId="5902188C" w14:textId="77777777" w:rsidR="008105F0" w:rsidRDefault="008105F0" w:rsidP="008105F0">
      <w:pPr>
        <w:pStyle w:val="keywords"/>
      </w:pPr>
      <w:r>
        <w:rPr>
          <w:rStyle w:val="Numberhead"/>
        </w:rPr>
        <w:t>Ch. terrain</w:t>
      </w:r>
      <w:r w:rsidRPr="00A46E8A">
        <w:tab/>
      </w:r>
    </w:p>
    <w:p w14:paraId="4074A520" w14:textId="77777777" w:rsidR="008105F0" w:rsidRDefault="008105F0" w:rsidP="008105F0">
      <w:pPr>
        <w:pStyle w:val="keywords"/>
      </w:pPr>
      <w:r>
        <w:rPr>
          <w:rStyle w:val="Numberhead"/>
        </w:rPr>
        <w:t>Themes</w:t>
      </w:r>
      <w:r>
        <w:tab/>
      </w:r>
    </w:p>
    <w:p w14:paraId="55EF968A"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636F04C5"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CC97420" w14:textId="58AA4141" w:rsidR="008105F0" w:rsidRPr="00F839CC" w:rsidRDefault="008105F0" w:rsidP="008105F0">
      <w:pPr>
        <w:pStyle w:val="Heading5"/>
      </w:pPr>
      <w:r>
        <w:lastRenderedPageBreak/>
        <w:t>44</w:t>
      </w:r>
      <w:r w:rsidRPr="00F839CC">
        <w:t xml:space="preserve"> </w:t>
      </w:r>
    </w:p>
    <w:p w14:paraId="6778DE38" w14:textId="77777777" w:rsidR="008105F0" w:rsidRPr="00166964" w:rsidRDefault="008105F0" w:rsidP="008105F0">
      <w:pPr>
        <w:pStyle w:val="keywords"/>
      </w:pPr>
      <w:r w:rsidRPr="00D25469">
        <w:rPr>
          <w:rStyle w:val="Numberhead"/>
        </w:rPr>
        <w:t>Peg</w:t>
      </w:r>
      <w:r>
        <w:tab/>
      </w:r>
    </w:p>
    <w:p w14:paraId="22F1E815" w14:textId="77777777" w:rsidR="008105F0" w:rsidRDefault="008105F0" w:rsidP="008105F0">
      <w:pPr>
        <w:pStyle w:val="keywords"/>
      </w:pPr>
      <w:r>
        <w:rPr>
          <w:rStyle w:val="Numberhead"/>
        </w:rPr>
        <w:t>Ch. terrain</w:t>
      </w:r>
      <w:r w:rsidRPr="00A46E8A">
        <w:tab/>
      </w:r>
    </w:p>
    <w:p w14:paraId="35612A06" w14:textId="77777777" w:rsidR="008105F0" w:rsidRDefault="008105F0" w:rsidP="008105F0">
      <w:pPr>
        <w:pStyle w:val="keywords"/>
      </w:pPr>
      <w:r>
        <w:rPr>
          <w:rStyle w:val="Numberhead"/>
        </w:rPr>
        <w:t>Themes</w:t>
      </w:r>
      <w:r>
        <w:tab/>
      </w:r>
    </w:p>
    <w:p w14:paraId="6B95EB17"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7168B30F"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16964FBB" w14:textId="1CE47FAB" w:rsidR="008105F0" w:rsidRPr="00F839CC" w:rsidRDefault="008105F0" w:rsidP="008105F0">
      <w:pPr>
        <w:pStyle w:val="Heading5"/>
      </w:pPr>
      <w:r>
        <w:t>45</w:t>
      </w:r>
      <w:r w:rsidRPr="00F839CC">
        <w:t xml:space="preserve"> </w:t>
      </w:r>
    </w:p>
    <w:p w14:paraId="1F7D68BD" w14:textId="77777777" w:rsidR="008105F0" w:rsidRPr="00166964" w:rsidRDefault="008105F0" w:rsidP="008105F0">
      <w:pPr>
        <w:pStyle w:val="keywords"/>
      </w:pPr>
      <w:r w:rsidRPr="00D25469">
        <w:rPr>
          <w:rStyle w:val="Numberhead"/>
        </w:rPr>
        <w:t>Peg</w:t>
      </w:r>
      <w:r>
        <w:tab/>
      </w:r>
    </w:p>
    <w:p w14:paraId="2927F028" w14:textId="77777777" w:rsidR="008105F0" w:rsidRDefault="008105F0" w:rsidP="008105F0">
      <w:pPr>
        <w:pStyle w:val="keywords"/>
      </w:pPr>
      <w:r>
        <w:rPr>
          <w:rStyle w:val="Numberhead"/>
        </w:rPr>
        <w:t>Ch. terrain</w:t>
      </w:r>
      <w:r w:rsidRPr="00A46E8A">
        <w:tab/>
      </w:r>
    </w:p>
    <w:p w14:paraId="7C34EBAB" w14:textId="77777777" w:rsidR="008105F0" w:rsidRDefault="008105F0" w:rsidP="008105F0">
      <w:pPr>
        <w:pStyle w:val="keywords"/>
      </w:pPr>
      <w:r>
        <w:rPr>
          <w:rStyle w:val="Numberhead"/>
        </w:rPr>
        <w:t>Themes</w:t>
      </w:r>
      <w:r>
        <w:tab/>
      </w:r>
    </w:p>
    <w:p w14:paraId="154207B8"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212ED66B"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50290D3" w14:textId="7948A33E" w:rsidR="008105F0" w:rsidRPr="00F839CC" w:rsidRDefault="008105F0" w:rsidP="008105F0">
      <w:pPr>
        <w:pStyle w:val="Heading5"/>
      </w:pPr>
      <w:r>
        <w:t>46</w:t>
      </w:r>
      <w:r w:rsidRPr="00F839CC">
        <w:t xml:space="preserve"> </w:t>
      </w:r>
    </w:p>
    <w:p w14:paraId="4E7AAFFD" w14:textId="77777777" w:rsidR="008105F0" w:rsidRPr="00166964" w:rsidRDefault="008105F0" w:rsidP="008105F0">
      <w:pPr>
        <w:pStyle w:val="keywords"/>
      </w:pPr>
      <w:r w:rsidRPr="00D25469">
        <w:rPr>
          <w:rStyle w:val="Numberhead"/>
        </w:rPr>
        <w:t>Peg</w:t>
      </w:r>
      <w:r>
        <w:tab/>
      </w:r>
    </w:p>
    <w:p w14:paraId="53BE65BC" w14:textId="77777777" w:rsidR="008105F0" w:rsidRDefault="008105F0" w:rsidP="008105F0">
      <w:pPr>
        <w:pStyle w:val="keywords"/>
      </w:pPr>
      <w:r>
        <w:rPr>
          <w:rStyle w:val="Numberhead"/>
        </w:rPr>
        <w:t>Ch. terrain</w:t>
      </w:r>
      <w:r w:rsidRPr="00A46E8A">
        <w:tab/>
      </w:r>
    </w:p>
    <w:p w14:paraId="4A51BB8E" w14:textId="77777777" w:rsidR="008105F0" w:rsidRDefault="008105F0" w:rsidP="008105F0">
      <w:pPr>
        <w:pStyle w:val="keywords"/>
      </w:pPr>
      <w:r>
        <w:rPr>
          <w:rStyle w:val="Numberhead"/>
        </w:rPr>
        <w:t>Themes</w:t>
      </w:r>
      <w:r>
        <w:tab/>
      </w:r>
    </w:p>
    <w:p w14:paraId="3C9523C2"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408995E7"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72AB8A0A" w14:textId="4B0B619B" w:rsidR="008105F0" w:rsidRPr="00F839CC" w:rsidRDefault="008105F0" w:rsidP="008105F0">
      <w:pPr>
        <w:pStyle w:val="Heading5"/>
      </w:pPr>
      <w:r>
        <w:t>47</w:t>
      </w:r>
      <w:r w:rsidRPr="00F839CC">
        <w:t xml:space="preserve"> </w:t>
      </w:r>
    </w:p>
    <w:p w14:paraId="39DBA00A" w14:textId="77777777" w:rsidR="008105F0" w:rsidRPr="00166964" w:rsidRDefault="008105F0" w:rsidP="008105F0">
      <w:pPr>
        <w:pStyle w:val="keywords"/>
      </w:pPr>
      <w:r w:rsidRPr="00D25469">
        <w:rPr>
          <w:rStyle w:val="Numberhead"/>
        </w:rPr>
        <w:t>Peg</w:t>
      </w:r>
      <w:r>
        <w:tab/>
      </w:r>
    </w:p>
    <w:p w14:paraId="39976398" w14:textId="77777777" w:rsidR="008105F0" w:rsidRDefault="008105F0" w:rsidP="008105F0">
      <w:pPr>
        <w:pStyle w:val="keywords"/>
      </w:pPr>
      <w:r>
        <w:rPr>
          <w:rStyle w:val="Numberhead"/>
        </w:rPr>
        <w:t>Ch. terrain</w:t>
      </w:r>
      <w:r w:rsidRPr="00A46E8A">
        <w:tab/>
      </w:r>
    </w:p>
    <w:p w14:paraId="7FD48E63" w14:textId="77777777" w:rsidR="008105F0" w:rsidRDefault="008105F0" w:rsidP="008105F0">
      <w:pPr>
        <w:pStyle w:val="keywords"/>
      </w:pPr>
      <w:r>
        <w:rPr>
          <w:rStyle w:val="Numberhead"/>
        </w:rPr>
        <w:t>Themes</w:t>
      </w:r>
      <w:r>
        <w:tab/>
      </w:r>
    </w:p>
    <w:p w14:paraId="186779CF"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54B8A7D4"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EAC5F3D" w14:textId="3B45F75F" w:rsidR="008105F0" w:rsidRPr="00F839CC" w:rsidRDefault="008105F0" w:rsidP="008105F0">
      <w:pPr>
        <w:pStyle w:val="Heading5"/>
      </w:pPr>
      <w:r>
        <w:t>48</w:t>
      </w:r>
    </w:p>
    <w:p w14:paraId="05CE582B" w14:textId="77777777" w:rsidR="008105F0" w:rsidRPr="00166964" w:rsidRDefault="008105F0" w:rsidP="008105F0">
      <w:pPr>
        <w:pStyle w:val="keywords"/>
      </w:pPr>
      <w:r w:rsidRPr="00D25469">
        <w:rPr>
          <w:rStyle w:val="Numberhead"/>
        </w:rPr>
        <w:t>Peg</w:t>
      </w:r>
      <w:r>
        <w:tab/>
      </w:r>
    </w:p>
    <w:p w14:paraId="58191527" w14:textId="77777777" w:rsidR="008105F0" w:rsidRDefault="008105F0" w:rsidP="008105F0">
      <w:pPr>
        <w:pStyle w:val="keywords"/>
      </w:pPr>
      <w:r>
        <w:rPr>
          <w:rStyle w:val="Numberhead"/>
        </w:rPr>
        <w:t>Ch. terrain</w:t>
      </w:r>
      <w:r w:rsidRPr="00A46E8A">
        <w:tab/>
      </w:r>
    </w:p>
    <w:p w14:paraId="554D6776" w14:textId="77777777" w:rsidR="008105F0" w:rsidRDefault="008105F0" w:rsidP="008105F0">
      <w:pPr>
        <w:pStyle w:val="keywords"/>
      </w:pPr>
      <w:r>
        <w:rPr>
          <w:rStyle w:val="Numberhead"/>
        </w:rPr>
        <w:t>Themes</w:t>
      </w:r>
      <w:r>
        <w:tab/>
      </w:r>
    </w:p>
    <w:p w14:paraId="15870218"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77681F98"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62FBCAD" w14:textId="6D46BF9B" w:rsidR="008105F0" w:rsidRPr="00F839CC" w:rsidRDefault="008105F0" w:rsidP="008105F0">
      <w:pPr>
        <w:pStyle w:val="Heading5"/>
      </w:pPr>
      <w:r>
        <w:t>49</w:t>
      </w:r>
      <w:r w:rsidRPr="00F839CC">
        <w:t xml:space="preserve"> </w:t>
      </w:r>
    </w:p>
    <w:p w14:paraId="7065DF0F" w14:textId="77777777" w:rsidR="008105F0" w:rsidRPr="00166964" w:rsidRDefault="008105F0" w:rsidP="008105F0">
      <w:pPr>
        <w:pStyle w:val="keywords"/>
      </w:pPr>
      <w:r w:rsidRPr="00D25469">
        <w:rPr>
          <w:rStyle w:val="Numberhead"/>
        </w:rPr>
        <w:t>Peg</w:t>
      </w:r>
      <w:r>
        <w:tab/>
      </w:r>
    </w:p>
    <w:p w14:paraId="0F2B34B8" w14:textId="77777777" w:rsidR="008105F0" w:rsidRDefault="008105F0" w:rsidP="008105F0">
      <w:pPr>
        <w:pStyle w:val="keywords"/>
      </w:pPr>
      <w:r>
        <w:rPr>
          <w:rStyle w:val="Numberhead"/>
        </w:rPr>
        <w:t>Ch. terrain</w:t>
      </w:r>
      <w:r w:rsidRPr="00A46E8A">
        <w:tab/>
      </w:r>
    </w:p>
    <w:p w14:paraId="07922A79" w14:textId="77777777" w:rsidR="008105F0" w:rsidRDefault="008105F0" w:rsidP="008105F0">
      <w:pPr>
        <w:pStyle w:val="keywords"/>
      </w:pPr>
      <w:r>
        <w:rPr>
          <w:rStyle w:val="Numberhead"/>
        </w:rPr>
        <w:t>Themes</w:t>
      </w:r>
      <w:r>
        <w:tab/>
      </w:r>
    </w:p>
    <w:p w14:paraId="0D741D35"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3A91250A"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E318861" w14:textId="130BBD1E" w:rsidR="008105F0" w:rsidRPr="00F839CC" w:rsidRDefault="008105F0" w:rsidP="008105F0">
      <w:pPr>
        <w:pStyle w:val="Heading5"/>
      </w:pPr>
      <w:r>
        <w:lastRenderedPageBreak/>
        <w:t>50</w:t>
      </w:r>
      <w:r w:rsidRPr="00F839CC">
        <w:t xml:space="preserve"> </w:t>
      </w:r>
    </w:p>
    <w:p w14:paraId="5D49E0CE" w14:textId="77777777" w:rsidR="008105F0" w:rsidRPr="00166964" w:rsidRDefault="008105F0" w:rsidP="008105F0">
      <w:pPr>
        <w:pStyle w:val="keywords"/>
      </w:pPr>
      <w:r w:rsidRPr="00D25469">
        <w:rPr>
          <w:rStyle w:val="Numberhead"/>
        </w:rPr>
        <w:t>Peg</w:t>
      </w:r>
      <w:r>
        <w:tab/>
      </w:r>
    </w:p>
    <w:p w14:paraId="76422A6E" w14:textId="77777777" w:rsidR="008105F0" w:rsidRDefault="008105F0" w:rsidP="008105F0">
      <w:pPr>
        <w:pStyle w:val="keywords"/>
      </w:pPr>
      <w:r>
        <w:rPr>
          <w:rStyle w:val="Numberhead"/>
        </w:rPr>
        <w:t>Ch. terrain</w:t>
      </w:r>
      <w:r w:rsidRPr="00A46E8A">
        <w:tab/>
      </w:r>
    </w:p>
    <w:p w14:paraId="6362B7DE" w14:textId="77777777" w:rsidR="008105F0" w:rsidRDefault="008105F0" w:rsidP="008105F0">
      <w:pPr>
        <w:pStyle w:val="keywords"/>
      </w:pPr>
      <w:r>
        <w:rPr>
          <w:rStyle w:val="Numberhead"/>
        </w:rPr>
        <w:t>Themes</w:t>
      </w:r>
      <w:r>
        <w:tab/>
      </w:r>
    </w:p>
    <w:p w14:paraId="5D34ADDE"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48FEFEE8"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9D91769" w14:textId="77777777" w:rsidR="00E50B8B" w:rsidRDefault="000C4C07" w:rsidP="00E50B8B">
      <w:pPr>
        <w:pStyle w:val="Heading3"/>
      </w:pPr>
      <w:r w:rsidRPr="000C4C07">
        <w:t>Exodus</w:t>
      </w:r>
    </w:p>
    <w:p w14:paraId="09C49BFA" w14:textId="7D9F61E3" w:rsidR="006C46D5" w:rsidRPr="000748DF" w:rsidRDefault="006C46D5" w:rsidP="006C46D5">
      <w:pPr>
        <w:pStyle w:val="keywords"/>
      </w:pPr>
      <w:r w:rsidRPr="00C55749">
        <w:rPr>
          <w:rStyle w:val="Numberhead"/>
        </w:rPr>
        <w:t>Sub. word</w:t>
      </w:r>
      <w:r>
        <w:rPr>
          <w:rStyle w:val="Numberhead"/>
        </w:rPr>
        <w:t>s</w:t>
      </w:r>
      <w:r w:rsidRPr="000748DF">
        <w:tab/>
      </w:r>
      <w:r w:rsidR="0004291A" w:rsidRPr="000C4C07">
        <w:t>tic tac toe (XO)</w:t>
      </w:r>
    </w:p>
    <w:p w14:paraId="56A081C3" w14:textId="0BF75CB8" w:rsidR="006C46D5" w:rsidRDefault="006C46D5" w:rsidP="006C46D5">
      <w:pPr>
        <w:pStyle w:val="keywords"/>
      </w:pPr>
      <w:r>
        <w:rPr>
          <w:rStyle w:val="Numberhead"/>
        </w:rPr>
        <w:t>Peg</w:t>
      </w:r>
      <w:r w:rsidRPr="000748DF">
        <w:tab/>
      </w:r>
      <w:r>
        <w:t>2 = knee</w:t>
      </w:r>
    </w:p>
    <w:p w14:paraId="669EFBAA" w14:textId="359DB437" w:rsidR="006C46D5" w:rsidRPr="0004291A" w:rsidRDefault="003C7CD5" w:rsidP="006C46D5">
      <w:pPr>
        <w:pStyle w:val="keywords"/>
      </w:pPr>
      <w:r>
        <w:rPr>
          <w:rStyle w:val="Numberhead"/>
        </w:rPr>
        <w:t>Book terrain</w:t>
      </w:r>
      <w:r>
        <w:rPr>
          <w:rStyle w:val="Numberhead"/>
        </w:rPr>
        <w:tab/>
      </w:r>
      <w:proofErr w:type="spellStart"/>
      <w:r w:rsidR="0004291A" w:rsidRPr="000C4C07">
        <w:t>pharoah's</w:t>
      </w:r>
      <w:proofErr w:type="spellEnd"/>
      <w:r w:rsidR="0004291A" w:rsidRPr="000C4C07">
        <w:t xml:space="preserve"> palace</w:t>
      </w:r>
    </w:p>
    <w:p w14:paraId="7C29A330" w14:textId="77777777" w:rsidR="006C46D5" w:rsidRDefault="006C46D5" w:rsidP="006C46D5">
      <w:pPr>
        <w:pStyle w:val="keywords"/>
      </w:pPr>
      <w:r w:rsidRPr="000748DF">
        <w:rPr>
          <w:rStyle w:val="Numberhead"/>
        </w:rPr>
        <w:t>Story</w:t>
      </w:r>
      <w:r>
        <w:tab/>
      </w:r>
    </w:p>
    <w:p w14:paraId="646660FF" w14:textId="77777777" w:rsidR="006C46D5" w:rsidRPr="000748DF" w:rsidRDefault="006C46D5" w:rsidP="006C46D5">
      <w:pPr>
        <w:pStyle w:val="keywords"/>
      </w:pPr>
      <w:r>
        <w:rPr>
          <w:rStyle w:val="Numberhead"/>
        </w:rPr>
        <w:t>Notes</w:t>
      </w:r>
      <w:r w:rsidRPr="006A1716">
        <w:tab/>
      </w:r>
    </w:p>
    <w:p w14:paraId="5FDE2F31" w14:textId="77777777" w:rsidR="009C4AA8" w:rsidRPr="00F839CC" w:rsidRDefault="009C4AA8" w:rsidP="009C4AA8">
      <w:pPr>
        <w:pStyle w:val="Heading5"/>
      </w:pPr>
      <w:r w:rsidRPr="00F839CC">
        <w:t xml:space="preserve">1 </w:t>
      </w:r>
    </w:p>
    <w:p w14:paraId="69C54696" w14:textId="77777777" w:rsidR="009C4AA8" w:rsidRPr="00166964" w:rsidRDefault="009C4AA8" w:rsidP="009C4AA8">
      <w:pPr>
        <w:pStyle w:val="keywords"/>
      </w:pPr>
      <w:r w:rsidRPr="00D25469">
        <w:rPr>
          <w:rStyle w:val="Numberhead"/>
        </w:rPr>
        <w:t>Peg</w:t>
      </w:r>
      <w:r>
        <w:tab/>
        <w:t>Book peg</w:t>
      </w:r>
    </w:p>
    <w:p w14:paraId="5031D5E3" w14:textId="77777777" w:rsidR="009C4AA8" w:rsidRDefault="009C4AA8" w:rsidP="009C4AA8">
      <w:pPr>
        <w:pStyle w:val="keywords"/>
      </w:pPr>
      <w:r>
        <w:rPr>
          <w:rStyle w:val="Numberhead"/>
        </w:rPr>
        <w:t>Ch. terrain</w:t>
      </w:r>
      <w:r w:rsidRPr="00A46E8A">
        <w:tab/>
      </w:r>
    </w:p>
    <w:p w14:paraId="22E746CC" w14:textId="77777777" w:rsidR="009C4AA8" w:rsidRDefault="009C4AA8" w:rsidP="009C4AA8">
      <w:pPr>
        <w:pStyle w:val="keywords"/>
      </w:pPr>
      <w:r>
        <w:rPr>
          <w:rStyle w:val="Numberhead"/>
        </w:rPr>
        <w:t>Themes</w:t>
      </w:r>
      <w:r>
        <w:tab/>
      </w:r>
    </w:p>
    <w:p w14:paraId="1D93D814" w14:textId="322B870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BD5342F"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D3FBC66" w14:textId="77777777" w:rsidR="009C4AA8" w:rsidRPr="00F839CC" w:rsidRDefault="009C4AA8" w:rsidP="009C4AA8">
      <w:pPr>
        <w:pStyle w:val="Heading5"/>
      </w:pPr>
      <w:r>
        <w:t>2</w:t>
      </w:r>
      <w:r w:rsidRPr="00F839CC">
        <w:t xml:space="preserve"> </w:t>
      </w:r>
    </w:p>
    <w:p w14:paraId="212B8047" w14:textId="76CFB7CE" w:rsidR="009C4AA8" w:rsidRPr="00166964" w:rsidRDefault="009C4AA8" w:rsidP="009C4AA8">
      <w:pPr>
        <w:pStyle w:val="keywords"/>
      </w:pPr>
      <w:r w:rsidRPr="00D25469">
        <w:rPr>
          <w:rStyle w:val="Numberhead"/>
        </w:rPr>
        <w:t>Peg</w:t>
      </w:r>
      <w:r>
        <w:tab/>
      </w:r>
    </w:p>
    <w:p w14:paraId="1CE4FADD" w14:textId="77777777" w:rsidR="009C4AA8" w:rsidRDefault="009C4AA8" w:rsidP="009C4AA8">
      <w:pPr>
        <w:pStyle w:val="keywords"/>
      </w:pPr>
      <w:r>
        <w:rPr>
          <w:rStyle w:val="Numberhead"/>
        </w:rPr>
        <w:t>Ch. terrain</w:t>
      </w:r>
      <w:r w:rsidRPr="00A46E8A">
        <w:tab/>
      </w:r>
    </w:p>
    <w:p w14:paraId="1778A650" w14:textId="77777777" w:rsidR="009C4AA8" w:rsidRDefault="009C4AA8" w:rsidP="009C4AA8">
      <w:pPr>
        <w:pStyle w:val="keywords"/>
      </w:pPr>
      <w:r>
        <w:rPr>
          <w:rStyle w:val="Numberhead"/>
        </w:rPr>
        <w:t>Themes</w:t>
      </w:r>
      <w:r>
        <w:tab/>
      </w:r>
    </w:p>
    <w:p w14:paraId="0A90FD1E" w14:textId="5E626E41"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74B2842" w14:textId="77777777" w:rsidR="009C4AA8" w:rsidRPr="000367ED" w:rsidRDefault="009C4AA8" w:rsidP="009C4AA8">
      <w:pPr>
        <w:pStyle w:val="keywords"/>
        <w:rPr>
          <w:rStyle w:val="Numberhead"/>
        </w:rPr>
      </w:pPr>
      <w:r w:rsidRPr="000367ED">
        <w:rPr>
          <w:rStyle w:val="Numberhead"/>
        </w:rPr>
        <w:t>Verses</w:t>
      </w:r>
      <w:r w:rsidRPr="000367ED">
        <w:rPr>
          <w:rStyle w:val="Numberhead"/>
        </w:rPr>
        <w:tab/>
      </w:r>
    </w:p>
    <w:p w14:paraId="19546D4E" w14:textId="77777777" w:rsidR="009C4AA8" w:rsidRPr="000367ED" w:rsidRDefault="009C4AA8" w:rsidP="009C4AA8">
      <w:pPr>
        <w:pStyle w:val="Heading5"/>
      </w:pPr>
      <w:r w:rsidRPr="000367ED">
        <w:t xml:space="preserve">3 </w:t>
      </w:r>
    </w:p>
    <w:p w14:paraId="56F21097" w14:textId="15D4920A" w:rsidR="009C4AA8" w:rsidRPr="000367ED" w:rsidRDefault="009C4AA8" w:rsidP="009C4AA8">
      <w:pPr>
        <w:pStyle w:val="keywords"/>
      </w:pPr>
      <w:r w:rsidRPr="000367ED">
        <w:rPr>
          <w:rStyle w:val="Numberhead"/>
        </w:rPr>
        <w:t>Peg</w:t>
      </w:r>
      <w:r w:rsidRPr="000367ED">
        <w:tab/>
      </w:r>
    </w:p>
    <w:p w14:paraId="1F736718" w14:textId="77777777" w:rsidR="009C4AA8" w:rsidRPr="000367ED" w:rsidRDefault="009C4AA8" w:rsidP="009C4AA8">
      <w:pPr>
        <w:pStyle w:val="keywords"/>
      </w:pPr>
      <w:r w:rsidRPr="000367ED">
        <w:rPr>
          <w:rStyle w:val="Numberhead"/>
        </w:rPr>
        <w:t>Ch. terrain</w:t>
      </w:r>
      <w:r w:rsidRPr="000367ED">
        <w:tab/>
      </w:r>
    </w:p>
    <w:p w14:paraId="2946CF53" w14:textId="77777777" w:rsidR="009C4AA8" w:rsidRDefault="009C4AA8" w:rsidP="009C4AA8">
      <w:pPr>
        <w:pStyle w:val="keywords"/>
      </w:pPr>
      <w:r>
        <w:rPr>
          <w:rStyle w:val="Numberhead"/>
        </w:rPr>
        <w:t>Themes</w:t>
      </w:r>
      <w:r>
        <w:tab/>
      </w:r>
    </w:p>
    <w:p w14:paraId="1C8C6132" w14:textId="23D03594"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0797DED"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FE0C0DE" w14:textId="77777777" w:rsidR="009C4AA8" w:rsidRPr="00F839CC" w:rsidRDefault="009C4AA8" w:rsidP="009C4AA8">
      <w:pPr>
        <w:pStyle w:val="Heading5"/>
      </w:pPr>
      <w:r>
        <w:t>4</w:t>
      </w:r>
      <w:r w:rsidRPr="00F839CC">
        <w:t xml:space="preserve"> </w:t>
      </w:r>
    </w:p>
    <w:p w14:paraId="4C53E156" w14:textId="0711DE92" w:rsidR="009C4AA8" w:rsidRPr="00166964" w:rsidRDefault="009C4AA8" w:rsidP="009C4AA8">
      <w:pPr>
        <w:pStyle w:val="keywords"/>
      </w:pPr>
      <w:r w:rsidRPr="00D25469">
        <w:rPr>
          <w:rStyle w:val="Numberhead"/>
        </w:rPr>
        <w:t>Peg</w:t>
      </w:r>
      <w:r>
        <w:tab/>
      </w:r>
    </w:p>
    <w:p w14:paraId="48F86E2B" w14:textId="77777777" w:rsidR="009C4AA8" w:rsidRDefault="009C4AA8" w:rsidP="009C4AA8">
      <w:pPr>
        <w:pStyle w:val="keywords"/>
      </w:pPr>
      <w:r>
        <w:rPr>
          <w:rStyle w:val="Numberhead"/>
        </w:rPr>
        <w:t>Ch. terrain</w:t>
      </w:r>
      <w:r w:rsidRPr="00A46E8A">
        <w:tab/>
      </w:r>
    </w:p>
    <w:p w14:paraId="7DA73DDC" w14:textId="77777777" w:rsidR="009C4AA8" w:rsidRDefault="009C4AA8" w:rsidP="009C4AA8">
      <w:pPr>
        <w:pStyle w:val="keywords"/>
      </w:pPr>
      <w:r>
        <w:rPr>
          <w:rStyle w:val="Numberhead"/>
        </w:rPr>
        <w:t>Themes</w:t>
      </w:r>
      <w:r>
        <w:tab/>
      </w:r>
    </w:p>
    <w:p w14:paraId="13FD23C0" w14:textId="3F681D3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15135E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38E68EA" w14:textId="77777777" w:rsidR="009C4AA8" w:rsidRPr="00F839CC" w:rsidRDefault="009C4AA8" w:rsidP="009C4AA8">
      <w:pPr>
        <w:pStyle w:val="Heading5"/>
      </w:pPr>
      <w:r>
        <w:lastRenderedPageBreak/>
        <w:t>5</w:t>
      </w:r>
      <w:r w:rsidRPr="00F839CC">
        <w:t xml:space="preserve"> </w:t>
      </w:r>
    </w:p>
    <w:p w14:paraId="195BAC41" w14:textId="215BC28C" w:rsidR="009C4AA8" w:rsidRPr="00166964" w:rsidRDefault="009C4AA8" w:rsidP="009C4AA8">
      <w:pPr>
        <w:pStyle w:val="keywords"/>
      </w:pPr>
      <w:r w:rsidRPr="00D25469">
        <w:rPr>
          <w:rStyle w:val="Numberhead"/>
        </w:rPr>
        <w:t>Peg</w:t>
      </w:r>
      <w:r>
        <w:tab/>
      </w:r>
    </w:p>
    <w:p w14:paraId="6CEC0BE2" w14:textId="77777777" w:rsidR="009C4AA8" w:rsidRDefault="009C4AA8" w:rsidP="009C4AA8">
      <w:pPr>
        <w:pStyle w:val="keywords"/>
      </w:pPr>
      <w:r>
        <w:rPr>
          <w:rStyle w:val="Numberhead"/>
        </w:rPr>
        <w:t>Ch. terrain</w:t>
      </w:r>
      <w:r w:rsidRPr="00A46E8A">
        <w:tab/>
      </w:r>
    </w:p>
    <w:p w14:paraId="3690C7E0" w14:textId="77777777" w:rsidR="009C4AA8" w:rsidRDefault="009C4AA8" w:rsidP="009C4AA8">
      <w:pPr>
        <w:pStyle w:val="keywords"/>
      </w:pPr>
      <w:r>
        <w:rPr>
          <w:rStyle w:val="Numberhead"/>
        </w:rPr>
        <w:t>Themes</w:t>
      </w:r>
      <w:r>
        <w:tab/>
      </w:r>
    </w:p>
    <w:p w14:paraId="6B50B011" w14:textId="1F841F61"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117F784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2354E05" w14:textId="77777777" w:rsidR="009C4AA8" w:rsidRPr="00F839CC" w:rsidRDefault="009C4AA8" w:rsidP="009C4AA8">
      <w:pPr>
        <w:pStyle w:val="Heading5"/>
      </w:pPr>
      <w:r>
        <w:t>6</w:t>
      </w:r>
      <w:r w:rsidRPr="00F839CC">
        <w:t xml:space="preserve"> </w:t>
      </w:r>
    </w:p>
    <w:p w14:paraId="31FF120C" w14:textId="5C415740" w:rsidR="009C4AA8" w:rsidRPr="00166964" w:rsidRDefault="009C4AA8" w:rsidP="009C4AA8">
      <w:pPr>
        <w:pStyle w:val="keywords"/>
      </w:pPr>
      <w:r w:rsidRPr="00D25469">
        <w:rPr>
          <w:rStyle w:val="Numberhead"/>
        </w:rPr>
        <w:t>Peg</w:t>
      </w:r>
      <w:r>
        <w:tab/>
      </w:r>
    </w:p>
    <w:p w14:paraId="21643658" w14:textId="77777777" w:rsidR="009C4AA8" w:rsidRDefault="009C4AA8" w:rsidP="009C4AA8">
      <w:pPr>
        <w:pStyle w:val="keywords"/>
      </w:pPr>
      <w:r>
        <w:rPr>
          <w:rStyle w:val="Numberhead"/>
        </w:rPr>
        <w:t>Ch. terrain</w:t>
      </w:r>
      <w:r w:rsidRPr="00A46E8A">
        <w:tab/>
      </w:r>
    </w:p>
    <w:p w14:paraId="1C859B99" w14:textId="77777777" w:rsidR="009C4AA8" w:rsidRDefault="009C4AA8" w:rsidP="009C4AA8">
      <w:pPr>
        <w:pStyle w:val="keywords"/>
      </w:pPr>
      <w:r>
        <w:rPr>
          <w:rStyle w:val="Numberhead"/>
        </w:rPr>
        <w:t>Themes</w:t>
      </w:r>
      <w:r>
        <w:tab/>
      </w:r>
    </w:p>
    <w:p w14:paraId="4CAEF6F3" w14:textId="0275D9F4"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F44B53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9E92998" w14:textId="77777777" w:rsidR="009C4AA8" w:rsidRPr="00F839CC" w:rsidRDefault="009C4AA8" w:rsidP="009C4AA8">
      <w:pPr>
        <w:pStyle w:val="Heading5"/>
      </w:pPr>
      <w:r>
        <w:t>7</w:t>
      </w:r>
      <w:r w:rsidRPr="00F839CC">
        <w:t xml:space="preserve"> </w:t>
      </w:r>
    </w:p>
    <w:p w14:paraId="40ED769F" w14:textId="6DE60A58" w:rsidR="009C4AA8" w:rsidRPr="00166964" w:rsidRDefault="009C4AA8" w:rsidP="009C4AA8">
      <w:pPr>
        <w:pStyle w:val="keywords"/>
      </w:pPr>
      <w:r w:rsidRPr="00D25469">
        <w:rPr>
          <w:rStyle w:val="Numberhead"/>
        </w:rPr>
        <w:t>Peg</w:t>
      </w:r>
      <w:r>
        <w:tab/>
      </w:r>
    </w:p>
    <w:p w14:paraId="70EC99C2" w14:textId="77777777" w:rsidR="009C4AA8" w:rsidRDefault="009C4AA8" w:rsidP="009C4AA8">
      <w:pPr>
        <w:pStyle w:val="keywords"/>
      </w:pPr>
      <w:r>
        <w:rPr>
          <w:rStyle w:val="Numberhead"/>
        </w:rPr>
        <w:t>Ch. terrain</w:t>
      </w:r>
      <w:r w:rsidRPr="00A46E8A">
        <w:tab/>
      </w:r>
    </w:p>
    <w:p w14:paraId="3FD3AC2D" w14:textId="77777777" w:rsidR="009C4AA8" w:rsidRDefault="009C4AA8" w:rsidP="009C4AA8">
      <w:pPr>
        <w:pStyle w:val="keywords"/>
      </w:pPr>
      <w:r>
        <w:rPr>
          <w:rStyle w:val="Numberhead"/>
        </w:rPr>
        <w:t>Themes</w:t>
      </w:r>
      <w:r>
        <w:tab/>
      </w:r>
    </w:p>
    <w:p w14:paraId="36810833" w14:textId="041CBC02"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F245BCE"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0E2A80F" w14:textId="77777777" w:rsidR="009C4AA8" w:rsidRPr="00F839CC" w:rsidRDefault="009C4AA8" w:rsidP="009C4AA8">
      <w:pPr>
        <w:pStyle w:val="Heading5"/>
      </w:pPr>
      <w:r>
        <w:t>8</w:t>
      </w:r>
      <w:r w:rsidRPr="00F839CC">
        <w:t xml:space="preserve"> </w:t>
      </w:r>
    </w:p>
    <w:p w14:paraId="12560019" w14:textId="0A045063" w:rsidR="009C4AA8" w:rsidRPr="00166964" w:rsidRDefault="009C4AA8" w:rsidP="009C4AA8">
      <w:pPr>
        <w:pStyle w:val="keywords"/>
      </w:pPr>
      <w:r w:rsidRPr="00D25469">
        <w:rPr>
          <w:rStyle w:val="Numberhead"/>
        </w:rPr>
        <w:t>Peg</w:t>
      </w:r>
      <w:r>
        <w:tab/>
      </w:r>
    </w:p>
    <w:p w14:paraId="084E7EDA" w14:textId="77777777" w:rsidR="009C4AA8" w:rsidRDefault="009C4AA8" w:rsidP="009C4AA8">
      <w:pPr>
        <w:pStyle w:val="keywords"/>
      </w:pPr>
      <w:r>
        <w:rPr>
          <w:rStyle w:val="Numberhead"/>
        </w:rPr>
        <w:t>Ch. terrain</w:t>
      </w:r>
      <w:r w:rsidRPr="00A46E8A">
        <w:tab/>
      </w:r>
    </w:p>
    <w:p w14:paraId="46651FEA" w14:textId="77777777" w:rsidR="009C4AA8" w:rsidRDefault="009C4AA8" w:rsidP="009C4AA8">
      <w:pPr>
        <w:pStyle w:val="keywords"/>
      </w:pPr>
      <w:r>
        <w:rPr>
          <w:rStyle w:val="Numberhead"/>
        </w:rPr>
        <w:t>Themes</w:t>
      </w:r>
      <w:r>
        <w:tab/>
      </w:r>
    </w:p>
    <w:p w14:paraId="3086245F" w14:textId="4FB726CF"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52E0FE7"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324DE04" w14:textId="77777777" w:rsidR="009C4AA8" w:rsidRPr="00F839CC" w:rsidRDefault="009C4AA8" w:rsidP="009C4AA8">
      <w:pPr>
        <w:pStyle w:val="Heading5"/>
      </w:pPr>
      <w:r>
        <w:t>9</w:t>
      </w:r>
      <w:r w:rsidRPr="00F839CC">
        <w:t xml:space="preserve"> </w:t>
      </w:r>
    </w:p>
    <w:p w14:paraId="68663C22" w14:textId="6644ED74" w:rsidR="009C4AA8" w:rsidRPr="00166964" w:rsidRDefault="009C4AA8" w:rsidP="009C4AA8">
      <w:pPr>
        <w:pStyle w:val="keywords"/>
      </w:pPr>
      <w:r w:rsidRPr="00D25469">
        <w:rPr>
          <w:rStyle w:val="Numberhead"/>
        </w:rPr>
        <w:t>Peg</w:t>
      </w:r>
      <w:r>
        <w:tab/>
      </w:r>
    </w:p>
    <w:p w14:paraId="351DC7C8" w14:textId="77777777" w:rsidR="009C4AA8" w:rsidRDefault="009C4AA8" w:rsidP="009C4AA8">
      <w:pPr>
        <w:pStyle w:val="keywords"/>
      </w:pPr>
      <w:r>
        <w:rPr>
          <w:rStyle w:val="Numberhead"/>
        </w:rPr>
        <w:t>Ch. terrain</w:t>
      </w:r>
      <w:r w:rsidRPr="00A46E8A">
        <w:tab/>
      </w:r>
    </w:p>
    <w:p w14:paraId="52861EEB" w14:textId="77777777" w:rsidR="009C4AA8" w:rsidRDefault="009C4AA8" w:rsidP="009C4AA8">
      <w:pPr>
        <w:pStyle w:val="keywords"/>
      </w:pPr>
      <w:r>
        <w:rPr>
          <w:rStyle w:val="Numberhead"/>
        </w:rPr>
        <w:t>Themes</w:t>
      </w:r>
      <w:r>
        <w:tab/>
      </w:r>
    </w:p>
    <w:p w14:paraId="7E5D0059" w14:textId="0797FBA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0E3548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C2DFAEF" w14:textId="77777777" w:rsidR="009C4AA8" w:rsidRPr="00F839CC" w:rsidRDefault="009C4AA8" w:rsidP="009C4AA8">
      <w:pPr>
        <w:pStyle w:val="Heading5"/>
      </w:pPr>
      <w:r w:rsidRPr="00F839CC">
        <w:t>1</w:t>
      </w:r>
      <w:r>
        <w:t>0</w:t>
      </w:r>
      <w:r w:rsidRPr="00F839CC">
        <w:t xml:space="preserve"> </w:t>
      </w:r>
    </w:p>
    <w:p w14:paraId="4B007864" w14:textId="1D9A39B6" w:rsidR="009C4AA8" w:rsidRPr="00166964" w:rsidRDefault="009C4AA8" w:rsidP="009C4AA8">
      <w:pPr>
        <w:pStyle w:val="keywords"/>
      </w:pPr>
      <w:r w:rsidRPr="00D25469">
        <w:rPr>
          <w:rStyle w:val="Numberhead"/>
        </w:rPr>
        <w:t>Peg</w:t>
      </w:r>
      <w:r>
        <w:tab/>
      </w:r>
    </w:p>
    <w:p w14:paraId="6C177ECD" w14:textId="77777777" w:rsidR="009C4AA8" w:rsidRDefault="009C4AA8" w:rsidP="009C4AA8">
      <w:pPr>
        <w:pStyle w:val="keywords"/>
      </w:pPr>
      <w:r>
        <w:rPr>
          <w:rStyle w:val="Numberhead"/>
        </w:rPr>
        <w:t>Ch. terrain</w:t>
      </w:r>
      <w:r w:rsidRPr="00A46E8A">
        <w:tab/>
      </w:r>
    </w:p>
    <w:p w14:paraId="5C685C95" w14:textId="77777777" w:rsidR="009C4AA8" w:rsidRDefault="009C4AA8" w:rsidP="009C4AA8">
      <w:pPr>
        <w:pStyle w:val="keywords"/>
      </w:pPr>
      <w:r>
        <w:rPr>
          <w:rStyle w:val="Numberhead"/>
        </w:rPr>
        <w:t>Themes</w:t>
      </w:r>
      <w:r>
        <w:tab/>
      </w:r>
    </w:p>
    <w:p w14:paraId="2AB49F5D" w14:textId="7DD0FDF6"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E52877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F2350B8" w14:textId="77777777" w:rsidR="009C4AA8" w:rsidRPr="00F839CC" w:rsidRDefault="009C4AA8" w:rsidP="009C4AA8">
      <w:pPr>
        <w:pStyle w:val="Heading5"/>
      </w:pPr>
      <w:r w:rsidRPr="00F839CC">
        <w:lastRenderedPageBreak/>
        <w:t>1</w:t>
      </w:r>
      <w:r>
        <w:t>1</w:t>
      </w:r>
      <w:r w:rsidRPr="00F839CC">
        <w:t xml:space="preserve"> </w:t>
      </w:r>
    </w:p>
    <w:p w14:paraId="38DC8C1E" w14:textId="2519A4F0" w:rsidR="009C4AA8" w:rsidRPr="00166964" w:rsidRDefault="009C4AA8" w:rsidP="009C4AA8">
      <w:pPr>
        <w:pStyle w:val="keywords"/>
      </w:pPr>
      <w:r w:rsidRPr="00D25469">
        <w:rPr>
          <w:rStyle w:val="Numberhead"/>
        </w:rPr>
        <w:t>Peg</w:t>
      </w:r>
      <w:r>
        <w:tab/>
      </w:r>
    </w:p>
    <w:p w14:paraId="7FF83CAD" w14:textId="77777777" w:rsidR="009C4AA8" w:rsidRDefault="009C4AA8" w:rsidP="009C4AA8">
      <w:pPr>
        <w:pStyle w:val="keywords"/>
      </w:pPr>
      <w:r>
        <w:rPr>
          <w:rStyle w:val="Numberhead"/>
        </w:rPr>
        <w:t>Ch. terrain</w:t>
      </w:r>
      <w:r w:rsidRPr="00A46E8A">
        <w:tab/>
      </w:r>
    </w:p>
    <w:p w14:paraId="713CBA9F" w14:textId="77777777" w:rsidR="009C4AA8" w:rsidRDefault="009C4AA8" w:rsidP="009C4AA8">
      <w:pPr>
        <w:pStyle w:val="keywords"/>
      </w:pPr>
      <w:r>
        <w:rPr>
          <w:rStyle w:val="Numberhead"/>
        </w:rPr>
        <w:t>Themes</w:t>
      </w:r>
      <w:r>
        <w:tab/>
      </w:r>
    </w:p>
    <w:p w14:paraId="41D056AE" w14:textId="7669A0D0"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09A20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3EB74FB" w14:textId="77777777" w:rsidR="009C4AA8" w:rsidRPr="00F839CC" w:rsidRDefault="009C4AA8" w:rsidP="009C4AA8">
      <w:pPr>
        <w:pStyle w:val="Heading5"/>
      </w:pPr>
      <w:r w:rsidRPr="00F839CC">
        <w:t>1</w:t>
      </w:r>
      <w:r>
        <w:t>2</w:t>
      </w:r>
      <w:r w:rsidRPr="00F839CC">
        <w:t xml:space="preserve"> </w:t>
      </w:r>
    </w:p>
    <w:p w14:paraId="5AF3B219" w14:textId="05FE55D2" w:rsidR="009C4AA8" w:rsidRPr="00166964" w:rsidRDefault="009C4AA8" w:rsidP="009C4AA8">
      <w:pPr>
        <w:pStyle w:val="keywords"/>
      </w:pPr>
      <w:r w:rsidRPr="00D25469">
        <w:rPr>
          <w:rStyle w:val="Numberhead"/>
        </w:rPr>
        <w:t>Peg</w:t>
      </w:r>
      <w:r>
        <w:tab/>
      </w:r>
    </w:p>
    <w:p w14:paraId="52045F05" w14:textId="77777777" w:rsidR="009C4AA8" w:rsidRDefault="009C4AA8" w:rsidP="009C4AA8">
      <w:pPr>
        <w:pStyle w:val="keywords"/>
      </w:pPr>
      <w:r>
        <w:rPr>
          <w:rStyle w:val="Numberhead"/>
        </w:rPr>
        <w:t>Ch. terrain</w:t>
      </w:r>
      <w:r w:rsidRPr="00A46E8A">
        <w:tab/>
      </w:r>
    </w:p>
    <w:p w14:paraId="0CBE18EA" w14:textId="77777777" w:rsidR="009C4AA8" w:rsidRDefault="009C4AA8" w:rsidP="009C4AA8">
      <w:pPr>
        <w:pStyle w:val="keywords"/>
      </w:pPr>
      <w:r>
        <w:rPr>
          <w:rStyle w:val="Numberhead"/>
        </w:rPr>
        <w:t>Themes</w:t>
      </w:r>
      <w:r>
        <w:tab/>
      </w:r>
    </w:p>
    <w:p w14:paraId="73CE712B" w14:textId="37627A9A"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1D8663F" w14:textId="77777777" w:rsidR="009C4AA8" w:rsidRPr="000367ED" w:rsidRDefault="009C4AA8" w:rsidP="009C4AA8">
      <w:pPr>
        <w:pStyle w:val="keywords"/>
        <w:rPr>
          <w:rStyle w:val="Numberhead"/>
        </w:rPr>
      </w:pPr>
      <w:r w:rsidRPr="000367ED">
        <w:rPr>
          <w:rStyle w:val="Numberhead"/>
        </w:rPr>
        <w:t>Verses</w:t>
      </w:r>
      <w:r w:rsidRPr="000367ED">
        <w:rPr>
          <w:rStyle w:val="Numberhead"/>
        </w:rPr>
        <w:tab/>
      </w:r>
    </w:p>
    <w:p w14:paraId="75D760D1" w14:textId="77777777" w:rsidR="009C4AA8" w:rsidRPr="000367ED" w:rsidRDefault="009C4AA8" w:rsidP="009C4AA8">
      <w:pPr>
        <w:pStyle w:val="Heading5"/>
      </w:pPr>
      <w:r w:rsidRPr="000367ED">
        <w:t xml:space="preserve">13 </w:t>
      </w:r>
    </w:p>
    <w:p w14:paraId="62AA1B46" w14:textId="760E49C7" w:rsidR="009C4AA8" w:rsidRPr="000367ED" w:rsidRDefault="009C4AA8" w:rsidP="009C4AA8">
      <w:pPr>
        <w:pStyle w:val="keywords"/>
      </w:pPr>
      <w:r w:rsidRPr="000367ED">
        <w:rPr>
          <w:rStyle w:val="Numberhead"/>
        </w:rPr>
        <w:t>Peg</w:t>
      </w:r>
      <w:r w:rsidRPr="000367ED">
        <w:tab/>
      </w:r>
    </w:p>
    <w:p w14:paraId="32E53541" w14:textId="77777777" w:rsidR="009C4AA8" w:rsidRPr="000367ED" w:rsidRDefault="009C4AA8" w:rsidP="009C4AA8">
      <w:pPr>
        <w:pStyle w:val="keywords"/>
      </w:pPr>
      <w:r w:rsidRPr="000367ED">
        <w:rPr>
          <w:rStyle w:val="Numberhead"/>
        </w:rPr>
        <w:t>Ch. terrain</w:t>
      </w:r>
      <w:r w:rsidRPr="000367ED">
        <w:tab/>
      </w:r>
    </w:p>
    <w:p w14:paraId="1E38DCE0" w14:textId="77777777" w:rsidR="009C4AA8" w:rsidRDefault="009C4AA8" w:rsidP="009C4AA8">
      <w:pPr>
        <w:pStyle w:val="keywords"/>
      </w:pPr>
      <w:r>
        <w:rPr>
          <w:rStyle w:val="Numberhead"/>
        </w:rPr>
        <w:t>Themes</w:t>
      </w:r>
      <w:r>
        <w:tab/>
      </w:r>
    </w:p>
    <w:p w14:paraId="067E4430" w14:textId="477D3993"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50A8B8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09691D4" w14:textId="77777777" w:rsidR="009C4AA8" w:rsidRPr="00F839CC" w:rsidRDefault="009C4AA8" w:rsidP="009C4AA8">
      <w:pPr>
        <w:pStyle w:val="Heading5"/>
      </w:pPr>
      <w:r w:rsidRPr="00F839CC">
        <w:t>1</w:t>
      </w:r>
      <w:r>
        <w:t>4</w:t>
      </w:r>
      <w:r w:rsidRPr="00F839CC">
        <w:t xml:space="preserve"> </w:t>
      </w:r>
    </w:p>
    <w:p w14:paraId="5B65542C" w14:textId="77777777" w:rsidR="009C4AA8" w:rsidRPr="00166964" w:rsidRDefault="009C4AA8" w:rsidP="009C4AA8">
      <w:pPr>
        <w:pStyle w:val="keywords"/>
      </w:pPr>
      <w:r w:rsidRPr="00D25469">
        <w:rPr>
          <w:rStyle w:val="Numberhead"/>
        </w:rPr>
        <w:t>Peg</w:t>
      </w:r>
      <w:r>
        <w:tab/>
      </w:r>
    </w:p>
    <w:p w14:paraId="595AF406" w14:textId="77777777" w:rsidR="009C4AA8" w:rsidRDefault="009C4AA8" w:rsidP="009C4AA8">
      <w:pPr>
        <w:pStyle w:val="keywords"/>
      </w:pPr>
      <w:r>
        <w:rPr>
          <w:rStyle w:val="Numberhead"/>
        </w:rPr>
        <w:t>Ch. terrain</w:t>
      </w:r>
      <w:r w:rsidRPr="00A46E8A">
        <w:tab/>
      </w:r>
    </w:p>
    <w:p w14:paraId="1150746E" w14:textId="77777777" w:rsidR="009C4AA8" w:rsidRDefault="009C4AA8" w:rsidP="009C4AA8">
      <w:pPr>
        <w:pStyle w:val="keywords"/>
      </w:pPr>
      <w:r>
        <w:rPr>
          <w:rStyle w:val="Numberhead"/>
        </w:rPr>
        <w:t>Themes</w:t>
      </w:r>
      <w:r>
        <w:tab/>
      </w:r>
    </w:p>
    <w:p w14:paraId="568F692A"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6C25B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94AB41A" w14:textId="77777777" w:rsidR="009C4AA8" w:rsidRPr="00F839CC" w:rsidRDefault="009C4AA8" w:rsidP="009C4AA8">
      <w:pPr>
        <w:pStyle w:val="Heading5"/>
      </w:pPr>
      <w:r w:rsidRPr="00F839CC">
        <w:t>1</w:t>
      </w:r>
      <w:r>
        <w:t>5</w:t>
      </w:r>
      <w:r w:rsidRPr="00F839CC">
        <w:t xml:space="preserve"> </w:t>
      </w:r>
    </w:p>
    <w:p w14:paraId="41EC3797" w14:textId="77777777" w:rsidR="009C4AA8" w:rsidRPr="00166964" w:rsidRDefault="009C4AA8" w:rsidP="009C4AA8">
      <w:pPr>
        <w:pStyle w:val="keywords"/>
      </w:pPr>
      <w:r w:rsidRPr="00D25469">
        <w:rPr>
          <w:rStyle w:val="Numberhead"/>
        </w:rPr>
        <w:t>Peg</w:t>
      </w:r>
      <w:r>
        <w:tab/>
      </w:r>
    </w:p>
    <w:p w14:paraId="1E1D764C" w14:textId="77777777" w:rsidR="009C4AA8" w:rsidRDefault="009C4AA8" w:rsidP="009C4AA8">
      <w:pPr>
        <w:pStyle w:val="keywords"/>
      </w:pPr>
      <w:r>
        <w:rPr>
          <w:rStyle w:val="Numberhead"/>
        </w:rPr>
        <w:t>Ch. terrain</w:t>
      </w:r>
      <w:r w:rsidRPr="00A46E8A">
        <w:tab/>
      </w:r>
    </w:p>
    <w:p w14:paraId="6B4FFE4D" w14:textId="77777777" w:rsidR="009C4AA8" w:rsidRDefault="009C4AA8" w:rsidP="009C4AA8">
      <w:pPr>
        <w:pStyle w:val="keywords"/>
      </w:pPr>
      <w:r>
        <w:rPr>
          <w:rStyle w:val="Numberhead"/>
        </w:rPr>
        <w:t>Themes</w:t>
      </w:r>
      <w:r>
        <w:tab/>
      </w:r>
    </w:p>
    <w:p w14:paraId="76DBAEC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4CC19C6"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5059DEB" w14:textId="77777777" w:rsidR="009C4AA8" w:rsidRPr="00F839CC" w:rsidRDefault="009C4AA8" w:rsidP="009C4AA8">
      <w:pPr>
        <w:pStyle w:val="Heading5"/>
      </w:pPr>
      <w:r w:rsidRPr="00F839CC">
        <w:t>1</w:t>
      </w:r>
      <w:r>
        <w:t>6</w:t>
      </w:r>
      <w:r w:rsidRPr="00F839CC">
        <w:t xml:space="preserve"> </w:t>
      </w:r>
    </w:p>
    <w:p w14:paraId="438803CF" w14:textId="77777777" w:rsidR="009C4AA8" w:rsidRPr="00166964" w:rsidRDefault="009C4AA8" w:rsidP="009C4AA8">
      <w:pPr>
        <w:pStyle w:val="keywords"/>
      </w:pPr>
      <w:r w:rsidRPr="00D25469">
        <w:rPr>
          <w:rStyle w:val="Numberhead"/>
        </w:rPr>
        <w:t>Peg</w:t>
      </w:r>
      <w:r>
        <w:tab/>
      </w:r>
    </w:p>
    <w:p w14:paraId="5406E1F5" w14:textId="77777777" w:rsidR="009C4AA8" w:rsidRDefault="009C4AA8" w:rsidP="009C4AA8">
      <w:pPr>
        <w:pStyle w:val="keywords"/>
      </w:pPr>
      <w:r>
        <w:rPr>
          <w:rStyle w:val="Numberhead"/>
        </w:rPr>
        <w:t>Ch. terrain</w:t>
      </w:r>
      <w:r w:rsidRPr="00A46E8A">
        <w:tab/>
      </w:r>
    </w:p>
    <w:p w14:paraId="271751F7" w14:textId="77777777" w:rsidR="009C4AA8" w:rsidRDefault="009C4AA8" w:rsidP="009C4AA8">
      <w:pPr>
        <w:pStyle w:val="keywords"/>
      </w:pPr>
      <w:r>
        <w:rPr>
          <w:rStyle w:val="Numberhead"/>
        </w:rPr>
        <w:t>Themes</w:t>
      </w:r>
      <w:r>
        <w:tab/>
      </w:r>
    </w:p>
    <w:p w14:paraId="44B04207"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8E1E37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CDFBBF8" w14:textId="77777777" w:rsidR="009C4AA8" w:rsidRPr="00F839CC" w:rsidRDefault="009C4AA8" w:rsidP="009C4AA8">
      <w:pPr>
        <w:pStyle w:val="Heading5"/>
      </w:pPr>
      <w:r w:rsidRPr="00F839CC">
        <w:lastRenderedPageBreak/>
        <w:t>1</w:t>
      </w:r>
      <w:r>
        <w:t>7</w:t>
      </w:r>
      <w:r w:rsidRPr="00F839CC">
        <w:t xml:space="preserve"> </w:t>
      </w:r>
    </w:p>
    <w:p w14:paraId="3E3B0956" w14:textId="77777777" w:rsidR="009C4AA8" w:rsidRPr="00166964" w:rsidRDefault="009C4AA8" w:rsidP="009C4AA8">
      <w:pPr>
        <w:pStyle w:val="keywords"/>
      </w:pPr>
      <w:r w:rsidRPr="00D25469">
        <w:rPr>
          <w:rStyle w:val="Numberhead"/>
        </w:rPr>
        <w:t>Peg</w:t>
      </w:r>
      <w:r>
        <w:tab/>
      </w:r>
    </w:p>
    <w:p w14:paraId="79E205D3" w14:textId="77777777" w:rsidR="009C4AA8" w:rsidRDefault="009C4AA8" w:rsidP="009C4AA8">
      <w:pPr>
        <w:pStyle w:val="keywords"/>
      </w:pPr>
      <w:r>
        <w:rPr>
          <w:rStyle w:val="Numberhead"/>
        </w:rPr>
        <w:t>Ch. terrain</w:t>
      </w:r>
      <w:r w:rsidRPr="00A46E8A">
        <w:tab/>
      </w:r>
    </w:p>
    <w:p w14:paraId="6F066AD5" w14:textId="77777777" w:rsidR="009C4AA8" w:rsidRDefault="009C4AA8" w:rsidP="009C4AA8">
      <w:pPr>
        <w:pStyle w:val="keywords"/>
      </w:pPr>
      <w:r>
        <w:rPr>
          <w:rStyle w:val="Numberhead"/>
        </w:rPr>
        <w:t>Themes</w:t>
      </w:r>
      <w:r>
        <w:tab/>
      </w:r>
    </w:p>
    <w:p w14:paraId="643D5EE5"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16E583A"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13B652A" w14:textId="77777777" w:rsidR="009C4AA8" w:rsidRPr="00F839CC" w:rsidRDefault="009C4AA8" w:rsidP="009C4AA8">
      <w:pPr>
        <w:pStyle w:val="Heading5"/>
      </w:pPr>
      <w:r w:rsidRPr="00F839CC">
        <w:t>1</w:t>
      </w:r>
      <w:r>
        <w:t>8</w:t>
      </w:r>
      <w:r w:rsidRPr="00F839CC">
        <w:t xml:space="preserve"> </w:t>
      </w:r>
    </w:p>
    <w:p w14:paraId="7EA4C9A8" w14:textId="77777777" w:rsidR="009C4AA8" w:rsidRPr="00166964" w:rsidRDefault="009C4AA8" w:rsidP="009C4AA8">
      <w:pPr>
        <w:pStyle w:val="keywords"/>
      </w:pPr>
      <w:r w:rsidRPr="00D25469">
        <w:rPr>
          <w:rStyle w:val="Numberhead"/>
        </w:rPr>
        <w:t>Peg</w:t>
      </w:r>
      <w:r>
        <w:tab/>
      </w:r>
    </w:p>
    <w:p w14:paraId="12D9243A" w14:textId="77777777" w:rsidR="009C4AA8" w:rsidRDefault="009C4AA8" w:rsidP="009C4AA8">
      <w:pPr>
        <w:pStyle w:val="keywords"/>
      </w:pPr>
      <w:r>
        <w:rPr>
          <w:rStyle w:val="Numberhead"/>
        </w:rPr>
        <w:t>Ch. terrain</w:t>
      </w:r>
      <w:r w:rsidRPr="00A46E8A">
        <w:tab/>
      </w:r>
    </w:p>
    <w:p w14:paraId="2F4F71A7" w14:textId="77777777" w:rsidR="009C4AA8" w:rsidRDefault="009C4AA8" w:rsidP="009C4AA8">
      <w:pPr>
        <w:pStyle w:val="keywords"/>
      </w:pPr>
      <w:r>
        <w:rPr>
          <w:rStyle w:val="Numberhead"/>
        </w:rPr>
        <w:t>Themes</w:t>
      </w:r>
      <w:r>
        <w:tab/>
      </w:r>
    </w:p>
    <w:p w14:paraId="15C7F06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25F80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14DF23AF" w14:textId="77777777" w:rsidR="009C4AA8" w:rsidRPr="00F839CC" w:rsidRDefault="009C4AA8" w:rsidP="009C4AA8">
      <w:pPr>
        <w:pStyle w:val="Heading5"/>
      </w:pPr>
      <w:r w:rsidRPr="00F839CC">
        <w:t>1</w:t>
      </w:r>
      <w:r>
        <w:t>9</w:t>
      </w:r>
      <w:r w:rsidRPr="00F839CC">
        <w:t xml:space="preserve"> </w:t>
      </w:r>
    </w:p>
    <w:p w14:paraId="4F68A70C" w14:textId="77777777" w:rsidR="009C4AA8" w:rsidRPr="00166964" w:rsidRDefault="009C4AA8" w:rsidP="009C4AA8">
      <w:pPr>
        <w:pStyle w:val="keywords"/>
      </w:pPr>
      <w:r w:rsidRPr="00D25469">
        <w:rPr>
          <w:rStyle w:val="Numberhead"/>
        </w:rPr>
        <w:t>Peg</w:t>
      </w:r>
      <w:r>
        <w:tab/>
      </w:r>
    </w:p>
    <w:p w14:paraId="7CDD5338" w14:textId="77777777" w:rsidR="009C4AA8" w:rsidRDefault="009C4AA8" w:rsidP="009C4AA8">
      <w:pPr>
        <w:pStyle w:val="keywords"/>
      </w:pPr>
      <w:r>
        <w:rPr>
          <w:rStyle w:val="Numberhead"/>
        </w:rPr>
        <w:t>Ch. terrain</w:t>
      </w:r>
      <w:r w:rsidRPr="00A46E8A">
        <w:tab/>
      </w:r>
    </w:p>
    <w:p w14:paraId="51CE7FB5" w14:textId="77777777" w:rsidR="009C4AA8" w:rsidRDefault="009C4AA8" w:rsidP="009C4AA8">
      <w:pPr>
        <w:pStyle w:val="keywords"/>
      </w:pPr>
      <w:r>
        <w:rPr>
          <w:rStyle w:val="Numberhead"/>
        </w:rPr>
        <w:t>Themes</w:t>
      </w:r>
      <w:r>
        <w:tab/>
      </w:r>
    </w:p>
    <w:p w14:paraId="7A062009"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807FEF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5CC3F30" w14:textId="77777777" w:rsidR="009C4AA8" w:rsidRPr="00F839CC" w:rsidRDefault="009C4AA8" w:rsidP="009C4AA8">
      <w:pPr>
        <w:pStyle w:val="Heading5"/>
      </w:pPr>
      <w:r>
        <w:t>20</w:t>
      </w:r>
      <w:r w:rsidRPr="00F839CC">
        <w:t xml:space="preserve"> </w:t>
      </w:r>
    </w:p>
    <w:p w14:paraId="47A0F3E5" w14:textId="726716CF" w:rsidR="009C4AA8" w:rsidRPr="00166964" w:rsidRDefault="009C4AA8" w:rsidP="009C4AA8">
      <w:pPr>
        <w:pStyle w:val="keywords"/>
      </w:pPr>
      <w:r w:rsidRPr="00D25469">
        <w:rPr>
          <w:rStyle w:val="Numberhead"/>
        </w:rPr>
        <w:t>Peg</w:t>
      </w:r>
      <w:r>
        <w:tab/>
      </w:r>
      <w:r w:rsidR="0004291A">
        <w:t>news</w:t>
      </w:r>
    </w:p>
    <w:p w14:paraId="04B981C5" w14:textId="77777777" w:rsidR="009C4AA8" w:rsidRDefault="009C4AA8" w:rsidP="009C4AA8">
      <w:pPr>
        <w:pStyle w:val="keywords"/>
      </w:pPr>
      <w:r>
        <w:rPr>
          <w:rStyle w:val="Numberhead"/>
        </w:rPr>
        <w:t>Ch. terrain</w:t>
      </w:r>
      <w:r w:rsidRPr="00A46E8A">
        <w:tab/>
      </w:r>
    </w:p>
    <w:p w14:paraId="5BB4136B" w14:textId="77777777" w:rsidR="009C4AA8" w:rsidRDefault="009C4AA8" w:rsidP="009C4AA8">
      <w:pPr>
        <w:pStyle w:val="keywords"/>
      </w:pPr>
      <w:r>
        <w:rPr>
          <w:rStyle w:val="Numberhead"/>
        </w:rPr>
        <w:t>Themes</w:t>
      </w:r>
      <w:r>
        <w:tab/>
      </w:r>
    </w:p>
    <w:p w14:paraId="2659DA32" w14:textId="5013E898"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r w:rsidR="0004291A" w:rsidRPr="000C4C07">
        <w:t>newspaper in each of the game squares</w:t>
      </w:r>
    </w:p>
    <w:p w14:paraId="60148056" w14:textId="0F53DDA3" w:rsidR="009C4AA8" w:rsidRDefault="009C4AA8" w:rsidP="009C4AA8">
      <w:pPr>
        <w:pStyle w:val="keywords"/>
      </w:pPr>
      <w:r w:rsidRPr="00F10443">
        <w:rPr>
          <w:rStyle w:val="Numberhead"/>
        </w:rPr>
        <w:t>Verses</w:t>
      </w:r>
      <w:r w:rsidRPr="00F10443">
        <w:rPr>
          <w:rStyle w:val="Numberhead"/>
        </w:rPr>
        <w:tab/>
      </w:r>
      <w:r w:rsidR="00123289">
        <w:rPr>
          <w:rStyle w:val="Numberhead"/>
        </w:rPr>
        <w:t>1-3</w:t>
      </w:r>
      <w:r w:rsidR="00123289">
        <w:t xml:space="preserve"> </w:t>
      </w:r>
      <w:r w:rsidR="00123289" w:rsidRPr="00123289">
        <w:t xml:space="preserve">And God spoke all these </w:t>
      </w:r>
      <w:proofErr w:type="gramStart"/>
      <w:r w:rsidR="00123289" w:rsidRPr="00123289">
        <w:t>words:●</w:t>
      </w:r>
      <w:proofErr w:type="gramEnd"/>
      <w:r w:rsidR="00123289" w:rsidRPr="00123289">
        <w:t xml:space="preserve"> “I am the Lord your God, who brought you out of Egypt, out of the land of slavery.● “You shall have no other gods before me</w:t>
      </w:r>
    </w:p>
    <w:p w14:paraId="1F6A7FB9" w14:textId="29C90F52" w:rsidR="00123289" w:rsidRDefault="00123289" w:rsidP="009C4AA8">
      <w:pPr>
        <w:pStyle w:val="keywords"/>
      </w:pPr>
      <w:r>
        <w:rPr>
          <w:rStyle w:val="Numberhead"/>
        </w:rPr>
        <w:tab/>
        <w:t>4</w:t>
      </w:r>
      <w:r>
        <w:t xml:space="preserve"> </w:t>
      </w:r>
      <w:r w:rsidRPr="00123289">
        <w:t>“You shall not make for yourself an image in the form of anything in heaven above or on the earth beneath or in the waters below.</w:t>
      </w:r>
    </w:p>
    <w:p w14:paraId="215D7D4F" w14:textId="4FF46976" w:rsidR="00123289" w:rsidRDefault="00123289" w:rsidP="009C4AA8">
      <w:pPr>
        <w:pStyle w:val="keywords"/>
      </w:pPr>
      <w:r>
        <w:rPr>
          <w:rStyle w:val="Numberhead"/>
        </w:rPr>
        <w:tab/>
        <w:t>5-</w:t>
      </w:r>
      <w:proofErr w:type="gramStart"/>
      <w:r>
        <w:rPr>
          <w:rStyle w:val="Numberhead"/>
        </w:rPr>
        <w:t>6</w:t>
      </w:r>
      <w:r>
        <w:t xml:space="preserve"> </w:t>
      </w:r>
      <w:r w:rsidRPr="00123289">
        <w:t xml:space="preserve"> You</w:t>
      </w:r>
      <w:proofErr w:type="gramEnd"/>
      <w:r w:rsidRPr="00123289">
        <w:t xml:space="preserve"> shall not bow down to them or worship them; for I, the Lord your God, am a jealous God, punishing the children for the sin of the parents to the third and fourth generation of those who hate me, ● but showing love to a thousand generations of those who love me and keep my commandments.</w:t>
      </w:r>
    </w:p>
    <w:p w14:paraId="6E7EB319" w14:textId="06A47089" w:rsidR="00123289" w:rsidRDefault="00123289" w:rsidP="009C4AA8">
      <w:pPr>
        <w:pStyle w:val="keywords"/>
      </w:pPr>
      <w:r>
        <w:rPr>
          <w:rStyle w:val="Numberhead"/>
        </w:rPr>
        <w:tab/>
        <w:t>7</w:t>
      </w:r>
      <w:r>
        <w:t xml:space="preserve"> </w:t>
      </w:r>
      <w:r w:rsidRPr="00123289">
        <w:t>You shall not misuse the name of the Lord your God, for the Lord will not hold anyone guiltless who misuses his name.</w:t>
      </w:r>
    </w:p>
    <w:p w14:paraId="6D7DDD02" w14:textId="0BCBB62E" w:rsidR="00123289" w:rsidRDefault="00123289" w:rsidP="009C4AA8">
      <w:pPr>
        <w:pStyle w:val="keywords"/>
      </w:pPr>
      <w:r>
        <w:rPr>
          <w:rStyle w:val="Numberhead"/>
        </w:rPr>
        <w:tab/>
        <w:t>8-10</w:t>
      </w:r>
      <w:r>
        <w:t xml:space="preserve"> </w:t>
      </w:r>
      <w:r w:rsidRPr="00123289">
        <w:t>Remember the Sabbath day by keeping it holy. ● Six days you shall labor and do all your work, ● but the seventh day is a sabbath to the Lord your God. On it you shall not do any work, neither you, nor your son or daughter, nor your male or female servant, nor your animals, nor any foreigner residing in your towns. ●</w:t>
      </w:r>
    </w:p>
    <w:p w14:paraId="2118B00B" w14:textId="6A4DBB85" w:rsidR="00123289" w:rsidRDefault="00123289" w:rsidP="009C4AA8">
      <w:pPr>
        <w:pStyle w:val="keywords"/>
      </w:pPr>
      <w:r>
        <w:rPr>
          <w:rStyle w:val="Numberhead"/>
        </w:rPr>
        <w:tab/>
        <w:t>11</w:t>
      </w:r>
      <w:r>
        <w:t xml:space="preserve"> </w:t>
      </w:r>
      <w:r w:rsidRPr="00123289">
        <w:t>For in six days the Lord made the heavens and the earth, the sea, and all that is in them, but he rested on the seventh day. Therefore, the Lord blessed the Sabbath day and made it holy.</w:t>
      </w:r>
    </w:p>
    <w:p w14:paraId="1D4D94F8" w14:textId="431FD294" w:rsidR="00123289" w:rsidRDefault="00123289" w:rsidP="009C4AA8">
      <w:pPr>
        <w:pStyle w:val="keywords"/>
      </w:pPr>
      <w:r>
        <w:rPr>
          <w:rStyle w:val="Numberhead"/>
        </w:rPr>
        <w:tab/>
        <w:t>12</w:t>
      </w:r>
      <w:r>
        <w:t xml:space="preserve"> </w:t>
      </w:r>
      <w:r w:rsidRPr="00123289">
        <w:t>Honor your father and your mother, so that you may live long in the land the Lord your God is giving you.</w:t>
      </w:r>
    </w:p>
    <w:p w14:paraId="36DE5BDF" w14:textId="2E4522BB" w:rsidR="00123289" w:rsidRDefault="00123289" w:rsidP="009C4AA8">
      <w:pPr>
        <w:pStyle w:val="keywords"/>
      </w:pPr>
      <w:r>
        <w:rPr>
          <w:rStyle w:val="Numberhead"/>
        </w:rPr>
        <w:lastRenderedPageBreak/>
        <w:tab/>
      </w:r>
      <w:r w:rsidRPr="00123289">
        <w:rPr>
          <w:rStyle w:val="Numberhead"/>
        </w:rPr>
        <w:t>13-16</w:t>
      </w:r>
      <w:r>
        <w:t xml:space="preserve"> </w:t>
      </w:r>
      <w:r w:rsidRPr="00123289">
        <w:t xml:space="preserve">You shall not </w:t>
      </w:r>
      <w:proofErr w:type="gramStart"/>
      <w:r w:rsidRPr="00123289">
        <w:t>murder.●</w:t>
      </w:r>
      <w:proofErr w:type="gramEnd"/>
      <w:r w:rsidRPr="00123289">
        <w:t xml:space="preserve"> You shall not commit adultery. ● You shall not steal. ● You shall not give false testimony against your neighbor.</w:t>
      </w:r>
    </w:p>
    <w:p w14:paraId="2D522E29" w14:textId="364DA14A" w:rsidR="00123289" w:rsidRPr="00123289" w:rsidRDefault="00123289" w:rsidP="009C4AA8">
      <w:pPr>
        <w:pStyle w:val="keywords"/>
      </w:pPr>
      <w:r>
        <w:rPr>
          <w:rStyle w:val="Numberhead"/>
        </w:rPr>
        <w:tab/>
        <w:t>17</w:t>
      </w:r>
      <w:r>
        <w:t xml:space="preserve"> </w:t>
      </w:r>
      <w:r w:rsidR="003E3273" w:rsidRPr="003E3273">
        <w:t>You shall not covet your neighbor’s house. You shall not covet your neighbor’s wife, or his male or female servant, his ox or donkey, or anything that belongs to your neighbor.</w:t>
      </w:r>
    </w:p>
    <w:p w14:paraId="0D8C4AB9" w14:textId="77777777" w:rsidR="009C4AA8" w:rsidRPr="00F839CC" w:rsidRDefault="009C4AA8" w:rsidP="009C4AA8">
      <w:pPr>
        <w:pStyle w:val="Heading5"/>
      </w:pPr>
      <w:r>
        <w:t>21</w:t>
      </w:r>
      <w:r w:rsidRPr="00F839CC">
        <w:t xml:space="preserve"> </w:t>
      </w:r>
    </w:p>
    <w:p w14:paraId="5A1B48C3" w14:textId="77777777" w:rsidR="009C4AA8" w:rsidRPr="00166964" w:rsidRDefault="009C4AA8" w:rsidP="009C4AA8">
      <w:pPr>
        <w:pStyle w:val="keywords"/>
      </w:pPr>
      <w:r w:rsidRPr="00D25469">
        <w:rPr>
          <w:rStyle w:val="Numberhead"/>
        </w:rPr>
        <w:t>Peg</w:t>
      </w:r>
      <w:r>
        <w:tab/>
      </w:r>
    </w:p>
    <w:p w14:paraId="63C34B76" w14:textId="77777777" w:rsidR="009C4AA8" w:rsidRDefault="009C4AA8" w:rsidP="009C4AA8">
      <w:pPr>
        <w:pStyle w:val="keywords"/>
      </w:pPr>
      <w:r>
        <w:rPr>
          <w:rStyle w:val="Numberhead"/>
        </w:rPr>
        <w:t>Ch. terrain</w:t>
      </w:r>
      <w:r w:rsidRPr="00A46E8A">
        <w:tab/>
      </w:r>
    </w:p>
    <w:p w14:paraId="5632D9EA" w14:textId="77777777" w:rsidR="009C4AA8" w:rsidRDefault="009C4AA8" w:rsidP="009C4AA8">
      <w:pPr>
        <w:pStyle w:val="keywords"/>
      </w:pPr>
      <w:r>
        <w:rPr>
          <w:rStyle w:val="Numberhead"/>
        </w:rPr>
        <w:t>Themes</w:t>
      </w:r>
      <w:r>
        <w:tab/>
      </w:r>
    </w:p>
    <w:p w14:paraId="77DEBCF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7057E6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8CFAB68" w14:textId="77777777" w:rsidR="009C4AA8" w:rsidRPr="00F839CC" w:rsidRDefault="009C4AA8" w:rsidP="009C4AA8">
      <w:pPr>
        <w:pStyle w:val="Heading5"/>
      </w:pPr>
      <w:r>
        <w:t>22</w:t>
      </w:r>
      <w:r w:rsidRPr="00F839CC">
        <w:t xml:space="preserve"> </w:t>
      </w:r>
    </w:p>
    <w:p w14:paraId="01EF9B23" w14:textId="77777777" w:rsidR="009C4AA8" w:rsidRPr="00166964" w:rsidRDefault="009C4AA8" w:rsidP="009C4AA8">
      <w:pPr>
        <w:pStyle w:val="keywords"/>
      </w:pPr>
      <w:r w:rsidRPr="00D25469">
        <w:rPr>
          <w:rStyle w:val="Numberhead"/>
        </w:rPr>
        <w:t>Peg</w:t>
      </w:r>
      <w:r>
        <w:tab/>
      </w:r>
    </w:p>
    <w:p w14:paraId="601F45D6" w14:textId="77777777" w:rsidR="009C4AA8" w:rsidRDefault="009C4AA8" w:rsidP="009C4AA8">
      <w:pPr>
        <w:pStyle w:val="keywords"/>
      </w:pPr>
      <w:r>
        <w:rPr>
          <w:rStyle w:val="Numberhead"/>
        </w:rPr>
        <w:t>Ch. terrain</w:t>
      </w:r>
      <w:r w:rsidRPr="00A46E8A">
        <w:tab/>
      </w:r>
    </w:p>
    <w:p w14:paraId="2AC6FE75" w14:textId="77777777" w:rsidR="009C4AA8" w:rsidRDefault="009C4AA8" w:rsidP="009C4AA8">
      <w:pPr>
        <w:pStyle w:val="keywords"/>
      </w:pPr>
      <w:r>
        <w:rPr>
          <w:rStyle w:val="Numberhead"/>
        </w:rPr>
        <w:t>Themes</w:t>
      </w:r>
      <w:r>
        <w:tab/>
      </w:r>
    </w:p>
    <w:p w14:paraId="2F1CA592"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908AE6C"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D186403" w14:textId="77777777" w:rsidR="009C4AA8" w:rsidRPr="00F839CC" w:rsidRDefault="009C4AA8" w:rsidP="009C4AA8">
      <w:pPr>
        <w:pStyle w:val="Heading5"/>
      </w:pPr>
      <w:r>
        <w:t>23</w:t>
      </w:r>
      <w:r w:rsidRPr="00F839CC">
        <w:t xml:space="preserve"> </w:t>
      </w:r>
    </w:p>
    <w:p w14:paraId="0BC1ADD2" w14:textId="77777777" w:rsidR="009C4AA8" w:rsidRPr="00166964" w:rsidRDefault="009C4AA8" w:rsidP="009C4AA8">
      <w:pPr>
        <w:pStyle w:val="keywords"/>
      </w:pPr>
      <w:r w:rsidRPr="00D25469">
        <w:rPr>
          <w:rStyle w:val="Numberhead"/>
        </w:rPr>
        <w:t>Peg</w:t>
      </w:r>
      <w:r>
        <w:tab/>
      </w:r>
    </w:p>
    <w:p w14:paraId="203605E4" w14:textId="77777777" w:rsidR="009C4AA8" w:rsidRDefault="009C4AA8" w:rsidP="009C4AA8">
      <w:pPr>
        <w:pStyle w:val="keywords"/>
      </w:pPr>
      <w:r>
        <w:rPr>
          <w:rStyle w:val="Numberhead"/>
        </w:rPr>
        <w:t>Ch. terrain</w:t>
      </w:r>
      <w:r w:rsidRPr="00A46E8A">
        <w:tab/>
      </w:r>
    </w:p>
    <w:p w14:paraId="538CC2EF" w14:textId="77777777" w:rsidR="009C4AA8" w:rsidRDefault="009C4AA8" w:rsidP="009C4AA8">
      <w:pPr>
        <w:pStyle w:val="keywords"/>
      </w:pPr>
      <w:r>
        <w:rPr>
          <w:rStyle w:val="Numberhead"/>
        </w:rPr>
        <w:t>Themes</w:t>
      </w:r>
      <w:r>
        <w:tab/>
      </w:r>
    </w:p>
    <w:p w14:paraId="5A1F3320"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9F92677"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645AD3F" w14:textId="77777777" w:rsidR="009C4AA8" w:rsidRPr="00F839CC" w:rsidRDefault="009C4AA8" w:rsidP="009C4AA8">
      <w:pPr>
        <w:pStyle w:val="Heading5"/>
      </w:pPr>
      <w:r>
        <w:t>24</w:t>
      </w:r>
      <w:r w:rsidRPr="00F839CC">
        <w:t xml:space="preserve"> </w:t>
      </w:r>
    </w:p>
    <w:p w14:paraId="1A143A35" w14:textId="77777777" w:rsidR="009C4AA8" w:rsidRPr="00166964" w:rsidRDefault="009C4AA8" w:rsidP="009C4AA8">
      <w:pPr>
        <w:pStyle w:val="keywords"/>
      </w:pPr>
      <w:r w:rsidRPr="00D25469">
        <w:rPr>
          <w:rStyle w:val="Numberhead"/>
        </w:rPr>
        <w:t>Peg</w:t>
      </w:r>
      <w:r>
        <w:tab/>
      </w:r>
    </w:p>
    <w:p w14:paraId="1509C173" w14:textId="77777777" w:rsidR="009C4AA8" w:rsidRDefault="009C4AA8" w:rsidP="009C4AA8">
      <w:pPr>
        <w:pStyle w:val="keywords"/>
      </w:pPr>
      <w:r>
        <w:rPr>
          <w:rStyle w:val="Numberhead"/>
        </w:rPr>
        <w:t>Ch. terrain</w:t>
      </w:r>
      <w:r w:rsidRPr="00A46E8A">
        <w:tab/>
      </w:r>
    </w:p>
    <w:p w14:paraId="324F031D" w14:textId="77777777" w:rsidR="009C4AA8" w:rsidRDefault="009C4AA8" w:rsidP="009C4AA8">
      <w:pPr>
        <w:pStyle w:val="keywords"/>
      </w:pPr>
      <w:r>
        <w:rPr>
          <w:rStyle w:val="Numberhead"/>
        </w:rPr>
        <w:t>Themes</w:t>
      </w:r>
      <w:r>
        <w:tab/>
      </w:r>
    </w:p>
    <w:p w14:paraId="1C373B1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DE1B240"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6800822" w14:textId="77777777" w:rsidR="009C4AA8" w:rsidRPr="00F839CC" w:rsidRDefault="009C4AA8" w:rsidP="009C4AA8">
      <w:pPr>
        <w:pStyle w:val="Heading5"/>
      </w:pPr>
      <w:r>
        <w:t>25</w:t>
      </w:r>
      <w:r w:rsidRPr="00F839CC">
        <w:t xml:space="preserve"> </w:t>
      </w:r>
    </w:p>
    <w:p w14:paraId="18C4D3C0" w14:textId="77777777" w:rsidR="009C4AA8" w:rsidRPr="00166964" w:rsidRDefault="009C4AA8" w:rsidP="009C4AA8">
      <w:pPr>
        <w:pStyle w:val="keywords"/>
      </w:pPr>
      <w:r w:rsidRPr="00D25469">
        <w:rPr>
          <w:rStyle w:val="Numberhead"/>
        </w:rPr>
        <w:t>Peg</w:t>
      </w:r>
      <w:r>
        <w:tab/>
      </w:r>
    </w:p>
    <w:p w14:paraId="51FC2698" w14:textId="77777777" w:rsidR="009C4AA8" w:rsidRDefault="009C4AA8" w:rsidP="009C4AA8">
      <w:pPr>
        <w:pStyle w:val="keywords"/>
      </w:pPr>
      <w:r>
        <w:rPr>
          <w:rStyle w:val="Numberhead"/>
        </w:rPr>
        <w:t>Ch. terrain</w:t>
      </w:r>
      <w:r w:rsidRPr="00A46E8A">
        <w:tab/>
      </w:r>
    </w:p>
    <w:p w14:paraId="516177C0" w14:textId="77777777" w:rsidR="009C4AA8" w:rsidRDefault="009C4AA8" w:rsidP="009C4AA8">
      <w:pPr>
        <w:pStyle w:val="keywords"/>
      </w:pPr>
      <w:r>
        <w:rPr>
          <w:rStyle w:val="Numberhead"/>
        </w:rPr>
        <w:t>Themes</w:t>
      </w:r>
      <w:r>
        <w:tab/>
      </w:r>
    </w:p>
    <w:p w14:paraId="233BD51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96BCDF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7C9766A" w14:textId="77777777" w:rsidR="009C4AA8" w:rsidRPr="00F839CC" w:rsidRDefault="009C4AA8" w:rsidP="009C4AA8">
      <w:pPr>
        <w:pStyle w:val="Heading5"/>
      </w:pPr>
      <w:r>
        <w:t>26</w:t>
      </w:r>
      <w:r w:rsidRPr="00F839CC">
        <w:t xml:space="preserve"> </w:t>
      </w:r>
    </w:p>
    <w:p w14:paraId="16D099C0" w14:textId="77777777" w:rsidR="009C4AA8" w:rsidRPr="00166964" w:rsidRDefault="009C4AA8" w:rsidP="009C4AA8">
      <w:pPr>
        <w:pStyle w:val="keywords"/>
      </w:pPr>
      <w:r w:rsidRPr="00D25469">
        <w:rPr>
          <w:rStyle w:val="Numberhead"/>
        </w:rPr>
        <w:t>Peg</w:t>
      </w:r>
      <w:r>
        <w:tab/>
      </w:r>
    </w:p>
    <w:p w14:paraId="5BA71B0A" w14:textId="77777777" w:rsidR="009C4AA8" w:rsidRDefault="009C4AA8" w:rsidP="009C4AA8">
      <w:pPr>
        <w:pStyle w:val="keywords"/>
      </w:pPr>
      <w:r>
        <w:rPr>
          <w:rStyle w:val="Numberhead"/>
        </w:rPr>
        <w:t>Ch. terrain</w:t>
      </w:r>
      <w:r w:rsidRPr="00A46E8A">
        <w:tab/>
      </w:r>
    </w:p>
    <w:p w14:paraId="34C522A1" w14:textId="77777777" w:rsidR="009C4AA8" w:rsidRDefault="009C4AA8" w:rsidP="009C4AA8">
      <w:pPr>
        <w:pStyle w:val="keywords"/>
      </w:pPr>
      <w:r>
        <w:rPr>
          <w:rStyle w:val="Numberhead"/>
        </w:rPr>
        <w:t>Themes</w:t>
      </w:r>
      <w:r>
        <w:tab/>
      </w:r>
    </w:p>
    <w:p w14:paraId="09CE45B8"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lastRenderedPageBreak/>
        <w:t>Story</w:t>
      </w:r>
      <w:r>
        <w:tab/>
      </w:r>
    </w:p>
    <w:p w14:paraId="4955656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C201E25" w14:textId="77777777" w:rsidR="009C4AA8" w:rsidRPr="00F839CC" w:rsidRDefault="009C4AA8" w:rsidP="009C4AA8">
      <w:pPr>
        <w:pStyle w:val="Heading5"/>
      </w:pPr>
      <w:r>
        <w:t>27</w:t>
      </w:r>
      <w:r w:rsidRPr="00F839CC">
        <w:t xml:space="preserve"> </w:t>
      </w:r>
    </w:p>
    <w:p w14:paraId="273169B4" w14:textId="77777777" w:rsidR="009C4AA8" w:rsidRPr="00166964" w:rsidRDefault="009C4AA8" w:rsidP="009C4AA8">
      <w:pPr>
        <w:pStyle w:val="keywords"/>
      </w:pPr>
      <w:r w:rsidRPr="00D25469">
        <w:rPr>
          <w:rStyle w:val="Numberhead"/>
        </w:rPr>
        <w:t>Peg</w:t>
      </w:r>
      <w:r>
        <w:tab/>
      </w:r>
    </w:p>
    <w:p w14:paraId="2DB0E666" w14:textId="77777777" w:rsidR="009C4AA8" w:rsidRDefault="009C4AA8" w:rsidP="009C4AA8">
      <w:pPr>
        <w:pStyle w:val="keywords"/>
      </w:pPr>
      <w:r>
        <w:rPr>
          <w:rStyle w:val="Numberhead"/>
        </w:rPr>
        <w:t>Ch. terrain</w:t>
      </w:r>
      <w:r w:rsidRPr="00A46E8A">
        <w:tab/>
      </w:r>
    </w:p>
    <w:p w14:paraId="76839FE2" w14:textId="77777777" w:rsidR="009C4AA8" w:rsidRDefault="009C4AA8" w:rsidP="009C4AA8">
      <w:pPr>
        <w:pStyle w:val="keywords"/>
      </w:pPr>
      <w:r>
        <w:rPr>
          <w:rStyle w:val="Numberhead"/>
        </w:rPr>
        <w:t>Themes</w:t>
      </w:r>
      <w:r>
        <w:tab/>
      </w:r>
    </w:p>
    <w:p w14:paraId="32999039"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83E9C9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50959EB" w14:textId="77777777" w:rsidR="009C4AA8" w:rsidRPr="00F839CC" w:rsidRDefault="009C4AA8" w:rsidP="009C4AA8">
      <w:pPr>
        <w:pStyle w:val="Heading5"/>
      </w:pPr>
      <w:r>
        <w:t>28</w:t>
      </w:r>
      <w:r w:rsidRPr="00F839CC">
        <w:t xml:space="preserve"> </w:t>
      </w:r>
    </w:p>
    <w:p w14:paraId="72CB4DC8" w14:textId="77777777" w:rsidR="009C4AA8" w:rsidRPr="00166964" w:rsidRDefault="009C4AA8" w:rsidP="009C4AA8">
      <w:pPr>
        <w:pStyle w:val="keywords"/>
      </w:pPr>
      <w:r w:rsidRPr="00D25469">
        <w:rPr>
          <w:rStyle w:val="Numberhead"/>
        </w:rPr>
        <w:t>Peg</w:t>
      </w:r>
      <w:r>
        <w:tab/>
      </w:r>
    </w:p>
    <w:p w14:paraId="7C73E172" w14:textId="77777777" w:rsidR="009C4AA8" w:rsidRDefault="009C4AA8" w:rsidP="009C4AA8">
      <w:pPr>
        <w:pStyle w:val="keywords"/>
      </w:pPr>
      <w:r>
        <w:rPr>
          <w:rStyle w:val="Numberhead"/>
        </w:rPr>
        <w:t>Ch. terrain</w:t>
      </w:r>
      <w:r w:rsidRPr="00A46E8A">
        <w:tab/>
      </w:r>
    </w:p>
    <w:p w14:paraId="049CD2EC" w14:textId="77777777" w:rsidR="009C4AA8" w:rsidRDefault="009C4AA8" w:rsidP="009C4AA8">
      <w:pPr>
        <w:pStyle w:val="keywords"/>
      </w:pPr>
      <w:r>
        <w:rPr>
          <w:rStyle w:val="Numberhead"/>
        </w:rPr>
        <w:t>Themes</w:t>
      </w:r>
      <w:r>
        <w:tab/>
      </w:r>
    </w:p>
    <w:p w14:paraId="0F5448A2"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F73185D"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D7A7363" w14:textId="77777777" w:rsidR="009C4AA8" w:rsidRPr="00F839CC" w:rsidRDefault="009C4AA8" w:rsidP="009C4AA8">
      <w:pPr>
        <w:pStyle w:val="Heading5"/>
      </w:pPr>
      <w:r>
        <w:t>29</w:t>
      </w:r>
      <w:r w:rsidRPr="00F839CC">
        <w:t xml:space="preserve"> </w:t>
      </w:r>
    </w:p>
    <w:p w14:paraId="0DA9815F" w14:textId="77777777" w:rsidR="009C4AA8" w:rsidRPr="00166964" w:rsidRDefault="009C4AA8" w:rsidP="009C4AA8">
      <w:pPr>
        <w:pStyle w:val="keywords"/>
      </w:pPr>
      <w:r w:rsidRPr="00D25469">
        <w:rPr>
          <w:rStyle w:val="Numberhead"/>
        </w:rPr>
        <w:t>Peg</w:t>
      </w:r>
      <w:r>
        <w:tab/>
      </w:r>
    </w:p>
    <w:p w14:paraId="3AD4DC46" w14:textId="77777777" w:rsidR="009C4AA8" w:rsidRDefault="009C4AA8" w:rsidP="009C4AA8">
      <w:pPr>
        <w:pStyle w:val="keywords"/>
      </w:pPr>
      <w:r>
        <w:rPr>
          <w:rStyle w:val="Numberhead"/>
        </w:rPr>
        <w:t>Ch. terrain</w:t>
      </w:r>
      <w:r w:rsidRPr="00A46E8A">
        <w:tab/>
      </w:r>
    </w:p>
    <w:p w14:paraId="13133D34" w14:textId="77777777" w:rsidR="009C4AA8" w:rsidRDefault="009C4AA8" w:rsidP="009C4AA8">
      <w:pPr>
        <w:pStyle w:val="keywords"/>
      </w:pPr>
      <w:r>
        <w:rPr>
          <w:rStyle w:val="Numberhead"/>
        </w:rPr>
        <w:t>Themes</w:t>
      </w:r>
      <w:r>
        <w:tab/>
      </w:r>
    </w:p>
    <w:p w14:paraId="641FAA3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DD1CDE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4D51386" w14:textId="77777777" w:rsidR="009C4AA8" w:rsidRPr="00F839CC" w:rsidRDefault="009C4AA8" w:rsidP="009C4AA8">
      <w:pPr>
        <w:pStyle w:val="Heading5"/>
      </w:pPr>
      <w:r>
        <w:t>30</w:t>
      </w:r>
      <w:r w:rsidRPr="00F839CC">
        <w:t xml:space="preserve"> </w:t>
      </w:r>
    </w:p>
    <w:p w14:paraId="5D5AD824" w14:textId="77777777" w:rsidR="009C4AA8" w:rsidRPr="00166964" w:rsidRDefault="009C4AA8" w:rsidP="009C4AA8">
      <w:pPr>
        <w:pStyle w:val="keywords"/>
      </w:pPr>
      <w:r w:rsidRPr="00D25469">
        <w:rPr>
          <w:rStyle w:val="Numberhead"/>
        </w:rPr>
        <w:t>Peg</w:t>
      </w:r>
      <w:r>
        <w:tab/>
      </w:r>
    </w:p>
    <w:p w14:paraId="0122BC77" w14:textId="77777777" w:rsidR="009C4AA8" w:rsidRDefault="009C4AA8" w:rsidP="009C4AA8">
      <w:pPr>
        <w:pStyle w:val="keywords"/>
      </w:pPr>
      <w:r>
        <w:rPr>
          <w:rStyle w:val="Numberhead"/>
        </w:rPr>
        <w:t>Ch. terrain</w:t>
      </w:r>
      <w:r w:rsidRPr="00A46E8A">
        <w:tab/>
      </w:r>
    </w:p>
    <w:p w14:paraId="2CA4DD79" w14:textId="77777777" w:rsidR="009C4AA8" w:rsidRDefault="009C4AA8" w:rsidP="009C4AA8">
      <w:pPr>
        <w:pStyle w:val="keywords"/>
      </w:pPr>
      <w:r>
        <w:rPr>
          <w:rStyle w:val="Numberhead"/>
        </w:rPr>
        <w:t>Themes</w:t>
      </w:r>
      <w:r>
        <w:tab/>
      </w:r>
    </w:p>
    <w:p w14:paraId="4BD1464C"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682A0B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C5BAEF8" w14:textId="77777777" w:rsidR="009C4AA8" w:rsidRPr="00F839CC" w:rsidRDefault="009C4AA8" w:rsidP="009C4AA8">
      <w:pPr>
        <w:pStyle w:val="Heading5"/>
      </w:pPr>
      <w:r>
        <w:t>31</w:t>
      </w:r>
      <w:r w:rsidRPr="00F839CC">
        <w:t xml:space="preserve"> </w:t>
      </w:r>
    </w:p>
    <w:p w14:paraId="745445EB" w14:textId="77777777" w:rsidR="009C4AA8" w:rsidRPr="00166964" w:rsidRDefault="009C4AA8" w:rsidP="009C4AA8">
      <w:pPr>
        <w:pStyle w:val="keywords"/>
      </w:pPr>
      <w:r w:rsidRPr="00D25469">
        <w:rPr>
          <w:rStyle w:val="Numberhead"/>
        </w:rPr>
        <w:t>Peg</w:t>
      </w:r>
      <w:r>
        <w:tab/>
      </w:r>
    </w:p>
    <w:p w14:paraId="600B42CD" w14:textId="77777777" w:rsidR="009C4AA8" w:rsidRDefault="009C4AA8" w:rsidP="009C4AA8">
      <w:pPr>
        <w:pStyle w:val="keywords"/>
      </w:pPr>
      <w:r>
        <w:rPr>
          <w:rStyle w:val="Numberhead"/>
        </w:rPr>
        <w:t>Ch. terrain</w:t>
      </w:r>
      <w:r w:rsidRPr="00A46E8A">
        <w:tab/>
      </w:r>
    </w:p>
    <w:p w14:paraId="2B0EAB2F" w14:textId="77777777" w:rsidR="009C4AA8" w:rsidRDefault="009C4AA8" w:rsidP="009C4AA8">
      <w:pPr>
        <w:pStyle w:val="keywords"/>
      </w:pPr>
      <w:r>
        <w:rPr>
          <w:rStyle w:val="Numberhead"/>
        </w:rPr>
        <w:t>Themes</w:t>
      </w:r>
      <w:r>
        <w:tab/>
      </w:r>
    </w:p>
    <w:p w14:paraId="6CC9F573"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1ADA32A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FD58CC7" w14:textId="77777777" w:rsidR="009C4AA8" w:rsidRPr="00F839CC" w:rsidRDefault="009C4AA8" w:rsidP="009C4AA8">
      <w:pPr>
        <w:pStyle w:val="Heading5"/>
      </w:pPr>
      <w:r>
        <w:t>32</w:t>
      </w:r>
      <w:r w:rsidRPr="00F839CC">
        <w:t xml:space="preserve"> </w:t>
      </w:r>
    </w:p>
    <w:p w14:paraId="7E8687E7" w14:textId="77777777" w:rsidR="009C4AA8" w:rsidRPr="00166964" w:rsidRDefault="009C4AA8" w:rsidP="009C4AA8">
      <w:pPr>
        <w:pStyle w:val="keywords"/>
      </w:pPr>
      <w:r w:rsidRPr="00D25469">
        <w:rPr>
          <w:rStyle w:val="Numberhead"/>
        </w:rPr>
        <w:t>Peg</w:t>
      </w:r>
      <w:r>
        <w:tab/>
      </w:r>
    </w:p>
    <w:p w14:paraId="0A18B26A" w14:textId="77777777" w:rsidR="009C4AA8" w:rsidRDefault="009C4AA8" w:rsidP="009C4AA8">
      <w:pPr>
        <w:pStyle w:val="keywords"/>
      </w:pPr>
      <w:r>
        <w:rPr>
          <w:rStyle w:val="Numberhead"/>
        </w:rPr>
        <w:t>Ch. terrain</w:t>
      </w:r>
      <w:r w:rsidRPr="00A46E8A">
        <w:tab/>
      </w:r>
    </w:p>
    <w:p w14:paraId="70814BF8" w14:textId="77777777" w:rsidR="009C4AA8" w:rsidRDefault="009C4AA8" w:rsidP="009C4AA8">
      <w:pPr>
        <w:pStyle w:val="keywords"/>
      </w:pPr>
      <w:r>
        <w:rPr>
          <w:rStyle w:val="Numberhead"/>
        </w:rPr>
        <w:t>Themes</w:t>
      </w:r>
      <w:r>
        <w:tab/>
      </w:r>
    </w:p>
    <w:p w14:paraId="2B4C6387"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C930464" w14:textId="77777777" w:rsidR="009C4AA8" w:rsidRPr="00F10443" w:rsidRDefault="009C4AA8" w:rsidP="009C4AA8">
      <w:pPr>
        <w:pStyle w:val="keywords"/>
        <w:rPr>
          <w:rStyle w:val="Numberhead"/>
        </w:rPr>
      </w:pPr>
      <w:r w:rsidRPr="00F10443">
        <w:rPr>
          <w:rStyle w:val="Numberhead"/>
        </w:rPr>
        <w:lastRenderedPageBreak/>
        <w:t>Verses</w:t>
      </w:r>
      <w:r w:rsidRPr="00F10443">
        <w:rPr>
          <w:rStyle w:val="Numberhead"/>
        </w:rPr>
        <w:tab/>
      </w:r>
    </w:p>
    <w:p w14:paraId="1F1C3BB5" w14:textId="77777777" w:rsidR="009C4AA8" w:rsidRPr="00F839CC" w:rsidRDefault="009C4AA8" w:rsidP="009C4AA8">
      <w:pPr>
        <w:pStyle w:val="Heading5"/>
      </w:pPr>
      <w:r>
        <w:t>33</w:t>
      </w:r>
      <w:r w:rsidRPr="00F839CC">
        <w:t xml:space="preserve"> </w:t>
      </w:r>
    </w:p>
    <w:p w14:paraId="192B5E41" w14:textId="77777777" w:rsidR="009C4AA8" w:rsidRPr="00166964" w:rsidRDefault="009C4AA8" w:rsidP="009C4AA8">
      <w:pPr>
        <w:pStyle w:val="keywords"/>
      </w:pPr>
      <w:r w:rsidRPr="00D25469">
        <w:rPr>
          <w:rStyle w:val="Numberhead"/>
        </w:rPr>
        <w:t>Peg</w:t>
      </w:r>
      <w:r>
        <w:tab/>
      </w:r>
    </w:p>
    <w:p w14:paraId="2FCBB2BD" w14:textId="77777777" w:rsidR="009C4AA8" w:rsidRDefault="009C4AA8" w:rsidP="009C4AA8">
      <w:pPr>
        <w:pStyle w:val="keywords"/>
      </w:pPr>
      <w:r>
        <w:rPr>
          <w:rStyle w:val="Numberhead"/>
        </w:rPr>
        <w:t>Ch. terrain</w:t>
      </w:r>
      <w:r w:rsidRPr="00A46E8A">
        <w:tab/>
      </w:r>
    </w:p>
    <w:p w14:paraId="3494CF4F" w14:textId="77777777" w:rsidR="009C4AA8" w:rsidRDefault="009C4AA8" w:rsidP="009C4AA8">
      <w:pPr>
        <w:pStyle w:val="keywords"/>
      </w:pPr>
      <w:r>
        <w:rPr>
          <w:rStyle w:val="Numberhead"/>
        </w:rPr>
        <w:t>Themes</w:t>
      </w:r>
      <w:r>
        <w:tab/>
      </w:r>
    </w:p>
    <w:p w14:paraId="4BE1CA9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025C1DF"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38B58A3" w14:textId="77777777" w:rsidR="009C4AA8" w:rsidRPr="00F839CC" w:rsidRDefault="009C4AA8" w:rsidP="009C4AA8">
      <w:pPr>
        <w:pStyle w:val="Heading5"/>
      </w:pPr>
      <w:r>
        <w:t>34</w:t>
      </w:r>
      <w:r w:rsidRPr="00F839CC">
        <w:t xml:space="preserve"> </w:t>
      </w:r>
    </w:p>
    <w:p w14:paraId="03D429C7" w14:textId="77777777" w:rsidR="009C4AA8" w:rsidRPr="00166964" w:rsidRDefault="009C4AA8" w:rsidP="009C4AA8">
      <w:pPr>
        <w:pStyle w:val="keywords"/>
      </w:pPr>
      <w:r w:rsidRPr="00D25469">
        <w:rPr>
          <w:rStyle w:val="Numberhead"/>
        </w:rPr>
        <w:t>Peg</w:t>
      </w:r>
      <w:r>
        <w:tab/>
      </w:r>
    </w:p>
    <w:p w14:paraId="7D53727C" w14:textId="77777777" w:rsidR="009C4AA8" w:rsidRDefault="009C4AA8" w:rsidP="009C4AA8">
      <w:pPr>
        <w:pStyle w:val="keywords"/>
      </w:pPr>
      <w:r>
        <w:rPr>
          <w:rStyle w:val="Numberhead"/>
        </w:rPr>
        <w:t>Ch. terrain</w:t>
      </w:r>
      <w:r w:rsidRPr="00A46E8A">
        <w:tab/>
      </w:r>
    </w:p>
    <w:p w14:paraId="055BEBEC" w14:textId="77777777" w:rsidR="009C4AA8" w:rsidRDefault="009C4AA8" w:rsidP="009C4AA8">
      <w:pPr>
        <w:pStyle w:val="keywords"/>
      </w:pPr>
      <w:r>
        <w:rPr>
          <w:rStyle w:val="Numberhead"/>
        </w:rPr>
        <w:t>Themes</w:t>
      </w:r>
      <w:r>
        <w:tab/>
      </w:r>
    </w:p>
    <w:p w14:paraId="32766D5D"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44E5E35"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D80CD6D" w14:textId="77777777" w:rsidR="009C4AA8" w:rsidRPr="00F839CC" w:rsidRDefault="009C4AA8" w:rsidP="009C4AA8">
      <w:pPr>
        <w:pStyle w:val="Heading5"/>
      </w:pPr>
      <w:r>
        <w:t>35</w:t>
      </w:r>
      <w:r w:rsidRPr="00F839CC">
        <w:t xml:space="preserve"> </w:t>
      </w:r>
    </w:p>
    <w:p w14:paraId="6155B4F3" w14:textId="77777777" w:rsidR="009C4AA8" w:rsidRPr="00166964" w:rsidRDefault="009C4AA8" w:rsidP="009C4AA8">
      <w:pPr>
        <w:pStyle w:val="keywords"/>
      </w:pPr>
      <w:r w:rsidRPr="00D25469">
        <w:rPr>
          <w:rStyle w:val="Numberhead"/>
        </w:rPr>
        <w:t>Peg</w:t>
      </w:r>
      <w:r>
        <w:tab/>
      </w:r>
    </w:p>
    <w:p w14:paraId="300BACC3" w14:textId="77777777" w:rsidR="009C4AA8" w:rsidRDefault="009C4AA8" w:rsidP="009C4AA8">
      <w:pPr>
        <w:pStyle w:val="keywords"/>
      </w:pPr>
      <w:r>
        <w:rPr>
          <w:rStyle w:val="Numberhead"/>
        </w:rPr>
        <w:t>Ch. terrain</w:t>
      </w:r>
      <w:r w:rsidRPr="00A46E8A">
        <w:tab/>
      </w:r>
    </w:p>
    <w:p w14:paraId="4AEF908D" w14:textId="77777777" w:rsidR="009C4AA8" w:rsidRDefault="009C4AA8" w:rsidP="009C4AA8">
      <w:pPr>
        <w:pStyle w:val="keywords"/>
      </w:pPr>
      <w:r>
        <w:rPr>
          <w:rStyle w:val="Numberhead"/>
        </w:rPr>
        <w:t>Themes</w:t>
      </w:r>
      <w:r>
        <w:tab/>
      </w:r>
    </w:p>
    <w:p w14:paraId="638957A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6F460C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830CA12" w14:textId="77777777" w:rsidR="009C4AA8" w:rsidRPr="00F839CC" w:rsidRDefault="009C4AA8" w:rsidP="009C4AA8">
      <w:pPr>
        <w:pStyle w:val="Heading5"/>
      </w:pPr>
      <w:r>
        <w:t>36</w:t>
      </w:r>
      <w:r w:rsidRPr="00F839CC">
        <w:t xml:space="preserve"> </w:t>
      </w:r>
    </w:p>
    <w:p w14:paraId="52C4D4FA" w14:textId="77777777" w:rsidR="009C4AA8" w:rsidRPr="00166964" w:rsidRDefault="009C4AA8" w:rsidP="009C4AA8">
      <w:pPr>
        <w:pStyle w:val="keywords"/>
      </w:pPr>
      <w:r w:rsidRPr="00D25469">
        <w:rPr>
          <w:rStyle w:val="Numberhead"/>
        </w:rPr>
        <w:t>Peg</w:t>
      </w:r>
      <w:r>
        <w:tab/>
      </w:r>
    </w:p>
    <w:p w14:paraId="642B5CC0" w14:textId="77777777" w:rsidR="009C4AA8" w:rsidRDefault="009C4AA8" w:rsidP="009C4AA8">
      <w:pPr>
        <w:pStyle w:val="keywords"/>
      </w:pPr>
      <w:r>
        <w:rPr>
          <w:rStyle w:val="Numberhead"/>
        </w:rPr>
        <w:t>Ch. terrain</w:t>
      </w:r>
      <w:r w:rsidRPr="00A46E8A">
        <w:tab/>
      </w:r>
    </w:p>
    <w:p w14:paraId="6E921B19" w14:textId="77777777" w:rsidR="009C4AA8" w:rsidRDefault="009C4AA8" w:rsidP="009C4AA8">
      <w:pPr>
        <w:pStyle w:val="keywords"/>
      </w:pPr>
      <w:r>
        <w:rPr>
          <w:rStyle w:val="Numberhead"/>
        </w:rPr>
        <w:t>Themes</w:t>
      </w:r>
      <w:r>
        <w:tab/>
      </w:r>
    </w:p>
    <w:p w14:paraId="762676C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CA6C0E0"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4422777" w14:textId="77777777" w:rsidR="009C4AA8" w:rsidRPr="00F839CC" w:rsidRDefault="009C4AA8" w:rsidP="009C4AA8">
      <w:pPr>
        <w:pStyle w:val="Heading5"/>
      </w:pPr>
      <w:r>
        <w:t>37</w:t>
      </w:r>
      <w:r w:rsidRPr="00F839CC">
        <w:t xml:space="preserve"> </w:t>
      </w:r>
    </w:p>
    <w:p w14:paraId="58F0F51E" w14:textId="77777777" w:rsidR="009C4AA8" w:rsidRPr="00166964" w:rsidRDefault="009C4AA8" w:rsidP="009C4AA8">
      <w:pPr>
        <w:pStyle w:val="keywords"/>
      </w:pPr>
      <w:r w:rsidRPr="00D25469">
        <w:rPr>
          <w:rStyle w:val="Numberhead"/>
        </w:rPr>
        <w:t>Peg</w:t>
      </w:r>
      <w:r>
        <w:tab/>
      </w:r>
    </w:p>
    <w:p w14:paraId="2EF86787" w14:textId="77777777" w:rsidR="009C4AA8" w:rsidRDefault="009C4AA8" w:rsidP="009C4AA8">
      <w:pPr>
        <w:pStyle w:val="keywords"/>
      </w:pPr>
      <w:r>
        <w:rPr>
          <w:rStyle w:val="Numberhead"/>
        </w:rPr>
        <w:t>Ch. terrain</w:t>
      </w:r>
      <w:r w:rsidRPr="00A46E8A">
        <w:tab/>
      </w:r>
    </w:p>
    <w:p w14:paraId="0AA8618A" w14:textId="77777777" w:rsidR="009C4AA8" w:rsidRDefault="009C4AA8" w:rsidP="009C4AA8">
      <w:pPr>
        <w:pStyle w:val="keywords"/>
      </w:pPr>
      <w:r>
        <w:rPr>
          <w:rStyle w:val="Numberhead"/>
        </w:rPr>
        <w:t>Themes</w:t>
      </w:r>
      <w:r>
        <w:tab/>
      </w:r>
    </w:p>
    <w:p w14:paraId="78B2A72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8C34999"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6EB68E4" w14:textId="77777777" w:rsidR="009C4AA8" w:rsidRPr="00F839CC" w:rsidRDefault="009C4AA8" w:rsidP="009C4AA8">
      <w:pPr>
        <w:pStyle w:val="Heading5"/>
      </w:pPr>
      <w:r>
        <w:t>38</w:t>
      </w:r>
      <w:r w:rsidRPr="00F839CC">
        <w:t xml:space="preserve"> </w:t>
      </w:r>
    </w:p>
    <w:p w14:paraId="4023EBD6" w14:textId="77777777" w:rsidR="009C4AA8" w:rsidRPr="00166964" w:rsidRDefault="009C4AA8" w:rsidP="009C4AA8">
      <w:pPr>
        <w:pStyle w:val="keywords"/>
      </w:pPr>
      <w:r w:rsidRPr="00D25469">
        <w:rPr>
          <w:rStyle w:val="Numberhead"/>
        </w:rPr>
        <w:t>Peg</w:t>
      </w:r>
      <w:r>
        <w:tab/>
      </w:r>
    </w:p>
    <w:p w14:paraId="3D1B5812" w14:textId="77777777" w:rsidR="009C4AA8" w:rsidRDefault="009C4AA8" w:rsidP="009C4AA8">
      <w:pPr>
        <w:pStyle w:val="keywords"/>
      </w:pPr>
      <w:r>
        <w:rPr>
          <w:rStyle w:val="Numberhead"/>
        </w:rPr>
        <w:t>Ch. terrain</w:t>
      </w:r>
      <w:r w:rsidRPr="00A46E8A">
        <w:tab/>
      </w:r>
    </w:p>
    <w:p w14:paraId="5D0E7085" w14:textId="77777777" w:rsidR="009C4AA8" w:rsidRDefault="009C4AA8" w:rsidP="009C4AA8">
      <w:pPr>
        <w:pStyle w:val="keywords"/>
      </w:pPr>
      <w:r>
        <w:rPr>
          <w:rStyle w:val="Numberhead"/>
        </w:rPr>
        <w:t>Themes</w:t>
      </w:r>
      <w:r>
        <w:tab/>
      </w:r>
    </w:p>
    <w:p w14:paraId="0DFF912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0717D0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CD593C3" w14:textId="77777777" w:rsidR="009C4AA8" w:rsidRPr="00F839CC" w:rsidRDefault="009C4AA8" w:rsidP="009C4AA8">
      <w:pPr>
        <w:pStyle w:val="Heading5"/>
      </w:pPr>
      <w:r>
        <w:lastRenderedPageBreak/>
        <w:t>39</w:t>
      </w:r>
      <w:r w:rsidRPr="00F839CC">
        <w:t xml:space="preserve"> </w:t>
      </w:r>
    </w:p>
    <w:p w14:paraId="6892781A" w14:textId="77777777" w:rsidR="009C4AA8" w:rsidRPr="00166964" w:rsidRDefault="009C4AA8" w:rsidP="009C4AA8">
      <w:pPr>
        <w:pStyle w:val="keywords"/>
      </w:pPr>
      <w:r w:rsidRPr="00D25469">
        <w:rPr>
          <w:rStyle w:val="Numberhead"/>
        </w:rPr>
        <w:t>Peg</w:t>
      </w:r>
      <w:r>
        <w:tab/>
      </w:r>
    </w:p>
    <w:p w14:paraId="56167C99" w14:textId="77777777" w:rsidR="009C4AA8" w:rsidRDefault="009C4AA8" w:rsidP="009C4AA8">
      <w:pPr>
        <w:pStyle w:val="keywords"/>
      </w:pPr>
      <w:r>
        <w:rPr>
          <w:rStyle w:val="Numberhead"/>
        </w:rPr>
        <w:t>Ch. terrain</w:t>
      </w:r>
      <w:r w:rsidRPr="00A46E8A">
        <w:tab/>
      </w:r>
    </w:p>
    <w:p w14:paraId="37B6DCCA" w14:textId="77777777" w:rsidR="009C4AA8" w:rsidRDefault="009C4AA8" w:rsidP="009C4AA8">
      <w:pPr>
        <w:pStyle w:val="keywords"/>
      </w:pPr>
      <w:r>
        <w:rPr>
          <w:rStyle w:val="Numberhead"/>
        </w:rPr>
        <w:t>Themes</w:t>
      </w:r>
      <w:r>
        <w:tab/>
      </w:r>
    </w:p>
    <w:p w14:paraId="7D40F7BD"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06CFD0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032E635" w14:textId="77777777" w:rsidR="009C4AA8" w:rsidRPr="00F839CC" w:rsidRDefault="009C4AA8" w:rsidP="009C4AA8">
      <w:pPr>
        <w:pStyle w:val="Heading5"/>
      </w:pPr>
      <w:r>
        <w:t>40</w:t>
      </w:r>
      <w:r w:rsidRPr="00F839CC">
        <w:t xml:space="preserve"> </w:t>
      </w:r>
    </w:p>
    <w:p w14:paraId="2BB646BD" w14:textId="77777777" w:rsidR="009C4AA8" w:rsidRPr="00166964" w:rsidRDefault="009C4AA8" w:rsidP="009C4AA8">
      <w:pPr>
        <w:pStyle w:val="keywords"/>
      </w:pPr>
      <w:r w:rsidRPr="00D25469">
        <w:rPr>
          <w:rStyle w:val="Numberhead"/>
        </w:rPr>
        <w:t>Peg</w:t>
      </w:r>
      <w:r>
        <w:tab/>
      </w:r>
    </w:p>
    <w:p w14:paraId="0AC47F14" w14:textId="77777777" w:rsidR="009C4AA8" w:rsidRDefault="009C4AA8" w:rsidP="009C4AA8">
      <w:pPr>
        <w:pStyle w:val="keywords"/>
      </w:pPr>
      <w:r>
        <w:rPr>
          <w:rStyle w:val="Numberhead"/>
        </w:rPr>
        <w:t>Ch. terrain</w:t>
      </w:r>
      <w:r w:rsidRPr="00A46E8A">
        <w:tab/>
      </w:r>
    </w:p>
    <w:p w14:paraId="2F4BE182" w14:textId="77777777" w:rsidR="009C4AA8" w:rsidRDefault="009C4AA8" w:rsidP="009C4AA8">
      <w:pPr>
        <w:pStyle w:val="keywords"/>
      </w:pPr>
      <w:r>
        <w:rPr>
          <w:rStyle w:val="Numberhead"/>
        </w:rPr>
        <w:t>Themes</w:t>
      </w:r>
      <w:r>
        <w:tab/>
      </w:r>
    </w:p>
    <w:p w14:paraId="0D16F765"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51D95E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E994060" w14:textId="77777777" w:rsidR="00533BD4" w:rsidRDefault="000C4C07" w:rsidP="00533BD4">
      <w:pPr>
        <w:pStyle w:val="Heading3"/>
      </w:pPr>
      <w:r w:rsidRPr="000C4C07">
        <w:t>Leviticus</w:t>
      </w:r>
      <w:r w:rsidRPr="000C4C07">
        <w:tab/>
      </w:r>
    </w:p>
    <w:p w14:paraId="5AF7DC03" w14:textId="64B3F194" w:rsidR="006C46D5" w:rsidRPr="000748DF" w:rsidRDefault="006C46D5" w:rsidP="006C46D5">
      <w:pPr>
        <w:pStyle w:val="keywords"/>
      </w:pPr>
      <w:r w:rsidRPr="00C55749">
        <w:rPr>
          <w:rStyle w:val="Numberhead"/>
        </w:rPr>
        <w:t>Sub. word</w:t>
      </w:r>
      <w:r>
        <w:rPr>
          <w:rStyle w:val="Numberhead"/>
        </w:rPr>
        <w:t>s</w:t>
      </w:r>
      <w:r w:rsidRPr="000748DF">
        <w:tab/>
      </w:r>
      <w:r w:rsidR="00912666" w:rsidRPr="000C4C07">
        <w:t>Levi wearing tykes</w:t>
      </w:r>
    </w:p>
    <w:p w14:paraId="71C03927" w14:textId="779F864B" w:rsidR="006C46D5" w:rsidRDefault="006C46D5" w:rsidP="006C46D5">
      <w:pPr>
        <w:pStyle w:val="keywords"/>
      </w:pPr>
      <w:r>
        <w:rPr>
          <w:rStyle w:val="Numberhead"/>
        </w:rPr>
        <w:t>Peg</w:t>
      </w:r>
      <w:r w:rsidRPr="000748DF">
        <w:tab/>
      </w:r>
      <w:r>
        <w:t>3 = ma</w:t>
      </w:r>
    </w:p>
    <w:p w14:paraId="765D73BE" w14:textId="7A0B63F8" w:rsidR="006C46D5" w:rsidRDefault="003C7CD5" w:rsidP="006C46D5">
      <w:pPr>
        <w:pStyle w:val="keywords"/>
        <w:rPr>
          <w:rStyle w:val="Numberhead"/>
        </w:rPr>
      </w:pPr>
      <w:r>
        <w:rPr>
          <w:rStyle w:val="Numberhead"/>
        </w:rPr>
        <w:t>Book terrain</w:t>
      </w:r>
      <w:r>
        <w:rPr>
          <w:rStyle w:val="Numberhead"/>
        </w:rPr>
        <w:tab/>
      </w:r>
    </w:p>
    <w:p w14:paraId="7A2E337C" w14:textId="793BB941" w:rsidR="006C46D5" w:rsidRDefault="006C46D5" w:rsidP="006C46D5">
      <w:pPr>
        <w:pStyle w:val="keywords"/>
      </w:pPr>
      <w:r w:rsidRPr="000748DF">
        <w:rPr>
          <w:rStyle w:val="Numberhead"/>
        </w:rPr>
        <w:t>Story</w:t>
      </w:r>
      <w:r>
        <w:tab/>
      </w:r>
      <w:r w:rsidR="00912666" w:rsidRPr="000C4C07">
        <w:t>tabernacle with priests</w:t>
      </w:r>
    </w:p>
    <w:p w14:paraId="597A18CD" w14:textId="77777777" w:rsidR="006C46D5" w:rsidRPr="000748DF" w:rsidRDefault="006C46D5" w:rsidP="006C46D5">
      <w:pPr>
        <w:pStyle w:val="keywords"/>
      </w:pPr>
      <w:r>
        <w:rPr>
          <w:rStyle w:val="Numberhead"/>
        </w:rPr>
        <w:t>Notes</w:t>
      </w:r>
      <w:r w:rsidRPr="006A1716">
        <w:tab/>
      </w:r>
    </w:p>
    <w:p w14:paraId="34FE178C" w14:textId="6668F3C9" w:rsidR="000C4C07" w:rsidRPr="000C4C07" w:rsidRDefault="003C7CD5" w:rsidP="00D25469">
      <w:r>
        <w:tab/>
      </w:r>
      <w:r w:rsidR="000C4C07" w:rsidRPr="000C4C07">
        <w:t>1</w:t>
      </w:r>
      <w:r w:rsidR="00533BD4">
        <w:tab/>
      </w:r>
      <w:r w:rsidR="000C4C07" w:rsidRPr="000C4C07">
        <w:t>Leviticus 1</w:t>
      </w:r>
      <w:r w:rsidR="00533BD4">
        <w:tab/>
      </w:r>
    </w:p>
    <w:p w14:paraId="7D8C01C8" w14:textId="77777777" w:rsidR="008D302A" w:rsidRPr="00F839CC" w:rsidRDefault="008D302A" w:rsidP="008D302A">
      <w:pPr>
        <w:pStyle w:val="Heading5"/>
      </w:pPr>
      <w:r w:rsidRPr="00F839CC">
        <w:t xml:space="preserve">1 </w:t>
      </w:r>
    </w:p>
    <w:p w14:paraId="7F2D49B7" w14:textId="77777777" w:rsidR="008D302A" w:rsidRPr="00166964" w:rsidRDefault="008D302A" w:rsidP="008D302A">
      <w:pPr>
        <w:pStyle w:val="keywords"/>
      </w:pPr>
      <w:r w:rsidRPr="00D25469">
        <w:rPr>
          <w:rStyle w:val="Numberhead"/>
        </w:rPr>
        <w:t>Peg</w:t>
      </w:r>
      <w:r>
        <w:tab/>
        <w:t>Book peg</w:t>
      </w:r>
    </w:p>
    <w:p w14:paraId="0771FFA0" w14:textId="77777777" w:rsidR="008D302A" w:rsidRDefault="008D302A" w:rsidP="008D302A">
      <w:pPr>
        <w:pStyle w:val="keywords"/>
      </w:pPr>
      <w:r>
        <w:rPr>
          <w:rStyle w:val="Numberhead"/>
        </w:rPr>
        <w:t>Ch. terrain</w:t>
      </w:r>
      <w:r w:rsidRPr="00A46E8A">
        <w:tab/>
      </w:r>
    </w:p>
    <w:p w14:paraId="3B684044" w14:textId="77777777" w:rsidR="008D302A" w:rsidRDefault="008D302A" w:rsidP="008D302A">
      <w:pPr>
        <w:pStyle w:val="keywords"/>
      </w:pPr>
      <w:r>
        <w:rPr>
          <w:rStyle w:val="Numberhead"/>
        </w:rPr>
        <w:t>Themes</w:t>
      </w:r>
      <w:r>
        <w:tab/>
      </w:r>
    </w:p>
    <w:p w14:paraId="297651D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B2D5BA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620D267" w14:textId="77777777" w:rsidR="008D302A" w:rsidRPr="00F839CC" w:rsidRDefault="008D302A" w:rsidP="008D302A">
      <w:pPr>
        <w:pStyle w:val="Heading5"/>
      </w:pPr>
      <w:r>
        <w:t>2</w:t>
      </w:r>
      <w:r w:rsidRPr="00F839CC">
        <w:t xml:space="preserve"> </w:t>
      </w:r>
    </w:p>
    <w:p w14:paraId="4434ABFC" w14:textId="77777777" w:rsidR="008D302A" w:rsidRPr="00166964" w:rsidRDefault="008D302A" w:rsidP="008D302A">
      <w:pPr>
        <w:pStyle w:val="keywords"/>
      </w:pPr>
      <w:r w:rsidRPr="00D25469">
        <w:rPr>
          <w:rStyle w:val="Numberhead"/>
        </w:rPr>
        <w:t>Peg</w:t>
      </w:r>
      <w:r>
        <w:tab/>
      </w:r>
    </w:p>
    <w:p w14:paraId="33B6B1F9" w14:textId="77777777" w:rsidR="008D302A" w:rsidRDefault="008D302A" w:rsidP="008D302A">
      <w:pPr>
        <w:pStyle w:val="keywords"/>
      </w:pPr>
      <w:r>
        <w:rPr>
          <w:rStyle w:val="Numberhead"/>
        </w:rPr>
        <w:t>Ch. terrain</w:t>
      </w:r>
      <w:r w:rsidRPr="00A46E8A">
        <w:tab/>
      </w:r>
    </w:p>
    <w:p w14:paraId="02D6659E" w14:textId="77777777" w:rsidR="008D302A" w:rsidRDefault="008D302A" w:rsidP="008D302A">
      <w:pPr>
        <w:pStyle w:val="keywords"/>
      </w:pPr>
      <w:r>
        <w:rPr>
          <w:rStyle w:val="Numberhead"/>
        </w:rPr>
        <w:t>Themes</w:t>
      </w:r>
      <w:r>
        <w:tab/>
      </w:r>
    </w:p>
    <w:p w14:paraId="76050EC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B15B55A"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4ADB173C" w14:textId="77777777" w:rsidR="008D302A" w:rsidRPr="008D302A" w:rsidRDefault="008D302A" w:rsidP="008D302A">
      <w:pPr>
        <w:pStyle w:val="Heading5"/>
      </w:pPr>
      <w:r w:rsidRPr="008D302A">
        <w:t xml:space="preserve">3 </w:t>
      </w:r>
    </w:p>
    <w:p w14:paraId="521734F5" w14:textId="77777777" w:rsidR="008D302A" w:rsidRPr="008D302A" w:rsidRDefault="008D302A" w:rsidP="008D302A">
      <w:pPr>
        <w:pStyle w:val="keywords"/>
      </w:pPr>
      <w:r w:rsidRPr="008D302A">
        <w:rPr>
          <w:rStyle w:val="Numberhead"/>
        </w:rPr>
        <w:t>Peg</w:t>
      </w:r>
      <w:r w:rsidRPr="008D302A">
        <w:tab/>
      </w:r>
    </w:p>
    <w:p w14:paraId="5F5784E0" w14:textId="77777777" w:rsidR="008D302A" w:rsidRPr="008D302A" w:rsidRDefault="008D302A" w:rsidP="008D302A">
      <w:pPr>
        <w:pStyle w:val="keywords"/>
      </w:pPr>
      <w:r w:rsidRPr="008D302A">
        <w:rPr>
          <w:rStyle w:val="Numberhead"/>
        </w:rPr>
        <w:t>Ch. terrain</w:t>
      </w:r>
      <w:r w:rsidRPr="008D302A">
        <w:tab/>
      </w:r>
    </w:p>
    <w:p w14:paraId="3B917877" w14:textId="77777777" w:rsidR="008D302A" w:rsidRDefault="008D302A" w:rsidP="008D302A">
      <w:pPr>
        <w:pStyle w:val="keywords"/>
      </w:pPr>
      <w:r>
        <w:rPr>
          <w:rStyle w:val="Numberhead"/>
        </w:rPr>
        <w:t>Themes</w:t>
      </w:r>
      <w:r>
        <w:tab/>
      </w:r>
    </w:p>
    <w:p w14:paraId="56C7471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5FE4F3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831A401" w14:textId="77777777" w:rsidR="008D302A" w:rsidRPr="00F839CC" w:rsidRDefault="008D302A" w:rsidP="008D302A">
      <w:pPr>
        <w:pStyle w:val="Heading5"/>
      </w:pPr>
      <w:r>
        <w:lastRenderedPageBreak/>
        <w:t>4</w:t>
      </w:r>
      <w:r w:rsidRPr="00F839CC">
        <w:t xml:space="preserve"> </w:t>
      </w:r>
    </w:p>
    <w:p w14:paraId="236DAEF4" w14:textId="77777777" w:rsidR="008D302A" w:rsidRPr="00166964" w:rsidRDefault="008D302A" w:rsidP="008D302A">
      <w:pPr>
        <w:pStyle w:val="keywords"/>
      </w:pPr>
      <w:r w:rsidRPr="00D25469">
        <w:rPr>
          <w:rStyle w:val="Numberhead"/>
        </w:rPr>
        <w:t>Peg</w:t>
      </w:r>
      <w:r>
        <w:tab/>
      </w:r>
    </w:p>
    <w:p w14:paraId="41DD9265" w14:textId="77777777" w:rsidR="008D302A" w:rsidRDefault="008D302A" w:rsidP="008D302A">
      <w:pPr>
        <w:pStyle w:val="keywords"/>
      </w:pPr>
      <w:r>
        <w:rPr>
          <w:rStyle w:val="Numberhead"/>
        </w:rPr>
        <w:t>Ch. terrain</w:t>
      </w:r>
      <w:r w:rsidRPr="00A46E8A">
        <w:tab/>
      </w:r>
    </w:p>
    <w:p w14:paraId="6C45F8AB" w14:textId="77777777" w:rsidR="008D302A" w:rsidRDefault="008D302A" w:rsidP="008D302A">
      <w:pPr>
        <w:pStyle w:val="keywords"/>
      </w:pPr>
      <w:r>
        <w:rPr>
          <w:rStyle w:val="Numberhead"/>
        </w:rPr>
        <w:t>Themes</w:t>
      </w:r>
      <w:r>
        <w:tab/>
      </w:r>
    </w:p>
    <w:p w14:paraId="5361990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2378FF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9A869E" w14:textId="77777777" w:rsidR="008D302A" w:rsidRPr="00F839CC" w:rsidRDefault="008D302A" w:rsidP="008D302A">
      <w:pPr>
        <w:pStyle w:val="Heading5"/>
      </w:pPr>
      <w:r>
        <w:t>5</w:t>
      </w:r>
      <w:r w:rsidRPr="00F839CC">
        <w:t xml:space="preserve"> </w:t>
      </w:r>
    </w:p>
    <w:p w14:paraId="2B2B225B" w14:textId="77777777" w:rsidR="008D302A" w:rsidRPr="00166964" w:rsidRDefault="008D302A" w:rsidP="008D302A">
      <w:pPr>
        <w:pStyle w:val="keywords"/>
      </w:pPr>
      <w:r w:rsidRPr="00D25469">
        <w:rPr>
          <w:rStyle w:val="Numberhead"/>
        </w:rPr>
        <w:t>Peg</w:t>
      </w:r>
      <w:r>
        <w:tab/>
      </w:r>
    </w:p>
    <w:p w14:paraId="30D1D76C" w14:textId="77777777" w:rsidR="008D302A" w:rsidRDefault="008D302A" w:rsidP="008D302A">
      <w:pPr>
        <w:pStyle w:val="keywords"/>
      </w:pPr>
      <w:r>
        <w:rPr>
          <w:rStyle w:val="Numberhead"/>
        </w:rPr>
        <w:t>Ch. terrain</w:t>
      </w:r>
      <w:r w:rsidRPr="00A46E8A">
        <w:tab/>
      </w:r>
    </w:p>
    <w:p w14:paraId="7D422651" w14:textId="77777777" w:rsidR="008D302A" w:rsidRDefault="008D302A" w:rsidP="008D302A">
      <w:pPr>
        <w:pStyle w:val="keywords"/>
      </w:pPr>
      <w:r>
        <w:rPr>
          <w:rStyle w:val="Numberhead"/>
        </w:rPr>
        <w:t>Themes</w:t>
      </w:r>
      <w:r>
        <w:tab/>
      </w:r>
    </w:p>
    <w:p w14:paraId="6DC4FAB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8D24F8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7412E20" w14:textId="77777777" w:rsidR="008D302A" w:rsidRPr="00F839CC" w:rsidRDefault="008D302A" w:rsidP="008D302A">
      <w:pPr>
        <w:pStyle w:val="Heading5"/>
      </w:pPr>
      <w:r>
        <w:t>6</w:t>
      </w:r>
      <w:r w:rsidRPr="00F839CC">
        <w:t xml:space="preserve"> </w:t>
      </w:r>
    </w:p>
    <w:p w14:paraId="1A938427" w14:textId="77777777" w:rsidR="008D302A" w:rsidRPr="00166964" w:rsidRDefault="008D302A" w:rsidP="008D302A">
      <w:pPr>
        <w:pStyle w:val="keywords"/>
      </w:pPr>
      <w:r w:rsidRPr="00D25469">
        <w:rPr>
          <w:rStyle w:val="Numberhead"/>
        </w:rPr>
        <w:t>Peg</w:t>
      </w:r>
      <w:r>
        <w:tab/>
      </w:r>
    </w:p>
    <w:p w14:paraId="28418FD4" w14:textId="77777777" w:rsidR="008D302A" w:rsidRDefault="008D302A" w:rsidP="008D302A">
      <w:pPr>
        <w:pStyle w:val="keywords"/>
      </w:pPr>
      <w:r>
        <w:rPr>
          <w:rStyle w:val="Numberhead"/>
        </w:rPr>
        <w:t>Ch. terrain</w:t>
      </w:r>
      <w:r w:rsidRPr="00A46E8A">
        <w:tab/>
      </w:r>
    </w:p>
    <w:p w14:paraId="763792AD" w14:textId="77777777" w:rsidR="008D302A" w:rsidRDefault="008D302A" w:rsidP="008D302A">
      <w:pPr>
        <w:pStyle w:val="keywords"/>
      </w:pPr>
      <w:r>
        <w:rPr>
          <w:rStyle w:val="Numberhead"/>
        </w:rPr>
        <w:t>Themes</w:t>
      </w:r>
      <w:r>
        <w:tab/>
      </w:r>
    </w:p>
    <w:p w14:paraId="4D02EEC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4904DB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017EFB" w14:textId="77777777" w:rsidR="008D302A" w:rsidRPr="00F839CC" w:rsidRDefault="008D302A" w:rsidP="008D302A">
      <w:pPr>
        <w:pStyle w:val="Heading5"/>
      </w:pPr>
      <w:r>
        <w:t>7</w:t>
      </w:r>
      <w:r w:rsidRPr="00F839CC">
        <w:t xml:space="preserve"> </w:t>
      </w:r>
    </w:p>
    <w:p w14:paraId="67712A70" w14:textId="77777777" w:rsidR="008D302A" w:rsidRPr="00166964" w:rsidRDefault="008D302A" w:rsidP="008D302A">
      <w:pPr>
        <w:pStyle w:val="keywords"/>
      </w:pPr>
      <w:r w:rsidRPr="00D25469">
        <w:rPr>
          <w:rStyle w:val="Numberhead"/>
        </w:rPr>
        <w:t>Peg</w:t>
      </w:r>
      <w:r>
        <w:tab/>
      </w:r>
    </w:p>
    <w:p w14:paraId="7B7600EC" w14:textId="77777777" w:rsidR="008D302A" w:rsidRDefault="008D302A" w:rsidP="008D302A">
      <w:pPr>
        <w:pStyle w:val="keywords"/>
      </w:pPr>
      <w:r>
        <w:rPr>
          <w:rStyle w:val="Numberhead"/>
        </w:rPr>
        <w:t>Ch. terrain</w:t>
      </w:r>
      <w:r w:rsidRPr="00A46E8A">
        <w:tab/>
      </w:r>
    </w:p>
    <w:p w14:paraId="790E4FB2" w14:textId="77777777" w:rsidR="008D302A" w:rsidRDefault="008D302A" w:rsidP="008D302A">
      <w:pPr>
        <w:pStyle w:val="keywords"/>
      </w:pPr>
      <w:r>
        <w:rPr>
          <w:rStyle w:val="Numberhead"/>
        </w:rPr>
        <w:t>Themes</w:t>
      </w:r>
      <w:r>
        <w:tab/>
      </w:r>
    </w:p>
    <w:p w14:paraId="35146A8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B46C70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54E5487" w14:textId="77777777" w:rsidR="008D302A" w:rsidRPr="00F839CC" w:rsidRDefault="008D302A" w:rsidP="008D302A">
      <w:pPr>
        <w:pStyle w:val="Heading5"/>
      </w:pPr>
      <w:r>
        <w:t>8</w:t>
      </w:r>
      <w:r w:rsidRPr="00F839CC">
        <w:t xml:space="preserve"> </w:t>
      </w:r>
    </w:p>
    <w:p w14:paraId="790D719E" w14:textId="77777777" w:rsidR="008D302A" w:rsidRPr="00166964" w:rsidRDefault="008D302A" w:rsidP="008D302A">
      <w:pPr>
        <w:pStyle w:val="keywords"/>
      </w:pPr>
      <w:r w:rsidRPr="00D25469">
        <w:rPr>
          <w:rStyle w:val="Numberhead"/>
        </w:rPr>
        <w:t>Peg</w:t>
      </w:r>
      <w:r>
        <w:tab/>
      </w:r>
    </w:p>
    <w:p w14:paraId="13CCAB8B" w14:textId="77777777" w:rsidR="008D302A" w:rsidRDefault="008D302A" w:rsidP="008D302A">
      <w:pPr>
        <w:pStyle w:val="keywords"/>
      </w:pPr>
      <w:r>
        <w:rPr>
          <w:rStyle w:val="Numberhead"/>
        </w:rPr>
        <w:t>Ch. terrain</w:t>
      </w:r>
      <w:r w:rsidRPr="00A46E8A">
        <w:tab/>
      </w:r>
    </w:p>
    <w:p w14:paraId="2DDDB1C3" w14:textId="77777777" w:rsidR="008D302A" w:rsidRDefault="008D302A" w:rsidP="008D302A">
      <w:pPr>
        <w:pStyle w:val="keywords"/>
      </w:pPr>
      <w:r>
        <w:rPr>
          <w:rStyle w:val="Numberhead"/>
        </w:rPr>
        <w:t>Themes</w:t>
      </w:r>
      <w:r>
        <w:tab/>
      </w:r>
    </w:p>
    <w:p w14:paraId="2CF95D8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5850BA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C1C23AA" w14:textId="77777777" w:rsidR="008D302A" w:rsidRPr="00F839CC" w:rsidRDefault="008D302A" w:rsidP="008D302A">
      <w:pPr>
        <w:pStyle w:val="Heading5"/>
      </w:pPr>
      <w:r>
        <w:t>9</w:t>
      </w:r>
      <w:r w:rsidRPr="00F839CC">
        <w:t xml:space="preserve"> </w:t>
      </w:r>
    </w:p>
    <w:p w14:paraId="2E90F41F" w14:textId="77777777" w:rsidR="008D302A" w:rsidRPr="00166964" w:rsidRDefault="008D302A" w:rsidP="008D302A">
      <w:pPr>
        <w:pStyle w:val="keywords"/>
      </w:pPr>
      <w:r w:rsidRPr="00D25469">
        <w:rPr>
          <w:rStyle w:val="Numberhead"/>
        </w:rPr>
        <w:t>Peg</w:t>
      </w:r>
      <w:r>
        <w:tab/>
      </w:r>
    </w:p>
    <w:p w14:paraId="09F2080E" w14:textId="77777777" w:rsidR="008D302A" w:rsidRDefault="008D302A" w:rsidP="008D302A">
      <w:pPr>
        <w:pStyle w:val="keywords"/>
      </w:pPr>
      <w:r>
        <w:rPr>
          <w:rStyle w:val="Numberhead"/>
        </w:rPr>
        <w:t>Ch. terrain</w:t>
      </w:r>
      <w:r w:rsidRPr="00A46E8A">
        <w:tab/>
      </w:r>
    </w:p>
    <w:p w14:paraId="252BBCCE" w14:textId="77777777" w:rsidR="008D302A" w:rsidRDefault="008D302A" w:rsidP="008D302A">
      <w:pPr>
        <w:pStyle w:val="keywords"/>
      </w:pPr>
      <w:r>
        <w:rPr>
          <w:rStyle w:val="Numberhead"/>
        </w:rPr>
        <w:t>Themes</w:t>
      </w:r>
      <w:r>
        <w:tab/>
      </w:r>
    </w:p>
    <w:p w14:paraId="19F6FBC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32521E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292B8B8" w14:textId="77777777" w:rsidR="008D302A" w:rsidRPr="00F839CC" w:rsidRDefault="008D302A" w:rsidP="008D302A">
      <w:pPr>
        <w:pStyle w:val="Heading5"/>
      </w:pPr>
      <w:r w:rsidRPr="00F839CC">
        <w:lastRenderedPageBreak/>
        <w:t>1</w:t>
      </w:r>
      <w:r>
        <w:t>0</w:t>
      </w:r>
      <w:r w:rsidRPr="00F839CC">
        <w:t xml:space="preserve"> </w:t>
      </w:r>
    </w:p>
    <w:p w14:paraId="41C532DA" w14:textId="77777777" w:rsidR="008D302A" w:rsidRPr="00166964" w:rsidRDefault="008D302A" w:rsidP="008D302A">
      <w:pPr>
        <w:pStyle w:val="keywords"/>
      </w:pPr>
      <w:r w:rsidRPr="00D25469">
        <w:rPr>
          <w:rStyle w:val="Numberhead"/>
        </w:rPr>
        <w:t>Peg</w:t>
      </w:r>
      <w:r>
        <w:tab/>
      </w:r>
    </w:p>
    <w:p w14:paraId="453C9E07" w14:textId="77777777" w:rsidR="008D302A" w:rsidRDefault="008D302A" w:rsidP="008D302A">
      <w:pPr>
        <w:pStyle w:val="keywords"/>
      </w:pPr>
      <w:r>
        <w:rPr>
          <w:rStyle w:val="Numberhead"/>
        </w:rPr>
        <w:t>Ch. terrain</w:t>
      </w:r>
      <w:r w:rsidRPr="00A46E8A">
        <w:tab/>
      </w:r>
    </w:p>
    <w:p w14:paraId="41873B4C" w14:textId="77777777" w:rsidR="008D302A" w:rsidRDefault="008D302A" w:rsidP="008D302A">
      <w:pPr>
        <w:pStyle w:val="keywords"/>
      </w:pPr>
      <w:r>
        <w:rPr>
          <w:rStyle w:val="Numberhead"/>
        </w:rPr>
        <w:t>Themes</w:t>
      </w:r>
      <w:r>
        <w:tab/>
      </w:r>
    </w:p>
    <w:p w14:paraId="7BFABAC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CDB90B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E4CDB5B" w14:textId="77777777" w:rsidR="008D302A" w:rsidRPr="00F839CC" w:rsidRDefault="008D302A" w:rsidP="008D302A">
      <w:pPr>
        <w:pStyle w:val="Heading5"/>
      </w:pPr>
      <w:r w:rsidRPr="00F839CC">
        <w:t>1</w:t>
      </w:r>
      <w:r>
        <w:t>1</w:t>
      </w:r>
      <w:r w:rsidRPr="00F839CC">
        <w:t xml:space="preserve"> </w:t>
      </w:r>
    </w:p>
    <w:p w14:paraId="15882873" w14:textId="77777777" w:rsidR="008D302A" w:rsidRPr="00166964" w:rsidRDefault="008D302A" w:rsidP="008D302A">
      <w:pPr>
        <w:pStyle w:val="keywords"/>
      </w:pPr>
      <w:r w:rsidRPr="00D25469">
        <w:rPr>
          <w:rStyle w:val="Numberhead"/>
        </w:rPr>
        <w:t>Peg</w:t>
      </w:r>
      <w:r>
        <w:tab/>
      </w:r>
    </w:p>
    <w:p w14:paraId="238476F5" w14:textId="77777777" w:rsidR="008D302A" w:rsidRDefault="008D302A" w:rsidP="008D302A">
      <w:pPr>
        <w:pStyle w:val="keywords"/>
      </w:pPr>
      <w:r>
        <w:rPr>
          <w:rStyle w:val="Numberhead"/>
        </w:rPr>
        <w:t>Ch. terrain</w:t>
      </w:r>
      <w:r w:rsidRPr="00A46E8A">
        <w:tab/>
      </w:r>
    </w:p>
    <w:p w14:paraId="2BD44ACE" w14:textId="77777777" w:rsidR="008D302A" w:rsidRDefault="008D302A" w:rsidP="008D302A">
      <w:pPr>
        <w:pStyle w:val="keywords"/>
      </w:pPr>
      <w:r>
        <w:rPr>
          <w:rStyle w:val="Numberhead"/>
        </w:rPr>
        <w:t>Themes</w:t>
      </w:r>
      <w:r>
        <w:tab/>
      </w:r>
    </w:p>
    <w:p w14:paraId="0A46845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E50170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1917449" w14:textId="77777777" w:rsidR="008D302A" w:rsidRPr="00F839CC" w:rsidRDefault="008D302A" w:rsidP="008D302A">
      <w:pPr>
        <w:pStyle w:val="Heading5"/>
      </w:pPr>
      <w:r w:rsidRPr="00F839CC">
        <w:t>1</w:t>
      </w:r>
      <w:r>
        <w:t>2</w:t>
      </w:r>
      <w:r w:rsidRPr="00F839CC">
        <w:t xml:space="preserve"> </w:t>
      </w:r>
    </w:p>
    <w:p w14:paraId="74270C8D" w14:textId="77777777" w:rsidR="008D302A" w:rsidRPr="00166964" w:rsidRDefault="008D302A" w:rsidP="008D302A">
      <w:pPr>
        <w:pStyle w:val="keywords"/>
      </w:pPr>
      <w:r w:rsidRPr="00D25469">
        <w:rPr>
          <w:rStyle w:val="Numberhead"/>
        </w:rPr>
        <w:t>Peg</w:t>
      </w:r>
      <w:r>
        <w:tab/>
      </w:r>
    </w:p>
    <w:p w14:paraId="19197D21" w14:textId="77777777" w:rsidR="008D302A" w:rsidRDefault="008D302A" w:rsidP="008D302A">
      <w:pPr>
        <w:pStyle w:val="keywords"/>
      </w:pPr>
      <w:r>
        <w:rPr>
          <w:rStyle w:val="Numberhead"/>
        </w:rPr>
        <w:t>Ch. terrain</w:t>
      </w:r>
      <w:r w:rsidRPr="00A46E8A">
        <w:tab/>
      </w:r>
    </w:p>
    <w:p w14:paraId="01E210DE" w14:textId="77777777" w:rsidR="008D302A" w:rsidRDefault="008D302A" w:rsidP="008D302A">
      <w:pPr>
        <w:pStyle w:val="keywords"/>
      </w:pPr>
      <w:r>
        <w:rPr>
          <w:rStyle w:val="Numberhead"/>
        </w:rPr>
        <w:t>Themes</w:t>
      </w:r>
      <w:r>
        <w:tab/>
      </w:r>
    </w:p>
    <w:p w14:paraId="58ADB8C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B95FFD0"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6483996A" w14:textId="77777777" w:rsidR="008D302A" w:rsidRPr="008D302A" w:rsidRDefault="008D302A" w:rsidP="008D302A">
      <w:pPr>
        <w:pStyle w:val="Heading5"/>
      </w:pPr>
      <w:r w:rsidRPr="008D302A">
        <w:t xml:space="preserve">13 </w:t>
      </w:r>
    </w:p>
    <w:p w14:paraId="27A162F5" w14:textId="77777777" w:rsidR="008D302A" w:rsidRPr="008D302A" w:rsidRDefault="008D302A" w:rsidP="008D302A">
      <w:pPr>
        <w:pStyle w:val="keywords"/>
      </w:pPr>
      <w:r w:rsidRPr="008D302A">
        <w:rPr>
          <w:rStyle w:val="Numberhead"/>
        </w:rPr>
        <w:t>Peg</w:t>
      </w:r>
      <w:r w:rsidRPr="008D302A">
        <w:tab/>
      </w:r>
    </w:p>
    <w:p w14:paraId="755E169C" w14:textId="77777777" w:rsidR="008D302A" w:rsidRPr="008D302A" w:rsidRDefault="008D302A" w:rsidP="008D302A">
      <w:pPr>
        <w:pStyle w:val="keywords"/>
      </w:pPr>
      <w:r w:rsidRPr="008D302A">
        <w:rPr>
          <w:rStyle w:val="Numberhead"/>
        </w:rPr>
        <w:t>Ch. terrain</w:t>
      </w:r>
      <w:r w:rsidRPr="008D302A">
        <w:tab/>
      </w:r>
    </w:p>
    <w:p w14:paraId="3596550F" w14:textId="77777777" w:rsidR="008D302A" w:rsidRDefault="008D302A" w:rsidP="008D302A">
      <w:pPr>
        <w:pStyle w:val="keywords"/>
      </w:pPr>
      <w:r>
        <w:rPr>
          <w:rStyle w:val="Numberhead"/>
        </w:rPr>
        <w:t>Themes</w:t>
      </w:r>
      <w:r>
        <w:tab/>
      </w:r>
    </w:p>
    <w:p w14:paraId="6349F9F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8083B1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ECF0B69" w14:textId="77777777" w:rsidR="008D302A" w:rsidRPr="00F839CC" w:rsidRDefault="008D302A" w:rsidP="008D302A">
      <w:pPr>
        <w:pStyle w:val="Heading5"/>
      </w:pPr>
      <w:r w:rsidRPr="00F839CC">
        <w:t>1</w:t>
      </w:r>
      <w:r>
        <w:t>4</w:t>
      </w:r>
      <w:r w:rsidRPr="00F839CC">
        <w:t xml:space="preserve"> </w:t>
      </w:r>
    </w:p>
    <w:p w14:paraId="47F5AE3C" w14:textId="77777777" w:rsidR="008D302A" w:rsidRPr="00166964" w:rsidRDefault="008D302A" w:rsidP="008D302A">
      <w:pPr>
        <w:pStyle w:val="keywords"/>
      </w:pPr>
      <w:r w:rsidRPr="00D25469">
        <w:rPr>
          <w:rStyle w:val="Numberhead"/>
        </w:rPr>
        <w:t>Peg</w:t>
      </w:r>
      <w:r>
        <w:tab/>
      </w:r>
    </w:p>
    <w:p w14:paraId="372A0DA3" w14:textId="77777777" w:rsidR="008D302A" w:rsidRDefault="008D302A" w:rsidP="008D302A">
      <w:pPr>
        <w:pStyle w:val="keywords"/>
      </w:pPr>
      <w:r>
        <w:rPr>
          <w:rStyle w:val="Numberhead"/>
        </w:rPr>
        <w:t>Ch. terrain</w:t>
      </w:r>
      <w:r w:rsidRPr="00A46E8A">
        <w:tab/>
      </w:r>
    </w:p>
    <w:p w14:paraId="6359F7E3" w14:textId="77777777" w:rsidR="008D302A" w:rsidRDefault="008D302A" w:rsidP="008D302A">
      <w:pPr>
        <w:pStyle w:val="keywords"/>
      </w:pPr>
      <w:r>
        <w:rPr>
          <w:rStyle w:val="Numberhead"/>
        </w:rPr>
        <w:t>Themes</w:t>
      </w:r>
      <w:r>
        <w:tab/>
      </w:r>
    </w:p>
    <w:p w14:paraId="0D8798D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5FFD7C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30605C5" w14:textId="77777777" w:rsidR="008D302A" w:rsidRPr="00F839CC" w:rsidRDefault="008D302A" w:rsidP="008D302A">
      <w:pPr>
        <w:pStyle w:val="Heading5"/>
      </w:pPr>
      <w:r w:rsidRPr="00F839CC">
        <w:t>1</w:t>
      </w:r>
      <w:r>
        <w:t>5</w:t>
      </w:r>
      <w:r w:rsidRPr="00F839CC">
        <w:t xml:space="preserve"> </w:t>
      </w:r>
    </w:p>
    <w:p w14:paraId="791848E7" w14:textId="77777777" w:rsidR="008D302A" w:rsidRPr="00166964" w:rsidRDefault="008D302A" w:rsidP="008D302A">
      <w:pPr>
        <w:pStyle w:val="keywords"/>
      </w:pPr>
      <w:r w:rsidRPr="00D25469">
        <w:rPr>
          <w:rStyle w:val="Numberhead"/>
        </w:rPr>
        <w:t>Peg</w:t>
      </w:r>
      <w:r>
        <w:tab/>
      </w:r>
    </w:p>
    <w:p w14:paraId="33B1CD2A" w14:textId="77777777" w:rsidR="008D302A" w:rsidRDefault="008D302A" w:rsidP="008D302A">
      <w:pPr>
        <w:pStyle w:val="keywords"/>
      </w:pPr>
      <w:r>
        <w:rPr>
          <w:rStyle w:val="Numberhead"/>
        </w:rPr>
        <w:t>Ch. terrain</w:t>
      </w:r>
      <w:r w:rsidRPr="00A46E8A">
        <w:tab/>
      </w:r>
    </w:p>
    <w:p w14:paraId="471898DA" w14:textId="77777777" w:rsidR="008D302A" w:rsidRDefault="008D302A" w:rsidP="008D302A">
      <w:pPr>
        <w:pStyle w:val="keywords"/>
      </w:pPr>
      <w:r>
        <w:rPr>
          <w:rStyle w:val="Numberhead"/>
        </w:rPr>
        <w:t>Themes</w:t>
      </w:r>
      <w:r>
        <w:tab/>
      </w:r>
    </w:p>
    <w:p w14:paraId="15ACBFC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72F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E8EBE6" w14:textId="77777777" w:rsidR="008D302A" w:rsidRPr="00F839CC" w:rsidRDefault="008D302A" w:rsidP="008D302A">
      <w:pPr>
        <w:pStyle w:val="Heading5"/>
      </w:pPr>
      <w:r w:rsidRPr="00F839CC">
        <w:lastRenderedPageBreak/>
        <w:t>1</w:t>
      </w:r>
      <w:r>
        <w:t>6</w:t>
      </w:r>
      <w:r w:rsidRPr="00F839CC">
        <w:t xml:space="preserve"> </w:t>
      </w:r>
    </w:p>
    <w:p w14:paraId="6AAE8C47" w14:textId="77777777" w:rsidR="008D302A" w:rsidRPr="00166964" w:rsidRDefault="008D302A" w:rsidP="008D302A">
      <w:pPr>
        <w:pStyle w:val="keywords"/>
      </w:pPr>
      <w:r w:rsidRPr="00D25469">
        <w:rPr>
          <w:rStyle w:val="Numberhead"/>
        </w:rPr>
        <w:t>Peg</w:t>
      </w:r>
      <w:r>
        <w:tab/>
      </w:r>
    </w:p>
    <w:p w14:paraId="454862B3" w14:textId="77777777" w:rsidR="008D302A" w:rsidRDefault="008D302A" w:rsidP="008D302A">
      <w:pPr>
        <w:pStyle w:val="keywords"/>
      </w:pPr>
      <w:r>
        <w:rPr>
          <w:rStyle w:val="Numberhead"/>
        </w:rPr>
        <w:t>Ch. terrain</w:t>
      </w:r>
      <w:r w:rsidRPr="00A46E8A">
        <w:tab/>
      </w:r>
    </w:p>
    <w:p w14:paraId="04FF3DE1" w14:textId="77777777" w:rsidR="008D302A" w:rsidRDefault="008D302A" w:rsidP="008D302A">
      <w:pPr>
        <w:pStyle w:val="keywords"/>
      </w:pPr>
      <w:r>
        <w:rPr>
          <w:rStyle w:val="Numberhead"/>
        </w:rPr>
        <w:t>Themes</w:t>
      </w:r>
      <w:r>
        <w:tab/>
      </w:r>
    </w:p>
    <w:p w14:paraId="4EF593D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E35744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3BB759B" w14:textId="77777777" w:rsidR="008D302A" w:rsidRPr="00F839CC" w:rsidRDefault="008D302A" w:rsidP="008D302A">
      <w:pPr>
        <w:pStyle w:val="Heading5"/>
      </w:pPr>
      <w:r w:rsidRPr="00F839CC">
        <w:t>1</w:t>
      </w:r>
      <w:r>
        <w:t>7</w:t>
      </w:r>
      <w:r w:rsidRPr="00F839CC">
        <w:t xml:space="preserve"> </w:t>
      </w:r>
    </w:p>
    <w:p w14:paraId="699B87A9" w14:textId="77777777" w:rsidR="008D302A" w:rsidRPr="00166964" w:rsidRDefault="008D302A" w:rsidP="008D302A">
      <w:pPr>
        <w:pStyle w:val="keywords"/>
      </w:pPr>
      <w:r w:rsidRPr="00D25469">
        <w:rPr>
          <w:rStyle w:val="Numberhead"/>
        </w:rPr>
        <w:t>Peg</w:t>
      </w:r>
      <w:r>
        <w:tab/>
      </w:r>
    </w:p>
    <w:p w14:paraId="0EB03BC2" w14:textId="77777777" w:rsidR="008D302A" w:rsidRDefault="008D302A" w:rsidP="008D302A">
      <w:pPr>
        <w:pStyle w:val="keywords"/>
      </w:pPr>
      <w:r>
        <w:rPr>
          <w:rStyle w:val="Numberhead"/>
        </w:rPr>
        <w:t>Ch. terrain</w:t>
      </w:r>
      <w:r w:rsidRPr="00A46E8A">
        <w:tab/>
      </w:r>
    </w:p>
    <w:p w14:paraId="19F14165" w14:textId="77777777" w:rsidR="008D302A" w:rsidRDefault="008D302A" w:rsidP="008D302A">
      <w:pPr>
        <w:pStyle w:val="keywords"/>
      </w:pPr>
      <w:r>
        <w:rPr>
          <w:rStyle w:val="Numberhead"/>
        </w:rPr>
        <w:t>Themes</w:t>
      </w:r>
      <w:r>
        <w:tab/>
      </w:r>
    </w:p>
    <w:p w14:paraId="576670D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003EE4E"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1D9E607" w14:textId="77777777" w:rsidR="008D302A" w:rsidRPr="00F839CC" w:rsidRDefault="008D302A" w:rsidP="008D302A">
      <w:pPr>
        <w:pStyle w:val="Heading5"/>
      </w:pPr>
      <w:r w:rsidRPr="00F839CC">
        <w:t>1</w:t>
      </w:r>
      <w:r>
        <w:t>8</w:t>
      </w:r>
      <w:r w:rsidRPr="00F839CC">
        <w:t xml:space="preserve"> </w:t>
      </w:r>
    </w:p>
    <w:p w14:paraId="1F5A5D28" w14:textId="77777777" w:rsidR="008D302A" w:rsidRPr="00166964" w:rsidRDefault="008D302A" w:rsidP="008D302A">
      <w:pPr>
        <w:pStyle w:val="keywords"/>
      </w:pPr>
      <w:r w:rsidRPr="00D25469">
        <w:rPr>
          <w:rStyle w:val="Numberhead"/>
        </w:rPr>
        <w:t>Peg</w:t>
      </w:r>
      <w:r>
        <w:tab/>
      </w:r>
    </w:p>
    <w:p w14:paraId="68B48D5D" w14:textId="77777777" w:rsidR="008D302A" w:rsidRDefault="008D302A" w:rsidP="008D302A">
      <w:pPr>
        <w:pStyle w:val="keywords"/>
      </w:pPr>
      <w:r>
        <w:rPr>
          <w:rStyle w:val="Numberhead"/>
        </w:rPr>
        <w:t>Ch. terrain</w:t>
      </w:r>
      <w:r w:rsidRPr="00A46E8A">
        <w:tab/>
      </w:r>
    </w:p>
    <w:p w14:paraId="71A024B7" w14:textId="77777777" w:rsidR="008D302A" w:rsidRDefault="008D302A" w:rsidP="008D302A">
      <w:pPr>
        <w:pStyle w:val="keywords"/>
      </w:pPr>
      <w:r>
        <w:rPr>
          <w:rStyle w:val="Numberhead"/>
        </w:rPr>
        <w:t>Themes</w:t>
      </w:r>
      <w:r>
        <w:tab/>
      </w:r>
    </w:p>
    <w:p w14:paraId="27AD6AF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2ECF0D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6DFB4DB" w14:textId="77777777" w:rsidR="008D302A" w:rsidRPr="00F839CC" w:rsidRDefault="008D302A" w:rsidP="008D302A">
      <w:pPr>
        <w:pStyle w:val="Heading5"/>
      </w:pPr>
      <w:r w:rsidRPr="00F839CC">
        <w:t>1</w:t>
      </w:r>
      <w:r>
        <w:t>9</w:t>
      </w:r>
      <w:r w:rsidRPr="00F839CC">
        <w:t xml:space="preserve"> </w:t>
      </w:r>
    </w:p>
    <w:p w14:paraId="1F2A061C" w14:textId="73053EA1" w:rsidR="008D302A" w:rsidRPr="00166964" w:rsidRDefault="008D302A" w:rsidP="008D302A">
      <w:pPr>
        <w:pStyle w:val="keywords"/>
      </w:pPr>
      <w:r w:rsidRPr="00D25469">
        <w:rPr>
          <w:rStyle w:val="Numberhead"/>
        </w:rPr>
        <w:t>Peg</w:t>
      </w:r>
      <w:r>
        <w:tab/>
      </w:r>
      <w:r w:rsidR="00912666" w:rsidRPr="000C4C07">
        <w:t>top</w:t>
      </w:r>
    </w:p>
    <w:p w14:paraId="2A391DC4" w14:textId="5238A315" w:rsidR="008D302A" w:rsidRDefault="008D302A" w:rsidP="008D302A">
      <w:pPr>
        <w:pStyle w:val="keywords"/>
      </w:pPr>
      <w:r>
        <w:rPr>
          <w:rStyle w:val="Numberhead"/>
        </w:rPr>
        <w:t>Ch. terrain</w:t>
      </w:r>
      <w:r w:rsidRPr="00A46E8A">
        <w:tab/>
      </w:r>
      <w:proofErr w:type="gramStart"/>
      <w:r w:rsidR="00912666">
        <w:t>The</w:t>
      </w:r>
      <w:proofErr w:type="gramEnd"/>
      <w:r w:rsidR="00912666">
        <w:t xml:space="preserve"> pinnacle of the temple.</w:t>
      </w:r>
    </w:p>
    <w:p w14:paraId="6C37A784" w14:textId="77777777" w:rsidR="008D302A" w:rsidRDefault="008D302A" w:rsidP="008D302A">
      <w:pPr>
        <w:pStyle w:val="keywords"/>
      </w:pPr>
      <w:r>
        <w:rPr>
          <w:rStyle w:val="Numberhead"/>
        </w:rPr>
        <w:t>Themes</w:t>
      </w:r>
      <w:r>
        <w:tab/>
      </w:r>
    </w:p>
    <w:p w14:paraId="2E225F7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7B49936" w14:textId="52781541" w:rsidR="008D302A" w:rsidRPr="00864A36" w:rsidRDefault="008D302A" w:rsidP="008D302A">
      <w:pPr>
        <w:pStyle w:val="keywords"/>
      </w:pPr>
      <w:r w:rsidRPr="00F10443">
        <w:rPr>
          <w:rStyle w:val="Numberhead"/>
        </w:rPr>
        <w:t>Verses</w:t>
      </w:r>
      <w:r w:rsidRPr="00F10443">
        <w:rPr>
          <w:rStyle w:val="Numberhead"/>
        </w:rPr>
        <w:tab/>
      </w:r>
      <w:r w:rsidR="00864A36">
        <w:rPr>
          <w:rStyle w:val="Numberhead"/>
        </w:rPr>
        <w:t>11</w:t>
      </w:r>
      <w:r w:rsidR="00864A36">
        <w:t xml:space="preserve"> </w:t>
      </w:r>
      <w:r w:rsidR="00864A36" w:rsidRPr="00864A36">
        <w:t>Do not steal. Do not lie. Do not deceive one another.</w:t>
      </w:r>
    </w:p>
    <w:p w14:paraId="6666B609" w14:textId="77777777" w:rsidR="008D302A" w:rsidRPr="00F839CC" w:rsidRDefault="008D302A" w:rsidP="008D302A">
      <w:pPr>
        <w:pStyle w:val="Heading5"/>
      </w:pPr>
      <w:r>
        <w:t>20</w:t>
      </w:r>
      <w:r w:rsidRPr="00F839CC">
        <w:t xml:space="preserve"> </w:t>
      </w:r>
    </w:p>
    <w:p w14:paraId="0D625635" w14:textId="77777777" w:rsidR="008D302A" w:rsidRPr="00166964" w:rsidRDefault="008D302A" w:rsidP="008D302A">
      <w:pPr>
        <w:pStyle w:val="keywords"/>
      </w:pPr>
      <w:r w:rsidRPr="00D25469">
        <w:rPr>
          <w:rStyle w:val="Numberhead"/>
        </w:rPr>
        <w:t>Peg</w:t>
      </w:r>
      <w:r>
        <w:tab/>
      </w:r>
    </w:p>
    <w:p w14:paraId="1091E80E" w14:textId="77777777" w:rsidR="008D302A" w:rsidRDefault="008D302A" w:rsidP="008D302A">
      <w:pPr>
        <w:pStyle w:val="keywords"/>
      </w:pPr>
      <w:r>
        <w:rPr>
          <w:rStyle w:val="Numberhead"/>
        </w:rPr>
        <w:t>Ch. terrain</w:t>
      </w:r>
      <w:r w:rsidRPr="00A46E8A">
        <w:tab/>
      </w:r>
    </w:p>
    <w:p w14:paraId="4880086C" w14:textId="77777777" w:rsidR="008D302A" w:rsidRDefault="008D302A" w:rsidP="008D302A">
      <w:pPr>
        <w:pStyle w:val="keywords"/>
      </w:pPr>
      <w:r>
        <w:rPr>
          <w:rStyle w:val="Numberhead"/>
        </w:rPr>
        <w:t>Themes</w:t>
      </w:r>
      <w:r>
        <w:tab/>
      </w:r>
    </w:p>
    <w:p w14:paraId="72CFFEE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073FFA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D2361A3" w14:textId="77777777" w:rsidR="008D302A" w:rsidRPr="00F839CC" w:rsidRDefault="008D302A" w:rsidP="008D302A">
      <w:pPr>
        <w:pStyle w:val="Heading5"/>
      </w:pPr>
      <w:r>
        <w:t>21</w:t>
      </w:r>
      <w:r w:rsidRPr="00F839CC">
        <w:t xml:space="preserve"> </w:t>
      </w:r>
    </w:p>
    <w:p w14:paraId="01659E5C" w14:textId="77777777" w:rsidR="008D302A" w:rsidRPr="00166964" w:rsidRDefault="008D302A" w:rsidP="008D302A">
      <w:pPr>
        <w:pStyle w:val="keywords"/>
      </w:pPr>
      <w:r w:rsidRPr="00D25469">
        <w:rPr>
          <w:rStyle w:val="Numberhead"/>
        </w:rPr>
        <w:t>Peg</w:t>
      </w:r>
      <w:r>
        <w:tab/>
      </w:r>
    </w:p>
    <w:p w14:paraId="3278D184" w14:textId="77777777" w:rsidR="008D302A" w:rsidRDefault="008D302A" w:rsidP="008D302A">
      <w:pPr>
        <w:pStyle w:val="keywords"/>
      </w:pPr>
      <w:r>
        <w:rPr>
          <w:rStyle w:val="Numberhead"/>
        </w:rPr>
        <w:t>Ch. terrain</w:t>
      </w:r>
      <w:r w:rsidRPr="00A46E8A">
        <w:tab/>
      </w:r>
    </w:p>
    <w:p w14:paraId="600A813B" w14:textId="77777777" w:rsidR="008D302A" w:rsidRDefault="008D302A" w:rsidP="008D302A">
      <w:pPr>
        <w:pStyle w:val="keywords"/>
      </w:pPr>
      <w:r>
        <w:rPr>
          <w:rStyle w:val="Numberhead"/>
        </w:rPr>
        <w:t>Themes</w:t>
      </w:r>
      <w:r>
        <w:tab/>
      </w:r>
    </w:p>
    <w:p w14:paraId="0E0C965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3EFE73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586D703" w14:textId="77777777" w:rsidR="008D302A" w:rsidRPr="00F839CC" w:rsidRDefault="008D302A" w:rsidP="008D302A">
      <w:pPr>
        <w:pStyle w:val="Heading5"/>
      </w:pPr>
      <w:r>
        <w:lastRenderedPageBreak/>
        <w:t>22</w:t>
      </w:r>
      <w:r w:rsidRPr="00F839CC">
        <w:t xml:space="preserve"> </w:t>
      </w:r>
    </w:p>
    <w:p w14:paraId="50F395B6" w14:textId="77777777" w:rsidR="008D302A" w:rsidRPr="00166964" w:rsidRDefault="008D302A" w:rsidP="008D302A">
      <w:pPr>
        <w:pStyle w:val="keywords"/>
      </w:pPr>
      <w:r w:rsidRPr="00D25469">
        <w:rPr>
          <w:rStyle w:val="Numberhead"/>
        </w:rPr>
        <w:t>Peg</w:t>
      </w:r>
      <w:r>
        <w:tab/>
      </w:r>
    </w:p>
    <w:p w14:paraId="2BC33844" w14:textId="77777777" w:rsidR="008D302A" w:rsidRDefault="008D302A" w:rsidP="008D302A">
      <w:pPr>
        <w:pStyle w:val="keywords"/>
      </w:pPr>
      <w:r>
        <w:rPr>
          <w:rStyle w:val="Numberhead"/>
        </w:rPr>
        <w:t>Ch. terrain</w:t>
      </w:r>
      <w:r w:rsidRPr="00A46E8A">
        <w:tab/>
      </w:r>
    </w:p>
    <w:p w14:paraId="7B5257AD" w14:textId="77777777" w:rsidR="008D302A" w:rsidRDefault="008D302A" w:rsidP="008D302A">
      <w:pPr>
        <w:pStyle w:val="keywords"/>
      </w:pPr>
      <w:r>
        <w:rPr>
          <w:rStyle w:val="Numberhead"/>
        </w:rPr>
        <w:t>Themes</w:t>
      </w:r>
      <w:r>
        <w:tab/>
      </w:r>
    </w:p>
    <w:p w14:paraId="20FA72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31790F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A2032C8" w14:textId="77777777" w:rsidR="008D302A" w:rsidRPr="00F839CC" w:rsidRDefault="008D302A" w:rsidP="008D302A">
      <w:pPr>
        <w:pStyle w:val="Heading5"/>
      </w:pPr>
      <w:r>
        <w:t>23</w:t>
      </w:r>
      <w:r w:rsidRPr="00F839CC">
        <w:t xml:space="preserve"> </w:t>
      </w:r>
    </w:p>
    <w:p w14:paraId="40491C91" w14:textId="77777777" w:rsidR="008D302A" w:rsidRPr="00166964" w:rsidRDefault="008D302A" w:rsidP="008D302A">
      <w:pPr>
        <w:pStyle w:val="keywords"/>
      </w:pPr>
      <w:r w:rsidRPr="00D25469">
        <w:rPr>
          <w:rStyle w:val="Numberhead"/>
        </w:rPr>
        <w:t>Peg</w:t>
      </w:r>
      <w:r>
        <w:tab/>
      </w:r>
    </w:p>
    <w:p w14:paraId="4FD9AE88" w14:textId="77777777" w:rsidR="008D302A" w:rsidRDefault="008D302A" w:rsidP="008D302A">
      <w:pPr>
        <w:pStyle w:val="keywords"/>
      </w:pPr>
      <w:r>
        <w:rPr>
          <w:rStyle w:val="Numberhead"/>
        </w:rPr>
        <w:t>Ch. terrain</w:t>
      </w:r>
      <w:r w:rsidRPr="00A46E8A">
        <w:tab/>
      </w:r>
    </w:p>
    <w:p w14:paraId="6D0978A9" w14:textId="77777777" w:rsidR="008D302A" w:rsidRDefault="008D302A" w:rsidP="008D302A">
      <w:pPr>
        <w:pStyle w:val="keywords"/>
      </w:pPr>
      <w:r>
        <w:rPr>
          <w:rStyle w:val="Numberhead"/>
        </w:rPr>
        <w:t>Themes</w:t>
      </w:r>
      <w:r>
        <w:tab/>
      </w:r>
    </w:p>
    <w:p w14:paraId="1F66E2C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915ED9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9488DC6" w14:textId="77777777" w:rsidR="008D302A" w:rsidRPr="00F839CC" w:rsidRDefault="008D302A" w:rsidP="008D302A">
      <w:pPr>
        <w:pStyle w:val="Heading5"/>
      </w:pPr>
      <w:r>
        <w:t>24</w:t>
      </w:r>
      <w:r w:rsidRPr="00F839CC">
        <w:t xml:space="preserve"> </w:t>
      </w:r>
    </w:p>
    <w:p w14:paraId="1F73CF8E" w14:textId="77777777" w:rsidR="008D302A" w:rsidRPr="00166964" w:rsidRDefault="008D302A" w:rsidP="008D302A">
      <w:pPr>
        <w:pStyle w:val="keywords"/>
      </w:pPr>
      <w:r w:rsidRPr="00D25469">
        <w:rPr>
          <w:rStyle w:val="Numberhead"/>
        </w:rPr>
        <w:t>Peg</w:t>
      </w:r>
      <w:r>
        <w:tab/>
      </w:r>
    </w:p>
    <w:p w14:paraId="38EE4045" w14:textId="77777777" w:rsidR="008D302A" w:rsidRDefault="008D302A" w:rsidP="008D302A">
      <w:pPr>
        <w:pStyle w:val="keywords"/>
      </w:pPr>
      <w:r>
        <w:rPr>
          <w:rStyle w:val="Numberhead"/>
        </w:rPr>
        <w:t>Ch. terrain</w:t>
      </w:r>
      <w:r w:rsidRPr="00A46E8A">
        <w:tab/>
      </w:r>
    </w:p>
    <w:p w14:paraId="27246E0F" w14:textId="77777777" w:rsidR="008D302A" w:rsidRDefault="008D302A" w:rsidP="008D302A">
      <w:pPr>
        <w:pStyle w:val="keywords"/>
      </w:pPr>
      <w:r>
        <w:rPr>
          <w:rStyle w:val="Numberhead"/>
        </w:rPr>
        <w:t>Themes</w:t>
      </w:r>
      <w:r>
        <w:tab/>
      </w:r>
    </w:p>
    <w:p w14:paraId="3B9F0A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70C32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3FCC86E" w14:textId="77777777" w:rsidR="008D302A" w:rsidRPr="00F839CC" w:rsidRDefault="008D302A" w:rsidP="008D302A">
      <w:pPr>
        <w:pStyle w:val="Heading5"/>
      </w:pPr>
      <w:r>
        <w:t>25</w:t>
      </w:r>
      <w:r w:rsidRPr="00F839CC">
        <w:t xml:space="preserve"> </w:t>
      </w:r>
    </w:p>
    <w:p w14:paraId="13A1DC16" w14:textId="77777777" w:rsidR="008D302A" w:rsidRPr="00166964" w:rsidRDefault="008D302A" w:rsidP="008D302A">
      <w:pPr>
        <w:pStyle w:val="keywords"/>
      </w:pPr>
      <w:r w:rsidRPr="00D25469">
        <w:rPr>
          <w:rStyle w:val="Numberhead"/>
        </w:rPr>
        <w:t>Peg</w:t>
      </w:r>
      <w:r>
        <w:tab/>
      </w:r>
    </w:p>
    <w:p w14:paraId="4384ED57" w14:textId="77777777" w:rsidR="008D302A" w:rsidRDefault="008D302A" w:rsidP="008D302A">
      <w:pPr>
        <w:pStyle w:val="keywords"/>
      </w:pPr>
      <w:r>
        <w:rPr>
          <w:rStyle w:val="Numberhead"/>
        </w:rPr>
        <w:t>Ch. terrain</w:t>
      </w:r>
      <w:r w:rsidRPr="00A46E8A">
        <w:tab/>
      </w:r>
    </w:p>
    <w:p w14:paraId="5D920908" w14:textId="77777777" w:rsidR="008D302A" w:rsidRDefault="008D302A" w:rsidP="008D302A">
      <w:pPr>
        <w:pStyle w:val="keywords"/>
      </w:pPr>
      <w:r>
        <w:rPr>
          <w:rStyle w:val="Numberhead"/>
        </w:rPr>
        <w:t>Themes</w:t>
      </w:r>
      <w:r>
        <w:tab/>
      </w:r>
    </w:p>
    <w:p w14:paraId="46715D5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6176A0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B4ADBE4" w14:textId="77777777" w:rsidR="008D302A" w:rsidRPr="00F839CC" w:rsidRDefault="008D302A" w:rsidP="008D302A">
      <w:pPr>
        <w:pStyle w:val="Heading5"/>
      </w:pPr>
      <w:r>
        <w:t>26</w:t>
      </w:r>
      <w:r w:rsidRPr="00F839CC">
        <w:t xml:space="preserve"> </w:t>
      </w:r>
    </w:p>
    <w:p w14:paraId="11E29BC3" w14:textId="77777777" w:rsidR="008D302A" w:rsidRPr="00166964" w:rsidRDefault="008D302A" w:rsidP="008D302A">
      <w:pPr>
        <w:pStyle w:val="keywords"/>
      </w:pPr>
      <w:r w:rsidRPr="00D25469">
        <w:rPr>
          <w:rStyle w:val="Numberhead"/>
        </w:rPr>
        <w:t>Peg</w:t>
      </w:r>
      <w:r>
        <w:tab/>
      </w:r>
    </w:p>
    <w:p w14:paraId="3D7E4AD4" w14:textId="77777777" w:rsidR="008D302A" w:rsidRDefault="008D302A" w:rsidP="008D302A">
      <w:pPr>
        <w:pStyle w:val="keywords"/>
      </w:pPr>
      <w:r>
        <w:rPr>
          <w:rStyle w:val="Numberhead"/>
        </w:rPr>
        <w:t>Ch. terrain</w:t>
      </w:r>
      <w:r w:rsidRPr="00A46E8A">
        <w:tab/>
      </w:r>
    </w:p>
    <w:p w14:paraId="31096954" w14:textId="77777777" w:rsidR="008D302A" w:rsidRDefault="008D302A" w:rsidP="008D302A">
      <w:pPr>
        <w:pStyle w:val="keywords"/>
      </w:pPr>
      <w:r>
        <w:rPr>
          <w:rStyle w:val="Numberhead"/>
        </w:rPr>
        <w:t>Themes</w:t>
      </w:r>
      <w:r>
        <w:tab/>
      </w:r>
    </w:p>
    <w:p w14:paraId="511A8BD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27386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EE7836" w14:textId="77777777" w:rsidR="008D302A" w:rsidRPr="00F839CC" w:rsidRDefault="008D302A" w:rsidP="008D302A">
      <w:pPr>
        <w:pStyle w:val="Heading5"/>
      </w:pPr>
      <w:r>
        <w:t>27</w:t>
      </w:r>
      <w:r w:rsidRPr="00F839CC">
        <w:t xml:space="preserve"> </w:t>
      </w:r>
    </w:p>
    <w:p w14:paraId="6B8674A0" w14:textId="77777777" w:rsidR="008D302A" w:rsidRPr="00166964" w:rsidRDefault="008D302A" w:rsidP="008D302A">
      <w:pPr>
        <w:pStyle w:val="keywords"/>
      </w:pPr>
      <w:r w:rsidRPr="00D25469">
        <w:rPr>
          <w:rStyle w:val="Numberhead"/>
        </w:rPr>
        <w:t>Peg</w:t>
      </w:r>
      <w:r>
        <w:tab/>
      </w:r>
    </w:p>
    <w:p w14:paraId="20351A22" w14:textId="77777777" w:rsidR="008D302A" w:rsidRDefault="008D302A" w:rsidP="008D302A">
      <w:pPr>
        <w:pStyle w:val="keywords"/>
      </w:pPr>
      <w:r>
        <w:rPr>
          <w:rStyle w:val="Numberhead"/>
        </w:rPr>
        <w:t>Ch. terrain</w:t>
      </w:r>
      <w:r w:rsidRPr="00A46E8A">
        <w:tab/>
      </w:r>
    </w:p>
    <w:p w14:paraId="30385582" w14:textId="77777777" w:rsidR="008D302A" w:rsidRDefault="008D302A" w:rsidP="008D302A">
      <w:pPr>
        <w:pStyle w:val="keywords"/>
      </w:pPr>
      <w:r>
        <w:rPr>
          <w:rStyle w:val="Numberhead"/>
        </w:rPr>
        <w:t>Themes</w:t>
      </w:r>
      <w:r>
        <w:tab/>
      </w:r>
    </w:p>
    <w:p w14:paraId="7C3516D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BB951C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EACCEFF" w14:textId="77777777" w:rsidR="00533BD4" w:rsidRDefault="000C4C07" w:rsidP="00533BD4">
      <w:pPr>
        <w:pStyle w:val="Heading3"/>
      </w:pPr>
      <w:r w:rsidRPr="000C4C07">
        <w:lastRenderedPageBreak/>
        <w:t>Numbers</w:t>
      </w:r>
    </w:p>
    <w:p w14:paraId="79385F88" w14:textId="21FD90F3" w:rsidR="006C46D5" w:rsidRPr="000748DF" w:rsidRDefault="006C46D5" w:rsidP="006C46D5">
      <w:pPr>
        <w:pStyle w:val="keywords"/>
      </w:pPr>
      <w:r w:rsidRPr="00C55749">
        <w:rPr>
          <w:rStyle w:val="Numberhead"/>
        </w:rPr>
        <w:t>Sub. word</w:t>
      </w:r>
      <w:r>
        <w:rPr>
          <w:rStyle w:val="Numberhead"/>
        </w:rPr>
        <w:t>s</w:t>
      </w:r>
      <w:r w:rsidRPr="000748DF">
        <w:tab/>
      </w:r>
      <w:r w:rsidR="00AD12CE" w:rsidRPr="000C4C07">
        <w:t>tent digits</w:t>
      </w:r>
    </w:p>
    <w:p w14:paraId="02B5D5ED" w14:textId="4CADF724" w:rsidR="006C46D5" w:rsidRDefault="006C46D5" w:rsidP="006C46D5">
      <w:pPr>
        <w:pStyle w:val="keywords"/>
      </w:pPr>
      <w:r>
        <w:rPr>
          <w:rStyle w:val="Numberhead"/>
        </w:rPr>
        <w:t>Peg</w:t>
      </w:r>
      <w:r w:rsidRPr="000748DF">
        <w:tab/>
      </w:r>
      <w:r>
        <w:t>4 = row</w:t>
      </w:r>
    </w:p>
    <w:p w14:paraId="14DC9FC5" w14:textId="0F66FE8F" w:rsidR="006C46D5" w:rsidRDefault="003C7CD5" w:rsidP="006C46D5">
      <w:pPr>
        <w:pStyle w:val="keywords"/>
        <w:rPr>
          <w:rStyle w:val="Numberhead"/>
        </w:rPr>
      </w:pPr>
      <w:r>
        <w:rPr>
          <w:rStyle w:val="Numberhead"/>
        </w:rPr>
        <w:t>Book terrain</w:t>
      </w:r>
      <w:r>
        <w:rPr>
          <w:rStyle w:val="Numberhead"/>
        </w:rPr>
        <w:tab/>
      </w:r>
      <w:r w:rsidR="00AD12CE" w:rsidRPr="000C4C07">
        <w:t>tent city</w:t>
      </w:r>
    </w:p>
    <w:p w14:paraId="6EEA04A9" w14:textId="77777777" w:rsidR="006C46D5" w:rsidRDefault="006C46D5" w:rsidP="006C46D5">
      <w:pPr>
        <w:pStyle w:val="keywords"/>
      </w:pPr>
      <w:r w:rsidRPr="000748DF">
        <w:rPr>
          <w:rStyle w:val="Numberhead"/>
        </w:rPr>
        <w:t>Story</w:t>
      </w:r>
      <w:r>
        <w:tab/>
      </w:r>
    </w:p>
    <w:p w14:paraId="22C1ABCD" w14:textId="77777777" w:rsidR="006C46D5" w:rsidRPr="000748DF" w:rsidRDefault="006C46D5" w:rsidP="006C46D5">
      <w:pPr>
        <w:pStyle w:val="keywords"/>
      </w:pPr>
      <w:r>
        <w:rPr>
          <w:rStyle w:val="Numberhead"/>
        </w:rPr>
        <w:t>Notes</w:t>
      </w:r>
      <w:r w:rsidRPr="006A1716">
        <w:tab/>
      </w:r>
    </w:p>
    <w:p w14:paraId="78813DD4" w14:textId="77777777" w:rsidR="008D302A" w:rsidRPr="00F839CC" w:rsidRDefault="008D302A" w:rsidP="008D302A">
      <w:pPr>
        <w:pStyle w:val="Heading5"/>
      </w:pPr>
      <w:r w:rsidRPr="00F839CC">
        <w:t xml:space="preserve">1 </w:t>
      </w:r>
    </w:p>
    <w:p w14:paraId="112DF45E" w14:textId="77777777" w:rsidR="008D302A" w:rsidRPr="00166964" w:rsidRDefault="008D302A" w:rsidP="008D302A">
      <w:pPr>
        <w:pStyle w:val="keywords"/>
      </w:pPr>
      <w:r w:rsidRPr="00D25469">
        <w:rPr>
          <w:rStyle w:val="Numberhead"/>
        </w:rPr>
        <w:t>Peg</w:t>
      </w:r>
      <w:r>
        <w:tab/>
        <w:t>Book peg</w:t>
      </w:r>
    </w:p>
    <w:p w14:paraId="2B04617D" w14:textId="77777777" w:rsidR="008D302A" w:rsidRDefault="008D302A" w:rsidP="008D302A">
      <w:pPr>
        <w:pStyle w:val="keywords"/>
      </w:pPr>
      <w:r>
        <w:rPr>
          <w:rStyle w:val="Numberhead"/>
        </w:rPr>
        <w:t>Ch. terrain</w:t>
      </w:r>
      <w:r w:rsidRPr="00A46E8A">
        <w:tab/>
      </w:r>
    </w:p>
    <w:p w14:paraId="621CB9BF" w14:textId="77777777" w:rsidR="008D302A" w:rsidRDefault="008D302A" w:rsidP="008D302A">
      <w:pPr>
        <w:pStyle w:val="keywords"/>
      </w:pPr>
      <w:r>
        <w:rPr>
          <w:rStyle w:val="Numberhead"/>
        </w:rPr>
        <w:t>Themes</w:t>
      </w:r>
      <w:r>
        <w:tab/>
      </w:r>
    </w:p>
    <w:p w14:paraId="030EBD3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77D9EE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944E48C" w14:textId="77777777" w:rsidR="008D302A" w:rsidRPr="00F839CC" w:rsidRDefault="008D302A" w:rsidP="008D302A">
      <w:pPr>
        <w:pStyle w:val="Heading5"/>
      </w:pPr>
      <w:r>
        <w:t>2</w:t>
      </w:r>
      <w:r w:rsidRPr="00F839CC">
        <w:t xml:space="preserve"> </w:t>
      </w:r>
    </w:p>
    <w:p w14:paraId="4300B24A" w14:textId="77777777" w:rsidR="008D302A" w:rsidRPr="00166964" w:rsidRDefault="008D302A" w:rsidP="008D302A">
      <w:pPr>
        <w:pStyle w:val="keywords"/>
      </w:pPr>
      <w:r w:rsidRPr="00D25469">
        <w:rPr>
          <w:rStyle w:val="Numberhead"/>
        </w:rPr>
        <w:t>Peg</w:t>
      </w:r>
      <w:r>
        <w:tab/>
      </w:r>
    </w:p>
    <w:p w14:paraId="0CC49C26" w14:textId="77777777" w:rsidR="008D302A" w:rsidRDefault="008D302A" w:rsidP="008D302A">
      <w:pPr>
        <w:pStyle w:val="keywords"/>
      </w:pPr>
      <w:r>
        <w:rPr>
          <w:rStyle w:val="Numberhead"/>
        </w:rPr>
        <w:t>Ch. terrain</w:t>
      </w:r>
      <w:r w:rsidRPr="00A46E8A">
        <w:tab/>
      </w:r>
    </w:p>
    <w:p w14:paraId="6DA71A6B" w14:textId="77777777" w:rsidR="008D302A" w:rsidRDefault="008D302A" w:rsidP="008D302A">
      <w:pPr>
        <w:pStyle w:val="keywords"/>
      </w:pPr>
      <w:r>
        <w:rPr>
          <w:rStyle w:val="Numberhead"/>
        </w:rPr>
        <w:t>Themes</w:t>
      </w:r>
      <w:r>
        <w:tab/>
      </w:r>
    </w:p>
    <w:p w14:paraId="3EAD790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009BD11"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30A70ABF" w14:textId="77777777" w:rsidR="008D302A" w:rsidRPr="008D302A" w:rsidRDefault="008D302A" w:rsidP="008D302A">
      <w:pPr>
        <w:pStyle w:val="Heading5"/>
      </w:pPr>
      <w:r w:rsidRPr="008D302A">
        <w:t xml:space="preserve">3 </w:t>
      </w:r>
    </w:p>
    <w:p w14:paraId="13540580" w14:textId="77777777" w:rsidR="008D302A" w:rsidRPr="008D302A" w:rsidRDefault="008D302A" w:rsidP="008D302A">
      <w:pPr>
        <w:pStyle w:val="keywords"/>
      </w:pPr>
      <w:r w:rsidRPr="008D302A">
        <w:rPr>
          <w:rStyle w:val="Numberhead"/>
        </w:rPr>
        <w:t>Peg</w:t>
      </w:r>
      <w:r w:rsidRPr="008D302A">
        <w:tab/>
      </w:r>
    </w:p>
    <w:p w14:paraId="1963B740" w14:textId="77777777" w:rsidR="008D302A" w:rsidRPr="008D302A" w:rsidRDefault="008D302A" w:rsidP="008D302A">
      <w:pPr>
        <w:pStyle w:val="keywords"/>
      </w:pPr>
      <w:r w:rsidRPr="008D302A">
        <w:rPr>
          <w:rStyle w:val="Numberhead"/>
        </w:rPr>
        <w:t>Ch. terrain</w:t>
      </w:r>
      <w:r w:rsidRPr="008D302A">
        <w:tab/>
      </w:r>
    </w:p>
    <w:p w14:paraId="2179CB1F" w14:textId="77777777" w:rsidR="008D302A" w:rsidRDefault="008D302A" w:rsidP="008D302A">
      <w:pPr>
        <w:pStyle w:val="keywords"/>
      </w:pPr>
      <w:r>
        <w:rPr>
          <w:rStyle w:val="Numberhead"/>
        </w:rPr>
        <w:t>Themes</w:t>
      </w:r>
      <w:r>
        <w:tab/>
      </w:r>
    </w:p>
    <w:p w14:paraId="587238E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0FEE60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DCBF6D5" w14:textId="77777777" w:rsidR="008D302A" w:rsidRPr="00F839CC" w:rsidRDefault="008D302A" w:rsidP="008D302A">
      <w:pPr>
        <w:pStyle w:val="Heading5"/>
      </w:pPr>
      <w:r>
        <w:t>4</w:t>
      </w:r>
      <w:r w:rsidRPr="00F839CC">
        <w:t xml:space="preserve"> </w:t>
      </w:r>
    </w:p>
    <w:p w14:paraId="54C9241E" w14:textId="77777777" w:rsidR="008D302A" w:rsidRPr="00166964" w:rsidRDefault="008D302A" w:rsidP="008D302A">
      <w:pPr>
        <w:pStyle w:val="keywords"/>
      </w:pPr>
      <w:r w:rsidRPr="00D25469">
        <w:rPr>
          <w:rStyle w:val="Numberhead"/>
        </w:rPr>
        <w:t>Peg</w:t>
      </w:r>
      <w:r>
        <w:tab/>
      </w:r>
    </w:p>
    <w:p w14:paraId="437B6B77" w14:textId="77777777" w:rsidR="008D302A" w:rsidRDefault="008D302A" w:rsidP="008D302A">
      <w:pPr>
        <w:pStyle w:val="keywords"/>
      </w:pPr>
      <w:r>
        <w:rPr>
          <w:rStyle w:val="Numberhead"/>
        </w:rPr>
        <w:t>Ch. terrain</w:t>
      </w:r>
      <w:r w:rsidRPr="00A46E8A">
        <w:tab/>
      </w:r>
    </w:p>
    <w:p w14:paraId="70D68287" w14:textId="77777777" w:rsidR="008D302A" w:rsidRDefault="008D302A" w:rsidP="008D302A">
      <w:pPr>
        <w:pStyle w:val="keywords"/>
      </w:pPr>
      <w:r>
        <w:rPr>
          <w:rStyle w:val="Numberhead"/>
        </w:rPr>
        <w:t>Themes</w:t>
      </w:r>
      <w:r>
        <w:tab/>
      </w:r>
    </w:p>
    <w:p w14:paraId="705A6E2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83FAFD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E49D2CE" w14:textId="77777777" w:rsidR="008D302A" w:rsidRPr="00F839CC" w:rsidRDefault="008D302A" w:rsidP="008D302A">
      <w:pPr>
        <w:pStyle w:val="Heading5"/>
      </w:pPr>
      <w:r>
        <w:t>5</w:t>
      </w:r>
      <w:r w:rsidRPr="00F839CC">
        <w:t xml:space="preserve"> </w:t>
      </w:r>
    </w:p>
    <w:p w14:paraId="1128DA71" w14:textId="77777777" w:rsidR="008D302A" w:rsidRPr="00166964" w:rsidRDefault="008D302A" w:rsidP="008D302A">
      <w:pPr>
        <w:pStyle w:val="keywords"/>
      </w:pPr>
      <w:r w:rsidRPr="00D25469">
        <w:rPr>
          <w:rStyle w:val="Numberhead"/>
        </w:rPr>
        <w:t>Peg</w:t>
      </w:r>
      <w:r>
        <w:tab/>
      </w:r>
    </w:p>
    <w:p w14:paraId="6750DDF7" w14:textId="77777777" w:rsidR="008D302A" w:rsidRDefault="008D302A" w:rsidP="008D302A">
      <w:pPr>
        <w:pStyle w:val="keywords"/>
      </w:pPr>
      <w:r>
        <w:rPr>
          <w:rStyle w:val="Numberhead"/>
        </w:rPr>
        <w:t>Ch. terrain</w:t>
      </w:r>
      <w:r w:rsidRPr="00A46E8A">
        <w:tab/>
      </w:r>
    </w:p>
    <w:p w14:paraId="2460406C" w14:textId="77777777" w:rsidR="008D302A" w:rsidRDefault="008D302A" w:rsidP="008D302A">
      <w:pPr>
        <w:pStyle w:val="keywords"/>
      </w:pPr>
      <w:r>
        <w:rPr>
          <w:rStyle w:val="Numberhead"/>
        </w:rPr>
        <w:t>Themes</w:t>
      </w:r>
      <w:r>
        <w:tab/>
      </w:r>
    </w:p>
    <w:p w14:paraId="1B94341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9F53C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E5E2268" w14:textId="77777777" w:rsidR="008D302A" w:rsidRPr="00F839CC" w:rsidRDefault="008D302A" w:rsidP="008D302A">
      <w:pPr>
        <w:pStyle w:val="Heading5"/>
      </w:pPr>
      <w:r>
        <w:lastRenderedPageBreak/>
        <w:t>6</w:t>
      </w:r>
      <w:r w:rsidRPr="00F839CC">
        <w:t xml:space="preserve"> </w:t>
      </w:r>
    </w:p>
    <w:p w14:paraId="3C5AC832" w14:textId="77777777" w:rsidR="008D302A" w:rsidRPr="00166964" w:rsidRDefault="008D302A" w:rsidP="008D302A">
      <w:pPr>
        <w:pStyle w:val="keywords"/>
      </w:pPr>
      <w:r w:rsidRPr="00D25469">
        <w:rPr>
          <w:rStyle w:val="Numberhead"/>
        </w:rPr>
        <w:t>Peg</w:t>
      </w:r>
      <w:r>
        <w:tab/>
      </w:r>
    </w:p>
    <w:p w14:paraId="01BF0CE5" w14:textId="77777777" w:rsidR="008D302A" w:rsidRDefault="008D302A" w:rsidP="008D302A">
      <w:pPr>
        <w:pStyle w:val="keywords"/>
      </w:pPr>
      <w:r>
        <w:rPr>
          <w:rStyle w:val="Numberhead"/>
        </w:rPr>
        <w:t>Ch. terrain</w:t>
      </w:r>
      <w:r w:rsidRPr="00A46E8A">
        <w:tab/>
      </w:r>
    </w:p>
    <w:p w14:paraId="195E61CB" w14:textId="0F6CE97F" w:rsidR="008D302A" w:rsidRDefault="008D302A" w:rsidP="008D302A">
      <w:pPr>
        <w:pStyle w:val="keywords"/>
      </w:pPr>
      <w:r>
        <w:rPr>
          <w:rStyle w:val="Numberhead"/>
        </w:rPr>
        <w:t>Themes</w:t>
      </w:r>
      <w:r>
        <w:tab/>
      </w:r>
      <w:r w:rsidR="00DF43DB" w:rsidRPr="00DF43DB">
        <w:t>The Nazirite</w:t>
      </w:r>
      <w:r w:rsidR="00DF43DB">
        <w:t xml:space="preserve">, </w:t>
      </w:r>
      <w:r w:rsidR="00DF43DB" w:rsidRPr="00DF43DB">
        <w:t>the priestly blessing</w:t>
      </w:r>
      <w:r w:rsidR="00DF43DB">
        <w:t>.</w:t>
      </w:r>
    </w:p>
    <w:p w14:paraId="54DA6FD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B01FD7F" w14:textId="6104873E" w:rsidR="008D302A" w:rsidRPr="009C5CB1" w:rsidRDefault="008D302A" w:rsidP="009C5CB1">
      <w:pPr>
        <w:pStyle w:val="keywords"/>
      </w:pPr>
      <w:r w:rsidRPr="00F10443">
        <w:rPr>
          <w:rStyle w:val="Numberhead"/>
        </w:rPr>
        <w:t>Verses</w:t>
      </w:r>
      <w:r w:rsidR="009C5CB1">
        <w:tab/>
      </w:r>
      <w:r w:rsidR="008D0641" w:rsidRPr="008D0641">
        <w:rPr>
          <w:rStyle w:val="dataterm2"/>
        </w:rPr>
        <w:t>24-26</w:t>
      </w:r>
      <w:r w:rsidR="008D0641">
        <w:t xml:space="preserve"> </w:t>
      </w:r>
      <w:r w:rsidR="009C5CB1">
        <w:t xml:space="preserve">“‘“The Lord bless you and keep you; </w:t>
      </w:r>
      <w:r w:rsidR="008165BC" w:rsidRPr="005F2BEE">
        <w:t>●</w:t>
      </w:r>
      <w:r w:rsidR="009C5CB1">
        <w:t xml:space="preserve"> the Lord make his face shine on you and be gracious to you; </w:t>
      </w:r>
      <w:r w:rsidR="008165BC" w:rsidRPr="005F2BEE">
        <w:t>●</w:t>
      </w:r>
      <w:r w:rsidR="009C5CB1">
        <w:t xml:space="preserve"> the Lord turn his face toward you and give you peace.”’</w:t>
      </w:r>
    </w:p>
    <w:p w14:paraId="7666E247" w14:textId="77777777" w:rsidR="008D302A" w:rsidRPr="00F839CC" w:rsidRDefault="008D302A" w:rsidP="008D302A">
      <w:pPr>
        <w:pStyle w:val="Heading5"/>
      </w:pPr>
      <w:r>
        <w:t>7</w:t>
      </w:r>
      <w:r w:rsidRPr="00F839CC">
        <w:t xml:space="preserve"> </w:t>
      </w:r>
    </w:p>
    <w:p w14:paraId="6403A245" w14:textId="4F6DE6E5" w:rsidR="008D302A" w:rsidRPr="00166964" w:rsidRDefault="008D302A" w:rsidP="008D302A">
      <w:pPr>
        <w:pStyle w:val="keywords"/>
      </w:pPr>
      <w:r w:rsidRPr="00D25469">
        <w:rPr>
          <w:rStyle w:val="Numberhead"/>
        </w:rPr>
        <w:t>Peg</w:t>
      </w:r>
      <w:r>
        <w:tab/>
      </w:r>
      <w:r w:rsidR="00AD12CE" w:rsidRPr="000C4C07">
        <w:t>yak</w:t>
      </w:r>
    </w:p>
    <w:p w14:paraId="7A75213B" w14:textId="77777777" w:rsidR="008D302A" w:rsidRDefault="008D302A" w:rsidP="008D302A">
      <w:pPr>
        <w:pStyle w:val="keywords"/>
      </w:pPr>
      <w:r>
        <w:rPr>
          <w:rStyle w:val="Numberhead"/>
        </w:rPr>
        <w:t>Ch. terrain</w:t>
      </w:r>
      <w:r w:rsidRPr="00A46E8A">
        <w:tab/>
      </w:r>
    </w:p>
    <w:p w14:paraId="7A88D169" w14:textId="77777777" w:rsidR="008D302A" w:rsidRDefault="008D302A" w:rsidP="008D302A">
      <w:pPr>
        <w:pStyle w:val="keywords"/>
      </w:pPr>
      <w:r>
        <w:rPr>
          <w:rStyle w:val="Numberhead"/>
        </w:rPr>
        <w:t>Themes</w:t>
      </w:r>
      <w:r>
        <w:tab/>
      </w:r>
    </w:p>
    <w:p w14:paraId="6DD6A87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090EA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9832202" w14:textId="77777777" w:rsidR="008D302A" w:rsidRPr="00F839CC" w:rsidRDefault="008D302A" w:rsidP="008D302A">
      <w:pPr>
        <w:pStyle w:val="Heading5"/>
      </w:pPr>
      <w:r>
        <w:t>8</w:t>
      </w:r>
      <w:r w:rsidRPr="00F839CC">
        <w:t xml:space="preserve"> </w:t>
      </w:r>
    </w:p>
    <w:p w14:paraId="36BC99AB" w14:textId="77777777" w:rsidR="008D302A" w:rsidRPr="00166964" w:rsidRDefault="008D302A" w:rsidP="008D302A">
      <w:pPr>
        <w:pStyle w:val="keywords"/>
      </w:pPr>
      <w:r w:rsidRPr="00D25469">
        <w:rPr>
          <w:rStyle w:val="Numberhead"/>
        </w:rPr>
        <w:t>Peg</w:t>
      </w:r>
      <w:r>
        <w:tab/>
      </w:r>
    </w:p>
    <w:p w14:paraId="7C60012C" w14:textId="77777777" w:rsidR="008D302A" w:rsidRDefault="008D302A" w:rsidP="008D302A">
      <w:pPr>
        <w:pStyle w:val="keywords"/>
      </w:pPr>
      <w:r>
        <w:rPr>
          <w:rStyle w:val="Numberhead"/>
        </w:rPr>
        <w:t>Ch. terrain</w:t>
      </w:r>
      <w:r w:rsidRPr="00A46E8A">
        <w:tab/>
      </w:r>
    </w:p>
    <w:p w14:paraId="0A19DCD7" w14:textId="77777777" w:rsidR="008D302A" w:rsidRDefault="008D302A" w:rsidP="008D302A">
      <w:pPr>
        <w:pStyle w:val="keywords"/>
      </w:pPr>
      <w:r>
        <w:rPr>
          <w:rStyle w:val="Numberhead"/>
        </w:rPr>
        <w:t>Themes</w:t>
      </w:r>
      <w:r>
        <w:tab/>
      </w:r>
    </w:p>
    <w:p w14:paraId="1D39CE4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DABD0D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377876B" w14:textId="77777777" w:rsidR="008D302A" w:rsidRPr="00F839CC" w:rsidRDefault="008D302A" w:rsidP="008D302A">
      <w:pPr>
        <w:pStyle w:val="Heading5"/>
      </w:pPr>
      <w:r>
        <w:t>9</w:t>
      </w:r>
      <w:r w:rsidRPr="00F839CC">
        <w:t xml:space="preserve"> </w:t>
      </w:r>
    </w:p>
    <w:p w14:paraId="2B93005E" w14:textId="77777777" w:rsidR="008D302A" w:rsidRPr="00166964" w:rsidRDefault="008D302A" w:rsidP="008D302A">
      <w:pPr>
        <w:pStyle w:val="keywords"/>
      </w:pPr>
      <w:r w:rsidRPr="00D25469">
        <w:rPr>
          <w:rStyle w:val="Numberhead"/>
        </w:rPr>
        <w:t>Peg</w:t>
      </w:r>
      <w:r>
        <w:tab/>
      </w:r>
    </w:p>
    <w:p w14:paraId="4181F096" w14:textId="77777777" w:rsidR="008D302A" w:rsidRDefault="008D302A" w:rsidP="008D302A">
      <w:pPr>
        <w:pStyle w:val="keywords"/>
      </w:pPr>
      <w:r>
        <w:rPr>
          <w:rStyle w:val="Numberhead"/>
        </w:rPr>
        <w:t>Ch. terrain</w:t>
      </w:r>
      <w:r w:rsidRPr="00A46E8A">
        <w:tab/>
      </w:r>
    </w:p>
    <w:p w14:paraId="30F78D8C" w14:textId="77777777" w:rsidR="008D302A" w:rsidRDefault="008D302A" w:rsidP="008D302A">
      <w:pPr>
        <w:pStyle w:val="keywords"/>
      </w:pPr>
      <w:r>
        <w:rPr>
          <w:rStyle w:val="Numberhead"/>
        </w:rPr>
        <w:t>Themes</w:t>
      </w:r>
      <w:r>
        <w:tab/>
      </w:r>
    </w:p>
    <w:p w14:paraId="23FE12A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51E15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E1EC233" w14:textId="77777777" w:rsidR="008D302A" w:rsidRPr="00F839CC" w:rsidRDefault="008D302A" w:rsidP="008D302A">
      <w:pPr>
        <w:pStyle w:val="Heading5"/>
      </w:pPr>
      <w:r w:rsidRPr="00F839CC">
        <w:t>1</w:t>
      </w:r>
      <w:r>
        <w:t>0</w:t>
      </w:r>
      <w:r w:rsidRPr="00F839CC">
        <w:t xml:space="preserve"> </w:t>
      </w:r>
    </w:p>
    <w:p w14:paraId="0D0D057B" w14:textId="77777777" w:rsidR="008D302A" w:rsidRPr="00166964" w:rsidRDefault="008D302A" w:rsidP="008D302A">
      <w:pPr>
        <w:pStyle w:val="keywords"/>
      </w:pPr>
      <w:r w:rsidRPr="00D25469">
        <w:rPr>
          <w:rStyle w:val="Numberhead"/>
        </w:rPr>
        <w:t>Peg</w:t>
      </w:r>
      <w:r>
        <w:tab/>
      </w:r>
    </w:p>
    <w:p w14:paraId="47980930" w14:textId="77777777" w:rsidR="008D302A" w:rsidRDefault="008D302A" w:rsidP="008D302A">
      <w:pPr>
        <w:pStyle w:val="keywords"/>
      </w:pPr>
      <w:r>
        <w:rPr>
          <w:rStyle w:val="Numberhead"/>
        </w:rPr>
        <w:t>Ch. terrain</w:t>
      </w:r>
      <w:r w:rsidRPr="00A46E8A">
        <w:tab/>
      </w:r>
    </w:p>
    <w:p w14:paraId="2EA5578C" w14:textId="77777777" w:rsidR="008D302A" w:rsidRDefault="008D302A" w:rsidP="008D302A">
      <w:pPr>
        <w:pStyle w:val="keywords"/>
      </w:pPr>
      <w:r>
        <w:rPr>
          <w:rStyle w:val="Numberhead"/>
        </w:rPr>
        <w:t>Themes</w:t>
      </w:r>
      <w:r>
        <w:tab/>
      </w:r>
    </w:p>
    <w:p w14:paraId="181C58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28C1F0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8EA8A8" w14:textId="77777777" w:rsidR="008D302A" w:rsidRPr="00F839CC" w:rsidRDefault="008D302A" w:rsidP="008D302A">
      <w:pPr>
        <w:pStyle w:val="Heading5"/>
      </w:pPr>
      <w:r w:rsidRPr="00F839CC">
        <w:t>1</w:t>
      </w:r>
      <w:r>
        <w:t>1</w:t>
      </w:r>
      <w:r w:rsidRPr="00F839CC">
        <w:t xml:space="preserve"> </w:t>
      </w:r>
    </w:p>
    <w:p w14:paraId="0FE90475" w14:textId="77777777" w:rsidR="008D302A" w:rsidRPr="00166964" w:rsidRDefault="008D302A" w:rsidP="008D302A">
      <w:pPr>
        <w:pStyle w:val="keywords"/>
      </w:pPr>
      <w:r w:rsidRPr="00D25469">
        <w:rPr>
          <w:rStyle w:val="Numberhead"/>
        </w:rPr>
        <w:t>Peg</w:t>
      </w:r>
      <w:r>
        <w:tab/>
      </w:r>
    </w:p>
    <w:p w14:paraId="795CC4A8" w14:textId="77777777" w:rsidR="008D302A" w:rsidRDefault="008D302A" w:rsidP="008D302A">
      <w:pPr>
        <w:pStyle w:val="keywords"/>
      </w:pPr>
      <w:r>
        <w:rPr>
          <w:rStyle w:val="Numberhead"/>
        </w:rPr>
        <w:t>Ch. terrain</w:t>
      </w:r>
      <w:r w:rsidRPr="00A46E8A">
        <w:tab/>
      </w:r>
    </w:p>
    <w:p w14:paraId="76F15E29" w14:textId="77777777" w:rsidR="008D302A" w:rsidRDefault="008D302A" w:rsidP="008D302A">
      <w:pPr>
        <w:pStyle w:val="keywords"/>
      </w:pPr>
      <w:r>
        <w:rPr>
          <w:rStyle w:val="Numberhead"/>
        </w:rPr>
        <w:t>Themes</w:t>
      </w:r>
      <w:r>
        <w:tab/>
      </w:r>
    </w:p>
    <w:p w14:paraId="24B631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CA5FB4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6A5DD1D" w14:textId="77777777" w:rsidR="008D302A" w:rsidRPr="00F839CC" w:rsidRDefault="008D302A" w:rsidP="008D302A">
      <w:pPr>
        <w:pStyle w:val="Heading5"/>
      </w:pPr>
      <w:r w:rsidRPr="00F839CC">
        <w:lastRenderedPageBreak/>
        <w:t>1</w:t>
      </w:r>
      <w:r>
        <w:t>2</w:t>
      </w:r>
      <w:r w:rsidRPr="00F839CC">
        <w:t xml:space="preserve"> </w:t>
      </w:r>
    </w:p>
    <w:p w14:paraId="24206100" w14:textId="77777777" w:rsidR="008D302A" w:rsidRPr="00166964" w:rsidRDefault="008D302A" w:rsidP="008D302A">
      <w:pPr>
        <w:pStyle w:val="keywords"/>
      </w:pPr>
      <w:r w:rsidRPr="00D25469">
        <w:rPr>
          <w:rStyle w:val="Numberhead"/>
        </w:rPr>
        <w:t>Peg</w:t>
      </w:r>
      <w:r>
        <w:tab/>
      </w:r>
    </w:p>
    <w:p w14:paraId="09361113" w14:textId="77777777" w:rsidR="008D302A" w:rsidRDefault="008D302A" w:rsidP="008D302A">
      <w:pPr>
        <w:pStyle w:val="keywords"/>
      </w:pPr>
      <w:r>
        <w:rPr>
          <w:rStyle w:val="Numberhead"/>
        </w:rPr>
        <w:t>Ch. terrain</w:t>
      </w:r>
      <w:r w:rsidRPr="00A46E8A">
        <w:tab/>
      </w:r>
    </w:p>
    <w:p w14:paraId="7A39B1BB" w14:textId="77777777" w:rsidR="008D302A" w:rsidRDefault="008D302A" w:rsidP="008D302A">
      <w:pPr>
        <w:pStyle w:val="keywords"/>
      </w:pPr>
      <w:r>
        <w:rPr>
          <w:rStyle w:val="Numberhead"/>
        </w:rPr>
        <w:t>Themes</w:t>
      </w:r>
      <w:r>
        <w:tab/>
      </w:r>
    </w:p>
    <w:p w14:paraId="12645D1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F548630"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58ACADD0" w14:textId="77777777" w:rsidR="008D302A" w:rsidRPr="008D302A" w:rsidRDefault="008D302A" w:rsidP="008D302A">
      <w:pPr>
        <w:pStyle w:val="Heading5"/>
      </w:pPr>
      <w:r w:rsidRPr="008D302A">
        <w:t xml:space="preserve">13 </w:t>
      </w:r>
    </w:p>
    <w:p w14:paraId="7394DE40" w14:textId="77777777" w:rsidR="008D302A" w:rsidRPr="008D302A" w:rsidRDefault="008D302A" w:rsidP="008D302A">
      <w:pPr>
        <w:pStyle w:val="keywords"/>
      </w:pPr>
      <w:r w:rsidRPr="008D302A">
        <w:rPr>
          <w:rStyle w:val="Numberhead"/>
        </w:rPr>
        <w:t>Peg</w:t>
      </w:r>
      <w:r w:rsidRPr="008D302A">
        <w:tab/>
      </w:r>
    </w:p>
    <w:p w14:paraId="311F275A" w14:textId="77777777" w:rsidR="008D302A" w:rsidRPr="008D302A" w:rsidRDefault="008D302A" w:rsidP="008D302A">
      <w:pPr>
        <w:pStyle w:val="keywords"/>
      </w:pPr>
      <w:r w:rsidRPr="008D302A">
        <w:rPr>
          <w:rStyle w:val="Numberhead"/>
        </w:rPr>
        <w:t>Ch. terrain</w:t>
      </w:r>
      <w:r w:rsidRPr="008D302A">
        <w:tab/>
      </w:r>
    </w:p>
    <w:p w14:paraId="133562F7" w14:textId="77777777" w:rsidR="008D302A" w:rsidRDefault="008D302A" w:rsidP="008D302A">
      <w:pPr>
        <w:pStyle w:val="keywords"/>
      </w:pPr>
      <w:r>
        <w:rPr>
          <w:rStyle w:val="Numberhead"/>
        </w:rPr>
        <w:t>Themes</w:t>
      </w:r>
      <w:r>
        <w:tab/>
      </w:r>
    </w:p>
    <w:p w14:paraId="02226B3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D77A30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1B6F88C" w14:textId="77777777" w:rsidR="008D302A" w:rsidRPr="00F839CC" w:rsidRDefault="008D302A" w:rsidP="008D302A">
      <w:pPr>
        <w:pStyle w:val="Heading5"/>
      </w:pPr>
      <w:r w:rsidRPr="00F839CC">
        <w:t>1</w:t>
      </w:r>
      <w:r>
        <w:t>4</w:t>
      </w:r>
      <w:r w:rsidRPr="00F839CC">
        <w:t xml:space="preserve"> </w:t>
      </w:r>
    </w:p>
    <w:p w14:paraId="136A0714" w14:textId="77777777" w:rsidR="008D302A" w:rsidRPr="00166964" w:rsidRDefault="008D302A" w:rsidP="008D302A">
      <w:pPr>
        <w:pStyle w:val="keywords"/>
      </w:pPr>
      <w:r w:rsidRPr="00D25469">
        <w:rPr>
          <w:rStyle w:val="Numberhead"/>
        </w:rPr>
        <w:t>Peg</w:t>
      </w:r>
      <w:r>
        <w:tab/>
      </w:r>
    </w:p>
    <w:p w14:paraId="659E3340" w14:textId="77777777" w:rsidR="008D302A" w:rsidRDefault="008D302A" w:rsidP="008D302A">
      <w:pPr>
        <w:pStyle w:val="keywords"/>
      </w:pPr>
      <w:r>
        <w:rPr>
          <w:rStyle w:val="Numberhead"/>
        </w:rPr>
        <w:t>Ch. terrain</w:t>
      </w:r>
      <w:r w:rsidRPr="00A46E8A">
        <w:tab/>
      </w:r>
    </w:p>
    <w:p w14:paraId="012105CE" w14:textId="77777777" w:rsidR="008D302A" w:rsidRDefault="008D302A" w:rsidP="008D302A">
      <w:pPr>
        <w:pStyle w:val="keywords"/>
      </w:pPr>
      <w:r>
        <w:rPr>
          <w:rStyle w:val="Numberhead"/>
        </w:rPr>
        <w:t>Themes</w:t>
      </w:r>
      <w:r>
        <w:tab/>
      </w:r>
    </w:p>
    <w:p w14:paraId="6AE8645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05F03E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266CB3" w14:textId="77777777" w:rsidR="008D302A" w:rsidRPr="00F839CC" w:rsidRDefault="008D302A" w:rsidP="008D302A">
      <w:pPr>
        <w:pStyle w:val="Heading5"/>
      </w:pPr>
      <w:r w:rsidRPr="00F839CC">
        <w:t>1</w:t>
      </w:r>
      <w:r>
        <w:t>5</w:t>
      </w:r>
      <w:r w:rsidRPr="00F839CC">
        <w:t xml:space="preserve"> </w:t>
      </w:r>
    </w:p>
    <w:p w14:paraId="4524BB29" w14:textId="77777777" w:rsidR="008D302A" w:rsidRPr="00166964" w:rsidRDefault="008D302A" w:rsidP="008D302A">
      <w:pPr>
        <w:pStyle w:val="keywords"/>
      </w:pPr>
      <w:r w:rsidRPr="00D25469">
        <w:rPr>
          <w:rStyle w:val="Numberhead"/>
        </w:rPr>
        <w:t>Peg</w:t>
      </w:r>
      <w:r>
        <w:tab/>
      </w:r>
    </w:p>
    <w:p w14:paraId="2D2CED36" w14:textId="77777777" w:rsidR="008D302A" w:rsidRDefault="008D302A" w:rsidP="008D302A">
      <w:pPr>
        <w:pStyle w:val="keywords"/>
      </w:pPr>
      <w:r>
        <w:rPr>
          <w:rStyle w:val="Numberhead"/>
        </w:rPr>
        <w:t>Ch. terrain</w:t>
      </w:r>
      <w:r w:rsidRPr="00A46E8A">
        <w:tab/>
      </w:r>
    </w:p>
    <w:p w14:paraId="2F94F7E0" w14:textId="77777777" w:rsidR="008D302A" w:rsidRDefault="008D302A" w:rsidP="008D302A">
      <w:pPr>
        <w:pStyle w:val="keywords"/>
      </w:pPr>
      <w:r>
        <w:rPr>
          <w:rStyle w:val="Numberhead"/>
        </w:rPr>
        <w:t>Themes</w:t>
      </w:r>
      <w:r>
        <w:tab/>
      </w:r>
    </w:p>
    <w:p w14:paraId="00F61C4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CA68ED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CC3259A" w14:textId="77777777" w:rsidR="008D302A" w:rsidRPr="00F839CC" w:rsidRDefault="008D302A" w:rsidP="008D302A">
      <w:pPr>
        <w:pStyle w:val="Heading5"/>
      </w:pPr>
      <w:r w:rsidRPr="00F839CC">
        <w:t>1</w:t>
      </w:r>
      <w:r>
        <w:t>6</w:t>
      </w:r>
      <w:r w:rsidRPr="00F839CC">
        <w:t xml:space="preserve"> </w:t>
      </w:r>
    </w:p>
    <w:p w14:paraId="05865340" w14:textId="77777777" w:rsidR="008D302A" w:rsidRPr="00166964" w:rsidRDefault="008D302A" w:rsidP="008D302A">
      <w:pPr>
        <w:pStyle w:val="keywords"/>
      </w:pPr>
      <w:r w:rsidRPr="00D25469">
        <w:rPr>
          <w:rStyle w:val="Numberhead"/>
        </w:rPr>
        <w:t>Peg</w:t>
      </w:r>
      <w:r>
        <w:tab/>
      </w:r>
    </w:p>
    <w:p w14:paraId="0D346A9C" w14:textId="77777777" w:rsidR="008D302A" w:rsidRDefault="008D302A" w:rsidP="008D302A">
      <w:pPr>
        <w:pStyle w:val="keywords"/>
      </w:pPr>
      <w:r>
        <w:rPr>
          <w:rStyle w:val="Numberhead"/>
        </w:rPr>
        <w:t>Ch. terrain</w:t>
      </w:r>
      <w:r w:rsidRPr="00A46E8A">
        <w:tab/>
      </w:r>
    </w:p>
    <w:p w14:paraId="2EEAAA88" w14:textId="77777777" w:rsidR="008D302A" w:rsidRDefault="008D302A" w:rsidP="008D302A">
      <w:pPr>
        <w:pStyle w:val="keywords"/>
      </w:pPr>
      <w:r>
        <w:rPr>
          <w:rStyle w:val="Numberhead"/>
        </w:rPr>
        <w:t>Themes</w:t>
      </w:r>
      <w:r>
        <w:tab/>
      </w:r>
    </w:p>
    <w:p w14:paraId="7B9CDE4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C0900F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0771193" w14:textId="77777777" w:rsidR="008D302A" w:rsidRPr="00F839CC" w:rsidRDefault="008D302A" w:rsidP="008D302A">
      <w:pPr>
        <w:pStyle w:val="Heading5"/>
      </w:pPr>
      <w:r w:rsidRPr="00F839CC">
        <w:t>1</w:t>
      </w:r>
      <w:r>
        <w:t>7</w:t>
      </w:r>
      <w:r w:rsidRPr="00F839CC">
        <w:t xml:space="preserve"> </w:t>
      </w:r>
    </w:p>
    <w:p w14:paraId="42E9E1F5" w14:textId="77777777" w:rsidR="008D302A" w:rsidRPr="00166964" w:rsidRDefault="008D302A" w:rsidP="008D302A">
      <w:pPr>
        <w:pStyle w:val="keywords"/>
      </w:pPr>
      <w:r w:rsidRPr="00D25469">
        <w:rPr>
          <w:rStyle w:val="Numberhead"/>
        </w:rPr>
        <w:t>Peg</w:t>
      </w:r>
      <w:r>
        <w:tab/>
      </w:r>
    </w:p>
    <w:p w14:paraId="218E5EA1" w14:textId="77777777" w:rsidR="008D302A" w:rsidRDefault="008D302A" w:rsidP="008D302A">
      <w:pPr>
        <w:pStyle w:val="keywords"/>
      </w:pPr>
      <w:r>
        <w:rPr>
          <w:rStyle w:val="Numberhead"/>
        </w:rPr>
        <w:t>Ch. terrain</w:t>
      </w:r>
      <w:r w:rsidRPr="00A46E8A">
        <w:tab/>
      </w:r>
    </w:p>
    <w:p w14:paraId="6DD10C2B" w14:textId="77777777" w:rsidR="008D302A" w:rsidRDefault="008D302A" w:rsidP="008D302A">
      <w:pPr>
        <w:pStyle w:val="keywords"/>
      </w:pPr>
      <w:r>
        <w:rPr>
          <w:rStyle w:val="Numberhead"/>
        </w:rPr>
        <w:t>Themes</w:t>
      </w:r>
      <w:r>
        <w:tab/>
      </w:r>
    </w:p>
    <w:p w14:paraId="07CCCAF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693AE5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A931690" w14:textId="77777777" w:rsidR="008D302A" w:rsidRPr="00F839CC" w:rsidRDefault="008D302A" w:rsidP="008D302A">
      <w:pPr>
        <w:pStyle w:val="Heading5"/>
      </w:pPr>
      <w:r w:rsidRPr="00F839CC">
        <w:lastRenderedPageBreak/>
        <w:t>1</w:t>
      </w:r>
      <w:r>
        <w:t>8</w:t>
      </w:r>
      <w:r w:rsidRPr="00F839CC">
        <w:t xml:space="preserve"> </w:t>
      </w:r>
    </w:p>
    <w:p w14:paraId="77D59AE7" w14:textId="77777777" w:rsidR="008D302A" w:rsidRPr="00166964" w:rsidRDefault="008D302A" w:rsidP="008D302A">
      <w:pPr>
        <w:pStyle w:val="keywords"/>
      </w:pPr>
      <w:r w:rsidRPr="00D25469">
        <w:rPr>
          <w:rStyle w:val="Numberhead"/>
        </w:rPr>
        <w:t>Peg</w:t>
      </w:r>
      <w:r>
        <w:tab/>
      </w:r>
    </w:p>
    <w:p w14:paraId="58A49537" w14:textId="77777777" w:rsidR="008D302A" w:rsidRDefault="008D302A" w:rsidP="008D302A">
      <w:pPr>
        <w:pStyle w:val="keywords"/>
      </w:pPr>
      <w:r>
        <w:rPr>
          <w:rStyle w:val="Numberhead"/>
        </w:rPr>
        <w:t>Ch. terrain</w:t>
      </w:r>
      <w:r w:rsidRPr="00A46E8A">
        <w:tab/>
      </w:r>
    </w:p>
    <w:p w14:paraId="3CFD3E37" w14:textId="77777777" w:rsidR="008D302A" w:rsidRDefault="008D302A" w:rsidP="008D302A">
      <w:pPr>
        <w:pStyle w:val="keywords"/>
      </w:pPr>
      <w:r>
        <w:rPr>
          <w:rStyle w:val="Numberhead"/>
        </w:rPr>
        <w:t>Themes</w:t>
      </w:r>
      <w:r>
        <w:tab/>
      </w:r>
    </w:p>
    <w:p w14:paraId="5A4898A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E14FBE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60FF64C" w14:textId="77777777" w:rsidR="008D302A" w:rsidRPr="00F839CC" w:rsidRDefault="008D302A" w:rsidP="008D302A">
      <w:pPr>
        <w:pStyle w:val="Heading5"/>
      </w:pPr>
      <w:r w:rsidRPr="00F839CC">
        <w:t>1</w:t>
      </w:r>
      <w:r>
        <w:t>9</w:t>
      </w:r>
      <w:r w:rsidRPr="00F839CC">
        <w:t xml:space="preserve"> </w:t>
      </w:r>
    </w:p>
    <w:p w14:paraId="5D68C2B6" w14:textId="77777777" w:rsidR="008D302A" w:rsidRPr="00166964" w:rsidRDefault="008D302A" w:rsidP="008D302A">
      <w:pPr>
        <w:pStyle w:val="keywords"/>
      </w:pPr>
      <w:r w:rsidRPr="00D25469">
        <w:rPr>
          <w:rStyle w:val="Numberhead"/>
        </w:rPr>
        <w:t>Peg</w:t>
      </w:r>
      <w:r>
        <w:tab/>
      </w:r>
    </w:p>
    <w:p w14:paraId="170298C3" w14:textId="77777777" w:rsidR="008D302A" w:rsidRDefault="008D302A" w:rsidP="008D302A">
      <w:pPr>
        <w:pStyle w:val="keywords"/>
      </w:pPr>
      <w:r>
        <w:rPr>
          <w:rStyle w:val="Numberhead"/>
        </w:rPr>
        <w:t>Ch. terrain</w:t>
      </w:r>
      <w:r w:rsidRPr="00A46E8A">
        <w:tab/>
      </w:r>
    </w:p>
    <w:p w14:paraId="59AB1FBE" w14:textId="77777777" w:rsidR="008D302A" w:rsidRDefault="008D302A" w:rsidP="008D302A">
      <w:pPr>
        <w:pStyle w:val="keywords"/>
      </w:pPr>
      <w:r>
        <w:rPr>
          <w:rStyle w:val="Numberhead"/>
        </w:rPr>
        <w:t>Themes</w:t>
      </w:r>
      <w:r>
        <w:tab/>
      </w:r>
    </w:p>
    <w:p w14:paraId="14EDB0F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DABA22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C781CD0" w14:textId="77777777" w:rsidR="008D302A" w:rsidRPr="00F839CC" w:rsidRDefault="008D302A" w:rsidP="008D302A">
      <w:pPr>
        <w:pStyle w:val="Heading5"/>
      </w:pPr>
      <w:r>
        <w:t>20</w:t>
      </w:r>
      <w:r w:rsidRPr="00F839CC">
        <w:t xml:space="preserve"> </w:t>
      </w:r>
    </w:p>
    <w:p w14:paraId="66F63A64" w14:textId="77777777" w:rsidR="008D302A" w:rsidRPr="00166964" w:rsidRDefault="008D302A" w:rsidP="008D302A">
      <w:pPr>
        <w:pStyle w:val="keywords"/>
      </w:pPr>
      <w:r w:rsidRPr="00D25469">
        <w:rPr>
          <w:rStyle w:val="Numberhead"/>
        </w:rPr>
        <w:t>Peg</w:t>
      </w:r>
      <w:r>
        <w:tab/>
      </w:r>
    </w:p>
    <w:p w14:paraId="0F2AFE93" w14:textId="77777777" w:rsidR="008D302A" w:rsidRDefault="008D302A" w:rsidP="008D302A">
      <w:pPr>
        <w:pStyle w:val="keywords"/>
      </w:pPr>
      <w:r>
        <w:rPr>
          <w:rStyle w:val="Numberhead"/>
        </w:rPr>
        <w:t>Ch. terrain</w:t>
      </w:r>
      <w:r w:rsidRPr="00A46E8A">
        <w:tab/>
      </w:r>
    </w:p>
    <w:p w14:paraId="7F75049F" w14:textId="77777777" w:rsidR="008D302A" w:rsidRDefault="008D302A" w:rsidP="008D302A">
      <w:pPr>
        <w:pStyle w:val="keywords"/>
      </w:pPr>
      <w:r>
        <w:rPr>
          <w:rStyle w:val="Numberhead"/>
        </w:rPr>
        <w:t>Themes</w:t>
      </w:r>
      <w:r>
        <w:tab/>
      </w:r>
    </w:p>
    <w:p w14:paraId="473F42F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0F8091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680B223" w14:textId="77777777" w:rsidR="008D302A" w:rsidRPr="00F839CC" w:rsidRDefault="008D302A" w:rsidP="008D302A">
      <w:pPr>
        <w:pStyle w:val="Heading5"/>
      </w:pPr>
      <w:r>
        <w:t>21</w:t>
      </w:r>
      <w:r w:rsidRPr="00F839CC">
        <w:t xml:space="preserve"> </w:t>
      </w:r>
    </w:p>
    <w:p w14:paraId="323E9DD7" w14:textId="77777777" w:rsidR="008D302A" w:rsidRPr="00166964" w:rsidRDefault="008D302A" w:rsidP="008D302A">
      <w:pPr>
        <w:pStyle w:val="keywords"/>
      </w:pPr>
      <w:r w:rsidRPr="00D25469">
        <w:rPr>
          <w:rStyle w:val="Numberhead"/>
        </w:rPr>
        <w:t>Peg</w:t>
      </w:r>
      <w:r>
        <w:tab/>
      </w:r>
    </w:p>
    <w:p w14:paraId="273A12A1" w14:textId="77777777" w:rsidR="008D302A" w:rsidRDefault="008D302A" w:rsidP="008D302A">
      <w:pPr>
        <w:pStyle w:val="keywords"/>
      </w:pPr>
      <w:r>
        <w:rPr>
          <w:rStyle w:val="Numberhead"/>
        </w:rPr>
        <w:t>Ch. terrain</w:t>
      </w:r>
      <w:r w:rsidRPr="00A46E8A">
        <w:tab/>
      </w:r>
    </w:p>
    <w:p w14:paraId="79E975F0" w14:textId="77777777" w:rsidR="008D302A" w:rsidRDefault="008D302A" w:rsidP="008D302A">
      <w:pPr>
        <w:pStyle w:val="keywords"/>
      </w:pPr>
      <w:r>
        <w:rPr>
          <w:rStyle w:val="Numberhead"/>
        </w:rPr>
        <w:t>Themes</w:t>
      </w:r>
      <w:r>
        <w:tab/>
      </w:r>
    </w:p>
    <w:p w14:paraId="0C5E750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EBC0BF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240A0D" w14:textId="77777777" w:rsidR="008D302A" w:rsidRPr="00F839CC" w:rsidRDefault="008D302A" w:rsidP="008D302A">
      <w:pPr>
        <w:pStyle w:val="Heading5"/>
      </w:pPr>
      <w:r>
        <w:t>22</w:t>
      </w:r>
      <w:r w:rsidRPr="00F839CC">
        <w:t xml:space="preserve"> </w:t>
      </w:r>
    </w:p>
    <w:p w14:paraId="14A27037" w14:textId="77777777" w:rsidR="008D302A" w:rsidRPr="00166964" w:rsidRDefault="008D302A" w:rsidP="008D302A">
      <w:pPr>
        <w:pStyle w:val="keywords"/>
      </w:pPr>
      <w:r w:rsidRPr="00D25469">
        <w:rPr>
          <w:rStyle w:val="Numberhead"/>
        </w:rPr>
        <w:t>Peg</w:t>
      </w:r>
      <w:r>
        <w:tab/>
      </w:r>
    </w:p>
    <w:p w14:paraId="36B79924" w14:textId="77777777" w:rsidR="008D302A" w:rsidRDefault="008D302A" w:rsidP="008D302A">
      <w:pPr>
        <w:pStyle w:val="keywords"/>
      </w:pPr>
      <w:r>
        <w:rPr>
          <w:rStyle w:val="Numberhead"/>
        </w:rPr>
        <w:t>Ch. terrain</w:t>
      </w:r>
      <w:r w:rsidRPr="00A46E8A">
        <w:tab/>
      </w:r>
    </w:p>
    <w:p w14:paraId="3C7AC588" w14:textId="77777777" w:rsidR="008D302A" w:rsidRDefault="008D302A" w:rsidP="008D302A">
      <w:pPr>
        <w:pStyle w:val="keywords"/>
      </w:pPr>
      <w:r>
        <w:rPr>
          <w:rStyle w:val="Numberhead"/>
        </w:rPr>
        <w:t>Themes</w:t>
      </w:r>
      <w:r>
        <w:tab/>
      </w:r>
    </w:p>
    <w:p w14:paraId="4CF8C8D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F3F046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97D043" w14:textId="77777777" w:rsidR="008D302A" w:rsidRPr="00F839CC" w:rsidRDefault="008D302A" w:rsidP="008D302A">
      <w:pPr>
        <w:pStyle w:val="Heading5"/>
      </w:pPr>
      <w:r>
        <w:t>23</w:t>
      </w:r>
      <w:r w:rsidRPr="00F839CC">
        <w:t xml:space="preserve"> </w:t>
      </w:r>
    </w:p>
    <w:p w14:paraId="6E1D57B4" w14:textId="6CE968DA" w:rsidR="008D302A" w:rsidRPr="00166964" w:rsidRDefault="008D302A" w:rsidP="008D302A">
      <w:pPr>
        <w:pStyle w:val="keywords"/>
      </w:pPr>
      <w:r w:rsidRPr="00D25469">
        <w:rPr>
          <w:rStyle w:val="Numberhead"/>
        </w:rPr>
        <w:t>Peg</w:t>
      </w:r>
      <w:r>
        <w:tab/>
      </w:r>
      <w:r w:rsidR="00AD12CE" w:rsidRPr="000C4C07">
        <w:t>Nemo</w:t>
      </w:r>
    </w:p>
    <w:p w14:paraId="76BA8B86" w14:textId="77777777" w:rsidR="008D302A" w:rsidRDefault="008D302A" w:rsidP="008D302A">
      <w:pPr>
        <w:pStyle w:val="keywords"/>
      </w:pPr>
      <w:r>
        <w:rPr>
          <w:rStyle w:val="Numberhead"/>
        </w:rPr>
        <w:t>Ch. terrain</w:t>
      </w:r>
      <w:r w:rsidRPr="00A46E8A">
        <w:tab/>
      </w:r>
    </w:p>
    <w:p w14:paraId="6D878CB0" w14:textId="77777777" w:rsidR="008D302A" w:rsidRDefault="008D302A" w:rsidP="008D302A">
      <w:pPr>
        <w:pStyle w:val="keywords"/>
      </w:pPr>
      <w:r>
        <w:rPr>
          <w:rStyle w:val="Numberhead"/>
        </w:rPr>
        <w:t>Themes</w:t>
      </w:r>
      <w:r>
        <w:tab/>
      </w:r>
    </w:p>
    <w:p w14:paraId="042D2345" w14:textId="1C26C8C2"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AD12CE">
        <w:t>j</w:t>
      </w:r>
      <w:r w:rsidR="00AD12CE" w:rsidRPr="000C4C07">
        <w:t>ars of water holding Nemo fish</w:t>
      </w:r>
    </w:p>
    <w:p w14:paraId="52AEADC3" w14:textId="7D745282" w:rsidR="008D302A" w:rsidRPr="000A5F39" w:rsidRDefault="008D302A" w:rsidP="008D302A">
      <w:pPr>
        <w:pStyle w:val="keywords"/>
      </w:pPr>
      <w:r w:rsidRPr="00F10443">
        <w:rPr>
          <w:rStyle w:val="Numberhead"/>
        </w:rPr>
        <w:t>Verses</w:t>
      </w:r>
      <w:r w:rsidRPr="00F10443">
        <w:rPr>
          <w:rStyle w:val="Numberhead"/>
        </w:rPr>
        <w:tab/>
      </w:r>
      <w:r w:rsidR="000A5F39">
        <w:rPr>
          <w:rStyle w:val="Numberhead"/>
        </w:rPr>
        <w:t>19</w:t>
      </w:r>
      <w:r w:rsidR="000A5F39">
        <w:t xml:space="preserve"> </w:t>
      </w:r>
      <w:r w:rsidR="000A5F39" w:rsidRPr="000A5F39">
        <w:t>God is not human, that he should lie, not a human being, that he should change his mind. Does he speak and then not act? Does he promise and not fulfill?</w:t>
      </w:r>
    </w:p>
    <w:p w14:paraId="124CE550" w14:textId="77777777" w:rsidR="008D302A" w:rsidRPr="00F839CC" w:rsidRDefault="008D302A" w:rsidP="008D302A">
      <w:pPr>
        <w:pStyle w:val="Heading5"/>
      </w:pPr>
      <w:r>
        <w:lastRenderedPageBreak/>
        <w:t>24</w:t>
      </w:r>
      <w:r w:rsidRPr="00F839CC">
        <w:t xml:space="preserve"> </w:t>
      </w:r>
    </w:p>
    <w:p w14:paraId="2B05EEE1" w14:textId="77777777" w:rsidR="008D302A" w:rsidRPr="00166964" w:rsidRDefault="008D302A" w:rsidP="008D302A">
      <w:pPr>
        <w:pStyle w:val="keywords"/>
      </w:pPr>
      <w:r w:rsidRPr="00D25469">
        <w:rPr>
          <w:rStyle w:val="Numberhead"/>
        </w:rPr>
        <w:t>Peg</w:t>
      </w:r>
      <w:r>
        <w:tab/>
      </w:r>
    </w:p>
    <w:p w14:paraId="1DA9E5C9" w14:textId="77777777" w:rsidR="008D302A" w:rsidRDefault="008D302A" w:rsidP="008D302A">
      <w:pPr>
        <w:pStyle w:val="keywords"/>
      </w:pPr>
      <w:r>
        <w:rPr>
          <w:rStyle w:val="Numberhead"/>
        </w:rPr>
        <w:t>Ch. terrain</w:t>
      </w:r>
      <w:r w:rsidRPr="00A46E8A">
        <w:tab/>
      </w:r>
    </w:p>
    <w:p w14:paraId="19E124C4" w14:textId="77777777" w:rsidR="008D302A" w:rsidRDefault="008D302A" w:rsidP="008D302A">
      <w:pPr>
        <w:pStyle w:val="keywords"/>
      </w:pPr>
      <w:r>
        <w:rPr>
          <w:rStyle w:val="Numberhead"/>
        </w:rPr>
        <w:t>Themes</w:t>
      </w:r>
      <w:r>
        <w:tab/>
      </w:r>
    </w:p>
    <w:p w14:paraId="6D4C376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F5B60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0559F2F" w14:textId="77777777" w:rsidR="008D302A" w:rsidRPr="00F839CC" w:rsidRDefault="008D302A" w:rsidP="008D302A">
      <w:pPr>
        <w:pStyle w:val="Heading5"/>
      </w:pPr>
      <w:r>
        <w:t>25</w:t>
      </w:r>
      <w:r w:rsidRPr="00F839CC">
        <w:t xml:space="preserve"> </w:t>
      </w:r>
    </w:p>
    <w:p w14:paraId="5FC8AA16" w14:textId="77777777" w:rsidR="008D302A" w:rsidRPr="00166964" w:rsidRDefault="008D302A" w:rsidP="008D302A">
      <w:pPr>
        <w:pStyle w:val="keywords"/>
      </w:pPr>
      <w:r w:rsidRPr="00D25469">
        <w:rPr>
          <w:rStyle w:val="Numberhead"/>
        </w:rPr>
        <w:t>Peg</w:t>
      </w:r>
      <w:r>
        <w:tab/>
      </w:r>
    </w:p>
    <w:p w14:paraId="3031E9EE" w14:textId="77777777" w:rsidR="008D302A" w:rsidRDefault="008D302A" w:rsidP="008D302A">
      <w:pPr>
        <w:pStyle w:val="keywords"/>
      </w:pPr>
      <w:r>
        <w:rPr>
          <w:rStyle w:val="Numberhead"/>
        </w:rPr>
        <w:t>Ch. terrain</w:t>
      </w:r>
      <w:r w:rsidRPr="00A46E8A">
        <w:tab/>
      </w:r>
    </w:p>
    <w:p w14:paraId="05E8246F" w14:textId="77777777" w:rsidR="008D302A" w:rsidRDefault="008D302A" w:rsidP="008D302A">
      <w:pPr>
        <w:pStyle w:val="keywords"/>
      </w:pPr>
      <w:r>
        <w:rPr>
          <w:rStyle w:val="Numberhead"/>
        </w:rPr>
        <w:t>Themes</w:t>
      </w:r>
      <w:r>
        <w:tab/>
      </w:r>
    </w:p>
    <w:p w14:paraId="35CA690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12CF07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10D4ED" w14:textId="77777777" w:rsidR="008D302A" w:rsidRPr="00F839CC" w:rsidRDefault="008D302A" w:rsidP="008D302A">
      <w:pPr>
        <w:pStyle w:val="Heading5"/>
      </w:pPr>
      <w:r>
        <w:t>26</w:t>
      </w:r>
      <w:r w:rsidRPr="00F839CC">
        <w:t xml:space="preserve"> </w:t>
      </w:r>
    </w:p>
    <w:p w14:paraId="34C55294" w14:textId="77777777" w:rsidR="008D302A" w:rsidRPr="00166964" w:rsidRDefault="008D302A" w:rsidP="008D302A">
      <w:pPr>
        <w:pStyle w:val="keywords"/>
      </w:pPr>
      <w:r w:rsidRPr="00D25469">
        <w:rPr>
          <w:rStyle w:val="Numberhead"/>
        </w:rPr>
        <w:t>Peg</w:t>
      </w:r>
      <w:r>
        <w:tab/>
      </w:r>
    </w:p>
    <w:p w14:paraId="10FDC060" w14:textId="77777777" w:rsidR="008D302A" w:rsidRDefault="008D302A" w:rsidP="008D302A">
      <w:pPr>
        <w:pStyle w:val="keywords"/>
      </w:pPr>
      <w:r>
        <w:rPr>
          <w:rStyle w:val="Numberhead"/>
        </w:rPr>
        <w:t>Ch. terrain</w:t>
      </w:r>
      <w:r w:rsidRPr="00A46E8A">
        <w:tab/>
      </w:r>
    </w:p>
    <w:p w14:paraId="71C9D6B9" w14:textId="77777777" w:rsidR="008D302A" w:rsidRDefault="008D302A" w:rsidP="008D302A">
      <w:pPr>
        <w:pStyle w:val="keywords"/>
      </w:pPr>
      <w:r>
        <w:rPr>
          <w:rStyle w:val="Numberhead"/>
        </w:rPr>
        <w:t>Themes</w:t>
      </w:r>
      <w:r>
        <w:tab/>
      </w:r>
    </w:p>
    <w:p w14:paraId="673F6BB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7145D1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3432C3E" w14:textId="77777777" w:rsidR="008D302A" w:rsidRPr="00F839CC" w:rsidRDefault="008D302A" w:rsidP="008D302A">
      <w:pPr>
        <w:pStyle w:val="Heading5"/>
      </w:pPr>
      <w:r>
        <w:t>27</w:t>
      </w:r>
      <w:r w:rsidRPr="00F839CC">
        <w:t xml:space="preserve"> </w:t>
      </w:r>
    </w:p>
    <w:p w14:paraId="330522E9" w14:textId="77777777" w:rsidR="008D302A" w:rsidRPr="00166964" w:rsidRDefault="008D302A" w:rsidP="008D302A">
      <w:pPr>
        <w:pStyle w:val="keywords"/>
      </w:pPr>
      <w:r w:rsidRPr="00D25469">
        <w:rPr>
          <w:rStyle w:val="Numberhead"/>
        </w:rPr>
        <w:t>Peg</w:t>
      </w:r>
      <w:r>
        <w:tab/>
      </w:r>
    </w:p>
    <w:p w14:paraId="67191D0F" w14:textId="77777777" w:rsidR="008D302A" w:rsidRDefault="008D302A" w:rsidP="008D302A">
      <w:pPr>
        <w:pStyle w:val="keywords"/>
      </w:pPr>
      <w:r>
        <w:rPr>
          <w:rStyle w:val="Numberhead"/>
        </w:rPr>
        <w:t>Ch. terrain</w:t>
      </w:r>
      <w:r w:rsidRPr="00A46E8A">
        <w:tab/>
      </w:r>
    </w:p>
    <w:p w14:paraId="497CAF2D" w14:textId="77777777" w:rsidR="008D302A" w:rsidRDefault="008D302A" w:rsidP="008D302A">
      <w:pPr>
        <w:pStyle w:val="keywords"/>
      </w:pPr>
      <w:r>
        <w:rPr>
          <w:rStyle w:val="Numberhead"/>
        </w:rPr>
        <w:t>Themes</w:t>
      </w:r>
      <w:r>
        <w:tab/>
      </w:r>
    </w:p>
    <w:p w14:paraId="4F592C4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B05C02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6AA19ED" w14:textId="77777777" w:rsidR="008D302A" w:rsidRPr="00F839CC" w:rsidRDefault="008D302A" w:rsidP="008D302A">
      <w:pPr>
        <w:pStyle w:val="Heading5"/>
      </w:pPr>
      <w:r>
        <w:t>28</w:t>
      </w:r>
      <w:r w:rsidRPr="00F839CC">
        <w:t xml:space="preserve"> </w:t>
      </w:r>
    </w:p>
    <w:p w14:paraId="16B14695" w14:textId="77777777" w:rsidR="008D302A" w:rsidRPr="00166964" w:rsidRDefault="008D302A" w:rsidP="008D302A">
      <w:pPr>
        <w:pStyle w:val="keywords"/>
      </w:pPr>
      <w:r w:rsidRPr="00D25469">
        <w:rPr>
          <w:rStyle w:val="Numberhead"/>
        </w:rPr>
        <w:t>Peg</w:t>
      </w:r>
      <w:r>
        <w:tab/>
      </w:r>
    </w:p>
    <w:p w14:paraId="29ED7F6C" w14:textId="77777777" w:rsidR="008D302A" w:rsidRDefault="008D302A" w:rsidP="008D302A">
      <w:pPr>
        <w:pStyle w:val="keywords"/>
      </w:pPr>
      <w:r>
        <w:rPr>
          <w:rStyle w:val="Numberhead"/>
        </w:rPr>
        <w:t>Ch. terrain</w:t>
      </w:r>
      <w:r w:rsidRPr="00A46E8A">
        <w:tab/>
      </w:r>
    </w:p>
    <w:p w14:paraId="173E1C0B" w14:textId="77777777" w:rsidR="008D302A" w:rsidRDefault="008D302A" w:rsidP="008D302A">
      <w:pPr>
        <w:pStyle w:val="keywords"/>
      </w:pPr>
      <w:r>
        <w:rPr>
          <w:rStyle w:val="Numberhead"/>
        </w:rPr>
        <w:t>Themes</w:t>
      </w:r>
      <w:r>
        <w:tab/>
      </w:r>
    </w:p>
    <w:p w14:paraId="44C6824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E7FAA3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2B0E494" w14:textId="77777777" w:rsidR="008D302A" w:rsidRPr="00F839CC" w:rsidRDefault="008D302A" w:rsidP="008D302A">
      <w:pPr>
        <w:pStyle w:val="Heading5"/>
      </w:pPr>
      <w:r>
        <w:t>29</w:t>
      </w:r>
      <w:r w:rsidRPr="00F839CC">
        <w:t xml:space="preserve"> </w:t>
      </w:r>
    </w:p>
    <w:p w14:paraId="673DE63E" w14:textId="77777777" w:rsidR="008D302A" w:rsidRPr="00166964" w:rsidRDefault="008D302A" w:rsidP="008D302A">
      <w:pPr>
        <w:pStyle w:val="keywords"/>
      </w:pPr>
      <w:r w:rsidRPr="00D25469">
        <w:rPr>
          <w:rStyle w:val="Numberhead"/>
        </w:rPr>
        <w:t>Peg</w:t>
      </w:r>
      <w:r>
        <w:tab/>
      </w:r>
    </w:p>
    <w:p w14:paraId="4CB6C89E" w14:textId="77777777" w:rsidR="008D302A" w:rsidRDefault="008D302A" w:rsidP="008D302A">
      <w:pPr>
        <w:pStyle w:val="keywords"/>
      </w:pPr>
      <w:r>
        <w:rPr>
          <w:rStyle w:val="Numberhead"/>
        </w:rPr>
        <w:t>Ch. terrain</w:t>
      </w:r>
      <w:r w:rsidRPr="00A46E8A">
        <w:tab/>
      </w:r>
    </w:p>
    <w:p w14:paraId="1B3B250D" w14:textId="77777777" w:rsidR="008D302A" w:rsidRDefault="008D302A" w:rsidP="008D302A">
      <w:pPr>
        <w:pStyle w:val="keywords"/>
      </w:pPr>
      <w:r>
        <w:rPr>
          <w:rStyle w:val="Numberhead"/>
        </w:rPr>
        <w:t>Themes</w:t>
      </w:r>
      <w:r>
        <w:tab/>
      </w:r>
    </w:p>
    <w:p w14:paraId="47091A6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3476BA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5F93438" w14:textId="77777777" w:rsidR="008D302A" w:rsidRPr="00F839CC" w:rsidRDefault="008D302A" w:rsidP="008D302A">
      <w:pPr>
        <w:pStyle w:val="Heading5"/>
      </w:pPr>
      <w:r>
        <w:lastRenderedPageBreak/>
        <w:t>30</w:t>
      </w:r>
      <w:r w:rsidRPr="00F839CC">
        <w:t xml:space="preserve"> </w:t>
      </w:r>
    </w:p>
    <w:p w14:paraId="64550050" w14:textId="77777777" w:rsidR="008D302A" w:rsidRPr="00166964" w:rsidRDefault="008D302A" w:rsidP="008D302A">
      <w:pPr>
        <w:pStyle w:val="keywords"/>
      </w:pPr>
      <w:r w:rsidRPr="00D25469">
        <w:rPr>
          <w:rStyle w:val="Numberhead"/>
        </w:rPr>
        <w:t>Peg</w:t>
      </w:r>
      <w:r>
        <w:tab/>
      </w:r>
    </w:p>
    <w:p w14:paraId="2BF9F134" w14:textId="77777777" w:rsidR="008D302A" w:rsidRDefault="008D302A" w:rsidP="008D302A">
      <w:pPr>
        <w:pStyle w:val="keywords"/>
      </w:pPr>
      <w:r>
        <w:rPr>
          <w:rStyle w:val="Numberhead"/>
        </w:rPr>
        <w:t>Ch. terrain</w:t>
      </w:r>
      <w:r w:rsidRPr="00A46E8A">
        <w:tab/>
      </w:r>
    </w:p>
    <w:p w14:paraId="2EA72033" w14:textId="77777777" w:rsidR="008D302A" w:rsidRDefault="008D302A" w:rsidP="008D302A">
      <w:pPr>
        <w:pStyle w:val="keywords"/>
      </w:pPr>
      <w:r>
        <w:rPr>
          <w:rStyle w:val="Numberhead"/>
        </w:rPr>
        <w:t>Themes</w:t>
      </w:r>
      <w:r>
        <w:tab/>
      </w:r>
    </w:p>
    <w:p w14:paraId="5C8B02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BF9DD4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BAAFCCF" w14:textId="77777777" w:rsidR="008D302A" w:rsidRPr="00F839CC" w:rsidRDefault="008D302A" w:rsidP="008D302A">
      <w:pPr>
        <w:pStyle w:val="Heading5"/>
      </w:pPr>
      <w:r>
        <w:t>31</w:t>
      </w:r>
      <w:r w:rsidRPr="00F839CC">
        <w:t xml:space="preserve"> </w:t>
      </w:r>
    </w:p>
    <w:p w14:paraId="09B14906" w14:textId="77777777" w:rsidR="008D302A" w:rsidRPr="00166964" w:rsidRDefault="008D302A" w:rsidP="008D302A">
      <w:pPr>
        <w:pStyle w:val="keywords"/>
      </w:pPr>
      <w:r w:rsidRPr="00D25469">
        <w:rPr>
          <w:rStyle w:val="Numberhead"/>
        </w:rPr>
        <w:t>Peg</w:t>
      </w:r>
      <w:r>
        <w:tab/>
      </w:r>
    </w:p>
    <w:p w14:paraId="714B2B04" w14:textId="77777777" w:rsidR="008D302A" w:rsidRDefault="008D302A" w:rsidP="008D302A">
      <w:pPr>
        <w:pStyle w:val="keywords"/>
      </w:pPr>
      <w:r>
        <w:rPr>
          <w:rStyle w:val="Numberhead"/>
        </w:rPr>
        <w:t>Ch. terrain</w:t>
      </w:r>
      <w:r w:rsidRPr="00A46E8A">
        <w:tab/>
      </w:r>
    </w:p>
    <w:p w14:paraId="6BBE2F5D" w14:textId="77777777" w:rsidR="008D302A" w:rsidRDefault="008D302A" w:rsidP="008D302A">
      <w:pPr>
        <w:pStyle w:val="keywords"/>
      </w:pPr>
      <w:r>
        <w:rPr>
          <w:rStyle w:val="Numberhead"/>
        </w:rPr>
        <w:t>Themes</w:t>
      </w:r>
      <w:r>
        <w:tab/>
      </w:r>
    </w:p>
    <w:p w14:paraId="7A2BE6D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142A64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4F20792" w14:textId="77777777" w:rsidR="008D302A" w:rsidRPr="00F839CC" w:rsidRDefault="008D302A" w:rsidP="008D302A">
      <w:pPr>
        <w:pStyle w:val="Heading5"/>
      </w:pPr>
      <w:r>
        <w:t>32</w:t>
      </w:r>
      <w:r w:rsidRPr="00F839CC">
        <w:t xml:space="preserve"> </w:t>
      </w:r>
    </w:p>
    <w:p w14:paraId="04197011" w14:textId="77777777" w:rsidR="008D302A" w:rsidRPr="00166964" w:rsidRDefault="008D302A" w:rsidP="008D302A">
      <w:pPr>
        <w:pStyle w:val="keywords"/>
      </w:pPr>
      <w:r w:rsidRPr="00D25469">
        <w:rPr>
          <w:rStyle w:val="Numberhead"/>
        </w:rPr>
        <w:t>Peg</w:t>
      </w:r>
      <w:r>
        <w:tab/>
      </w:r>
    </w:p>
    <w:p w14:paraId="5EECFD23" w14:textId="77777777" w:rsidR="008D302A" w:rsidRDefault="008D302A" w:rsidP="008D302A">
      <w:pPr>
        <w:pStyle w:val="keywords"/>
      </w:pPr>
      <w:r>
        <w:rPr>
          <w:rStyle w:val="Numberhead"/>
        </w:rPr>
        <w:t>Ch. terrain</w:t>
      </w:r>
      <w:r w:rsidRPr="00A46E8A">
        <w:tab/>
      </w:r>
    </w:p>
    <w:p w14:paraId="44B81410" w14:textId="77777777" w:rsidR="008D302A" w:rsidRDefault="008D302A" w:rsidP="008D302A">
      <w:pPr>
        <w:pStyle w:val="keywords"/>
      </w:pPr>
      <w:r>
        <w:rPr>
          <w:rStyle w:val="Numberhead"/>
        </w:rPr>
        <w:t>Themes</w:t>
      </w:r>
      <w:r>
        <w:tab/>
      </w:r>
    </w:p>
    <w:p w14:paraId="64E6765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855C65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DA79576" w14:textId="77777777" w:rsidR="008D302A" w:rsidRPr="00F839CC" w:rsidRDefault="008D302A" w:rsidP="008D302A">
      <w:pPr>
        <w:pStyle w:val="Heading5"/>
      </w:pPr>
      <w:r>
        <w:t>33</w:t>
      </w:r>
      <w:r w:rsidRPr="00F839CC">
        <w:t xml:space="preserve"> </w:t>
      </w:r>
    </w:p>
    <w:p w14:paraId="711D81D7" w14:textId="77777777" w:rsidR="008D302A" w:rsidRPr="00166964" w:rsidRDefault="008D302A" w:rsidP="008D302A">
      <w:pPr>
        <w:pStyle w:val="keywords"/>
      </w:pPr>
      <w:r w:rsidRPr="00D25469">
        <w:rPr>
          <w:rStyle w:val="Numberhead"/>
        </w:rPr>
        <w:t>Peg</w:t>
      </w:r>
      <w:r>
        <w:tab/>
      </w:r>
    </w:p>
    <w:p w14:paraId="140B1B3B" w14:textId="77777777" w:rsidR="008D302A" w:rsidRDefault="008D302A" w:rsidP="008D302A">
      <w:pPr>
        <w:pStyle w:val="keywords"/>
      </w:pPr>
      <w:r>
        <w:rPr>
          <w:rStyle w:val="Numberhead"/>
        </w:rPr>
        <w:t>Ch. terrain</w:t>
      </w:r>
      <w:r w:rsidRPr="00A46E8A">
        <w:tab/>
      </w:r>
    </w:p>
    <w:p w14:paraId="09205F4F" w14:textId="77777777" w:rsidR="008D302A" w:rsidRDefault="008D302A" w:rsidP="008D302A">
      <w:pPr>
        <w:pStyle w:val="keywords"/>
      </w:pPr>
      <w:r>
        <w:rPr>
          <w:rStyle w:val="Numberhead"/>
        </w:rPr>
        <w:t>Themes</w:t>
      </w:r>
      <w:r>
        <w:tab/>
      </w:r>
    </w:p>
    <w:p w14:paraId="39F5080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840F1F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E8E93C0" w14:textId="77777777" w:rsidR="008D302A" w:rsidRPr="00F839CC" w:rsidRDefault="008D302A" w:rsidP="008D302A">
      <w:pPr>
        <w:pStyle w:val="Heading5"/>
      </w:pPr>
      <w:r>
        <w:t>34</w:t>
      </w:r>
      <w:r w:rsidRPr="00F839CC">
        <w:t xml:space="preserve"> </w:t>
      </w:r>
    </w:p>
    <w:p w14:paraId="7EC7077C" w14:textId="77777777" w:rsidR="008D302A" w:rsidRPr="00166964" w:rsidRDefault="008D302A" w:rsidP="008D302A">
      <w:pPr>
        <w:pStyle w:val="keywords"/>
      </w:pPr>
      <w:r w:rsidRPr="00D25469">
        <w:rPr>
          <w:rStyle w:val="Numberhead"/>
        </w:rPr>
        <w:t>Peg</w:t>
      </w:r>
      <w:r>
        <w:tab/>
      </w:r>
    </w:p>
    <w:p w14:paraId="34771EFA" w14:textId="77777777" w:rsidR="008D302A" w:rsidRDefault="008D302A" w:rsidP="008D302A">
      <w:pPr>
        <w:pStyle w:val="keywords"/>
      </w:pPr>
      <w:r>
        <w:rPr>
          <w:rStyle w:val="Numberhead"/>
        </w:rPr>
        <w:t>Ch. terrain</w:t>
      </w:r>
      <w:r w:rsidRPr="00A46E8A">
        <w:tab/>
      </w:r>
    </w:p>
    <w:p w14:paraId="58EC2B45" w14:textId="77777777" w:rsidR="008D302A" w:rsidRDefault="008D302A" w:rsidP="008D302A">
      <w:pPr>
        <w:pStyle w:val="keywords"/>
      </w:pPr>
      <w:r>
        <w:rPr>
          <w:rStyle w:val="Numberhead"/>
        </w:rPr>
        <w:t>Themes</w:t>
      </w:r>
      <w:r>
        <w:tab/>
      </w:r>
    </w:p>
    <w:p w14:paraId="7744D6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6EE5D3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179B628" w14:textId="77777777" w:rsidR="008D302A" w:rsidRPr="00F839CC" w:rsidRDefault="008D302A" w:rsidP="008D302A">
      <w:pPr>
        <w:pStyle w:val="Heading5"/>
      </w:pPr>
      <w:r>
        <w:t>35</w:t>
      </w:r>
      <w:r w:rsidRPr="00F839CC">
        <w:t xml:space="preserve"> </w:t>
      </w:r>
    </w:p>
    <w:p w14:paraId="554DED74" w14:textId="77777777" w:rsidR="008D302A" w:rsidRPr="00166964" w:rsidRDefault="008D302A" w:rsidP="008D302A">
      <w:pPr>
        <w:pStyle w:val="keywords"/>
      </w:pPr>
      <w:r w:rsidRPr="00D25469">
        <w:rPr>
          <w:rStyle w:val="Numberhead"/>
        </w:rPr>
        <w:t>Peg</w:t>
      </w:r>
      <w:r>
        <w:tab/>
      </w:r>
    </w:p>
    <w:p w14:paraId="299B5B93" w14:textId="77777777" w:rsidR="008D302A" w:rsidRDefault="008D302A" w:rsidP="008D302A">
      <w:pPr>
        <w:pStyle w:val="keywords"/>
      </w:pPr>
      <w:r>
        <w:rPr>
          <w:rStyle w:val="Numberhead"/>
        </w:rPr>
        <w:t>Ch. terrain</w:t>
      </w:r>
      <w:r w:rsidRPr="00A46E8A">
        <w:tab/>
      </w:r>
    </w:p>
    <w:p w14:paraId="4814E779" w14:textId="77777777" w:rsidR="008D302A" w:rsidRDefault="008D302A" w:rsidP="008D302A">
      <w:pPr>
        <w:pStyle w:val="keywords"/>
      </w:pPr>
      <w:r>
        <w:rPr>
          <w:rStyle w:val="Numberhead"/>
        </w:rPr>
        <w:t>Themes</w:t>
      </w:r>
      <w:r>
        <w:tab/>
      </w:r>
    </w:p>
    <w:p w14:paraId="6500FB5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1B68E5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37FB517" w14:textId="77777777" w:rsidR="008D302A" w:rsidRPr="00F839CC" w:rsidRDefault="008D302A" w:rsidP="008D302A">
      <w:pPr>
        <w:pStyle w:val="Heading5"/>
      </w:pPr>
      <w:r>
        <w:lastRenderedPageBreak/>
        <w:t>36</w:t>
      </w:r>
      <w:r w:rsidRPr="00F839CC">
        <w:t xml:space="preserve"> </w:t>
      </w:r>
    </w:p>
    <w:p w14:paraId="5552F537" w14:textId="77777777" w:rsidR="008D302A" w:rsidRPr="00166964" w:rsidRDefault="008D302A" w:rsidP="008D302A">
      <w:pPr>
        <w:pStyle w:val="keywords"/>
      </w:pPr>
      <w:r w:rsidRPr="00D25469">
        <w:rPr>
          <w:rStyle w:val="Numberhead"/>
        </w:rPr>
        <w:t>Peg</w:t>
      </w:r>
      <w:r>
        <w:tab/>
      </w:r>
    </w:p>
    <w:p w14:paraId="6A963238" w14:textId="77777777" w:rsidR="008D302A" w:rsidRDefault="008D302A" w:rsidP="008D302A">
      <w:pPr>
        <w:pStyle w:val="keywords"/>
      </w:pPr>
      <w:r>
        <w:rPr>
          <w:rStyle w:val="Numberhead"/>
        </w:rPr>
        <w:t>Ch. terrain</w:t>
      </w:r>
      <w:r w:rsidRPr="00A46E8A">
        <w:tab/>
      </w:r>
    </w:p>
    <w:p w14:paraId="1F11761F" w14:textId="77777777" w:rsidR="008D302A" w:rsidRDefault="008D302A" w:rsidP="008D302A">
      <w:pPr>
        <w:pStyle w:val="keywords"/>
      </w:pPr>
      <w:r>
        <w:rPr>
          <w:rStyle w:val="Numberhead"/>
        </w:rPr>
        <w:t>Themes</w:t>
      </w:r>
      <w:r>
        <w:tab/>
      </w:r>
    </w:p>
    <w:p w14:paraId="7BED4CB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9A3FC7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CA489EF" w14:textId="77777777" w:rsidR="00533BD4" w:rsidRDefault="000C4C07" w:rsidP="00533BD4">
      <w:pPr>
        <w:pStyle w:val="Heading3"/>
      </w:pPr>
      <w:r w:rsidRPr="000C4C07">
        <w:t>Deuteronomy</w:t>
      </w:r>
    </w:p>
    <w:p w14:paraId="48EEFD5D" w14:textId="050017E9" w:rsidR="006C46D5" w:rsidRPr="000748DF" w:rsidRDefault="006C46D5" w:rsidP="006C46D5">
      <w:pPr>
        <w:pStyle w:val="keywords"/>
      </w:pPr>
      <w:r w:rsidRPr="00C55749">
        <w:rPr>
          <w:rStyle w:val="Numberhead"/>
        </w:rPr>
        <w:t>Sub. word</w:t>
      </w:r>
      <w:r>
        <w:rPr>
          <w:rStyle w:val="Numberhead"/>
        </w:rPr>
        <w:t>s</w:t>
      </w:r>
      <w:r w:rsidRPr="000748DF">
        <w:tab/>
      </w:r>
      <w:r w:rsidR="000367ED" w:rsidRPr="000C4C07">
        <w:t>deuterium</w:t>
      </w:r>
    </w:p>
    <w:p w14:paraId="137AB819" w14:textId="0F500C2F" w:rsidR="006C46D5" w:rsidRDefault="006C46D5" w:rsidP="006C46D5">
      <w:pPr>
        <w:pStyle w:val="keywords"/>
      </w:pPr>
      <w:r>
        <w:rPr>
          <w:rStyle w:val="Numberhead"/>
        </w:rPr>
        <w:t>Peg</w:t>
      </w:r>
      <w:r w:rsidRPr="000748DF">
        <w:tab/>
      </w:r>
      <w:r>
        <w:t>5 = oil</w:t>
      </w:r>
    </w:p>
    <w:p w14:paraId="65F54C5B" w14:textId="7A90D46A" w:rsidR="006C46D5" w:rsidRDefault="003C7CD5" w:rsidP="006C46D5">
      <w:pPr>
        <w:pStyle w:val="keywords"/>
        <w:rPr>
          <w:rStyle w:val="Numberhead"/>
        </w:rPr>
      </w:pPr>
      <w:r>
        <w:rPr>
          <w:rStyle w:val="Numberhead"/>
        </w:rPr>
        <w:t>Book terrain</w:t>
      </w:r>
      <w:r>
        <w:rPr>
          <w:rStyle w:val="Numberhead"/>
        </w:rPr>
        <w:tab/>
      </w:r>
    </w:p>
    <w:p w14:paraId="0E7F1E85" w14:textId="1F19F675" w:rsidR="006C46D5" w:rsidRDefault="006C46D5" w:rsidP="006C46D5">
      <w:pPr>
        <w:pStyle w:val="keywords"/>
      </w:pPr>
      <w:r w:rsidRPr="000748DF">
        <w:rPr>
          <w:rStyle w:val="Numberhead"/>
        </w:rPr>
        <w:t>Story</w:t>
      </w:r>
      <w:r>
        <w:tab/>
      </w:r>
      <w:r w:rsidR="000367ED" w:rsidRPr="000C4C07">
        <w:t>nuclear power plant</w:t>
      </w:r>
    </w:p>
    <w:p w14:paraId="3DC29787" w14:textId="77777777" w:rsidR="006C46D5" w:rsidRPr="000748DF" w:rsidRDefault="006C46D5" w:rsidP="006C46D5">
      <w:pPr>
        <w:pStyle w:val="keywords"/>
      </w:pPr>
      <w:r>
        <w:rPr>
          <w:rStyle w:val="Numberhead"/>
        </w:rPr>
        <w:t>Notes</w:t>
      </w:r>
      <w:r w:rsidRPr="006A1716">
        <w:tab/>
      </w:r>
    </w:p>
    <w:p w14:paraId="03184250" w14:textId="77777777" w:rsidR="008D302A" w:rsidRPr="00F839CC" w:rsidRDefault="008D302A" w:rsidP="008D302A">
      <w:pPr>
        <w:pStyle w:val="Heading5"/>
      </w:pPr>
      <w:r w:rsidRPr="00F839CC">
        <w:t xml:space="preserve">1 </w:t>
      </w:r>
    </w:p>
    <w:p w14:paraId="54B4A092" w14:textId="215D8A0C" w:rsidR="008D302A" w:rsidRPr="00166964" w:rsidRDefault="008D302A" w:rsidP="008D302A">
      <w:pPr>
        <w:pStyle w:val="keywords"/>
      </w:pPr>
      <w:r w:rsidRPr="00D25469">
        <w:rPr>
          <w:rStyle w:val="Numberhead"/>
        </w:rPr>
        <w:t>Peg</w:t>
      </w:r>
      <w:r>
        <w:tab/>
        <w:t>Book peg</w:t>
      </w:r>
      <w:r w:rsidR="00123289">
        <w:t xml:space="preserve"> = oil</w:t>
      </w:r>
    </w:p>
    <w:p w14:paraId="3080F302" w14:textId="77777777" w:rsidR="008D302A" w:rsidRDefault="008D302A" w:rsidP="008D302A">
      <w:pPr>
        <w:pStyle w:val="keywords"/>
      </w:pPr>
      <w:r>
        <w:rPr>
          <w:rStyle w:val="Numberhead"/>
        </w:rPr>
        <w:t>Ch. terrain</w:t>
      </w:r>
      <w:r w:rsidRPr="00A46E8A">
        <w:tab/>
      </w:r>
    </w:p>
    <w:p w14:paraId="5DF768C5" w14:textId="77777777" w:rsidR="008D302A" w:rsidRDefault="008D302A" w:rsidP="008D302A">
      <w:pPr>
        <w:pStyle w:val="keywords"/>
      </w:pPr>
      <w:r>
        <w:rPr>
          <w:rStyle w:val="Numberhead"/>
        </w:rPr>
        <w:t>Themes</w:t>
      </w:r>
      <w:r>
        <w:tab/>
      </w:r>
    </w:p>
    <w:p w14:paraId="777B2D9F" w14:textId="4E537AE4"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B9227B8" w14:textId="68A6E466"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11</w:t>
      </w:r>
      <w:r w:rsidR="00123289">
        <w:t xml:space="preserve"> </w:t>
      </w:r>
      <w:r w:rsidR="00123289" w:rsidRPr="00123289">
        <w:t>May the Lord, the God of your ancestors, increase you a thousand times and bless you as he has promised!</w:t>
      </w:r>
    </w:p>
    <w:p w14:paraId="410A9A88" w14:textId="77777777" w:rsidR="008D302A" w:rsidRPr="00F839CC" w:rsidRDefault="008D302A" w:rsidP="008D302A">
      <w:pPr>
        <w:pStyle w:val="Heading5"/>
      </w:pPr>
      <w:r>
        <w:t>2</w:t>
      </w:r>
      <w:r w:rsidRPr="00F839CC">
        <w:t xml:space="preserve"> </w:t>
      </w:r>
    </w:p>
    <w:p w14:paraId="4ED72155" w14:textId="77777777" w:rsidR="008D302A" w:rsidRPr="00166964" w:rsidRDefault="008D302A" w:rsidP="008D302A">
      <w:pPr>
        <w:pStyle w:val="keywords"/>
      </w:pPr>
      <w:r w:rsidRPr="00D25469">
        <w:rPr>
          <w:rStyle w:val="Numberhead"/>
        </w:rPr>
        <w:t>Peg</w:t>
      </w:r>
      <w:r>
        <w:tab/>
      </w:r>
    </w:p>
    <w:p w14:paraId="2E26901F" w14:textId="77777777" w:rsidR="008D302A" w:rsidRDefault="008D302A" w:rsidP="008D302A">
      <w:pPr>
        <w:pStyle w:val="keywords"/>
      </w:pPr>
      <w:r>
        <w:rPr>
          <w:rStyle w:val="Numberhead"/>
        </w:rPr>
        <w:t>Ch. terrain</w:t>
      </w:r>
      <w:r w:rsidRPr="00A46E8A">
        <w:tab/>
      </w:r>
    </w:p>
    <w:p w14:paraId="1873D1BA" w14:textId="77777777" w:rsidR="008D302A" w:rsidRDefault="008D302A" w:rsidP="008D302A">
      <w:pPr>
        <w:pStyle w:val="keywords"/>
      </w:pPr>
      <w:r>
        <w:rPr>
          <w:rStyle w:val="Numberhead"/>
        </w:rPr>
        <w:t>Themes</w:t>
      </w:r>
      <w:r>
        <w:tab/>
      </w:r>
    </w:p>
    <w:p w14:paraId="2E41859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2AED477"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28198E35" w14:textId="77777777" w:rsidR="008D302A" w:rsidRPr="008D302A" w:rsidRDefault="008D302A" w:rsidP="008D302A">
      <w:pPr>
        <w:pStyle w:val="Heading5"/>
      </w:pPr>
      <w:r w:rsidRPr="008D302A">
        <w:t xml:space="preserve">3 </w:t>
      </w:r>
    </w:p>
    <w:p w14:paraId="77714AD6" w14:textId="77777777" w:rsidR="008D302A" w:rsidRPr="008D302A" w:rsidRDefault="008D302A" w:rsidP="008D302A">
      <w:pPr>
        <w:pStyle w:val="keywords"/>
      </w:pPr>
      <w:r w:rsidRPr="008D302A">
        <w:rPr>
          <w:rStyle w:val="Numberhead"/>
        </w:rPr>
        <w:t>Peg</w:t>
      </w:r>
      <w:r w:rsidRPr="008D302A">
        <w:tab/>
      </w:r>
    </w:p>
    <w:p w14:paraId="5050EDCD" w14:textId="77777777" w:rsidR="008D302A" w:rsidRPr="008D302A" w:rsidRDefault="008D302A" w:rsidP="008D302A">
      <w:pPr>
        <w:pStyle w:val="keywords"/>
      </w:pPr>
      <w:r w:rsidRPr="008D302A">
        <w:rPr>
          <w:rStyle w:val="Numberhead"/>
        </w:rPr>
        <w:t>Ch. terrain</w:t>
      </w:r>
      <w:r w:rsidRPr="008D302A">
        <w:tab/>
      </w:r>
    </w:p>
    <w:p w14:paraId="4BBFA744" w14:textId="77777777" w:rsidR="008D302A" w:rsidRDefault="008D302A" w:rsidP="008D302A">
      <w:pPr>
        <w:pStyle w:val="keywords"/>
      </w:pPr>
      <w:r>
        <w:rPr>
          <w:rStyle w:val="Numberhead"/>
        </w:rPr>
        <w:t>Themes</w:t>
      </w:r>
      <w:r>
        <w:tab/>
      </w:r>
    </w:p>
    <w:p w14:paraId="1280B4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EA1C89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F992936" w14:textId="77777777" w:rsidR="008D302A" w:rsidRPr="00F839CC" w:rsidRDefault="008D302A" w:rsidP="008D302A">
      <w:pPr>
        <w:pStyle w:val="Heading5"/>
      </w:pPr>
      <w:r>
        <w:t>4</w:t>
      </w:r>
      <w:r w:rsidRPr="00F839CC">
        <w:t xml:space="preserve"> </w:t>
      </w:r>
    </w:p>
    <w:p w14:paraId="41CEED3C" w14:textId="77777777" w:rsidR="008D302A" w:rsidRPr="00166964" w:rsidRDefault="008D302A" w:rsidP="008D302A">
      <w:pPr>
        <w:pStyle w:val="keywords"/>
      </w:pPr>
      <w:r w:rsidRPr="00D25469">
        <w:rPr>
          <w:rStyle w:val="Numberhead"/>
        </w:rPr>
        <w:t>Peg</w:t>
      </w:r>
      <w:r>
        <w:tab/>
      </w:r>
    </w:p>
    <w:p w14:paraId="3A6FF0DD" w14:textId="77777777" w:rsidR="008D302A" w:rsidRDefault="008D302A" w:rsidP="008D302A">
      <w:pPr>
        <w:pStyle w:val="keywords"/>
      </w:pPr>
      <w:r>
        <w:rPr>
          <w:rStyle w:val="Numberhead"/>
        </w:rPr>
        <w:t>Ch. terrain</w:t>
      </w:r>
      <w:r w:rsidRPr="00A46E8A">
        <w:tab/>
      </w:r>
    </w:p>
    <w:p w14:paraId="73780E7F" w14:textId="77777777" w:rsidR="008D302A" w:rsidRDefault="008D302A" w:rsidP="008D302A">
      <w:pPr>
        <w:pStyle w:val="keywords"/>
      </w:pPr>
      <w:r>
        <w:rPr>
          <w:rStyle w:val="Numberhead"/>
        </w:rPr>
        <w:t>Themes</w:t>
      </w:r>
      <w:r>
        <w:tab/>
      </w:r>
    </w:p>
    <w:p w14:paraId="5FD1118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29A376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14BDEE2" w14:textId="77777777" w:rsidR="008D302A" w:rsidRPr="00F839CC" w:rsidRDefault="008D302A" w:rsidP="008D302A">
      <w:pPr>
        <w:pStyle w:val="Heading5"/>
      </w:pPr>
      <w:r>
        <w:lastRenderedPageBreak/>
        <w:t>5</w:t>
      </w:r>
      <w:r w:rsidRPr="00F839CC">
        <w:t xml:space="preserve"> </w:t>
      </w:r>
    </w:p>
    <w:p w14:paraId="76B238C6" w14:textId="77777777" w:rsidR="008D302A" w:rsidRPr="00166964" w:rsidRDefault="008D302A" w:rsidP="008D302A">
      <w:pPr>
        <w:pStyle w:val="keywords"/>
      </w:pPr>
      <w:r w:rsidRPr="00D25469">
        <w:rPr>
          <w:rStyle w:val="Numberhead"/>
        </w:rPr>
        <w:t>Peg</w:t>
      </w:r>
      <w:r>
        <w:tab/>
      </w:r>
    </w:p>
    <w:p w14:paraId="2E38F85F" w14:textId="77777777" w:rsidR="008D302A" w:rsidRDefault="008D302A" w:rsidP="008D302A">
      <w:pPr>
        <w:pStyle w:val="keywords"/>
      </w:pPr>
      <w:r>
        <w:rPr>
          <w:rStyle w:val="Numberhead"/>
        </w:rPr>
        <w:t>Ch. terrain</w:t>
      </w:r>
      <w:r w:rsidRPr="00A46E8A">
        <w:tab/>
      </w:r>
    </w:p>
    <w:p w14:paraId="5A9D127A" w14:textId="77777777" w:rsidR="008D302A" w:rsidRDefault="008D302A" w:rsidP="008D302A">
      <w:pPr>
        <w:pStyle w:val="keywords"/>
      </w:pPr>
      <w:r>
        <w:rPr>
          <w:rStyle w:val="Numberhead"/>
        </w:rPr>
        <w:t>Themes</w:t>
      </w:r>
      <w:r>
        <w:tab/>
      </w:r>
    </w:p>
    <w:p w14:paraId="56DAB47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A843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BEE7EF" w14:textId="77777777" w:rsidR="008D302A" w:rsidRPr="00F839CC" w:rsidRDefault="008D302A" w:rsidP="008D302A">
      <w:pPr>
        <w:pStyle w:val="Heading5"/>
      </w:pPr>
      <w:r>
        <w:t>6</w:t>
      </w:r>
      <w:r w:rsidRPr="00F839CC">
        <w:t xml:space="preserve"> </w:t>
      </w:r>
    </w:p>
    <w:p w14:paraId="1ED466E9" w14:textId="7B51FC14" w:rsidR="008D302A" w:rsidRPr="00166964" w:rsidRDefault="008D302A" w:rsidP="008D302A">
      <w:pPr>
        <w:pStyle w:val="keywords"/>
      </w:pPr>
      <w:r w:rsidRPr="00D25469">
        <w:rPr>
          <w:rStyle w:val="Numberhead"/>
        </w:rPr>
        <w:t>Peg</w:t>
      </w:r>
      <w:r>
        <w:tab/>
      </w:r>
      <w:r w:rsidR="00140E13" w:rsidRPr="000C4C07">
        <w:t>Ouija</w:t>
      </w:r>
    </w:p>
    <w:p w14:paraId="557CBD21" w14:textId="77777777" w:rsidR="008D302A" w:rsidRDefault="008D302A" w:rsidP="008D302A">
      <w:pPr>
        <w:pStyle w:val="keywords"/>
      </w:pPr>
      <w:r>
        <w:rPr>
          <w:rStyle w:val="Numberhead"/>
        </w:rPr>
        <w:t>Ch. terrain</w:t>
      </w:r>
      <w:r w:rsidRPr="00A46E8A">
        <w:tab/>
      </w:r>
    </w:p>
    <w:p w14:paraId="2D707594" w14:textId="77777777" w:rsidR="008D302A" w:rsidRDefault="008D302A" w:rsidP="008D302A">
      <w:pPr>
        <w:pStyle w:val="keywords"/>
      </w:pPr>
      <w:r>
        <w:rPr>
          <w:rStyle w:val="Numberhead"/>
        </w:rPr>
        <w:t>Themes</w:t>
      </w:r>
      <w:r>
        <w:tab/>
      </w:r>
    </w:p>
    <w:p w14:paraId="4E5B7965" w14:textId="2CE5DB58"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140E13" w:rsidRPr="000C4C07">
        <w:t>people contacting dead with Ouija board</w:t>
      </w:r>
    </w:p>
    <w:p w14:paraId="264CEE3C" w14:textId="5BAAA3AD"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4-5</w:t>
      </w:r>
      <w:r w:rsidR="00123289">
        <w:t xml:space="preserve"> </w:t>
      </w:r>
      <w:r w:rsidR="00123289" w:rsidRPr="00123289">
        <w:t>Hear, O Israel: The Lord our God, the Lord is one ● Love the Lord your God with all your heart and with all your soul and with all your strength.</w:t>
      </w:r>
    </w:p>
    <w:p w14:paraId="705C45C4" w14:textId="77777777" w:rsidR="008D302A" w:rsidRPr="00F839CC" w:rsidRDefault="008D302A" w:rsidP="008D302A">
      <w:pPr>
        <w:pStyle w:val="Heading5"/>
      </w:pPr>
      <w:r>
        <w:t>7</w:t>
      </w:r>
      <w:r w:rsidRPr="00F839CC">
        <w:t xml:space="preserve"> </w:t>
      </w:r>
    </w:p>
    <w:p w14:paraId="1EED6578" w14:textId="77777777" w:rsidR="008D302A" w:rsidRPr="00166964" w:rsidRDefault="008D302A" w:rsidP="008D302A">
      <w:pPr>
        <w:pStyle w:val="keywords"/>
      </w:pPr>
      <w:r w:rsidRPr="00D25469">
        <w:rPr>
          <w:rStyle w:val="Numberhead"/>
        </w:rPr>
        <w:t>Peg</w:t>
      </w:r>
      <w:r>
        <w:tab/>
      </w:r>
    </w:p>
    <w:p w14:paraId="145A6A6A" w14:textId="77777777" w:rsidR="008D302A" w:rsidRDefault="008D302A" w:rsidP="008D302A">
      <w:pPr>
        <w:pStyle w:val="keywords"/>
      </w:pPr>
      <w:r>
        <w:rPr>
          <w:rStyle w:val="Numberhead"/>
        </w:rPr>
        <w:t>Ch. terrain</w:t>
      </w:r>
      <w:r w:rsidRPr="00A46E8A">
        <w:tab/>
      </w:r>
    </w:p>
    <w:p w14:paraId="6BB1125D" w14:textId="77777777" w:rsidR="008D302A" w:rsidRDefault="008D302A" w:rsidP="008D302A">
      <w:pPr>
        <w:pStyle w:val="keywords"/>
      </w:pPr>
      <w:r>
        <w:rPr>
          <w:rStyle w:val="Numberhead"/>
        </w:rPr>
        <w:t>Themes</w:t>
      </w:r>
      <w:r>
        <w:tab/>
      </w:r>
    </w:p>
    <w:p w14:paraId="031A59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4F8680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8BAF42F" w14:textId="77777777" w:rsidR="008D302A" w:rsidRPr="00F839CC" w:rsidRDefault="008D302A" w:rsidP="008D302A">
      <w:pPr>
        <w:pStyle w:val="Heading5"/>
      </w:pPr>
      <w:r>
        <w:t>8</w:t>
      </w:r>
      <w:r w:rsidRPr="00F839CC">
        <w:t xml:space="preserve"> </w:t>
      </w:r>
    </w:p>
    <w:p w14:paraId="6736AFA6" w14:textId="5941F5F1" w:rsidR="008D302A" w:rsidRPr="00166964" w:rsidRDefault="008D302A" w:rsidP="008D302A">
      <w:pPr>
        <w:pStyle w:val="keywords"/>
      </w:pPr>
      <w:r w:rsidRPr="00D25469">
        <w:rPr>
          <w:rStyle w:val="Numberhead"/>
        </w:rPr>
        <w:t>Peg</w:t>
      </w:r>
      <w:r>
        <w:tab/>
      </w:r>
      <w:r w:rsidR="00140E13" w:rsidRPr="000C4C07">
        <w:t>love</w:t>
      </w:r>
    </w:p>
    <w:p w14:paraId="37FD67D2" w14:textId="77777777" w:rsidR="008D302A" w:rsidRDefault="008D302A" w:rsidP="008D302A">
      <w:pPr>
        <w:pStyle w:val="keywords"/>
      </w:pPr>
      <w:r>
        <w:rPr>
          <w:rStyle w:val="Numberhead"/>
        </w:rPr>
        <w:t>Ch. terrain</w:t>
      </w:r>
      <w:r w:rsidRPr="00A46E8A">
        <w:tab/>
      </w:r>
    </w:p>
    <w:p w14:paraId="0F84A814" w14:textId="77777777" w:rsidR="008D302A" w:rsidRDefault="008D302A" w:rsidP="008D302A">
      <w:pPr>
        <w:pStyle w:val="keywords"/>
      </w:pPr>
      <w:r>
        <w:rPr>
          <w:rStyle w:val="Numberhead"/>
        </w:rPr>
        <w:t>Themes</w:t>
      </w:r>
      <w:r>
        <w:tab/>
      </w:r>
    </w:p>
    <w:p w14:paraId="6F30B100" w14:textId="5285050D"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140E13" w:rsidRPr="000C4C07">
        <w:t>people showing love towards deceased</w:t>
      </w:r>
    </w:p>
    <w:p w14:paraId="3A032D82" w14:textId="6405B253"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17-18</w:t>
      </w:r>
      <w:r w:rsidR="00123289">
        <w:t xml:space="preserve"> </w:t>
      </w:r>
      <w:r w:rsidR="00123289" w:rsidRPr="00123289">
        <w:t>You may say to yourself, “My power and the strength of my hands have produced this wealth for me.” ● But remember the Lord your God, for it is he who gives you the ability to produce wealth, and so confirms his covenant, which he swore to your ancestors, as it is today.</w:t>
      </w:r>
    </w:p>
    <w:p w14:paraId="26F5AC45" w14:textId="77777777" w:rsidR="008D302A" w:rsidRPr="00F839CC" w:rsidRDefault="008D302A" w:rsidP="008D302A">
      <w:pPr>
        <w:pStyle w:val="Heading5"/>
      </w:pPr>
      <w:r>
        <w:t>9</w:t>
      </w:r>
      <w:r w:rsidRPr="00F839CC">
        <w:t xml:space="preserve"> </w:t>
      </w:r>
    </w:p>
    <w:p w14:paraId="39DE96F4" w14:textId="77777777" w:rsidR="008D302A" w:rsidRPr="00166964" w:rsidRDefault="008D302A" w:rsidP="008D302A">
      <w:pPr>
        <w:pStyle w:val="keywords"/>
      </w:pPr>
      <w:r w:rsidRPr="00D25469">
        <w:rPr>
          <w:rStyle w:val="Numberhead"/>
        </w:rPr>
        <w:t>Peg</w:t>
      </w:r>
      <w:r>
        <w:tab/>
      </w:r>
    </w:p>
    <w:p w14:paraId="2B51D7D9" w14:textId="77777777" w:rsidR="008D302A" w:rsidRDefault="008D302A" w:rsidP="008D302A">
      <w:pPr>
        <w:pStyle w:val="keywords"/>
      </w:pPr>
      <w:r>
        <w:rPr>
          <w:rStyle w:val="Numberhead"/>
        </w:rPr>
        <w:t>Ch. terrain</w:t>
      </w:r>
      <w:r w:rsidRPr="00A46E8A">
        <w:tab/>
      </w:r>
    </w:p>
    <w:p w14:paraId="7DD26510" w14:textId="77777777" w:rsidR="008D302A" w:rsidRDefault="008D302A" w:rsidP="008D302A">
      <w:pPr>
        <w:pStyle w:val="keywords"/>
      </w:pPr>
      <w:r>
        <w:rPr>
          <w:rStyle w:val="Numberhead"/>
        </w:rPr>
        <w:t>Themes</w:t>
      </w:r>
      <w:r>
        <w:tab/>
      </w:r>
    </w:p>
    <w:p w14:paraId="0B7C10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19A511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24B413" w14:textId="77777777" w:rsidR="008D302A" w:rsidRPr="00F839CC" w:rsidRDefault="008D302A" w:rsidP="008D302A">
      <w:pPr>
        <w:pStyle w:val="Heading5"/>
      </w:pPr>
      <w:r w:rsidRPr="00F839CC">
        <w:t>1</w:t>
      </w:r>
      <w:r>
        <w:t>0</w:t>
      </w:r>
      <w:r w:rsidRPr="00F839CC">
        <w:t xml:space="preserve"> </w:t>
      </w:r>
    </w:p>
    <w:p w14:paraId="031CE78A" w14:textId="77777777" w:rsidR="008D302A" w:rsidRPr="00166964" w:rsidRDefault="008D302A" w:rsidP="008D302A">
      <w:pPr>
        <w:pStyle w:val="keywords"/>
      </w:pPr>
      <w:r w:rsidRPr="00D25469">
        <w:rPr>
          <w:rStyle w:val="Numberhead"/>
        </w:rPr>
        <w:t>Peg</w:t>
      </w:r>
      <w:r>
        <w:tab/>
      </w:r>
    </w:p>
    <w:p w14:paraId="06EB5A2D" w14:textId="77777777" w:rsidR="008D302A" w:rsidRDefault="008D302A" w:rsidP="008D302A">
      <w:pPr>
        <w:pStyle w:val="keywords"/>
      </w:pPr>
      <w:r>
        <w:rPr>
          <w:rStyle w:val="Numberhead"/>
        </w:rPr>
        <w:t>Ch. terrain</w:t>
      </w:r>
      <w:r w:rsidRPr="00A46E8A">
        <w:tab/>
      </w:r>
    </w:p>
    <w:p w14:paraId="0DEF16F1" w14:textId="77777777" w:rsidR="008D302A" w:rsidRDefault="008D302A" w:rsidP="008D302A">
      <w:pPr>
        <w:pStyle w:val="keywords"/>
      </w:pPr>
      <w:r>
        <w:rPr>
          <w:rStyle w:val="Numberhead"/>
        </w:rPr>
        <w:t>Themes</w:t>
      </w:r>
      <w:r>
        <w:tab/>
      </w:r>
    </w:p>
    <w:p w14:paraId="284FD49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99A6BAC" w14:textId="77777777" w:rsidR="008D302A" w:rsidRPr="00F10443" w:rsidRDefault="008D302A" w:rsidP="008D302A">
      <w:pPr>
        <w:pStyle w:val="keywords"/>
        <w:rPr>
          <w:rStyle w:val="Numberhead"/>
        </w:rPr>
      </w:pPr>
      <w:r w:rsidRPr="00F10443">
        <w:rPr>
          <w:rStyle w:val="Numberhead"/>
        </w:rPr>
        <w:lastRenderedPageBreak/>
        <w:t>Verses</w:t>
      </w:r>
      <w:r w:rsidRPr="00F10443">
        <w:rPr>
          <w:rStyle w:val="Numberhead"/>
        </w:rPr>
        <w:tab/>
      </w:r>
    </w:p>
    <w:p w14:paraId="54216F07" w14:textId="77777777" w:rsidR="008D302A" w:rsidRPr="00F839CC" w:rsidRDefault="008D302A" w:rsidP="008D302A">
      <w:pPr>
        <w:pStyle w:val="Heading5"/>
      </w:pPr>
      <w:r w:rsidRPr="00F839CC">
        <w:t>1</w:t>
      </w:r>
      <w:r>
        <w:t>1</w:t>
      </w:r>
      <w:r w:rsidRPr="00F839CC">
        <w:t xml:space="preserve"> </w:t>
      </w:r>
    </w:p>
    <w:p w14:paraId="21AD30F4" w14:textId="77777777" w:rsidR="008D302A" w:rsidRPr="00166964" w:rsidRDefault="008D302A" w:rsidP="008D302A">
      <w:pPr>
        <w:pStyle w:val="keywords"/>
      </w:pPr>
      <w:r w:rsidRPr="00D25469">
        <w:rPr>
          <w:rStyle w:val="Numberhead"/>
        </w:rPr>
        <w:t>Peg</w:t>
      </w:r>
      <w:r>
        <w:tab/>
      </w:r>
    </w:p>
    <w:p w14:paraId="0C3BD4DD" w14:textId="77777777" w:rsidR="008D302A" w:rsidRDefault="008D302A" w:rsidP="008D302A">
      <w:pPr>
        <w:pStyle w:val="keywords"/>
      </w:pPr>
      <w:r>
        <w:rPr>
          <w:rStyle w:val="Numberhead"/>
        </w:rPr>
        <w:t>Ch. terrain</w:t>
      </w:r>
      <w:r w:rsidRPr="00A46E8A">
        <w:tab/>
      </w:r>
    </w:p>
    <w:p w14:paraId="6E61DC0D" w14:textId="77777777" w:rsidR="008D302A" w:rsidRDefault="008D302A" w:rsidP="008D302A">
      <w:pPr>
        <w:pStyle w:val="keywords"/>
      </w:pPr>
      <w:r>
        <w:rPr>
          <w:rStyle w:val="Numberhead"/>
        </w:rPr>
        <w:t>Themes</w:t>
      </w:r>
      <w:r>
        <w:tab/>
      </w:r>
    </w:p>
    <w:p w14:paraId="3B43E0A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60E18F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5DFD12E" w14:textId="77777777" w:rsidR="008D302A" w:rsidRPr="00F839CC" w:rsidRDefault="008D302A" w:rsidP="008D302A">
      <w:pPr>
        <w:pStyle w:val="Heading5"/>
      </w:pPr>
      <w:r w:rsidRPr="00F839CC">
        <w:t>1</w:t>
      </w:r>
      <w:r>
        <w:t>2</w:t>
      </w:r>
      <w:r w:rsidRPr="00F839CC">
        <w:t xml:space="preserve"> </w:t>
      </w:r>
    </w:p>
    <w:p w14:paraId="0668C6AE" w14:textId="77777777" w:rsidR="008D302A" w:rsidRPr="00166964" w:rsidRDefault="008D302A" w:rsidP="008D302A">
      <w:pPr>
        <w:pStyle w:val="keywords"/>
      </w:pPr>
      <w:r w:rsidRPr="00D25469">
        <w:rPr>
          <w:rStyle w:val="Numberhead"/>
        </w:rPr>
        <w:t>Peg</w:t>
      </w:r>
      <w:r>
        <w:tab/>
      </w:r>
    </w:p>
    <w:p w14:paraId="7C9AA313" w14:textId="77777777" w:rsidR="008D302A" w:rsidRDefault="008D302A" w:rsidP="008D302A">
      <w:pPr>
        <w:pStyle w:val="keywords"/>
      </w:pPr>
      <w:r>
        <w:rPr>
          <w:rStyle w:val="Numberhead"/>
        </w:rPr>
        <w:t>Ch. terrain</w:t>
      </w:r>
      <w:r w:rsidRPr="00A46E8A">
        <w:tab/>
      </w:r>
    </w:p>
    <w:p w14:paraId="536F1400" w14:textId="77777777" w:rsidR="008D302A" w:rsidRDefault="008D302A" w:rsidP="008D302A">
      <w:pPr>
        <w:pStyle w:val="keywords"/>
      </w:pPr>
      <w:r>
        <w:rPr>
          <w:rStyle w:val="Numberhead"/>
        </w:rPr>
        <w:t>Themes</w:t>
      </w:r>
      <w:r>
        <w:tab/>
      </w:r>
    </w:p>
    <w:p w14:paraId="675F26D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8618342"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5FF5588F" w14:textId="77777777" w:rsidR="008D302A" w:rsidRPr="008D302A" w:rsidRDefault="008D302A" w:rsidP="008D302A">
      <w:pPr>
        <w:pStyle w:val="Heading5"/>
      </w:pPr>
      <w:r w:rsidRPr="008D302A">
        <w:t xml:space="preserve">13 </w:t>
      </w:r>
    </w:p>
    <w:p w14:paraId="62536121" w14:textId="77777777" w:rsidR="008D302A" w:rsidRPr="008D302A" w:rsidRDefault="008D302A" w:rsidP="008D302A">
      <w:pPr>
        <w:pStyle w:val="keywords"/>
      </w:pPr>
      <w:r w:rsidRPr="008D302A">
        <w:rPr>
          <w:rStyle w:val="Numberhead"/>
        </w:rPr>
        <w:t>Peg</w:t>
      </w:r>
      <w:r w:rsidRPr="008D302A">
        <w:tab/>
      </w:r>
    </w:p>
    <w:p w14:paraId="33C22081" w14:textId="77777777" w:rsidR="008D302A" w:rsidRPr="008D302A" w:rsidRDefault="008D302A" w:rsidP="008D302A">
      <w:pPr>
        <w:pStyle w:val="keywords"/>
      </w:pPr>
      <w:r w:rsidRPr="008D302A">
        <w:rPr>
          <w:rStyle w:val="Numberhead"/>
        </w:rPr>
        <w:t>Ch. terrain</w:t>
      </w:r>
      <w:r w:rsidRPr="008D302A">
        <w:tab/>
      </w:r>
    </w:p>
    <w:p w14:paraId="3965D5D2" w14:textId="77777777" w:rsidR="008D302A" w:rsidRDefault="008D302A" w:rsidP="008D302A">
      <w:pPr>
        <w:pStyle w:val="keywords"/>
      </w:pPr>
      <w:r>
        <w:rPr>
          <w:rStyle w:val="Numberhead"/>
        </w:rPr>
        <w:t>Themes</w:t>
      </w:r>
      <w:r>
        <w:tab/>
      </w:r>
    </w:p>
    <w:p w14:paraId="12C8B4C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8CC07D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654A862" w14:textId="77777777" w:rsidR="008D302A" w:rsidRPr="00F839CC" w:rsidRDefault="008D302A" w:rsidP="008D302A">
      <w:pPr>
        <w:pStyle w:val="Heading5"/>
      </w:pPr>
      <w:r w:rsidRPr="00F839CC">
        <w:t>1</w:t>
      </w:r>
      <w:r>
        <w:t>4</w:t>
      </w:r>
      <w:r w:rsidRPr="00F839CC">
        <w:t xml:space="preserve"> </w:t>
      </w:r>
    </w:p>
    <w:p w14:paraId="78CC67B4" w14:textId="77777777" w:rsidR="008D302A" w:rsidRPr="00166964" w:rsidRDefault="008D302A" w:rsidP="008D302A">
      <w:pPr>
        <w:pStyle w:val="keywords"/>
      </w:pPr>
      <w:r w:rsidRPr="00D25469">
        <w:rPr>
          <w:rStyle w:val="Numberhead"/>
        </w:rPr>
        <w:t>Peg</w:t>
      </w:r>
      <w:r>
        <w:tab/>
      </w:r>
    </w:p>
    <w:p w14:paraId="54B355C2" w14:textId="77777777" w:rsidR="008D302A" w:rsidRDefault="008D302A" w:rsidP="008D302A">
      <w:pPr>
        <w:pStyle w:val="keywords"/>
      </w:pPr>
      <w:r>
        <w:rPr>
          <w:rStyle w:val="Numberhead"/>
        </w:rPr>
        <w:t>Ch. terrain</w:t>
      </w:r>
      <w:r w:rsidRPr="00A46E8A">
        <w:tab/>
      </w:r>
    </w:p>
    <w:p w14:paraId="7EEDC692" w14:textId="77777777" w:rsidR="008D302A" w:rsidRDefault="008D302A" w:rsidP="008D302A">
      <w:pPr>
        <w:pStyle w:val="keywords"/>
      </w:pPr>
      <w:r>
        <w:rPr>
          <w:rStyle w:val="Numberhead"/>
        </w:rPr>
        <w:t>Themes</w:t>
      </w:r>
      <w:r>
        <w:tab/>
      </w:r>
    </w:p>
    <w:p w14:paraId="02E7B9B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ECD545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62853EF" w14:textId="77777777" w:rsidR="008D302A" w:rsidRPr="00F839CC" w:rsidRDefault="008D302A" w:rsidP="008D302A">
      <w:pPr>
        <w:pStyle w:val="Heading5"/>
      </w:pPr>
      <w:r w:rsidRPr="00F839CC">
        <w:t>1</w:t>
      </w:r>
      <w:r>
        <w:t>5</w:t>
      </w:r>
      <w:r w:rsidRPr="00F839CC">
        <w:t xml:space="preserve"> </w:t>
      </w:r>
    </w:p>
    <w:p w14:paraId="0428E4A0" w14:textId="77777777" w:rsidR="008D302A" w:rsidRPr="00166964" w:rsidRDefault="008D302A" w:rsidP="008D302A">
      <w:pPr>
        <w:pStyle w:val="keywords"/>
      </w:pPr>
      <w:r w:rsidRPr="00D25469">
        <w:rPr>
          <w:rStyle w:val="Numberhead"/>
        </w:rPr>
        <w:t>Peg</w:t>
      </w:r>
      <w:r>
        <w:tab/>
      </w:r>
    </w:p>
    <w:p w14:paraId="2FD777B6" w14:textId="77777777" w:rsidR="008D302A" w:rsidRDefault="008D302A" w:rsidP="008D302A">
      <w:pPr>
        <w:pStyle w:val="keywords"/>
      </w:pPr>
      <w:r>
        <w:rPr>
          <w:rStyle w:val="Numberhead"/>
        </w:rPr>
        <w:t>Ch. terrain</w:t>
      </w:r>
      <w:r w:rsidRPr="00A46E8A">
        <w:tab/>
      </w:r>
    </w:p>
    <w:p w14:paraId="781853AF" w14:textId="77777777" w:rsidR="008D302A" w:rsidRDefault="008D302A" w:rsidP="008D302A">
      <w:pPr>
        <w:pStyle w:val="keywords"/>
      </w:pPr>
      <w:r>
        <w:rPr>
          <w:rStyle w:val="Numberhead"/>
        </w:rPr>
        <w:t>Themes</w:t>
      </w:r>
      <w:r>
        <w:tab/>
      </w:r>
    </w:p>
    <w:p w14:paraId="584F673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937B8E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9BDE696" w14:textId="77777777" w:rsidR="008D302A" w:rsidRPr="00F839CC" w:rsidRDefault="008D302A" w:rsidP="008D302A">
      <w:pPr>
        <w:pStyle w:val="Heading5"/>
      </w:pPr>
      <w:r w:rsidRPr="00F839CC">
        <w:t>1</w:t>
      </w:r>
      <w:r>
        <w:t>6</w:t>
      </w:r>
      <w:r w:rsidRPr="00F839CC">
        <w:t xml:space="preserve"> </w:t>
      </w:r>
    </w:p>
    <w:p w14:paraId="3543F2D1" w14:textId="77777777" w:rsidR="008D302A" w:rsidRPr="00166964" w:rsidRDefault="008D302A" w:rsidP="008D302A">
      <w:pPr>
        <w:pStyle w:val="keywords"/>
      </w:pPr>
      <w:r w:rsidRPr="00D25469">
        <w:rPr>
          <w:rStyle w:val="Numberhead"/>
        </w:rPr>
        <w:t>Peg</w:t>
      </w:r>
      <w:r>
        <w:tab/>
      </w:r>
    </w:p>
    <w:p w14:paraId="0AC70C1A" w14:textId="77777777" w:rsidR="008D302A" w:rsidRDefault="008D302A" w:rsidP="008D302A">
      <w:pPr>
        <w:pStyle w:val="keywords"/>
      </w:pPr>
      <w:r>
        <w:rPr>
          <w:rStyle w:val="Numberhead"/>
        </w:rPr>
        <w:t>Ch. terrain</w:t>
      </w:r>
      <w:r w:rsidRPr="00A46E8A">
        <w:tab/>
      </w:r>
    </w:p>
    <w:p w14:paraId="11280290" w14:textId="77777777" w:rsidR="008D302A" w:rsidRDefault="008D302A" w:rsidP="008D302A">
      <w:pPr>
        <w:pStyle w:val="keywords"/>
      </w:pPr>
      <w:r>
        <w:rPr>
          <w:rStyle w:val="Numberhead"/>
        </w:rPr>
        <w:t>Themes</w:t>
      </w:r>
      <w:r>
        <w:tab/>
      </w:r>
    </w:p>
    <w:p w14:paraId="46F6FB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C295E4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A12691D" w14:textId="77777777" w:rsidR="008D302A" w:rsidRPr="00F839CC" w:rsidRDefault="008D302A" w:rsidP="008D302A">
      <w:pPr>
        <w:pStyle w:val="Heading5"/>
      </w:pPr>
      <w:r w:rsidRPr="00F839CC">
        <w:lastRenderedPageBreak/>
        <w:t>1</w:t>
      </w:r>
      <w:r>
        <w:t>7</w:t>
      </w:r>
      <w:r w:rsidRPr="00F839CC">
        <w:t xml:space="preserve"> </w:t>
      </w:r>
    </w:p>
    <w:p w14:paraId="1F575487" w14:textId="77777777" w:rsidR="008D302A" w:rsidRPr="00166964" w:rsidRDefault="008D302A" w:rsidP="008D302A">
      <w:pPr>
        <w:pStyle w:val="keywords"/>
      </w:pPr>
      <w:r w:rsidRPr="00D25469">
        <w:rPr>
          <w:rStyle w:val="Numberhead"/>
        </w:rPr>
        <w:t>Peg</w:t>
      </w:r>
      <w:r>
        <w:tab/>
      </w:r>
    </w:p>
    <w:p w14:paraId="74529475" w14:textId="77777777" w:rsidR="008D302A" w:rsidRDefault="008D302A" w:rsidP="008D302A">
      <w:pPr>
        <w:pStyle w:val="keywords"/>
      </w:pPr>
      <w:r>
        <w:rPr>
          <w:rStyle w:val="Numberhead"/>
        </w:rPr>
        <w:t>Ch. terrain</w:t>
      </w:r>
      <w:r w:rsidRPr="00A46E8A">
        <w:tab/>
      </w:r>
    </w:p>
    <w:p w14:paraId="1F164F68" w14:textId="77777777" w:rsidR="008D302A" w:rsidRDefault="008D302A" w:rsidP="008D302A">
      <w:pPr>
        <w:pStyle w:val="keywords"/>
      </w:pPr>
      <w:r>
        <w:rPr>
          <w:rStyle w:val="Numberhead"/>
        </w:rPr>
        <w:t>Themes</w:t>
      </w:r>
      <w:r>
        <w:tab/>
      </w:r>
    </w:p>
    <w:p w14:paraId="35F108D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AED2BE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7BAD453" w14:textId="77777777" w:rsidR="008D302A" w:rsidRPr="00F839CC" w:rsidRDefault="008D302A" w:rsidP="008D302A">
      <w:pPr>
        <w:pStyle w:val="Heading5"/>
      </w:pPr>
      <w:r w:rsidRPr="00F839CC">
        <w:t>1</w:t>
      </w:r>
      <w:r>
        <w:t>8</w:t>
      </w:r>
      <w:r w:rsidRPr="00F839CC">
        <w:t xml:space="preserve"> </w:t>
      </w:r>
    </w:p>
    <w:p w14:paraId="55705B07" w14:textId="77777777" w:rsidR="008D302A" w:rsidRPr="00166964" w:rsidRDefault="008D302A" w:rsidP="008D302A">
      <w:pPr>
        <w:pStyle w:val="keywords"/>
      </w:pPr>
      <w:r w:rsidRPr="00D25469">
        <w:rPr>
          <w:rStyle w:val="Numberhead"/>
        </w:rPr>
        <w:t>Peg</w:t>
      </w:r>
      <w:r>
        <w:tab/>
      </w:r>
    </w:p>
    <w:p w14:paraId="52610484" w14:textId="77777777" w:rsidR="008D302A" w:rsidRDefault="008D302A" w:rsidP="008D302A">
      <w:pPr>
        <w:pStyle w:val="keywords"/>
      </w:pPr>
      <w:r>
        <w:rPr>
          <w:rStyle w:val="Numberhead"/>
        </w:rPr>
        <w:t>Ch. terrain</w:t>
      </w:r>
      <w:r w:rsidRPr="00A46E8A">
        <w:tab/>
      </w:r>
    </w:p>
    <w:p w14:paraId="6EF72826" w14:textId="77777777" w:rsidR="008D302A" w:rsidRDefault="008D302A" w:rsidP="008D302A">
      <w:pPr>
        <w:pStyle w:val="keywords"/>
      </w:pPr>
      <w:r>
        <w:rPr>
          <w:rStyle w:val="Numberhead"/>
        </w:rPr>
        <w:t>Themes</w:t>
      </w:r>
      <w:r>
        <w:tab/>
      </w:r>
    </w:p>
    <w:p w14:paraId="1ACC1EB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3C3DF8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C63E21D" w14:textId="77777777" w:rsidR="008D302A" w:rsidRPr="00F839CC" w:rsidRDefault="008D302A" w:rsidP="008D302A">
      <w:pPr>
        <w:pStyle w:val="Heading5"/>
      </w:pPr>
      <w:r w:rsidRPr="00F839CC">
        <w:t>1</w:t>
      </w:r>
      <w:r>
        <w:t>9</w:t>
      </w:r>
      <w:r w:rsidRPr="00F839CC">
        <w:t xml:space="preserve"> </w:t>
      </w:r>
    </w:p>
    <w:p w14:paraId="0EE64DBA" w14:textId="77777777" w:rsidR="008D302A" w:rsidRPr="00166964" w:rsidRDefault="008D302A" w:rsidP="008D302A">
      <w:pPr>
        <w:pStyle w:val="keywords"/>
      </w:pPr>
      <w:r w:rsidRPr="00D25469">
        <w:rPr>
          <w:rStyle w:val="Numberhead"/>
        </w:rPr>
        <w:t>Peg</w:t>
      </w:r>
      <w:r>
        <w:tab/>
      </w:r>
    </w:p>
    <w:p w14:paraId="34408E38" w14:textId="77777777" w:rsidR="008D302A" w:rsidRDefault="008D302A" w:rsidP="008D302A">
      <w:pPr>
        <w:pStyle w:val="keywords"/>
      </w:pPr>
      <w:r>
        <w:rPr>
          <w:rStyle w:val="Numberhead"/>
        </w:rPr>
        <w:t>Ch. terrain</w:t>
      </w:r>
      <w:r w:rsidRPr="00A46E8A">
        <w:tab/>
      </w:r>
    </w:p>
    <w:p w14:paraId="2B9CD648" w14:textId="77777777" w:rsidR="008D302A" w:rsidRDefault="008D302A" w:rsidP="008D302A">
      <w:pPr>
        <w:pStyle w:val="keywords"/>
      </w:pPr>
      <w:r>
        <w:rPr>
          <w:rStyle w:val="Numberhead"/>
        </w:rPr>
        <w:t>Themes</w:t>
      </w:r>
      <w:r>
        <w:tab/>
      </w:r>
    </w:p>
    <w:p w14:paraId="3AD55D2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6626DB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917DE33" w14:textId="77777777" w:rsidR="008D302A" w:rsidRPr="00F839CC" w:rsidRDefault="008D302A" w:rsidP="008D302A">
      <w:pPr>
        <w:pStyle w:val="Heading5"/>
      </w:pPr>
      <w:r>
        <w:t>20</w:t>
      </w:r>
      <w:r w:rsidRPr="00F839CC">
        <w:t xml:space="preserve"> </w:t>
      </w:r>
    </w:p>
    <w:p w14:paraId="13B40067" w14:textId="77777777" w:rsidR="008D302A" w:rsidRPr="00166964" w:rsidRDefault="008D302A" w:rsidP="008D302A">
      <w:pPr>
        <w:pStyle w:val="keywords"/>
      </w:pPr>
      <w:r w:rsidRPr="00D25469">
        <w:rPr>
          <w:rStyle w:val="Numberhead"/>
        </w:rPr>
        <w:t>Peg</w:t>
      </w:r>
      <w:r>
        <w:tab/>
      </w:r>
    </w:p>
    <w:p w14:paraId="7B8039E5" w14:textId="77777777" w:rsidR="008D302A" w:rsidRDefault="008D302A" w:rsidP="008D302A">
      <w:pPr>
        <w:pStyle w:val="keywords"/>
      </w:pPr>
      <w:r>
        <w:rPr>
          <w:rStyle w:val="Numberhead"/>
        </w:rPr>
        <w:t>Ch. terrain</w:t>
      </w:r>
      <w:r w:rsidRPr="00A46E8A">
        <w:tab/>
      </w:r>
    </w:p>
    <w:p w14:paraId="0139F52A" w14:textId="77777777" w:rsidR="008D302A" w:rsidRDefault="008D302A" w:rsidP="008D302A">
      <w:pPr>
        <w:pStyle w:val="keywords"/>
      </w:pPr>
      <w:r>
        <w:rPr>
          <w:rStyle w:val="Numberhead"/>
        </w:rPr>
        <w:t>Themes</w:t>
      </w:r>
      <w:r>
        <w:tab/>
      </w:r>
    </w:p>
    <w:p w14:paraId="277F002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E36E03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A43AA55" w14:textId="77777777" w:rsidR="008D302A" w:rsidRPr="00F839CC" w:rsidRDefault="008D302A" w:rsidP="008D302A">
      <w:pPr>
        <w:pStyle w:val="Heading5"/>
      </w:pPr>
      <w:r>
        <w:t>21</w:t>
      </w:r>
      <w:r w:rsidRPr="00F839CC">
        <w:t xml:space="preserve"> </w:t>
      </w:r>
    </w:p>
    <w:p w14:paraId="00EA37AE" w14:textId="77777777" w:rsidR="008D302A" w:rsidRPr="00166964" w:rsidRDefault="008D302A" w:rsidP="008D302A">
      <w:pPr>
        <w:pStyle w:val="keywords"/>
      </w:pPr>
      <w:r w:rsidRPr="00D25469">
        <w:rPr>
          <w:rStyle w:val="Numberhead"/>
        </w:rPr>
        <w:t>Peg</w:t>
      </w:r>
      <w:r>
        <w:tab/>
      </w:r>
    </w:p>
    <w:p w14:paraId="3466B58D" w14:textId="77777777" w:rsidR="008D302A" w:rsidRDefault="008D302A" w:rsidP="008D302A">
      <w:pPr>
        <w:pStyle w:val="keywords"/>
      </w:pPr>
      <w:r>
        <w:rPr>
          <w:rStyle w:val="Numberhead"/>
        </w:rPr>
        <w:t>Ch. terrain</w:t>
      </w:r>
      <w:r w:rsidRPr="00A46E8A">
        <w:tab/>
      </w:r>
    </w:p>
    <w:p w14:paraId="634FA38F" w14:textId="77777777" w:rsidR="008D302A" w:rsidRDefault="008D302A" w:rsidP="008D302A">
      <w:pPr>
        <w:pStyle w:val="keywords"/>
      </w:pPr>
      <w:r>
        <w:rPr>
          <w:rStyle w:val="Numberhead"/>
        </w:rPr>
        <w:t>Themes</w:t>
      </w:r>
      <w:r>
        <w:tab/>
      </w:r>
    </w:p>
    <w:p w14:paraId="0142994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2FEFF5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B97E3C3" w14:textId="77777777" w:rsidR="008D302A" w:rsidRPr="00F839CC" w:rsidRDefault="008D302A" w:rsidP="008D302A">
      <w:pPr>
        <w:pStyle w:val="Heading5"/>
      </w:pPr>
      <w:r>
        <w:t>22</w:t>
      </w:r>
      <w:r w:rsidRPr="00F839CC">
        <w:t xml:space="preserve"> </w:t>
      </w:r>
    </w:p>
    <w:p w14:paraId="4D0985C8" w14:textId="77777777" w:rsidR="008D302A" w:rsidRPr="00166964" w:rsidRDefault="008D302A" w:rsidP="008D302A">
      <w:pPr>
        <w:pStyle w:val="keywords"/>
      </w:pPr>
      <w:r w:rsidRPr="00D25469">
        <w:rPr>
          <w:rStyle w:val="Numberhead"/>
        </w:rPr>
        <w:t>Peg</w:t>
      </w:r>
      <w:r>
        <w:tab/>
      </w:r>
    </w:p>
    <w:p w14:paraId="015E309D" w14:textId="77777777" w:rsidR="008D302A" w:rsidRDefault="008D302A" w:rsidP="008D302A">
      <w:pPr>
        <w:pStyle w:val="keywords"/>
      </w:pPr>
      <w:r>
        <w:rPr>
          <w:rStyle w:val="Numberhead"/>
        </w:rPr>
        <w:t>Ch. terrain</w:t>
      </w:r>
      <w:r w:rsidRPr="00A46E8A">
        <w:tab/>
      </w:r>
    </w:p>
    <w:p w14:paraId="157B9A2E" w14:textId="77777777" w:rsidR="008D302A" w:rsidRDefault="008D302A" w:rsidP="008D302A">
      <w:pPr>
        <w:pStyle w:val="keywords"/>
      </w:pPr>
      <w:r>
        <w:rPr>
          <w:rStyle w:val="Numberhead"/>
        </w:rPr>
        <w:t>Themes</w:t>
      </w:r>
      <w:r>
        <w:tab/>
      </w:r>
    </w:p>
    <w:p w14:paraId="41D6917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97041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F83D824" w14:textId="77777777" w:rsidR="008D302A" w:rsidRPr="00F839CC" w:rsidRDefault="008D302A" w:rsidP="008D302A">
      <w:pPr>
        <w:pStyle w:val="Heading5"/>
      </w:pPr>
      <w:r>
        <w:lastRenderedPageBreak/>
        <w:t>23</w:t>
      </w:r>
      <w:r w:rsidRPr="00F839CC">
        <w:t xml:space="preserve"> </w:t>
      </w:r>
    </w:p>
    <w:p w14:paraId="4007C05C" w14:textId="77777777" w:rsidR="008D302A" w:rsidRPr="00166964" w:rsidRDefault="008D302A" w:rsidP="008D302A">
      <w:pPr>
        <w:pStyle w:val="keywords"/>
      </w:pPr>
      <w:r w:rsidRPr="00D25469">
        <w:rPr>
          <w:rStyle w:val="Numberhead"/>
        </w:rPr>
        <w:t>Peg</w:t>
      </w:r>
      <w:r>
        <w:tab/>
      </w:r>
    </w:p>
    <w:p w14:paraId="046B56C0" w14:textId="77777777" w:rsidR="008D302A" w:rsidRDefault="008D302A" w:rsidP="008D302A">
      <w:pPr>
        <w:pStyle w:val="keywords"/>
      </w:pPr>
      <w:r>
        <w:rPr>
          <w:rStyle w:val="Numberhead"/>
        </w:rPr>
        <w:t>Ch. terrain</w:t>
      </w:r>
      <w:r w:rsidRPr="00A46E8A">
        <w:tab/>
      </w:r>
    </w:p>
    <w:p w14:paraId="24EBC89C" w14:textId="77777777" w:rsidR="008D302A" w:rsidRDefault="008D302A" w:rsidP="008D302A">
      <w:pPr>
        <w:pStyle w:val="keywords"/>
      </w:pPr>
      <w:r>
        <w:rPr>
          <w:rStyle w:val="Numberhead"/>
        </w:rPr>
        <w:t>Themes</w:t>
      </w:r>
      <w:r>
        <w:tab/>
      </w:r>
    </w:p>
    <w:p w14:paraId="047BDFB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3320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FE3CEC6" w14:textId="77777777" w:rsidR="008D302A" w:rsidRPr="00F839CC" w:rsidRDefault="008D302A" w:rsidP="008D302A">
      <w:pPr>
        <w:pStyle w:val="Heading5"/>
      </w:pPr>
      <w:r>
        <w:t>24</w:t>
      </w:r>
      <w:r w:rsidRPr="00F839CC">
        <w:t xml:space="preserve"> </w:t>
      </w:r>
    </w:p>
    <w:p w14:paraId="118068A9" w14:textId="77777777" w:rsidR="008D302A" w:rsidRPr="00166964" w:rsidRDefault="008D302A" w:rsidP="008D302A">
      <w:pPr>
        <w:pStyle w:val="keywords"/>
      </w:pPr>
      <w:r w:rsidRPr="00D25469">
        <w:rPr>
          <w:rStyle w:val="Numberhead"/>
        </w:rPr>
        <w:t>Peg</w:t>
      </w:r>
      <w:r>
        <w:tab/>
      </w:r>
    </w:p>
    <w:p w14:paraId="063BD013" w14:textId="77777777" w:rsidR="008D302A" w:rsidRDefault="008D302A" w:rsidP="008D302A">
      <w:pPr>
        <w:pStyle w:val="keywords"/>
      </w:pPr>
      <w:r>
        <w:rPr>
          <w:rStyle w:val="Numberhead"/>
        </w:rPr>
        <w:t>Ch. terrain</w:t>
      </w:r>
      <w:r w:rsidRPr="00A46E8A">
        <w:tab/>
      </w:r>
    </w:p>
    <w:p w14:paraId="3FAA109D" w14:textId="77777777" w:rsidR="008D302A" w:rsidRDefault="008D302A" w:rsidP="008D302A">
      <w:pPr>
        <w:pStyle w:val="keywords"/>
      </w:pPr>
      <w:r>
        <w:rPr>
          <w:rStyle w:val="Numberhead"/>
        </w:rPr>
        <w:t>Themes</w:t>
      </w:r>
      <w:r>
        <w:tab/>
      </w:r>
    </w:p>
    <w:p w14:paraId="7A4C3B3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988813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4D161A9" w14:textId="77777777" w:rsidR="008D302A" w:rsidRPr="00F839CC" w:rsidRDefault="008D302A" w:rsidP="008D302A">
      <w:pPr>
        <w:pStyle w:val="Heading5"/>
      </w:pPr>
      <w:r>
        <w:t>25</w:t>
      </w:r>
      <w:r w:rsidRPr="00F839CC">
        <w:t xml:space="preserve"> </w:t>
      </w:r>
    </w:p>
    <w:p w14:paraId="4F9C6BF5" w14:textId="77777777" w:rsidR="008D302A" w:rsidRPr="00166964" w:rsidRDefault="008D302A" w:rsidP="008D302A">
      <w:pPr>
        <w:pStyle w:val="keywords"/>
      </w:pPr>
      <w:r w:rsidRPr="00D25469">
        <w:rPr>
          <w:rStyle w:val="Numberhead"/>
        </w:rPr>
        <w:t>Peg</w:t>
      </w:r>
      <w:r>
        <w:tab/>
      </w:r>
    </w:p>
    <w:p w14:paraId="3EE66E7F" w14:textId="77777777" w:rsidR="008D302A" w:rsidRDefault="008D302A" w:rsidP="008D302A">
      <w:pPr>
        <w:pStyle w:val="keywords"/>
      </w:pPr>
      <w:r>
        <w:rPr>
          <w:rStyle w:val="Numberhead"/>
        </w:rPr>
        <w:t>Ch. terrain</w:t>
      </w:r>
      <w:r w:rsidRPr="00A46E8A">
        <w:tab/>
      </w:r>
    </w:p>
    <w:p w14:paraId="2929C578" w14:textId="77777777" w:rsidR="008D302A" w:rsidRDefault="008D302A" w:rsidP="008D302A">
      <w:pPr>
        <w:pStyle w:val="keywords"/>
      </w:pPr>
      <w:r>
        <w:rPr>
          <w:rStyle w:val="Numberhead"/>
        </w:rPr>
        <w:t>Themes</w:t>
      </w:r>
      <w:r>
        <w:tab/>
      </w:r>
    </w:p>
    <w:p w14:paraId="4289637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BB8872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1266166" w14:textId="77777777" w:rsidR="008D302A" w:rsidRPr="00F839CC" w:rsidRDefault="008D302A" w:rsidP="008D302A">
      <w:pPr>
        <w:pStyle w:val="Heading5"/>
      </w:pPr>
      <w:r>
        <w:t>26</w:t>
      </w:r>
      <w:r w:rsidRPr="00F839CC">
        <w:t xml:space="preserve"> </w:t>
      </w:r>
    </w:p>
    <w:p w14:paraId="18736BA9" w14:textId="77777777" w:rsidR="008D302A" w:rsidRPr="00166964" w:rsidRDefault="008D302A" w:rsidP="008D302A">
      <w:pPr>
        <w:pStyle w:val="keywords"/>
      </w:pPr>
      <w:r w:rsidRPr="00D25469">
        <w:rPr>
          <w:rStyle w:val="Numberhead"/>
        </w:rPr>
        <w:t>Peg</w:t>
      </w:r>
      <w:r>
        <w:tab/>
      </w:r>
    </w:p>
    <w:p w14:paraId="1EF5F190" w14:textId="77777777" w:rsidR="008D302A" w:rsidRDefault="008D302A" w:rsidP="008D302A">
      <w:pPr>
        <w:pStyle w:val="keywords"/>
      </w:pPr>
      <w:r>
        <w:rPr>
          <w:rStyle w:val="Numberhead"/>
        </w:rPr>
        <w:t>Ch. terrain</w:t>
      </w:r>
      <w:r w:rsidRPr="00A46E8A">
        <w:tab/>
      </w:r>
    </w:p>
    <w:p w14:paraId="5C40D982" w14:textId="77777777" w:rsidR="008D302A" w:rsidRDefault="008D302A" w:rsidP="008D302A">
      <w:pPr>
        <w:pStyle w:val="keywords"/>
      </w:pPr>
      <w:r>
        <w:rPr>
          <w:rStyle w:val="Numberhead"/>
        </w:rPr>
        <w:t>Themes</w:t>
      </w:r>
      <w:r>
        <w:tab/>
      </w:r>
    </w:p>
    <w:p w14:paraId="3EE532E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9DED09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3F4F051" w14:textId="77777777" w:rsidR="008D302A" w:rsidRPr="00F839CC" w:rsidRDefault="008D302A" w:rsidP="008D302A">
      <w:pPr>
        <w:pStyle w:val="Heading5"/>
      </w:pPr>
      <w:r>
        <w:t>27</w:t>
      </w:r>
      <w:r w:rsidRPr="00F839CC">
        <w:t xml:space="preserve"> </w:t>
      </w:r>
    </w:p>
    <w:p w14:paraId="16B44DF0" w14:textId="77777777" w:rsidR="008D302A" w:rsidRPr="00166964" w:rsidRDefault="008D302A" w:rsidP="008D302A">
      <w:pPr>
        <w:pStyle w:val="keywords"/>
      </w:pPr>
      <w:r w:rsidRPr="00D25469">
        <w:rPr>
          <w:rStyle w:val="Numberhead"/>
        </w:rPr>
        <w:t>Peg</w:t>
      </w:r>
      <w:r>
        <w:tab/>
      </w:r>
    </w:p>
    <w:p w14:paraId="1E1EA311" w14:textId="77777777" w:rsidR="008D302A" w:rsidRDefault="008D302A" w:rsidP="008D302A">
      <w:pPr>
        <w:pStyle w:val="keywords"/>
      </w:pPr>
      <w:r>
        <w:rPr>
          <w:rStyle w:val="Numberhead"/>
        </w:rPr>
        <w:t>Ch. terrain</w:t>
      </w:r>
      <w:r w:rsidRPr="00A46E8A">
        <w:tab/>
      </w:r>
    </w:p>
    <w:p w14:paraId="18628378" w14:textId="77777777" w:rsidR="008D302A" w:rsidRDefault="008D302A" w:rsidP="008D302A">
      <w:pPr>
        <w:pStyle w:val="keywords"/>
      </w:pPr>
      <w:r>
        <w:rPr>
          <w:rStyle w:val="Numberhead"/>
        </w:rPr>
        <w:t>Themes</w:t>
      </w:r>
      <w:r>
        <w:tab/>
      </w:r>
    </w:p>
    <w:p w14:paraId="165A403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5EBC4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06A978A" w14:textId="77777777" w:rsidR="008D302A" w:rsidRPr="00F839CC" w:rsidRDefault="008D302A" w:rsidP="008D302A">
      <w:pPr>
        <w:pStyle w:val="Heading5"/>
      </w:pPr>
      <w:r>
        <w:t>28</w:t>
      </w:r>
      <w:r w:rsidRPr="00F839CC">
        <w:t xml:space="preserve"> </w:t>
      </w:r>
    </w:p>
    <w:p w14:paraId="64443A22" w14:textId="77777777" w:rsidR="008D302A" w:rsidRPr="00166964" w:rsidRDefault="008D302A" w:rsidP="008D302A">
      <w:pPr>
        <w:pStyle w:val="keywords"/>
      </w:pPr>
      <w:r w:rsidRPr="00D25469">
        <w:rPr>
          <w:rStyle w:val="Numberhead"/>
        </w:rPr>
        <w:t>Peg</w:t>
      </w:r>
      <w:r>
        <w:tab/>
      </w:r>
    </w:p>
    <w:p w14:paraId="2877229D" w14:textId="77777777" w:rsidR="008D302A" w:rsidRDefault="008D302A" w:rsidP="008D302A">
      <w:pPr>
        <w:pStyle w:val="keywords"/>
      </w:pPr>
      <w:r>
        <w:rPr>
          <w:rStyle w:val="Numberhead"/>
        </w:rPr>
        <w:t>Ch. terrain</w:t>
      </w:r>
      <w:r w:rsidRPr="00A46E8A">
        <w:tab/>
      </w:r>
    </w:p>
    <w:p w14:paraId="7D77A8F7" w14:textId="77777777" w:rsidR="008D302A" w:rsidRDefault="008D302A" w:rsidP="008D302A">
      <w:pPr>
        <w:pStyle w:val="keywords"/>
      </w:pPr>
      <w:r>
        <w:rPr>
          <w:rStyle w:val="Numberhead"/>
        </w:rPr>
        <w:t>Themes</w:t>
      </w:r>
      <w:r>
        <w:tab/>
      </w:r>
    </w:p>
    <w:p w14:paraId="7299F3F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730CAF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5E6E176" w14:textId="77777777" w:rsidR="008D302A" w:rsidRPr="00F839CC" w:rsidRDefault="008D302A" w:rsidP="008D302A">
      <w:pPr>
        <w:pStyle w:val="Heading5"/>
      </w:pPr>
      <w:r>
        <w:lastRenderedPageBreak/>
        <w:t>29</w:t>
      </w:r>
      <w:r w:rsidRPr="00F839CC">
        <w:t xml:space="preserve"> </w:t>
      </w:r>
    </w:p>
    <w:p w14:paraId="45643825" w14:textId="77777777" w:rsidR="008D302A" w:rsidRPr="00166964" w:rsidRDefault="008D302A" w:rsidP="008D302A">
      <w:pPr>
        <w:pStyle w:val="keywords"/>
      </w:pPr>
      <w:r w:rsidRPr="00D25469">
        <w:rPr>
          <w:rStyle w:val="Numberhead"/>
        </w:rPr>
        <w:t>Peg</w:t>
      </w:r>
      <w:r>
        <w:tab/>
      </w:r>
    </w:p>
    <w:p w14:paraId="30CAB9D6" w14:textId="77777777" w:rsidR="008D302A" w:rsidRDefault="008D302A" w:rsidP="008D302A">
      <w:pPr>
        <w:pStyle w:val="keywords"/>
      </w:pPr>
      <w:r>
        <w:rPr>
          <w:rStyle w:val="Numberhead"/>
        </w:rPr>
        <w:t>Ch. terrain</w:t>
      </w:r>
      <w:r w:rsidRPr="00A46E8A">
        <w:tab/>
      </w:r>
    </w:p>
    <w:p w14:paraId="6C480AC6" w14:textId="77777777" w:rsidR="008D302A" w:rsidRDefault="008D302A" w:rsidP="008D302A">
      <w:pPr>
        <w:pStyle w:val="keywords"/>
      </w:pPr>
      <w:r>
        <w:rPr>
          <w:rStyle w:val="Numberhead"/>
        </w:rPr>
        <w:t>Themes</w:t>
      </w:r>
      <w:r>
        <w:tab/>
      </w:r>
    </w:p>
    <w:p w14:paraId="22D24B7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8A4C4C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41CFB60" w14:textId="77777777" w:rsidR="008D302A" w:rsidRPr="00F839CC" w:rsidRDefault="008D302A" w:rsidP="008D302A">
      <w:pPr>
        <w:pStyle w:val="Heading5"/>
      </w:pPr>
      <w:r>
        <w:t>30</w:t>
      </w:r>
      <w:r w:rsidRPr="00F839CC">
        <w:t xml:space="preserve"> </w:t>
      </w:r>
    </w:p>
    <w:p w14:paraId="46E47501" w14:textId="77777777" w:rsidR="008D302A" w:rsidRPr="00166964" w:rsidRDefault="008D302A" w:rsidP="008D302A">
      <w:pPr>
        <w:pStyle w:val="keywords"/>
      </w:pPr>
      <w:r w:rsidRPr="00D25469">
        <w:rPr>
          <w:rStyle w:val="Numberhead"/>
        </w:rPr>
        <w:t>Peg</w:t>
      </w:r>
      <w:r>
        <w:tab/>
      </w:r>
    </w:p>
    <w:p w14:paraId="45698D1E" w14:textId="77777777" w:rsidR="008D302A" w:rsidRDefault="008D302A" w:rsidP="008D302A">
      <w:pPr>
        <w:pStyle w:val="keywords"/>
      </w:pPr>
      <w:r>
        <w:rPr>
          <w:rStyle w:val="Numberhead"/>
        </w:rPr>
        <w:t>Ch. terrain</w:t>
      </w:r>
      <w:r w:rsidRPr="00A46E8A">
        <w:tab/>
      </w:r>
    </w:p>
    <w:p w14:paraId="7D5784FF" w14:textId="77777777" w:rsidR="008D302A" w:rsidRDefault="008D302A" w:rsidP="008D302A">
      <w:pPr>
        <w:pStyle w:val="keywords"/>
      </w:pPr>
      <w:r>
        <w:rPr>
          <w:rStyle w:val="Numberhead"/>
        </w:rPr>
        <w:t>Themes</w:t>
      </w:r>
      <w:r>
        <w:tab/>
      </w:r>
    </w:p>
    <w:p w14:paraId="2196275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86F31D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CD879D1" w14:textId="77777777" w:rsidR="008D302A" w:rsidRPr="00F839CC" w:rsidRDefault="008D302A" w:rsidP="008D302A">
      <w:pPr>
        <w:pStyle w:val="Heading5"/>
      </w:pPr>
      <w:r>
        <w:t>31</w:t>
      </w:r>
      <w:r w:rsidRPr="00F839CC">
        <w:t xml:space="preserve"> </w:t>
      </w:r>
    </w:p>
    <w:p w14:paraId="17C65046" w14:textId="77777777" w:rsidR="008D302A" w:rsidRPr="00166964" w:rsidRDefault="008D302A" w:rsidP="008D302A">
      <w:pPr>
        <w:pStyle w:val="keywords"/>
      </w:pPr>
      <w:r w:rsidRPr="00D25469">
        <w:rPr>
          <w:rStyle w:val="Numberhead"/>
        </w:rPr>
        <w:t>Peg</w:t>
      </w:r>
      <w:r>
        <w:tab/>
      </w:r>
    </w:p>
    <w:p w14:paraId="2E023EF5" w14:textId="77777777" w:rsidR="008D302A" w:rsidRDefault="008D302A" w:rsidP="008D302A">
      <w:pPr>
        <w:pStyle w:val="keywords"/>
      </w:pPr>
      <w:r>
        <w:rPr>
          <w:rStyle w:val="Numberhead"/>
        </w:rPr>
        <w:t>Ch. terrain</w:t>
      </w:r>
      <w:r w:rsidRPr="00A46E8A">
        <w:tab/>
      </w:r>
    </w:p>
    <w:p w14:paraId="27361951" w14:textId="77777777" w:rsidR="008D302A" w:rsidRDefault="008D302A" w:rsidP="008D302A">
      <w:pPr>
        <w:pStyle w:val="keywords"/>
      </w:pPr>
      <w:r>
        <w:rPr>
          <w:rStyle w:val="Numberhead"/>
        </w:rPr>
        <w:t>Themes</w:t>
      </w:r>
      <w:r>
        <w:tab/>
      </w:r>
    </w:p>
    <w:p w14:paraId="617609D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8659AD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CF2C483" w14:textId="77777777" w:rsidR="008D302A" w:rsidRPr="00F839CC" w:rsidRDefault="008D302A" w:rsidP="008D302A">
      <w:pPr>
        <w:pStyle w:val="Heading5"/>
      </w:pPr>
      <w:r>
        <w:t>32</w:t>
      </w:r>
      <w:r w:rsidRPr="00F839CC">
        <w:t xml:space="preserve"> </w:t>
      </w:r>
    </w:p>
    <w:p w14:paraId="4869A038" w14:textId="77777777" w:rsidR="008D302A" w:rsidRPr="00166964" w:rsidRDefault="008D302A" w:rsidP="008D302A">
      <w:pPr>
        <w:pStyle w:val="keywords"/>
      </w:pPr>
      <w:r w:rsidRPr="00D25469">
        <w:rPr>
          <w:rStyle w:val="Numberhead"/>
        </w:rPr>
        <w:t>Peg</w:t>
      </w:r>
      <w:r>
        <w:tab/>
      </w:r>
    </w:p>
    <w:p w14:paraId="17345AE4" w14:textId="77777777" w:rsidR="008D302A" w:rsidRDefault="008D302A" w:rsidP="008D302A">
      <w:pPr>
        <w:pStyle w:val="keywords"/>
      </w:pPr>
      <w:r>
        <w:rPr>
          <w:rStyle w:val="Numberhead"/>
        </w:rPr>
        <w:t>Ch. terrain</w:t>
      </w:r>
      <w:r w:rsidRPr="00A46E8A">
        <w:tab/>
      </w:r>
    </w:p>
    <w:p w14:paraId="4E8F8870" w14:textId="77777777" w:rsidR="008D302A" w:rsidRDefault="008D302A" w:rsidP="008D302A">
      <w:pPr>
        <w:pStyle w:val="keywords"/>
      </w:pPr>
      <w:r>
        <w:rPr>
          <w:rStyle w:val="Numberhead"/>
        </w:rPr>
        <w:t>Themes</w:t>
      </w:r>
      <w:r>
        <w:tab/>
      </w:r>
    </w:p>
    <w:p w14:paraId="7371FF9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767019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5B517D5" w14:textId="77777777" w:rsidR="008D302A" w:rsidRPr="00F839CC" w:rsidRDefault="008D302A" w:rsidP="008D302A">
      <w:pPr>
        <w:pStyle w:val="Heading5"/>
      </w:pPr>
      <w:r>
        <w:t>33</w:t>
      </w:r>
      <w:r w:rsidRPr="00F839CC">
        <w:t xml:space="preserve"> </w:t>
      </w:r>
    </w:p>
    <w:p w14:paraId="4F602AB5" w14:textId="77777777" w:rsidR="008D302A" w:rsidRPr="00166964" w:rsidRDefault="008D302A" w:rsidP="008D302A">
      <w:pPr>
        <w:pStyle w:val="keywords"/>
      </w:pPr>
      <w:r w:rsidRPr="00D25469">
        <w:rPr>
          <w:rStyle w:val="Numberhead"/>
        </w:rPr>
        <w:t>Peg</w:t>
      </w:r>
      <w:r>
        <w:tab/>
      </w:r>
    </w:p>
    <w:p w14:paraId="375343E9" w14:textId="77777777" w:rsidR="008D302A" w:rsidRDefault="008D302A" w:rsidP="008D302A">
      <w:pPr>
        <w:pStyle w:val="keywords"/>
      </w:pPr>
      <w:r>
        <w:rPr>
          <w:rStyle w:val="Numberhead"/>
        </w:rPr>
        <w:t>Ch. terrain</w:t>
      </w:r>
      <w:r w:rsidRPr="00A46E8A">
        <w:tab/>
      </w:r>
    </w:p>
    <w:p w14:paraId="1061198A" w14:textId="77777777" w:rsidR="008D302A" w:rsidRDefault="008D302A" w:rsidP="008D302A">
      <w:pPr>
        <w:pStyle w:val="keywords"/>
      </w:pPr>
      <w:r>
        <w:rPr>
          <w:rStyle w:val="Numberhead"/>
        </w:rPr>
        <w:t>Themes</w:t>
      </w:r>
      <w:r>
        <w:tab/>
      </w:r>
    </w:p>
    <w:p w14:paraId="781D791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DBAEC1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6FF7FD4" w14:textId="77777777" w:rsidR="008D302A" w:rsidRPr="00F839CC" w:rsidRDefault="008D302A" w:rsidP="008D302A">
      <w:pPr>
        <w:pStyle w:val="Heading5"/>
      </w:pPr>
      <w:r>
        <w:t>34</w:t>
      </w:r>
      <w:r w:rsidRPr="00F839CC">
        <w:t xml:space="preserve"> </w:t>
      </w:r>
    </w:p>
    <w:p w14:paraId="32D7A336" w14:textId="77777777" w:rsidR="008D302A" w:rsidRPr="00166964" w:rsidRDefault="008D302A" w:rsidP="008D302A">
      <w:pPr>
        <w:pStyle w:val="keywords"/>
      </w:pPr>
      <w:r w:rsidRPr="00D25469">
        <w:rPr>
          <w:rStyle w:val="Numberhead"/>
        </w:rPr>
        <w:t>Peg</w:t>
      </w:r>
      <w:r>
        <w:tab/>
      </w:r>
    </w:p>
    <w:p w14:paraId="159D1521" w14:textId="77777777" w:rsidR="008D302A" w:rsidRDefault="008D302A" w:rsidP="008D302A">
      <w:pPr>
        <w:pStyle w:val="keywords"/>
      </w:pPr>
      <w:r>
        <w:rPr>
          <w:rStyle w:val="Numberhead"/>
        </w:rPr>
        <w:t>Ch. terrain</w:t>
      </w:r>
      <w:r w:rsidRPr="00A46E8A">
        <w:tab/>
      </w:r>
    </w:p>
    <w:p w14:paraId="4640438B" w14:textId="77777777" w:rsidR="008D302A" w:rsidRDefault="008D302A" w:rsidP="008D302A">
      <w:pPr>
        <w:pStyle w:val="keywords"/>
      </w:pPr>
      <w:r>
        <w:rPr>
          <w:rStyle w:val="Numberhead"/>
        </w:rPr>
        <w:t>Themes</w:t>
      </w:r>
      <w:r>
        <w:tab/>
      </w:r>
    </w:p>
    <w:p w14:paraId="2A6BF9F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1E2B76D" w14:textId="2956E315" w:rsidR="008D302A" w:rsidRPr="00F10443" w:rsidRDefault="008D302A" w:rsidP="008D302A">
      <w:pPr>
        <w:pStyle w:val="keywords"/>
        <w:rPr>
          <w:rStyle w:val="Numberhead"/>
        </w:rPr>
      </w:pPr>
      <w:r w:rsidRPr="00F10443">
        <w:rPr>
          <w:rStyle w:val="Numberhead"/>
        </w:rPr>
        <w:t>Verses</w:t>
      </w:r>
      <w:r w:rsidR="003C7CD5">
        <w:rPr>
          <w:rStyle w:val="Numberhead"/>
        </w:rPr>
        <w:tab/>
      </w:r>
    </w:p>
    <w:p w14:paraId="5E40B74F" w14:textId="187E9D05" w:rsidR="00093767" w:rsidRPr="00093767" w:rsidRDefault="00093767" w:rsidP="00093767">
      <w:pPr>
        <w:pStyle w:val="Heading2"/>
        <w:rPr>
          <w:lang w:val="en-US"/>
        </w:rPr>
      </w:pPr>
      <w:r w:rsidRPr="00C26B78">
        <w:rPr>
          <w:lang w:val="en-US"/>
        </w:rPr>
        <w:lastRenderedPageBreak/>
        <w:t>Old Testament</w:t>
      </w:r>
      <w:r>
        <w:rPr>
          <w:lang w:val="en-US"/>
        </w:rPr>
        <w:t xml:space="preserve"> - </w:t>
      </w:r>
      <w:r w:rsidRPr="006C46D5">
        <w:rPr>
          <w:lang w:val="en-US"/>
        </w:rPr>
        <w:t>History</w:t>
      </w:r>
    </w:p>
    <w:p w14:paraId="601758F1" w14:textId="77777777" w:rsidR="00533BD4" w:rsidRDefault="000C4C07" w:rsidP="00533BD4">
      <w:pPr>
        <w:pStyle w:val="Heading3"/>
      </w:pPr>
      <w:r w:rsidRPr="000C4C07">
        <w:t>Joshua</w:t>
      </w:r>
    </w:p>
    <w:p w14:paraId="0CF02BB6" w14:textId="18B84BA1" w:rsidR="006C46D5" w:rsidRPr="000748DF" w:rsidRDefault="006C46D5" w:rsidP="006C46D5">
      <w:pPr>
        <w:pStyle w:val="keywords"/>
      </w:pPr>
      <w:r w:rsidRPr="00C55749">
        <w:rPr>
          <w:rStyle w:val="Numberhead"/>
        </w:rPr>
        <w:t>Sub. word</w:t>
      </w:r>
      <w:r>
        <w:rPr>
          <w:rStyle w:val="Numberhead"/>
        </w:rPr>
        <w:t>s</w:t>
      </w:r>
      <w:r w:rsidRPr="000748DF">
        <w:tab/>
      </w:r>
      <w:r w:rsidR="00DA7F9F" w:rsidRPr="000C4C07">
        <w:t>galoshes</w:t>
      </w:r>
    </w:p>
    <w:p w14:paraId="74C9A747" w14:textId="452CBE13" w:rsidR="006C46D5" w:rsidRDefault="006C46D5" w:rsidP="006C46D5">
      <w:pPr>
        <w:pStyle w:val="keywords"/>
      </w:pPr>
      <w:r>
        <w:rPr>
          <w:rStyle w:val="Numberhead"/>
        </w:rPr>
        <w:t>Peg</w:t>
      </w:r>
      <w:r w:rsidRPr="000748DF">
        <w:tab/>
      </w:r>
      <w:r>
        <w:t>6 = shoe</w:t>
      </w:r>
    </w:p>
    <w:p w14:paraId="7723378A" w14:textId="3673BB15" w:rsidR="006C46D5" w:rsidRDefault="003C7CD5" w:rsidP="006C46D5">
      <w:pPr>
        <w:pStyle w:val="keywords"/>
        <w:rPr>
          <w:rStyle w:val="Numberhead"/>
        </w:rPr>
      </w:pPr>
      <w:r>
        <w:rPr>
          <w:rStyle w:val="Numberhead"/>
        </w:rPr>
        <w:t>Book terrain</w:t>
      </w:r>
      <w:r>
        <w:rPr>
          <w:rStyle w:val="Numberhead"/>
        </w:rPr>
        <w:tab/>
      </w:r>
      <w:r w:rsidR="00DA7F9F" w:rsidRPr="000C4C07">
        <w:t>walled city battlefield</w:t>
      </w:r>
    </w:p>
    <w:p w14:paraId="1D16A6F1" w14:textId="77777777" w:rsidR="006C46D5" w:rsidRDefault="006C46D5" w:rsidP="006C46D5">
      <w:pPr>
        <w:pStyle w:val="keywords"/>
      </w:pPr>
      <w:r w:rsidRPr="000748DF">
        <w:rPr>
          <w:rStyle w:val="Numberhead"/>
        </w:rPr>
        <w:t>Story</w:t>
      </w:r>
      <w:r>
        <w:tab/>
      </w:r>
    </w:p>
    <w:p w14:paraId="090F1E22" w14:textId="77777777" w:rsidR="006C46D5" w:rsidRPr="000748DF" w:rsidRDefault="006C46D5" w:rsidP="006C46D5">
      <w:pPr>
        <w:pStyle w:val="keywords"/>
      </w:pPr>
      <w:r>
        <w:rPr>
          <w:rStyle w:val="Numberhead"/>
        </w:rPr>
        <w:t>Notes</w:t>
      </w:r>
      <w:r w:rsidRPr="006A1716">
        <w:tab/>
      </w:r>
    </w:p>
    <w:p w14:paraId="624EDF5C" w14:textId="77777777" w:rsidR="000367ED" w:rsidRPr="00F839CC" w:rsidRDefault="000367ED" w:rsidP="000367ED">
      <w:pPr>
        <w:pStyle w:val="Heading5"/>
      </w:pPr>
      <w:r w:rsidRPr="00F839CC">
        <w:t xml:space="preserve">1 </w:t>
      </w:r>
    </w:p>
    <w:p w14:paraId="06DBAF08" w14:textId="63346F17" w:rsidR="000367ED" w:rsidRPr="00166964" w:rsidRDefault="000367ED" w:rsidP="000367ED">
      <w:pPr>
        <w:pStyle w:val="keywords"/>
      </w:pPr>
      <w:r w:rsidRPr="00D25469">
        <w:rPr>
          <w:rStyle w:val="Numberhead"/>
        </w:rPr>
        <w:t>Peg</w:t>
      </w:r>
      <w:r>
        <w:tab/>
        <w:t>Book peg</w:t>
      </w:r>
      <w:r w:rsidR="00DA7F9F">
        <w:t xml:space="preserve"> = shoe</w:t>
      </w:r>
    </w:p>
    <w:p w14:paraId="34D67AE2" w14:textId="77777777" w:rsidR="000367ED" w:rsidRDefault="000367ED" w:rsidP="000367ED">
      <w:pPr>
        <w:pStyle w:val="keywords"/>
      </w:pPr>
      <w:r>
        <w:rPr>
          <w:rStyle w:val="Numberhead"/>
        </w:rPr>
        <w:t>Ch. terrain</w:t>
      </w:r>
      <w:r w:rsidRPr="00A46E8A">
        <w:tab/>
      </w:r>
    </w:p>
    <w:p w14:paraId="2334F3B0" w14:textId="77777777" w:rsidR="000367ED" w:rsidRDefault="000367ED" w:rsidP="000367ED">
      <w:pPr>
        <w:pStyle w:val="keywords"/>
      </w:pPr>
      <w:r>
        <w:rPr>
          <w:rStyle w:val="Numberhead"/>
        </w:rPr>
        <w:t>Themes</w:t>
      </w:r>
      <w:r>
        <w:tab/>
      </w:r>
    </w:p>
    <w:p w14:paraId="41757AA2" w14:textId="5CC9664F"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2EE6E92" w14:textId="713F7D16" w:rsidR="000367ED" w:rsidRPr="00CF4A74" w:rsidRDefault="000367ED" w:rsidP="000367ED">
      <w:pPr>
        <w:pStyle w:val="keywords"/>
      </w:pPr>
      <w:r w:rsidRPr="00F10443">
        <w:rPr>
          <w:rStyle w:val="Numberhead"/>
        </w:rPr>
        <w:t>Verses</w:t>
      </w:r>
      <w:r w:rsidRPr="00F10443">
        <w:rPr>
          <w:rStyle w:val="Numberhead"/>
        </w:rPr>
        <w:tab/>
      </w:r>
      <w:r w:rsidR="00CF4A74">
        <w:rPr>
          <w:rStyle w:val="Numberhead"/>
        </w:rPr>
        <w:t>8</w:t>
      </w:r>
      <w:r w:rsidR="00CF4A74">
        <w:t xml:space="preserve"> </w:t>
      </w:r>
      <w:r w:rsidR="00CF4A74" w:rsidRPr="00CF4A74">
        <w:t>Keep this Book of the Law always on your lips; meditate on it day and night, so that you may be careful to do everything written in it. Then you will be prosperous and successful.</w:t>
      </w:r>
    </w:p>
    <w:p w14:paraId="2014A916" w14:textId="77777777" w:rsidR="000367ED" w:rsidRPr="00F839CC" w:rsidRDefault="000367ED" w:rsidP="000367ED">
      <w:pPr>
        <w:pStyle w:val="Heading5"/>
      </w:pPr>
      <w:r>
        <w:t>2</w:t>
      </w:r>
      <w:r w:rsidRPr="00F839CC">
        <w:t xml:space="preserve"> </w:t>
      </w:r>
    </w:p>
    <w:p w14:paraId="53A786DC" w14:textId="77777777" w:rsidR="000367ED" w:rsidRPr="00166964" w:rsidRDefault="000367ED" w:rsidP="000367ED">
      <w:pPr>
        <w:pStyle w:val="keywords"/>
      </w:pPr>
      <w:r w:rsidRPr="00D25469">
        <w:rPr>
          <w:rStyle w:val="Numberhead"/>
        </w:rPr>
        <w:t>Peg</w:t>
      </w:r>
      <w:r>
        <w:tab/>
      </w:r>
    </w:p>
    <w:p w14:paraId="5CED85E7" w14:textId="77777777" w:rsidR="000367ED" w:rsidRDefault="000367ED" w:rsidP="000367ED">
      <w:pPr>
        <w:pStyle w:val="keywords"/>
      </w:pPr>
      <w:r>
        <w:rPr>
          <w:rStyle w:val="Numberhead"/>
        </w:rPr>
        <w:t>Ch. terrain</w:t>
      </w:r>
      <w:r w:rsidRPr="00A46E8A">
        <w:tab/>
      </w:r>
    </w:p>
    <w:p w14:paraId="1F36E2E9" w14:textId="77777777" w:rsidR="000367ED" w:rsidRDefault="000367ED" w:rsidP="000367ED">
      <w:pPr>
        <w:pStyle w:val="keywords"/>
      </w:pPr>
      <w:r>
        <w:rPr>
          <w:rStyle w:val="Numberhead"/>
        </w:rPr>
        <w:t>Themes</w:t>
      </w:r>
      <w:r>
        <w:tab/>
      </w:r>
    </w:p>
    <w:p w14:paraId="17ABBF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2CBC30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4E060E27" w14:textId="77777777" w:rsidR="000367ED" w:rsidRPr="008D302A" w:rsidRDefault="000367ED" w:rsidP="000367ED">
      <w:pPr>
        <w:pStyle w:val="Heading5"/>
      </w:pPr>
      <w:r w:rsidRPr="008D302A">
        <w:t xml:space="preserve">3 </w:t>
      </w:r>
    </w:p>
    <w:p w14:paraId="5959DEDC" w14:textId="77777777" w:rsidR="000367ED" w:rsidRPr="008D302A" w:rsidRDefault="000367ED" w:rsidP="000367ED">
      <w:pPr>
        <w:pStyle w:val="keywords"/>
      </w:pPr>
      <w:r w:rsidRPr="008D302A">
        <w:rPr>
          <w:rStyle w:val="Numberhead"/>
        </w:rPr>
        <w:t>Peg</w:t>
      </w:r>
      <w:r w:rsidRPr="008D302A">
        <w:tab/>
      </w:r>
    </w:p>
    <w:p w14:paraId="67C77EF4" w14:textId="77777777" w:rsidR="000367ED" w:rsidRPr="008D302A" w:rsidRDefault="000367ED" w:rsidP="000367ED">
      <w:pPr>
        <w:pStyle w:val="keywords"/>
      </w:pPr>
      <w:r w:rsidRPr="008D302A">
        <w:rPr>
          <w:rStyle w:val="Numberhead"/>
        </w:rPr>
        <w:t>Ch. terrain</w:t>
      </w:r>
      <w:r w:rsidRPr="008D302A">
        <w:tab/>
      </w:r>
    </w:p>
    <w:p w14:paraId="6B5E3918" w14:textId="77777777" w:rsidR="000367ED" w:rsidRDefault="000367ED" w:rsidP="000367ED">
      <w:pPr>
        <w:pStyle w:val="keywords"/>
      </w:pPr>
      <w:r>
        <w:rPr>
          <w:rStyle w:val="Numberhead"/>
        </w:rPr>
        <w:t>Themes</w:t>
      </w:r>
      <w:r>
        <w:tab/>
      </w:r>
    </w:p>
    <w:p w14:paraId="18C1417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8F9FDF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9902D31" w14:textId="77777777" w:rsidR="000367ED" w:rsidRPr="00F839CC" w:rsidRDefault="000367ED" w:rsidP="000367ED">
      <w:pPr>
        <w:pStyle w:val="Heading5"/>
      </w:pPr>
      <w:r>
        <w:t>4</w:t>
      </w:r>
      <w:r w:rsidRPr="00F839CC">
        <w:t xml:space="preserve"> </w:t>
      </w:r>
    </w:p>
    <w:p w14:paraId="6B228970" w14:textId="77777777" w:rsidR="000367ED" w:rsidRPr="00166964" w:rsidRDefault="000367ED" w:rsidP="000367ED">
      <w:pPr>
        <w:pStyle w:val="keywords"/>
      </w:pPr>
      <w:r w:rsidRPr="00D25469">
        <w:rPr>
          <w:rStyle w:val="Numberhead"/>
        </w:rPr>
        <w:t>Peg</w:t>
      </w:r>
      <w:r>
        <w:tab/>
      </w:r>
    </w:p>
    <w:p w14:paraId="26FF8952" w14:textId="77777777" w:rsidR="000367ED" w:rsidRDefault="000367ED" w:rsidP="000367ED">
      <w:pPr>
        <w:pStyle w:val="keywords"/>
      </w:pPr>
      <w:r>
        <w:rPr>
          <w:rStyle w:val="Numberhead"/>
        </w:rPr>
        <w:t>Ch. terrain</w:t>
      </w:r>
      <w:r w:rsidRPr="00A46E8A">
        <w:tab/>
      </w:r>
    </w:p>
    <w:p w14:paraId="3443DD8A" w14:textId="77777777" w:rsidR="000367ED" w:rsidRDefault="000367ED" w:rsidP="000367ED">
      <w:pPr>
        <w:pStyle w:val="keywords"/>
      </w:pPr>
      <w:r>
        <w:rPr>
          <w:rStyle w:val="Numberhead"/>
        </w:rPr>
        <w:t>Themes</w:t>
      </w:r>
      <w:r>
        <w:tab/>
      </w:r>
    </w:p>
    <w:p w14:paraId="2A96CD4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64ED87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9D330BC" w14:textId="77777777" w:rsidR="000367ED" w:rsidRPr="00F839CC" w:rsidRDefault="000367ED" w:rsidP="000367ED">
      <w:pPr>
        <w:pStyle w:val="Heading5"/>
      </w:pPr>
      <w:r>
        <w:t>5</w:t>
      </w:r>
      <w:r w:rsidRPr="00F839CC">
        <w:t xml:space="preserve"> </w:t>
      </w:r>
    </w:p>
    <w:p w14:paraId="46017E87" w14:textId="77777777" w:rsidR="000367ED" w:rsidRPr="00166964" w:rsidRDefault="000367ED" w:rsidP="000367ED">
      <w:pPr>
        <w:pStyle w:val="keywords"/>
      </w:pPr>
      <w:r w:rsidRPr="00D25469">
        <w:rPr>
          <w:rStyle w:val="Numberhead"/>
        </w:rPr>
        <w:t>Peg</w:t>
      </w:r>
      <w:r>
        <w:tab/>
      </w:r>
    </w:p>
    <w:p w14:paraId="425FDFE7" w14:textId="77777777" w:rsidR="000367ED" w:rsidRDefault="000367ED" w:rsidP="000367ED">
      <w:pPr>
        <w:pStyle w:val="keywords"/>
      </w:pPr>
      <w:r>
        <w:rPr>
          <w:rStyle w:val="Numberhead"/>
        </w:rPr>
        <w:t>Ch. terrain</w:t>
      </w:r>
      <w:r w:rsidRPr="00A46E8A">
        <w:tab/>
      </w:r>
    </w:p>
    <w:p w14:paraId="731D791B" w14:textId="77777777" w:rsidR="000367ED" w:rsidRDefault="000367ED" w:rsidP="000367ED">
      <w:pPr>
        <w:pStyle w:val="keywords"/>
      </w:pPr>
      <w:r>
        <w:rPr>
          <w:rStyle w:val="Numberhead"/>
        </w:rPr>
        <w:t>Themes</w:t>
      </w:r>
      <w:r>
        <w:tab/>
      </w:r>
    </w:p>
    <w:p w14:paraId="4CBBF8F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24C0F99" w14:textId="77777777" w:rsidR="000367ED" w:rsidRPr="00F10443" w:rsidRDefault="000367ED" w:rsidP="000367ED">
      <w:pPr>
        <w:pStyle w:val="keywords"/>
        <w:rPr>
          <w:rStyle w:val="Numberhead"/>
        </w:rPr>
      </w:pPr>
      <w:r w:rsidRPr="00F10443">
        <w:rPr>
          <w:rStyle w:val="Numberhead"/>
        </w:rPr>
        <w:lastRenderedPageBreak/>
        <w:t>Verses</w:t>
      </w:r>
      <w:r w:rsidRPr="00F10443">
        <w:rPr>
          <w:rStyle w:val="Numberhead"/>
        </w:rPr>
        <w:tab/>
      </w:r>
    </w:p>
    <w:p w14:paraId="1AFF4CEE" w14:textId="77777777" w:rsidR="000367ED" w:rsidRPr="00F839CC" w:rsidRDefault="000367ED" w:rsidP="000367ED">
      <w:pPr>
        <w:pStyle w:val="Heading5"/>
      </w:pPr>
      <w:r>
        <w:t>6</w:t>
      </w:r>
      <w:r w:rsidRPr="00F839CC">
        <w:t xml:space="preserve"> </w:t>
      </w:r>
    </w:p>
    <w:p w14:paraId="4F3712F6" w14:textId="77777777" w:rsidR="000367ED" w:rsidRPr="00166964" w:rsidRDefault="000367ED" w:rsidP="000367ED">
      <w:pPr>
        <w:pStyle w:val="keywords"/>
      </w:pPr>
      <w:r w:rsidRPr="00D25469">
        <w:rPr>
          <w:rStyle w:val="Numberhead"/>
        </w:rPr>
        <w:t>Peg</w:t>
      </w:r>
      <w:r>
        <w:tab/>
      </w:r>
    </w:p>
    <w:p w14:paraId="0EDF52AB" w14:textId="77777777" w:rsidR="000367ED" w:rsidRDefault="000367ED" w:rsidP="000367ED">
      <w:pPr>
        <w:pStyle w:val="keywords"/>
      </w:pPr>
      <w:r>
        <w:rPr>
          <w:rStyle w:val="Numberhead"/>
        </w:rPr>
        <w:t>Ch. terrain</w:t>
      </w:r>
      <w:r w:rsidRPr="00A46E8A">
        <w:tab/>
      </w:r>
    </w:p>
    <w:p w14:paraId="287321CB" w14:textId="77777777" w:rsidR="000367ED" w:rsidRDefault="000367ED" w:rsidP="000367ED">
      <w:pPr>
        <w:pStyle w:val="keywords"/>
      </w:pPr>
      <w:r>
        <w:rPr>
          <w:rStyle w:val="Numberhead"/>
        </w:rPr>
        <w:t>Themes</w:t>
      </w:r>
      <w:r>
        <w:tab/>
      </w:r>
    </w:p>
    <w:p w14:paraId="63E4410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69EE8E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958E2F1" w14:textId="77777777" w:rsidR="000367ED" w:rsidRPr="00F839CC" w:rsidRDefault="000367ED" w:rsidP="000367ED">
      <w:pPr>
        <w:pStyle w:val="Heading5"/>
      </w:pPr>
      <w:r>
        <w:t>7</w:t>
      </w:r>
      <w:r w:rsidRPr="00F839CC">
        <w:t xml:space="preserve"> </w:t>
      </w:r>
    </w:p>
    <w:p w14:paraId="42072446" w14:textId="77777777" w:rsidR="000367ED" w:rsidRPr="00166964" w:rsidRDefault="000367ED" w:rsidP="000367ED">
      <w:pPr>
        <w:pStyle w:val="keywords"/>
      </w:pPr>
      <w:r w:rsidRPr="00D25469">
        <w:rPr>
          <w:rStyle w:val="Numberhead"/>
        </w:rPr>
        <w:t>Peg</w:t>
      </w:r>
      <w:r>
        <w:tab/>
      </w:r>
    </w:p>
    <w:p w14:paraId="27075A69" w14:textId="77777777" w:rsidR="000367ED" w:rsidRDefault="000367ED" w:rsidP="000367ED">
      <w:pPr>
        <w:pStyle w:val="keywords"/>
      </w:pPr>
      <w:r>
        <w:rPr>
          <w:rStyle w:val="Numberhead"/>
        </w:rPr>
        <w:t>Ch. terrain</w:t>
      </w:r>
      <w:r w:rsidRPr="00A46E8A">
        <w:tab/>
      </w:r>
    </w:p>
    <w:p w14:paraId="602444D6" w14:textId="77777777" w:rsidR="000367ED" w:rsidRDefault="000367ED" w:rsidP="000367ED">
      <w:pPr>
        <w:pStyle w:val="keywords"/>
      </w:pPr>
      <w:r>
        <w:rPr>
          <w:rStyle w:val="Numberhead"/>
        </w:rPr>
        <w:t>Themes</w:t>
      </w:r>
      <w:r>
        <w:tab/>
      </w:r>
    </w:p>
    <w:p w14:paraId="6A71A5A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4ECBE5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94E5B02" w14:textId="77777777" w:rsidR="000367ED" w:rsidRPr="00F839CC" w:rsidRDefault="000367ED" w:rsidP="000367ED">
      <w:pPr>
        <w:pStyle w:val="Heading5"/>
      </w:pPr>
      <w:r>
        <w:t>8</w:t>
      </w:r>
      <w:r w:rsidRPr="00F839CC">
        <w:t xml:space="preserve"> </w:t>
      </w:r>
    </w:p>
    <w:p w14:paraId="3E0621EF" w14:textId="77777777" w:rsidR="000367ED" w:rsidRPr="00166964" w:rsidRDefault="000367ED" w:rsidP="000367ED">
      <w:pPr>
        <w:pStyle w:val="keywords"/>
      </w:pPr>
      <w:r w:rsidRPr="00D25469">
        <w:rPr>
          <w:rStyle w:val="Numberhead"/>
        </w:rPr>
        <w:t>Peg</w:t>
      </w:r>
      <w:r>
        <w:tab/>
      </w:r>
    </w:p>
    <w:p w14:paraId="0C50AF3C" w14:textId="77777777" w:rsidR="000367ED" w:rsidRDefault="000367ED" w:rsidP="000367ED">
      <w:pPr>
        <w:pStyle w:val="keywords"/>
      </w:pPr>
      <w:r>
        <w:rPr>
          <w:rStyle w:val="Numberhead"/>
        </w:rPr>
        <w:t>Ch. terrain</w:t>
      </w:r>
      <w:r w:rsidRPr="00A46E8A">
        <w:tab/>
      </w:r>
    </w:p>
    <w:p w14:paraId="0E5F495F" w14:textId="77777777" w:rsidR="000367ED" w:rsidRDefault="000367ED" w:rsidP="000367ED">
      <w:pPr>
        <w:pStyle w:val="keywords"/>
      </w:pPr>
      <w:r>
        <w:rPr>
          <w:rStyle w:val="Numberhead"/>
        </w:rPr>
        <w:t>Themes</w:t>
      </w:r>
      <w:r>
        <w:tab/>
      </w:r>
    </w:p>
    <w:p w14:paraId="788E7A4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CF6F66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9578ED4" w14:textId="77777777" w:rsidR="000367ED" w:rsidRPr="00F839CC" w:rsidRDefault="000367ED" w:rsidP="000367ED">
      <w:pPr>
        <w:pStyle w:val="Heading5"/>
      </w:pPr>
      <w:r>
        <w:t>9</w:t>
      </w:r>
      <w:r w:rsidRPr="00F839CC">
        <w:t xml:space="preserve"> </w:t>
      </w:r>
    </w:p>
    <w:p w14:paraId="2F0F4ACF" w14:textId="77777777" w:rsidR="000367ED" w:rsidRPr="00166964" w:rsidRDefault="000367ED" w:rsidP="000367ED">
      <w:pPr>
        <w:pStyle w:val="keywords"/>
      </w:pPr>
      <w:r w:rsidRPr="00D25469">
        <w:rPr>
          <w:rStyle w:val="Numberhead"/>
        </w:rPr>
        <w:t>Peg</w:t>
      </w:r>
      <w:r>
        <w:tab/>
      </w:r>
    </w:p>
    <w:p w14:paraId="78B5C156" w14:textId="77777777" w:rsidR="000367ED" w:rsidRDefault="000367ED" w:rsidP="000367ED">
      <w:pPr>
        <w:pStyle w:val="keywords"/>
      </w:pPr>
      <w:r>
        <w:rPr>
          <w:rStyle w:val="Numberhead"/>
        </w:rPr>
        <w:t>Ch. terrain</w:t>
      </w:r>
      <w:r w:rsidRPr="00A46E8A">
        <w:tab/>
      </w:r>
    </w:p>
    <w:p w14:paraId="6FC6EDC9" w14:textId="77777777" w:rsidR="000367ED" w:rsidRDefault="000367ED" w:rsidP="000367ED">
      <w:pPr>
        <w:pStyle w:val="keywords"/>
      </w:pPr>
      <w:r>
        <w:rPr>
          <w:rStyle w:val="Numberhead"/>
        </w:rPr>
        <w:t>Themes</w:t>
      </w:r>
      <w:r>
        <w:tab/>
      </w:r>
    </w:p>
    <w:p w14:paraId="3D9D277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0FED16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AB4FEFD" w14:textId="77777777" w:rsidR="000367ED" w:rsidRPr="00F839CC" w:rsidRDefault="000367ED" w:rsidP="000367ED">
      <w:pPr>
        <w:pStyle w:val="Heading5"/>
      </w:pPr>
      <w:r w:rsidRPr="00F839CC">
        <w:t>1</w:t>
      </w:r>
      <w:r>
        <w:t>0</w:t>
      </w:r>
      <w:r w:rsidRPr="00F839CC">
        <w:t xml:space="preserve"> </w:t>
      </w:r>
    </w:p>
    <w:p w14:paraId="6CA7192F" w14:textId="77777777" w:rsidR="000367ED" w:rsidRPr="00166964" w:rsidRDefault="000367ED" w:rsidP="000367ED">
      <w:pPr>
        <w:pStyle w:val="keywords"/>
      </w:pPr>
      <w:r w:rsidRPr="00D25469">
        <w:rPr>
          <w:rStyle w:val="Numberhead"/>
        </w:rPr>
        <w:t>Peg</w:t>
      </w:r>
      <w:r>
        <w:tab/>
      </w:r>
    </w:p>
    <w:p w14:paraId="617E01C7" w14:textId="77777777" w:rsidR="000367ED" w:rsidRDefault="000367ED" w:rsidP="000367ED">
      <w:pPr>
        <w:pStyle w:val="keywords"/>
      </w:pPr>
      <w:r>
        <w:rPr>
          <w:rStyle w:val="Numberhead"/>
        </w:rPr>
        <w:t>Ch. terrain</w:t>
      </w:r>
      <w:r w:rsidRPr="00A46E8A">
        <w:tab/>
      </w:r>
    </w:p>
    <w:p w14:paraId="3A172A1A" w14:textId="77777777" w:rsidR="000367ED" w:rsidRDefault="000367ED" w:rsidP="000367ED">
      <w:pPr>
        <w:pStyle w:val="keywords"/>
      </w:pPr>
      <w:r>
        <w:rPr>
          <w:rStyle w:val="Numberhead"/>
        </w:rPr>
        <w:t>Themes</w:t>
      </w:r>
      <w:r>
        <w:tab/>
      </w:r>
    </w:p>
    <w:p w14:paraId="25B6F61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70CD27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1F2D27B" w14:textId="77777777" w:rsidR="000367ED" w:rsidRPr="00F839CC" w:rsidRDefault="000367ED" w:rsidP="000367ED">
      <w:pPr>
        <w:pStyle w:val="Heading5"/>
      </w:pPr>
      <w:r w:rsidRPr="00F839CC">
        <w:t>1</w:t>
      </w:r>
      <w:r>
        <w:t>1</w:t>
      </w:r>
      <w:r w:rsidRPr="00F839CC">
        <w:t xml:space="preserve"> </w:t>
      </w:r>
    </w:p>
    <w:p w14:paraId="1B819BD1" w14:textId="77777777" w:rsidR="000367ED" w:rsidRPr="00166964" w:rsidRDefault="000367ED" w:rsidP="000367ED">
      <w:pPr>
        <w:pStyle w:val="keywords"/>
      </w:pPr>
      <w:r w:rsidRPr="00D25469">
        <w:rPr>
          <w:rStyle w:val="Numberhead"/>
        </w:rPr>
        <w:t>Peg</w:t>
      </w:r>
      <w:r>
        <w:tab/>
      </w:r>
    </w:p>
    <w:p w14:paraId="56436050" w14:textId="77777777" w:rsidR="000367ED" w:rsidRDefault="000367ED" w:rsidP="000367ED">
      <w:pPr>
        <w:pStyle w:val="keywords"/>
      </w:pPr>
      <w:r>
        <w:rPr>
          <w:rStyle w:val="Numberhead"/>
        </w:rPr>
        <w:t>Ch. terrain</w:t>
      </w:r>
      <w:r w:rsidRPr="00A46E8A">
        <w:tab/>
      </w:r>
    </w:p>
    <w:p w14:paraId="71D2D086" w14:textId="77777777" w:rsidR="000367ED" w:rsidRDefault="000367ED" w:rsidP="000367ED">
      <w:pPr>
        <w:pStyle w:val="keywords"/>
      </w:pPr>
      <w:r>
        <w:rPr>
          <w:rStyle w:val="Numberhead"/>
        </w:rPr>
        <w:t>Themes</w:t>
      </w:r>
      <w:r>
        <w:tab/>
      </w:r>
    </w:p>
    <w:p w14:paraId="3F96A15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0B929DB"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876B76" w14:textId="77777777" w:rsidR="000367ED" w:rsidRPr="00F839CC" w:rsidRDefault="000367ED" w:rsidP="000367ED">
      <w:pPr>
        <w:pStyle w:val="Heading5"/>
      </w:pPr>
      <w:r w:rsidRPr="00F839CC">
        <w:lastRenderedPageBreak/>
        <w:t>1</w:t>
      </w:r>
      <w:r>
        <w:t>2</w:t>
      </w:r>
      <w:r w:rsidRPr="00F839CC">
        <w:t xml:space="preserve"> </w:t>
      </w:r>
    </w:p>
    <w:p w14:paraId="28324A7C" w14:textId="77777777" w:rsidR="000367ED" w:rsidRPr="00166964" w:rsidRDefault="000367ED" w:rsidP="000367ED">
      <w:pPr>
        <w:pStyle w:val="keywords"/>
      </w:pPr>
      <w:r w:rsidRPr="00D25469">
        <w:rPr>
          <w:rStyle w:val="Numberhead"/>
        </w:rPr>
        <w:t>Peg</w:t>
      </w:r>
      <w:r>
        <w:tab/>
      </w:r>
    </w:p>
    <w:p w14:paraId="2C604EDD" w14:textId="77777777" w:rsidR="000367ED" w:rsidRDefault="000367ED" w:rsidP="000367ED">
      <w:pPr>
        <w:pStyle w:val="keywords"/>
      </w:pPr>
      <w:r>
        <w:rPr>
          <w:rStyle w:val="Numberhead"/>
        </w:rPr>
        <w:t>Ch. terrain</w:t>
      </w:r>
      <w:r w:rsidRPr="00A46E8A">
        <w:tab/>
      </w:r>
    </w:p>
    <w:p w14:paraId="05BE49A2" w14:textId="77777777" w:rsidR="000367ED" w:rsidRDefault="000367ED" w:rsidP="000367ED">
      <w:pPr>
        <w:pStyle w:val="keywords"/>
      </w:pPr>
      <w:r>
        <w:rPr>
          <w:rStyle w:val="Numberhead"/>
        </w:rPr>
        <w:t>Themes</w:t>
      </w:r>
      <w:r>
        <w:tab/>
      </w:r>
    </w:p>
    <w:p w14:paraId="701B7B0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94CB28F"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3E6AF622" w14:textId="77777777" w:rsidR="000367ED" w:rsidRPr="008D302A" w:rsidRDefault="000367ED" w:rsidP="000367ED">
      <w:pPr>
        <w:pStyle w:val="Heading5"/>
      </w:pPr>
      <w:r w:rsidRPr="008D302A">
        <w:t xml:space="preserve">13 </w:t>
      </w:r>
    </w:p>
    <w:p w14:paraId="28715C8E" w14:textId="77777777" w:rsidR="000367ED" w:rsidRPr="008D302A" w:rsidRDefault="000367ED" w:rsidP="000367ED">
      <w:pPr>
        <w:pStyle w:val="keywords"/>
      </w:pPr>
      <w:r w:rsidRPr="008D302A">
        <w:rPr>
          <w:rStyle w:val="Numberhead"/>
        </w:rPr>
        <w:t>Peg</w:t>
      </w:r>
      <w:r w:rsidRPr="008D302A">
        <w:tab/>
      </w:r>
    </w:p>
    <w:p w14:paraId="1FF88423" w14:textId="77777777" w:rsidR="000367ED" w:rsidRPr="008D302A" w:rsidRDefault="000367ED" w:rsidP="000367ED">
      <w:pPr>
        <w:pStyle w:val="keywords"/>
      </w:pPr>
      <w:r w:rsidRPr="008D302A">
        <w:rPr>
          <w:rStyle w:val="Numberhead"/>
        </w:rPr>
        <w:t>Ch. terrain</w:t>
      </w:r>
      <w:r w:rsidRPr="008D302A">
        <w:tab/>
      </w:r>
    </w:p>
    <w:p w14:paraId="1BF1F04F" w14:textId="77777777" w:rsidR="000367ED" w:rsidRDefault="000367ED" w:rsidP="000367ED">
      <w:pPr>
        <w:pStyle w:val="keywords"/>
      </w:pPr>
      <w:r>
        <w:rPr>
          <w:rStyle w:val="Numberhead"/>
        </w:rPr>
        <w:t>Themes</w:t>
      </w:r>
      <w:r>
        <w:tab/>
      </w:r>
    </w:p>
    <w:p w14:paraId="2B9CC6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8654D9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15E4DEF" w14:textId="77777777" w:rsidR="000367ED" w:rsidRPr="00F839CC" w:rsidRDefault="000367ED" w:rsidP="000367ED">
      <w:pPr>
        <w:pStyle w:val="Heading5"/>
      </w:pPr>
      <w:r w:rsidRPr="00F839CC">
        <w:t>1</w:t>
      </w:r>
      <w:r>
        <w:t>4</w:t>
      </w:r>
      <w:r w:rsidRPr="00F839CC">
        <w:t xml:space="preserve"> </w:t>
      </w:r>
    </w:p>
    <w:p w14:paraId="39E08684" w14:textId="77777777" w:rsidR="000367ED" w:rsidRPr="00166964" w:rsidRDefault="000367ED" w:rsidP="000367ED">
      <w:pPr>
        <w:pStyle w:val="keywords"/>
      </w:pPr>
      <w:r w:rsidRPr="00D25469">
        <w:rPr>
          <w:rStyle w:val="Numberhead"/>
        </w:rPr>
        <w:t>Peg</w:t>
      </w:r>
      <w:r>
        <w:tab/>
      </w:r>
    </w:p>
    <w:p w14:paraId="759554BC" w14:textId="77777777" w:rsidR="000367ED" w:rsidRDefault="000367ED" w:rsidP="000367ED">
      <w:pPr>
        <w:pStyle w:val="keywords"/>
      </w:pPr>
      <w:r>
        <w:rPr>
          <w:rStyle w:val="Numberhead"/>
        </w:rPr>
        <w:t>Ch. terrain</w:t>
      </w:r>
      <w:r w:rsidRPr="00A46E8A">
        <w:tab/>
      </w:r>
    </w:p>
    <w:p w14:paraId="7CE0A7E1" w14:textId="77777777" w:rsidR="000367ED" w:rsidRDefault="000367ED" w:rsidP="000367ED">
      <w:pPr>
        <w:pStyle w:val="keywords"/>
      </w:pPr>
      <w:r>
        <w:rPr>
          <w:rStyle w:val="Numberhead"/>
        </w:rPr>
        <w:t>Themes</w:t>
      </w:r>
      <w:r>
        <w:tab/>
      </w:r>
    </w:p>
    <w:p w14:paraId="51955F0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A6C100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EAF86A7" w14:textId="77777777" w:rsidR="000367ED" w:rsidRPr="00F839CC" w:rsidRDefault="000367ED" w:rsidP="000367ED">
      <w:pPr>
        <w:pStyle w:val="Heading5"/>
      </w:pPr>
      <w:r w:rsidRPr="00F839CC">
        <w:t>1</w:t>
      </w:r>
      <w:r>
        <w:t>5</w:t>
      </w:r>
      <w:r w:rsidRPr="00F839CC">
        <w:t xml:space="preserve"> </w:t>
      </w:r>
    </w:p>
    <w:p w14:paraId="3ECD91A8" w14:textId="77777777" w:rsidR="000367ED" w:rsidRPr="00166964" w:rsidRDefault="000367ED" w:rsidP="000367ED">
      <w:pPr>
        <w:pStyle w:val="keywords"/>
      </w:pPr>
      <w:r w:rsidRPr="00D25469">
        <w:rPr>
          <w:rStyle w:val="Numberhead"/>
        </w:rPr>
        <w:t>Peg</w:t>
      </w:r>
      <w:r>
        <w:tab/>
      </w:r>
    </w:p>
    <w:p w14:paraId="6F599D77" w14:textId="77777777" w:rsidR="000367ED" w:rsidRDefault="000367ED" w:rsidP="000367ED">
      <w:pPr>
        <w:pStyle w:val="keywords"/>
      </w:pPr>
      <w:r>
        <w:rPr>
          <w:rStyle w:val="Numberhead"/>
        </w:rPr>
        <w:t>Ch. terrain</w:t>
      </w:r>
      <w:r w:rsidRPr="00A46E8A">
        <w:tab/>
      </w:r>
    </w:p>
    <w:p w14:paraId="5BFACA5A" w14:textId="77777777" w:rsidR="000367ED" w:rsidRDefault="000367ED" w:rsidP="000367ED">
      <w:pPr>
        <w:pStyle w:val="keywords"/>
      </w:pPr>
      <w:r>
        <w:rPr>
          <w:rStyle w:val="Numberhead"/>
        </w:rPr>
        <w:t>Themes</w:t>
      </w:r>
      <w:r>
        <w:tab/>
      </w:r>
    </w:p>
    <w:p w14:paraId="3F31BCB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2222A32"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3B9BF52" w14:textId="77777777" w:rsidR="000367ED" w:rsidRPr="00F839CC" w:rsidRDefault="000367ED" w:rsidP="000367ED">
      <w:pPr>
        <w:pStyle w:val="Heading5"/>
      </w:pPr>
      <w:r w:rsidRPr="00F839CC">
        <w:t>1</w:t>
      </w:r>
      <w:r>
        <w:t>6</w:t>
      </w:r>
      <w:r w:rsidRPr="00F839CC">
        <w:t xml:space="preserve"> </w:t>
      </w:r>
    </w:p>
    <w:p w14:paraId="27ED69B5" w14:textId="77777777" w:rsidR="000367ED" w:rsidRPr="00166964" w:rsidRDefault="000367ED" w:rsidP="000367ED">
      <w:pPr>
        <w:pStyle w:val="keywords"/>
      </w:pPr>
      <w:r w:rsidRPr="00D25469">
        <w:rPr>
          <w:rStyle w:val="Numberhead"/>
        </w:rPr>
        <w:t>Peg</w:t>
      </w:r>
      <w:r>
        <w:tab/>
      </w:r>
    </w:p>
    <w:p w14:paraId="59FD1214" w14:textId="77777777" w:rsidR="000367ED" w:rsidRDefault="000367ED" w:rsidP="000367ED">
      <w:pPr>
        <w:pStyle w:val="keywords"/>
      </w:pPr>
      <w:r>
        <w:rPr>
          <w:rStyle w:val="Numberhead"/>
        </w:rPr>
        <w:t>Ch. terrain</w:t>
      </w:r>
      <w:r w:rsidRPr="00A46E8A">
        <w:tab/>
      </w:r>
    </w:p>
    <w:p w14:paraId="5CAB747D" w14:textId="77777777" w:rsidR="000367ED" w:rsidRDefault="000367ED" w:rsidP="000367ED">
      <w:pPr>
        <w:pStyle w:val="keywords"/>
      </w:pPr>
      <w:r>
        <w:rPr>
          <w:rStyle w:val="Numberhead"/>
        </w:rPr>
        <w:t>Themes</w:t>
      </w:r>
      <w:r>
        <w:tab/>
      </w:r>
    </w:p>
    <w:p w14:paraId="38A0B67A"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88542B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B5CF22A" w14:textId="77777777" w:rsidR="000367ED" w:rsidRPr="00F839CC" w:rsidRDefault="000367ED" w:rsidP="000367ED">
      <w:pPr>
        <w:pStyle w:val="Heading5"/>
      </w:pPr>
      <w:r w:rsidRPr="00F839CC">
        <w:t>1</w:t>
      </w:r>
      <w:r>
        <w:t>7</w:t>
      </w:r>
      <w:r w:rsidRPr="00F839CC">
        <w:t xml:space="preserve"> </w:t>
      </w:r>
    </w:p>
    <w:p w14:paraId="37C34259" w14:textId="77777777" w:rsidR="000367ED" w:rsidRPr="00166964" w:rsidRDefault="000367ED" w:rsidP="000367ED">
      <w:pPr>
        <w:pStyle w:val="keywords"/>
      </w:pPr>
      <w:r w:rsidRPr="00D25469">
        <w:rPr>
          <w:rStyle w:val="Numberhead"/>
        </w:rPr>
        <w:t>Peg</w:t>
      </w:r>
      <w:r>
        <w:tab/>
      </w:r>
    </w:p>
    <w:p w14:paraId="58D52B5E" w14:textId="77777777" w:rsidR="000367ED" w:rsidRDefault="000367ED" w:rsidP="000367ED">
      <w:pPr>
        <w:pStyle w:val="keywords"/>
      </w:pPr>
      <w:r>
        <w:rPr>
          <w:rStyle w:val="Numberhead"/>
        </w:rPr>
        <w:t>Ch. terrain</w:t>
      </w:r>
      <w:r w:rsidRPr="00A46E8A">
        <w:tab/>
      </w:r>
    </w:p>
    <w:p w14:paraId="04EDA997" w14:textId="77777777" w:rsidR="000367ED" w:rsidRDefault="000367ED" w:rsidP="000367ED">
      <w:pPr>
        <w:pStyle w:val="keywords"/>
      </w:pPr>
      <w:r>
        <w:rPr>
          <w:rStyle w:val="Numberhead"/>
        </w:rPr>
        <w:t>Themes</w:t>
      </w:r>
      <w:r>
        <w:tab/>
      </w:r>
    </w:p>
    <w:p w14:paraId="2C8FC3A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25271B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FE0E686" w14:textId="77777777" w:rsidR="000367ED" w:rsidRPr="00F839CC" w:rsidRDefault="000367ED" w:rsidP="000367ED">
      <w:pPr>
        <w:pStyle w:val="Heading5"/>
      </w:pPr>
      <w:r w:rsidRPr="00F839CC">
        <w:lastRenderedPageBreak/>
        <w:t>1</w:t>
      </w:r>
      <w:r>
        <w:t>8</w:t>
      </w:r>
      <w:r w:rsidRPr="00F839CC">
        <w:t xml:space="preserve"> </w:t>
      </w:r>
    </w:p>
    <w:p w14:paraId="01F87E3F" w14:textId="77777777" w:rsidR="000367ED" w:rsidRPr="00166964" w:rsidRDefault="000367ED" w:rsidP="000367ED">
      <w:pPr>
        <w:pStyle w:val="keywords"/>
      </w:pPr>
      <w:r w:rsidRPr="00D25469">
        <w:rPr>
          <w:rStyle w:val="Numberhead"/>
        </w:rPr>
        <w:t>Peg</w:t>
      </w:r>
      <w:r>
        <w:tab/>
      </w:r>
    </w:p>
    <w:p w14:paraId="350FE904" w14:textId="77777777" w:rsidR="000367ED" w:rsidRDefault="000367ED" w:rsidP="000367ED">
      <w:pPr>
        <w:pStyle w:val="keywords"/>
      </w:pPr>
      <w:r>
        <w:rPr>
          <w:rStyle w:val="Numberhead"/>
        </w:rPr>
        <w:t>Ch. terrain</w:t>
      </w:r>
      <w:r w:rsidRPr="00A46E8A">
        <w:tab/>
      </w:r>
    </w:p>
    <w:p w14:paraId="3E6B05CA" w14:textId="77777777" w:rsidR="000367ED" w:rsidRDefault="000367ED" w:rsidP="000367ED">
      <w:pPr>
        <w:pStyle w:val="keywords"/>
      </w:pPr>
      <w:r>
        <w:rPr>
          <w:rStyle w:val="Numberhead"/>
        </w:rPr>
        <w:t>Themes</w:t>
      </w:r>
      <w:r>
        <w:tab/>
      </w:r>
    </w:p>
    <w:p w14:paraId="2AC9DDD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D514C1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2DFE76A" w14:textId="77777777" w:rsidR="000367ED" w:rsidRPr="00F839CC" w:rsidRDefault="000367ED" w:rsidP="000367ED">
      <w:pPr>
        <w:pStyle w:val="Heading5"/>
      </w:pPr>
      <w:r w:rsidRPr="00F839CC">
        <w:t>1</w:t>
      </w:r>
      <w:r>
        <w:t>9</w:t>
      </w:r>
      <w:r w:rsidRPr="00F839CC">
        <w:t xml:space="preserve"> </w:t>
      </w:r>
    </w:p>
    <w:p w14:paraId="72BDB308" w14:textId="77777777" w:rsidR="000367ED" w:rsidRPr="00166964" w:rsidRDefault="000367ED" w:rsidP="000367ED">
      <w:pPr>
        <w:pStyle w:val="keywords"/>
      </w:pPr>
      <w:r w:rsidRPr="00D25469">
        <w:rPr>
          <w:rStyle w:val="Numberhead"/>
        </w:rPr>
        <w:t>Peg</w:t>
      </w:r>
      <w:r>
        <w:tab/>
      </w:r>
    </w:p>
    <w:p w14:paraId="728A3ED4" w14:textId="77777777" w:rsidR="000367ED" w:rsidRDefault="000367ED" w:rsidP="000367ED">
      <w:pPr>
        <w:pStyle w:val="keywords"/>
      </w:pPr>
      <w:r>
        <w:rPr>
          <w:rStyle w:val="Numberhead"/>
        </w:rPr>
        <w:t>Ch. terrain</w:t>
      </w:r>
      <w:r w:rsidRPr="00A46E8A">
        <w:tab/>
      </w:r>
    </w:p>
    <w:p w14:paraId="3C992DD9" w14:textId="77777777" w:rsidR="000367ED" w:rsidRDefault="000367ED" w:rsidP="000367ED">
      <w:pPr>
        <w:pStyle w:val="keywords"/>
      </w:pPr>
      <w:r>
        <w:rPr>
          <w:rStyle w:val="Numberhead"/>
        </w:rPr>
        <w:t>Themes</w:t>
      </w:r>
      <w:r>
        <w:tab/>
      </w:r>
    </w:p>
    <w:p w14:paraId="5B80A7C9"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1B1AE92"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830E1A" w14:textId="77777777" w:rsidR="000367ED" w:rsidRPr="00F839CC" w:rsidRDefault="000367ED" w:rsidP="000367ED">
      <w:pPr>
        <w:pStyle w:val="Heading5"/>
      </w:pPr>
      <w:r>
        <w:t>20</w:t>
      </w:r>
      <w:r w:rsidRPr="00F839CC">
        <w:t xml:space="preserve"> </w:t>
      </w:r>
    </w:p>
    <w:p w14:paraId="66C0C70C" w14:textId="77777777" w:rsidR="000367ED" w:rsidRPr="00166964" w:rsidRDefault="000367ED" w:rsidP="000367ED">
      <w:pPr>
        <w:pStyle w:val="keywords"/>
      </w:pPr>
      <w:r w:rsidRPr="00D25469">
        <w:rPr>
          <w:rStyle w:val="Numberhead"/>
        </w:rPr>
        <w:t>Peg</w:t>
      </w:r>
      <w:r>
        <w:tab/>
      </w:r>
    </w:p>
    <w:p w14:paraId="0CA0FBC4" w14:textId="77777777" w:rsidR="000367ED" w:rsidRDefault="000367ED" w:rsidP="000367ED">
      <w:pPr>
        <w:pStyle w:val="keywords"/>
      </w:pPr>
      <w:r>
        <w:rPr>
          <w:rStyle w:val="Numberhead"/>
        </w:rPr>
        <w:t>Ch. terrain</w:t>
      </w:r>
      <w:r w:rsidRPr="00A46E8A">
        <w:tab/>
      </w:r>
    </w:p>
    <w:p w14:paraId="16E750F8" w14:textId="77777777" w:rsidR="000367ED" w:rsidRDefault="000367ED" w:rsidP="000367ED">
      <w:pPr>
        <w:pStyle w:val="keywords"/>
      </w:pPr>
      <w:r>
        <w:rPr>
          <w:rStyle w:val="Numberhead"/>
        </w:rPr>
        <w:t>Themes</w:t>
      </w:r>
      <w:r>
        <w:tab/>
      </w:r>
    </w:p>
    <w:p w14:paraId="4319E78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3D2F62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F3B5D5D" w14:textId="77777777" w:rsidR="000367ED" w:rsidRPr="00F839CC" w:rsidRDefault="000367ED" w:rsidP="000367ED">
      <w:pPr>
        <w:pStyle w:val="Heading5"/>
      </w:pPr>
      <w:r>
        <w:t>21</w:t>
      </w:r>
      <w:r w:rsidRPr="00F839CC">
        <w:t xml:space="preserve"> </w:t>
      </w:r>
    </w:p>
    <w:p w14:paraId="03798F08" w14:textId="77777777" w:rsidR="000367ED" w:rsidRPr="00166964" w:rsidRDefault="000367ED" w:rsidP="000367ED">
      <w:pPr>
        <w:pStyle w:val="keywords"/>
      </w:pPr>
      <w:r w:rsidRPr="00D25469">
        <w:rPr>
          <w:rStyle w:val="Numberhead"/>
        </w:rPr>
        <w:t>Peg</w:t>
      </w:r>
      <w:r>
        <w:tab/>
      </w:r>
    </w:p>
    <w:p w14:paraId="6970DC01" w14:textId="77777777" w:rsidR="000367ED" w:rsidRDefault="000367ED" w:rsidP="000367ED">
      <w:pPr>
        <w:pStyle w:val="keywords"/>
      </w:pPr>
      <w:r>
        <w:rPr>
          <w:rStyle w:val="Numberhead"/>
        </w:rPr>
        <w:t>Ch. terrain</w:t>
      </w:r>
      <w:r w:rsidRPr="00A46E8A">
        <w:tab/>
      </w:r>
    </w:p>
    <w:p w14:paraId="29B4F1C0" w14:textId="77777777" w:rsidR="000367ED" w:rsidRDefault="000367ED" w:rsidP="000367ED">
      <w:pPr>
        <w:pStyle w:val="keywords"/>
      </w:pPr>
      <w:r>
        <w:rPr>
          <w:rStyle w:val="Numberhead"/>
        </w:rPr>
        <w:t>Themes</w:t>
      </w:r>
      <w:r>
        <w:tab/>
      </w:r>
    </w:p>
    <w:p w14:paraId="1DAB0EF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66B019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229A7A0" w14:textId="77777777" w:rsidR="000367ED" w:rsidRPr="00F839CC" w:rsidRDefault="000367ED" w:rsidP="000367ED">
      <w:pPr>
        <w:pStyle w:val="Heading5"/>
      </w:pPr>
      <w:r>
        <w:t>22</w:t>
      </w:r>
      <w:r w:rsidRPr="00F839CC">
        <w:t xml:space="preserve"> </w:t>
      </w:r>
    </w:p>
    <w:p w14:paraId="63105274" w14:textId="77777777" w:rsidR="000367ED" w:rsidRPr="00166964" w:rsidRDefault="000367ED" w:rsidP="000367ED">
      <w:pPr>
        <w:pStyle w:val="keywords"/>
      </w:pPr>
      <w:r w:rsidRPr="00D25469">
        <w:rPr>
          <w:rStyle w:val="Numberhead"/>
        </w:rPr>
        <w:t>Peg</w:t>
      </w:r>
      <w:r>
        <w:tab/>
      </w:r>
    </w:p>
    <w:p w14:paraId="0438283A" w14:textId="77777777" w:rsidR="000367ED" w:rsidRDefault="000367ED" w:rsidP="000367ED">
      <w:pPr>
        <w:pStyle w:val="keywords"/>
      </w:pPr>
      <w:r>
        <w:rPr>
          <w:rStyle w:val="Numberhead"/>
        </w:rPr>
        <w:t>Ch. terrain</w:t>
      </w:r>
      <w:r w:rsidRPr="00A46E8A">
        <w:tab/>
      </w:r>
    </w:p>
    <w:p w14:paraId="796BE4C0" w14:textId="77777777" w:rsidR="000367ED" w:rsidRDefault="000367ED" w:rsidP="000367ED">
      <w:pPr>
        <w:pStyle w:val="keywords"/>
      </w:pPr>
      <w:r>
        <w:rPr>
          <w:rStyle w:val="Numberhead"/>
        </w:rPr>
        <w:t>Themes</w:t>
      </w:r>
      <w:r>
        <w:tab/>
      </w:r>
    </w:p>
    <w:p w14:paraId="3B3395F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50D9E5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67F64FD" w14:textId="77777777" w:rsidR="000367ED" w:rsidRPr="00F839CC" w:rsidRDefault="000367ED" w:rsidP="000367ED">
      <w:pPr>
        <w:pStyle w:val="Heading5"/>
      </w:pPr>
      <w:r>
        <w:t>23</w:t>
      </w:r>
      <w:r w:rsidRPr="00F839CC">
        <w:t xml:space="preserve"> </w:t>
      </w:r>
    </w:p>
    <w:p w14:paraId="50521666" w14:textId="77777777" w:rsidR="000367ED" w:rsidRPr="00166964" w:rsidRDefault="000367ED" w:rsidP="000367ED">
      <w:pPr>
        <w:pStyle w:val="keywords"/>
      </w:pPr>
      <w:r w:rsidRPr="00D25469">
        <w:rPr>
          <w:rStyle w:val="Numberhead"/>
        </w:rPr>
        <w:t>Peg</w:t>
      </w:r>
      <w:r>
        <w:tab/>
      </w:r>
    </w:p>
    <w:p w14:paraId="783234BF" w14:textId="77777777" w:rsidR="000367ED" w:rsidRDefault="000367ED" w:rsidP="000367ED">
      <w:pPr>
        <w:pStyle w:val="keywords"/>
      </w:pPr>
      <w:r>
        <w:rPr>
          <w:rStyle w:val="Numberhead"/>
        </w:rPr>
        <w:t>Ch. terrain</w:t>
      </w:r>
      <w:r w:rsidRPr="00A46E8A">
        <w:tab/>
      </w:r>
    </w:p>
    <w:p w14:paraId="391E8098" w14:textId="77777777" w:rsidR="000367ED" w:rsidRDefault="000367ED" w:rsidP="000367ED">
      <w:pPr>
        <w:pStyle w:val="keywords"/>
      </w:pPr>
      <w:r>
        <w:rPr>
          <w:rStyle w:val="Numberhead"/>
        </w:rPr>
        <w:t>Themes</w:t>
      </w:r>
      <w:r>
        <w:tab/>
      </w:r>
    </w:p>
    <w:p w14:paraId="62380EC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B9BADAE"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E62A754" w14:textId="77777777" w:rsidR="000367ED" w:rsidRPr="00F839CC" w:rsidRDefault="000367ED" w:rsidP="000367ED">
      <w:pPr>
        <w:pStyle w:val="Heading5"/>
      </w:pPr>
      <w:r>
        <w:lastRenderedPageBreak/>
        <w:t>24</w:t>
      </w:r>
      <w:r w:rsidRPr="00F839CC">
        <w:t xml:space="preserve"> </w:t>
      </w:r>
    </w:p>
    <w:p w14:paraId="69BA276A" w14:textId="77777777" w:rsidR="000367ED" w:rsidRPr="00166964" w:rsidRDefault="000367ED" w:rsidP="000367ED">
      <w:pPr>
        <w:pStyle w:val="keywords"/>
      </w:pPr>
      <w:r w:rsidRPr="00D25469">
        <w:rPr>
          <w:rStyle w:val="Numberhead"/>
        </w:rPr>
        <w:t>Peg</w:t>
      </w:r>
      <w:r>
        <w:tab/>
      </w:r>
    </w:p>
    <w:p w14:paraId="25870EE9" w14:textId="77777777" w:rsidR="000367ED" w:rsidRDefault="000367ED" w:rsidP="000367ED">
      <w:pPr>
        <w:pStyle w:val="keywords"/>
      </w:pPr>
      <w:r>
        <w:rPr>
          <w:rStyle w:val="Numberhead"/>
        </w:rPr>
        <w:t>Ch. terrain</w:t>
      </w:r>
      <w:r w:rsidRPr="00A46E8A">
        <w:tab/>
      </w:r>
    </w:p>
    <w:p w14:paraId="4953CEB8" w14:textId="77777777" w:rsidR="000367ED" w:rsidRDefault="000367ED" w:rsidP="000367ED">
      <w:pPr>
        <w:pStyle w:val="keywords"/>
      </w:pPr>
      <w:r>
        <w:rPr>
          <w:rStyle w:val="Numberhead"/>
        </w:rPr>
        <w:t>Themes</w:t>
      </w:r>
      <w:r>
        <w:tab/>
      </w:r>
    </w:p>
    <w:p w14:paraId="2F2E4D0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E4DB36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6ECE03A" w14:textId="77777777" w:rsidR="00533BD4" w:rsidRDefault="000C4C07" w:rsidP="00533BD4">
      <w:pPr>
        <w:pStyle w:val="Heading3"/>
      </w:pPr>
      <w:r w:rsidRPr="000C4C07">
        <w:t>Judges</w:t>
      </w:r>
    </w:p>
    <w:p w14:paraId="6084C6E7" w14:textId="7C5AA73C"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judges in wigs</w:t>
      </w:r>
    </w:p>
    <w:p w14:paraId="60CF6A40" w14:textId="5420098B" w:rsidR="006C46D5" w:rsidRDefault="006C46D5" w:rsidP="006C46D5">
      <w:pPr>
        <w:pStyle w:val="keywords"/>
      </w:pPr>
      <w:r>
        <w:rPr>
          <w:rStyle w:val="Numberhead"/>
        </w:rPr>
        <w:t>Peg</w:t>
      </w:r>
      <w:r w:rsidRPr="000748DF">
        <w:tab/>
      </w:r>
      <w:r>
        <w:t>7 = key</w:t>
      </w:r>
    </w:p>
    <w:p w14:paraId="102C0D64" w14:textId="03B2E5EE" w:rsidR="006C46D5" w:rsidRDefault="003C7CD5" w:rsidP="006C46D5">
      <w:pPr>
        <w:pStyle w:val="keywords"/>
        <w:rPr>
          <w:rStyle w:val="Numberhead"/>
        </w:rPr>
      </w:pPr>
      <w:r>
        <w:rPr>
          <w:rStyle w:val="Numberhead"/>
        </w:rPr>
        <w:t>Book terrain</w:t>
      </w:r>
      <w:r>
        <w:rPr>
          <w:rStyle w:val="Numberhead"/>
        </w:rPr>
        <w:tab/>
      </w:r>
      <w:r w:rsidR="00C74010" w:rsidRPr="000C4C07">
        <w:t>courthouse</w:t>
      </w:r>
    </w:p>
    <w:p w14:paraId="050A7DA3" w14:textId="77777777" w:rsidR="006C46D5" w:rsidRDefault="006C46D5" w:rsidP="006C46D5">
      <w:pPr>
        <w:pStyle w:val="keywords"/>
      </w:pPr>
      <w:r w:rsidRPr="000748DF">
        <w:rPr>
          <w:rStyle w:val="Numberhead"/>
        </w:rPr>
        <w:t>Story</w:t>
      </w:r>
      <w:r>
        <w:tab/>
      </w:r>
    </w:p>
    <w:p w14:paraId="7E82948D" w14:textId="77777777" w:rsidR="006C46D5" w:rsidRPr="000748DF" w:rsidRDefault="006C46D5" w:rsidP="006C46D5">
      <w:pPr>
        <w:pStyle w:val="keywords"/>
      </w:pPr>
      <w:r>
        <w:rPr>
          <w:rStyle w:val="Numberhead"/>
        </w:rPr>
        <w:t>Notes</w:t>
      </w:r>
      <w:r w:rsidRPr="006A1716">
        <w:tab/>
      </w:r>
    </w:p>
    <w:p w14:paraId="25E83031" w14:textId="77777777" w:rsidR="000367ED" w:rsidRPr="00F839CC" w:rsidRDefault="000367ED" w:rsidP="000367ED">
      <w:pPr>
        <w:pStyle w:val="Heading5"/>
      </w:pPr>
      <w:r w:rsidRPr="00F839CC">
        <w:t xml:space="preserve">1 </w:t>
      </w:r>
    </w:p>
    <w:p w14:paraId="578D7D00" w14:textId="77777777" w:rsidR="000367ED" w:rsidRPr="00166964" w:rsidRDefault="000367ED" w:rsidP="000367ED">
      <w:pPr>
        <w:pStyle w:val="keywords"/>
      </w:pPr>
      <w:r w:rsidRPr="00D25469">
        <w:rPr>
          <w:rStyle w:val="Numberhead"/>
        </w:rPr>
        <w:t>Peg</w:t>
      </w:r>
      <w:r>
        <w:tab/>
        <w:t>Book peg</w:t>
      </w:r>
    </w:p>
    <w:p w14:paraId="6A01417D" w14:textId="77777777" w:rsidR="000367ED" w:rsidRDefault="000367ED" w:rsidP="000367ED">
      <w:pPr>
        <w:pStyle w:val="keywords"/>
      </w:pPr>
      <w:r>
        <w:rPr>
          <w:rStyle w:val="Numberhead"/>
        </w:rPr>
        <w:t>Ch. terrain</w:t>
      </w:r>
      <w:r w:rsidRPr="00A46E8A">
        <w:tab/>
      </w:r>
    </w:p>
    <w:p w14:paraId="4D3A461B" w14:textId="77777777" w:rsidR="000367ED" w:rsidRDefault="000367ED" w:rsidP="000367ED">
      <w:pPr>
        <w:pStyle w:val="keywords"/>
      </w:pPr>
      <w:r>
        <w:rPr>
          <w:rStyle w:val="Numberhead"/>
        </w:rPr>
        <w:t>Themes</w:t>
      </w:r>
      <w:r>
        <w:tab/>
      </w:r>
    </w:p>
    <w:p w14:paraId="4FA050A6" w14:textId="3566C236"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442DE2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4513C96" w14:textId="77777777" w:rsidR="000367ED" w:rsidRPr="00F839CC" w:rsidRDefault="000367ED" w:rsidP="000367ED">
      <w:pPr>
        <w:pStyle w:val="Heading5"/>
      </w:pPr>
      <w:r>
        <w:t>2</w:t>
      </w:r>
      <w:r w:rsidRPr="00F839CC">
        <w:t xml:space="preserve"> </w:t>
      </w:r>
    </w:p>
    <w:p w14:paraId="5B8E05BB" w14:textId="77777777" w:rsidR="000367ED" w:rsidRPr="00166964" w:rsidRDefault="000367ED" w:rsidP="000367ED">
      <w:pPr>
        <w:pStyle w:val="keywords"/>
      </w:pPr>
      <w:r w:rsidRPr="00D25469">
        <w:rPr>
          <w:rStyle w:val="Numberhead"/>
        </w:rPr>
        <w:t>Peg</w:t>
      </w:r>
      <w:r>
        <w:tab/>
      </w:r>
    </w:p>
    <w:p w14:paraId="727EBC75" w14:textId="77777777" w:rsidR="000367ED" w:rsidRDefault="000367ED" w:rsidP="000367ED">
      <w:pPr>
        <w:pStyle w:val="keywords"/>
      </w:pPr>
      <w:r>
        <w:rPr>
          <w:rStyle w:val="Numberhead"/>
        </w:rPr>
        <w:t>Ch. terrain</w:t>
      </w:r>
      <w:r w:rsidRPr="00A46E8A">
        <w:tab/>
      </w:r>
    </w:p>
    <w:p w14:paraId="0310D96E" w14:textId="77777777" w:rsidR="000367ED" w:rsidRDefault="000367ED" w:rsidP="000367ED">
      <w:pPr>
        <w:pStyle w:val="keywords"/>
      </w:pPr>
      <w:r>
        <w:rPr>
          <w:rStyle w:val="Numberhead"/>
        </w:rPr>
        <w:t>Themes</w:t>
      </w:r>
      <w:r>
        <w:tab/>
      </w:r>
    </w:p>
    <w:p w14:paraId="38720D6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A79FED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053272B3" w14:textId="77777777" w:rsidR="000367ED" w:rsidRPr="008D302A" w:rsidRDefault="000367ED" w:rsidP="000367ED">
      <w:pPr>
        <w:pStyle w:val="Heading5"/>
      </w:pPr>
      <w:r w:rsidRPr="008D302A">
        <w:t xml:space="preserve">3 </w:t>
      </w:r>
    </w:p>
    <w:p w14:paraId="7B66E26A" w14:textId="77777777" w:rsidR="000367ED" w:rsidRPr="008D302A" w:rsidRDefault="000367ED" w:rsidP="000367ED">
      <w:pPr>
        <w:pStyle w:val="keywords"/>
      </w:pPr>
      <w:r w:rsidRPr="008D302A">
        <w:rPr>
          <w:rStyle w:val="Numberhead"/>
        </w:rPr>
        <w:t>Peg</w:t>
      </w:r>
      <w:r w:rsidRPr="008D302A">
        <w:tab/>
      </w:r>
    </w:p>
    <w:p w14:paraId="3508EED9" w14:textId="77777777" w:rsidR="000367ED" w:rsidRPr="008D302A" w:rsidRDefault="000367ED" w:rsidP="000367ED">
      <w:pPr>
        <w:pStyle w:val="keywords"/>
      </w:pPr>
      <w:r w:rsidRPr="008D302A">
        <w:rPr>
          <w:rStyle w:val="Numberhead"/>
        </w:rPr>
        <w:t>Ch. terrain</w:t>
      </w:r>
      <w:r w:rsidRPr="008D302A">
        <w:tab/>
      </w:r>
    </w:p>
    <w:p w14:paraId="32BFDBDE" w14:textId="77777777" w:rsidR="000367ED" w:rsidRDefault="000367ED" w:rsidP="000367ED">
      <w:pPr>
        <w:pStyle w:val="keywords"/>
      </w:pPr>
      <w:r>
        <w:rPr>
          <w:rStyle w:val="Numberhead"/>
        </w:rPr>
        <w:t>Themes</w:t>
      </w:r>
      <w:r>
        <w:tab/>
      </w:r>
    </w:p>
    <w:p w14:paraId="05628FB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131396D"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74D66D" w14:textId="77777777" w:rsidR="000367ED" w:rsidRPr="00F839CC" w:rsidRDefault="000367ED" w:rsidP="000367ED">
      <w:pPr>
        <w:pStyle w:val="Heading5"/>
      </w:pPr>
      <w:r>
        <w:t>4</w:t>
      </w:r>
      <w:r w:rsidRPr="00F839CC">
        <w:t xml:space="preserve"> </w:t>
      </w:r>
    </w:p>
    <w:p w14:paraId="4552E68B" w14:textId="77777777" w:rsidR="000367ED" w:rsidRPr="00166964" w:rsidRDefault="000367ED" w:rsidP="000367ED">
      <w:pPr>
        <w:pStyle w:val="keywords"/>
      </w:pPr>
      <w:r w:rsidRPr="00D25469">
        <w:rPr>
          <w:rStyle w:val="Numberhead"/>
        </w:rPr>
        <w:t>Peg</w:t>
      </w:r>
      <w:r>
        <w:tab/>
      </w:r>
    </w:p>
    <w:p w14:paraId="18633F43" w14:textId="77777777" w:rsidR="000367ED" w:rsidRDefault="000367ED" w:rsidP="000367ED">
      <w:pPr>
        <w:pStyle w:val="keywords"/>
      </w:pPr>
      <w:r>
        <w:rPr>
          <w:rStyle w:val="Numberhead"/>
        </w:rPr>
        <w:t>Ch. terrain</w:t>
      </w:r>
      <w:r w:rsidRPr="00A46E8A">
        <w:tab/>
      </w:r>
    </w:p>
    <w:p w14:paraId="327E9BDF" w14:textId="77777777" w:rsidR="000367ED" w:rsidRDefault="000367ED" w:rsidP="000367ED">
      <w:pPr>
        <w:pStyle w:val="keywords"/>
      </w:pPr>
      <w:r>
        <w:rPr>
          <w:rStyle w:val="Numberhead"/>
        </w:rPr>
        <w:t>Themes</w:t>
      </w:r>
      <w:r>
        <w:tab/>
      </w:r>
    </w:p>
    <w:p w14:paraId="3E2E8C2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AC2D13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EDFFA4D" w14:textId="77777777" w:rsidR="000367ED" w:rsidRPr="00F839CC" w:rsidRDefault="000367ED" w:rsidP="000367ED">
      <w:pPr>
        <w:pStyle w:val="Heading5"/>
      </w:pPr>
      <w:r>
        <w:lastRenderedPageBreak/>
        <w:t>5</w:t>
      </w:r>
      <w:r w:rsidRPr="00F839CC">
        <w:t xml:space="preserve"> </w:t>
      </w:r>
    </w:p>
    <w:p w14:paraId="319229F9" w14:textId="77777777" w:rsidR="000367ED" w:rsidRPr="00166964" w:rsidRDefault="000367ED" w:rsidP="000367ED">
      <w:pPr>
        <w:pStyle w:val="keywords"/>
      </w:pPr>
      <w:r w:rsidRPr="00D25469">
        <w:rPr>
          <w:rStyle w:val="Numberhead"/>
        </w:rPr>
        <w:t>Peg</w:t>
      </w:r>
      <w:r>
        <w:tab/>
      </w:r>
    </w:p>
    <w:p w14:paraId="4F6112AB" w14:textId="77777777" w:rsidR="000367ED" w:rsidRDefault="000367ED" w:rsidP="000367ED">
      <w:pPr>
        <w:pStyle w:val="keywords"/>
      </w:pPr>
      <w:r>
        <w:rPr>
          <w:rStyle w:val="Numberhead"/>
        </w:rPr>
        <w:t>Ch. terrain</w:t>
      </w:r>
      <w:r w:rsidRPr="00A46E8A">
        <w:tab/>
      </w:r>
    </w:p>
    <w:p w14:paraId="5A160276" w14:textId="77777777" w:rsidR="000367ED" w:rsidRDefault="000367ED" w:rsidP="000367ED">
      <w:pPr>
        <w:pStyle w:val="keywords"/>
      </w:pPr>
      <w:r>
        <w:rPr>
          <w:rStyle w:val="Numberhead"/>
        </w:rPr>
        <w:t>Themes</w:t>
      </w:r>
      <w:r>
        <w:tab/>
      </w:r>
    </w:p>
    <w:p w14:paraId="196948A1"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714013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57F3B59" w14:textId="77777777" w:rsidR="000367ED" w:rsidRPr="00F839CC" w:rsidRDefault="000367ED" w:rsidP="000367ED">
      <w:pPr>
        <w:pStyle w:val="Heading5"/>
      </w:pPr>
      <w:r>
        <w:t>6</w:t>
      </w:r>
      <w:r w:rsidRPr="00F839CC">
        <w:t xml:space="preserve"> </w:t>
      </w:r>
    </w:p>
    <w:p w14:paraId="0D14B128" w14:textId="77777777" w:rsidR="000367ED" w:rsidRPr="00166964" w:rsidRDefault="000367ED" w:rsidP="000367ED">
      <w:pPr>
        <w:pStyle w:val="keywords"/>
      </w:pPr>
      <w:r w:rsidRPr="00D25469">
        <w:rPr>
          <w:rStyle w:val="Numberhead"/>
        </w:rPr>
        <w:t>Peg</w:t>
      </w:r>
      <w:r>
        <w:tab/>
      </w:r>
    </w:p>
    <w:p w14:paraId="6DDD0D9E" w14:textId="77777777" w:rsidR="000367ED" w:rsidRDefault="000367ED" w:rsidP="000367ED">
      <w:pPr>
        <w:pStyle w:val="keywords"/>
      </w:pPr>
      <w:r>
        <w:rPr>
          <w:rStyle w:val="Numberhead"/>
        </w:rPr>
        <w:t>Ch. terrain</w:t>
      </w:r>
      <w:r w:rsidRPr="00A46E8A">
        <w:tab/>
      </w:r>
    </w:p>
    <w:p w14:paraId="5460482E" w14:textId="77777777" w:rsidR="000367ED" w:rsidRDefault="000367ED" w:rsidP="000367ED">
      <w:pPr>
        <w:pStyle w:val="keywords"/>
      </w:pPr>
      <w:r>
        <w:rPr>
          <w:rStyle w:val="Numberhead"/>
        </w:rPr>
        <w:t>Themes</w:t>
      </w:r>
      <w:r>
        <w:tab/>
      </w:r>
    </w:p>
    <w:p w14:paraId="0CBDE83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C81BE0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64C42D" w14:textId="77777777" w:rsidR="000367ED" w:rsidRPr="00F839CC" w:rsidRDefault="000367ED" w:rsidP="000367ED">
      <w:pPr>
        <w:pStyle w:val="Heading5"/>
      </w:pPr>
      <w:r>
        <w:t>7</w:t>
      </w:r>
      <w:r w:rsidRPr="00F839CC">
        <w:t xml:space="preserve"> </w:t>
      </w:r>
    </w:p>
    <w:p w14:paraId="5CC6C8E3" w14:textId="77777777" w:rsidR="000367ED" w:rsidRPr="00166964" w:rsidRDefault="000367ED" w:rsidP="000367ED">
      <w:pPr>
        <w:pStyle w:val="keywords"/>
      </w:pPr>
      <w:r w:rsidRPr="00D25469">
        <w:rPr>
          <w:rStyle w:val="Numberhead"/>
        </w:rPr>
        <w:t>Peg</w:t>
      </w:r>
      <w:r>
        <w:tab/>
      </w:r>
    </w:p>
    <w:p w14:paraId="5115A4CD" w14:textId="77777777" w:rsidR="000367ED" w:rsidRDefault="000367ED" w:rsidP="000367ED">
      <w:pPr>
        <w:pStyle w:val="keywords"/>
      </w:pPr>
      <w:r>
        <w:rPr>
          <w:rStyle w:val="Numberhead"/>
        </w:rPr>
        <w:t>Ch. terrain</w:t>
      </w:r>
      <w:r w:rsidRPr="00A46E8A">
        <w:tab/>
      </w:r>
    </w:p>
    <w:p w14:paraId="46601B5F" w14:textId="77777777" w:rsidR="000367ED" w:rsidRDefault="000367ED" w:rsidP="000367ED">
      <w:pPr>
        <w:pStyle w:val="keywords"/>
      </w:pPr>
      <w:r>
        <w:rPr>
          <w:rStyle w:val="Numberhead"/>
        </w:rPr>
        <w:t>Themes</w:t>
      </w:r>
      <w:r>
        <w:tab/>
      </w:r>
    </w:p>
    <w:p w14:paraId="7006EF9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5234DA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666BDA2" w14:textId="77777777" w:rsidR="000367ED" w:rsidRPr="00F839CC" w:rsidRDefault="000367ED" w:rsidP="000367ED">
      <w:pPr>
        <w:pStyle w:val="Heading5"/>
      </w:pPr>
      <w:r>
        <w:t>8</w:t>
      </w:r>
      <w:r w:rsidRPr="00F839CC">
        <w:t xml:space="preserve"> </w:t>
      </w:r>
    </w:p>
    <w:p w14:paraId="6E85D201" w14:textId="77777777" w:rsidR="000367ED" w:rsidRPr="00166964" w:rsidRDefault="000367ED" w:rsidP="000367ED">
      <w:pPr>
        <w:pStyle w:val="keywords"/>
      </w:pPr>
      <w:r w:rsidRPr="00D25469">
        <w:rPr>
          <w:rStyle w:val="Numberhead"/>
        </w:rPr>
        <w:t>Peg</w:t>
      </w:r>
      <w:r>
        <w:tab/>
      </w:r>
    </w:p>
    <w:p w14:paraId="1ED66E9F" w14:textId="77777777" w:rsidR="000367ED" w:rsidRDefault="000367ED" w:rsidP="000367ED">
      <w:pPr>
        <w:pStyle w:val="keywords"/>
      </w:pPr>
      <w:r>
        <w:rPr>
          <w:rStyle w:val="Numberhead"/>
        </w:rPr>
        <w:t>Ch. terrain</w:t>
      </w:r>
      <w:r w:rsidRPr="00A46E8A">
        <w:tab/>
      </w:r>
    </w:p>
    <w:p w14:paraId="235E7FC9" w14:textId="77777777" w:rsidR="000367ED" w:rsidRDefault="000367ED" w:rsidP="000367ED">
      <w:pPr>
        <w:pStyle w:val="keywords"/>
      </w:pPr>
      <w:r>
        <w:rPr>
          <w:rStyle w:val="Numberhead"/>
        </w:rPr>
        <w:t>Themes</w:t>
      </w:r>
      <w:r>
        <w:tab/>
      </w:r>
    </w:p>
    <w:p w14:paraId="7B591A6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457FB0E"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E46FCC2" w14:textId="77777777" w:rsidR="000367ED" w:rsidRPr="00F839CC" w:rsidRDefault="000367ED" w:rsidP="000367ED">
      <w:pPr>
        <w:pStyle w:val="Heading5"/>
      </w:pPr>
      <w:r>
        <w:t>9</w:t>
      </w:r>
      <w:r w:rsidRPr="00F839CC">
        <w:t xml:space="preserve"> </w:t>
      </w:r>
    </w:p>
    <w:p w14:paraId="645B92EA" w14:textId="77777777" w:rsidR="000367ED" w:rsidRPr="00166964" w:rsidRDefault="000367ED" w:rsidP="000367ED">
      <w:pPr>
        <w:pStyle w:val="keywords"/>
      </w:pPr>
      <w:r w:rsidRPr="00D25469">
        <w:rPr>
          <w:rStyle w:val="Numberhead"/>
        </w:rPr>
        <w:t>Peg</w:t>
      </w:r>
      <w:r>
        <w:tab/>
      </w:r>
    </w:p>
    <w:p w14:paraId="281FFF30" w14:textId="77777777" w:rsidR="000367ED" w:rsidRDefault="000367ED" w:rsidP="000367ED">
      <w:pPr>
        <w:pStyle w:val="keywords"/>
      </w:pPr>
      <w:r>
        <w:rPr>
          <w:rStyle w:val="Numberhead"/>
        </w:rPr>
        <w:t>Ch. terrain</w:t>
      </w:r>
      <w:r w:rsidRPr="00A46E8A">
        <w:tab/>
      </w:r>
    </w:p>
    <w:p w14:paraId="6E8DA8A8" w14:textId="77777777" w:rsidR="000367ED" w:rsidRDefault="000367ED" w:rsidP="000367ED">
      <w:pPr>
        <w:pStyle w:val="keywords"/>
      </w:pPr>
      <w:r>
        <w:rPr>
          <w:rStyle w:val="Numberhead"/>
        </w:rPr>
        <w:t>Themes</w:t>
      </w:r>
      <w:r>
        <w:tab/>
      </w:r>
    </w:p>
    <w:p w14:paraId="4B8C152A"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814C7E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0457BA7" w14:textId="77777777" w:rsidR="000367ED" w:rsidRPr="00F839CC" w:rsidRDefault="000367ED" w:rsidP="000367ED">
      <w:pPr>
        <w:pStyle w:val="Heading5"/>
      </w:pPr>
      <w:r w:rsidRPr="00F839CC">
        <w:t>1</w:t>
      </w:r>
      <w:r>
        <w:t>0</w:t>
      </w:r>
      <w:r w:rsidRPr="00F839CC">
        <w:t xml:space="preserve"> </w:t>
      </w:r>
    </w:p>
    <w:p w14:paraId="74A578E0" w14:textId="77777777" w:rsidR="000367ED" w:rsidRPr="00166964" w:rsidRDefault="000367ED" w:rsidP="000367ED">
      <w:pPr>
        <w:pStyle w:val="keywords"/>
      </w:pPr>
      <w:r w:rsidRPr="00D25469">
        <w:rPr>
          <w:rStyle w:val="Numberhead"/>
        </w:rPr>
        <w:t>Peg</w:t>
      </w:r>
      <w:r>
        <w:tab/>
      </w:r>
    </w:p>
    <w:p w14:paraId="0B1B26F5" w14:textId="77777777" w:rsidR="000367ED" w:rsidRDefault="000367ED" w:rsidP="000367ED">
      <w:pPr>
        <w:pStyle w:val="keywords"/>
      </w:pPr>
      <w:r>
        <w:rPr>
          <w:rStyle w:val="Numberhead"/>
        </w:rPr>
        <w:t>Ch. terrain</w:t>
      </w:r>
      <w:r w:rsidRPr="00A46E8A">
        <w:tab/>
      </w:r>
    </w:p>
    <w:p w14:paraId="2BB248F7" w14:textId="77777777" w:rsidR="000367ED" w:rsidRDefault="000367ED" w:rsidP="000367ED">
      <w:pPr>
        <w:pStyle w:val="keywords"/>
      </w:pPr>
      <w:r>
        <w:rPr>
          <w:rStyle w:val="Numberhead"/>
        </w:rPr>
        <w:t>Themes</w:t>
      </w:r>
      <w:r>
        <w:tab/>
      </w:r>
    </w:p>
    <w:p w14:paraId="71A5FBE7"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7BDB46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3BE5AB0" w14:textId="77777777" w:rsidR="000367ED" w:rsidRPr="00F839CC" w:rsidRDefault="000367ED" w:rsidP="000367ED">
      <w:pPr>
        <w:pStyle w:val="Heading5"/>
      </w:pPr>
      <w:r w:rsidRPr="00F839CC">
        <w:lastRenderedPageBreak/>
        <w:t>1</w:t>
      </w:r>
      <w:r>
        <w:t>1</w:t>
      </w:r>
      <w:r w:rsidRPr="00F839CC">
        <w:t xml:space="preserve"> </w:t>
      </w:r>
    </w:p>
    <w:p w14:paraId="08A9DD2B" w14:textId="77777777" w:rsidR="000367ED" w:rsidRPr="00166964" w:rsidRDefault="000367ED" w:rsidP="000367ED">
      <w:pPr>
        <w:pStyle w:val="keywords"/>
      </w:pPr>
      <w:r w:rsidRPr="00D25469">
        <w:rPr>
          <w:rStyle w:val="Numberhead"/>
        </w:rPr>
        <w:t>Peg</w:t>
      </w:r>
      <w:r>
        <w:tab/>
      </w:r>
    </w:p>
    <w:p w14:paraId="77967C2E" w14:textId="77777777" w:rsidR="000367ED" w:rsidRDefault="000367ED" w:rsidP="000367ED">
      <w:pPr>
        <w:pStyle w:val="keywords"/>
      </w:pPr>
      <w:r>
        <w:rPr>
          <w:rStyle w:val="Numberhead"/>
        </w:rPr>
        <w:t>Ch. terrain</w:t>
      </w:r>
      <w:r w:rsidRPr="00A46E8A">
        <w:tab/>
      </w:r>
    </w:p>
    <w:p w14:paraId="6326EE70" w14:textId="77777777" w:rsidR="000367ED" w:rsidRDefault="000367ED" w:rsidP="000367ED">
      <w:pPr>
        <w:pStyle w:val="keywords"/>
      </w:pPr>
      <w:r>
        <w:rPr>
          <w:rStyle w:val="Numberhead"/>
        </w:rPr>
        <w:t>Themes</w:t>
      </w:r>
      <w:r>
        <w:tab/>
      </w:r>
    </w:p>
    <w:p w14:paraId="67963718"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8CC8FF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BB3D43" w14:textId="77777777" w:rsidR="000367ED" w:rsidRPr="00F839CC" w:rsidRDefault="000367ED" w:rsidP="000367ED">
      <w:pPr>
        <w:pStyle w:val="Heading5"/>
      </w:pPr>
      <w:r w:rsidRPr="00F839CC">
        <w:t>1</w:t>
      </w:r>
      <w:r>
        <w:t>2</w:t>
      </w:r>
      <w:r w:rsidRPr="00F839CC">
        <w:t xml:space="preserve"> </w:t>
      </w:r>
    </w:p>
    <w:p w14:paraId="6C2A00F7" w14:textId="77777777" w:rsidR="000367ED" w:rsidRPr="00166964" w:rsidRDefault="000367ED" w:rsidP="000367ED">
      <w:pPr>
        <w:pStyle w:val="keywords"/>
      </w:pPr>
      <w:r w:rsidRPr="00D25469">
        <w:rPr>
          <w:rStyle w:val="Numberhead"/>
        </w:rPr>
        <w:t>Peg</w:t>
      </w:r>
      <w:r>
        <w:tab/>
      </w:r>
    </w:p>
    <w:p w14:paraId="2273E477" w14:textId="77777777" w:rsidR="000367ED" w:rsidRDefault="000367ED" w:rsidP="000367ED">
      <w:pPr>
        <w:pStyle w:val="keywords"/>
      </w:pPr>
      <w:r>
        <w:rPr>
          <w:rStyle w:val="Numberhead"/>
        </w:rPr>
        <w:t>Ch. terrain</w:t>
      </w:r>
      <w:r w:rsidRPr="00A46E8A">
        <w:tab/>
      </w:r>
    </w:p>
    <w:p w14:paraId="53106FE3" w14:textId="77777777" w:rsidR="000367ED" w:rsidRDefault="000367ED" w:rsidP="000367ED">
      <w:pPr>
        <w:pStyle w:val="keywords"/>
      </w:pPr>
      <w:r>
        <w:rPr>
          <w:rStyle w:val="Numberhead"/>
        </w:rPr>
        <w:t>Themes</w:t>
      </w:r>
      <w:r>
        <w:tab/>
      </w:r>
    </w:p>
    <w:p w14:paraId="38A13C5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C93DC00"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6F6BA70A" w14:textId="77777777" w:rsidR="000367ED" w:rsidRPr="008D302A" w:rsidRDefault="000367ED" w:rsidP="000367ED">
      <w:pPr>
        <w:pStyle w:val="Heading5"/>
      </w:pPr>
      <w:r w:rsidRPr="008D302A">
        <w:t xml:space="preserve">13 </w:t>
      </w:r>
    </w:p>
    <w:p w14:paraId="0FF42FEF" w14:textId="77777777" w:rsidR="000367ED" w:rsidRPr="008D302A" w:rsidRDefault="000367ED" w:rsidP="000367ED">
      <w:pPr>
        <w:pStyle w:val="keywords"/>
      </w:pPr>
      <w:r w:rsidRPr="008D302A">
        <w:rPr>
          <w:rStyle w:val="Numberhead"/>
        </w:rPr>
        <w:t>Peg</w:t>
      </w:r>
      <w:r w:rsidRPr="008D302A">
        <w:tab/>
      </w:r>
    </w:p>
    <w:p w14:paraId="25DF9CB2" w14:textId="77777777" w:rsidR="000367ED" w:rsidRPr="008D302A" w:rsidRDefault="000367ED" w:rsidP="000367ED">
      <w:pPr>
        <w:pStyle w:val="keywords"/>
      </w:pPr>
      <w:r w:rsidRPr="008D302A">
        <w:rPr>
          <w:rStyle w:val="Numberhead"/>
        </w:rPr>
        <w:t>Ch. terrain</w:t>
      </w:r>
      <w:r w:rsidRPr="008D302A">
        <w:tab/>
      </w:r>
    </w:p>
    <w:p w14:paraId="0E8B2D56" w14:textId="77777777" w:rsidR="000367ED" w:rsidRDefault="000367ED" w:rsidP="000367ED">
      <w:pPr>
        <w:pStyle w:val="keywords"/>
      </w:pPr>
      <w:r>
        <w:rPr>
          <w:rStyle w:val="Numberhead"/>
        </w:rPr>
        <w:t>Themes</w:t>
      </w:r>
      <w:r>
        <w:tab/>
      </w:r>
    </w:p>
    <w:p w14:paraId="0C56F97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FACE6B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71B6221" w14:textId="77777777" w:rsidR="000367ED" w:rsidRPr="00F839CC" w:rsidRDefault="000367ED" w:rsidP="000367ED">
      <w:pPr>
        <w:pStyle w:val="Heading5"/>
      </w:pPr>
      <w:r w:rsidRPr="00F839CC">
        <w:t>1</w:t>
      </w:r>
      <w:r>
        <w:t>4</w:t>
      </w:r>
      <w:r w:rsidRPr="00F839CC">
        <w:t xml:space="preserve"> </w:t>
      </w:r>
    </w:p>
    <w:p w14:paraId="609064A0" w14:textId="77777777" w:rsidR="000367ED" w:rsidRPr="00166964" w:rsidRDefault="000367ED" w:rsidP="000367ED">
      <w:pPr>
        <w:pStyle w:val="keywords"/>
      </w:pPr>
      <w:r w:rsidRPr="00D25469">
        <w:rPr>
          <w:rStyle w:val="Numberhead"/>
        </w:rPr>
        <w:t>Peg</w:t>
      </w:r>
      <w:r>
        <w:tab/>
      </w:r>
    </w:p>
    <w:p w14:paraId="1E7149C2" w14:textId="77777777" w:rsidR="000367ED" w:rsidRDefault="000367ED" w:rsidP="000367ED">
      <w:pPr>
        <w:pStyle w:val="keywords"/>
      </w:pPr>
      <w:r>
        <w:rPr>
          <w:rStyle w:val="Numberhead"/>
        </w:rPr>
        <w:t>Ch. terrain</w:t>
      </w:r>
      <w:r w:rsidRPr="00A46E8A">
        <w:tab/>
      </w:r>
    </w:p>
    <w:p w14:paraId="7B276613" w14:textId="77777777" w:rsidR="000367ED" w:rsidRDefault="000367ED" w:rsidP="000367ED">
      <w:pPr>
        <w:pStyle w:val="keywords"/>
      </w:pPr>
      <w:r>
        <w:rPr>
          <w:rStyle w:val="Numberhead"/>
        </w:rPr>
        <w:t>Themes</w:t>
      </w:r>
      <w:r>
        <w:tab/>
      </w:r>
    </w:p>
    <w:p w14:paraId="3183D57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9A246E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185BBC4" w14:textId="77777777" w:rsidR="000367ED" w:rsidRPr="00F839CC" w:rsidRDefault="000367ED" w:rsidP="000367ED">
      <w:pPr>
        <w:pStyle w:val="Heading5"/>
      </w:pPr>
      <w:r w:rsidRPr="00F839CC">
        <w:t>1</w:t>
      </w:r>
      <w:r>
        <w:t>5</w:t>
      </w:r>
      <w:r w:rsidRPr="00F839CC">
        <w:t xml:space="preserve"> </w:t>
      </w:r>
    </w:p>
    <w:p w14:paraId="1281377B" w14:textId="77777777" w:rsidR="000367ED" w:rsidRPr="00166964" w:rsidRDefault="000367ED" w:rsidP="000367ED">
      <w:pPr>
        <w:pStyle w:val="keywords"/>
      </w:pPr>
      <w:r w:rsidRPr="00D25469">
        <w:rPr>
          <w:rStyle w:val="Numberhead"/>
        </w:rPr>
        <w:t>Peg</w:t>
      </w:r>
      <w:r>
        <w:tab/>
      </w:r>
    </w:p>
    <w:p w14:paraId="023A2508" w14:textId="77777777" w:rsidR="000367ED" w:rsidRDefault="000367ED" w:rsidP="000367ED">
      <w:pPr>
        <w:pStyle w:val="keywords"/>
      </w:pPr>
      <w:r>
        <w:rPr>
          <w:rStyle w:val="Numberhead"/>
        </w:rPr>
        <w:t>Ch. terrain</w:t>
      </w:r>
      <w:r w:rsidRPr="00A46E8A">
        <w:tab/>
      </w:r>
    </w:p>
    <w:p w14:paraId="0BAB51FE" w14:textId="77777777" w:rsidR="000367ED" w:rsidRDefault="000367ED" w:rsidP="000367ED">
      <w:pPr>
        <w:pStyle w:val="keywords"/>
      </w:pPr>
      <w:r>
        <w:rPr>
          <w:rStyle w:val="Numberhead"/>
        </w:rPr>
        <w:t>Themes</w:t>
      </w:r>
      <w:r>
        <w:tab/>
      </w:r>
    </w:p>
    <w:p w14:paraId="4675259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72FD1B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08C0E34" w14:textId="77777777" w:rsidR="000367ED" w:rsidRPr="00F839CC" w:rsidRDefault="000367ED" w:rsidP="000367ED">
      <w:pPr>
        <w:pStyle w:val="Heading5"/>
      </w:pPr>
      <w:r w:rsidRPr="00F839CC">
        <w:t>1</w:t>
      </w:r>
      <w:r>
        <w:t>6</w:t>
      </w:r>
      <w:r w:rsidRPr="00F839CC">
        <w:t xml:space="preserve"> </w:t>
      </w:r>
    </w:p>
    <w:p w14:paraId="38099C62" w14:textId="77777777" w:rsidR="000367ED" w:rsidRPr="00166964" w:rsidRDefault="000367ED" w:rsidP="000367ED">
      <w:pPr>
        <w:pStyle w:val="keywords"/>
      </w:pPr>
      <w:r w:rsidRPr="00D25469">
        <w:rPr>
          <w:rStyle w:val="Numberhead"/>
        </w:rPr>
        <w:t>Peg</w:t>
      </w:r>
      <w:r>
        <w:tab/>
      </w:r>
    </w:p>
    <w:p w14:paraId="63C13DFB" w14:textId="77777777" w:rsidR="000367ED" w:rsidRDefault="000367ED" w:rsidP="000367ED">
      <w:pPr>
        <w:pStyle w:val="keywords"/>
      </w:pPr>
      <w:r>
        <w:rPr>
          <w:rStyle w:val="Numberhead"/>
        </w:rPr>
        <w:t>Ch. terrain</w:t>
      </w:r>
      <w:r w:rsidRPr="00A46E8A">
        <w:tab/>
      </w:r>
    </w:p>
    <w:p w14:paraId="0773B2FC" w14:textId="77777777" w:rsidR="000367ED" w:rsidRDefault="000367ED" w:rsidP="000367ED">
      <w:pPr>
        <w:pStyle w:val="keywords"/>
      </w:pPr>
      <w:r>
        <w:rPr>
          <w:rStyle w:val="Numberhead"/>
        </w:rPr>
        <w:t>Themes</w:t>
      </w:r>
      <w:r>
        <w:tab/>
      </w:r>
    </w:p>
    <w:p w14:paraId="7CA61721"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AD245ED"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FD14F2B" w14:textId="77777777" w:rsidR="000367ED" w:rsidRPr="00F839CC" w:rsidRDefault="000367ED" w:rsidP="000367ED">
      <w:pPr>
        <w:pStyle w:val="Heading5"/>
      </w:pPr>
      <w:r w:rsidRPr="00F839CC">
        <w:lastRenderedPageBreak/>
        <w:t>1</w:t>
      </w:r>
      <w:r>
        <w:t>7</w:t>
      </w:r>
      <w:r w:rsidRPr="00F839CC">
        <w:t xml:space="preserve"> </w:t>
      </w:r>
    </w:p>
    <w:p w14:paraId="5BD6F5B1" w14:textId="77777777" w:rsidR="000367ED" w:rsidRPr="00166964" w:rsidRDefault="000367ED" w:rsidP="000367ED">
      <w:pPr>
        <w:pStyle w:val="keywords"/>
      </w:pPr>
      <w:r w:rsidRPr="00D25469">
        <w:rPr>
          <w:rStyle w:val="Numberhead"/>
        </w:rPr>
        <w:t>Peg</w:t>
      </w:r>
      <w:r>
        <w:tab/>
      </w:r>
    </w:p>
    <w:p w14:paraId="609C75AB" w14:textId="77777777" w:rsidR="000367ED" w:rsidRDefault="000367ED" w:rsidP="000367ED">
      <w:pPr>
        <w:pStyle w:val="keywords"/>
      </w:pPr>
      <w:r>
        <w:rPr>
          <w:rStyle w:val="Numberhead"/>
        </w:rPr>
        <w:t>Ch. terrain</w:t>
      </w:r>
      <w:r w:rsidRPr="00A46E8A">
        <w:tab/>
      </w:r>
    </w:p>
    <w:p w14:paraId="6D5B1050" w14:textId="77777777" w:rsidR="000367ED" w:rsidRDefault="000367ED" w:rsidP="000367ED">
      <w:pPr>
        <w:pStyle w:val="keywords"/>
      </w:pPr>
      <w:r>
        <w:rPr>
          <w:rStyle w:val="Numberhead"/>
        </w:rPr>
        <w:t>Themes</w:t>
      </w:r>
      <w:r>
        <w:tab/>
      </w:r>
    </w:p>
    <w:p w14:paraId="598DBC2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D7918F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9BE7C11" w14:textId="77777777" w:rsidR="000367ED" w:rsidRPr="00F839CC" w:rsidRDefault="000367ED" w:rsidP="000367ED">
      <w:pPr>
        <w:pStyle w:val="Heading5"/>
      </w:pPr>
      <w:r w:rsidRPr="00F839CC">
        <w:t>1</w:t>
      </w:r>
      <w:r>
        <w:t>8</w:t>
      </w:r>
      <w:r w:rsidRPr="00F839CC">
        <w:t xml:space="preserve"> </w:t>
      </w:r>
    </w:p>
    <w:p w14:paraId="3BAA5997" w14:textId="77777777" w:rsidR="000367ED" w:rsidRPr="00166964" w:rsidRDefault="000367ED" w:rsidP="000367ED">
      <w:pPr>
        <w:pStyle w:val="keywords"/>
      </w:pPr>
      <w:r w:rsidRPr="00D25469">
        <w:rPr>
          <w:rStyle w:val="Numberhead"/>
        </w:rPr>
        <w:t>Peg</w:t>
      </w:r>
      <w:r>
        <w:tab/>
      </w:r>
    </w:p>
    <w:p w14:paraId="113BBF4A" w14:textId="77777777" w:rsidR="000367ED" w:rsidRDefault="000367ED" w:rsidP="000367ED">
      <w:pPr>
        <w:pStyle w:val="keywords"/>
      </w:pPr>
      <w:r>
        <w:rPr>
          <w:rStyle w:val="Numberhead"/>
        </w:rPr>
        <w:t>Ch. terrain</w:t>
      </w:r>
      <w:r w:rsidRPr="00A46E8A">
        <w:tab/>
      </w:r>
    </w:p>
    <w:p w14:paraId="3C262DA9" w14:textId="77777777" w:rsidR="000367ED" w:rsidRDefault="000367ED" w:rsidP="000367ED">
      <w:pPr>
        <w:pStyle w:val="keywords"/>
      </w:pPr>
      <w:r>
        <w:rPr>
          <w:rStyle w:val="Numberhead"/>
        </w:rPr>
        <w:t>Themes</w:t>
      </w:r>
      <w:r>
        <w:tab/>
      </w:r>
    </w:p>
    <w:p w14:paraId="1FB2739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C08BDA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6613F36" w14:textId="77777777" w:rsidR="000367ED" w:rsidRPr="00F839CC" w:rsidRDefault="000367ED" w:rsidP="000367ED">
      <w:pPr>
        <w:pStyle w:val="Heading5"/>
      </w:pPr>
      <w:r w:rsidRPr="00F839CC">
        <w:t>1</w:t>
      </w:r>
      <w:r>
        <w:t>9</w:t>
      </w:r>
      <w:r w:rsidRPr="00F839CC">
        <w:t xml:space="preserve"> </w:t>
      </w:r>
    </w:p>
    <w:p w14:paraId="2BC2B849" w14:textId="77777777" w:rsidR="000367ED" w:rsidRPr="00166964" w:rsidRDefault="000367ED" w:rsidP="000367ED">
      <w:pPr>
        <w:pStyle w:val="keywords"/>
      </w:pPr>
      <w:r w:rsidRPr="00D25469">
        <w:rPr>
          <w:rStyle w:val="Numberhead"/>
        </w:rPr>
        <w:t>Peg</w:t>
      </w:r>
      <w:r>
        <w:tab/>
      </w:r>
    </w:p>
    <w:p w14:paraId="68248ECD" w14:textId="77777777" w:rsidR="000367ED" w:rsidRDefault="000367ED" w:rsidP="000367ED">
      <w:pPr>
        <w:pStyle w:val="keywords"/>
      </w:pPr>
      <w:r>
        <w:rPr>
          <w:rStyle w:val="Numberhead"/>
        </w:rPr>
        <w:t>Ch. terrain</w:t>
      </w:r>
      <w:r w:rsidRPr="00A46E8A">
        <w:tab/>
      </w:r>
    </w:p>
    <w:p w14:paraId="5D8736D9" w14:textId="77777777" w:rsidR="000367ED" w:rsidRDefault="000367ED" w:rsidP="000367ED">
      <w:pPr>
        <w:pStyle w:val="keywords"/>
      </w:pPr>
      <w:r>
        <w:rPr>
          <w:rStyle w:val="Numberhead"/>
        </w:rPr>
        <w:t>Themes</w:t>
      </w:r>
      <w:r>
        <w:tab/>
      </w:r>
    </w:p>
    <w:p w14:paraId="274FFDA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2C2827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B144C80" w14:textId="77777777" w:rsidR="000367ED" w:rsidRPr="00F839CC" w:rsidRDefault="000367ED" w:rsidP="000367ED">
      <w:pPr>
        <w:pStyle w:val="Heading5"/>
      </w:pPr>
      <w:r>
        <w:t>20</w:t>
      </w:r>
      <w:r w:rsidRPr="00F839CC">
        <w:t xml:space="preserve"> </w:t>
      </w:r>
    </w:p>
    <w:p w14:paraId="14C79D99" w14:textId="77777777" w:rsidR="000367ED" w:rsidRPr="00166964" w:rsidRDefault="000367ED" w:rsidP="000367ED">
      <w:pPr>
        <w:pStyle w:val="keywords"/>
      </w:pPr>
      <w:r w:rsidRPr="00D25469">
        <w:rPr>
          <w:rStyle w:val="Numberhead"/>
        </w:rPr>
        <w:t>Peg</w:t>
      </w:r>
      <w:r>
        <w:tab/>
      </w:r>
    </w:p>
    <w:p w14:paraId="48F5BAEB" w14:textId="77777777" w:rsidR="000367ED" w:rsidRDefault="000367ED" w:rsidP="000367ED">
      <w:pPr>
        <w:pStyle w:val="keywords"/>
      </w:pPr>
      <w:r>
        <w:rPr>
          <w:rStyle w:val="Numberhead"/>
        </w:rPr>
        <w:t>Ch. terrain</w:t>
      </w:r>
      <w:r w:rsidRPr="00A46E8A">
        <w:tab/>
      </w:r>
    </w:p>
    <w:p w14:paraId="16109607" w14:textId="77777777" w:rsidR="000367ED" w:rsidRDefault="000367ED" w:rsidP="000367ED">
      <w:pPr>
        <w:pStyle w:val="keywords"/>
      </w:pPr>
      <w:r>
        <w:rPr>
          <w:rStyle w:val="Numberhead"/>
        </w:rPr>
        <w:t>Themes</w:t>
      </w:r>
      <w:r>
        <w:tab/>
      </w:r>
    </w:p>
    <w:p w14:paraId="1558370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444C38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0D0D77F9" w14:textId="77777777" w:rsidR="000367ED" w:rsidRPr="00F839CC" w:rsidRDefault="000367ED" w:rsidP="000367ED">
      <w:pPr>
        <w:pStyle w:val="Heading5"/>
      </w:pPr>
      <w:r>
        <w:t>21</w:t>
      </w:r>
      <w:r w:rsidRPr="00F839CC">
        <w:t xml:space="preserve"> </w:t>
      </w:r>
    </w:p>
    <w:p w14:paraId="58C036D7" w14:textId="77777777" w:rsidR="000367ED" w:rsidRPr="00166964" w:rsidRDefault="000367ED" w:rsidP="000367ED">
      <w:pPr>
        <w:pStyle w:val="keywords"/>
      </w:pPr>
      <w:r w:rsidRPr="00D25469">
        <w:rPr>
          <w:rStyle w:val="Numberhead"/>
        </w:rPr>
        <w:t>Peg</w:t>
      </w:r>
      <w:r>
        <w:tab/>
      </w:r>
    </w:p>
    <w:p w14:paraId="6104B676" w14:textId="77777777" w:rsidR="000367ED" w:rsidRDefault="000367ED" w:rsidP="000367ED">
      <w:pPr>
        <w:pStyle w:val="keywords"/>
      </w:pPr>
      <w:r>
        <w:rPr>
          <w:rStyle w:val="Numberhead"/>
        </w:rPr>
        <w:t>Ch. terrain</w:t>
      </w:r>
      <w:r w:rsidRPr="00A46E8A">
        <w:tab/>
      </w:r>
    </w:p>
    <w:p w14:paraId="0CD8BD57" w14:textId="77777777" w:rsidR="000367ED" w:rsidRDefault="000367ED" w:rsidP="000367ED">
      <w:pPr>
        <w:pStyle w:val="keywords"/>
      </w:pPr>
      <w:r>
        <w:rPr>
          <w:rStyle w:val="Numberhead"/>
        </w:rPr>
        <w:t>Themes</w:t>
      </w:r>
      <w:r>
        <w:tab/>
      </w:r>
    </w:p>
    <w:p w14:paraId="71E4585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01EFCF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214E9C6" w14:textId="77777777" w:rsidR="00533BD4" w:rsidRDefault="000C4C07" w:rsidP="00533BD4">
      <w:pPr>
        <w:pStyle w:val="Heading3"/>
      </w:pPr>
      <w:r w:rsidRPr="000C4C07">
        <w:t>Ruth</w:t>
      </w:r>
    </w:p>
    <w:p w14:paraId="6C1B083D" w14:textId="270F6710"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root vegetables</w:t>
      </w:r>
    </w:p>
    <w:p w14:paraId="6417F7D5" w14:textId="728FBB3A" w:rsidR="006C46D5" w:rsidRDefault="006C46D5" w:rsidP="006C46D5">
      <w:pPr>
        <w:pStyle w:val="keywords"/>
      </w:pPr>
      <w:r>
        <w:rPr>
          <w:rStyle w:val="Numberhead"/>
        </w:rPr>
        <w:t>Peg</w:t>
      </w:r>
      <w:r w:rsidRPr="000748DF">
        <w:tab/>
      </w:r>
      <w:r>
        <w:t>8 = ivy</w:t>
      </w:r>
    </w:p>
    <w:p w14:paraId="068B80F9" w14:textId="7DCFAD99" w:rsidR="006C46D5" w:rsidRDefault="003C7CD5" w:rsidP="006C46D5">
      <w:pPr>
        <w:pStyle w:val="keywords"/>
        <w:rPr>
          <w:rStyle w:val="Numberhead"/>
        </w:rPr>
      </w:pPr>
      <w:r>
        <w:rPr>
          <w:rStyle w:val="Numberhead"/>
        </w:rPr>
        <w:t>Book terrain</w:t>
      </w:r>
      <w:r>
        <w:rPr>
          <w:rStyle w:val="Numberhead"/>
        </w:rPr>
        <w:tab/>
      </w:r>
      <w:r w:rsidR="00C74010" w:rsidRPr="000C4C07">
        <w:t>Boaz’s wheat farm</w:t>
      </w:r>
    </w:p>
    <w:p w14:paraId="30DF74B9" w14:textId="77777777" w:rsidR="006C46D5" w:rsidRDefault="006C46D5" w:rsidP="006C46D5">
      <w:pPr>
        <w:pStyle w:val="keywords"/>
      </w:pPr>
      <w:r w:rsidRPr="000748DF">
        <w:rPr>
          <w:rStyle w:val="Numberhead"/>
        </w:rPr>
        <w:t>Story</w:t>
      </w:r>
      <w:r>
        <w:tab/>
      </w:r>
    </w:p>
    <w:p w14:paraId="078DB3C1" w14:textId="77777777" w:rsidR="006C46D5" w:rsidRPr="000748DF" w:rsidRDefault="006C46D5" w:rsidP="006C46D5">
      <w:pPr>
        <w:pStyle w:val="keywords"/>
      </w:pPr>
      <w:r>
        <w:rPr>
          <w:rStyle w:val="Numberhead"/>
        </w:rPr>
        <w:t>Notes</w:t>
      </w:r>
      <w:r w:rsidRPr="006A1716">
        <w:tab/>
      </w:r>
    </w:p>
    <w:p w14:paraId="5910A10E" w14:textId="77777777" w:rsidR="000367ED" w:rsidRPr="00F839CC" w:rsidRDefault="000367ED" w:rsidP="000367ED">
      <w:pPr>
        <w:pStyle w:val="Heading5"/>
      </w:pPr>
      <w:r w:rsidRPr="00F839CC">
        <w:lastRenderedPageBreak/>
        <w:t xml:space="preserve">1 </w:t>
      </w:r>
    </w:p>
    <w:p w14:paraId="6DFF87AD" w14:textId="77777777" w:rsidR="000367ED" w:rsidRPr="00166964" w:rsidRDefault="000367ED" w:rsidP="000367ED">
      <w:pPr>
        <w:pStyle w:val="keywords"/>
      </w:pPr>
      <w:r w:rsidRPr="00D25469">
        <w:rPr>
          <w:rStyle w:val="Numberhead"/>
        </w:rPr>
        <w:t>Peg</w:t>
      </w:r>
      <w:r>
        <w:tab/>
        <w:t>Book peg</w:t>
      </w:r>
    </w:p>
    <w:p w14:paraId="7F04DFC5" w14:textId="77777777" w:rsidR="000367ED" w:rsidRDefault="000367ED" w:rsidP="000367ED">
      <w:pPr>
        <w:pStyle w:val="keywords"/>
      </w:pPr>
      <w:r>
        <w:rPr>
          <w:rStyle w:val="Numberhead"/>
        </w:rPr>
        <w:t>Ch. terrain</w:t>
      </w:r>
      <w:r w:rsidRPr="00A46E8A">
        <w:tab/>
      </w:r>
    </w:p>
    <w:p w14:paraId="7909865E" w14:textId="77777777" w:rsidR="000367ED" w:rsidRDefault="000367ED" w:rsidP="000367ED">
      <w:pPr>
        <w:pStyle w:val="keywords"/>
      </w:pPr>
      <w:r>
        <w:rPr>
          <w:rStyle w:val="Numberhead"/>
        </w:rPr>
        <w:t>Themes</w:t>
      </w:r>
      <w:r>
        <w:tab/>
      </w:r>
    </w:p>
    <w:p w14:paraId="7D74C373" w14:textId="14F18C02"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37B03F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15512CC" w14:textId="77777777" w:rsidR="000367ED" w:rsidRPr="00F839CC" w:rsidRDefault="000367ED" w:rsidP="000367ED">
      <w:pPr>
        <w:pStyle w:val="Heading5"/>
      </w:pPr>
      <w:r>
        <w:t>2</w:t>
      </w:r>
      <w:r w:rsidRPr="00F839CC">
        <w:t xml:space="preserve"> </w:t>
      </w:r>
    </w:p>
    <w:p w14:paraId="57BEE8AF" w14:textId="77777777" w:rsidR="000367ED" w:rsidRPr="00166964" w:rsidRDefault="000367ED" w:rsidP="000367ED">
      <w:pPr>
        <w:pStyle w:val="keywords"/>
      </w:pPr>
      <w:r w:rsidRPr="00D25469">
        <w:rPr>
          <w:rStyle w:val="Numberhead"/>
        </w:rPr>
        <w:t>Peg</w:t>
      </w:r>
      <w:r>
        <w:tab/>
      </w:r>
    </w:p>
    <w:p w14:paraId="51F173D7" w14:textId="77777777" w:rsidR="000367ED" w:rsidRDefault="000367ED" w:rsidP="000367ED">
      <w:pPr>
        <w:pStyle w:val="keywords"/>
      </w:pPr>
      <w:r>
        <w:rPr>
          <w:rStyle w:val="Numberhead"/>
        </w:rPr>
        <w:t>Ch. terrain</w:t>
      </w:r>
      <w:r w:rsidRPr="00A46E8A">
        <w:tab/>
      </w:r>
    </w:p>
    <w:p w14:paraId="36F5D905" w14:textId="77777777" w:rsidR="000367ED" w:rsidRDefault="000367ED" w:rsidP="000367ED">
      <w:pPr>
        <w:pStyle w:val="keywords"/>
      </w:pPr>
      <w:r>
        <w:rPr>
          <w:rStyle w:val="Numberhead"/>
        </w:rPr>
        <w:t>Themes</w:t>
      </w:r>
      <w:r>
        <w:tab/>
      </w:r>
    </w:p>
    <w:p w14:paraId="10936D7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2DAF6C7"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2539D888" w14:textId="77777777" w:rsidR="000367ED" w:rsidRPr="008D302A" w:rsidRDefault="000367ED" w:rsidP="000367ED">
      <w:pPr>
        <w:pStyle w:val="Heading5"/>
      </w:pPr>
      <w:r w:rsidRPr="008D302A">
        <w:t xml:space="preserve">3 </w:t>
      </w:r>
    </w:p>
    <w:p w14:paraId="3734A1A4" w14:textId="77777777" w:rsidR="000367ED" w:rsidRPr="008D302A" w:rsidRDefault="000367ED" w:rsidP="000367ED">
      <w:pPr>
        <w:pStyle w:val="keywords"/>
      </w:pPr>
      <w:r w:rsidRPr="008D302A">
        <w:rPr>
          <w:rStyle w:val="Numberhead"/>
        </w:rPr>
        <w:t>Peg</w:t>
      </w:r>
      <w:r w:rsidRPr="008D302A">
        <w:tab/>
      </w:r>
    </w:p>
    <w:p w14:paraId="7929DEF3" w14:textId="77777777" w:rsidR="000367ED" w:rsidRPr="008D302A" w:rsidRDefault="000367ED" w:rsidP="000367ED">
      <w:pPr>
        <w:pStyle w:val="keywords"/>
      </w:pPr>
      <w:r w:rsidRPr="008D302A">
        <w:rPr>
          <w:rStyle w:val="Numberhead"/>
        </w:rPr>
        <w:t>Ch. terrain</w:t>
      </w:r>
      <w:r w:rsidRPr="008D302A">
        <w:tab/>
      </w:r>
    </w:p>
    <w:p w14:paraId="565B1054" w14:textId="77777777" w:rsidR="000367ED" w:rsidRDefault="000367ED" w:rsidP="000367ED">
      <w:pPr>
        <w:pStyle w:val="keywords"/>
      </w:pPr>
      <w:r>
        <w:rPr>
          <w:rStyle w:val="Numberhead"/>
        </w:rPr>
        <w:t>Themes</w:t>
      </w:r>
      <w:r>
        <w:tab/>
      </w:r>
    </w:p>
    <w:p w14:paraId="7E8E50A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4BA588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BE36F7C" w14:textId="77777777" w:rsidR="000367ED" w:rsidRPr="00F839CC" w:rsidRDefault="000367ED" w:rsidP="000367ED">
      <w:pPr>
        <w:pStyle w:val="Heading5"/>
      </w:pPr>
      <w:r>
        <w:t>4</w:t>
      </w:r>
      <w:r w:rsidRPr="00F839CC">
        <w:t xml:space="preserve"> </w:t>
      </w:r>
    </w:p>
    <w:p w14:paraId="0F38E195" w14:textId="77777777" w:rsidR="000367ED" w:rsidRPr="00166964" w:rsidRDefault="000367ED" w:rsidP="000367ED">
      <w:pPr>
        <w:pStyle w:val="keywords"/>
      </w:pPr>
      <w:r w:rsidRPr="00D25469">
        <w:rPr>
          <w:rStyle w:val="Numberhead"/>
        </w:rPr>
        <w:t>Peg</w:t>
      </w:r>
      <w:r>
        <w:tab/>
      </w:r>
    </w:p>
    <w:p w14:paraId="1432DC96" w14:textId="77777777" w:rsidR="000367ED" w:rsidRDefault="000367ED" w:rsidP="000367ED">
      <w:pPr>
        <w:pStyle w:val="keywords"/>
      </w:pPr>
      <w:r>
        <w:rPr>
          <w:rStyle w:val="Numberhead"/>
        </w:rPr>
        <w:t>Ch. terrain</w:t>
      </w:r>
      <w:r w:rsidRPr="00A46E8A">
        <w:tab/>
      </w:r>
    </w:p>
    <w:p w14:paraId="7E451698" w14:textId="77777777" w:rsidR="000367ED" w:rsidRDefault="000367ED" w:rsidP="000367ED">
      <w:pPr>
        <w:pStyle w:val="keywords"/>
      </w:pPr>
      <w:r>
        <w:rPr>
          <w:rStyle w:val="Numberhead"/>
        </w:rPr>
        <w:t>Themes</w:t>
      </w:r>
      <w:r>
        <w:tab/>
      </w:r>
    </w:p>
    <w:p w14:paraId="3B80B69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3E96B9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D839605" w14:textId="77777777" w:rsidR="00533BD4" w:rsidRDefault="000C4C07" w:rsidP="00533BD4">
      <w:pPr>
        <w:pStyle w:val="Heading3"/>
      </w:pPr>
      <w:r w:rsidRPr="000C4C07">
        <w:t>1 Samuel</w:t>
      </w:r>
    </w:p>
    <w:p w14:paraId="0F0EA1A0" w14:textId="40917187"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Uncle Sam's face</w:t>
      </w:r>
    </w:p>
    <w:p w14:paraId="3F5B2CD9" w14:textId="0840006F" w:rsidR="006C46D5" w:rsidRDefault="006C46D5" w:rsidP="006C46D5">
      <w:pPr>
        <w:pStyle w:val="keywords"/>
      </w:pPr>
      <w:r>
        <w:rPr>
          <w:rStyle w:val="Numberhead"/>
        </w:rPr>
        <w:t>Peg</w:t>
      </w:r>
      <w:r w:rsidRPr="000748DF">
        <w:tab/>
      </w:r>
      <w:r>
        <w:t xml:space="preserve">9 </w:t>
      </w:r>
      <w:proofErr w:type="gramStart"/>
      <w:r>
        <w:t>=  pie</w:t>
      </w:r>
      <w:proofErr w:type="gramEnd"/>
    </w:p>
    <w:p w14:paraId="27D463BD" w14:textId="26F5D7B8" w:rsidR="006C46D5" w:rsidRDefault="003C7CD5" w:rsidP="006C46D5">
      <w:pPr>
        <w:pStyle w:val="keywords"/>
        <w:rPr>
          <w:rStyle w:val="Numberhead"/>
        </w:rPr>
      </w:pPr>
      <w:r>
        <w:rPr>
          <w:rStyle w:val="Numberhead"/>
        </w:rPr>
        <w:t>Book terrain</w:t>
      </w:r>
      <w:r>
        <w:rPr>
          <w:rStyle w:val="Numberhead"/>
        </w:rPr>
        <w:tab/>
      </w:r>
    </w:p>
    <w:p w14:paraId="1A031A83" w14:textId="6B92D88B" w:rsidR="006C46D5" w:rsidRDefault="006C46D5" w:rsidP="006C46D5">
      <w:pPr>
        <w:pStyle w:val="keywords"/>
      </w:pPr>
      <w:r w:rsidRPr="000748DF">
        <w:rPr>
          <w:rStyle w:val="Numberhead"/>
        </w:rPr>
        <w:t>Story</w:t>
      </w:r>
      <w:r>
        <w:tab/>
      </w:r>
      <w:r w:rsidR="00C74010" w:rsidRPr="000C4C07">
        <w:t>bakery store</w:t>
      </w:r>
    </w:p>
    <w:p w14:paraId="041CC6B2" w14:textId="77777777" w:rsidR="006C46D5" w:rsidRPr="000748DF" w:rsidRDefault="006C46D5" w:rsidP="006C46D5">
      <w:pPr>
        <w:pStyle w:val="keywords"/>
      </w:pPr>
      <w:r>
        <w:rPr>
          <w:rStyle w:val="Numberhead"/>
        </w:rPr>
        <w:t>Notes</w:t>
      </w:r>
      <w:r w:rsidRPr="006A1716">
        <w:tab/>
      </w:r>
    </w:p>
    <w:p w14:paraId="5435592F" w14:textId="77777777" w:rsidR="00431201" w:rsidRPr="00F839CC" w:rsidRDefault="00431201" w:rsidP="00431201">
      <w:pPr>
        <w:pStyle w:val="Heading5"/>
      </w:pPr>
      <w:r w:rsidRPr="00F839CC">
        <w:t xml:space="preserve">1 </w:t>
      </w:r>
    </w:p>
    <w:p w14:paraId="1DAB42E8" w14:textId="77777777" w:rsidR="00431201" w:rsidRPr="00166964" w:rsidRDefault="00431201" w:rsidP="00431201">
      <w:pPr>
        <w:pStyle w:val="keywords"/>
      </w:pPr>
      <w:r w:rsidRPr="00D25469">
        <w:rPr>
          <w:rStyle w:val="Numberhead"/>
        </w:rPr>
        <w:t>Peg</w:t>
      </w:r>
      <w:r>
        <w:tab/>
        <w:t>Book peg</w:t>
      </w:r>
    </w:p>
    <w:p w14:paraId="4E328829" w14:textId="77777777" w:rsidR="00431201" w:rsidRDefault="00431201" w:rsidP="00431201">
      <w:pPr>
        <w:pStyle w:val="keywords"/>
      </w:pPr>
      <w:r>
        <w:rPr>
          <w:rStyle w:val="Numberhead"/>
        </w:rPr>
        <w:t>Ch. terrain</w:t>
      </w:r>
      <w:r w:rsidRPr="00A46E8A">
        <w:tab/>
      </w:r>
    </w:p>
    <w:p w14:paraId="039E6A7C" w14:textId="77777777" w:rsidR="00431201" w:rsidRDefault="00431201" w:rsidP="00431201">
      <w:pPr>
        <w:pStyle w:val="keywords"/>
      </w:pPr>
      <w:r>
        <w:rPr>
          <w:rStyle w:val="Numberhead"/>
        </w:rPr>
        <w:t>Themes</w:t>
      </w:r>
      <w:r>
        <w:tab/>
      </w:r>
    </w:p>
    <w:p w14:paraId="6F67C580" w14:textId="3D8FBA5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10B1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A63C77C" w14:textId="77777777" w:rsidR="00431201" w:rsidRPr="00F839CC" w:rsidRDefault="00431201" w:rsidP="00431201">
      <w:pPr>
        <w:pStyle w:val="Heading5"/>
      </w:pPr>
      <w:r>
        <w:lastRenderedPageBreak/>
        <w:t>2</w:t>
      </w:r>
      <w:r w:rsidRPr="00F839CC">
        <w:t xml:space="preserve"> </w:t>
      </w:r>
    </w:p>
    <w:p w14:paraId="70E8C293" w14:textId="77777777" w:rsidR="00431201" w:rsidRPr="00166964" w:rsidRDefault="00431201" w:rsidP="00431201">
      <w:pPr>
        <w:pStyle w:val="keywords"/>
      </w:pPr>
      <w:r w:rsidRPr="00D25469">
        <w:rPr>
          <w:rStyle w:val="Numberhead"/>
        </w:rPr>
        <w:t>Peg</w:t>
      </w:r>
      <w:r>
        <w:tab/>
      </w:r>
    </w:p>
    <w:p w14:paraId="2C7D7C23" w14:textId="77777777" w:rsidR="00431201" w:rsidRDefault="00431201" w:rsidP="00431201">
      <w:pPr>
        <w:pStyle w:val="keywords"/>
      </w:pPr>
      <w:r>
        <w:rPr>
          <w:rStyle w:val="Numberhead"/>
        </w:rPr>
        <w:t>Ch. terrain</w:t>
      </w:r>
      <w:r w:rsidRPr="00A46E8A">
        <w:tab/>
      </w:r>
    </w:p>
    <w:p w14:paraId="65101292" w14:textId="77777777" w:rsidR="00431201" w:rsidRDefault="00431201" w:rsidP="00431201">
      <w:pPr>
        <w:pStyle w:val="keywords"/>
      </w:pPr>
      <w:r>
        <w:rPr>
          <w:rStyle w:val="Numberhead"/>
        </w:rPr>
        <w:t>Themes</w:t>
      </w:r>
      <w:r>
        <w:tab/>
      </w:r>
    </w:p>
    <w:p w14:paraId="34A54C4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6CD09B"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D8BB1B6" w14:textId="77777777" w:rsidR="00431201" w:rsidRPr="008D302A" w:rsidRDefault="00431201" w:rsidP="00431201">
      <w:pPr>
        <w:pStyle w:val="Heading5"/>
      </w:pPr>
      <w:r w:rsidRPr="008D302A">
        <w:t xml:space="preserve">3 </w:t>
      </w:r>
    </w:p>
    <w:p w14:paraId="132D6012" w14:textId="77777777" w:rsidR="00431201" w:rsidRPr="008D302A" w:rsidRDefault="00431201" w:rsidP="00431201">
      <w:pPr>
        <w:pStyle w:val="keywords"/>
      </w:pPr>
      <w:r w:rsidRPr="008D302A">
        <w:rPr>
          <w:rStyle w:val="Numberhead"/>
        </w:rPr>
        <w:t>Peg</w:t>
      </w:r>
      <w:r w:rsidRPr="008D302A">
        <w:tab/>
      </w:r>
    </w:p>
    <w:p w14:paraId="4ECB5AEB" w14:textId="77777777" w:rsidR="00431201" w:rsidRPr="008D302A" w:rsidRDefault="00431201" w:rsidP="00431201">
      <w:pPr>
        <w:pStyle w:val="keywords"/>
      </w:pPr>
      <w:r w:rsidRPr="008D302A">
        <w:rPr>
          <w:rStyle w:val="Numberhead"/>
        </w:rPr>
        <w:t>Ch. terrain</w:t>
      </w:r>
      <w:r w:rsidRPr="008D302A">
        <w:tab/>
      </w:r>
    </w:p>
    <w:p w14:paraId="6A6BD50A" w14:textId="77777777" w:rsidR="00431201" w:rsidRDefault="00431201" w:rsidP="00431201">
      <w:pPr>
        <w:pStyle w:val="keywords"/>
      </w:pPr>
      <w:r>
        <w:rPr>
          <w:rStyle w:val="Numberhead"/>
        </w:rPr>
        <w:t>Themes</w:t>
      </w:r>
      <w:r>
        <w:tab/>
      </w:r>
    </w:p>
    <w:p w14:paraId="45D8E18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50224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93ECBEA" w14:textId="77777777" w:rsidR="00431201" w:rsidRPr="00F839CC" w:rsidRDefault="00431201" w:rsidP="00431201">
      <w:pPr>
        <w:pStyle w:val="Heading5"/>
      </w:pPr>
      <w:r>
        <w:t>4</w:t>
      </w:r>
      <w:r w:rsidRPr="00F839CC">
        <w:t xml:space="preserve"> </w:t>
      </w:r>
    </w:p>
    <w:p w14:paraId="1921A19B" w14:textId="77777777" w:rsidR="00431201" w:rsidRPr="00166964" w:rsidRDefault="00431201" w:rsidP="00431201">
      <w:pPr>
        <w:pStyle w:val="keywords"/>
      </w:pPr>
      <w:r w:rsidRPr="00D25469">
        <w:rPr>
          <w:rStyle w:val="Numberhead"/>
        </w:rPr>
        <w:t>Peg</w:t>
      </w:r>
      <w:r>
        <w:tab/>
      </w:r>
    </w:p>
    <w:p w14:paraId="3A4189BB" w14:textId="77777777" w:rsidR="00431201" w:rsidRDefault="00431201" w:rsidP="00431201">
      <w:pPr>
        <w:pStyle w:val="keywords"/>
      </w:pPr>
      <w:r>
        <w:rPr>
          <w:rStyle w:val="Numberhead"/>
        </w:rPr>
        <w:t>Ch. terrain</w:t>
      </w:r>
      <w:r w:rsidRPr="00A46E8A">
        <w:tab/>
      </w:r>
    </w:p>
    <w:p w14:paraId="7F4D9D47" w14:textId="77777777" w:rsidR="00431201" w:rsidRDefault="00431201" w:rsidP="00431201">
      <w:pPr>
        <w:pStyle w:val="keywords"/>
      </w:pPr>
      <w:r>
        <w:rPr>
          <w:rStyle w:val="Numberhead"/>
        </w:rPr>
        <w:t>Themes</w:t>
      </w:r>
      <w:r>
        <w:tab/>
      </w:r>
    </w:p>
    <w:p w14:paraId="5F979E8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6A9BD6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D48EEF" w14:textId="77777777" w:rsidR="00431201" w:rsidRPr="00F839CC" w:rsidRDefault="00431201" w:rsidP="00431201">
      <w:pPr>
        <w:pStyle w:val="Heading5"/>
      </w:pPr>
      <w:r>
        <w:t>5</w:t>
      </w:r>
      <w:r w:rsidRPr="00F839CC">
        <w:t xml:space="preserve"> </w:t>
      </w:r>
    </w:p>
    <w:p w14:paraId="1D7C313B" w14:textId="77777777" w:rsidR="00431201" w:rsidRPr="00166964" w:rsidRDefault="00431201" w:rsidP="00431201">
      <w:pPr>
        <w:pStyle w:val="keywords"/>
      </w:pPr>
      <w:r w:rsidRPr="00D25469">
        <w:rPr>
          <w:rStyle w:val="Numberhead"/>
        </w:rPr>
        <w:t>Peg</w:t>
      </w:r>
      <w:r>
        <w:tab/>
      </w:r>
    </w:p>
    <w:p w14:paraId="40796612" w14:textId="77777777" w:rsidR="00431201" w:rsidRDefault="00431201" w:rsidP="00431201">
      <w:pPr>
        <w:pStyle w:val="keywords"/>
      </w:pPr>
      <w:r>
        <w:rPr>
          <w:rStyle w:val="Numberhead"/>
        </w:rPr>
        <w:t>Ch. terrain</w:t>
      </w:r>
      <w:r w:rsidRPr="00A46E8A">
        <w:tab/>
      </w:r>
    </w:p>
    <w:p w14:paraId="0C4D9EE1" w14:textId="77777777" w:rsidR="00431201" w:rsidRDefault="00431201" w:rsidP="00431201">
      <w:pPr>
        <w:pStyle w:val="keywords"/>
      </w:pPr>
      <w:r>
        <w:rPr>
          <w:rStyle w:val="Numberhead"/>
        </w:rPr>
        <w:t>Themes</w:t>
      </w:r>
      <w:r>
        <w:tab/>
      </w:r>
    </w:p>
    <w:p w14:paraId="18D4C52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9C31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422D3A9" w14:textId="77777777" w:rsidR="00431201" w:rsidRPr="00F839CC" w:rsidRDefault="00431201" w:rsidP="00431201">
      <w:pPr>
        <w:pStyle w:val="Heading5"/>
      </w:pPr>
      <w:r>
        <w:t>6</w:t>
      </w:r>
      <w:r w:rsidRPr="00F839CC">
        <w:t xml:space="preserve"> </w:t>
      </w:r>
    </w:p>
    <w:p w14:paraId="071ED908" w14:textId="77777777" w:rsidR="00431201" w:rsidRPr="00166964" w:rsidRDefault="00431201" w:rsidP="00431201">
      <w:pPr>
        <w:pStyle w:val="keywords"/>
      </w:pPr>
      <w:r w:rsidRPr="00D25469">
        <w:rPr>
          <w:rStyle w:val="Numberhead"/>
        </w:rPr>
        <w:t>Peg</w:t>
      </w:r>
      <w:r>
        <w:tab/>
      </w:r>
    </w:p>
    <w:p w14:paraId="4578CB31" w14:textId="77777777" w:rsidR="00431201" w:rsidRDefault="00431201" w:rsidP="00431201">
      <w:pPr>
        <w:pStyle w:val="keywords"/>
      </w:pPr>
      <w:r>
        <w:rPr>
          <w:rStyle w:val="Numberhead"/>
        </w:rPr>
        <w:t>Ch. terrain</w:t>
      </w:r>
      <w:r w:rsidRPr="00A46E8A">
        <w:tab/>
      </w:r>
    </w:p>
    <w:p w14:paraId="4617F4FC" w14:textId="77777777" w:rsidR="00431201" w:rsidRDefault="00431201" w:rsidP="00431201">
      <w:pPr>
        <w:pStyle w:val="keywords"/>
      </w:pPr>
      <w:r>
        <w:rPr>
          <w:rStyle w:val="Numberhead"/>
        </w:rPr>
        <w:t>Themes</w:t>
      </w:r>
      <w:r>
        <w:tab/>
      </w:r>
    </w:p>
    <w:p w14:paraId="201E4DC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998F4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1B3A91" w14:textId="77777777" w:rsidR="00431201" w:rsidRPr="00F839CC" w:rsidRDefault="00431201" w:rsidP="00431201">
      <w:pPr>
        <w:pStyle w:val="Heading5"/>
      </w:pPr>
      <w:r>
        <w:t>7</w:t>
      </w:r>
      <w:r w:rsidRPr="00F839CC">
        <w:t xml:space="preserve"> </w:t>
      </w:r>
    </w:p>
    <w:p w14:paraId="42A28BFE" w14:textId="77777777" w:rsidR="00431201" w:rsidRPr="00166964" w:rsidRDefault="00431201" w:rsidP="00431201">
      <w:pPr>
        <w:pStyle w:val="keywords"/>
      </w:pPr>
      <w:r w:rsidRPr="00D25469">
        <w:rPr>
          <w:rStyle w:val="Numberhead"/>
        </w:rPr>
        <w:t>Peg</w:t>
      </w:r>
      <w:r>
        <w:tab/>
      </w:r>
    </w:p>
    <w:p w14:paraId="70E15567" w14:textId="77777777" w:rsidR="00431201" w:rsidRDefault="00431201" w:rsidP="00431201">
      <w:pPr>
        <w:pStyle w:val="keywords"/>
      </w:pPr>
      <w:r>
        <w:rPr>
          <w:rStyle w:val="Numberhead"/>
        </w:rPr>
        <w:t>Ch. terrain</w:t>
      </w:r>
      <w:r w:rsidRPr="00A46E8A">
        <w:tab/>
      </w:r>
    </w:p>
    <w:p w14:paraId="0F965139" w14:textId="77777777" w:rsidR="00431201" w:rsidRDefault="00431201" w:rsidP="00431201">
      <w:pPr>
        <w:pStyle w:val="keywords"/>
      </w:pPr>
      <w:r>
        <w:rPr>
          <w:rStyle w:val="Numberhead"/>
        </w:rPr>
        <w:t>Themes</w:t>
      </w:r>
      <w:r>
        <w:tab/>
      </w:r>
    </w:p>
    <w:p w14:paraId="14B6B47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366BB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2CEF239" w14:textId="77777777" w:rsidR="00431201" w:rsidRPr="00F839CC" w:rsidRDefault="00431201" w:rsidP="00431201">
      <w:pPr>
        <w:pStyle w:val="Heading5"/>
      </w:pPr>
      <w:r>
        <w:lastRenderedPageBreak/>
        <w:t>8</w:t>
      </w:r>
      <w:r w:rsidRPr="00F839CC">
        <w:t xml:space="preserve"> </w:t>
      </w:r>
    </w:p>
    <w:p w14:paraId="582F24A9" w14:textId="77777777" w:rsidR="00431201" w:rsidRPr="00166964" w:rsidRDefault="00431201" w:rsidP="00431201">
      <w:pPr>
        <w:pStyle w:val="keywords"/>
      </w:pPr>
      <w:r w:rsidRPr="00D25469">
        <w:rPr>
          <w:rStyle w:val="Numberhead"/>
        </w:rPr>
        <w:t>Peg</w:t>
      </w:r>
      <w:r>
        <w:tab/>
      </w:r>
    </w:p>
    <w:p w14:paraId="239E4AD4" w14:textId="77777777" w:rsidR="00431201" w:rsidRDefault="00431201" w:rsidP="00431201">
      <w:pPr>
        <w:pStyle w:val="keywords"/>
      </w:pPr>
      <w:r>
        <w:rPr>
          <w:rStyle w:val="Numberhead"/>
        </w:rPr>
        <w:t>Ch. terrain</w:t>
      </w:r>
      <w:r w:rsidRPr="00A46E8A">
        <w:tab/>
      </w:r>
    </w:p>
    <w:p w14:paraId="0AA972EC" w14:textId="77777777" w:rsidR="00431201" w:rsidRDefault="00431201" w:rsidP="00431201">
      <w:pPr>
        <w:pStyle w:val="keywords"/>
      </w:pPr>
      <w:r>
        <w:rPr>
          <w:rStyle w:val="Numberhead"/>
        </w:rPr>
        <w:t>Themes</w:t>
      </w:r>
      <w:r>
        <w:tab/>
      </w:r>
    </w:p>
    <w:p w14:paraId="21AA7B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448782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36922B" w14:textId="77777777" w:rsidR="00431201" w:rsidRPr="00F839CC" w:rsidRDefault="00431201" w:rsidP="00431201">
      <w:pPr>
        <w:pStyle w:val="Heading5"/>
      </w:pPr>
      <w:r>
        <w:t>9</w:t>
      </w:r>
      <w:r w:rsidRPr="00F839CC">
        <w:t xml:space="preserve"> </w:t>
      </w:r>
    </w:p>
    <w:p w14:paraId="479223DC" w14:textId="77777777" w:rsidR="00431201" w:rsidRPr="00166964" w:rsidRDefault="00431201" w:rsidP="00431201">
      <w:pPr>
        <w:pStyle w:val="keywords"/>
      </w:pPr>
      <w:r w:rsidRPr="00D25469">
        <w:rPr>
          <w:rStyle w:val="Numberhead"/>
        </w:rPr>
        <w:t>Peg</w:t>
      </w:r>
      <w:r>
        <w:tab/>
      </w:r>
    </w:p>
    <w:p w14:paraId="4C767727" w14:textId="77777777" w:rsidR="00431201" w:rsidRDefault="00431201" w:rsidP="00431201">
      <w:pPr>
        <w:pStyle w:val="keywords"/>
      </w:pPr>
      <w:r>
        <w:rPr>
          <w:rStyle w:val="Numberhead"/>
        </w:rPr>
        <w:t>Ch. terrain</w:t>
      </w:r>
      <w:r w:rsidRPr="00A46E8A">
        <w:tab/>
      </w:r>
    </w:p>
    <w:p w14:paraId="77C5F0E6" w14:textId="77777777" w:rsidR="00431201" w:rsidRDefault="00431201" w:rsidP="00431201">
      <w:pPr>
        <w:pStyle w:val="keywords"/>
      </w:pPr>
      <w:r>
        <w:rPr>
          <w:rStyle w:val="Numberhead"/>
        </w:rPr>
        <w:t>Themes</w:t>
      </w:r>
      <w:r>
        <w:tab/>
      </w:r>
    </w:p>
    <w:p w14:paraId="7FB7B0A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019FE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6076FF" w14:textId="77777777" w:rsidR="00431201" w:rsidRPr="00F839CC" w:rsidRDefault="00431201" w:rsidP="00431201">
      <w:pPr>
        <w:pStyle w:val="Heading5"/>
      </w:pPr>
      <w:r w:rsidRPr="00F839CC">
        <w:t>1</w:t>
      </w:r>
      <w:r>
        <w:t>0</w:t>
      </w:r>
      <w:r w:rsidRPr="00F839CC">
        <w:t xml:space="preserve"> </w:t>
      </w:r>
    </w:p>
    <w:p w14:paraId="11C20E2C" w14:textId="77777777" w:rsidR="00431201" w:rsidRPr="00166964" w:rsidRDefault="00431201" w:rsidP="00431201">
      <w:pPr>
        <w:pStyle w:val="keywords"/>
      </w:pPr>
      <w:r w:rsidRPr="00D25469">
        <w:rPr>
          <w:rStyle w:val="Numberhead"/>
        </w:rPr>
        <w:t>Peg</w:t>
      </w:r>
      <w:r>
        <w:tab/>
      </w:r>
    </w:p>
    <w:p w14:paraId="5CA67949" w14:textId="77777777" w:rsidR="00431201" w:rsidRDefault="00431201" w:rsidP="00431201">
      <w:pPr>
        <w:pStyle w:val="keywords"/>
      </w:pPr>
      <w:r>
        <w:rPr>
          <w:rStyle w:val="Numberhead"/>
        </w:rPr>
        <w:t>Ch. terrain</w:t>
      </w:r>
      <w:r w:rsidRPr="00A46E8A">
        <w:tab/>
      </w:r>
    </w:p>
    <w:p w14:paraId="7987D469" w14:textId="77777777" w:rsidR="00431201" w:rsidRDefault="00431201" w:rsidP="00431201">
      <w:pPr>
        <w:pStyle w:val="keywords"/>
      </w:pPr>
      <w:r>
        <w:rPr>
          <w:rStyle w:val="Numberhead"/>
        </w:rPr>
        <w:t>Themes</w:t>
      </w:r>
      <w:r>
        <w:tab/>
      </w:r>
    </w:p>
    <w:p w14:paraId="6AECB9C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9EF3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EEC151" w14:textId="77777777" w:rsidR="00431201" w:rsidRPr="00F839CC" w:rsidRDefault="00431201" w:rsidP="00431201">
      <w:pPr>
        <w:pStyle w:val="Heading5"/>
      </w:pPr>
      <w:r w:rsidRPr="00F839CC">
        <w:t>1</w:t>
      </w:r>
      <w:r>
        <w:t>1</w:t>
      </w:r>
      <w:r w:rsidRPr="00F839CC">
        <w:t xml:space="preserve"> </w:t>
      </w:r>
    </w:p>
    <w:p w14:paraId="647B3D41" w14:textId="77777777" w:rsidR="00431201" w:rsidRPr="00166964" w:rsidRDefault="00431201" w:rsidP="00431201">
      <w:pPr>
        <w:pStyle w:val="keywords"/>
      </w:pPr>
      <w:r w:rsidRPr="00D25469">
        <w:rPr>
          <w:rStyle w:val="Numberhead"/>
        </w:rPr>
        <w:t>Peg</w:t>
      </w:r>
      <w:r>
        <w:tab/>
      </w:r>
    </w:p>
    <w:p w14:paraId="66E9D821" w14:textId="77777777" w:rsidR="00431201" w:rsidRDefault="00431201" w:rsidP="00431201">
      <w:pPr>
        <w:pStyle w:val="keywords"/>
      </w:pPr>
      <w:r>
        <w:rPr>
          <w:rStyle w:val="Numberhead"/>
        </w:rPr>
        <w:t>Ch. terrain</w:t>
      </w:r>
      <w:r w:rsidRPr="00A46E8A">
        <w:tab/>
      </w:r>
    </w:p>
    <w:p w14:paraId="34154AF2" w14:textId="77777777" w:rsidR="00431201" w:rsidRDefault="00431201" w:rsidP="00431201">
      <w:pPr>
        <w:pStyle w:val="keywords"/>
      </w:pPr>
      <w:r>
        <w:rPr>
          <w:rStyle w:val="Numberhead"/>
        </w:rPr>
        <w:t>Themes</w:t>
      </w:r>
      <w:r>
        <w:tab/>
      </w:r>
    </w:p>
    <w:p w14:paraId="2FE901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E79DF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8A2F202" w14:textId="77777777" w:rsidR="00431201" w:rsidRPr="00F839CC" w:rsidRDefault="00431201" w:rsidP="00431201">
      <w:pPr>
        <w:pStyle w:val="Heading5"/>
      </w:pPr>
      <w:r w:rsidRPr="00F839CC">
        <w:t>1</w:t>
      </w:r>
      <w:r>
        <w:t>2</w:t>
      </w:r>
      <w:r w:rsidRPr="00F839CC">
        <w:t xml:space="preserve"> </w:t>
      </w:r>
    </w:p>
    <w:p w14:paraId="6E2AE6D4" w14:textId="77777777" w:rsidR="00431201" w:rsidRPr="00166964" w:rsidRDefault="00431201" w:rsidP="00431201">
      <w:pPr>
        <w:pStyle w:val="keywords"/>
      </w:pPr>
      <w:r w:rsidRPr="00D25469">
        <w:rPr>
          <w:rStyle w:val="Numberhead"/>
        </w:rPr>
        <w:t>Peg</w:t>
      </w:r>
      <w:r>
        <w:tab/>
      </w:r>
    </w:p>
    <w:p w14:paraId="7EE64461" w14:textId="77777777" w:rsidR="00431201" w:rsidRDefault="00431201" w:rsidP="00431201">
      <w:pPr>
        <w:pStyle w:val="keywords"/>
      </w:pPr>
      <w:r>
        <w:rPr>
          <w:rStyle w:val="Numberhead"/>
        </w:rPr>
        <w:t>Ch. terrain</w:t>
      </w:r>
      <w:r w:rsidRPr="00A46E8A">
        <w:tab/>
      </w:r>
    </w:p>
    <w:p w14:paraId="62DA36B2" w14:textId="77777777" w:rsidR="00431201" w:rsidRDefault="00431201" w:rsidP="00431201">
      <w:pPr>
        <w:pStyle w:val="keywords"/>
      </w:pPr>
      <w:r>
        <w:rPr>
          <w:rStyle w:val="Numberhead"/>
        </w:rPr>
        <w:t>Themes</w:t>
      </w:r>
      <w:r>
        <w:tab/>
      </w:r>
    </w:p>
    <w:p w14:paraId="6871356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A1BDD4E"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7A05EE72" w14:textId="77777777" w:rsidR="00431201" w:rsidRPr="008D302A" w:rsidRDefault="00431201" w:rsidP="00431201">
      <w:pPr>
        <w:pStyle w:val="Heading5"/>
      </w:pPr>
      <w:r w:rsidRPr="008D302A">
        <w:t xml:space="preserve">13 </w:t>
      </w:r>
    </w:p>
    <w:p w14:paraId="509987F2" w14:textId="77777777" w:rsidR="00431201" w:rsidRPr="008D302A" w:rsidRDefault="00431201" w:rsidP="00431201">
      <w:pPr>
        <w:pStyle w:val="keywords"/>
      </w:pPr>
      <w:r w:rsidRPr="008D302A">
        <w:rPr>
          <w:rStyle w:val="Numberhead"/>
        </w:rPr>
        <w:t>Peg</w:t>
      </w:r>
      <w:r w:rsidRPr="008D302A">
        <w:tab/>
      </w:r>
    </w:p>
    <w:p w14:paraId="2D01248F" w14:textId="77777777" w:rsidR="00431201" w:rsidRPr="008D302A" w:rsidRDefault="00431201" w:rsidP="00431201">
      <w:pPr>
        <w:pStyle w:val="keywords"/>
      </w:pPr>
      <w:r w:rsidRPr="008D302A">
        <w:rPr>
          <w:rStyle w:val="Numberhead"/>
        </w:rPr>
        <w:t>Ch. terrain</w:t>
      </w:r>
      <w:r w:rsidRPr="008D302A">
        <w:tab/>
      </w:r>
    </w:p>
    <w:p w14:paraId="1FE44D08" w14:textId="77777777" w:rsidR="00431201" w:rsidRDefault="00431201" w:rsidP="00431201">
      <w:pPr>
        <w:pStyle w:val="keywords"/>
      </w:pPr>
      <w:r>
        <w:rPr>
          <w:rStyle w:val="Numberhead"/>
        </w:rPr>
        <w:t>Themes</w:t>
      </w:r>
      <w:r>
        <w:tab/>
      </w:r>
    </w:p>
    <w:p w14:paraId="146BDF8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96B44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1D1E99" w14:textId="77777777" w:rsidR="00431201" w:rsidRPr="00F839CC" w:rsidRDefault="00431201" w:rsidP="00431201">
      <w:pPr>
        <w:pStyle w:val="Heading5"/>
      </w:pPr>
      <w:r w:rsidRPr="00F839CC">
        <w:lastRenderedPageBreak/>
        <w:t>1</w:t>
      </w:r>
      <w:r>
        <w:t>4</w:t>
      </w:r>
      <w:r w:rsidRPr="00F839CC">
        <w:t xml:space="preserve"> </w:t>
      </w:r>
    </w:p>
    <w:p w14:paraId="3F2BC8EC" w14:textId="77777777" w:rsidR="00431201" w:rsidRPr="00166964" w:rsidRDefault="00431201" w:rsidP="00431201">
      <w:pPr>
        <w:pStyle w:val="keywords"/>
      </w:pPr>
      <w:r w:rsidRPr="00D25469">
        <w:rPr>
          <w:rStyle w:val="Numberhead"/>
        </w:rPr>
        <w:t>Peg</w:t>
      </w:r>
      <w:r>
        <w:tab/>
      </w:r>
    </w:p>
    <w:p w14:paraId="0DC7CA99" w14:textId="77777777" w:rsidR="00431201" w:rsidRDefault="00431201" w:rsidP="00431201">
      <w:pPr>
        <w:pStyle w:val="keywords"/>
      </w:pPr>
      <w:r>
        <w:rPr>
          <w:rStyle w:val="Numberhead"/>
        </w:rPr>
        <w:t>Ch. terrain</w:t>
      </w:r>
      <w:r w:rsidRPr="00A46E8A">
        <w:tab/>
      </w:r>
    </w:p>
    <w:p w14:paraId="44B40049" w14:textId="77777777" w:rsidR="00431201" w:rsidRDefault="00431201" w:rsidP="00431201">
      <w:pPr>
        <w:pStyle w:val="keywords"/>
      </w:pPr>
      <w:r>
        <w:rPr>
          <w:rStyle w:val="Numberhead"/>
        </w:rPr>
        <w:t>Themes</w:t>
      </w:r>
      <w:r>
        <w:tab/>
      </w:r>
    </w:p>
    <w:p w14:paraId="487BCCE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70B8B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F6A6B65" w14:textId="77777777" w:rsidR="00431201" w:rsidRPr="00F839CC" w:rsidRDefault="00431201" w:rsidP="00431201">
      <w:pPr>
        <w:pStyle w:val="Heading5"/>
      </w:pPr>
      <w:r w:rsidRPr="00F839CC">
        <w:t>1</w:t>
      </w:r>
      <w:r>
        <w:t>5</w:t>
      </w:r>
      <w:r w:rsidRPr="00F839CC">
        <w:t xml:space="preserve"> </w:t>
      </w:r>
    </w:p>
    <w:p w14:paraId="00A6B64C" w14:textId="77777777" w:rsidR="00431201" w:rsidRPr="00166964" w:rsidRDefault="00431201" w:rsidP="00431201">
      <w:pPr>
        <w:pStyle w:val="keywords"/>
      </w:pPr>
      <w:r w:rsidRPr="00D25469">
        <w:rPr>
          <w:rStyle w:val="Numberhead"/>
        </w:rPr>
        <w:t>Peg</w:t>
      </w:r>
      <w:r>
        <w:tab/>
      </w:r>
    </w:p>
    <w:p w14:paraId="16AC225B" w14:textId="77777777" w:rsidR="00431201" w:rsidRDefault="00431201" w:rsidP="00431201">
      <w:pPr>
        <w:pStyle w:val="keywords"/>
      </w:pPr>
      <w:r>
        <w:rPr>
          <w:rStyle w:val="Numberhead"/>
        </w:rPr>
        <w:t>Ch. terrain</w:t>
      </w:r>
      <w:r w:rsidRPr="00A46E8A">
        <w:tab/>
      </w:r>
    </w:p>
    <w:p w14:paraId="64AEBEFF" w14:textId="77777777" w:rsidR="00431201" w:rsidRDefault="00431201" w:rsidP="00431201">
      <w:pPr>
        <w:pStyle w:val="keywords"/>
      </w:pPr>
      <w:r>
        <w:rPr>
          <w:rStyle w:val="Numberhead"/>
        </w:rPr>
        <w:t>Themes</w:t>
      </w:r>
      <w:r>
        <w:tab/>
      </w:r>
    </w:p>
    <w:p w14:paraId="1EE21BF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585E8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2F1B90" w14:textId="77777777" w:rsidR="00431201" w:rsidRPr="00F839CC" w:rsidRDefault="00431201" w:rsidP="00431201">
      <w:pPr>
        <w:pStyle w:val="Heading5"/>
      </w:pPr>
      <w:r w:rsidRPr="00F839CC">
        <w:t>1</w:t>
      </w:r>
      <w:r>
        <w:t>6</w:t>
      </w:r>
      <w:r w:rsidRPr="00F839CC">
        <w:t xml:space="preserve"> </w:t>
      </w:r>
    </w:p>
    <w:p w14:paraId="3A4137D5" w14:textId="3935A88E" w:rsidR="00431201" w:rsidRPr="00166964" w:rsidRDefault="00431201" w:rsidP="00431201">
      <w:pPr>
        <w:pStyle w:val="keywords"/>
      </w:pPr>
      <w:r w:rsidRPr="00D25469">
        <w:rPr>
          <w:rStyle w:val="Numberhead"/>
        </w:rPr>
        <w:t>Peg</w:t>
      </w:r>
      <w:r>
        <w:tab/>
      </w:r>
      <w:r w:rsidR="00C74010" w:rsidRPr="000C4C07">
        <w:t>tajine</w:t>
      </w:r>
    </w:p>
    <w:p w14:paraId="7307BC05" w14:textId="77777777" w:rsidR="00431201" w:rsidRDefault="00431201" w:rsidP="00431201">
      <w:pPr>
        <w:pStyle w:val="keywords"/>
      </w:pPr>
      <w:r>
        <w:rPr>
          <w:rStyle w:val="Numberhead"/>
        </w:rPr>
        <w:t>Ch. terrain</w:t>
      </w:r>
      <w:r w:rsidRPr="00A46E8A">
        <w:tab/>
      </w:r>
    </w:p>
    <w:p w14:paraId="0AC4FD43" w14:textId="77777777" w:rsidR="00431201" w:rsidRDefault="00431201" w:rsidP="00431201">
      <w:pPr>
        <w:pStyle w:val="keywords"/>
      </w:pPr>
      <w:r>
        <w:rPr>
          <w:rStyle w:val="Numberhead"/>
        </w:rPr>
        <w:t>Themes</w:t>
      </w:r>
      <w:r>
        <w:tab/>
      </w:r>
    </w:p>
    <w:p w14:paraId="4234A71E" w14:textId="72D444B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r w:rsidR="00C74010" w:rsidRPr="000C4C07">
        <w:t>tajine shaped bread</w:t>
      </w:r>
    </w:p>
    <w:p w14:paraId="78FBF114" w14:textId="0B7BDA7A" w:rsidR="00431201" w:rsidRPr="00B957D3" w:rsidRDefault="00431201" w:rsidP="00431201">
      <w:pPr>
        <w:pStyle w:val="keywords"/>
      </w:pPr>
      <w:r w:rsidRPr="00F10443">
        <w:rPr>
          <w:rStyle w:val="Numberhead"/>
        </w:rPr>
        <w:t>Verses</w:t>
      </w:r>
      <w:r w:rsidRPr="00F10443">
        <w:rPr>
          <w:rStyle w:val="Numberhead"/>
        </w:rPr>
        <w:tab/>
      </w:r>
      <w:r w:rsidR="00B957D3">
        <w:rPr>
          <w:rStyle w:val="Numberhead"/>
        </w:rPr>
        <w:t>7</w:t>
      </w:r>
      <w:r w:rsidR="00B957D3">
        <w:t xml:space="preserve"> </w:t>
      </w:r>
      <w:r w:rsidR="00B957D3" w:rsidRPr="00B957D3">
        <w:t>But the Lord said to Samuel, “Do not consider his appearance or his height, for I have rejected him. The Lord does not look at the things people look at. People look at the outward appearance, but the Lord looks at the heart.”</w:t>
      </w:r>
    </w:p>
    <w:p w14:paraId="745C7B88" w14:textId="77777777" w:rsidR="00431201" w:rsidRPr="00F839CC" w:rsidRDefault="00431201" w:rsidP="00431201">
      <w:pPr>
        <w:pStyle w:val="Heading5"/>
      </w:pPr>
      <w:r w:rsidRPr="00F839CC">
        <w:t>1</w:t>
      </w:r>
      <w:r>
        <w:t>7</w:t>
      </w:r>
      <w:r w:rsidRPr="00F839CC">
        <w:t xml:space="preserve"> </w:t>
      </w:r>
    </w:p>
    <w:p w14:paraId="1AFC0692" w14:textId="77777777" w:rsidR="00431201" w:rsidRPr="00166964" w:rsidRDefault="00431201" w:rsidP="00431201">
      <w:pPr>
        <w:pStyle w:val="keywords"/>
      </w:pPr>
      <w:r w:rsidRPr="00D25469">
        <w:rPr>
          <w:rStyle w:val="Numberhead"/>
        </w:rPr>
        <w:t>Peg</w:t>
      </w:r>
      <w:r>
        <w:tab/>
      </w:r>
    </w:p>
    <w:p w14:paraId="5194D3BF" w14:textId="77777777" w:rsidR="00431201" w:rsidRDefault="00431201" w:rsidP="00431201">
      <w:pPr>
        <w:pStyle w:val="keywords"/>
      </w:pPr>
      <w:r>
        <w:rPr>
          <w:rStyle w:val="Numberhead"/>
        </w:rPr>
        <w:t>Ch. terrain</w:t>
      </w:r>
      <w:r w:rsidRPr="00A46E8A">
        <w:tab/>
      </w:r>
    </w:p>
    <w:p w14:paraId="558C35E1" w14:textId="77777777" w:rsidR="00431201" w:rsidRDefault="00431201" w:rsidP="00431201">
      <w:pPr>
        <w:pStyle w:val="keywords"/>
      </w:pPr>
      <w:r>
        <w:rPr>
          <w:rStyle w:val="Numberhead"/>
        </w:rPr>
        <w:t>Themes</w:t>
      </w:r>
      <w:r>
        <w:tab/>
      </w:r>
    </w:p>
    <w:p w14:paraId="7EFBDD5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6836D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C0BB77B" w14:textId="77777777" w:rsidR="00431201" w:rsidRPr="00F839CC" w:rsidRDefault="00431201" w:rsidP="00431201">
      <w:pPr>
        <w:pStyle w:val="Heading5"/>
      </w:pPr>
      <w:r w:rsidRPr="00F839CC">
        <w:t>1</w:t>
      </w:r>
      <w:r>
        <w:t>8</w:t>
      </w:r>
      <w:r w:rsidRPr="00F839CC">
        <w:t xml:space="preserve"> </w:t>
      </w:r>
    </w:p>
    <w:p w14:paraId="688AD56E" w14:textId="77777777" w:rsidR="00431201" w:rsidRPr="00166964" w:rsidRDefault="00431201" w:rsidP="00431201">
      <w:pPr>
        <w:pStyle w:val="keywords"/>
      </w:pPr>
      <w:r w:rsidRPr="00D25469">
        <w:rPr>
          <w:rStyle w:val="Numberhead"/>
        </w:rPr>
        <w:t>Peg</w:t>
      </w:r>
      <w:r>
        <w:tab/>
      </w:r>
    </w:p>
    <w:p w14:paraId="312ABE98" w14:textId="77777777" w:rsidR="00431201" w:rsidRDefault="00431201" w:rsidP="00431201">
      <w:pPr>
        <w:pStyle w:val="keywords"/>
      </w:pPr>
      <w:r>
        <w:rPr>
          <w:rStyle w:val="Numberhead"/>
        </w:rPr>
        <w:t>Ch. terrain</w:t>
      </w:r>
      <w:r w:rsidRPr="00A46E8A">
        <w:tab/>
      </w:r>
    </w:p>
    <w:p w14:paraId="4FDE9AB2" w14:textId="77777777" w:rsidR="00431201" w:rsidRDefault="00431201" w:rsidP="00431201">
      <w:pPr>
        <w:pStyle w:val="keywords"/>
      </w:pPr>
      <w:r>
        <w:rPr>
          <w:rStyle w:val="Numberhead"/>
        </w:rPr>
        <w:t>Themes</w:t>
      </w:r>
      <w:r>
        <w:tab/>
      </w:r>
    </w:p>
    <w:p w14:paraId="29E171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CA8AB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378570" w14:textId="77777777" w:rsidR="00431201" w:rsidRPr="00F839CC" w:rsidRDefault="00431201" w:rsidP="00431201">
      <w:pPr>
        <w:pStyle w:val="Heading5"/>
      </w:pPr>
      <w:r w:rsidRPr="00F839CC">
        <w:t>1</w:t>
      </w:r>
      <w:r>
        <w:t>9</w:t>
      </w:r>
      <w:r w:rsidRPr="00F839CC">
        <w:t xml:space="preserve"> </w:t>
      </w:r>
    </w:p>
    <w:p w14:paraId="7606EB0F" w14:textId="77777777" w:rsidR="00431201" w:rsidRPr="00166964" w:rsidRDefault="00431201" w:rsidP="00431201">
      <w:pPr>
        <w:pStyle w:val="keywords"/>
      </w:pPr>
      <w:r w:rsidRPr="00D25469">
        <w:rPr>
          <w:rStyle w:val="Numberhead"/>
        </w:rPr>
        <w:t>Peg</w:t>
      </w:r>
      <w:r>
        <w:tab/>
      </w:r>
    </w:p>
    <w:p w14:paraId="02748255" w14:textId="77777777" w:rsidR="00431201" w:rsidRDefault="00431201" w:rsidP="00431201">
      <w:pPr>
        <w:pStyle w:val="keywords"/>
      </w:pPr>
      <w:r>
        <w:rPr>
          <w:rStyle w:val="Numberhead"/>
        </w:rPr>
        <w:t>Ch. terrain</w:t>
      </w:r>
      <w:r w:rsidRPr="00A46E8A">
        <w:tab/>
      </w:r>
    </w:p>
    <w:p w14:paraId="4AB8AF4D" w14:textId="77777777" w:rsidR="00431201" w:rsidRDefault="00431201" w:rsidP="00431201">
      <w:pPr>
        <w:pStyle w:val="keywords"/>
      </w:pPr>
      <w:r>
        <w:rPr>
          <w:rStyle w:val="Numberhead"/>
        </w:rPr>
        <w:t>Themes</w:t>
      </w:r>
      <w:r>
        <w:tab/>
      </w:r>
    </w:p>
    <w:p w14:paraId="2A29EE3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A3E11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FFCD0F" w14:textId="77777777" w:rsidR="00431201" w:rsidRPr="00F839CC" w:rsidRDefault="00431201" w:rsidP="00431201">
      <w:pPr>
        <w:pStyle w:val="Heading5"/>
      </w:pPr>
      <w:r>
        <w:lastRenderedPageBreak/>
        <w:t>20</w:t>
      </w:r>
      <w:r w:rsidRPr="00F839CC">
        <w:t xml:space="preserve"> </w:t>
      </w:r>
    </w:p>
    <w:p w14:paraId="626A82C7" w14:textId="77777777" w:rsidR="00431201" w:rsidRPr="00166964" w:rsidRDefault="00431201" w:rsidP="00431201">
      <w:pPr>
        <w:pStyle w:val="keywords"/>
      </w:pPr>
      <w:r w:rsidRPr="00D25469">
        <w:rPr>
          <w:rStyle w:val="Numberhead"/>
        </w:rPr>
        <w:t>Peg</w:t>
      </w:r>
      <w:r>
        <w:tab/>
      </w:r>
    </w:p>
    <w:p w14:paraId="2B27ED54" w14:textId="77777777" w:rsidR="00431201" w:rsidRDefault="00431201" w:rsidP="00431201">
      <w:pPr>
        <w:pStyle w:val="keywords"/>
      </w:pPr>
      <w:r>
        <w:rPr>
          <w:rStyle w:val="Numberhead"/>
        </w:rPr>
        <w:t>Ch. terrain</w:t>
      </w:r>
      <w:r w:rsidRPr="00A46E8A">
        <w:tab/>
      </w:r>
    </w:p>
    <w:p w14:paraId="35C86B9C" w14:textId="77777777" w:rsidR="00431201" w:rsidRDefault="00431201" w:rsidP="00431201">
      <w:pPr>
        <w:pStyle w:val="keywords"/>
      </w:pPr>
      <w:r>
        <w:rPr>
          <w:rStyle w:val="Numberhead"/>
        </w:rPr>
        <w:t>Themes</w:t>
      </w:r>
      <w:r>
        <w:tab/>
      </w:r>
    </w:p>
    <w:p w14:paraId="64D50D1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635D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B0FA1E0" w14:textId="77777777" w:rsidR="00431201" w:rsidRPr="00F839CC" w:rsidRDefault="00431201" w:rsidP="00431201">
      <w:pPr>
        <w:pStyle w:val="Heading5"/>
      </w:pPr>
      <w:r>
        <w:t>21</w:t>
      </w:r>
      <w:r w:rsidRPr="00F839CC">
        <w:t xml:space="preserve"> </w:t>
      </w:r>
    </w:p>
    <w:p w14:paraId="51C21180" w14:textId="77777777" w:rsidR="00431201" w:rsidRPr="00166964" w:rsidRDefault="00431201" w:rsidP="00431201">
      <w:pPr>
        <w:pStyle w:val="keywords"/>
      </w:pPr>
      <w:r w:rsidRPr="00D25469">
        <w:rPr>
          <w:rStyle w:val="Numberhead"/>
        </w:rPr>
        <w:t>Peg</w:t>
      </w:r>
      <w:r>
        <w:tab/>
      </w:r>
    </w:p>
    <w:p w14:paraId="1D26308C" w14:textId="77777777" w:rsidR="00431201" w:rsidRDefault="00431201" w:rsidP="00431201">
      <w:pPr>
        <w:pStyle w:val="keywords"/>
      </w:pPr>
      <w:r>
        <w:rPr>
          <w:rStyle w:val="Numberhead"/>
        </w:rPr>
        <w:t>Ch. terrain</w:t>
      </w:r>
      <w:r w:rsidRPr="00A46E8A">
        <w:tab/>
      </w:r>
    </w:p>
    <w:p w14:paraId="5D21248D" w14:textId="77777777" w:rsidR="00431201" w:rsidRDefault="00431201" w:rsidP="00431201">
      <w:pPr>
        <w:pStyle w:val="keywords"/>
      </w:pPr>
      <w:r>
        <w:rPr>
          <w:rStyle w:val="Numberhead"/>
        </w:rPr>
        <w:t>Themes</w:t>
      </w:r>
      <w:r>
        <w:tab/>
      </w:r>
    </w:p>
    <w:p w14:paraId="5B8430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939315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226041D" w14:textId="77777777" w:rsidR="00431201" w:rsidRPr="00F839CC" w:rsidRDefault="00431201" w:rsidP="00431201">
      <w:pPr>
        <w:pStyle w:val="Heading5"/>
      </w:pPr>
      <w:r>
        <w:t>22</w:t>
      </w:r>
      <w:r w:rsidRPr="00F839CC">
        <w:t xml:space="preserve"> </w:t>
      </w:r>
    </w:p>
    <w:p w14:paraId="2778809D" w14:textId="77777777" w:rsidR="00431201" w:rsidRPr="00166964" w:rsidRDefault="00431201" w:rsidP="00431201">
      <w:pPr>
        <w:pStyle w:val="keywords"/>
      </w:pPr>
      <w:r w:rsidRPr="00D25469">
        <w:rPr>
          <w:rStyle w:val="Numberhead"/>
        </w:rPr>
        <w:t>Peg</w:t>
      </w:r>
      <w:r>
        <w:tab/>
      </w:r>
    </w:p>
    <w:p w14:paraId="54EAC3BA" w14:textId="77777777" w:rsidR="00431201" w:rsidRDefault="00431201" w:rsidP="00431201">
      <w:pPr>
        <w:pStyle w:val="keywords"/>
      </w:pPr>
      <w:r>
        <w:rPr>
          <w:rStyle w:val="Numberhead"/>
        </w:rPr>
        <w:t>Ch. terrain</w:t>
      </w:r>
      <w:r w:rsidRPr="00A46E8A">
        <w:tab/>
      </w:r>
    </w:p>
    <w:p w14:paraId="4D63955B" w14:textId="77777777" w:rsidR="00431201" w:rsidRDefault="00431201" w:rsidP="00431201">
      <w:pPr>
        <w:pStyle w:val="keywords"/>
      </w:pPr>
      <w:r>
        <w:rPr>
          <w:rStyle w:val="Numberhead"/>
        </w:rPr>
        <w:t>Themes</w:t>
      </w:r>
      <w:r>
        <w:tab/>
      </w:r>
    </w:p>
    <w:p w14:paraId="0065954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41CC11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28C308" w14:textId="77777777" w:rsidR="00431201" w:rsidRPr="00F839CC" w:rsidRDefault="00431201" w:rsidP="00431201">
      <w:pPr>
        <w:pStyle w:val="Heading5"/>
      </w:pPr>
      <w:r>
        <w:t>23</w:t>
      </w:r>
      <w:r w:rsidRPr="00F839CC">
        <w:t xml:space="preserve"> </w:t>
      </w:r>
    </w:p>
    <w:p w14:paraId="2CCF0829" w14:textId="77777777" w:rsidR="00431201" w:rsidRPr="00166964" w:rsidRDefault="00431201" w:rsidP="00431201">
      <w:pPr>
        <w:pStyle w:val="keywords"/>
      </w:pPr>
      <w:r w:rsidRPr="00D25469">
        <w:rPr>
          <w:rStyle w:val="Numberhead"/>
        </w:rPr>
        <w:t>Peg</w:t>
      </w:r>
      <w:r>
        <w:tab/>
      </w:r>
    </w:p>
    <w:p w14:paraId="1D78E949" w14:textId="77777777" w:rsidR="00431201" w:rsidRDefault="00431201" w:rsidP="00431201">
      <w:pPr>
        <w:pStyle w:val="keywords"/>
      </w:pPr>
      <w:r>
        <w:rPr>
          <w:rStyle w:val="Numberhead"/>
        </w:rPr>
        <w:t>Ch. terrain</w:t>
      </w:r>
      <w:r w:rsidRPr="00A46E8A">
        <w:tab/>
      </w:r>
    </w:p>
    <w:p w14:paraId="429A4792" w14:textId="77777777" w:rsidR="00431201" w:rsidRDefault="00431201" w:rsidP="00431201">
      <w:pPr>
        <w:pStyle w:val="keywords"/>
      </w:pPr>
      <w:r>
        <w:rPr>
          <w:rStyle w:val="Numberhead"/>
        </w:rPr>
        <w:t>Themes</w:t>
      </w:r>
      <w:r>
        <w:tab/>
      </w:r>
    </w:p>
    <w:p w14:paraId="33B892C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AE3442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BAECBB" w14:textId="77777777" w:rsidR="00431201" w:rsidRPr="00F839CC" w:rsidRDefault="00431201" w:rsidP="00431201">
      <w:pPr>
        <w:pStyle w:val="Heading5"/>
      </w:pPr>
      <w:r>
        <w:t>24</w:t>
      </w:r>
      <w:r w:rsidRPr="00F839CC">
        <w:t xml:space="preserve"> </w:t>
      </w:r>
    </w:p>
    <w:p w14:paraId="1D1883DF" w14:textId="77777777" w:rsidR="00431201" w:rsidRPr="00166964" w:rsidRDefault="00431201" w:rsidP="00431201">
      <w:pPr>
        <w:pStyle w:val="keywords"/>
      </w:pPr>
      <w:r w:rsidRPr="00D25469">
        <w:rPr>
          <w:rStyle w:val="Numberhead"/>
        </w:rPr>
        <w:t>Peg</w:t>
      </w:r>
      <w:r>
        <w:tab/>
      </w:r>
    </w:p>
    <w:p w14:paraId="5087D5DB" w14:textId="77777777" w:rsidR="00431201" w:rsidRDefault="00431201" w:rsidP="00431201">
      <w:pPr>
        <w:pStyle w:val="keywords"/>
      </w:pPr>
      <w:r>
        <w:rPr>
          <w:rStyle w:val="Numberhead"/>
        </w:rPr>
        <w:t>Ch. terrain</w:t>
      </w:r>
      <w:r w:rsidRPr="00A46E8A">
        <w:tab/>
      </w:r>
    </w:p>
    <w:p w14:paraId="06241638" w14:textId="77777777" w:rsidR="00431201" w:rsidRDefault="00431201" w:rsidP="00431201">
      <w:pPr>
        <w:pStyle w:val="keywords"/>
      </w:pPr>
      <w:r>
        <w:rPr>
          <w:rStyle w:val="Numberhead"/>
        </w:rPr>
        <w:t>Themes</w:t>
      </w:r>
      <w:r>
        <w:tab/>
      </w:r>
    </w:p>
    <w:p w14:paraId="317505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6BC6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B03427" w14:textId="77777777" w:rsidR="00431201" w:rsidRPr="00F839CC" w:rsidRDefault="00431201" w:rsidP="00431201">
      <w:pPr>
        <w:pStyle w:val="Heading5"/>
      </w:pPr>
      <w:r>
        <w:t>25</w:t>
      </w:r>
      <w:r w:rsidRPr="00F839CC">
        <w:t xml:space="preserve"> </w:t>
      </w:r>
    </w:p>
    <w:p w14:paraId="58CDAD62" w14:textId="77777777" w:rsidR="00431201" w:rsidRPr="00166964" w:rsidRDefault="00431201" w:rsidP="00431201">
      <w:pPr>
        <w:pStyle w:val="keywords"/>
      </w:pPr>
      <w:r w:rsidRPr="00D25469">
        <w:rPr>
          <w:rStyle w:val="Numberhead"/>
        </w:rPr>
        <w:t>Peg</w:t>
      </w:r>
      <w:r>
        <w:tab/>
      </w:r>
    </w:p>
    <w:p w14:paraId="6581740C" w14:textId="77777777" w:rsidR="00431201" w:rsidRDefault="00431201" w:rsidP="00431201">
      <w:pPr>
        <w:pStyle w:val="keywords"/>
      </w:pPr>
      <w:r>
        <w:rPr>
          <w:rStyle w:val="Numberhead"/>
        </w:rPr>
        <w:t>Ch. terrain</w:t>
      </w:r>
      <w:r w:rsidRPr="00A46E8A">
        <w:tab/>
      </w:r>
    </w:p>
    <w:p w14:paraId="324DDC55" w14:textId="77777777" w:rsidR="00431201" w:rsidRDefault="00431201" w:rsidP="00431201">
      <w:pPr>
        <w:pStyle w:val="keywords"/>
      </w:pPr>
      <w:r>
        <w:rPr>
          <w:rStyle w:val="Numberhead"/>
        </w:rPr>
        <w:t>Themes</w:t>
      </w:r>
      <w:r>
        <w:tab/>
      </w:r>
    </w:p>
    <w:p w14:paraId="700A78E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CD0F7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D6D7BE" w14:textId="77777777" w:rsidR="00431201" w:rsidRPr="00F839CC" w:rsidRDefault="00431201" w:rsidP="00431201">
      <w:pPr>
        <w:pStyle w:val="Heading5"/>
      </w:pPr>
      <w:r>
        <w:lastRenderedPageBreak/>
        <w:t>26</w:t>
      </w:r>
      <w:r w:rsidRPr="00F839CC">
        <w:t xml:space="preserve"> </w:t>
      </w:r>
    </w:p>
    <w:p w14:paraId="6A1F5E80" w14:textId="77777777" w:rsidR="00431201" w:rsidRPr="00166964" w:rsidRDefault="00431201" w:rsidP="00431201">
      <w:pPr>
        <w:pStyle w:val="keywords"/>
      </w:pPr>
      <w:r w:rsidRPr="00D25469">
        <w:rPr>
          <w:rStyle w:val="Numberhead"/>
        </w:rPr>
        <w:t>Peg</w:t>
      </w:r>
      <w:r>
        <w:tab/>
      </w:r>
    </w:p>
    <w:p w14:paraId="50794378" w14:textId="77777777" w:rsidR="00431201" w:rsidRDefault="00431201" w:rsidP="00431201">
      <w:pPr>
        <w:pStyle w:val="keywords"/>
      </w:pPr>
      <w:r>
        <w:rPr>
          <w:rStyle w:val="Numberhead"/>
        </w:rPr>
        <w:t>Ch. terrain</w:t>
      </w:r>
      <w:r w:rsidRPr="00A46E8A">
        <w:tab/>
      </w:r>
    </w:p>
    <w:p w14:paraId="571E2CCE" w14:textId="77777777" w:rsidR="00431201" w:rsidRDefault="00431201" w:rsidP="00431201">
      <w:pPr>
        <w:pStyle w:val="keywords"/>
      </w:pPr>
      <w:r>
        <w:rPr>
          <w:rStyle w:val="Numberhead"/>
        </w:rPr>
        <w:t>Themes</w:t>
      </w:r>
      <w:r>
        <w:tab/>
      </w:r>
    </w:p>
    <w:p w14:paraId="3BA9CF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8474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07562C9" w14:textId="77777777" w:rsidR="00431201" w:rsidRPr="00F839CC" w:rsidRDefault="00431201" w:rsidP="00431201">
      <w:pPr>
        <w:pStyle w:val="Heading5"/>
      </w:pPr>
      <w:r>
        <w:t>27</w:t>
      </w:r>
      <w:r w:rsidRPr="00F839CC">
        <w:t xml:space="preserve"> </w:t>
      </w:r>
    </w:p>
    <w:p w14:paraId="325B733D" w14:textId="77777777" w:rsidR="00431201" w:rsidRPr="00166964" w:rsidRDefault="00431201" w:rsidP="00431201">
      <w:pPr>
        <w:pStyle w:val="keywords"/>
      </w:pPr>
      <w:r w:rsidRPr="00D25469">
        <w:rPr>
          <w:rStyle w:val="Numberhead"/>
        </w:rPr>
        <w:t>Peg</w:t>
      </w:r>
      <w:r>
        <w:tab/>
      </w:r>
    </w:p>
    <w:p w14:paraId="7960CA2B" w14:textId="77777777" w:rsidR="00431201" w:rsidRDefault="00431201" w:rsidP="00431201">
      <w:pPr>
        <w:pStyle w:val="keywords"/>
      </w:pPr>
      <w:r>
        <w:rPr>
          <w:rStyle w:val="Numberhead"/>
        </w:rPr>
        <w:t>Ch. terrain</w:t>
      </w:r>
      <w:r w:rsidRPr="00A46E8A">
        <w:tab/>
      </w:r>
    </w:p>
    <w:p w14:paraId="1138C541" w14:textId="77777777" w:rsidR="00431201" w:rsidRDefault="00431201" w:rsidP="00431201">
      <w:pPr>
        <w:pStyle w:val="keywords"/>
      </w:pPr>
      <w:r>
        <w:rPr>
          <w:rStyle w:val="Numberhead"/>
        </w:rPr>
        <w:t>Themes</w:t>
      </w:r>
      <w:r>
        <w:tab/>
      </w:r>
    </w:p>
    <w:p w14:paraId="49F4009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0C7809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09DE61E" w14:textId="77777777" w:rsidR="00431201" w:rsidRPr="00F839CC" w:rsidRDefault="00431201" w:rsidP="00431201">
      <w:pPr>
        <w:pStyle w:val="Heading5"/>
      </w:pPr>
      <w:r>
        <w:t>28</w:t>
      </w:r>
      <w:r w:rsidRPr="00F839CC">
        <w:t xml:space="preserve"> </w:t>
      </w:r>
    </w:p>
    <w:p w14:paraId="7491F9FE" w14:textId="77777777" w:rsidR="00431201" w:rsidRPr="00166964" w:rsidRDefault="00431201" w:rsidP="00431201">
      <w:pPr>
        <w:pStyle w:val="keywords"/>
      </w:pPr>
      <w:r w:rsidRPr="00D25469">
        <w:rPr>
          <w:rStyle w:val="Numberhead"/>
        </w:rPr>
        <w:t>Peg</w:t>
      </w:r>
      <w:r>
        <w:tab/>
      </w:r>
    </w:p>
    <w:p w14:paraId="1F307119" w14:textId="77777777" w:rsidR="00431201" w:rsidRDefault="00431201" w:rsidP="00431201">
      <w:pPr>
        <w:pStyle w:val="keywords"/>
      </w:pPr>
      <w:r>
        <w:rPr>
          <w:rStyle w:val="Numberhead"/>
        </w:rPr>
        <w:t>Ch. terrain</w:t>
      </w:r>
      <w:r w:rsidRPr="00A46E8A">
        <w:tab/>
      </w:r>
    </w:p>
    <w:p w14:paraId="206F8E3F" w14:textId="77777777" w:rsidR="00431201" w:rsidRDefault="00431201" w:rsidP="00431201">
      <w:pPr>
        <w:pStyle w:val="keywords"/>
      </w:pPr>
      <w:r>
        <w:rPr>
          <w:rStyle w:val="Numberhead"/>
        </w:rPr>
        <w:t>Themes</w:t>
      </w:r>
      <w:r>
        <w:tab/>
      </w:r>
    </w:p>
    <w:p w14:paraId="72B0C94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32659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14CD935" w14:textId="77777777" w:rsidR="00431201" w:rsidRPr="00F839CC" w:rsidRDefault="00431201" w:rsidP="00431201">
      <w:pPr>
        <w:pStyle w:val="Heading5"/>
      </w:pPr>
      <w:r>
        <w:t>29</w:t>
      </w:r>
      <w:r w:rsidRPr="00F839CC">
        <w:t xml:space="preserve"> </w:t>
      </w:r>
    </w:p>
    <w:p w14:paraId="2C35BFA4" w14:textId="77777777" w:rsidR="00431201" w:rsidRPr="00166964" w:rsidRDefault="00431201" w:rsidP="00431201">
      <w:pPr>
        <w:pStyle w:val="keywords"/>
      </w:pPr>
      <w:r w:rsidRPr="00D25469">
        <w:rPr>
          <w:rStyle w:val="Numberhead"/>
        </w:rPr>
        <w:t>Peg</w:t>
      </w:r>
      <w:r>
        <w:tab/>
      </w:r>
    </w:p>
    <w:p w14:paraId="2505CB06" w14:textId="77777777" w:rsidR="00431201" w:rsidRDefault="00431201" w:rsidP="00431201">
      <w:pPr>
        <w:pStyle w:val="keywords"/>
      </w:pPr>
      <w:r>
        <w:rPr>
          <w:rStyle w:val="Numberhead"/>
        </w:rPr>
        <w:t>Ch. terrain</w:t>
      </w:r>
      <w:r w:rsidRPr="00A46E8A">
        <w:tab/>
      </w:r>
    </w:p>
    <w:p w14:paraId="6A4A73DA" w14:textId="77777777" w:rsidR="00431201" w:rsidRDefault="00431201" w:rsidP="00431201">
      <w:pPr>
        <w:pStyle w:val="keywords"/>
      </w:pPr>
      <w:r>
        <w:rPr>
          <w:rStyle w:val="Numberhead"/>
        </w:rPr>
        <w:t>Themes</w:t>
      </w:r>
      <w:r>
        <w:tab/>
      </w:r>
    </w:p>
    <w:p w14:paraId="454B67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D8571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E91F07D" w14:textId="77777777" w:rsidR="00431201" w:rsidRPr="00F839CC" w:rsidRDefault="00431201" w:rsidP="00431201">
      <w:pPr>
        <w:pStyle w:val="Heading5"/>
      </w:pPr>
      <w:r>
        <w:t>30</w:t>
      </w:r>
      <w:r w:rsidRPr="00F839CC">
        <w:t xml:space="preserve"> </w:t>
      </w:r>
    </w:p>
    <w:p w14:paraId="5FC3AADF" w14:textId="77777777" w:rsidR="00431201" w:rsidRPr="00166964" w:rsidRDefault="00431201" w:rsidP="00431201">
      <w:pPr>
        <w:pStyle w:val="keywords"/>
      </w:pPr>
      <w:r w:rsidRPr="00D25469">
        <w:rPr>
          <w:rStyle w:val="Numberhead"/>
        </w:rPr>
        <w:t>Peg</w:t>
      </w:r>
      <w:r>
        <w:tab/>
      </w:r>
    </w:p>
    <w:p w14:paraId="707F2771" w14:textId="77777777" w:rsidR="00431201" w:rsidRDefault="00431201" w:rsidP="00431201">
      <w:pPr>
        <w:pStyle w:val="keywords"/>
      </w:pPr>
      <w:r>
        <w:rPr>
          <w:rStyle w:val="Numberhead"/>
        </w:rPr>
        <w:t>Ch. terrain</w:t>
      </w:r>
      <w:r w:rsidRPr="00A46E8A">
        <w:tab/>
      </w:r>
    </w:p>
    <w:p w14:paraId="5919129C" w14:textId="77777777" w:rsidR="00431201" w:rsidRDefault="00431201" w:rsidP="00431201">
      <w:pPr>
        <w:pStyle w:val="keywords"/>
      </w:pPr>
      <w:r>
        <w:rPr>
          <w:rStyle w:val="Numberhead"/>
        </w:rPr>
        <w:t>Themes</w:t>
      </w:r>
      <w:r>
        <w:tab/>
      </w:r>
    </w:p>
    <w:p w14:paraId="31EBCE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5FD5E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D9EFC13" w14:textId="77777777" w:rsidR="00431201" w:rsidRPr="00F839CC" w:rsidRDefault="00431201" w:rsidP="00431201">
      <w:pPr>
        <w:pStyle w:val="Heading5"/>
      </w:pPr>
      <w:r>
        <w:t>31</w:t>
      </w:r>
      <w:r w:rsidRPr="00F839CC">
        <w:t xml:space="preserve"> </w:t>
      </w:r>
    </w:p>
    <w:p w14:paraId="57396554" w14:textId="77777777" w:rsidR="00431201" w:rsidRPr="00166964" w:rsidRDefault="00431201" w:rsidP="00431201">
      <w:pPr>
        <w:pStyle w:val="keywords"/>
      </w:pPr>
      <w:r w:rsidRPr="00D25469">
        <w:rPr>
          <w:rStyle w:val="Numberhead"/>
        </w:rPr>
        <w:t>Peg</w:t>
      </w:r>
      <w:r>
        <w:tab/>
      </w:r>
    </w:p>
    <w:p w14:paraId="4FF12E3E" w14:textId="77777777" w:rsidR="00431201" w:rsidRDefault="00431201" w:rsidP="00431201">
      <w:pPr>
        <w:pStyle w:val="keywords"/>
      </w:pPr>
      <w:r>
        <w:rPr>
          <w:rStyle w:val="Numberhead"/>
        </w:rPr>
        <w:t>Ch. terrain</w:t>
      </w:r>
      <w:r w:rsidRPr="00A46E8A">
        <w:tab/>
      </w:r>
    </w:p>
    <w:p w14:paraId="7287DB7C" w14:textId="77777777" w:rsidR="00431201" w:rsidRDefault="00431201" w:rsidP="00431201">
      <w:pPr>
        <w:pStyle w:val="keywords"/>
      </w:pPr>
      <w:r>
        <w:rPr>
          <w:rStyle w:val="Numberhead"/>
        </w:rPr>
        <w:t>Themes</w:t>
      </w:r>
      <w:r>
        <w:tab/>
      </w:r>
    </w:p>
    <w:p w14:paraId="60FC118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38DD5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98BA25" w14:textId="77777777" w:rsidR="00533BD4" w:rsidRDefault="000C4C07" w:rsidP="00533BD4">
      <w:pPr>
        <w:pStyle w:val="Heading3"/>
      </w:pPr>
      <w:r w:rsidRPr="000C4C07">
        <w:lastRenderedPageBreak/>
        <w:t>2 Samuel</w:t>
      </w:r>
    </w:p>
    <w:p w14:paraId="1A5D5CA0" w14:textId="2CD0FBB0"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Uncle Sam’s feet</w:t>
      </w:r>
    </w:p>
    <w:p w14:paraId="0AB7165F" w14:textId="4F35700B" w:rsidR="006C46D5" w:rsidRDefault="006C46D5" w:rsidP="006C46D5">
      <w:pPr>
        <w:pStyle w:val="keywords"/>
      </w:pPr>
      <w:r>
        <w:rPr>
          <w:rStyle w:val="Numberhead"/>
        </w:rPr>
        <w:t>Peg</w:t>
      </w:r>
      <w:r w:rsidRPr="000748DF">
        <w:tab/>
      </w:r>
      <w:r>
        <w:t xml:space="preserve">10 = </w:t>
      </w:r>
      <w:r w:rsidR="00D97A41">
        <w:t>toes</w:t>
      </w:r>
    </w:p>
    <w:p w14:paraId="2CE20435" w14:textId="785FD917" w:rsidR="006C46D5" w:rsidRDefault="003C7CD5" w:rsidP="006C46D5">
      <w:pPr>
        <w:pStyle w:val="keywords"/>
        <w:rPr>
          <w:rStyle w:val="Numberhead"/>
        </w:rPr>
      </w:pPr>
      <w:r>
        <w:rPr>
          <w:rStyle w:val="Numberhead"/>
        </w:rPr>
        <w:t>Book terrain</w:t>
      </w:r>
      <w:r>
        <w:rPr>
          <w:rStyle w:val="Numberhead"/>
        </w:rPr>
        <w:tab/>
      </w:r>
    </w:p>
    <w:p w14:paraId="75C81E3C" w14:textId="242B1E45" w:rsidR="006C46D5" w:rsidRDefault="006C46D5" w:rsidP="006C46D5">
      <w:pPr>
        <w:pStyle w:val="keywords"/>
      </w:pPr>
      <w:r w:rsidRPr="000748DF">
        <w:rPr>
          <w:rStyle w:val="Numberhead"/>
        </w:rPr>
        <w:t>Story</w:t>
      </w:r>
      <w:r>
        <w:tab/>
      </w:r>
      <w:r w:rsidR="00C74010" w:rsidRPr="000C4C07">
        <w:t>bakery food truck</w:t>
      </w:r>
    </w:p>
    <w:p w14:paraId="193CD61A" w14:textId="77777777" w:rsidR="006C46D5" w:rsidRPr="000748DF" w:rsidRDefault="006C46D5" w:rsidP="006C46D5">
      <w:pPr>
        <w:pStyle w:val="keywords"/>
      </w:pPr>
      <w:r>
        <w:rPr>
          <w:rStyle w:val="Numberhead"/>
        </w:rPr>
        <w:t>Notes</w:t>
      </w:r>
      <w:r w:rsidRPr="006A1716">
        <w:tab/>
      </w:r>
    </w:p>
    <w:p w14:paraId="4DEC080C" w14:textId="77777777" w:rsidR="00431201" w:rsidRPr="00F839CC" w:rsidRDefault="00431201" w:rsidP="00431201">
      <w:pPr>
        <w:pStyle w:val="Heading5"/>
      </w:pPr>
      <w:r w:rsidRPr="00F839CC">
        <w:t xml:space="preserve">1 </w:t>
      </w:r>
    </w:p>
    <w:p w14:paraId="72FDA4E6" w14:textId="7605DABB" w:rsidR="00431201" w:rsidRPr="00166964" w:rsidRDefault="00431201" w:rsidP="00431201">
      <w:pPr>
        <w:pStyle w:val="keywords"/>
      </w:pPr>
      <w:r w:rsidRPr="00D25469">
        <w:rPr>
          <w:rStyle w:val="Numberhead"/>
        </w:rPr>
        <w:t>Peg</w:t>
      </w:r>
      <w:r>
        <w:tab/>
        <w:t>Book peg</w:t>
      </w:r>
      <w:r w:rsidR="00C74010">
        <w:t xml:space="preserve"> = toes</w:t>
      </w:r>
    </w:p>
    <w:p w14:paraId="07AC0504" w14:textId="77777777" w:rsidR="00431201" w:rsidRDefault="00431201" w:rsidP="00431201">
      <w:pPr>
        <w:pStyle w:val="keywords"/>
      </w:pPr>
      <w:r>
        <w:rPr>
          <w:rStyle w:val="Numberhead"/>
        </w:rPr>
        <w:t>Ch. terrain</w:t>
      </w:r>
      <w:r w:rsidRPr="00A46E8A">
        <w:tab/>
      </w:r>
    </w:p>
    <w:p w14:paraId="6D492EDC" w14:textId="77777777" w:rsidR="00431201" w:rsidRDefault="00431201" w:rsidP="00431201">
      <w:pPr>
        <w:pStyle w:val="keywords"/>
      </w:pPr>
      <w:r>
        <w:rPr>
          <w:rStyle w:val="Numberhead"/>
        </w:rPr>
        <w:t>Themes</w:t>
      </w:r>
      <w:r>
        <w:tab/>
      </w:r>
    </w:p>
    <w:p w14:paraId="2B97A7E8" w14:textId="68545AFD"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113E0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4858F13" w14:textId="77777777" w:rsidR="00431201" w:rsidRPr="00F839CC" w:rsidRDefault="00431201" w:rsidP="00431201">
      <w:pPr>
        <w:pStyle w:val="Heading5"/>
      </w:pPr>
      <w:r>
        <w:t>2</w:t>
      </w:r>
      <w:r w:rsidRPr="00F839CC">
        <w:t xml:space="preserve"> </w:t>
      </w:r>
    </w:p>
    <w:p w14:paraId="22CEA18C" w14:textId="77777777" w:rsidR="00431201" w:rsidRPr="00166964" w:rsidRDefault="00431201" w:rsidP="00431201">
      <w:pPr>
        <w:pStyle w:val="keywords"/>
      </w:pPr>
      <w:r w:rsidRPr="00D25469">
        <w:rPr>
          <w:rStyle w:val="Numberhead"/>
        </w:rPr>
        <w:t>Peg</w:t>
      </w:r>
      <w:r>
        <w:tab/>
      </w:r>
    </w:p>
    <w:p w14:paraId="6C1842EF" w14:textId="77777777" w:rsidR="00431201" w:rsidRDefault="00431201" w:rsidP="00431201">
      <w:pPr>
        <w:pStyle w:val="keywords"/>
      </w:pPr>
      <w:r>
        <w:rPr>
          <w:rStyle w:val="Numberhead"/>
        </w:rPr>
        <w:t>Ch. terrain</w:t>
      </w:r>
      <w:r w:rsidRPr="00A46E8A">
        <w:tab/>
      </w:r>
    </w:p>
    <w:p w14:paraId="79CCCB2C" w14:textId="77777777" w:rsidR="00431201" w:rsidRDefault="00431201" w:rsidP="00431201">
      <w:pPr>
        <w:pStyle w:val="keywords"/>
      </w:pPr>
      <w:r>
        <w:rPr>
          <w:rStyle w:val="Numberhead"/>
        </w:rPr>
        <w:t>Themes</w:t>
      </w:r>
      <w:r>
        <w:tab/>
      </w:r>
    </w:p>
    <w:p w14:paraId="409B5D0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34CD419"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57194E7" w14:textId="77777777" w:rsidR="00431201" w:rsidRPr="008D302A" w:rsidRDefault="00431201" w:rsidP="00431201">
      <w:pPr>
        <w:pStyle w:val="Heading5"/>
      </w:pPr>
      <w:r w:rsidRPr="008D302A">
        <w:t xml:space="preserve">3 </w:t>
      </w:r>
    </w:p>
    <w:p w14:paraId="016A4940" w14:textId="77777777" w:rsidR="00431201" w:rsidRPr="008D302A" w:rsidRDefault="00431201" w:rsidP="00431201">
      <w:pPr>
        <w:pStyle w:val="keywords"/>
      </w:pPr>
      <w:r w:rsidRPr="008D302A">
        <w:rPr>
          <w:rStyle w:val="Numberhead"/>
        </w:rPr>
        <w:t>Peg</w:t>
      </w:r>
      <w:r w:rsidRPr="008D302A">
        <w:tab/>
      </w:r>
    </w:p>
    <w:p w14:paraId="6588BBDE" w14:textId="77777777" w:rsidR="00431201" w:rsidRPr="008D302A" w:rsidRDefault="00431201" w:rsidP="00431201">
      <w:pPr>
        <w:pStyle w:val="keywords"/>
      </w:pPr>
      <w:r w:rsidRPr="008D302A">
        <w:rPr>
          <w:rStyle w:val="Numberhead"/>
        </w:rPr>
        <w:t>Ch. terrain</w:t>
      </w:r>
      <w:r w:rsidRPr="008D302A">
        <w:tab/>
      </w:r>
    </w:p>
    <w:p w14:paraId="499C2684" w14:textId="77777777" w:rsidR="00431201" w:rsidRDefault="00431201" w:rsidP="00431201">
      <w:pPr>
        <w:pStyle w:val="keywords"/>
      </w:pPr>
      <w:r>
        <w:rPr>
          <w:rStyle w:val="Numberhead"/>
        </w:rPr>
        <w:t>Themes</w:t>
      </w:r>
      <w:r>
        <w:tab/>
      </w:r>
    </w:p>
    <w:p w14:paraId="067E665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A2960B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0701409" w14:textId="77777777" w:rsidR="00431201" w:rsidRPr="00F839CC" w:rsidRDefault="00431201" w:rsidP="00431201">
      <w:pPr>
        <w:pStyle w:val="Heading5"/>
      </w:pPr>
      <w:r>
        <w:t>4</w:t>
      </w:r>
      <w:r w:rsidRPr="00F839CC">
        <w:t xml:space="preserve"> </w:t>
      </w:r>
    </w:p>
    <w:p w14:paraId="46BD8904" w14:textId="77777777" w:rsidR="00431201" w:rsidRPr="00166964" w:rsidRDefault="00431201" w:rsidP="00431201">
      <w:pPr>
        <w:pStyle w:val="keywords"/>
      </w:pPr>
      <w:r w:rsidRPr="00D25469">
        <w:rPr>
          <w:rStyle w:val="Numberhead"/>
        </w:rPr>
        <w:t>Peg</w:t>
      </w:r>
      <w:r>
        <w:tab/>
      </w:r>
    </w:p>
    <w:p w14:paraId="703E3FEF" w14:textId="77777777" w:rsidR="00431201" w:rsidRDefault="00431201" w:rsidP="00431201">
      <w:pPr>
        <w:pStyle w:val="keywords"/>
      </w:pPr>
      <w:r>
        <w:rPr>
          <w:rStyle w:val="Numberhead"/>
        </w:rPr>
        <w:t>Ch. terrain</w:t>
      </w:r>
      <w:r w:rsidRPr="00A46E8A">
        <w:tab/>
      </w:r>
    </w:p>
    <w:p w14:paraId="1F2799BB" w14:textId="77777777" w:rsidR="00431201" w:rsidRDefault="00431201" w:rsidP="00431201">
      <w:pPr>
        <w:pStyle w:val="keywords"/>
      </w:pPr>
      <w:r>
        <w:rPr>
          <w:rStyle w:val="Numberhead"/>
        </w:rPr>
        <w:t>Themes</w:t>
      </w:r>
      <w:r>
        <w:tab/>
      </w:r>
    </w:p>
    <w:p w14:paraId="4D414F9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D97E1B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6BC4091" w14:textId="77777777" w:rsidR="00431201" w:rsidRPr="00F839CC" w:rsidRDefault="00431201" w:rsidP="00431201">
      <w:pPr>
        <w:pStyle w:val="Heading5"/>
      </w:pPr>
      <w:r>
        <w:t>5</w:t>
      </w:r>
      <w:r w:rsidRPr="00F839CC">
        <w:t xml:space="preserve"> </w:t>
      </w:r>
    </w:p>
    <w:p w14:paraId="1F05CEE6" w14:textId="77777777" w:rsidR="00431201" w:rsidRPr="00166964" w:rsidRDefault="00431201" w:rsidP="00431201">
      <w:pPr>
        <w:pStyle w:val="keywords"/>
      </w:pPr>
      <w:r w:rsidRPr="00D25469">
        <w:rPr>
          <w:rStyle w:val="Numberhead"/>
        </w:rPr>
        <w:t>Peg</w:t>
      </w:r>
      <w:r>
        <w:tab/>
      </w:r>
    </w:p>
    <w:p w14:paraId="3CDF0753" w14:textId="77777777" w:rsidR="00431201" w:rsidRDefault="00431201" w:rsidP="00431201">
      <w:pPr>
        <w:pStyle w:val="keywords"/>
      </w:pPr>
      <w:r>
        <w:rPr>
          <w:rStyle w:val="Numberhead"/>
        </w:rPr>
        <w:t>Ch. terrain</w:t>
      </w:r>
      <w:r w:rsidRPr="00A46E8A">
        <w:tab/>
      </w:r>
    </w:p>
    <w:p w14:paraId="5328D6B7" w14:textId="77777777" w:rsidR="00431201" w:rsidRDefault="00431201" w:rsidP="00431201">
      <w:pPr>
        <w:pStyle w:val="keywords"/>
      </w:pPr>
      <w:r>
        <w:rPr>
          <w:rStyle w:val="Numberhead"/>
        </w:rPr>
        <w:t>Themes</w:t>
      </w:r>
      <w:r>
        <w:tab/>
      </w:r>
    </w:p>
    <w:p w14:paraId="60C202F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F8D1C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95093A" w14:textId="77777777" w:rsidR="00431201" w:rsidRPr="00F839CC" w:rsidRDefault="00431201" w:rsidP="00431201">
      <w:pPr>
        <w:pStyle w:val="Heading5"/>
      </w:pPr>
      <w:r>
        <w:lastRenderedPageBreak/>
        <w:t>6</w:t>
      </w:r>
      <w:r w:rsidRPr="00F839CC">
        <w:t xml:space="preserve"> </w:t>
      </w:r>
    </w:p>
    <w:p w14:paraId="798FBD8C" w14:textId="77777777" w:rsidR="00431201" w:rsidRPr="00166964" w:rsidRDefault="00431201" w:rsidP="00431201">
      <w:pPr>
        <w:pStyle w:val="keywords"/>
      </w:pPr>
      <w:r w:rsidRPr="00D25469">
        <w:rPr>
          <w:rStyle w:val="Numberhead"/>
        </w:rPr>
        <w:t>Peg</w:t>
      </w:r>
      <w:r>
        <w:tab/>
      </w:r>
    </w:p>
    <w:p w14:paraId="1A67AF01" w14:textId="77777777" w:rsidR="00431201" w:rsidRDefault="00431201" w:rsidP="00431201">
      <w:pPr>
        <w:pStyle w:val="keywords"/>
      </w:pPr>
      <w:r>
        <w:rPr>
          <w:rStyle w:val="Numberhead"/>
        </w:rPr>
        <w:t>Ch. terrain</w:t>
      </w:r>
      <w:r w:rsidRPr="00A46E8A">
        <w:tab/>
      </w:r>
    </w:p>
    <w:p w14:paraId="16B178AE" w14:textId="77777777" w:rsidR="00431201" w:rsidRDefault="00431201" w:rsidP="00431201">
      <w:pPr>
        <w:pStyle w:val="keywords"/>
      </w:pPr>
      <w:r>
        <w:rPr>
          <w:rStyle w:val="Numberhead"/>
        </w:rPr>
        <w:t>Themes</w:t>
      </w:r>
      <w:r>
        <w:tab/>
      </w:r>
    </w:p>
    <w:p w14:paraId="316F71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5C17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FAD3D6" w14:textId="77777777" w:rsidR="00431201" w:rsidRPr="00F839CC" w:rsidRDefault="00431201" w:rsidP="00431201">
      <w:pPr>
        <w:pStyle w:val="Heading5"/>
      </w:pPr>
      <w:r>
        <w:t>7</w:t>
      </w:r>
      <w:r w:rsidRPr="00F839CC">
        <w:t xml:space="preserve"> </w:t>
      </w:r>
    </w:p>
    <w:p w14:paraId="4F9D9787" w14:textId="77777777" w:rsidR="00431201" w:rsidRPr="00166964" w:rsidRDefault="00431201" w:rsidP="00431201">
      <w:pPr>
        <w:pStyle w:val="keywords"/>
      </w:pPr>
      <w:r w:rsidRPr="00D25469">
        <w:rPr>
          <w:rStyle w:val="Numberhead"/>
        </w:rPr>
        <w:t>Peg</w:t>
      </w:r>
      <w:r>
        <w:tab/>
      </w:r>
    </w:p>
    <w:p w14:paraId="6BCAE743" w14:textId="77777777" w:rsidR="00431201" w:rsidRDefault="00431201" w:rsidP="00431201">
      <w:pPr>
        <w:pStyle w:val="keywords"/>
      </w:pPr>
      <w:r>
        <w:rPr>
          <w:rStyle w:val="Numberhead"/>
        </w:rPr>
        <w:t>Ch. terrain</w:t>
      </w:r>
      <w:r w:rsidRPr="00A46E8A">
        <w:tab/>
      </w:r>
    </w:p>
    <w:p w14:paraId="6216F1A5" w14:textId="77777777" w:rsidR="00431201" w:rsidRDefault="00431201" w:rsidP="00431201">
      <w:pPr>
        <w:pStyle w:val="keywords"/>
      </w:pPr>
      <w:r>
        <w:rPr>
          <w:rStyle w:val="Numberhead"/>
        </w:rPr>
        <w:t>Themes</w:t>
      </w:r>
      <w:r>
        <w:tab/>
      </w:r>
    </w:p>
    <w:p w14:paraId="25412DF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8D53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CBBEA9" w14:textId="77777777" w:rsidR="00431201" w:rsidRPr="00F839CC" w:rsidRDefault="00431201" w:rsidP="00431201">
      <w:pPr>
        <w:pStyle w:val="Heading5"/>
      </w:pPr>
      <w:r>
        <w:t>8</w:t>
      </w:r>
      <w:r w:rsidRPr="00F839CC">
        <w:t xml:space="preserve"> </w:t>
      </w:r>
    </w:p>
    <w:p w14:paraId="1B5E4332" w14:textId="77777777" w:rsidR="00431201" w:rsidRPr="00166964" w:rsidRDefault="00431201" w:rsidP="00431201">
      <w:pPr>
        <w:pStyle w:val="keywords"/>
      </w:pPr>
      <w:r w:rsidRPr="00D25469">
        <w:rPr>
          <w:rStyle w:val="Numberhead"/>
        </w:rPr>
        <w:t>Peg</w:t>
      </w:r>
      <w:r>
        <w:tab/>
      </w:r>
    </w:p>
    <w:p w14:paraId="0A449AED" w14:textId="77777777" w:rsidR="00431201" w:rsidRDefault="00431201" w:rsidP="00431201">
      <w:pPr>
        <w:pStyle w:val="keywords"/>
      </w:pPr>
      <w:r>
        <w:rPr>
          <w:rStyle w:val="Numberhead"/>
        </w:rPr>
        <w:t>Ch. terrain</w:t>
      </w:r>
      <w:r w:rsidRPr="00A46E8A">
        <w:tab/>
      </w:r>
    </w:p>
    <w:p w14:paraId="04F82DB3" w14:textId="77777777" w:rsidR="00431201" w:rsidRDefault="00431201" w:rsidP="00431201">
      <w:pPr>
        <w:pStyle w:val="keywords"/>
      </w:pPr>
      <w:r>
        <w:rPr>
          <w:rStyle w:val="Numberhead"/>
        </w:rPr>
        <w:t>Themes</w:t>
      </w:r>
      <w:r>
        <w:tab/>
      </w:r>
    </w:p>
    <w:p w14:paraId="3FFDD6F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2C784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0F1EA0" w14:textId="77777777" w:rsidR="00431201" w:rsidRPr="00F839CC" w:rsidRDefault="00431201" w:rsidP="00431201">
      <w:pPr>
        <w:pStyle w:val="Heading5"/>
      </w:pPr>
      <w:r>
        <w:t>9</w:t>
      </w:r>
      <w:r w:rsidRPr="00F839CC">
        <w:t xml:space="preserve"> </w:t>
      </w:r>
    </w:p>
    <w:p w14:paraId="3816AA01" w14:textId="77777777" w:rsidR="00431201" w:rsidRPr="00166964" w:rsidRDefault="00431201" w:rsidP="00431201">
      <w:pPr>
        <w:pStyle w:val="keywords"/>
      </w:pPr>
      <w:r w:rsidRPr="00D25469">
        <w:rPr>
          <w:rStyle w:val="Numberhead"/>
        </w:rPr>
        <w:t>Peg</w:t>
      </w:r>
      <w:r>
        <w:tab/>
      </w:r>
    </w:p>
    <w:p w14:paraId="5884C5F3" w14:textId="77777777" w:rsidR="00431201" w:rsidRDefault="00431201" w:rsidP="00431201">
      <w:pPr>
        <w:pStyle w:val="keywords"/>
      </w:pPr>
      <w:r>
        <w:rPr>
          <w:rStyle w:val="Numberhead"/>
        </w:rPr>
        <w:t>Ch. terrain</w:t>
      </w:r>
      <w:r w:rsidRPr="00A46E8A">
        <w:tab/>
      </w:r>
    </w:p>
    <w:p w14:paraId="78AAD018" w14:textId="77777777" w:rsidR="00431201" w:rsidRDefault="00431201" w:rsidP="00431201">
      <w:pPr>
        <w:pStyle w:val="keywords"/>
      </w:pPr>
      <w:r>
        <w:rPr>
          <w:rStyle w:val="Numberhead"/>
        </w:rPr>
        <w:t>Themes</w:t>
      </w:r>
      <w:r>
        <w:tab/>
      </w:r>
    </w:p>
    <w:p w14:paraId="4BFE1A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E4150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AC6B778" w14:textId="77777777" w:rsidR="00431201" w:rsidRPr="00F839CC" w:rsidRDefault="00431201" w:rsidP="00431201">
      <w:pPr>
        <w:pStyle w:val="Heading5"/>
      </w:pPr>
      <w:r w:rsidRPr="00F839CC">
        <w:t>1</w:t>
      </w:r>
      <w:r>
        <w:t>0</w:t>
      </w:r>
      <w:r w:rsidRPr="00F839CC">
        <w:t xml:space="preserve"> </w:t>
      </w:r>
    </w:p>
    <w:p w14:paraId="14796A83" w14:textId="77777777" w:rsidR="00431201" w:rsidRPr="00166964" w:rsidRDefault="00431201" w:rsidP="00431201">
      <w:pPr>
        <w:pStyle w:val="keywords"/>
      </w:pPr>
      <w:r w:rsidRPr="00D25469">
        <w:rPr>
          <w:rStyle w:val="Numberhead"/>
        </w:rPr>
        <w:t>Peg</w:t>
      </w:r>
      <w:r>
        <w:tab/>
      </w:r>
    </w:p>
    <w:p w14:paraId="10F7D6FE" w14:textId="77777777" w:rsidR="00431201" w:rsidRDefault="00431201" w:rsidP="00431201">
      <w:pPr>
        <w:pStyle w:val="keywords"/>
      </w:pPr>
      <w:r>
        <w:rPr>
          <w:rStyle w:val="Numberhead"/>
        </w:rPr>
        <w:t>Ch. terrain</w:t>
      </w:r>
      <w:r w:rsidRPr="00A46E8A">
        <w:tab/>
      </w:r>
    </w:p>
    <w:p w14:paraId="0EFF98FB" w14:textId="77777777" w:rsidR="00431201" w:rsidRDefault="00431201" w:rsidP="00431201">
      <w:pPr>
        <w:pStyle w:val="keywords"/>
      </w:pPr>
      <w:r>
        <w:rPr>
          <w:rStyle w:val="Numberhead"/>
        </w:rPr>
        <w:t>Themes</w:t>
      </w:r>
      <w:r>
        <w:tab/>
      </w:r>
    </w:p>
    <w:p w14:paraId="7E9C8C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6C066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E31E349" w14:textId="77777777" w:rsidR="00431201" w:rsidRPr="00F839CC" w:rsidRDefault="00431201" w:rsidP="00431201">
      <w:pPr>
        <w:pStyle w:val="Heading5"/>
      </w:pPr>
      <w:r w:rsidRPr="00F839CC">
        <w:t>1</w:t>
      </w:r>
      <w:r>
        <w:t>1</w:t>
      </w:r>
      <w:r w:rsidRPr="00F839CC">
        <w:t xml:space="preserve"> </w:t>
      </w:r>
    </w:p>
    <w:p w14:paraId="4AE928B5" w14:textId="77777777" w:rsidR="00431201" w:rsidRPr="00166964" w:rsidRDefault="00431201" w:rsidP="00431201">
      <w:pPr>
        <w:pStyle w:val="keywords"/>
      </w:pPr>
      <w:r w:rsidRPr="00D25469">
        <w:rPr>
          <w:rStyle w:val="Numberhead"/>
        </w:rPr>
        <w:t>Peg</w:t>
      </w:r>
      <w:r>
        <w:tab/>
      </w:r>
    </w:p>
    <w:p w14:paraId="6DCB82A4" w14:textId="77777777" w:rsidR="00431201" w:rsidRDefault="00431201" w:rsidP="00431201">
      <w:pPr>
        <w:pStyle w:val="keywords"/>
      </w:pPr>
      <w:r>
        <w:rPr>
          <w:rStyle w:val="Numberhead"/>
        </w:rPr>
        <w:t>Ch. terrain</w:t>
      </w:r>
      <w:r w:rsidRPr="00A46E8A">
        <w:tab/>
      </w:r>
    </w:p>
    <w:p w14:paraId="335FB415" w14:textId="77777777" w:rsidR="00431201" w:rsidRDefault="00431201" w:rsidP="00431201">
      <w:pPr>
        <w:pStyle w:val="keywords"/>
      </w:pPr>
      <w:r>
        <w:rPr>
          <w:rStyle w:val="Numberhead"/>
        </w:rPr>
        <w:t>Themes</w:t>
      </w:r>
      <w:r>
        <w:tab/>
      </w:r>
    </w:p>
    <w:p w14:paraId="798C4FA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D9E6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690B1C" w14:textId="77777777" w:rsidR="00431201" w:rsidRPr="00F839CC" w:rsidRDefault="00431201" w:rsidP="00431201">
      <w:pPr>
        <w:pStyle w:val="Heading5"/>
      </w:pPr>
      <w:r w:rsidRPr="00F839CC">
        <w:lastRenderedPageBreak/>
        <w:t>1</w:t>
      </w:r>
      <w:r>
        <w:t>2</w:t>
      </w:r>
      <w:r w:rsidRPr="00F839CC">
        <w:t xml:space="preserve"> </w:t>
      </w:r>
    </w:p>
    <w:p w14:paraId="18DBF728" w14:textId="77777777" w:rsidR="00431201" w:rsidRPr="00166964" w:rsidRDefault="00431201" w:rsidP="00431201">
      <w:pPr>
        <w:pStyle w:val="keywords"/>
      </w:pPr>
      <w:r w:rsidRPr="00D25469">
        <w:rPr>
          <w:rStyle w:val="Numberhead"/>
        </w:rPr>
        <w:t>Peg</w:t>
      </w:r>
      <w:r>
        <w:tab/>
      </w:r>
    </w:p>
    <w:p w14:paraId="49A58608" w14:textId="77777777" w:rsidR="00431201" w:rsidRDefault="00431201" w:rsidP="00431201">
      <w:pPr>
        <w:pStyle w:val="keywords"/>
      </w:pPr>
      <w:r>
        <w:rPr>
          <w:rStyle w:val="Numberhead"/>
        </w:rPr>
        <w:t>Ch. terrain</w:t>
      </w:r>
      <w:r w:rsidRPr="00A46E8A">
        <w:tab/>
      </w:r>
    </w:p>
    <w:p w14:paraId="6E13CC33" w14:textId="77777777" w:rsidR="00431201" w:rsidRDefault="00431201" w:rsidP="00431201">
      <w:pPr>
        <w:pStyle w:val="keywords"/>
      </w:pPr>
      <w:r>
        <w:rPr>
          <w:rStyle w:val="Numberhead"/>
        </w:rPr>
        <w:t>Themes</w:t>
      </w:r>
      <w:r>
        <w:tab/>
      </w:r>
    </w:p>
    <w:p w14:paraId="088DC4E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C89070"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4659F872" w14:textId="77777777" w:rsidR="00431201" w:rsidRPr="008D302A" w:rsidRDefault="00431201" w:rsidP="00431201">
      <w:pPr>
        <w:pStyle w:val="Heading5"/>
      </w:pPr>
      <w:r w:rsidRPr="008D302A">
        <w:t xml:space="preserve">13 </w:t>
      </w:r>
    </w:p>
    <w:p w14:paraId="049D0C81" w14:textId="77777777" w:rsidR="00431201" w:rsidRPr="008D302A" w:rsidRDefault="00431201" w:rsidP="00431201">
      <w:pPr>
        <w:pStyle w:val="keywords"/>
      </w:pPr>
      <w:r w:rsidRPr="008D302A">
        <w:rPr>
          <w:rStyle w:val="Numberhead"/>
        </w:rPr>
        <w:t>Peg</w:t>
      </w:r>
      <w:r w:rsidRPr="008D302A">
        <w:tab/>
      </w:r>
    </w:p>
    <w:p w14:paraId="17F5513C" w14:textId="77777777" w:rsidR="00431201" w:rsidRPr="008D302A" w:rsidRDefault="00431201" w:rsidP="00431201">
      <w:pPr>
        <w:pStyle w:val="keywords"/>
      </w:pPr>
      <w:r w:rsidRPr="008D302A">
        <w:rPr>
          <w:rStyle w:val="Numberhead"/>
        </w:rPr>
        <w:t>Ch. terrain</w:t>
      </w:r>
      <w:r w:rsidRPr="008D302A">
        <w:tab/>
      </w:r>
    </w:p>
    <w:p w14:paraId="393A3042" w14:textId="77777777" w:rsidR="00431201" w:rsidRDefault="00431201" w:rsidP="00431201">
      <w:pPr>
        <w:pStyle w:val="keywords"/>
      </w:pPr>
      <w:r>
        <w:rPr>
          <w:rStyle w:val="Numberhead"/>
        </w:rPr>
        <w:t>Themes</w:t>
      </w:r>
      <w:r>
        <w:tab/>
      </w:r>
    </w:p>
    <w:p w14:paraId="085A161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30D459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33B3A2" w14:textId="77777777" w:rsidR="00431201" w:rsidRPr="00F839CC" w:rsidRDefault="00431201" w:rsidP="00431201">
      <w:pPr>
        <w:pStyle w:val="Heading5"/>
      </w:pPr>
      <w:r w:rsidRPr="00F839CC">
        <w:t>1</w:t>
      </w:r>
      <w:r>
        <w:t>4</w:t>
      </w:r>
      <w:r w:rsidRPr="00F839CC">
        <w:t xml:space="preserve"> </w:t>
      </w:r>
    </w:p>
    <w:p w14:paraId="6D7F1868" w14:textId="77777777" w:rsidR="00431201" w:rsidRPr="00166964" w:rsidRDefault="00431201" w:rsidP="00431201">
      <w:pPr>
        <w:pStyle w:val="keywords"/>
      </w:pPr>
      <w:r w:rsidRPr="00D25469">
        <w:rPr>
          <w:rStyle w:val="Numberhead"/>
        </w:rPr>
        <w:t>Peg</w:t>
      </w:r>
      <w:r>
        <w:tab/>
      </w:r>
    </w:p>
    <w:p w14:paraId="3FD8345C" w14:textId="77777777" w:rsidR="00431201" w:rsidRDefault="00431201" w:rsidP="00431201">
      <w:pPr>
        <w:pStyle w:val="keywords"/>
      </w:pPr>
      <w:r>
        <w:rPr>
          <w:rStyle w:val="Numberhead"/>
        </w:rPr>
        <w:t>Ch. terrain</w:t>
      </w:r>
      <w:r w:rsidRPr="00A46E8A">
        <w:tab/>
      </w:r>
    </w:p>
    <w:p w14:paraId="645D7A85" w14:textId="77777777" w:rsidR="00431201" w:rsidRDefault="00431201" w:rsidP="00431201">
      <w:pPr>
        <w:pStyle w:val="keywords"/>
      </w:pPr>
      <w:r>
        <w:rPr>
          <w:rStyle w:val="Numberhead"/>
        </w:rPr>
        <w:t>Themes</w:t>
      </w:r>
      <w:r>
        <w:tab/>
      </w:r>
    </w:p>
    <w:p w14:paraId="71323C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F5AE61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38F583" w14:textId="77777777" w:rsidR="00431201" w:rsidRPr="00F839CC" w:rsidRDefault="00431201" w:rsidP="00431201">
      <w:pPr>
        <w:pStyle w:val="Heading5"/>
      </w:pPr>
      <w:r w:rsidRPr="00F839CC">
        <w:t>1</w:t>
      </w:r>
      <w:r>
        <w:t>5</w:t>
      </w:r>
      <w:r w:rsidRPr="00F839CC">
        <w:t xml:space="preserve"> </w:t>
      </w:r>
    </w:p>
    <w:p w14:paraId="1D2F8C8A" w14:textId="77777777" w:rsidR="00431201" w:rsidRPr="00166964" w:rsidRDefault="00431201" w:rsidP="00431201">
      <w:pPr>
        <w:pStyle w:val="keywords"/>
      </w:pPr>
      <w:r w:rsidRPr="00D25469">
        <w:rPr>
          <w:rStyle w:val="Numberhead"/>
        </w:rPr>
        <w:t>Peg</w:t>
      </w:r>
      <w:r>
        <w:tab/>
      </w:r>
    </w:p>
    <w:p w14:paraId="442F5DD4" w14:textId="77777777" w:rsidR="00431201" w:rsidRDefault="00431201" w:rsidP="00431201">
      <w:pPr>
        <w:pStyle w:val="keywords"/>
      </w:pPr>
      <w:r>
        <w:rPr>
          <w:rStyle w:val="Numberhead"/>
        </w:rPr>
        <w:t>Ch. terrain</w:t>
      </w:r>
      <w:r w:rsidRPr="00A46E8A">
        <w:tab/>
      </w:r>
    </w:p>
    <w:p w14:paraId="682F63BB" w14:textId="77777777" w:rsidR="00431201" w:rsidRDefault="00431201" w:rsidP="00431201">
      <w:pPr>
        <w:pStyle w:val="keywords"/>
      </w:pPr>
      <w:r>
        <w:rPr>
          <w:rStyle w:val="Numberhead"/>
        </w:rPr>
        <w:t>Themes</w:t>
      </w:r>
      <w:r>
        <w:tab/>
      </w:r>
    </w:p>
    <w:p w14:paraId="7D11F5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FE06D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591FE1" w14:textId="77777777" w:rsidR="00431201" w:rsidRPr="00F839CC" w:rsidRDefault="00431201" w:rsidP="00431201">
      <w:pPr>
        <w:pStyle w:val="Heading5"/>
      </w:pPr>
      <w:r w:rsidRPr="00F839CC">
        <w:t>1</w:t>
      </w:r>
      <w:r>
        <w:t>6</w:t>
      </w:r>
      <w:r w:rsidRPr="00F839CC">
        <w:t xml:space="preserve"> </w:t>
      </w:r>
    </w:p>
    <w:p w14:paraId="4628AFF0" w14:textId="77777777" w:rsidR="00431201" w:rsidRPr="00166964" w:rsidRDefault="00431201" w:rsidP="00431201">
      <w:pPr>
        <w:pStyle w:val="keywords"/>
      </w:pPr>
      <w:r w:rsidRPr="00D25469">
        <w:rPr>
          <w:rStyle w:val="Numberhead"/>
        </w:rPr>
        <w:t>Peg</w:t>
      </w:r>
      <w:r>
        <w:tab/>
      </w:r>
    </w:p>
    <w:p w14:paraId="21F262AE" w14:textId="77777777" w:rsidR="00431201" w:rsidRDefault="00431201" w:rsidP="00431201">
      <w:pPr>
        <w:pStyle w:val="keywords"/>
      </w:pPr>
      <w:r>
        <w:rPr>
          <w:rStyle w:val="Numberhead"/>
        </w:rPr>
        <w:t>Ch. terrain</w:t>
      </w:r>
      <w:r w:rsidRPr="00A46E8A">
        <w:tab/>
      </w:r>
    </w:p>
    <w:p w14:paraId="6AC0748A" w14:textId="77777777" w:rsidR="00431201" w:rsidRDefault="00431201" w:rsidP="00431201">
      <w:pPr>
        <w:pStyle w:val="keywords"/>
      </w:pPr>
      <w:r>
        <w:rPr>
          <w:rStyle w:val="Numberhead"/>
        </w:rPr>
        <w:t>Themes</w:t>
      </w:r>
      <w:r>
        <w:tab/>
      </w:r>
    </w:p>
    <w:p w14:paraId="7443CF5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876041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87A4EC" w14:textId="77777777" w:rsidR="00431201" w:rsidRPr="00F839CC" w:rsidRDefault="00431201" w:rsidP="00431201">
      <w:pPr>
        <w:pStyle w:val="Heading5"/>
      </w:pPr>
      <w:r w:rsidRPr="00F839CC">
        <w:t>1</w:t>
      </w:r>
      <w:r>
        <w:t>7</w:t>
      </w:r>
      <w:r w:rsidRPr="00F839CC">
        <w:t xml:space="preserve"> </w:t>
      </w:r>
    </w:p>
    <w:p w14:paraId="78CEBEE8" w14:textId="77777777" w:rsidR="00431201" w:rsidRPr="00166964" w:rsidRDefault="00431201" w:rsidP="00431201">
      <w:pPr>
        <w:pStyle w:val="keywords"/>
      </w:pPr>
      <w:r w:rsidRPr="00D25469">
        <w:rPr>
          <w:rStyle w:val="Numberhead"/>
        </w:rPr>
        <w:t>Peg</w:t>
      </w:r>
      <w:r>
        <w:tab/>
      </w:r>
    </w:p>
    <w:p w14:paraId="2E7ECDEF" w14:textId="77777777" w:rsidR="00431201" w:rsidRDefault="00431201" w:rsidP="00431201">
      <w:pPr>
        <w:pStyle w:val="keywords"/>
      </w:pPr>
      <w:r>
        <w:rPr>
          <w:rStyle w:val="Numberhead"/>
        </w:rPr>
        <w:t>Ch. terrain</w:t>
      </w:r>
      <w:r w:rsidRPr="00A46E8A">
        <w:tab/>
      </w:r>
    </w:p>
    <w:p w14:paraId="51AF02D8" w14:textId="77777777" w:rsidR="00431201" w:rsidRDefault="00431201" w:rsidP="00431201">
      <w:pPr>
        <w:pStyle w:val="keywords"/>
      </w:pPr>
      <w:r>
        <w:rPr>
          <w:rStyle w:val="Numberhead"/>
        </w:rPr>
        <w:t>Themes</w:t>
      </w:r>
      <w:r>
        <w:tab/>
      </w:r>
    </w:p>
    <w:p w14:paraId="420CFB1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08E33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02851B" w14:textId="77777777" w:rsidR="00431201" w:rsidRPr="00F839CC" w:rsidRDefault="00431201" w:rsidP="00431201">
      <w:pPr>
        <w:pStyle w:val="Heading5"/>
      </w:pPr>
      <w:r w:rsidRPr="00F839CC">
        <w:lastRenderedPageBreak/>
        <w:t>1</w:t>
      </w:r>
      <w:r>
        <w:t>8</w:t>
      </w:r>
      <w:r w:rsidRPr="00F839CC">
        <w:t xml:space="preserve"> </w:t>
      </w:r>
    </w:p>
    <w:p w14:paraId="2AB956DE" w14:textId="77777777" w:rsidR="00431201" w:rsidRPr="00166964" w:rsidRDefault="00431201" w:rsidP="00431201">
      <w:pPr>
        <w:pStyle w:val="keywords"/>
      </w:pPr>
      <w:r w:rsidRPr="00D25469">
        <w:rPr>
          <w:rStyle w:val="Numberhead"/>
        </w:rPr>
        <w:t>Peg</w:t>
      </w:r>
      <w:r>
        <w:tab/>
      </w:r>
    </w:p>
    <w:p w14:paraId="23465872" w14:textId="77777777" w:rsidR="00431201" w:rsidRDefault="00431201" w:rsidP="00431201">
      <w:pPr>
        <w:pStyle w:val="keywords"/>
      </w:pPr>
      <w:r>
        <w:rPr>
          <w:rStyle w:val="Numberhead"/>
        </w:rPr>
        <w:t>Ch. terrain</w:t>
      </w:r>
      <w:r w:rsidRPr="00A46E8A">
        <w:tab/>
      </w:r>
    </w:p>
    <w:p w14:paraId="5CBBC010" w14:textId="77777777" w:rsidR="00431201" w:rsidRDefault="00431201" w:rsidP="00431201">
      <w:pPr>
        <w:pStyle w:val="keywords"/>
      </w:pPr>
      <w:r>
        <w:rPr>
          <w:rStyle w:val="Numberhead"/>
        </w:rPr>
        <w:t>Themes</w:t>
      </w:r>
      <w:r>
        <w:tab/>
      </w:r>
    </w:p>
    <w:p w14:paraId="29C41DE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BCC71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2EADD2" w14:textId="77777777" w:rsidR="00431201" w:rsidRPr="00F839CC" w:rsidRDefault="00431201" w:rsidP="00431201">
      <w:pPr>
        <w:pStyle w:val="Heading5"/>
      </w:pPr>
      <w:r w:rsidRPr="00F839CC">
        <w:t>1</w:t>
      </w:r>
      <w:r>
        <w:t>9</w:t>
      </w:r>
      <w:r w:rsidRPr="00F839CC">
        <w:t xml:space="preserve"> </w:t>
      </w:r>
    </w:p>
    <w:p w14:paraId="05CF43C9" w14:textId="77777777" w:rsidR="00431201" w:rsidRPr="00166964" w:rsidRDefault="00431201" w:rsidP="00431201">
      <w:pPr>
        <w:pStyle w:val="keywords"/>
      </w:pPr>
      <w:r w:rsidRPr="00D25469">
        <w:rPr>
          <w:rStyle w:val="Numberhead"/>
        </w:rPr>
        <w:t>Peg</w:t>
      </w:r>
      <w:r>
        <w:tab/>
      </w:r>
    </w:p>
    <w:p w14:paraId="7B68181C" w14:textId="77777777" w:rsidR="00431201" w:rsidRDefault="00431201" w:rsidP="00431201">
      <w:pPr>
        <w:pStyle w:val="keywords"/>
      </w:pPr>
      <w:r>
        <w:rPr>
          <w:rStyle w:val="Numberhead"/>
        </w:rPr>
        <w:t>Ch. terrain</w:t>
      </w:r>
      <w:r w:rsidRPr="00A46E8A">
        <w:tab/>
      </w:r>
    </w:p>
    <w:p w14:paraId="6371DCCF" w14:textId="77777777" w:rsidR="00431201" w:rsidRDefault="00431201" w:rsidP="00431201">
      <w:pPr>
        <w:pStyle w:val="keywords"/>
      </w:pPr>
      <w:r>
        <w:rPr>
          <w:rStyle w:val="Numberhead"/>
        </w:rPr>
        <w:t>Themes</w:t>
      </w:r>
      <w:r>
        <w:tab/>
      </w:r>
    </w:p>
    <w:p w14:paraId="2230EE1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A2B53C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39EE8D" w14:textId="77777777" w:rsidR="00431201" w:rsidRPr="00F839CC" w:rsidRDefault="00431201" w:rsidP="00431201">
      <w:pPr>
        <w:pStyle w:val="Heading5"/>
      </w:pPr>
      <w:r>
        <w:t>20</w:t>
      </w:r>
      <w:r w:rsidRPr="00F839CC">
        <w:t xml:space="preserve"> </w:t>
      </w:r>
    </w:p>
    <w:p w14:paraId="7881A1B0" w14:textId="77777777" w:rsidR="00431201" w:rsidRPr="00166964" w:rsidRDefault="00431201" w:rsidP="00431201">
      <w:pPr>
        <w:pStyle w:val="keywords"/>
      </w:pPr>
      <w:r w:rsidRPr="00D25469">
        <w:rPr>
          <w:rStyle w:val="Numberhead"/>
        </w:rPr>
        <w:t>Peg</w:t>
      </w:r>
      <w:r>
        <w:tab/>
      </w:r>
    </w:p>
    <w:p w14:paraId="2024D08E" w14:textId="77777777" w:rsidR="00431201" w:rsidRDefault="00431201" w:rsidP="00431201">
      <w:pPr>
        <w:pStyle w:val="keywords"/>
      </w:pPr>
      <w:r>
        <w:rPr>
          <w:rStyle w:val="Numberhead"/>
        </w:rPr>
        <w:t>Ch. terrain</w:t>
      </w:r>
      <w:r w:rsidRPr="00A46E8A">
        <w:tab/>
      </w:r>
    </w:p>
    <w:p w14:paraId="3F61958D" w14:textId="77777777" w:rsidR="00431201" w:rsidRDefault="00431201" w:rsidP="00431201">
      <w:pPr>
        <w:pStyle w:val="keywords"/>
      </w:pPr>
      <w:r>
        <w:rPr>
          <w:rStyle w:val="Numberhead"/>
        </w:rPr>
        <w:t>Themes</w:t>
      </w:r>
      <w:r>
        <w:tab/>
      </w:r>
    </w:p>
    <w:p w14:paraId="1DB3246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87752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A54F4C" w14:textId="77777777" w:rsidR="00431201" w:rsidRPr="00F839CC" w:rsidRDefault="00431201" w:rsidP="00431201">
      <w:pPr>
        <w:pStyle w:val="Heading5"/>
      </w:pPr>
      <w:r>
        <w:t>21</w:t>
      </w:r>
      <w:r w:rsidRPr="00F839CC">
        <w:t xml:space="preserve"> </w:t>
      </w:r>
    </w:p>
    <w:p w14:paraId="27E00E6C" w14:textId="77777777" w:rsidR="00431201" w:rsidRPr="00166964" w:rsidRDefault="00431201" w:rsidP="00431201">
      <w:pPr>
        <w:pStyle w:val="keywords"/>
      </w:pPr>
      <w:r w:rsidRPr="00D25469">
        <w:rPr>
          <w:rStyle w:val="Numberhead"/>
        </w:rPr>
        <w:t>Peg</w:t>
      </w:r>
      <w:r>
        <w:tab/>
      </w:r>
    </w:p>
    <w:p w14:paraId="599609CB" w14:textId="77777777" w:rsidR="00431201" w:rsidRDefault="00431201" w:rsidP="00431201">
      <w:pPr>
        <w:pStyle w:val="keywords"/>
      </w:pPr>
      <w:r>
        <w:rPr>
          <w:rStyle w:val="Numberhead"/>
        </w:rPr>
        <w:t>Ch. terrain</w:t>
      </w:r>
      <w:r w:rsidRPr="00A46E8A">
        <w:tab/>
      </w:r>
    </w:p>
    <w:p w14:paraId="6C02924D" w14:textId="77777777" w:rsidR="00431201" w:rsidRDefault="00431201" w:rsidP="00431201">
      <w:pPr>
        <w:pStyle w:val="keywords"/>
      </w:pPr>
      <w:r>
        <w:rPr>
          <w:rStyle w:val="Numberhead"/>
        </w:rPr>
        <w:t>Themes</w:t>
      </w:r>
      <w:r>
        <w:tab/>
      </w:r>
    </w:p>
    <w:p w14:paraId="39B380D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662B5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3D8454A" w14:textId="77777777" w:rsidR="00431201" w:rsidRPr="00F839CC" w:rsidRDefault="00431201" w:rsidP="00431201">
      <w:pPr>
        <w:pStyle w:val="Heading5"/>
      </w:pPr>
      <w:r>
        <w:t>22</w:t>
      </w:r>
      <w:r w:rsidRPr="00F839CC">
        <w:t xml:space="preserve"> </w:t>
      </w:r>
    </w:p>
    <w:p w14:paraId="1AE6DE0F" w14:textId="77777777" w:rsidR="00431201" w:rsidRPr="00166964" w:rsidRDefault="00431201" w:rsidP="00431201">
      <w:pPr>
        <w:pStyle w:val="keywords"/>
      </w:pPr>
      <w:r w:rsidRPr="00D25469">
        <w:rPr>
          <w:rStyle w:val="Numberhead"/>
        </w:rPr>
        <w:t>Peg</w:t>
      </w:r>
      <w:r>
        <w:tab/>
      </w:r>
    </w:p>
    <w:p w14:paraId="25E1A571" w14:textId="77777777" w:rsidR="00431201" w:rsidRDefault="00431201" w:rsidP="00431201">
      <w:pPr>
        <w:pStyle w:val="keywords"/>
      </w:pPr>
      <w:r>
        <w:rPr>
          <w:rStyle w:val="Numberhead"/>
        </w:rPr>
        <w:t>Ch. terrain</w:t>
      </w:r>
      <w:r w:rsidRPr="00A46E8A">
        <w:tab/>
      </w:r>
    </w:p>
    <w:p w14:paraId="5C94982C" w14:textId="77777777" w:rsidR="00431201" w:rsidRDefault="00431201" w:rsidP="00431201">
      <w:pPr>
        <w:pStyle w:val="keywords"/>
      </w:pPr>
      <w:r>
        <w:rPr>
          <w:rStyle w:val="Numberhead"/>
        </w:rPr>
        <w:t>Themes</w:t>
      </w:r>
      <w:r>
        <w:tab/>
      </w:r>
    </w:p>
    <w:p w14:paraId="4B9EAB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2DB21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11601CE" w14:textId="77777777" w:rsidR="00431201" w:rsidRPr="00F839CC" w:rsidRDefault="00431201" w:rsidP="00431201">
      <w:pPr>
        <w:pStyle w:val="Heading5"/>
      </w:pPr>
      <w:r>
        <w:t>23</w:t>
      </w:r>
      <w:r w:rsidRPr="00F839CC">
        <w:t xml:space="preserve"> </w:t>
      </w:r>
    </w:p>
    <w:p w14:paraId="745039CA" w14:textId="77777777" w:rsidR="00431201" w:rsidRPr="00166964" w:rsidRDefault="00431201" w:rsidP="00431201">
      <w:pPr>
        <w:pStyle w:val="keywords"/>
      </w:pPr>
      <w:r w:rsidRPr="00D25469">
        <w:rPr>
          <w:rStyle w:val="Numberhead"/>
        </w:rPr>
        <w:t>Peg</w:t>
      </w:r>
      <w:r>
        <w:tab/>
      </w:r>
    </w:p>
    <w:p w14:paraId="44C5E142" w14:textId="77777777" w:rsidR="00431201" w:rsidRDefault="00431201" w:rsidP="00431201">
      <w:pPr>
        <w:pStyle w:val="keywords"/>
      </w:pPr>
      <w:r>
        <w:rPr>
          <w:rStyle w:val="Numberhead"/>
        </w:rPr>
        <w:t>Ch. terrain</w:t>
      </w:r>
      <w:r w:rsidRPr="00A46E8A">
        <w:tab/>
      </w:r>
    </w:p>
    <w:p w14:paraId="765F89F3" w14:textId="77777777" w:rsidR="00431201" w:rsidRDefault="00431201" w:rsidP="00431201">
      <w:pPr>
        <w:pStyle w:val="keywords"/>
      </w:pPr>
      <w:r>
        <w:rPr>
          <w:rStyle w:val="Numberhead"/>
        </w:rPr>
        <w:t>Themes</w:t>
      </w:r>
      <w:r>
        <w:tab/>
      </w:r>
    </w:p>
    <w:p w14:paraId="4A3C1B7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EF6D5E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E7832A4" w14:textId="77777777" w:rsidR="00431201" w:rsidRPr="00F839CC" w:rsidRDefault="00431201" w:rsidP="00431201">
      <w:pPr>
        <w:pStyle w:val="Heading5"/>
      </w:pPr>
      <w:r>
        <w:lastRenderedPageBreak/>
        <w:t>24</w:t>
      </w:r>
      <w:r w:rsidRPr="00F839CC">
        <w:t xml:space="preserve"> </w:t>
      </w:r>
    </w:p>
    <w:p w14:paraId="443B9B04" w14:textId="77777777" w:rsidR="00431201" w:rsidRPr="00166964" w:rsidRDefault="00431201" w:rsidP="00431201">
      <w:pPr>
        <w:pStyle w:val="keywords"/>
      </w:pPr>
      <w:r w:rsidRPr="00D25469">
        <w:rPr>
          <w:rStyle w:val="Numberhead"/>
        </w:rPr>
        <w:t>Peg</w:t>
      </w:r>
      <w:r>
        <w:tab/>
      </w:r>
    </w:p>
    <w:p w14:paraId="3DB6AF56" w14:textId="77777777" w:rsidR="00431201" w:rsidRDefault="00431201" w:rsidP="00431201">
      <w:pPr>
        <w:pStyle w:val="keywords"/>
      </w:pPr>
      <w:r>
        <w:rPr>
          <w:rStyle w:val="Numberhead"/>
        </w:rPr>
        <w:t>Ch. terrain</w:t>
      </w:r>
      <w:r w:rsidRPr="00A46E8A">
        <w:tab/>
      </w:r>
    </w:p>
    <w:p w14:paraId="247149A4" w14:textId="77777777" w:rsidR="00431201" w:rsidRDefault="00431201" w:rsidP="00431201">
      <w:pPr>
        <w:pStyle w:val="keywords"/>
      </w:pPr>
      <w:r>
        <w:rPr>
          <w:rStyle w:val="Numberhead"/>
        </w:rPr>
        <w:t>Themes</w:t>
      </w:r>
      <w:r>
        <w:tab/>
      </w:r>
    </w:p>
    <w:p w14:paraId="2922D26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D91C1F8" w14:textId="4752AE5F" w:rsidR="00431201" w:rsidRPr="00F10443" w:rsidRDefault="00431201" w:rsidP="00431201">
      <w:pPr>
        <w:pStyle w:val="keywords"/>
        <w:rPr>
          <w:rStyle w:val="Numberhead"/>
        </w:rPr>
      </w:pPr>
      <w:r w:rsidRPr="00F10443">
        <w:rPr>
          <w:rStyle w:val="Numberhead"/>
        </w:rPr>
        <w:t>Verses</w:t>
      </w:r>
      <w:r w:rsidR="003C7CD5">
        <w:rPr>
          <w:rStyle w:val="Numberhead"/>
        </w:rPr>
        <w:tab/>
      </w:r>
    </w:p>
    <w:p w14:paraId="2100A495" w14:textId="77777777" w:rsidR="00533BD4" w:rsidRDefault="000C4C07" w:rsidP="00533BD4">
      <w:pPr>
        <w:pStyle w:val="Heading3"/>
      </w:pPr>
      <w:r w:rsidRPr="000C4C07">
        <w:t>1 Kings</w:t>
      </w:r>
    </w:p>
    <w:p w14:paraId="50184497" w14:textId="20CB799A" w:rsidR="00D97A41" w:rsidRPr="000748DF" w:rsidRDefault="00D97A41" w:rsidP="00D97A41">
      <w:pPr>
        <w:pStyle w:val="keywords"/>
      </w:pPr>
      <w:r w:rsidRPr="00C55749">
        <w:rPr>
          <w:rStyle w:val="Numberhead"/>
        </w:rPr>
        <w:t>Sub. word</w:t>
      </w:r>
      <w:r>
        <w:rPr>
          <w:rStyle w:val="Numberhead"/>
        </w:rPr>
        <w:t>s</w:t>
      </w:r>
      <w:r w:rsidRPr="000748DF">
        <w:tab/>
      </w:r>
      <w:r w:rsidR="003C7CD5" w:rsidRPr="000C4C07">
        <w:t>King</w:t>
      </w:r>
      <w:r w:rsidR="003C7CD5">
        <w:t>s</w:t>
      </w:r>
    </w:p>
    <w:p w14:paraId="4E0C3297" w14:textId="6B552AE6" w:rsidR="00D97A41" w:rsidRDefault="00D97A41" w:rsidP="00D97A41">
      <w:pPr>
        <w:pStyle w:val="keywords"/>
      </w:pPr>
      <w:r>
        <w:rPr>
          <w:rStyle w:val="Numberhead"/>
        </w:rPr>
        <w:t>Peg</w:t>
      </w:r>
      <w:r w:rsidRPr="000748DF">
        <w:tab/>
      </w:r>
      <w:r>
        <w:t>11 = tattoo</w:t>
      </w:r>
    </w:p>
    <w:p w14:paraId="44FDAD9C" w14:textId="0AC3B5A3" w:rsidR="00D97A41" w:rsidRDefault="003C7CD5" w:rsidP="00D97A41">
      <w:pPr>
        <w:pStyle w:val="keywords"/>
        <w:rPr>
          <w:rStyle w:val="Numberhead"/>
        </w:rPr>
      </w:pPr>
      <w:r>
        <w:rPr>
          <w:rStyle w:val="Numberhead"/>
        </w:rPr>
        <w:t>Book terrain</w:t>
      </w:r>
      <w:r>
        <w:rPr>
          <w:rStyle w:val="Numberhead"/>
        </w:rPr>
        <w:tab/>
      </w:r>
    </w:p>
    <w:p w14:paraId="52FA22F2" w14:textId="3904CC75" w:rsidR="00D97A41" w:rsidRDefault="00D97A41" w:rsidP="00D97A41">
      <w:pPr>
        <w:pStyle w:val="keywords"/>
      </w:pPr>
      <w:r w:rsidRPr="000748DF">
        <w:rPr>
          <w:rStyle w:val="Numberhead"/>
        </w:rPr>
        <w:t>Story</w:t>
      </w:r>
      <w:r>
        <w:tab/>
      </w:r>
      <w:r w:rsidR="003C7CD5" w:rsidRPr="000C4C07">
        <w:t>King</w:t>
      </w:r>
      <w:r w:rsidR="003C7CD5">
        <w:t>s</w:t>
      </w:r>
      <w:r w:rsidR="003C7CD5" w:rsidRPr="000C4C07">
        <w:t xml:space="preserve"> casino</w:t>
      </w:r>
    </w:p>
    <w:p w14:paraId="611B7F9E" w14:textId="77777777" w:rsidR="00D97A41" w:rsidRPr="000748DF" w:rsidRDefault="00D97A41" w:rsidP="00D97A41">
      <w:pPr>
        <w:pStyle w:val="keywords"/>
      </w:pPr>
      <w:r>
        <w:rPr>
          <w:rStyle w:val="Numberhead"/>
        </w:rPr>
        <w:t>Notes</w:t>
      </w:r>
      <w:r w:rsidRPr="006A1716">
        <w:tab/>
      </w:r>
    </w:p>
    <w:p w14:paraId="79AFB8AC" w14:textId="77777777" w:rsidR="00431201" w:rsidRPr="00F839CC" w:rsidRDefault="00431201" w:rsidP="00431201">
      <w:pPr>
        <w:pStyle w:val="Heading5"/>
      </w:pPr>
      <w:r w:rsidRPr="00F839CC">
        <w:t xml:space="preserve">1 </w:t>
      </w:r>
    </w:p>
    <w:p w14:paraId="654C89A1" w14:textId="3EC8D76F" w:rsidR="00431201" w:rsidRPr="00166964" w:rsidRDefault="00431201" w:rsidP="00431201">
      <w:pPr>
        <w:pStyle w:val="keywords"/>
      </w:pPr>
      <w:r w:rsidRPr="00D25469">
        <w:rPr>
          <w:rStyle w:val="Numberhead"/>
        </w:rPr>
        <w:t>Peg</w:t>
      </w:r>
      <w:r>
        <w:tab/>
        <w:t>Book peg</w:t>
      </w:r>
      <w:r w:rsidR="003C7CD5">
        <w:t xml:space="preserve"> = tattoo</w:t>
      </w:r>
    </w:p>
    <w:p w14:paraId="4448DC1A" w14:textId="77777777" w:rsidR="00431201" w:rsidRDefault="00431201" w:rsidP="00431201">
      <w:pPr>
        <w:pStyle w:val="keywords"/>
      </w:pPr>
      <w:r>
        <w:rPr>
          <w:rStyle w:val="Numberhead"/>
        </w:rPr>
        <w:t>Ch. terrain</w:t>
      </w:r>
      <w:r w:rsidRPr="00A46E8A">
        <w:tab/>
      </w:r>
    </w:p>
    <w:p w14:paraId="3A309987" w14:textId="77777777" w:rsidR="00431201" w:rsidRDefault="00431201" w:rsidP="00431201">
      <w:pPr>
        <w:pStyle w:val="keywords"/>
      </w:pPr>
      <w:r>
        <w:rPr>
          <w:rStyle w:val="Numberhead"/>
        </w:rPr>
        <w:t>Themes</w:t>
      </w:r>
      <w:r>
        <w:tab/>
      </w:r>
    </w:p>
    <w:p w14:paraId="757E9FD7" w14:textId="012A40C2"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5C6E61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A765BF9" w14:textId="77777777" w:rsidR="00431201" w:rsidRPr="00F839CC" w:rsidRDefault="00431201" w:rsidP="00431201">
      <w:pPr>
        <w:pStyle w:val="Heading5"/>
      </w:pPr>
      <w:r>
        <w:t>2</w:t>
      </w:r>
      <w:r w:rsidRPr="00F839CC">
        <w:t xml:space="preserve"> </w:t>
      </w:r>
    </w:p>
    <w:p w14:paraId="79B321D7" w14:textId="77777777" w:rsidR="00431201" w:rsidRPr="00166964" w:rsidRDefault="00431201" w:rsidP="00431201">
      <w:pPr>
        <w:pStyle w:val="keywords"/>
      </w:pPr>
      <w:r w:rsidRPr="00D25469">
        <w:rPr>
          <w:rStyle w:val="Numberhead"/>
        </w:rPr>
        <w:t>Peg</w:t>
      </w:r>
      <w:r>
        <w:tab/>
      </w:r>
    </w:p>
    <w:p w14:paraId="682632C2" w14:textId="77777777" w:rsidR="00431201" w:rsidRDefault="00431201" w:rsidP="00431201">
      <w:pPr>
        <w:pStyle w:val="keywords"/>
      </w:pPr>
      <w:r>
        <w:rPr>
          <w:rStyle w:val="Numberhead"/>
        </w:rPr>
        <w:t>Ch. terrain</w:t>
      </w:r>
      <w:r w:rsidRPr="00A46E8A">
        <w:tab/>
      </w:r>
    </w:p>
    <w:p w14:paraId="1C762DD8" w14:textId="77777777" w:rsidR="00431201" w:rsidRDefault="00431201" w:rsidP="00431201">
      <w:pPr>
        <w:pStyle w:val="keywords"/>
      </w:pPr>
      <w:r>
        <w:rPr>
          <w:rStyle w:val="Numberhead"/>
        </w:rPr>
        <w:t>Themes</w:t>
      </w:r>
      <w:r>
        <w:tab/>
      </w:r>
    </w:p>
    <w:p w14:paraId="7CC98A7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AD2C123"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624852ED" w14:textId="77777777" w:rsidR="00431201" w:rsidRPr="008D302A" w:rsidRDefault="00431201" w:rsidP="00431201">
      <w:pPr>
        <w:pStyle w:val="Heading5"/>
      </w:pPr>
      <w:r w:rsidRPr="008D302A">
        <w:t xml:space="preserve">3 </w:t>
      </w:r>
    </w:p>
    <w:p w14:paraId="0BA22791" w14:textId="77777777" w:rsidR="00431201" w:rsidRPr="008D302A" w:rsidRDefault="00431201" w:rsidP="00431201">
      <w:pPr>
        <w:pStyle w:val="keywords"/>
      </w:pPr>
      <w:r w:rsidRPr="008D302A">
        <w:rPr>
          <w:rStyle w:val="Numberhead"/>
        </w:rPr>
        <w:t>Peg</w:t>
      </w:r>
      <w:r w:rsidRPr="008D302A">
        <w:tab/>
      </w:r>
    </w:p>
    <w:p w14:paraId="66D49481" w14:textId="77777777" w:rsidR="00431201" w:rsidRPr="008D302A" w:rsidRDefault="00431201" w:rsidP="00431201">
      <w:pPr>
        <w:pStyle w:val="keywords"/>
      </w:pPr>
      <w:r w:rsidRPr="008D302A">
        <w:rPr>
          <w:rStyle w:val="Numberhead"/>
        </w:rPr>
        <w:t>Ch. terrain</w:t>
      </w:r>
      <w:r w:rsidRPr="008D302A">
        <w:tab/>
      </w:r>
    </w:p>
    <w:p w14:paraId="045206DD" w14:textId="77777777" w:rsidR="00431201" w:rsidRDefault="00431201" w:rsidP="00431201">
      <w:pPr>
        <w:pStyle w:val="keywords"/>
      </w:pPr>
      <w:r>
        <w:rPr>
          <w:rStyle w:val="Numberhead"/>
        </w:rPr>
        <w:t>Themes</w:t>
      </w:r>
      <w:r>
        <w:tab/>
      </w:r>
    </w:p>
    <w:p w14:paraId="59DDF24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A444C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EFDFA8" w14:textId="77777777" w:rsidR="00431201" w:rsidRPr="00F839CC" w:rsidRDefault="00431201" w:rsidP="00431201">
      <w:pPr>
        <w:pStyle w:val="Heading5"/>
      </w:pPr>
      <w:r>
        <w:t>4</w:t>
      </w:r>
      <w:r w:rsidRPr="00F839CC">
        <w:t xml:space="preserve"> </w:t>
      </w:r>
    </w:p>
    <w:p w14:paraId="27642DEA" w14:textId="77777777" w:rsidR="00431201" w:rsidRPr="00166964" w:rsidRDefault="00431201" w:rsidP="00431201">
      <w:pPr>
        <w:pStyle w:val="keywords"/>
      </w:pPr>
      <w:r w:rsidRPr="00D25469">
        <w:rPr>
          <w:rStyle w:val="Numberhead"/>
        </w:rPr>
        <w:t>Peg</w:t>
      </w:r>
      <w:r>
        <w:tab/>
      </w:r>
    </w:p>
    <w:p w14:paraId="4942237A" w14:textId="77777777" w:rsidR="00431201" w:rsidRDefault="00431201" w:rsidP="00431201">
      <w:pPr>
        <w:pStyle w:val="keywords"/>
      </w:pPr>
      <w:r>
        <w:rPr>
          <w:rStyle w:val="Numberhead"/>
        </w:rPr>
        <w:t>Ch. terrain</w:t>
      </w:r>
      <w:r w:rsidRPr="00A46E8A">
        <w:tab/>
      </w:r>
    </w:p>
    <w:p w14:paraId="0957E560" w14:textId="77777777" w:rsidR="00431201" w:rsidRDefault="00431201" w:rsidP="00431201">
      <w:pPr>
        <w:pStyle w:val="keywords"/>
      </w:pPr>
      <w:r>
        <w:rPr>
          <w:rStyle w:val="Numberhead"/>
        </w:rPr>
        <w:t>Themes</w:t>
      </w:r>
      <w:r>
        <w:tab/>
      </w:r>
    </w:p>
    <w:p w14:paraId="0C0756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08DBF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8EE9274" w14:textId="77777777" w:rsidR="00431201" w:rsidRPr="00F839CC" w:rsidRDefault="00431201" w:rsidP="00431201">
      <w:pPr>
        <w:pStyle w:val="Heading5"/>
      </w:pPr>
      <w:r>
        <w:lastRenderedPageBreak/>
        <w:t>5</w:t>
      </w:r>
      <w:r w:rsidRPr="00F839CC">
        <w:t xml:space="preserve"> </w:t>
      </w:r>
    </w:p>
    <w:p w14:paraId="63753951" w14:textId="77777777" w:rsidR="00431201" w:rsidRPr="00166964" w:rsidRDefault="00431201" w:rsidP="00431201">
      <w:pPr>
        <w:pStyle w:val="keywords"/>
      </w:pPr>
      <w:r w:rsidRPr="00D25469">
        <w:rPr>
          <w:rStyle w:val="Numberhead"/>
        </w:rPr>
        <w:t>Peg</w:t>
      </w:r>
      <w:r>
        <w:tab/>
      </w:r>
    </w:p>
    <w:p w14:paraId="2324B5B7" w14:textId="77777777" w:rsidR="00431201" w:rsidRDefault="00431201" w:rsidP="00431201">
      <w:pPr>
        <w:pStyle w:val="keywords"/>
      </w:pPr>
      <w:r>
        <w:rPr>
          <w:rStyle w:val="Numberhead"/>
        </w:rPr>
        <w:t>Ch. terrain</w:t>
      </w:r>
      <w:r w:rsidRPr="00A46E8A">
        <w:tab/>
      </w:r>
    </w:p>
    <w:p w14:paraId="525BE66D" w14:textId="77777777" w:rsidR="00431201" w:rsidRDefault="00431201" w:rsidP="00431201">
      <w:pPr>
        <w:pStyle w:val="keywords"/>
      </w:pPr>
      <w:r>
        <w:rPr>
          <w:rStyle w:val="Numberhead"/>
        </w:rPr>
        <w:t>Themes</w:t>
      </w:r>
      <w:r>
        <w:tab/>
      </w:r>
    </w:p>
    <w:p w14:paraId="2AA3BF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6EC404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69E731" w14:textId="77777777" w:rsidR="00431201" w:rsidRPr="00F839CC" w:rsidRDefault="00431201" w:rsidP="00431201">
      <w:pPr>
        <w:pStyle w:val="Heading5"/>
      </w:pPr>
      <w:r>
        <w:t>6</w:t>
      </w:r>
      <w:r w:rsidRPr="00F839CC">
        <w:t xml:space="preserve"> </w:t>
      </w:r>
    </w:p>
    <w:p w14:paraId="49D6F3A7" w14:textId="77777777" w:rsidR="00431201" w:rsidRPr="00166964" w:rsidRDefault="00431201" w:rsidP="00431201">
      <w:pPr>
        <w:pStyle w:val="keywords"/>
      </w:pPr>
      <w:r w:rsidRPr="00D25469">
        <w:rPr>
          <w:rStyle w:val="Numberhead"/>
        </w:rPr>
        <w:t>Peg</w:t>
      </w:r>
      <w:r>
        <w:tab/>
      </w:r>
    </w:p>
    <w:p w14:paraId="564E37FD" w14:textId="77777777" w:rsidR="00431201" w:rsidRDefault="00431201" w:rsidP="00431201">
      <w:pPr>
        <w:pStyle w:val="keywords"/>
      </w:pPr>
      <w:r>
        <w:rPr>
          <w:rStyle w:val="Numberhead"/>
        </w:rPr>
        <w:t>Ch. terrain</w:t>
      </w:r>
      <w:r w:rsidRPr="00A46E8A">
        <w:tab/>
      </w:r>
    </w:p>
    <w:p w14:paraId="11C6DB73" w14:textId="77777777" w:rsidR="00431201" w:rsidRDefault="00431201" w:rsidP="00431201">
      <w:pPr>
        <w:pStyle w:val="keywords"/>
      </w:pPr>
      <w:r>
        <w:rPr>
          <w:rStyle w:val="Numberhead"/>
        </w:rPr>
        <w:t>Themes</w:t>
      </w:r>
      <w:r>
        <w:tab/>
      </w:r>
    </w:p>
    <w:p w14:paraId="14DD8BE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4C7DC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80F303" w14:textId="77777777" w:rsidR="00431201" w:rsidRPr="00F839CC" w:rsidRDefault="00431201" w:rsidP="00431201">
      <w:pPr>
        <w:pStyle w:val="Heading5"/>
      </w:pPr>
      <w:r>
        <w:t>7</w:t>
      </w:r>
      <w:r w:rsidRPr="00F839CC">
        <w:t xml:space="preserve"> </w:t>
      </w:r>
    </w:p>
    <w:p w14:paraId="3CF77FC6" w14:textId="77777777" w:rsidR="00431201" w:rsidRPr="00166964" w:rsidRDefault="00431201" w:rsidP="00431201">
      <w:pPr>
        <w:pStyle w:val="keywords"/>
      </w:pPr>
      <w:r w:rsidRPr="00D25469">
        <w:rPr>
          <w:rStyle w:val="Numberhead"/>
        </w:rPr>
        <w:t>Peg</w:t>
      </w:r>
      <w:r>
        <w:tab/>
      </w:r>
    </w:p>
    <w:p w14:paraId="7DEDA5EB" w14:textId="77777777" w:rsidR="00431201" w:rsidRDefault="00431201" w:rsidP="00431201">
      <w:pPr>
        <w:pStyle w:val="keywords"/>
      </w:pPr>
      <w:r>
        <w:rPr>
          <w:rStyle w:val="Numberhead"/>
        </w:rPr>
        <w:t>Ch. terrain</w:t>
      </w:r>
      <w:r w:rsidRPr="00A46E8A">
        <w:tab/>
      </w:r>
    </w:p>
    <w:p w14:paraId="21032428" w14:textId="77777777" w:rsidR="00431201" w:rsidRDefault="00431201" w:rsidP="00431201">
      <w:pPr>
        <w:pStyle w:val="keywords"/>
      </w:pPr>
      <w:r>
        <w:rPr>
          <w:rStyle w:val="Numberhead"/>
        </w:rPr>
        <w:t>Themes</w:t>
      </w:r>
      <w:r>
        <w:tab/>
      </w:r>
    </w:p>
    <w:p w14:paraId="108EC8B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B687B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5826283" w14:textId="77777777" w:rsidR="00431201" w:rsidRPr="00F839CC" w:rsidRDefault="00431201" w:rsidP="00431201">
      <w:pPr>
        <w:pStyle w:val="Heading5"/>
      </w:pPr>
      <w:r>
        <w:t>8</w:t>
      </w:r>
      <w:r w:rsidRPr="00F839CC">
        <w:t xml:space="preserve"> </w:t>
      </w:r>
    </w:p>
    <w:p w14:paraId="7609F0F0" w14:textId="77777777" w:rsidR="00431201" w:rsidRPr="00166964" w:rsidRDefault="00431201" w:rsidP="00431201">
      <w:pPr>
        <w:pStyle w:val="keywords"/>
      </w:pPr>
      <w:r w:rsidRPr="00D25469">
        <w:rPr>
          <w:rStyle w:val="Numberhead"/>
        </w:rPr>
        <w:t>Peg</w:t>
      </w:r>
      <w:r>
        <w:tab/>
      </w:r>
    </w:p>
    <w:p w14:paraId="766D0D9D" w14:textId="77777777" w:rsidR="00431201" w:rsidRDefault="00431201" w:rsidP="00431201">
      <w:pPr>
        <w:pStyle w:val="keywords"/>
      </w:pPr>
      <w:r>
        <w:rPr>
          <w:rStyle w:val="Numberhead"/>
        </w:rPr>
        <w:t>Ch. terrain</w:t>
      </w:r>
      <w:r w:rsidRPr="00A46E8A">
        <w:tab/>
      </w:r>
    </w:p>
    <w:p w14:paraId="50B02590" w14:textId="77777777" w:rsidR="00431201" w:rsidRDefault="00431201" w:rsidP="00431201">
      <w:pPr>
        <w:pStyle w:val="keywords"/>
      </w:pPr>
      <w:r>
        <w:rPr>
          <w:rStyle w:val="Numberhead"/>
        </w:rPr>
        <w:t>Themes</w:t>
      </w:r>
      <w:r>
        <w:tab/>
      </w:r>
    </w:p>
    <w:p w14:paraId="109DE3F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3EA4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3C067F" w14:textId="77777777" w:rsidR="00431201" w:rsidRPr="00F839CC" w:rsidRDefault="00431201" w:rsidP="00431201">
      <w:pPr>
        <w:pStyle w:val="Heading5"/>
      </w:pPr>
      <w:r>
        <w:t>9</w:t>
      </w:r>
      <w:r w:rsidRPr="00F839CC">
        <w:t xml:space="preserve"> </w:t>
      </w:r>
    </w:p>
    <w:p w14:paraId="13D21C58" w14:textId="77777777" w:rsidR="00431201" w:rsidRPr="00166964" w:rsidRDefault="00431201" w:rsidP="00431201">
      <w:pPr>
        <w:pStyle w:val="keywords"/>
      </w:pPr>
      <w:r w:rsidRPr="00D25469">
        <w:rPr>
          <w:rStyle w:val="Numberhead"/>
        </w:rPr>
        <w:t>Peg</w:t>
      </w:r>
      <w:r>
        <w:tab/>
      </w:r>
    </w:p>
    <w:p w14:paraId="7E960626" w14:textId="77777777" w:rsidR="00431201" w:rsidRDefault="00431201" w:rsidP="00431201">
      <w:pPr>
        <w:pStyle w:val="keywords"/>
      </w:pPr>
      <w:r>
        <w:rPr>
          <w:rStyle w:val="Numberhead"/>
        </w:rPr>
        <w:t>Ch. terrain</w:t>
      </w:r>
      <w:r w:rsidRPr="00A46E8A">
        <w:tab/>
      </w:r>
    </w:p>
    <w:p w14:paraId="5C76EA1F" w14:textId="77777777" w:rsidR="00431201" w:rsidRDefault="00431201" w:rsidP="00431201">
      <w:pPr>
        <w:pStyle w:val="keywords"/>
      </w:pPr>
      <w:r>
        <w:rPr>
          <w:rStyle w:val="Numberhead"/>
        </w:rPr>
        <w:t>Themes</w:t>
      </w:r>
      <w:r>
        <w:tab/>
      </w:r>
    </w:p>
    <w:p w14:paraId="59008D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5317F6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6F24ACB" w14:textId="77777777" w:rsidR="00431201" w:rsidRPr="00F839CC" w:rsidRDefault="00431201" w:rsidP="00431201">
      <w:pPr>
        <w:pStyle w:val="Heading5"/>
      </w:pPr>
      <w:r w:rsidRPr="00F839CC">
        <w:t>1</w:t>
      </w:r>
      <w:r>
        <w:t>0</w:t>
      </w:r>
      <w:r w:rsidRPr="00F839CC">
        <w:t xml:space="preserve"> </w:t>
      </w:r>
    </w:p>
    <w:p w14:paraId="282C318D" w14:textId="77777777" w:rsidR="00431201" w:rsidRPr="00166964" w:rsidRDefault="00431201" w:rsidP="00431201">
      <w:pPr>
        <w:pStyle w:val="keywords"/>
      </w:pPr>
      <w:r w:rsidRPr="00D25469">
        <w:rPr>
          <w:rStyle w:val="Numberhead"/>
        </w:rPr>
        <w:t>Peg</w:t>
      </w:r>
      <w:r>
        <w:tab/>
      </w:r>
    </w:p>
    <w:p w14:paraId="4275C5F7" w14:textId="77777777" w:rsidR="00431201" w:rsidRDefault="00431201" w:rsidP="00431201">
      <w:pPr>
        <w:pStyle w:val="keywords"/>
      </w:pPr>
      <w:r>
        <w:rPr>
          <w:rStyle w:val="Numberhead"/>
        </w:rPr>
        <w:t>Ch. terrain</w:t>
      </w:r>
      <w:r w:rsidRPr="00A46E8A">
        <w:tab/>
      </w:r>
    </w:p>
    <w:p w14:paraId="3B38631B" w14:textId="77777777" w:rsidR="00431201" w:rsidRDefault="00431201" w:rsidP="00431201">
      <w:pPr>
        <w:pStyle w:val="keywords"/>
      </w:pPr>
      <w:r>
        <w:rPr>
          <w:rStyle w:val="Numberhead"/>
        </w:rPr>
        <w:t>Themes</w:t>
      </w:r>
      <w:r>
        <w:tab/>
      </w:r>
    </w:p>
    <w:p w14:paraId="7D3EDC7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9DDE3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663856E" w14:textId="77777777" w:rsidR="00431201" w:rsidRPr="00F839CC" w:rsidRDefault="00431201" w:rsidP="00431201">
      <w:pPr>
        <w:pStyle w:val="Heading5"/>
      </w:pPr>
      <w:r w:rsidRPr="00F839CC">
        <w:lastRenderedPageBreak/>
        <w:t>1</w:t>
      </w:r>
      <w:r>
        <w:t>1</w:t>
      </w:r>
      <w:r w:rsidRPr="00F839CC">
        <w:t xml:space="preserve"> </w:t>
      </w:r>
    </w:p>
    <w:p w14:paraId="03029A84" w14:textId="77777777" w:rsidR="00431201" w:rsidRPr="00166964" w:rsidRDefault="00431201" w:rsidP="00431201">
      <w:pPr>
        <w:pStyle w:val="keywords"/>
      </w:pPr>
      <w:r w:rsidRPr="00D25469">
        <w:rPr>
          <w:rStyle w:val="Numberhead"/>
        </w:rPr>
        <w:t>Peg</w:t>
      </w:r>
      <w:r>
        <w:tab/>
      </w:r>
    </w:p>
    <w:p w14:paraId="15EE6D5B" w14:textId="77777777" w:rsidR="00431201" w:rsidRDefault="00431201" w:rsidP="00431201">
      <w:pPr>
        <w:pStyle w:val="keywords"/>
      </w:pPr>
      <w:r>
        <w:rPr>
          <w:rStyle w:val="Numberhead"/>
        </w:rPr>
        <w:t>Ch. terrain</w:t>
      </w:r>
      <w:r w:rsidRPr="00A46E8A">
        <w:tab/>
      </w:r>
    </w:p>
    <w:p w14:paraId="76E606C3" w14:textId="77777777" w:rsidR="00431201" w:rsidRDefault="00431201" w:rsidP="00431201">
      <w:pPr>
        <w:pStyle w:val="keywords"/>
      </w:pPr>
      <w:r>
        <w:rPr>
          <w:rStyle w:val="Numberhead"/>
        </w:rPr>
        <w:t>Themes</w:t>
      </w:r>
      <w:r>
        <w:tab/>
      </w:r>
    </w:p>
    <w:p w14:paraId="719E5B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2376E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95EC83" w14:textId="77777777" w:rsidR="00431201" w:rsidRPr="00F839CC" w:rsidRDefault="00431201" w:rsidP="00431201">
      <w:pPr>
        <w:pStyle w:val="Heading5"/>
      </w:pPr>
      <w:r w:rsidRPr="00F839CC">
        <w:t>1</w:t>
      </w:r>
      <w:r>
        <w:t>2</w:t>
      </w:r>
      <w:r w:rsidRPr="00F839CC">
        <w:t xml:space="preserve"> </w:t>
      </w:r>
    </w:p>
    <w:p w14:paraId="2C9F40F2" w14:textId="77777777" w:rsidR="00431201" w:rsidRPr="00166964" w:rsidRDefault="00431201" w:rsidP="00431201">
      <w:pPr>
        <w:pStyle w:val="keywords"/>
      </w:pPr>
      <w:r w:rsidRPr="00D25469">
        <w:rPr>
          <w:rStyle w:val="Numberhead"/>
        </w:rPr>
        <w:t>Peg</w:t>
      </w:r>
      <w:r>
        <w:tab/>
      </w:r>
    </w:p>
    <w:p w14:paraId="748B5835" w14:textId="77777777" w:rsidR="00431201" w:rsidRDefault="00431201" w:rsidP="00431201">
      <w:pPr>
        <w:pStyle w:val="keywords"/>
      </w:pPr>
      <w:r>
        <w:rPr>
          <w:rStyle w:val="Numberhead"/>
        </w:rPr>
        <w:t>Ch. terrain</w:t>
      </w:r>
      <w:r w:rsidRPr="00A46E8A">
        <w:tab/>
      </w:r>
    </w:p>
    <w:p w14:paraId="20C3D05C" w14:textId="77777777" w:rsidR="00431201" w:rsidRDefault="00431201" w:rsidP="00431201">
      <w:pPr>
        <w:pStyle w:val="keywords"/>
      </w:pPr>
      <w:r>
        <w:rPr>
          <w:rStyle w:val="Numberhead"/>
        </w:rPr>
        <w:t>Themes</w:t>
      </w:r>
      <w:r>
        <w:tab/>
      </w:r>
    </w:p>
    <w:p w14:paraId="131D0A8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28A95D"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EF63EF6" w14:textId="77777777" w:rsidR="00431201" w:rsidRPr="008D302A" w:rsidRDefault="00431201" w:rsidP="00431201">
      <w:pPr>
        <w:pStyle w:val="Heading5"/>
      </w:pPr>
      <w:r w:rsidRPr="008D302A">
        <w:t xml:space="preserve">13 </w:t>
      </w:r>
    </w:p>
    <w:p w14:paraId="67DA259A" w14:textId="77777777" w:rsidR="00431201" w:rsidRPr="008D302A" w:rsidRDefault="00431201" w:rsidP="00431201">
      <w:pPr>
        <w:pStyle w:val="keywords"/>
      </w:pPr>
      <w:r w:rsidRPr="008D302A">
        <w:rPr>
          <w:rStyle w:val="Numberhead"/>
        </w:rPr>
        <w:t>Peg</w:t>
      </w:r>
      <w:r w:rsidRPr="008D302A">
        <w:tab/>
      </w:r>
    </w:p>
    <w:p w14:paraId="36E174AA" w14:textId="77777777" w:rsidR="00431201" w:rsidRPr="008D302A" w:rsidRDefault="00431201" w:rsidP="00431201">
      <w:pPr>
        <w:pStyle w:val="keywords"/>
      </w:pPr>
      <w:r w:rsidRPr="008D302A">
        <w:rPr>
          <w:rStyle w:val="Numberhead"/>
        </w:rPr>
        <w:t>Ch. terrain</w:t>
      </w:r>
      <w:r w:rsidRPr="008D302A">
        <w:tab/>
      </w:r>
    </w:p>
    <w:p w14:paraId="024570EF" w14:textId="77777777" w:rsidR="00431201" w:rsidRDefault="00431201" w:rsidP="00431201">
      <w:pPr>
        <w:pStyle w:val="keywords"/>
      </w:pPr>
      <w:r>
        <w:rPr>
          <w:rStyle w:val="Numberhead"/>
        </w:rPr>
        <w:t>Themes</w:t>
      </w:r>
      <w:r>
        <w:tab/>
      </w:r>
    </w:p>
    <w:p w14:paraId="3D0A25C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5798B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8B4E8C" w14:textId="77777777" w:rsidR="00431201" w:rsidRPr="00F839CC" w:rsidRDefault="00431201" w:rsidP="00431201">
      <w:pPr>
        <w:pStyle w:val="Heading5"/>
      </w:pPr>
      <w:r w:rsidRPr="00F839CC">
        <w:t>1</w:t>
      </w:r>
      <w:r>
        <w:t>4</w:t>
      </w:r>
      <w:r w:rsidRPr="00F839CC">
        <w:t xml:space="preserve"> </w:t>
      </w:r>
    </w:p>
    <w:p w14:paraId="3B511A11" w14:textId="77777777" w:rsidR="00431201" w:rsidRPr="00166964" w:rsidRDefault="00431201" w:rsidP="00431201">
      <w:pPr>
        <w:pStyle w:val="keywords"/>
      </w:pPr>
      <w:r w:rsidRPr="00D25469">
        <w:rPr>
          <w:rStyle w:val="Numberhead"/>
        </w:rPr>
        <w:t>Peg</w:t>
      </w:r>
      <w:r>
        <w:tab/>
      </w:r>
    </w:p>
    <w:p w14:paraId="3161C369" w14:textId="77777777" w:rsidR="00431201" w:rsidRDefault="00431201" w:rsidP="00431201">
      <w:pPr>
        <w:pStyle w:val="keywords"/>
      </w:pPr>
      <w:r>
        <w:rPr>
          <w:rStyle w:val="Numberhead"/>
        </w:rPr>
        <w:t>Ch. terrain</w:t>
      </w:r>
      <w:r w:rsidRPr="00A46E8A">
        <w:tab/>
      </w:r>
    </w:p>
    <w:p w14:paraId="0E9266B1" w14:textId="77777777" w:rsidR="00431201" w:rsidRDefault="00431201" w:rsidP="00431201">
      <w:pPr>
        <w:pStyle w:val="keywords"/>
      </w:pPr>
      <w:r>
        <w:rPr>
          <w:rStyle w:val="Numberhead"/>
        </w:rPr>
        <w:t>Themes</w:t>
      </w:r>
      <w:r>
        <w:tab/>
      </w:r>
    </w:p>
    <w:p w14:paraId="217A5C1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E2B6BE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D7EB7E" w14:textId="77777777" w:rsidR="00431201" w:rsidRPr="00F839CC" w:rsidRDefault="00431201" w:rsidP="00431201">
      <w:pPr>
        <w:pStyle w:val="Heading5"/>
      </w:pPr>
      <w:r w:rsidRPr="00F839CC">
        <w:t>1</w:t>
      </w:r>
      <w:r>
        <w:t>5</w:t>
      </w:r>
      <w:r w:rsidRPr="00F839CC">
        <w:t xml:space="preserve"> </w:t>
      </w:r>
    </w:p>
    <w:p w14:paraId="00720171" w14:textId="77777777" w:rsidR="00431201" w:rsidRPr="00166964" w:rsidRDefault="00431201" w:rsidP="00431201">
      <w:pPr>
        <w:pStyle w:val="keywords"/>
      </w:pPr>
      <w:r w:rsidRPr="00D25469">
        <w:rPr>
          <w:rStyle w:val="Numberhead"/>
        </w:rPr>
        <w:t>Peg</w:t>
      </w:r>
      <w:r>
        <w:tab/>
      </w:r>
    </w:p>
    <w:p w14:paraId="30ADF629" w14:textId="77777777" w:rsidR="00431201" w:rsidRDefault="00431201" w:rsidP="00431201">
      <w:pPr>
        <w:pStyle w:val="keywords"/>
      </w:pPr>
      <w:r>
        <w:rPr>
          <w:rStyle w:val="Numberhead"/>
        </w:rPr>
        <w:t>Ch. terrain</w:t>
      </w:r>
      <w:r w:rsidRPr="00A46E8A">
        <w:tab/>
      </w:r>
    </w:p>
    <w:p w14:paraId="1CC95FE2" w14:textId="77777777" w:rsidR="00431201" w:rsidRDefault="00431201" w:rsidP="00431201">
      <w:pPr>
        <w:pStyle w:val="keywords"/>
      </w:pPr>
      <w:r>
        <w:rPr>
          <w:rStyle w:val="Numberhead"/>
        </w:rPr>
        <w:t>Themes</w:t>
      </w:r>
      <w:r>
        <w:tab/>
      </w:r>
    </w:p>
    <w:p w14:paraId="7470300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EFC40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F40921F" w14:textId="77777777" w:rsidR="00431201" w:rsidRPr="00F839CC" w:rsidRDefault="00431201" w:rsidP="00431201">
      <w:pPr>
        <w:pStyle w:val="Heading5"/>
      </w:pPr>
      <w:r w:rsidRPr="00F839CC">
        <w:t>1</w:t>
      </w:r>
      <w:r>
        <w:t>6</w:t>
      </w:r>
      <w:r w:rsidRPr="00F839CC">
        <w:t xml:space="preserve"> </w:t>
      </w:r>
    </w:p>
    <w:p w14:paraId="0B32649D" w14:textId="77777777" w:rsidR="00431201" w:rsidRPr="00166964" w:rsidRDefault="00431201" w:rsidP="00431201">
      <w:pPr>
        <w:pStyle w:val="keywords"/>
      </w:pPr>
      <w:r w:rsidRPr="00D25469">
        <w:rPr>
          <w:rStyle w:val="Numberhead"/>
        </w:rPr>
        <w:t>Peg</w:t>
      </w:r>
      <w:r>
        <w:tab/>
      </w:r>
    </w:p>
    <w:p w14:paraId="274A9B1A" w14:textId="77777777" w:rsidR="00431201" w:rsidRDefault="00431201" w:rsidP="00431201">
      <w:pPr>
        <w:pStyle w:val="keywords"/>
      </w:pPr>
      <w:r>
        <w:rPr>
          <w:rStyle w:val="Numberhead"/>
        </w:rPr>
        <w:t>Ch. terrain</w:t>
      </w:r>
      <w:r w:rsidRPr="00A46E8A">
        <w:tab/>
      </w:r>
    </w:p>
    <w:p w14:paraId="742CF388" w14:textId="77777777" w:rsidR="00431201" w:rsidRDefault="00431201" w:rsidP="00431201">
      <w:pPr>
        <w:pStyle w:val="keywords"/>
      </w:pPr>
      <w:r>
        <w:rPr>
          <w:rStyle w:val="Numberhead"/>
        </w:rPr>
        <w:t>Themes</w:t>
      </w:r>
      <w:r>
        <w:tab/>
      </w:r>
    </w:p>
    <w:p w14:paraId="7B87A65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E05FE4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F99295" w14:textId="77777777" w:rsidR="00431201" w:rsidRPr="00F839CC" w:rsidRDefault="00431201" w:rsidP="00431201">
      <w:pPr>
        <w:pStyle w:val="Heading5"/>
      </w:pPr>
      <w:r w:rsidRPr="00F839CC">
        <w:lastRenderedPageBreak/>
        <w:t>1</w:t>
      </w:r>
      <w:r>
        <w:t>7</w:t>
      </w:r>
      <w:r w:rsidRPr="00F839CC">
        <w:t xml:space="preserve"> </w:t>
      </w:r>
    </w:p>
    <w:p w14:paraId="0F794A54" w14:textId="77777777" w:rsidR="00431201" w:rsidRPr="00166964" w:rsidRDefault="00431201" w:rsidP="00431201">
      <w:pPr>
        <w:pStyle w:val="keywords"/>
      </w:pPr>
      <w:r w:rsidRPr="00D25469">
        <w:rPr>
          <w:rStyle w:val="Numberhead"/>
        </w:rPr>
        <w:t>Peg</w:t>
      </w:r>
      <w:r>
        <w:tab/>
      </w:r>
    </w:p>
    <w:p w14:paraId="3B253715" w14:textId="77777777" w:rsidR="00431201" w:rsidRDefault="00431201" w:rsidP="00431201">
      <w:pPr>
        <w:pStyle w:val="keywords"/>
      </w:pPr>
      <w:r>
        <w:rPr>
          <w:rStyle w:val="Numberhead"/>
        </w:rPr>
        <w:t>Ch. terrain</w:t>
      </w:r>
      <w:r w:rsidRPr="00A46E8A">
        <w:tab/>
      </w:r>
    </w:p>
    <w:p w14:paraId="1DBEEDCF" w14:textId="77777777" w:rsidR="00431201" w:rsidRDefault="00431201" w:rsidP="00431201">
      <w:pPr>
        <w:pStyle w:val="keywords"/>
      </w:pPr>
      <w:r>
        <w:rPr>
          <w:rStyle w:val="Numberhead"/>
        </w:rPr>
        <w:t>Themes</w:t>
      </w:r>
      <w:r>
        <w:tab/>
      </w:r>
    </w:p>
    <w:p w14:paraId="40B5D51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BDE59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21CEDAE" w14:textId="77777777" w:rsidR="00431201" w:rsidRPr="00F839CC" w:rsidRDefault="00431201" w:rsidP="00431201">
      <w:pPr>
        <w:pStyle w:val="Heading5"/>
      </w:pPr>
      <w:r w:rsidRPr="00F839CC">
        <w:t>1</w:t>
      </w:r>
      <w:r>
        <w:t>8</w:t>
      </w:r>
      <w:r w:rsidRPr="00F839CC">
        <w:t xml:space="preserve"> </w:t>
      </w:r>
    </w:p>
    <w:p w14:paraId="2AD6E54F" w14:textId="77777777" w:rsidR="00431201" w:rsidRPr="00166964" w:rsidRDefault="00431201" w:rsidP="00431201">
      <w:pPr>
        <w:pStyle w:val="keywords"/>
      </w:pPr>
      <w:r w:rsidRPr="00D25469">
        <w:rPr>
          <w:rStyle w:val="Numberhead"/>
        </w:rPr>
        <w:t>Peg</w:t>
      </w:r>
      <w:r>
        <w:tab/>
      </w:r>
    </w:p>
    <w:p w14:paraId="1127CAEA" w14:textId="77777777" w:rsidR="00431201" w:rsidRDefault="00431201" w:rsidP="00431201">
      <w:pPr>
        <w:pStyle w:val="keywords"/>
      </w:pPr>
      <w:r>
        <w:rPr>
          <w:rStyle w:val="Numberhead"/>
        </w:rPr>
        <w:t>Ch. terrain</w:t>
      </w:r>
      <w:r w:rsidRPr="00A46E8A">
        <w:tab/>
      </w:r>
    </w:p>
    <w:p w14:paraId="3EA03ADD" w14:textId="77777777" w:rsidR="00431201" w:rsidRDefault="00431201" w:rsidP="00431201">
      <w:pPr>
        <w:pStyle w:val="keywords"/>
      </w:pPr>
      <w:r>
        <w:rPr>
          <w:rStyle w:val="Numberhead"/>
        </w:rPr>
        <w:t>Themes</w:t>
      </w:r>
      <w:r>
        <w:tab/>
      </w:r>
    </w:p>
    <w:p w14:paraId="23FF118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B50D2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A8132D" w14:textId="77777777" w:rsidR="00431201" w:rsidRPr="00F839CC" w:rsidRDefault="00431201" w:rsidP="00431201">
      <w:pPr>
        <w:pStyle w:val="Heading5"/>
      </w:pPr>
      <w:r w:rsidRPr="00F839CC">
        <w:t>1</w:t>
      </w:r>
      <w:r>
        <w:t>9</w:t>
      </w:r>
      <w:r w:rsidRPr="00F839CC">
        <w:t xml:space="preserve"> </w:t>
      </w:r>
    </w:p>
    <w:p w14:paraId="68F4724C" w14:textId="77777777" w:rsidR="00431201" w:rsidRPr="00166964" w:rsidRDefault="00431201" w:rsidP="00431201">
      <w:pPr>
        <w:pStyle w:val="keywords"/>
      </w:pPr>
      <w:r w:rsidRPr="00D25469">
        <w:rPr>
          <w:rStyle w:val="Numberhead"/>
        </w:rPr>
        <w:t>Peg</w:t>
      </w:r>
      <w:r>
        <w:tab/>
      </w:r>
    </w:p>
    <w:p w14:paraId="04D1BC5B" w14:textId="77777777" w:rsidR="00431201" w:rsidRDefault="00431201" w:rsidP="00431201">
      <w:pPr>
        <w:pStyle w:val="keywords"/>
      </w:pPr>
      <w:r>
        <w:rPr>
          <w:rStyle w:val="Numberhead"/>
        </w:rPr>
        <w:t>Ch. terrain</w:t>
      </w:r>
      <w:r w:rsidRPr="00A46E8A">
        <w:tab/>
      </w:r>
    </w:p>
    <w:p w14:paraId="7D33B45D" w14:textId="77777777" w:rsidR="00431201" w:rsidRDefault="00431201" w:rsidP="00431201">
      <w:pPr>
        <w:pStyle w:val="keywords"/>
      </w:pPr>
      <w:r>
        <w:rPr>
          <w:rStyle w:val="Numberhead"/>
        </w:rPr>
        <w:t>Themes</w:t>
      </w:r>
      <w:r>
        <w:tab/>
      </w:r>
    </w:p>
    <w:p w14:paraId="439B54A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90BC16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08008A" w14:textId="77777777" w:rsidR="00431201" w:rsidRPr="00F839CC" w:rsidRDefault="00431201" w:rsidP="00431201">
      <w:pPr>
        <w:pStyle w:val="Heading5"/>
      </w:pPr>
      <w:r>
        <w:t>20</w:t>
      </w:r>
      <w:r w:rsidRPr="00F839CC">
        <w:t xml:space="preserve"> </w:t>
      </w:r>
    </w:p>
    <w:p w14:paraId="3509595E" w14:textId="77777777" w:rsidR="00431201" w:rsidRPr="00166964" w:rsidRDefault="00431201" w:rsidP="00431201">
      <w:pPr>
        <w:pStyle w:val="keywords"/>
      </w:pPr>
      <w:r w:rsidRPr="00D25469">
        <w:rPr>
          <w:rStyle w:val="Numberhead"/>
        </w:rPr>
        <w:t>Peg</w:t>
      </w:r>
      <w:r>
        <w:tab/>
      </w:r>
    </w:p>
    <w:p w14:paraId="42B63D92" w14:textId="77777777" w:rsidR="00431201" w:rsidRDefault="00431201" w:rsidP="00431201">
      <w:pPr>
        <w:pStyle w:val="keywords"/>
      </w:pPr>
      <w:r>
        <w:rPr>
          <w:rStyle w:val="Numberhead"/>
        </w:rPr>
        <w:t>Ch. terrain</w:t>
      </w:r>
      <w:r w:rsidRPr="00A46E8A">
        <w:tab/>
      </w:r>
    </w:p>
    <w:p w14:paraId="6464DC62" w14:textId="77777777" w:rsidR="00431201" w:rsidRDefault="00431201" w:rsidP="00431201">
      <w:pPr>
        <w:pStyle w:val="keywords"/>
      </w:pPr>
      <w:r>
        <w:rPr>
          <w:rStyle w:val="Numberhead"/>
        </w:rPr>
        <w:t>Themes</w:t>
      </w:r>
      <w:r>
        <w:tab/>
      </w:r>
    </w:p>
    <w:p w14:paraId="0C678D5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A6387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2D122B8" w14:textId="77777777" w:rsidR="00431201" w:rsidRPr="00F839CC" w:rsidRDefault="00431201" w:rsidP="00431201">
      <w:pPr>
        <w:pStyle w:val="Heading5"/>
      </w:pPr>
      <w:r>
        <w:t>21</w:t>
      </w:r>
      <w:r w:rsidRPr="00F839CC">
        <w:t xml:space="preserve"> </w:t>
      </w:r>
    </w:p>
    <w:p w14:paraId="1C2DBF7E" w14:textId="77777777" w:rsidR="00431201" w:rsidRPr="00166964" w:rsidRDefault="00431201" w:rsidP="00431201">
      <w:pPr>
        <w:pStyle w:val="keywords"/>
      </w:pPr>
      <w:r w:rsidRPr="00D25469">
        <w:rPr>
          <w:rStyle w:val="Numberhead"/>
        </w:rPr>
        <w:t>Peg</w:t>
      </w:r>
      <w:r>
        <w:tab/>
      </w:r>
    </w:p>
    <w:p w14:paraId="221805AA" w14:textId="77777777" w:rsidR="00431201" w:rsidRDefault="00431201" w:rsidP="00431201">
      <w:pPr>
        <w:pStyle w:val="keywords"/>
      </w:pPr>
      <w:r>
        <w:rPr>
          <w:rStyle w:val="Numberhead"/>
        </w:rPr>
        <w:t>Ch. terrain</w:t>
      </w:r>
      <w:r w:rsidRPr="00A46E8A">
        <w:tab/>
      </w:r>
    </w:p>
    <w:p w14:paraId="0E9E09C7" w14:textId="77777777" w:rsidR="00431201" w:rsidRDefault="00431201" w:rsidP="00431201">
      <w:pPr>
        <w:pStyle w:val="keywords"/>
      </w:pPr>
      <w:r>
        <w:rPr>
          <w:rStyle w:val="Numberhead"/>
        </w:rPr>
        <w:t>Themes</w:t>
      </w:r>
      <w:r>
        <w:tab/>
      </w:r>
    </w:p>
    <w:p w14:paraId="5FE9C1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B3292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3E51FF" w14:textId="77777777" w:rsidR="00431201" w:rsidRPr="00F839CC" w:rsidRDefault="00431201" w:rsidP="00431201">
      <w:pPr>
        <w:pStyle w:val="Heading5"/>
      </w:pPr>
      <w:r>
        <w:t>22</w:t>
      </w:r>
      <w:r w:rsidRPr="00F839CC">
        <w:t xml:space="preserve"> </w:t>
      </w:r>
    </w:p>
    <w:p w14:paraId="22DC9082" w14:textId="77777777" w:rsidR="00431201" w:rsidRPr="00166964" w:rsidRDefault="00431201" w:rsidP="00431201">
      <w:pPr>
        <w:pStyle w:val="keywords"/>
      </w:pPr>
      <w:r w:rsidRPr="00D25469">
        <w:rPr>
          <w:rStyle w:val="Numberhead"/>
        </w:rPr>
        <w:t>Peg</w:t>
      </w:r>
      <w:r>
        <w:tab/>
      </w:r>
    </w:p>
    <w:p w14:paraId="02A0A226" w14:textId="77777777" w:rsidR="00431201" w:rsidRDefault="00431201" w:rsidP="00431201">
      <w:pPr>
        <w:pStyle w:val="keywords"/>
      </w:pPr>
      <w:r>
        <w:rPr>
          <w:rStyle w:val="Numberhead"/>
        </w:rPr>
        <w:t>Ch. terrain</w:t>
      </w:r>
      <w:r w:rsidRPr="00A46E8A">
        <w:tab/>
      </w:r>
    </w:p>
    <w:p w14:paraId="677933E4" w14:textId="77777777" w:rsidR="00431201" w:rsidRDefault="00431201" w:rsidP="00431201">
      <w:pPr>
        <w:pStyle w:val="keywords"/>
      </w:pPr>
      <w:r>
        <w:rPr>
          <w:rStyle w:val="Numberhead"/>
        </w:rPr>
        <w:t>Themes</w:t>
      </w:r>
      <w:r>
        <w:tab/>
      </w:r>
    </w:p>
    <w:p w14:paraId="2FC892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CA89C0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8BB9822" w14:textId="77777777" w:rsidR="00533BD4" w:rsidRDefault="000C4C07" w:rsidP="00533BD4">
      <w:pPr>
        <w:pStyle w:val="Heading3"/>
      </w:pPr>
      <w:r w:rsidRPr="000C4C07">
        <w:lastRenderedPageBreak/>
        <w:t>2 Kings</w:t>
      </w:r>
    </w:p>
    <w:p w14:paraId="3D5BB377" w14:textId="3CC65C30" w:rsidR="00D97A41" w:rsidRPr="000748DF" w:rsidRDefault="00D97A41" w:rsidP="00D97A41">
      <w:pPr>
        <w:pStyle w:val="keywords"/>
      </w:pPr>
      <w:r w:rsidRPr="00C55749">
        <w:rPr>
          <w:rStyle w:val="Numberhead"/>
        </w:rPr>
        <w:t>Sub. word</w:t>
      </w:r>
      <w:r>
        <w:rPr>
          <w:rStyle w:val="Numberhead"/>
        </w:rPr>
        <w:t>s</w:t>
      </w:r>
      <w:r w:rsidRPr="000748DF">
        <w:tab/>
      </w:r>
      <w:r w:rsidR="003C7CD5">
        <w:t>kings</w:t>
      </w:r>
    </w:p>
    <w:p w14:paraId="0200A417" w14:textId="3B5ED39F" w:rsidR="00D97A41" w:rsidRDefault="00D97A41" w:rsidP="00D97A41">
      <w:pPr>
        <w:pStyle w:val="keywords"/>
      </w:pPr>
      <w:r>
        <w:rPr>
          <w:rStyle w:val="Numberhead"/>
        </w:rPr>
        <w:t>Peg</w:t>
      </w:r>
      <w:r w:rsidRPr="000748DF">
        <w:tab/>
      </w:r>
      <w:r>
        <w:t>12 = tin</w:t>
      </w:r>
    </w:p>
    <w:p w14:paraId="6DA3C13F" w14:textId="5317C714" w:rsidR="00D97A41" w:rsidRDefault="003C7CD5" w:rsidP="00D97A41">
      <w:pPr>
        <w:pStyle w:val="keywords"/>
        <w:rPr>
          <w:rStyle w:val="Numberhead"/>
        </w:rPr>
      </w:pPr>
      <w:r>
        <w:rPr>
          <w:rStyle w:val="Numberhead"/>
        </w:rPr>
        <w:t>Book terrain</w:t>
      </w:r>
      <w:r>
        <w:rPr>
          <w:rStyle w:val="Numberhead"/>
        </w:rPr>
        <w:tab/>
      </w:r>
      <w:r w:rsidRPr="000C4C07">
        <w:t>junkyard</w:t>
      </w:r>
    </w:p>
    <w:p w14:paraId="3E398540" w14:textId="02F59FFD" w:rsidR="00D97A41" w:rsidRDefault="00D97A41" w:rsidP="00D97A41">
      <w:pPr>
        <w:pStyle w:val="keywords"/>
      </w:pPr>
      <w:r w:rsidRPr="000748DF">
        <w:rPr>
          <w:rStyle w:val="Numberhead"/>
        </w:rPr>
        <w:t>Story</w:t>
      </w:r>
      <w:r>
        <w:tab/>
      </w:r>
      <w:r w:rsidR="003C7CD5" w:rsidRPr="000C4C07">
        <w:t>little King cards scattered</w:t>
      </w:r>
    </w:p>
    <w:p w14:paraId="3FB9C04B" w14:textId="77777777" w:rsidR="00D97A41" w:rsidRPr="000748DF" w:rsidRDefault="00D97A41" w:rsidP="00D97A41">
      <w:pPr>
        <w:pStyle w:val="keywords"/>
      </w:pPr>
      <w:r>
        <w:rPr>
          <w:rStyle w:val="Numberhead"/>
        </w:rPr>
        <w:t>Notes</w:t>
      </w:r>
      <w:r w:rsidRPr="006A1716">
        <w:tab/>
      </w:r>
    </w:p>
    <w:p w14:paraId="4D449E8F" w14:textId="77777777" w:rsidR="00431201" w:rsidRPr="00F839CC" w:rsidRDefault="00431201" w:rsidP="00431201">
      <w:pPr>
        <w:pStyle w:val="Heading5"/>
      </w:pPr>
      <w:r w:rsidRPr="00F839CC">
        <w:t xml:space="preserve">1 </w:t>
      </w:r>
    </w:p>
    <w:p w14:paraId="5C83C324" w14:textId="566899AE" w:rsidR="00431201" w:rsidRPr="00166964" w:rsidRDefault="00431201" w:rsidP="00431201">
      <w:pPr>
        <w:pStyle w:val="keywords"/>
      </w:pPr>
      <w:r w:rsidRPr="00D25469">
        <w:rPr>
          <w:rStyle w:val="Numberhead"/>
        </w:rPr>
        <w:t>Peg</w:t>
      </w:r>
      <w:r>
        <w:tab/>
        <w:t>Book peg</w:t>
      </w:r>
      <w:r w:rsidR="003C7CD5">
        <w:t xml:space="preserve"> = tin</w:t>
      </w:r>
    </w:p>
    <w:p w14:paraId="45E22B32" w14:textId="77777777" w:rsidR="00431201" w:rsidRDefault="00431201" w:rsidP="00431201">
      <w:pPr>
        <w:pStyle w:val="keywords"/>
      </w:pPr>
      <w:r>
        <w:rPr>
          <w:rStyle w:val="Numberhead"/>
        </w:rPr>
        <w:t>Ch. terrain</w:t>
      </w:r>
      <w:r w:rsidRPr="00A46E8A">
        <w:tab/>
      </w:r>
    </w:p>
    <w:p w14:paraId="10A00551" w14:textId="77777777" w:rsidR="00431201" w:rsidRDefault="00431201" w:rsidP="00431201">
      <w:pPr>
        <w:pStyle w:val="keywords"/>
      </w:pPr>
      <w:r>
        <w:rPr>
          <w:rStyle w:val="Numberhead"/>
        </w:rPr>
        <w:t>Themes</w:t>
      </w:r>
      <w:r>
        <w:tab/>
      </w:r>
    </w:p>
    <w:p w14:paraId="65F8BA55" w14:textId="54997DF8"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113AC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A08AD59" w14:textId="77777777" w:rsidR="00431201" w:rsidRPr="00F839CC" w:rsidRDefault="00431201" w:rsidP="00431201">
      <w:pPr>
        <w:pStyle w:val="Heading5"/>
      </w:pPr>
      <w:r>
        <w:t>2</w:t>
      </w:r>
      <w:r w:rsidRPr="00F839CC">
        <w:t xml:space="preserve"> </w:t>
      </w:r>
    </w:p>
    <w:p w14:paraId="79EF0CFD" w14:textId="77777777" w:rsidR="00431201" w:rsidRPr="00166964" w:rsidRDefault="00431201" w:rsidP="00431201">
      <w:pPr>
        <w:pStyle w:val="keywords"/>
      </w:pPr>
      <w:r w:rsidRPr="00D25469">
        <w:rPr>
          <w:rStyle w:val="Numberhead"/>
        </w:rPr>
        <w:t>Peg</w:t>
      </w:r>
      <w:r>
        <w:tab/>
      </w:r>
    </w:p>
    <w:p w14:paraId="62D2480F" w14:textId="77777777" w:rsidR="00431201" w:rsidRDefault="00431201" w:rsidP="00431201">
      <w:pPr>
        <w:pStyle w:val="keywords"/>
      </w:pPr>
      <w:r>
        <w:rPr>
          <w:rStyle w:val="Numberhead"/>
        </w:rPr>
        <w:t>Ch. terrain</w:t>
      </w:r>
      <w:r w:rsidRPr="00A46E8A">
        <w:tab/>
      </w:r>
    </w:p>
    <w:p w14:paraId="382354EC" w14:textId="77777777" w:rsidR="00431201" w:rsidRDefault="00431201" w:rsidP="00431201">
      <w:pPr>
        <w:pStyle w:val="keywords"/>
      </w:pPr>
      <w:r>
        <w:rPr>
          <w:rStyle w:val="Numberhead"/>
        </w:rPr>
        <w:t>Themes</w:t>
      </w:r>
      <w:r>
        <w:tab/>
      </w:r>
    </w:p>
    <w:p w14:paraId="3E7DA3A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FCD154"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21F7672C" w14:textId="77777777" w:rsidR="00431201" w:rsidRPr="008D302A" w:rsidRDefault="00431201" w:rsidP="00431201">
      <w:pPr>
        <w:pStyle w:val="Heading5"/>
      </w:pPr>
      <w:r w:rsidRPr="008D302A">
        <w:t xml:space="preserve">3 </w:t>
      </w:r>
    </w:p>
    <w:p w14:paraId="2B3DCCF1" w14:textId="77777777" w:rsidR="00431201" w:rsidRPr="008D302A" w:rsidRDefault="00431201" w:rsidP="00431201">
      <w:pPr>
        <w:pStyle w:val="keywords"/>
      </w:pPr>
      <w:r w:rsidRPr="008D302A">
        <w:rPr>
          <w:rStyle w:val="Numberhead"/>
        </w:rPr>
        <w:t>Peg</w:t>
      </w:r>
      <w:r w:rsidRPr="008D302A">
        <w:tab/>
      </w:r>
    </w:p>
    <w:p w14:paraId="7CEBF7BD" w14:textId="77777777" w:rsidR="00431201" w:rsidRPr="008D302A" w:rsidRDefault="00431201" w:rsidP="00431201">
      <w:pPr>
        <w:pStyle w:val="keywords"/>
      </w:pPr>
      <w:r w:rsidRPr="008D302A">
        <w:rPr>
          <w:rStyle w:val="Numberhead"/>
        </w:rPr>
        <w:t>Ch. terrain</w:t>
      </w:r>
      <w:r w:rsidRPr="008D302A">
        <w:tab/>
      </w:r>
    </w:p>
    <w:p w14:paraId="038C04BA" w14:textId="77777777" w:rsidR="00431201" w:rsidRDefault="00431201" w:rsidP="00431201">
      <w:pPr>
        <w:pStyle w:val="keywords"/>
      </w:pPr>
      <w:r>
        <w:rPr>
          <w:rStyle w:val="Numberhead"/>
        </w:rPr>
        <w:t>Themes</w:t>
      </w:r>
      <w:r>
        <w:tab/>
      </w:r>
    </w:p>
    <w:p w14:paraId="2D9DF8D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5F019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7CD5A11" w14:textId="77777777" w:rsidR="00431201" w:rsidRPr="00F839CC" w:rsidRDefault="00431201" w:rsidP="00431201">
      <w:pPr>
        <w:pStyle w:val="Heading5"/>
      </w:pPr>
      <w:r>
        <w:t>4</w:t>
      </w:r>
      <w:r w:rsidRPr="00F839CC">
        <w:t xml:space="preserve"> </w:t>
      </w:r>
    </w:p>
    <w:p w14:paraId="1C053850" w14:textId="77777777" w:rsidR="00431201" w:rsidRPr="00166964" w:rsidRDefault="00431201" w:rsidP="00431201">
      <w:pPr>
        <w:pStyle w:val="keywords"/>
      </w:pPr>
      <w:r w:rsidRPr="00D25469">
        <w:rPr>
          <w:rStyle w:val="Numberhead"/>
        </w:rPr>
        <w:t>Peg</w:t>
      </w:r>
      <w:r>
        <w:tab/>
      </w:r>
    </w:p>
    <w:p w14:paraId="0F4E0B8A" w14:textId="77777777" w:rsidR="00431201" w:rsidRDefault="00431201" w:rsidP="00431201">
      <w:pPr>
        <w:pStyle w:val="keywords"/>
      </w:pPr>
      <w:r>
        <w:rPr>
          <w:rStyle w:val="Numberhead"/>
        </w:rPr>
        <w:t>Ch. terrain</w:t>
      </w:r>
      <w:r w:rsidRPr="00A46E8A">
        <w:tab/>
      </w:r>
    </w:p>
    <w:p w14:paraId="401D62A2" w14:textId="77777777" w:rsidR="00431201" w:rsidRDefault="00431201" w:rsidP="00431201">
      <w:pPr>
        <w:pStyle w:val="keywords"/>
      </w:pPr>
      <w:r>
        <w:rPr>
          <w:rStyle w:val="Numberhead"/>
        </w:rPr>
        <w:t>Themes</w:t>
      </w:r>
      <w:r>
        <w:tab/>
      </w:r>
    </w:p>
    <w:p w14:paraId="425DAED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09BE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3DA741F" w14:textId="77777777" w:rsidR="00431201" w:rsidRPr="00F839CC" w:rsidRDefault="00431201" w:rsidP="00431201">
      <w:pPr>
        <w:pStyle w:val="Heading5"/>
      </w:pPr>
      <w:r>
        <w:t>5</w:t>
      </w:r>
      <w:r w:rsidRPr="00F839CC">
        <w:t xml:space="preserve"> </w:t>
      </w:r>
    </w:p>
    <w:p w14:paraId="7EA5A904" w14:textId="77777777" w:rsidR="00431201" w:rsidRPr="00166964" w:rsidRDefault="00431201" w:rsidP="00431201">
      <w:pPr>
        <w:pStyle w:val="keywords"/>
      </w:pPr>
      <w:r w:rsidRPr="00D25469">
        <w:rPr>
          <w:rStyle w:val="Numberhead"/>
        </w:rPr>
        <w:t>Peg</w:t>
      </w:r>
      <w:r>
        <w:tab/>
      </w:r>
    </w:p>
    <w:p w14:paraId="345203E7" w14:textId="77777777" w:rsidR="00431201" w:rsidRDefault="00431201" w:rsidP="00431201">
      <w:pPr>
        <w:pStyle w:val="keywords"/>
      </w:pPr>
      <w:r>
        <w:rPr>
          <w:rStyle w:val="Numberhead"/>
        </w:rPr>
        <w:t>Ch. terrain</w:t>
      </w:r>
      <w:r w:rsidRPr="00A46E8A">
        <w:tab/>
      </w:r>
    </w:p>
    <w:p w14:paraId="496C7BBA" w14:textId="77777777" w:rsidR="00431201" w:rsidRDefault="00431201" w:rsidP="00431201">
      <w:pPr>
        <w:pStyle w:val="keywords"/>
      </w:pPr>
      <w:r>
        <w:rPr>
          <w:rStyle w:val="Numberhead"/>
        </w:rPr>
        <w:t>Themes</w:t>
      </w:r>
      <w:r>
        <w:tab/>
      </w:r>
    </w:p>
    <w:p w14:paraId="61D35A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56CC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10201E4" w14:textId="77777777" w:rsidR="00431201" w:rsidRPr="00F839CC" w:rsidRDefault="00431201" w:rsidP="00431201">
      <w:pPr>
        <w:pStyle w:val="Heading5"/>
      </w:pPr>
      <w:r>
        <w:lastRenderedPageBreak/>
        <w:t>6</w:t>
      </w:r>
      <w:r w:rsidRPr="00F839CC">
        <w:t xml:space="preserve"> </w:t>
      </w:r>
    </w:p>
    <w:p w14:paraId="150F395C" w14:textId="77777777" w:rsidR="00431201" w:rsidRPr="00166964" w:rsidRDefault="00431201" w:rsidP="00431201">
      <w:pPr>
        <w:pStyle w:val="keywords"/>
      </w:pPr>
      <w:r w:rsidRPr="00D25469">
        <w:rPr>
          <w:rStyle w:val="Numberhead"/>
        </w:rPr>
        <w:t>Peg</w:t>
      </w:r>
      <w:r>
        <w:tab/>
      </w:r>
    </w:p>
    <w:p w14:paraId="04183460" w14:textId="77777777" w:rsidR="00431201" w:rsidRDefault="00431201" w:rsidP="00431201">
      <w:pPr>
        <w:pStyle w:val="keywords"/>
      </w:pPr>
      <w:r>
        <w:rPr>
          <w:rStyle w:val="Numberhead"/>
        </w:rPr>
        <w:t>Ch. terrain</w:t>
      </w:r>
      <w:r w:rsidRPr="00A46E8A">
        <w:tab/>
      </w:r>
    </w:p>
    <w:p w14:paraId="2F9DF1F6" w14:textId="77777777" w:rsidR="00431201" w:rsidRDefault="00431201" w:rsidP="00431201">
      <w:pPr>
        <w:pStyle w:val="keywords"/>
      </w:pPr>
      <w:r>
        <w:rPr>
          <w:rStyle w:val="Numberhead"/>
        </w:rPr>
        <w:t>Themes</w:t>
      </w:r>
      <w:r>
        <w:tab/>
      </w:r>
    </w:p>
    <w:p w14:paraId="59582ED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0A3BC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A458A6" w14:textId="77777777" w:rsidR="00431201" w:rsidRPr="00F839CC" w:rsidRDefault="00431201" w:rsidP="00431201">
      <w:pPr>
        <w:pStyle w:val="Heading5"/>
      </w:pPr>
      <w:r>
        <w:t>7</w:t>
      </w:r>
      <w:r w:rsidRPr="00F839CC">
        <w:t xml:space="preserve"> </w:t>
      </w:r>
    </w:p>
    <w:p w14:paraId="11E9AEDA" w14:textId="77777777" w:rsidR="00431201" w:rsidRPr="00166964" w:rsidRDefault="00431201" w:rsidP="00431201">
      <w:pPr>
        <w:pStyle w:val="keywords"/>
      </w:pPr>
      <w:r w:rsidRPr="00D25469">
        <w:rPr>
          <w:rStyle w:val="Numberhead"/>
        </w:rPr>
        <w:t>Peg</w:t>
      </w:r>
      <w:r>
        <w:tab/>
      </w:r>
    </w:p>
    <w:p w14:paraId="4CE58CCE" w14:textId="77777777" w:rsidR="00431201" w:rsidRDefault="00431201" w:rsidP="00431201">
      <w:pPr>
        <w:pStyle w:val="keywords"/>
      </w:pPr>
      <w:r>
        <w:rPr>
          <w:rStyle w:val="Numberhead"/>
        </w:rPr>
        <w:t>Ch. terrain</w:t>
      </w:r>
      <w:r w:rsidRPr="00A46E8A">
        <w:tab/>
      </w:r>
    </w:p>
    <w:p w14:paraId="1D5789BD" w14:textId="77777777" w:rsidR="00431201" w:rsidRDefault="00431201" w:rsidP="00431201">
      <w:pPr>
        <w:pStyle w:val="keywords"/>
      </w:pPr>
      <w:r>
        <w:rPr>
          <w:rStyle w:val="Numberhead"/>
        </w:rPr>
        <w:t>Themes</w:t>
      </w:r>
      <w:r>
        <w:tab/>
      </w:r>
    </w:p>
    <w:p w14:paraId="424BD5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2469D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1B8D61" w14:textId="77777777" w:rsidR="00431201" w:rsidRPr="00F839CC" w:rsidRDefault="00431201" w:rsidP="00431201">
      <w:pPr>
        <w:pStyle w:val="Heading5"/>
      </w:pPr>
      <w:r>
        <w:t>8</w:t>
      </w:r>
      <w:r w:rsidRPr="00F839CC">
        <w:t xml:space="preserve"> </w:t>
      </w:r>
    </w:p>
    <w:p w14:paraId="2E0B7737" w14:textId="77777777" w:rsidR="00431201" w:rsidRPr="00166964" w:rsidRDefault="00431201" w:rsidP="00431201">
      <w:pPr>
        <w:pStyle w:val="keywords"/>
      </w:pPr>
      <w:r w:rsidRPr="00D25469">
        <w:rPr>
          <w:rStyle w:val="Numberhead"/>
        </w:rPr>
        <w:t>Peg</w:t>
      </w:r>
      <w:r>
        <w:tab/>
      </w:r>
    </w:p>
    <w:p w14:paraId="08E93C92" w14:textId="77777777" w:rsidR="00431201" w:rsidRDefault="00431201" w:rsidP="00431201">
      <w:pPr>
        <w:pStyle w:val="keywords"/>
      </w:pPr>
      <w:r>
        <w:rPr>
          <w:rStyle w:val="Numberhead"/>
        </w:rPr>
        <w:t>Ch. terrain</w:t>
      </w:r>
      <w:r w:rsidRPr="00A46E8A">
        <w:tab/>
      </w:r>
    </w:p>
    <w:p w14:paraId="76C55A5E" w14:textId="77777777" w:rsidR="00431201" w:rsidRDefault="00431201" w:rsidP="00431201">
      <w:pPr>
        <w:pStyle w:val="keywords"/>
      </w:pPr>
      <w:r>
        <w:rPr>
          <w:rStyle w:val="Numberhead"/>
        </w:rPr>
        <w:t>Themes</w:t>
      </w:r>
      <w:r>
        <w:tab/>
      </w:r>
    </w:p>
    <w:p w14:paraId="0C28C4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FCDD7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9C98D8E" w14:textId="77777777" w:rsidR="00431201" w:rsidRPr="00F839CC" w:rsidRDefault="00431201" w:rsidP="00431201">
      <w:pPr>
        <w:pStyle w:val="Heading5"/>
      </w:pPr>
      <w:r>
        <w:t>9</w:t>
      </w:r>
      <w:r w:rsidRPr="00F839CC">
        <w:t xml:space="preserve"> </w:t>
      </w:r>
    </w:p>
    <w:p w14:paraId="14483A35" w14:textId="77777777" w:rsidR="00431201" w:rsidRPr="00166964" w:rsidRDefault="00431201" w:rsidP="00431201">
      <w:pPr>
        <w:pStyle w:val="keywords"/>
      </w:pPr>
      <w:r w:rsidRPr="00D25469">
        <w:rPr>
          <w:rStyle w:val="Numberhead"/>
        </w:rPr>
        <w:t>Peg</w:t>
      </w:r>
      <w:r>
        <w:tab/>
      </w:r>
    </w:p>
    <w:p w14:paraId="31EDD0E1" w14:textId="77777777" w:rsidR="00431201" w:rsidRDefault="00431201" w:rsidP="00431201">
      <w:pPr>
        <w:pStyle w:val="keywords"/>
      </w:pPr>
      <w:r>
        <w:rPr>
          <w:rStyle w:val="Numberhead"/>
        </w:rPr>
        <w:t>Ch. terrain</w:t>
      </w:r>
      <w:r w:rsidRPr="00A46E8A">
        <w:tab/>
      </w:r>
    </w:p>
    <w:p w14:paraId="0B732879" w14:textId="77777777" w:rsidR="00431201" w:rsidRDefault="00431201" w:rsidP="00431201">
      <w:pPr>
        <w:pStyle w:val="keywords"/>
      </w:pPr>
      <w:r>
        <w:rPr>
          <w:rStyle w:val="Numberhead"/>
        </w:rPr>
        <w:t>Themes</w:t>
      </w:r>
      <w:r>
        <w:tab/>
      </w:r>
    </w:p>
    <w:p w14:paraId="5BE4708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5BE3C0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115625" w14:textId="77777777" w:rsidR="00431201" w:rsidRPr="00F839CC" w:rsidRDefault="00431201" w:rsidP="00431201">
      <w:pPr>
        <w:pStyle w:val="Heading5"/>
      </w:pPr>
      <w:r w:rsidRPr="00F839CC">
        <w:t>1</w:t>
      </w:r>
      <w:r>
        <w:t>0</w:t>
      </w:r>
      <w:r w:rsidRPr="00F839CC">
        <w:t xml:space="preserve"> </w:t>
      </w:r>
    </w:p>
    <w:p w14:paraId="0A22AA7A" w14:textId="77777777" w:rsidR="00431201" w:rsidRPr="00166964" w:rsidRDefault="00431201" w:rsidP="00431201">
      <w:pPr>
        <w:pStyle w:val="keywords"/>
      </w:pPr>
      <w:r w:rsidRPr="00D25469">
        <w:rPr>
          <w:rStyle w:val="Numberhead"/>
        </w:rPr>
        <w:t>Peg</w:t>
      </w:r>
      <w:r>
        <w:tab/>
      </w:r>
    </w:p>
    <w:p w14:paraId="6EF2C669" w14:textId="77777777" w:rsidR="00431201" w:rsidRDefault="00431201" w:rsidP="00431201">
      <w:pPr>
        <w:pStyle w:val="keywords"/>
      </w:pPr>
      <w:r>
        <w:rPr>
          <w:rStyle w:val="Numberhead"/>
        </w:rPr>
        <w:t>Ch. terrain</w:t>
      </w:r>
      <w:r w:rsidRPr="00A46E8A">
        <w:tab/>
      </w:r>
    </w:p>
    <w:p w14:paraId="72B29DE8" w14:textId="77777777" w:rsidR="00431201" w:rsidRDefault="00431201" w:rsidP="00431201">
      <w:pPr>
        <w:pStyle w:val="keywords"/>
      </w:pPr>
      <w:r>
        <w:rPr>
          <w:rStyle w:val="Numberhead"/>
        </w:rPr>
        <w:t>Themes</w:t>
      </w:r>
      <w:r>
        <w:tab/>
      </w:r>
    </w:p>
    <w:p w14:paraId="4960BF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A137D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E85F72" w14:textId="77777777" w:rsidR="00431201" w:rsidRPr="00F839CC" w:rsidRDefault="00431201" w:rsidP="00431201">
      <w:pPr>
        <w:pStyle w:val="Heading5"/>
      </w:pPr>
      <w:r w:rsidRPr="00F839CC">
        <w:t>1</w:t>
      </w:r>
      <w:r>
        <w:t>1</w:t>
      </w:r>
      <w:r w:rsidRPr="00F839CC">
        <w:t xml:space="preserve"> </w:t>
      </w:r>
    </w:p>
    <w:p w14:paraId="1BA24333" w14:textId="77777777" w:rsidR="00431201" w:rsidRPr="00166964" w:rsidRDefault="00431201" w:rsidP="00431201">
      <w:pPr>
        <w:pStyle w:val="keywords"/>
      </w:pPr>
      <w:r w:rsidRPr="00D25469">
        <w:rPr>
          <w:rStyle w:val="Numberhead"/>
        </w:rPr>
        <w:t>Peg</w:t>
      </w:r>
      <w:r>
        <w:tab/>
      </w:r>
    </w:p>
    <w:p w14:paraId="3AF8CA81" w14:textId="77777777" w:rsidR="00431201" w:rsidRDefault="00431201" w:rsidP="00431201">
      <w:pPr>
        <w:pStyle w:val="keywords"/>
      </w:pPr>
      <w:r>
        <w:rPr>
          <w:rStyle w:val="Numberhead"/>
        </w:rPr>
        <w:t>Ch. terrain</w:t>
      </w:r>
      <w:r w:rsidRPr="00A46E8A">
        <w:tab/>
      </w:r>
    </w:p>
    <w:p w14:paraId="757D7B92" w14:textId="77777777" w:rsidR="00431201" w:rsidRDefault="00431201" w:rsidP="00431201">
      <w:pPr>
        <w:pStyle w:val="keywords"/>
      </w:pPr>
      <w:r>
        <w:rPr>
          <w:rStyle w:val="Numberhead"/>
        </w:rPr>
        <w:t>Themes</w:t>
      </w:r>
      <w:r>
        <w:tab/>
      </w:r>
    </w:p>
    <w:p w14:paraId="69FA7F8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FB69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CF955EF" w14:textId="77777777" w:rsidR="00431201" w:rsidRPr="00F839CC" w:rsidRDefault="00431201" w:rsidP="00431201">
      <w:pPr>
        <w:pStyle w:val="Heading5"/>
      </w:pPr>
      <w:r w:rsidRPr="00F839CC">
        <w:lastRenderedPageBreak/>
        <w:t>1</w:t>
      </w:r>
      <w:r>
        <w:t>2</w:t>
      </w:r>
      <w:r w:rsidRPr="00F839CC">
        <w:t xml:space="preserve"> </w:t>
      </w:r>
    </w:p>
    <w:p w14:paraId="14629F99" w14:textId="77777777" w:rsidR="00431201" w:rsidRPr="00166964" w:rsidRDefault="00431201" w:rsidP="00431201">
      <w:pPr>
        <w:pStyle w:val="keywords"/>
      </w:pPr>
      <w:r w:rsidRPr="00D25469">
        <w:rPr>
          <w:rStyle w:val="Numberhead"/>
        </w:rPr>
        <w:t>Peg</w:t>
      </w:r>
      <w:r>
        <w:tab/>
      </w:r>
    </w:p>
    <w:p w14:paraId="26916808" w14:textId="77777777" w:rsidR="00431201" w:rsidRDefault="00431201" w:rsidP="00431201">
      <w:pPr>
        <w:pStyle w:val="keywords"/>
      </w:pPr>
      <w:r>
        <w:rPr>
          <w:rStyle w:val="Numberhead"/>
        </w:rPr>
        <w:t>Ch. terrain</w:t>
      </w:r>
      <w:r w:rsidRPr="00A46E8A">
        <w:tab/>
      </w:r>
    </w:p>
    <w:p w14:paraId="3350BE45" w14:textId="77777777" w:rsidR="00431201" w:rsidRDefault="00431201" w:rsidP="00431201">
      <w:pPr>
        <w:pStyle w:val="keywords"/>
      </w:pPr>
      <w:r>
        <w:rPr>
          <w:rStyle w:val="Numberhead"/>
        </w:rPr>
        <w:t>Themes</w:t>
      </w:r>
      <w:r>
        <w:tab/>
      </w:r>
    </w:p>
    <w:p w14:paraId="3BA01BD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5982A5"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6CF59E80" w14:textId="77777777" w:rsidR="00431201" w:rsidRPr="008D302A" w:rsidRDefault="00431201" w:rsidP="00431201">
      <w:pPr>
        <w:pStyle w:val="Heading5"/>
      </w:pPr>
      <w:r w:rsidRPr="008D302A">
        <w:t xml:space="preserve">13 </w:t>
      </w:r>
    </w:p>
    <w:p w14:paraId="25CE74EF" w14:textId="77777777" w:rsidR="00431201" w:rsidRPr="008D302A" w:rsidRDefault="00431201" w:rsidP="00431201">
      <w:pPr>
        <w:pStyle w:val="keywords"/>
      </w:pPr>
      <w:r w:rsidRPr="008D302A">
        <w:rPr>
          <w:rStyle w:val="Numberhead"/>
        </w:rPr>
        <w:t>Peg</w:t>
      </w:r>
      <w:r w:rsidRPr="008D302A">
        <w:tab/>
      </w:r>
    </w:p>
    <w:p w14:paraId="7C68C5F8" w14:textId="77777777" w:rsidR="00431201" w:rsidRPr="008D302A" w:rsidRDefault="00431201" w:rsidP="00431201">
      <w:pPr>
        <w:pStyle w:val="keywords"/>
      </w:pPr>
      <w:r w:rsidRPr="008D302A">
        <w:rPr>
          <w:rStyle w:val="Numberhead"/>
        </w:rPr>
        <w:t>Ch. terrain</w:t>
      </w:r>
      <w:r w:rsidRPr="008D302A">
        <w:tab/>
      </w:r>
    </w:p>
    <w:p w14:paraId="5A7FB06E" w14:textId="77777777" w:rsidR="00431201" w:rsidRDefault="00431201" w:rsidP="00431201">
      <w:pPr>
        <w:pStyle w:val="keywords"/>
      </w:pPr>
      <w:r>
        <w:rPr>
          <w:rStyle w:val="Numberhead"/>
        </w:rPr>
        <w:t>Themes</w:t>
      </w:r>
      <w:r>
        <w:tab/>
      </w:r>
    </w:p>
    <w:p w14:paraId="6FA057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53D7D2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2F6AA9D" w14:textId="77777777" w:rsidR="00431201" w:rsidRPr="00F839CC" w:rsidRDefault="00431201" w:rsidP="00431201">
      <w:pPr>
        <w:pStyle w:val="Heading5"/>
      </w:pPr>
      <w:r w:rsidRPr="00F839CC">
        <w:t>1</w:t>
      </w:r>
      <w:r>
        <w:t>4</w:t>
      </w:r>
      <w:r w:rsidRPr="00F839CC">
        <w:t xml:space="preserve"> </w:t>
      </w:r>
    </w:p>
    <w:p w14:paraId="5BFC2F76" w14:textId="77777777" w:rsidR="00431201" w:rsidRPr="00166964" w:rsidRDefault="00431201" w:rsidP="00431201">
      <w:pPr>
        <w:pStyle w:val="keywords"/>
      </w:pPr>
      <w:r w:rsidRPr="00D25469">
        <w:rPr>
          <w:rStyle w:val="Numberhead"/>
        </w:rPr>
        <w:t>Peg</w:t>
      </w:r>
      <w:r>
        <w:tab/>
      </w:r>
    </w:p>
    <w:p w14:paraId="74B5A751" w14:textId="77777777" w:rsidR="00431201" w:rsidRDefault="00431201" w:rsidP="00431201">
      <w:pPr>
        <w:pStyle w:val="keywords"/>
      </w:pPr>
      <w:r>
        <w:rPr>
          <w:rStyle w:val="Numberhead"/>
        </w:rPr>
        <w:t>Ch. terrain</w:t>
      </w:r>
      <w:r w:rsidRPr="00A46E8A">
        <w:tab/>
      </w:r>
    </w:p>
    <w:p w14:paraId="77E0CC61" w14:textId="77777777" w:rsidR="00431201" w:rsidRDefault="00431201" w:rsidP="00431201">
      <w:pPr>
        <w:pStyle w:val="keywords"/>
      </w:pPr>
      <w:r>
        <w:rPr>
          <w:rStyle w:val="Numberhead"/>
        </w:rPr>
        <w:t>Themes</w:t>
      </w:r>
      <w:r>
        <w:tab/>
      </w:r>
    </w:p>
    <w:p w14:paraId="060D8C1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C51D8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509F06D" w14:textId="77777777" w:rsidR="00431201" w:rsidRPr="00F839CC" w:rsidRDefault="00431201" w:rsidP="00431201">
      <w:pPr>
        <w:pStyle w:val="Heading5"/>
      </w:pPr>
      <w:r w:rsidRPr="00F839CC">
        <w:t>1</w:t>
      </w:r>
      <w:r>
        <w:t>5</w:t>
      </w:r>
      <w:r w:rsidRPr="00F839CC">
        <w:t xml:space="preserve"> </w:t>
      </w:r>
    </w:p>
    <w:p w14:paraId="59594429" w14:textId="77777777" w:rsidR="00431201" w:rsidRPr="00166964" w:rsidRDefault="00431201" w:rsidP="00431201">
      <w:pPr>
        <w:pStyle w:val="keywords"/>
      </w:pPr>
      <w:r w:rsidRPr="00D25469">
        <w:rPr>
          <w:rStyle w:val="Numberhead"/>
        </w:rPr>
        <w:t>Peg</w:t>
      </w:r>
      <w:r>
        <w:tab/>
      </w:r>
    </w:p>
    <w:p w14:paraId="5098CC6F" w14:textId="77777777" w:rsidR="00431201" w:rsidRDefault="00431201" w:rsidP="00431201">
      <w:pPr>
        <w:pStyle w:val="keywords"/>
      </w:pPr>
      <w:r>
        <w:rPr>
          <w:rStyle w:val="Numberhead"/>
        </w:rPr>
        <w:t>Ch. terrain</w:t>
      </w:r>
      <w:r w:rsidRPr="00A46E8A">
        <w:tab/>
      </w:r>
    </w:p>
    <w:p w14:paraId="10E79B9D" w14:textId="77777777" w:rsidR="00431201" w:rsidRDefault="00431201" w:rsidP="00431201">
      <w:pPr>
        <w:pStyle w:val="keywords"/>
      </w:pPr>
      <w:r>
        <w:rPr>
          <w:rStyle w:val="Numberhead"/>
        </w:rPr>
        <w:t>Themes</w:t>
      </w:r>
      <w:r>
        <w:tab/>
      </w:r>
    </w:p>
    <w:p w14:paraId="20498EF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FF0ED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E86DC0" w14:textId="77777777" w:rsidR="00431201" w:rsidRPr="00F839CC" w:rsidRDefault="00431201" w:rsidP="00431201">
      <w:pPr>
        <w:pStyle w:val="Heading5"/>
      </w:pPr>
      <w:r w:rsidRPr="00F839CC">
        <w:t>1</w:t>
      </w:r>
      <w:r>
        <w:t>6</w:t>
      </w:r>
      <w:r w:rsidRPr="00F839CC">
        <w:t xml:space="preserve"> </w:t>
      </w:r>
    </w:p>
    <w:p w14:paraId="56C721F6" w14:textId="77777777" w:rsidR="00431201" w:rsidRPr="00166964" w:rsidRDefault="00431201" w:rsidP="00431201">
      <w:pPr>
        <w:pStyle w:val="keywords"/>
      </w:pPr>
      <w:r w:rsidRPr="00D25469">
        <w:rPr>
          <w:rStyle w:val="Numberhead"/>
        </w:rPr>
        <w:t>Peg</w:t>
      </w:r>
      <w:r>
        <w:tab/>
      </w:r>
    </w:p>
    <w:p w14:paraId="306EB196" w14:textId="77777777" w:rsidR="00431201" w:rsidRDefault="00431201" w:rsidP="00431201">
      <w:pPr>
        <w:pStyle w:val="keywords"/>
      </w:pPr>
      <w:r>
        <w:rPr>
          <w:rStyle w:val="Numberhead"/>
        </w:rPr>
        <w:t>Ch. terrain</w:t>
      </w:r>
      <w:r w:rsidRPr="00A46E8A">
        <w:tab/>
      </w:r>
    </w:p>
    <w:p w14:paraId="219F8B74" w14:textId="77777777" w:rsidR="00431201" w:rsidRDefault="00431201" w:rsidP="00431201">
      <w:pPr>
        <w:pStyle w:val="keywords"/>
      </w:pPr>
      <w:r>
        <w:rPr>
          <w:rStyle w:val="Numberhead"/>
        </w:rPr>
        <w:t>Themes</w:t>
      </w:r>
      <w:r>
        <w:tab/>
      </w:r>
    </w:p>
    <w:p w14:paraId="00B5B15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560318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594F0D" w14:textId="77777777" w:rsidR="00431201" w:rsidRPr="00F839CC" w:rsidRDefault="00431201" w:rsidP="00431201">
      <w:pPr>
        <w:pStyle w:val="Heading5"/>
      </w:pPr>
      <w:r w:rsidRPr="00F839CC">
        <w:t>1</w:t>
      </w:r>
      <w:r>
        <w:t>7</w:t>
      </w:r>
      <w:r w:rsidRPr="00F839CC">
        <w:t xml:space="preserve"> </w:t>
      </w:r>
    </w:p>
    <w:p w14:paraId="0B3A9BD0" w14:textId="77777777" w:rsidR="00431201" w:rsidRPr="00166964" w:rsidRDefault="00431201" w:rsidP="00431201">
      <w:pPr>
        <w:pStyle w:val="keywords"/>
      </w:pPr>
      <w:r w:rsidRPr="00D25469">
        <w:rPr>
          <w:rStyle w:val="Numberhead"/>
        </w:rPr>
        <w:t>Peg</w:t>
      </w:r>
      <w:r>
        <w:tab/>
      </w:r>
    </w:p>
    <w:p w14:paraId="6278383A" w14:textId="77777777" w:rsidR="00431201" w:rsidRDefault="00431201" w:rsidP="00431201">
      <w:pPr>
        <w:pStyle w:val="keywords"/>
      </w:pPr>
      <w:r>
        <w:rPr>
          <w:rStyle w:val="Numberhead"/>
        </w:rPr>
        <w:t>Ch. terrain</w:t>
      </w:r>
      <w:r w:rsidRPr="00A46E8A">
        <w:tab/>
      </w:r>
    </w:p>
    <w:p w14:paraId="3911F5B8" w14:textId="77777777" w:rsidR="00431201" w:rsidRDefault="00431201" w:rsidP="00431201">
      <w:pPr>
        <w:pStyle w:val="keywords"/>
      </w:pPr>
      <w:r>
        <w:rPr>
          <w:rStyle w:val="Numberhead"/>
        </w:rPr>
        <w:t>Themes</w:t>
      </w:r>
      <w:r>
        <w:tab/>
      </w:r>
    </w:p>
    <w:p w14:paraId="010C55D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468D5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AA550D" w14:textId="77777777" w:rsidR="00431201" w:rsidRPr="00F839CC" w:rsidRDefault="00431201" w:rsidP="00431201">
      <w:pPr>
        <w:pStyle w:val="Heading5"/>
      </w:pPr>
      <w:r w:rsidRPr="00F839CC">
        <w:lastRenderedPageBreak/>
        <w:t>1</w:t>
      </w:r>
      <w:r>
        <w:t>8</w:t>
      </w:r>
      <w:r w:rsidRPr="00F839CC">
        <w:t xml:space="preserve"> </w:t>
      </w:r>
    </w:p>
    <w:p w14:paraId="138D8301" w14:textId="77777777" w:rsidR="00431201" w:rsidRPr="00166964" w:rsidRDefault="00431201" w:rsidP="00431201">
      <w:pPr>
        <w:pStyle w:val="keywords"/>
      </w:pPr>
      <w:r w:rsidRPr="00D25469">
        <w:rPr>
          <w:rStyle w:val="Numberhead"/>
        </w:rPr>
        <w:t>Peg</w:t>
      </w:r>
      <w:r>
        <w:tab/>
      </w:r>
    </w:p>
    <w:p w14:paraId="36E78871" w14:textId="77777777" w:rsidR="00431201" w:rsidRDefault="00431201" w:rsidP="00431201">
      <w:pPr>
        <w:pStyle w:val="keywords"/>
      </w:pPr>
      <w:r>
        <w:rPr>
          <w:rStyle w:val="Numberhead"/>
        </w:rPr>
        <w:t>Ch. terrain</w:t>
      </w:r>
      <w:r w:rsidRPr="00A46E8A">
        <w:tab/>
      </w:r>
    </w:p>
    <w:p w14:paraId="6B6A310A" w14:textId="77777777" w:rsidR="00431201" w:rsidRDefault="00431201" w:rsidP="00431201">
      <w:pPr>
        <w:pStyle w:val="keywords"/>
      </w:pPr>
      <w:r>
        <w:rPr>
          <w:rStyle w:val="Numberhead"/>
        </w:rPr>
        <w:t>Themes</w:t>
      </w:r>
      <w:r>
        <w:tab/>
      </w:r>
    </w:p>
    <w:p w14:paraId="63E82C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F617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F6F075" w14:textId="77777777" w:rsidR="00431201" w:rsidRPr="00F839CC" w:rsidRDefault="00431201" w:rsidP="00431201">
      <w:pPr>
        <w:pStyle w:val="Heading5"/>
      </w:pPr>
      <w:r w:rsidRPr="00F839CC">
        <w:t>1</w:t>
      </w:r>
      <w:r>
        <w:t>9</w:t>
      </w:r>
      <w:r w:rsidRPr="00F839CC">
        <w:t xml:space="preserve"> </w:t>
      </w:r>
    </w:p>
    <w:p w14:paraId="0773A395" w14:textId="77777777" w:rsidR="00431201" w:rsidRPr="00166964" w:rsidRDefault="00431201" w:rsidP="00431201">
      <w:pPr>
        <w:pStyle w:val="keywords"/>
      </w:pPr>
      <w:r w:rsidRPr="00D25469">
        <w:rPr>
          <w:rStyle w:val="Numberhead"/>
        </w:rPr>
        <w:t>Peg</w:t>
      </w:r>
      <w:r>
        <w:tab/>
      </w:r>
    </w:p>
    <w:p w14:paraId="7A572DE4" w14:textId="77777777" w:rsidR="00431201" w:rsidRDefault="00431201" w:rsidP="00431201">
      <w:pPr>
        <w:pStyle w:val="keywords"/>
      </w:pPr>
      <w:r>
        <w:rPr>
          <w:rStyle w:val="Numberhead"/>
        </w:rPr>
        <w:t>Ch. terrain</w:t>
      </w:r>
      <w:r w:rsidRPr="00A46E8A">
        <w:tab/>
      </w:r>
    </w:p>
    <w:p w14:paraId="7D888ED1" w14:textId="77777777" w:rsidR="00431201" w:rsidRDefault="00431201" w:rsidP="00431201">
      <w:pPr>
        <w:pStyle w:val="keywords"/>
      </w:pPr>
      <w:r>
        <w:rPr>
          <w:rStyle w:val="Numberhead"/>
        </w:rPr>
        <w:t>Themes</w:t>
      </w:r>
      <w:r>
        <w:tab/>
      </w:r>
    </w:p>
    <w:p w14:paraId="7ADBE60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148F5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CC76CA" w14:textId="77777777" w:rsidR="00431201" w:rsidRPr="00F839CC" w:rsidRDefault="00431201" w:rsidP="00431201">
      <w:pPr>
        <w:pStyle w:val="Heading5"/>
      </w:pPr>
      <w:r>
        <w:t>20</w:t>
      </w:r>
      <w:r w:rsidRPr="00F839CC">
        <w:t xml:space="preserve"> </w:t>
      </w:r>
    </w:p>
    <w:p w14:paraId="7AF61053" w14:textId="77777777" w:rsidR="00431201" w:rsidRPr="00166964" w:rsidRDefault="00431201" w:rsidP="00431201">
      <w:pPr>
        <w:pStyle w:val="keywords"/>
      </w:pPr>
      <w:r w:rsidRPr="00D25469">
        <w:rPr>
          <w:rStyle w:val="Numberhead"/>
        </w:rPr>
        <w:t>Peg</w:t>
      </w:r>
      <w:r>
        <w:tab/>
      </w:r>
    </w:p>
    <w:p w14:paraId="4CDD448D" w14:textId="77777777" w:rsidR="00431201" w:rsidRDefault="00431201" w:rsidP="00431201">
      <w:pPr>
        <w:pStyle w:val="keywords"/>
      </w:pPr>
      <w:r>
        <w:rPr>
          <w:rStyle w:val="Numberhead"/>
        </w:rPr>
        <w:t>Ch. terrain</w:t>
      </w:r>
      <w:r w:rsidRPr="00A46E8A">
        <w:tab/>
      </w:r>
    </w:p>
    <w:p w14:paraId="5F9BAD90" w14:textId="77777777" w:rsidR="00431201" w:rsidRDefault="00431201" w:rsidP="00431201">
      <w:pPr>
        <w:pStyle w:val="keywords"/>
      </w:pPr>
      <w:r>
        <w:rPr>
          <w:rStyle w:val="Numberhead"/>
        </w:rPr>
        <w:t>Themes</w:t>
      </w:r>
      <w:r>
        <w:tab/>
      </w:r>
    </w:p>
    <w:p w14:paraId="725E4D1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6BF8AA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35E2EF" w14:textId="77777777" w:rsidR="00431201" w:rsidRPr="00F839CC" w:rsidRDefault="00431201" w:rsidP="00431201">
      <w:pPr>
        <w:pStyle w:val="Heading5"/>
      </w:pPr>
      <w:r>
        <w:t>21</w:t>
      </w:r>
      <w:r w:rsidRPr="00F839CC">
        <w:t xml:space="preserve"> </w:t>
      </w:r>
    </w:p>
    <w:p w14:paraId="374FB740" w14:textId="77777777" w:rsidR="00431201" w:rsidRPr="00166964" w:rsidRDefault="00431201" w:rsidP="00431201">
      <w:pPr>
        <w:pStyle w:val="keywords"/>
      </w:pPr>
      <w:r w:rsidRPr="00D25469">
        <w:rPr>
          <w:rStyle w:val="Numberhead"/>
        </w:rPr>
        <w:t>Peg</w:t>
      </w:r>
      <w:r>
        <w:tab/>
      </w:r>
    </w:p>
    <w:p w14:paraId="0835F695" w14:textId="77777777" w:rsidR="00431201" w:rsidRDefault="00431201" w:rsidP="00431201">
      <w:pPr>
        <w:pStyle w:val="keywords"/>
      </w:pPr>
      <w:r>
        <w:rPr>
          <w:rStyle w:val="Numberhead"/>
        </w:rPr>
        <w:t>Ch. terrain</w:t>
      </w:r>
      <w:r w:rsidRPr="00A46E8A">
        <w:tab/>
      </w:r>
    </w:p>
    <w:p w14:paraId="19416DED" w14:textId="77777777" w:rsidR="00431201" w:rsidRDefault="00431201" w:rsidP="00431201">
      <w:pPr>
        <w:pStyle w:val="keywords"/>
      </w:pPr>
      <w:r>
        <w:rPr>
          <w:rStyle w:val="Numberhead"/>
        </w:rPr>
        <w:t>Themes</w:t>
      </w:r>
      <w:r>
        <w:tab/>
      </w:r>
    </w:p>
    <w:p w14:paraId="7E22CE9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5DAC7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AD1622" w14:textId="77777777" w:rsidR="00431201" w:rsidRPr="00F839CC" w:rsidRDefault="00431201" w:rsidP="00431201">
      <w:pPr>
        <w:pStyle w:val="Heading5"/>
      </w:pPr>
      <w:r>
        <w:t>22</w:t>
      </w:r>
      <w:r w:rsidRPr="00F839CC">
        <w:t xml:space="preserve"> </w:t>
      </w:r>
    </w:p>
    <w:p w14:paraId="77370132" w14:textId="77777777" w:rsidR="00431201" w:rsidRPr="00166964" w:rsidRDefault="00431201" w:rsidP="00431201">
      <w:pPr>
        <w:pStyle w:val="keywords"/>
      </w:pPr>
      <w:r w:rsidRPr="00D25469">
        <w:rPr>
          <w:rStyle w:val="Numberhead"/>
        </w:rPr>
        <w:t>Peg</w:t>
      </w:r>
      <w:r>
        <w:tab/>
      </w:r>
    </w:p>
    <w:p w14:paraId="1435DC1E" w14:textId="77777777" w:rsidR="00431201" w:rsidRDefault="00431201" w:rsidP="00431201">
      <w:pPr>
        <w:pStyle w:val="keywords"/>
      </w:pPr>
      <w:r>
        <w:rPr>
          <w:rStyle w:val="Numberhead"/>
        </w:rPr>
        <w:t>Ch. terrain</w:t>
      </w:r>
      <w:r w:rsidRPr="00A46E8A">
        <w:tab/>
      </w:r>
    </w:p>
    <w:p w14:paraId="714A3599" w14:textId="77777777" w:rsidR="00431201" w:rsidRDefault="00431201" w:rsidP="00431201">
      <w:pPr>
        <w:pStyle w:val="keywords"/>
      </w:pPr>
      <w:r>
        <w:rPr>
          <w:rStyle w:val="Numberhead"/>
        </w:rPr>
        <w:t>Themes</w:t>
      </w:r>
      <w:r>
        <w:tab/>
      </w:r>
    </w:p>
    <w:p w14:paraId="46F7327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57805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E3F254" w14:textId="77777777" w:rsidR="00431201" w:rsidRPr="00F839CC" w:rsidRDefault="00431201" w:rsidP="00431201">
      <w:pPr>
        <w:pStyle w:val="Heading5"/>
      </w:pPr>
      <w:r>
        <w:t>23</w:t>
      </w:r>
      <w:r w:rsidRPr="00F839CC">
        <w:t xml:space="preserve"> </w:t>
      </w:r>
    </w:p>
    <w:p w14:paraId="72D48775" w14:textId="77777777" w:rsidR="00431201" w:rsidRPr="00166964" w:rsidRDefault="00431201" w:rsidP="00431201">
      <w:pPr>
        <w:pStyle w:val="keywords"/>
      </w:pPr>
      <w:r w:rsidRPr="00D25469">
        <w:rPr>
          <w:rStyle w:val="Numberhead"/>
        </w:rPr>
        <w:t>Peg</w:t>
      </w:r>
      <w:r>
        <w:tab/>
      </w:r>
    </w:p>
    <w:p w14:paraId="5E5D98F3" w14:textId="77777777" w:rsidR="00431201" w:rsidRDefault="00431201" w:rsidP="00431201">
      <w:pPr>
        <w:pStyle w:val="keywords"/>
      </w:pPr>
      <w:r>
        <w:rPr>
          <w:rStyle w:val="Numberhead"/>
        </w:rPr>
        <w:t>Ch. terrain</w:t>
      </w:r>
      <w:r w:rsidRPr="00A46E8A">
        <w:tab/>
      </w:r>
    </w:p>
    <w:p w14:paraId="47C18F73" w14:textId="77777777" w:rsidR="00431201" w:rsidRDefault="00431201" w:rsidP="00431201">
      <w:pPr>
        <w:pStyle w:val="keywords"/>
      </w:pPr>
      <w:r>
        <w:rPr>
          <w:rStyle w:val="Numberhead"/>
        </w:rPr>
        <w:t>Themes</w:t>
      </w:r>
      <w:r>
        <w:tab/>
      </w:r>
    </w:p>
    <w:p w14:paraId="67A8FB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8B9DE3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D8EEC7F" w14:textId="77777777" w:rsidR="00431201" w:rsidRPr="00F839CC" w:rsidRDefault="00431201" w:rsidP="00431201">
      <w:pPr>
        <w:pStyle w:val="Heading5"/>
      </w:pPr>
      <w:r>
        <w:lastRenderedPageBreak/>
        <w:t>24</w:t>
      </w:r>
      <w:r w:rsidRPr="00F839CC">
        <w:t xml:space="preserve"> </w:t>
      </w:r>
    </w:p>
    <w:p w14:paraId="1F13C265" w14:textId="77777777" w:rsidR="00431201" w:rsidRPr="00166964" w:rsidRDefault="00431201" w:rsidP="00431201">
      <w:pPr>
        <w:pStyle w:val="keywords"/>
      </w:pPr>
      <w:r w:rsidRPr="00D25469">
        <w:rPr>
          <w:rStyle w:val="Numberhead"/>
        </w:rPr>
        <w:t>Peg</w:t>
      </w:r>
      <w:r>
        <w:tab/>
      </w:r>
    </w:p>
    <w:p w14:paraId="541552B7" w14:textId="77777777" w:rsidR="00431201" w:rsidRDefault="00431201" w:rsidP="00431201">
      <w:pPr>
        <w:pStyle w:val="keywords"/>
      </w:pPr>
      <w:r>
        <w:rPr>
          <w:rStyle w:val="Numberhead"/>
        </w:rPr>
        <w:t>Ch. terrain</w:t>
      </w:r>
      <w:r w:rsidRPr="00A46E8A">
        <w:tab/>
      </w:r>
    </w:p>
    <w:p w14:paraId="51130EE5" w14:textId="77777777" w:rsidR="00431201" w:rsidRDefault="00431201" w:rsidP="00431201">
      <w:pPr>
        <w:pStyle w:val="keywords"/>
      </w:pPr>
      <w:r>
        <w:rPr>
          <w:rStyle w:val="Numberhead"/>
        </w:rPr>
        <w:t>Themes</w:t>
      </w:r>
      <w:r>
        <w:tab/>
      </w:r>
    </w:p>
    <w:p w14:paraId="632F4DE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8CD0B5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38A959" w14:textId="77777777" w:rsidR="00431201" w:rsidRPr="00F839CC" w:rsidRDefault="00431201" w:rsidP="00431201">
      <w:pPr>
        <w:pStyle w:val="Heading5"/>
      </w:pPr>
      <w:r>
        <w:t>25</w:t>
      </w:r>
      <w:r w:rsidRPr="00F839CC">
        <w:t xml:space="preserve"> </w:t>
      </w:r>
    </w:p>
    <w:p w14:paraId="61C5A3A1" w14:textId="77777777" w:rsidR="00431201" w:rsidRPr="00166964" w:rsidRDefault="00431201" w:rsidP="00431201">
      <w:pPr>
        <w:pStyle w:val="keywords"/>
      </w:pPr>
      <w:r w:rsidRPr="00D25469">
        <w:rPr>
          <w:rStyle w:val="Numberhead"/>
        </w:rPr>
        <w:t>Peg</w:t>
      </w:r>
      <w:r>
        <w:tab/>
      </w:r>
    </w:p>
    <w:p w14:paraId="762351B1" w14:textId="77777777" w:rsidR="00431201" w:rsidRDefault="00431201" w:rsidP="00431201">
      <w:pPr>
        <w:pStyle w:val="keywords"/>
      </w:pPr>
      <w:r>
        <w:rPr>
          <w:rStyle w:val="Numberhead"/>
        </w:rPr>
        <w:t>Ch. terrain</w:t>
      </w:r>
      <w:r w:rsidRPr="00A46E8A">
        <w:tab/>
      </w:r>
    </w:p>
    <w:p w14:paraId="4401FD52" w14:textId="77777777" w:rsidR="00431201" w:rsidRDefault="00431201" w:rsidP="00431201">
      <w:pPr>
        <w:pStyle w:val="keywords"/>
      </w:pPr>
      <w:r>
        <w:rPr>
          <w:rStyle w:val="Numberhead"/>
        </w:rPr>
        <w:t>Themes</w:t>
      </w:r>
      <w:r>
        <w:tab/>
      </w:r>
    </w:p>
    <w:p w14:paraId="1B5FFCB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6FE99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9F4217" w14:textId="77777777" w:rsidR="00533BD4" w:rsidRDefault="000C4C07" w:rsidP="00533BD4">
      <w:pPr>
        <w:pStyle w:val="Heading3"/>
      </w:pPr>
      <w:r w:rsidRPr="000C4C07">
        <w:t>1 Chronicles</w:t>
      </w:r>
    </w:p>
    <w:p w14:paraId="3FE9429E" w14:textId="65ECAF12" w:rsidR="00D97A41" w:rsidRPr="000748DF" w:rsidRDefault="00D97A41" w:rsidP="00D97A41">
      <w:pPr>
        <w:pStyle w:val="keywords"/>
      </w:pPr>
      <w:r w:rsidRPr="00C55749">
        <w:rPr>
          <w:rStyle w:val="Numberhead"/>
        </w:rPr>
        <w:t>Sub. word</w:t>
      </w:r>
      <w:r>
        <w:rPr>
          <w:rStyle w:val="Numberhead"/>
        </w:rPr>
        <w:t>s</w:t>
      </w:r>
      <w:r w:rsidRPr="000748DF">
        <w:tab/>
      </w:r>
      <w:r w:rsidR="003C7CD5" w:rsidRPr="000C4C07">
        <w:t>shiny crow on nickel</w:t>
      </w:r>
    </w:p>
    <w:p w14:paraId="72AD88A7" w14:textId="2A6B21EE" w:rsidR="00D97A41" w:rsidRDefault="00D97A41" w:rsidP="00D97A41">
      <w:pPr>
        <w:pStyle w:val="keywords"/>
      </w:pPr>
      <w:r>
        <w:rPr>
          <w:rStyle w:val="Numberhead"/>
        </w:rPr>
        <w:t>Peg</w:t>
      </w:r>
      <w:r w:rsidRPr="000748DF">
        <w:tab/>
      </w:r>
      <w:r>
        <w:t>13 = time</w:t>
      </w:r>
    </w:p>
    <w:p w14:paraId="06606608" w14:textId="7B86DAC8" w:rsidR="00D97A41" w:rsidRDefault="003C7CD5" w:rsidP="00D97A41">
      <w:pPr>
        <w:pStyle w:val="keywords"/>
        <w:rPr>
          <w:rStyle w:val="Numberhead"/>
        </w:rPr>
      </w:pPr>
      <w:r>
        <w:rPr>
          <w:rStyle w:val="Numberhead"/>
        </w:rPr>
        <w:t>Book terrain</w:t>
      </w:r>
      <w:r>
        <w:rPr>
          <w:rStyle w:val="Numberhead"/>
        </w:rPr>
        <w:tab/>
      </w:r>
      <w:r w:rsidRPr="000C4C07">
        <w:t>sundial on castle</w:t>
      </w:r>
    </w:p>
    <w:p w14:paraId="3B370205" w14:textId="77777777" w:rsidR="00D97A41" w:rsidRDefault="00D97A41" w:rsidP="00D97A41">
      <w:pPr>
        <w:pStyle w:val="keywords"/>
      </w:pPr>
      <w:r w:rsidRPr="000748DF">
        <w:rPr>
          <w:rStyle w:val="Numberhead"/>
        </w:rPr>
        <w:t>Story</w:t>
      </w:r>
      <w:r>
        <w:tab/>
      </w:r>
    </w:p>
    <w:p w14:paraId="48554DBC" w14:textId="77777777" w:rsidR="00D97A41" w:rsidRPr="000748DF" w:rsidRDefault="00D97A41" w:rsidP="00D97A41">
      <w:pPr>
        <w:pStyle w:val="keywords"/>
      </w:pPr>
      <w:r>
        <w:rPr>
          <w:rStyle w:val="Numberhead"/>
        </w:rPr>
        <w:t>Notes</w:t>
      </w:r>
      <w:r w:rsidRPr="006A1716">
        <w:tab/>
      </w:r>
    </w:p>
    <w:p w14:paraId="1BC11337" w14:textId="77777777" w:rsidR="00431201" w:rsidRPr="00F839CC" w:rsidRDefault="00431201" w:rsidP="00431201">
      <w:pPr>
        <w:pStyle w:val="Heading5"/>
      </w:pPr>
      <w:r w:rsidRPr="00F839CC">
        <w:t xml:space="preserve">1 </w:t>
      </w:r>
    </w:p>
    <w:p w14:paraId="590ADC6D" w14:textId="135D5AB9" w:rsidR="00431201" w:rsidRPr="00166964" w:rsidRDefault="00431201" w:rsidP="00431201">
      <w:pPr>
        <w:pStyle w:val="keywords"/>
      </w:pPr>
      <w:r w:rsidRPr="00D25469">
        <w:rPr>
          <w:rStyle w:val="Numberhead"/>
        </w:rPr>
        <w:t>Peg</w:t>
      </w:r>
      <w:r>
        <w:tab/>
        <w:t>Book peg</w:t>
      </w:r>
      <w:r w:rsidR="00EF5E4D">
        <w:t xml:space="preserve"> = time</w:t>
      </w:r>
    </w:p>
    <w:p w14:paraId="10B72B53" w14:textId="77777777" w:rsidR="00431201" w:rsidRDefault="00431201" w:rsidP="00431201">
      <w:pPr>
        <w:pStyle w:val="keywords"/>
      </w:pPr>
      <w:r>
        <w:rPr>
          <w:rStyle w:val="Numberhead"/>
        </w:rPr>
        <w:t>Ch. terrain</w:t>
      </w:r>
      <w:r w:rsidRPr="00A46E8A">
        <w:tab/>
      </w:r>
    </w:p>
    <w:p w14:paraId="5E05CDF1" w14:textId="77777777" w:rsidR="00431201" w:rsidRDefault="00431201" w:rsidP="00431201">
      <w:pPr>
        <w:pStyle w:val="keywords"/>
      </w:pPr>
      <w:r>
        <w:rPr>
          <w:rStyle w:val="Numberhead"/>
        </w:rPr>
        <w:t>Themes</w:t>
      </w:r>
      <w:r>
        <w:tab/>
      </w:r>
    </w:p>
    <w:p w14:paraId="1FBA78A2" w14:textId="1F8275B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FB2AFC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0E1F5E" w14:textId="77777777" w:rsidR="00431201" w:rsidRPr="00F839CC" w:rsidRDefault="00431201" w:rsidP="00431201">
      <w:pPr>
        <w:pStyle w:val="Heading5"/>
      </w:pPr>
      <w:r>
        <w:t>2</w:t>
      </w:r>
      <w:r w:rsidRPr="00F839CC">
        <w:t xml:space="preserve"> </w:t>
      </w:r>
    </w:p>
    <w:p w14:paraId="59D603DB" w14:textId="77777777" w:rsidR="00431201" w:rsidRPr="00166964" w:rsidRDefault="00431201" w:rsidP="00431201">
      <w:pPr>
        <w:pStyle w:val="keywords"/>
      </w:pPr>
      <w:r w:rsidRPr="00D25469">
        <w:rPr>
          <w:rStyle w:val="Numberhead"/>
        </w:rPr>
        <w:t>Peg</w:t>
      </w:r>
      <w:r>
        <w:tab/>
      </w:r>
    </w:p>
    <w:p w14:paraId="025ED6EF" w14:textId="77777777" w:rsidR="00431201" w:rsidRDefault="00431201" w:rsidP="00431201">
      <w:pPr>
        <w:pStyle w:val="keywords"/>
      </w:pPr>
      <w:r>
        <w:rPr>
          <w:rStyle w:val="Numberhead"/>
        </w:rPr>
        <w:t>Ch. terrain</w:t>
      </w:r>
      <w:r w:rsidRPr="00A46E8A">
        <w:tab/>
      </w:r>
    </w:p>
    <w:p w14:paraId="0B68314B" w14:textId="77777777" w:rsidR="00431201" w:rsidRDefault="00431201" w:rsidP="00431201">
      <w:pPr>
        <w:pStyle w:val="keywords"/>
      </w:pPr>
      <w:r>
        <w:rPr>
          <w:rStyle w:val="Numberhead"/>
        </w:rPr>
        <w:t>Themes</w:t>
      </w:r>
      <w:r>
        <w:tab/>
      </w:r>
    </w:p>
    <w:p w14:paraId="3737D30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A6A624"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B40AD5C" w14:textId="77777777" w:rsidR="00431201" w:rsidRPr="008D302A" w:rsidRDefault="00431201" w:rsidP="00431201">
      <w:pPr>
        <w:pStyle w:val="Heading5"/>
      </w:pPr>
      <w:r w:rsidRPr="008D302A">
        <w:t xml:space="preserve">3 </w:t>
      </w:r>
    </w:p>
    <w:p w14:paraId="5B478D0B" w14:textId="77777777" w:rsidR="00431201" w:rsidRPr="008D302A" w:rsidRDefault="00431201" w:rsidP="00431201">
      <w:pPr>
        <w:pStyle w:val="keywords"/>
      </w:pPr>
      <w:r w:rsidRPr="008D302A">
        <w:rPr>
          <w:rStyle w:val="Numberhead"/>
        </w:rPr>
        <w:t>Peg</w:t>
      </w:r>
      <w:r w:rsidRPr="008D302A">
        <w:tab/>
      </w:r>
    </w:p>
    <w:p w14:paraId="62FACB0A" w14:textId="77777777" w:rsidR="00431201" w:rsidRPr="008D302A" w:rsidRDefault="00431201" w:rsidP="00431201">
      <w:pPr>
        <w:pStyle w:val="keywords"/>
      </w:pPr>
      <w:r w:rsidRPr="008D302A">
        <w:rPr>
          <w:rStyle w:val="Numberhead"/>
        </w:rPr>
        <w:t>Ch. terrain</w:t>
      </w:r>
      <w:r w:rsidRPr="008D302A">
        <w:tab/>
      </w:r>
    </w:p>
    <w:p w14:paraId="4A4C3BFD" w14:textId="77777777" w:rsidR="00431201" w:rsidRDefault="00431201" w:rsidP="00431201">
      <w:pPr>
        <w:pStyle w:val="keywords"/>
      </w:pPr>
      <w:r>
        <w:rPr>
          <w:rStyle w:val="Numberhead"/>
        </w:rPr>
        <w:t>Themes</w:t>
      </w:r>
      <w:r>
        <w:tab/>
      </w:r>
    </w:p>
    <w:p w14:paraId="69A62E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4C290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CFBE13" w14:textId="77777777" w:rsidR="00431201" w:rsidRPr="00F839CC" w:rsidRDefault="00431201" w:rsidP="00431201">
      <w:pPr>
        <w:pStyle w:val="Heading5"/>
      </w:pPr>
      <w:r>
        <w:lastRenderedPageBreak/>
        <w:t>4</w:t>
      </w:r>
      <w:r w:rsidRPr="00F839CC">
        <w:t xml:space="preserve"> </w:t>
      </w:r>
    </w:p>
    <w:p w14:paraId="4FBBBD63" w14:textId="77777777" w:rsidR="00431201" w:rsidRPr="00166964" w:rsidRDefault="00431201" w:rsidP="00431201">
      <w:pPr>
        <w:pStyle w:val="keywords"/>
      </w:pPr>
      <w:r w:rsidRPr="00D25469">
        <w:rPr>
          <w:rStyle w:val="Numberhead"/>
        </w:rPr>
        <w:t>Peg</w:t>
      </w:r>
      <w:r>
        <w:tab/>
      </w:r>
    </w:p>
    <w:p w14:paraId="705D5AAD" w14:textId="77777777" w:rsidR="00431201" w:rsidRDefault="00431201" w:rsidP="00431201">
      <w:pPr>
        <w:pStyle w:val="keywords"/>
      </w:pPr>
      <w:r>
        <w:rPr>
          <w:rStyle w:val="Numberhead"/>
        </w:rPr>
        <w:t>Ch. terrain</w:t>
      </w:r>
      <w:r w:rsidRPr="00A46E8A">
        <w:tab/>
      </w:r>
    </w:p>
    <w:p w14:paraId="486C8546" w14:textId="77777777" w:rsidR="00431201" w:rsidRDefault="00431201" w:rsidP="00431201">
      <w:pPr>
        <w:pStyle w:val="keywords"/>
      </w:pPr>
      <w:r>
        <w:rPr>
          <w:rStyle w:val="Numberhead"/>
        </w:rPr>
        <w:t>Themes</w:t>
      </w:r>
      <w:r>
        <w:tab/>
      </w:r>
    </w:p>
    <w:p w14:paraId="0641B3F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A19C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0022FE" w14:textId="77777777" w:rsidR="00431201" w:rsidRPr="00F839CC" w:rsidRDefault="00431201" w:rsidP="00431201">
      <w:pPr>
        <w:pStyle w:val="Heading5"/>
      </w:pPr>
      <w:r>
        <w:t>5</w:t>
      </w:r>
      <w:r w:rsidRPr="00F839CC">
        <w:t xml:space="preserve"> </w:t>
      </w:r>
    </w:p>
    <w:p w14:paraId="304B4C95" w14:textId="77777777" w:rsidR="00431201" w:rsidRPr="00166964" w:rsidRDefault="00431201" w:rsidP="00431201">
      <w:pPr>
        <w:pStyle w:val="keywords"/>
      </w:pPr>
      <w:r w:rsidRPr="00D25469">
        <w:rPr>
          <w:rStyle w:val="Numberhead"/>
        </w:rPr>
        <w:t>Peg</w:t>
      </w:r>
      <w:r>
        <w:tab/>
      </w:r>
    </w:p>
    <w:p w14:paraId="53C5AF98" w14:textId="77777777" w:rsidR="00431201" w:rsidRDefault="00431201" w:rsidP="00431201">
      <w:pPr>
        <w:pStyle w:val="keywords"/>
      </w:pPr>
      <w:r>
        <w:rPr>
          <w:rStyle w:val="Numberhead"/>
        </w:rPr>
        <w:t>Ch. terrain</w:t>
      </w:r>
      <w:r w:rsidRPr="00A46E8A">
        <w:tab/>
      </w:r>
    </w:p>
    <w:p w14:paraId="61EE2E49" w14:textId="77777777" w:rsidR="00431201" w:rsidRDefault="00431201" w:rsidP="00431201">
      <w:pPr>
        <w:pStyle w:val="keywords"/>
      </w:pPr>
      <w:r>
        <w:rPr>
          <w:rStyle w:val="Numberhead"/>
        </w:rPr>
        <w:t>Themes</w:t>
      </w:r>
      <w:r>
        <w:tab/>
      </w:r>
    </w:p>
    <w:p w14:paraId="09729F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4DA61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6E8D847" w14:textId="77777777" w:rsidR="00431201" w:rsidRPr="00F839CC" w:rsidRDefault="00431201" w:rsidP="00431201">
      <w:pPr>
        <w:pStyle w:val="Heading5"/>
      </w:pPr>
      <w:r>
        <w:t>6</w:t>
      </w:r>
      <w:r w:rsidRPr="00F839CC">
        <w:t xml:space="preserve"> </w:t>
      </w:r>
    </w:p>
    <w:p w14:paraId="5DBE1088" w14:textId="77777777" w:rsidR="00431201" w:rsidRPr="00166964" w:rsidRDefault="00431201" w:rsidP="00431201">
      <w:pPr>
        <w:pStyle w:val="keywords"/>
      </w:pPr>
      <w:r w:rsidRPr="00D25469">
        <w:rPr>
          <w:rStyle w:val="Numberhead"/>
        </w:rPr>
        <w:t>Peg</w:t>
      </w:r>
      <w:r>
        <w:tab/>
      </w:r>
    </w:p>
    <w:p w14:paraId="5F8D0B3E" w14:textId="77777777" w:rsidR="00431201" w:rsidRDefault="00431201" w:rsidP="00431201">
      <w:pPr>
        <w:pStyle w:val="keywords"/>
      </w:pPr>
      <w:r>
        <w:rPr>
          <w:rStyle w:val="Numberhead"/>
        </w:rPr>
        <w:t>Ch. terrain</w:t>
      </w:r>
      <w:r w:rsidRPr="00A46E8A">
        <w:tab/>
      </w:r>
    </w:p>
    <w:p w14:paraId="40F5418F" w14:textId="77777777" w:rsidR="00431201" w:rsidRDefault="00431201" w:rsidP="00431201">
      <w:pPr>
        <w:pStyle w:val="keywords"/>
      </w:pPr>
      <w:r>
        <w:rPr>
          <w:rStyle w:val="Numberhead"/>
        </w:rPr>
        <w:t>Themes</w:t>
      </w:r>
      <w:r>
        <w:tab/>
      </w:r>
    </w:p>
    <w:p w14:paraId="1BE0E4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A4ABD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160D621" w14:textId="77777777" w:rsidR="00431201" w:rsidRPr="00F839CC" w:rsidRDefault="00431201" w:rsidP="00431201">
      <w:pPr>
        <w:pStyle w:val="Heading5"/>
      </w:pPr>
      <w:r>
        <w:t>7</w:t>
      </w:r>
      <w:r w:rsidRPr="00F839CC">
        <w:t xml:space="preserve"> </w:t>
      </w:r>
    </w:p>
    <w:p w14:paraId="0B03A255" w14:textId="77777777" w:rsidR="00431201" w:rsidRPr="00166964" w:rsidRDefault="00431201" w:rsidP="00431201">
      <w:pPr>
        <w:pStyle w:val="keywords"/>
      </w:pPr>
      <w:r w:rsidRPr="00D25469">
        <w:rPr>
          <w:rStyle w:val="Numberhead"/>
        </w:rPr>
        <w:t>Peg</w:t>
      </w:r>
      <w:r>
        <w:tab/>
      </w:r>
    </w:p>
    <w:p w14:paraId="25775166" w14:textId="77777777" w:rsidR="00431201" w:rsidRDefault="00431201" w:rsidP="00431201">
      <w:pPr>
        <w:pStyle w:val="keywords"/>
      </w:pPr>
      <w:r>
        <w:rPr>
          <w:rStyle w:val="Numberhead"/>
        </w:rPr>
        <w:t>Ch. terrain</w:t>
      </w:r>
      <w:r w:rsidRPr="00A46E8A">
        <w:tab/>
      </w:r>
    </w:p>
    <w:p w14:paraId="6D7A8A92" w14:textId="77777777" w:rsidR="00431201" w:rsidRDefault="00431201" w:rsidP="00431201">
      <w:pPr>
        <w:pStyle w:val="keywords"/>
      </w:pPr>
      <w:r>
        <w:rPr>
          <w:rStyle w:val="Numberhead"/>
        </w:rPr>
        <w:t>Themes</w:t>
      </w:r>
      <w:r>
        <w:tab/>
      </w:r>
    </w:p>
    <w:p w14:paraId="1122FF0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69F3A8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94948D" w14:textId="77777777" w:rsidR="00431201" w:rsidRPr="00F839CC" w:rsidRDefault="00431201" w:rsidP="00431201">
      <w:pPr>
        <w:pStyle w:val="Heading5"/>
      </w:pPr>
      <w:r>
        <w:t>8</w:t>
      </w:r>
      <w:r w:rsidRPr="00F839CC">
        <w:t xml:space="preserve"> </w:t>
      </w:r>
    </w:p>
    <w:p w14:paraId="50139A59" w14:textId="77777777" w:rsidR="00431201" w:rsidRPr="00166964" w:rsidRDefault="00431201" w:rsidP="00431201">
      <w:pPr>
        <w:pStyle w:val="keywords"/>
      </w:pPr>
      <w:r w:rsidRPr="00D25469">
        <w:rPr>
          <w:rStyle w:val="Numberhead"/>
        </w:rPr>
        <w:t>Peg</w:t>
      </w:r>
      <w:r>
        <w:tab/>
      </w:r>
    </w:p>
    <w:p w14:paraId="1B1519DB" w14:textId="77777777" w:rsidR="00431201" w:rsidRDefault="00431201" w:rsidP="00431201">
      <w:pPr>
        <w:pStyle w:val="keywords"/>
      </w:pPr>
      <w:r>
        <w:rPr>
          <w:rStyle w:val="Numberhead"/>
        </w:rPr>
        <w:t>Ch. terrain</w:t>
      </w:r>
      <w:r w:rsidRPr="00A46E8A">
        <w:tab/>
      </w:r>
    </w:p>
    <w:p w14:paraId="138DB204" w14:textId="77777777" w:rsidR="00431201" w:rsidRDefault="00431201" w:rsidP="00431201">
      <w:pPr>
        <w:pStyle w:val="keywords"/>
      </w:pPr>
      <w:r>
        <w:rPr>
          <w:rStyle w:val="Numberhead"/>
        </w:rPr>
        <w:t>Themes</w:t>
      </w:r>
      <w:r>
        <w:tab/>
      </w:r>
    </w:p>
    <w:p w14:paraId="3DF2F38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767FF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1786A9" w14:textId="77777777" w:rsidR="00431201" w:rsidRPr="00F839CC" w:rsidRDefault="00431201" w:rsidP="00431201">
      <w:pPr>
        <w:pStyle w:val="Heading5"/>
      </w:pPr>
      <w:r>
        <w:t>9</w:t>
      </w:r>
      <w:r w:rsidRPr="00F839CC">
        <w:t xml:space="preserve"> </w:t>
      </w:r>
    </w:p>
    <w:p w14:paraId="7695E51F" w14:textId="77777777" w:rsidR="00431201" w:rsidRPr="00166964" w:rsidRDefault="00431201" w:rsidP="00431201">
      <w:pPr>
        <w:pStyle w:val="keywords"/>
      </w:pPr>
      <w:r w:rsidRPr="00D25469">
        <w:rPr>
          <w:rStyle w:val="Numberhead"/>
        </w:rPr>
        <w:t>Peg</w:t>
      </w:r>
      <w:r>
        <w:tab/>
      </w:r>
    </w:p>
    <w:p w14:paraId="6F83CD65" w14:textId="77777777" w:rsidR="00431201" w:rsidRDefault="00431201" w:rsidP="00431201">
      <w:pPr>
        <w:pStyle w:val="keywords"/>
      </w:pPr>
      <w:r>
        <w:rPr>
          <w:rStyle w:val="Numberhead"/>
        </w:rPr>
        <w:t>Ch. terrain</w:t>
      </w:r>
      <w:r w:rsidRPr="00A46E8A">
        <w:tab/>
      </w:r>
    </w:p>
    <w:p w14:paraId="2E6B94B4" w14:textId="77777777" w:rsidR="00431201" w:rsidRDefault="00431201" w:rsidP="00431201">
      <w:pPr>
        <w:pStyle w:val="keywords"/>
      </w:pPr>
      <w:r>
        <w:rPr>
          <w:rStyle w:val="Numberhead"/>
        </w:rPr>
        <w:t>Themes</w:t>
      </w:r>
      <w:r>
        <w:tab/>
      </w:r>
    </w:p>
    <w:p w14:paraId="70347E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8E02F0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7985A6" w14:textId="77777777" w:rsidR="00431201" w:rsidRPr="00F839CC" w:rsidRDefault="00431201" w:rsidP="00431201">
      <w:pPr>
        <w:pStyle w:val="Heading5"/>
      </w:pPr>
      <w:r w:rsidRPr="00F839CC">
        <w:lastRenderedPageBreak/>
        <w:t>1</w:t>
      </w:r>
      <w:r>
        <w:t>0</w:t>
      </w:r>
      <w:r w:rsidRPr="00F839CC">
        <w:t xml:space="preserve"> </w:t>
      </w:r>
    </w:p>
    <w:p w14:paraId="4009042D" w14:textId="77777777" w:rsidR="00431201" w:rsidRPr="00166964" w:rsidRDefault="00431201" w:rsidP="00431201">
      <w:pPr>
        <w:pStyle w:val="keywords"/>
      </w:pPr>
      <w:r w:rsidRPr="00D25469">
        <w:rPr>
          <w:rStyle w:val="Numberhead"/>
        </w:rPr>
        <w:t>Peg</w:t>
      </w:r>
      <w:r>
        <w:tab/>
      </w:r>
    </w:p>
    <w:p w14:paraId="34F20824" w14:textId="77777777" w:rsidR="00431201" w:rsidRDefault="00431201" w:rsidP="00431201">
      <w:pPr>
        <w:pStyle w:val="keywords"/>
      </w:pPr>
      <w:r>
        <w:rPr>
          <w:rStyle w:val="Numberhead"/>
        </w:rPr>
        <w:t>Ch. terrain</w:t>
      </w:r>
      <w:r w:rsidRPr="00A46E8A">
        <w:tab/>
      </w:r>
    </w:p>
    <w:p w14:paraId="442F2618" w14:textId="77777777" w:rsidR="00431201" w:rsidRDefault="00431201" w:rsidP="00431201">
      <w:pPr>
        <w:pStyle w:val="keywords"/>
      </w:pPr>
      <w:r>
        <w:rPr>
          <w:rStyle w:val="Numberhead"/>
        </w:rPr>
        <w:t>Themes</w:t>
      </w:r>
      <w:r>
        <w:tab/>
      </w:r>
    </w:p>
    <w:p w14:paraId="5FD5387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E40D9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4EA23F5" w14:textId="77777777" w:rsidR="00431201" w:rsidRPr="00F839CC" w:rsidRDefault="00431201" w:rsidP="00431201">
      <w:pPr>
        <w:pStyle w:val="Heading5"/>
      </w:pPr>
      <w:r w:rsidRPr="00F839CC">
        <w:t>1</w:t>
      </w:r>
      <w:r>
        <w:t>1</w:t>
      </w:r>
      <w:r w:rsidRPr="00F839CC">
        <w:t xml:space="preserve"> </w:t>
      </w:r>
    </w:p>
    <w:p w14:paraId="5572607E" w14:textId="77777777" w:rsidR="00431201" w:rsidRPr="00166964" w:rsidRDefault="00431201" w:rsidP="00431201">
      <w:pPr>
        <w:pStyle w:val="keywords"/>
      </w:pPr>
      <w:r w:rsidRPr="00D25469">
        <w:rPr>
          <w:rStyle w:val="Numberhead"/>
        </w:rPr>
        <w:t>Peg</w:t>
      </w:r>
      <w:r>
        <w:tab/>
      </w:r>
    </w:p>
    <w:p w14:paraId="1FECB098" w14:textId="77777777" w:rsidR="00431201" w:rsidRDefault="00431201" w:rsidP="00431201">
      <w:pPr>
        <w:pStyle w:val="keywords"/>
      </w:pPr>
      <w:r>
        <w:rPr>
          <w:rStyle w:val="Numberhead"/>
        </w:rPr>
        <w:t>Ch. terrain</w:t>
      </w:r>
      <w:r w:rsidRPr="00A46E8A">
        <w:tab/>
      </w:r>
    </w:p>
    <w:p w14:paraId="563F837F" w14:textId="77777777" w:rsidR="00431201" w:rsidRDefault="00431201" w:rsidP="00431201">
      <w:pPr>
        <w:pStyle w:val="keywords"/>
      </w:pPr>
      <w:r>
        <w:rPr>
          <w:rStyle w:val="Numberhead"/>
        </w:rPr>
        <w:t>Themes</w:t>
      </w:r>
      <w:r>
        <w:tab/>
      </w:r>
    </w:p>
    <w:p w14:paraId="5DA4758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93DA67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271432" w14:textId="77777777" w:rsidR="00431201" w:rsidRPr="00F839CC" w:rsidRDefault="00431201" w:rsidP="00431201">
      <w:pPr>
        <w:pStyle w:val="Heading5"/>
      </w:pPr>
      <w:r w:rsidRPr="00F839CC">
        <w:t>1</w:t>
      </w:r>
      <w:r>
        <w:t>2</w:t>
      </w:r>
      <w:r w:rsidRPr="00F839CC">
        <w:t xml:space="preserve"> </w:t>
      </w:r>
    </w:p>
    <w:p w14:paraId="7F3E7F27" w14:textId="77777777" w:rsidR="00431201" w:rsidRPr="00166964" w:rsidRDefault="00431201" w:rsidP="00431201">
      <w:pPr>
        <w:pStyle w:val="keywords"/>
      </w:pPr>
      <w:r w:rsidRPr="00D25469">
        <w:rPr>
          <w:rStyle w:val="Numberhead"/>
        </w:rPr>
        <w:t>Peg</w:t>
      </w:r>
      <w:r>
        <w:tab/>
      </w:r>
    </w:p>
    <w:p w14:paraId="1BA0F5D4" w14:textId="77777777" w:rsidR="00431201" w:rsidRDefault="00431201" w:rsidP="00431201">
      <w:pPr>
        <w:pStyle w:val="keywords"/>
      </w:pPr>
      <w:r>
        <w:rPr>
          <w:rStyle w:val="Numberhead"/>
        </w:rPr>
        <w:t>Ch. terrain</w:t>
      </w:r>
      <w:r w:rsidRPr="00A46E8A">
        <w:tab/>
      </w:r>
    </w:p>
    <w:p w14:paraId="090386D5" w14:textId="77777777" w:rsidR="00431201" w:rsidRDefault="00431201" w:rsidP="00431201">
      <w:pPr>
        <w:pStyle w:val="keywords"/>
      </w:pPr>
      <w:r>
        <w:rPr>
          <w:rStyle w:val="Numberhead"/>
        </w:rPr>
        <w:t>Themes</w:t>
      </w:r>
      <w:r>
        <w:tab/>
      </w:r>
    </w:p>
    <w:p w14:paraId="6758516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389757"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012CF28" w14:textId="77777777" w:rsidR="00431201" w:rsidRPr="008D302A" w:rsidRDefault="00431201" w:rsidP="00431201">
      <w:pPr>
        <w:pStyle w:val="Heading5"/>
      </w:pPr>
      <w:r w:rsidRPr="008D302A">
        <w:t xml:space="preserve">13 </w:t>
      </w:r>
    </w:p>
    <w:p w14:paraId="3CA1F03F" w14:textId="77777777" w:rsidR="00431201" w:rsidRPr="008D302A" w:rsidRDefault="00431201" w:rsidP="00431201">
      <w:pPr>
        <w:pStyle w:val="keywords"/>
      </w:pPr>
      <w:r w:rsidRPr="008D302A">
        <w:rPr>
          <w:rStyle w:val="Numberhead"/>
        </w:rPr>
        <w:t>Peg</w:t>
      </w:r>
      <w:r w:rsidRPr="008D302A">
        <w:tab/>
      </w:r>
    </w:p>
    <w:p w14:paraId="2B8A7C00" w14:textId="77777777" w:rsidR="00431201" w:rsidRPr="008D302A" w:rsidRDefault="00431201" w:rsidP="00431201">
      <w:pPr>
        <w:pStyle w:val="keywords"/>
      </w:pPr>
      <w:r w:rsidRPr="008D302A">
        <w:rPr>
          <w:rStyle w:val="Numberhead"/>
        </w:rPr>
        <w:t>Ch. terrain</w:t>
      </w:r>
      <w:r w:rsidRPr="008D302A">
        <w:tab/>
      </w:r>
    </w:p>
    <w:p w14:paraId="7AC3E10A" w14:textId="77777777" w:rsidR="00431201" w:rsidRDefault="00431201" w:rsidP="00431201">
      <w:pPr>
        <w:pStyle w:val="keywords"/>
      </w:pPr>
      <w:r>
        <w:rPr>
          <w:rStyle w:val="Numberhead"/>
        </w:rPr>
        <w:t>Themes</w:t>
      </w:r>
      <w:r>
        <w:tab/>
      </w:r>
    </w:p>
    <w:p w14:paraId="479D430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2244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B7638F" w14:textId="77777777" w:rsidR="00431201" w:rsidRPr="00F839CC" w:rsidRDefault="00431201" w:rsidP="00431201">
      <w:pPr>
        <w:pStyle w:val="Heading5"/>
      </w:pPr>
      <w:r w:rsidRPr="00F839CC">
        <w:t>1</w:t>
      </w:r>
      <w:r>
        <w:t>4</w:t>
      </w:r>
      <w:r w:rsidRPr="00F839CC">
        <w:t xml:space="preserve"> </w:t>
      </w:r>
    </w:p>
    <w:p w14:paraId="2E73708B" w14:textId="77777777" w:rsidR="00431201" w:rsidRPr="00166964" w:rsidRDefault="00431201" w:rsidP="00431201">
      <w:pPr>
        <w:pStyle w:val="keywords"/>
      </w:pPr>
      <w:r w:rsidRPr="00D25469">
        <w:rPr>
          <w:rStyle w:val="Numberhead"/>
        </w:rPr>
        <w:t>Peg</w:t>
      </w:r>
      <w:r>
        <w:tab/>
      </w:r>
    </w:p>
    <w:p w14:paraId="1DB14742" w14:textId="77777777" w:rsidR="00431201" w:rsidRDefault="00431201" w:rsidP="00431201">
      <w:pPr>
        <w:pStyle w:val="keywords"/>
      </w:pPr>
      <w:r>
        <w:rPr>
          <w:rStyle w:val="Numberhead"/>
        </w:rPr>
        <w:t>Ch. terrain</w:t>
      </w:r>
      <w:r w:rsidRPr="00A46E8A">
        <w:tab/>
      </w:r>
    </w:p>
    <w:p w14:paraId="350782BF" w14:textId="77777777" w:rsidR="00431201" w:rsidRDefault="00431201" w:rsidP="00431201">
      <w:pPr>
        <w:pStyle w:val="keywords"/>
      </w:pPr>
      <w:r>
        <w:rPr>
          <w:rStyle w:val="Numberhead"/>
        </w:rPr>
        <w:t>Themes</w:t>
      </w:r>
      <w:r>
        <w:tab/>
      </w:r>
    </w:p>
    <w:p w14:paraId="7C2FB61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68C4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753CF42" w14:textId="77777777" w:rsidR="00431201" w:rsidRPr="00F839CC" w:rsidRDefault="00431201" w:rsidP="00431201">
      <w:pPr>
        <w:pStyle w:val="Heading5"/>
      </w:pPr>
      <w:r w:rsidRPr="00F839CC">
        <w:t>1</w:t>
      </w:r>
      <w:r>
        <w:t>5</w:t>
      </w:r>
      <w:r w:rsidRPr="00F839CC">
        <w:t xml:space="preserve"> </w:t>
      </w:r>
    </w:p>
    <w:p w14:paraId="7542F36F" w14:textId="77777777" w:rsidR="00431201" w:rsidRPr="00166964" w:rsidRDefault="00431201" w:rsidP="00431201">
      <w:pPr>
        <w:pStyle w:val="keywords"/>
      </w:pPr>
      <w:r w:rsidRPr="00D25469">
        <w:rPr>
          <w:rStyle w:val="Numberhead"/>
        </w:rPr>
        <w:t>Peg</w:t>
      </w:r>
      <w:r>
        <w:tab/>
      </w:r>
    </w:p>
    <w:p w14:paraId="2481EF13" w14:textId="77777777" w:rsidR="00431201" w:rsidRDefault="00431201" w:rsidP="00431201">
      <w:pPr>
        <w:pStyle w:val="keywords"/>
      </w:pPr>
      <w:r>
        <w:rPr>
          <w:rStyle w:val="Numberhead"/>
        </w:rPr>
        <w:t>Ch. terrain</w:t>
      </w:r>
      <w:r w:rsidRPr="00A46E8A">
        <w:tab/>
      </w:r>
    </w:p>
    <w:p w14:paraId="27BD6839" w14:textId="77777777" w:rsidR="00431201" w:rsidRDefault="00431201" w:rsidP="00431201">
      <w:pPr>
        <w:pStyle w:val="keywords"/>
      </w:pPr>
      <w:r>
        <w:rPr>
          <w:rStyle w:val="Numberhead"/>
        </w:rPr>
        <w:t>Themes</w:t>
      </w:r>
      <w:r>
        <w:tab/>
      </w:r>
    </w:p>
    <w:p w14:paraId="28540E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BC2DC2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83D86C" w14:textId="77777777" w:rsidR="00431201" w:rsidRPr="00F839CC" w:rsidRDefault="00431201" w:rsidP="00431201">
      <w:pPr>
        <w:pStyle w:val="Heading5"/>
      </w:pPr>
      <w:r w:rsidRPr="00F839CC">
        <w:lastRenderedPageBreak/>
        <w:t>1</w:t>
      </w:r>
      <w:r>
        <w:t>6</w:t>
      </w:r>
      <w:r w:rsidRPr="00F839CC">
        <w:t xml:space="preserve"> </w:t>
      </w:r>
    </w:p>
    <w:p w14:paraId="0612796F" w14:textId="77777777" w:rsidR="00431201" w:rsidRPr="00166964" w:rsidRDefault="00431201" w:rsidP="00431201">
      <w:pPr>
        <w:pStyle w:val="keywords"/>
      </w:pPr>
      <w:r w:rsidRPr="00D25469">
        <w:rPr>
          <w:rStyle w:val="Numberhead"/>
        </w:rPr>
        <w:t>Peg</w:t>
      </w:r>
      <w:r>
        <w:tab/>
      </w:r>
    </w:p>
    <w:p w14:paraId="0DC954C5" w14:textId="77777777" w:rsidR="00431201" w:rsidRDefault="00431201" w:rsidP="00431201">
      <w:pPr>
        <w:pStyle w:val="keywords"/>
      </w:pPr>
      <w:r>
        <w:rPr>
          <w:rStyle w:val="Numberhead"/>
        </w:rPr>
        <w:t>Ch. terrain</w:t>
      </w:r>
      <w:r w:rsidRPr="00A46E8A">
        <w:tab/>
      </w:r>
    </w:p>
    <w:p w14:paraId="7FC5BAF1" w14:textId="77777777" w:rsidR="00431201" w:rsidRDefault="00431201" w:rsidP="00431201">
      <w:pPr>
        <w:pStyle w:val="keywords"/>
      </w:pPr>
      <w:r>
        <w:rPr>
          <w:rStyle w:val="Numberhead"/>
        </w:rPr>
        <w:t>Themes</w:t>
      </w:r>
      <w:r>
        <w:tab/>
      </w:r>
    </w:p>
    <w:p w14:paraId="5FA1A4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2884B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787EE1" w14:textId="77777777" w:rsidR="00431201" w:rsidRPr="00F839CC" w:rsidRDefault="00431201" w:rsidP="00431201">
      <w:pPr>
        <w:pStyle w:val="Heading5"/>
      </w:pPr>
      <w:r w:rsidRPr="00F839CC">
        <w:t>1</w:t>
      </w:r>
      <w:r>
        <w:t>7</w:t>
      </w:r>
      <w:r w:rsidRPr="00F839CC">
        <w:t xml:space="preserve"> </w:t>
      </w:r>
    </w:p>
    <w:p w14:paraId="51A85721" w14:textId="77777777" w:rsidR="00431201" w:rsidRPr="00166964" w:rsidRDefault="00431201" w:rsidP="00431201">
      <w:pPr>
        <w:pStyle w:val="keywords"/>
      </w:pPr>
      <w:r w:rsidRPr="00D25469">
        <w:rPr>
          <w:rStyle w:val="Numberhead"/>
        </w:rPr>
        <w:t>Peg</w:t>
      </w:r>
      <w:r>
        <w:tab/>
      </w:r>
    </w:p>
    <w:p w14:paraId="42235B37" w14:textId="77777777" w:rsidR="00431201" w:rsidRDefault="00431201" w:rsidP="00431201">
      <w:pPr>
        <w:pStyle w:val="keywords"/>
      </w:pPr>
      <w:r>
        <w:rPr>
          <w:rStyle w:val="Numberhead"/>
        </w:rPr>
        <w:t>Ch. terrain</w:t>
      </w:r>
      <w:r w:rsidRPr="00A46E8A">
        <w:tab/>
      </w:r>
    </w:p>
    <w:p w14:paraId="616F18BB" w14:textId="77777777" w:rsidR="00431201" w:rsidRDefault="00431201" w:rsidP="00431201">
      <w:pPr>
        <w:pStyle w:val="keywords"/>
      </w:pPr>
      <w:r>
        <w:rPr>
          <w:rStyle w:val="Numberhead"/>
        </w:rPr>
        <w:t>Themes</w:t>
      </w:r>
      <w:r>
        <w:tab/>
      </w:r>
    </w:p>
    <w:p w14:paraId="7E14B04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ABB4E4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B827A7" w14:textId="77777777" w:rsidR="00431201" w:rsidRPr="00F839CC" w:rsidRDefault="00431201" w:rsidP="00431201">
      <w:pPr>
        <w:pStyle w:val="Heading5"/>
      </w:pPr>
      <w:r w:rsidRPr="00F839CC">
        <w:t>1</w:t>
      </w:r>
      <w:r>
        <w:t>8</w:t>
      </w:r>
      <w:r w:rsidRPr="00F839CC">
        <w:t xml:space="preserve"> </w:t>
      </w:r>
    </w:p>
    <w:p w14:paraId="79D634B7" w14:textId="77777777" w:rsidR="00431201" w:rsidRPr="00166964" w:rsidRDefault="00431201" w:rsidP="00431201">
      <w:pPr>
        <w:pStyle w:val="keywords"/>
      </w:pPr>
      <w:r w:rsidRPr="00D25469">
        <w:rPr>
          <w:rStyle w:val="Numberhead"/>
        </w:rPr>
        <w:t>Peg</w:t>
      </w:r>
      <w:r>
        <w:tab/>
      </w:r>
    </w:p>
    <w:p w14:paraId="29B144D9" w14:textId="77777777" w:rsidR="00431201" w:rsidRDefault="00431201" w:rsidP="00431201">
      <w:pPr>
        <w:pStyle w:val="keywords"/>
      </w:pPr>
      <w:r>
        <w:rPr>
          <w:rStyle w:val="Numberhead"/>
        </w:rPr>
        <w:t>Ch. terrain</w:t>
      </w:r>
      <w:r w:rsidRPr="00A46E8A">
        <w:tab/>
      </w:r>
    </w:p>
    <w:p w14:paraId="10AAEFC2" w14:textId="77777777" w:rsidR="00431201" w:rsidRDefault="00431201" w:rsidP="00431201">
      <w:pPr>
        <w:pStyle w:val="keywords"/>
      </w:pPr>
      <w:r>
        <w:rPr>
          <w:rStyle w:val="Numberhead"/>
        </w:rPr>
        <w:t>Themes</w:t>
      </w:r>
      <w:r>
        <w:tab/>
      </w:r>
    </w:p>
    <w:p w14:paraId="08BC9E6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1670D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F4FA78" w14:textId="77777777" w:rsidR="00431201" w:rsidRPr="00F839CC" w:rsidRDefault="00431201" w:rsidP="00431201">
      <w:pPr>
        <w:pStyle w:val="Heading5"/>
      </w:pPr>
      <w:r w:rsidRPr="00F839CC">
        <w:t>1</w:t>
      </w:r>
      <w:r>
        <w:t>9</w:t>
      </w:r>
      <w:r w:rsidRPr="00F839CC">
        <w:t xml:space="preserve"> </w:t>
      </w:r>
    </w:p>
    <w:p w14:paraId="4B39B72B" w14:textId="77777777" w:rsidR="00431201" w:rsidRPr="00166964" w:rsidRDefault="00431201" w:rsidP="00431201">
      <w:pPr>
        <w:pStyle w:val="keywords"/>
      </w:pPr>
      <w:r w:rsidRPr="00D25469">
        <w:rPr>
          <w:rStyle w:val="Numberhead"/>
        </w:rPr>
        <w:t>Peg</w:t>
      </w:r>
      <w:r>
        <w:tab/>
      </w:r>
    </w:p>
    <w:p w14:paraId="0034C3D8" w14:textId="77777777" w:rsidR="00431201" w:rsidRDefault="00431201" w:rsidP="00431201">
      <w:pPr>
        <w:pStyle w:val="keywords"/>
      </w:pPr>
      <w:r>
        <w:rPr>
          <w:rStyle w:val="Numberhead"/>
        </w:rPr>
        <w:t>Ch. terrain</w:t>
      </w:r>
      <w:r w:rsidRPr="00A46E8A">
        <w:tab/>
      </w:r>
    </w:p>
    <w:p w14:paraId="0349D312" w14:textId="77777777" w:rsidR="00431201" w:rsidRDefault="00431201" w:rsidP="00431201">
      <w:pPr>
        <w:pStyle w:val="keywords"/>
      </w:pPr>
      <w:r>
        <w:rPr>
          <w:rStyle w:val="Numberhead"/>
        </w:rPr>
        <w:t>Themes</w:t>
      </w:r>
      <w:r>
        <w:tab/>
      </w:r>
    </w:p>
    <w:p w14:paraId="423303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A14632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2DD146" w14:textId="77777777" w:rsidR="00431201" w:rsidRPr="00F839CC" w:rsidRDefault="00431201" w:rsidP="00431201">
      <w:pPr>
        <w:pStyle w:val="Heading5"/>
      </w:pPr>
      <w:r>
        <w:t>20</w:t>
      </w:r>
      <w:r w:rsidRPr="00F839CC">
        <w:t xml:space="preserve"> </w:t>
      </w:r>
    </w:p>
    <w:p w14:paraId="67C2440B" w14:textId="77777777" w:rsidR="00431201" w:rsidRPr="00166964" w:rsidRDefault="00431201" w:rsidP="00431201">
      <w:pPr>
        <w:pStyle w:val="keywords"/>
      </w:pPr>
      <w:r w:rsidRPr="00D25469">
        <w:rPr>
          <w:rStyle w:val="Numberhead"/>
        </w:rPr>
        <w:t>Peg</w:t>
      </w:r>
      <w:r>
        <w:tab/>
      </w:r>
    </w:p>
    <w:p w14:paraId="22B93D21" w14:textId="77777777" w:rsidR="00431201" w:rsidRDefault="00431201" w:rsidP="00431201">
      <w:pPr>
        <w:pStyle w:val="keywords"/>
      </w:pPr>
      <w:r>
        <w:rPr>
          <w:rStyle w:val="Numberhead"/>
        </w:rPr>
        <w:t>Ch. terrain</w:t>
      </w:r>
      <w:r w:rsidRPr="00A46E8A">
        <w:tab/>
      </w:r>
    </w:p>
    <w:p w14:paraId="376ADA61" w14:textId="77777777" w:rsidR="00431201" w:rsidRDefault="00431201" w:rsidP="00431201">
      <w:pPr>
        <w:pStyle w:val="keywords"/>
      </w:pPr>
      <w:r>
        <w:rPr>
          <w:rStyle w:val="Numberhead"/>
        </w:rPr>
        <w:t>Themes</w:t>
      </w:r>
      <w:r>
        <w:tab/>
      </w:r>
    </w:p>
    <w:p w14:paraId="194888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A347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90B0C2A" w14:textId="77777777" w:rsidR="00431201" w:rsidRPr="00F839CC" w:rsidRDefault="00431201" w:rsidP="00431201">
      <w:pPr>
        <w:pStyle w:val="Heading5"/>
      </w:pPr>
      <w:r>
        <w:t>21</w:t>
      </w:r>
      <w:r w:rsidRPr="00F839CC">
        <w:t xml:space="preserve"> </w:t>
      </w:r>
    </w:p>
    <w:p w14:paraId="27DE8286" w14:textId="77777777" w:rsidR="00431201" w:rsidRPr="00166964" w:rsidRDefault="00431201" w:rsidP="00431201">
      <w:pPr>
        <w:pStyle w:val="keywords"/>
      </w:pPr>
      <w:r w:rsidRPr="00D25469">
        <w:rPr>
          <w:rStyle w:val="Numberhead"/>
        </w:rPr>
        <w:t>Peg</w:t>
      </w:r>
      <w:r>
        <w:tab/>
      </w:r>
    </w:p>
    <w:p w14:paraId="1E420B4D" w14:textId="77777777" w:rsidR="00431201" w:rsidRDefault="00431201" w:rsidP="00431201">
      <w:pPr>
        <w:pStyle w:val="keywords"/>
      </w:pPr>
      <w:r>
        <w:rPr>
          <w:rStyle w:val="Numberhead"/>
        </w:rPr>
        <w:t>Ch. terrain</w:t>
      </w:r>
      <w:r w:rsidRPr="00A46E8A">
        <w:tab/>
      </w:r>
    </w:p>
    <w:p w14:paraId="66B83A6C" w14:textId="77777777" w:rsidR="00431201" w:rsidRDefault="00431201" w:rsidP="00431201">
      <w:pPr>
        <w:pStyle w:val="keywords"/>
      </w:pPr>
      <w:r>
        <w:rPr>
          <w:rStyle w:val="Numberhead"/>
        </w:rPr>
        <w:t>Themes</w:t>
      </w:r>
      <w:r>
        <w:tab/>
      </w:r>
    </w:p>
    <w:p w14:paraId="44A63C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87CBF1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BCCC60" w14:textId="77777777" w:rsidR="00431201" w:rsidRPr="00F839CC" w:rsidRDefault="00431201" w:rsidP="00431201">
      <w:pPr>
        <w:pStyle w:val="Heading5"/>
      </w:pPr>
      <w:r>
        <w:lastRenderedPageBreak/>
        <w:t>22</w:t>
      </w:r>
      <w:r w:rsidRPr="00F839CC">
        <w:t xml:space="preserve"> </w:t>
      </w:r>
    </w:p>
    <w:p w14:paraId="79F9369E" w14:textId="77777777" w:rsidR="00431201" w:rsidRPr="00166964" w:rsidRDefault="00431201" w:rsidP="00431201">
      <w:pPr>
        <w:pStyle w:val="keywords"/>
      </w:pPr>
      <w:r w:rsidRPr="00D25469">
        <w:rPr>
          <w:rStyle w:val="Numberhead"/>
        </w:rPr>
        <w:t>Peg</w:t>
      </w:r>
      <w:r>
        <w:tab/>
      </w:r>
    </w:p>
    <w:p w14:paraId="68B150FE" w14:textId="77777777" w:rsidR="00431201" w:rsidRDefault="00431201" w:rsidP="00431201">
      <w:pPr>
        <w:pStyle w:val="keywords"/>
      </w:pPr>
      <w:r>
        <w:rPr>
          <w:rStyle w:val="Numberhead"/>
        </w:rPr>
        <w:t>Ch. terrain</w:t>
      </w:r>
      <w:r w:rsidRPr="00A46E8A">
        <w:tab/>
      </w:r>
    </w:p>
    <w:p w14:paraId="757D1B61" w14:textId="77777777" w:rsidR="00431201" w:rsidRDefault="00431201" w:rsidP="00431201">
      <w:pPr>
        <w:pStyle w:val="keywords"/>
      </w:pPr>
      <w:r>
        <w:rPr>
          <w:rStyle w:val="Numberhead"/>
        </w:rPr>
        <w:t>Themes</w:t>
      </w:r>
      <w:r>
        <w:tab/>
      </w:r>
    </w:p>
    <w:p w14:paraId="5B9042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5EFE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4C9FEF" w14:textId="77777777" w:rsidR="00431201" w:rsidRPr="00F839CC" w:rsidRDefault="00431201" w:rsidP="00431201">
      <w:pPr>
        <w:pStyle w:val="Heading5"/>
      </w:pPr>
      <w:r>
        <w:t>23</w:t>
      </w:r>
      <w:r w:rsidRPr="00F839CC">
        <w:t xml:space="preserve"> </w:t>
      </w:r>
    </w:p>
    <w:p w14:paraId="39A086FD" w14:textId="77777777" w:rsidR="00431201" w:rsidRPr="00166964" w:rsidRDefault="00431201" w:rsidP="00431201">
      <w:pPr>
        <w:pStyle w:val="keywords"/>
      </w:pPr>
      <w:r w:rsidRPr="00D25469">
        <w:rPr>
          <w:rStyle w:val="Numberhead"/>
        </w:rPr>
        <w:t>Peg</w:t>
      </w:r>
      <w:r>
        <w:tab/>
      </w:r>
    </w:p>
    <w:p w14:paraId="5E6778CA" w14:textId="77777777" w:rsidR="00431201" w:rsidRDefault="00431201" w:rsidP="00431201">
      <w:pPr>
        <w:pStyle w:val="keywords"/>
      </w:pPr>
      <w:r>
        <w:rPr>
          <w:rStyle w:val="Numberhead"/>
        </w:rPr>
        <w:t>Ch. terrain</w:t>
      </w:r>
      <w:r w:rsidRPr="00A46E8A">
        <w:tab/>
      </w:r>
    </w:p>
    <w:p w14:paraId="4291D844" w14:textId="77777777" w:rsidR="00431201" w:rsidRDefault="00431201" w:rsidP="00431201">
      <w:pPr>
        <w:pStyle w:val="keywords"/>
      </w:pPr>
      <w:r>
        <w:rPr>
          <w:rStyle w:val="Numberhead"/>
        </w:rPr>
        <w:t>Themes</w:t>
      </w:r>
      <w:r>
        <w:tab/>
      </w:r>
    </w:p>
    <w:p w14:paraId="70227E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55E76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9B8148" w14:textId="77777777" w:rsidR="00431201" w:rsidRPr="00F839CC" w:rsidRDefault="00431201" w:rsidP="00431201">
      <w:pPr>
        <w:pStyle w:val="Heading5"/>
      </w:pPr>
      <w:r>
        <w:t>24</w:t>
      </w:r>
      <w:r w:rsidRPr="00F839CC">
        <w:t xml:space="preserve"> </w:t>
      </w:r>
    </w:p>
    <w:p w14:paraId="60BB94C6" w14:textId="77777777" w:rsidR="00431201" w:rsidRPr="00166964" w:rsidRDefault="00431201" w:rsidP="00431201">
      <w:pPr>
        <w:pStyle w:val="keywords"/>
      </w:pPr>
      <w:r w:rsidRPr="00D25469">
        <w:rPr>
          <w:rStyle w:val="Numberhead"/>
        </w:rPr>
        <w:t>Peg</w:t>
      </w:r>
      <w:r>
        <w:tab/>
      </w:r>
    </w:p>
    <w:p w14:paraId="1747662B" w14:textId="77777777" w:rsidR="00431201" w:rsidRDefault="00431201" w:rsidP="00431201">
      <w:pPr>
        <w:pStyle w:val="keywords"/>
      </w:pPr>
      <w:r>
        <w:rPr>
          <w:rStyle w:val="Numberhead"/>
        </w:rPr>
        <w:t>Ch. terrain</w:t>
      </w:r>
      <w:r w:rsidRPr="00A46E8A">
        <w:tab/>
      </w:r>
    </w:p>
    <w:p w14:paraId="29274B3A" w14:textId="77777777" w:rsidR="00431201" w:rsidRDefault="00431201" w:rsidP="00431201">
      <w:pPr>
        <w:pStyle w:val="keywords"/>
      </w:pPr>
      <w:r>
        <w:rPr>
          <w:rStyle w:val="Numberhead"/>
        </w:rPr>
        <w:t>Themes</w:t>
      </w:r>
      <w:r>
        <w:tab/>
      </w:r>
    </w:p>
    <w:p w14:paraId="637DAE1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78D51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74A461" w14:textId="77777777" w:rsidR="00431201" w:rsidRPr="00F839CC" w:rsidRDefault="00431201" w:rsidP="00431201">
      <w:pPr>
        <w:pStyle w:val="Heading5"/>
      </w:pPr>
      <w:r>
        <w:t>25</w:t>
      </w:r>
      <w:r w:rsidRPr="00F839CC">
        <w:t xml:space="preserve"> </w:t>
      </w:r>
    </w:p>
    <w:p w14:paraId="1CD2F9ED" w14:textId="77777777" w:rsidR="00431201" w:rsidRPr="00166964" w:rsidRDefault="00431201" w:rsidP="00431201">
      <w:pPr>
        <w:pStyle w:val="keywords"/>
      </w:pPr>
      <w:r w:rsidRPr="00D25469">
        <w:rPr>
          <w:rStyle w:val="Numberhead"/>
        </w:rPr>
        <w:t>Peg</w:t>
      </w:r>
      <w:r>
        <w:tab/>
      </w:r>
    </w:p>
    <w:p w14:paraId="64CAC705" w14:textId="77777777" w:rsidR="00431201" w:rsidRDefault="00431201" w:rsidP="00431201">
      <w:pPr>
        <w:pStyle w:val="keywords"/>
      </w:pPr>
      <w:r>
        <w:rPr>
          <w:rStyle w:val="Numberhead"/>
        </w:rPr>
        <w:t>Ch. terrain</w:t>
      </w:r>
      <w:r w:rsidRPr="00A46E8A">
        <w:tab/>
      </w:r>
    </w:p>
    <w:p w14:paraId="5242076C" w14:textId="77777777" w:rsidR="00431201" w:rsidRDefault="00431201" w:rsidP="00431201">
      <w:pPr>
        <w:pStyle w:val="keywords"/>
      </w:pPr>
      <w:r>
        <w:rPr>
          <w:rStyle w:val="Numberhead"/>
        </w:rPr>
        <w:t>Themes</w:t>
      </w:r>
      <w:r>
        <w:tab/>
      </w:r>
    </w:p>
    <w:p w14:paraId="4A2396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2590A0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E350F7" w14:textId="77777777" w:rsidR="00431201" w:rsidRPr="00F839CC" w:rsidRDefault="00431201" w:rsidP="00431201">
      <w:pPr>
        <w:pStyle w:val="Heading5"/>
      </w:pPr>
      <w:r>
        <w:t>26</w:t>
      </w:r>
      <w:r w:rsidRPr="00F839CC">
        <w:t xml:space="preserve"> </w:t>
      </w:r>
    </w:p>
    <w:p w14:paraId="77A5EF11" w14:textId="77777777" w:rsidR="00431201" w:rsidRPr="00166964" w:rsidRDefault="00431201" w:rsidP="00431201">
      <w:pPr>
        <w:pStyle w:val="keywords"/>
      </w:pPr>
      <w:r w:rsidRPr="00D25469">
        <w:rPr>
          <w:rStyle w:val="Numberhead"/>
        </w:rPr>
        <w:t>Peg</w:t>
      </w:r>
      <w:r>
        <w:tab/>
      </w:r>
    </w:p>
    <w:p w14:paraId="33D14920" w14:textId="77777777" w:rsidR="00431201" w:rsidRDefault="00431201" w:rsidP="00431201">
      <w:pPr>
        <w:pStyle w:val="keywords"/>
      </w:pPr>
      <w:r>
        <w:rPr>
          <w:rStyle w:val="Numberhead"/>
        </w:rPr>
        <w:t>Ch. terrain</w:t>
      </w:r>
      <w:r w:rsidRPr="00A46E8A">
        <w:tab/>
      </w:r>
    </w:p>
    <w:p w14:paraId="7EEF2477" w14:textId="77777777" w:rsidR="00431201" w:rsidRDefault="00431201" w:rsidP="00431201">
      <w:pPr>
        <w:pStyle w:val="keywords"/>
      </w:pPr>
      <w:r>
        <w:rPr>
          <w:rStyle w:val="Numberhead"/>
        </w:rPr>
        <w:t>Themes</w:t>
      </w:r>
      <w:r>
        <w:tab/>
      </w:r>
    </w:p>
    <w:p w14:paraId="3756F34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BEA83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47B772" w14:textId="77777777" w:rsidR="00431201" w:rsidRPr="00F839CC" w:rsidRDefault="00431201" w:rsidP="00431201">
      <w:pPr>
        <w:pStyle w:val="Heading5"/>
      </w:pPr>
      <w:r>
        <w:t>27</w:t>
      </w:r>
      <w:r w:rsidRPr="00F839CC">
        <w:t xml:space="preserve"> </w:t>
      </w:r>
    </w:p>
    <w:p w14:paraId="7855611C" w14:textId="77777777" w:rsidR="00431201" w:rsidRPr="00166964" w:rsidRDefault="00431201" w:rsidP="00431201">
      <w:pPr>
        <w:pStyle w:val="keywords"/>
      </w:pPr>
      <w:r w:rsidRPr="00D25469">
        <w:rPr>
          <w:rStyle w:val="Numberhead"/>
        </w:rPr>
        <w:t>Peg</w:t>
      </w:r>
      <w:r>
        <w:tab/>
      </w:r>
    </w:p>
    <w:p w14:paraId="7E7B610F" w14:textId="77777777" w:rsidR="00431201" w:rsidRDefault="00431201" w:rsidP="00431201">
      <w:pPr>
        <w:pStyle w:val="keywords"/>
      </w:pPr>
      <w:r>
        <w:rPr>
          <w:rStyle w:val="Numberhead"/>
        </w:rPr>
        <w:t>Ch. terrain</w:t>
      </w:r>
      <w:r w:rsidRPr="00A46E8A">
        <w:tab/>
      </w:r>
    </w:p>
    <w:p w14:paraId="5E47803F" w14:textId="77777777" w:rsidR="00431201" w:rsidRDefault="00431201" w:rsidP="00431201">
      <w:pPr>
        <w:pStyle w:val="keywords"/>
      </w:pPr>
      <w:r>
        <w:rPr>
          <w:rStyle w:val="Numberhead"/>
        </w:rPr>
        <w:t>Themes</w:t>
      </w:r>
      <w:r>
        <w:tab/>
      </w:r>
    </w:p>
    <w:p w14:paraId="780FDE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3CC71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2F96A3" w14:textId="77777777" w:rsidR="00431201" w:rsidRPr="00F839CC" w:rsidRDefault="00431201" w:rsidP="00431201">
      <w:pPr>
        <w:pStyle w:val="Heading5"/>
      </w:pPr>
      <w:r>
        <w:lastRenderedPageBreak/>
        <w:t>28</w:t>
      </w:r>
      <w:r w:rsidRPr="00F839CC">
        <w:t xml:space="preserve"> </w:t>
      </w:r>
    </w:p>
    <w:p w14:paraId="2DB2B5B2" w14:textId="77777777" w:rsidR="00431201" w:rsidRPr="00166964" w:rsidRDefault="00431201" w:rsidP="00431201">
      <w:pPr>
        <w:pStyle w:val="keywords"/>
      </w:pPr>
      <w:r w:rsidRPr="00D25469">
        <w:rPr>
          <w:rStyle w:val="Numberhead"/>
        </w:rPr>
        <w:t>Peg</w:t>
      </w:r>
      <w:r>
        <w:tab/>
      </w:r>
    </w:p>
    <w:p w14:paraId="3BF13645" w14:textId="77777777" w:rsidR="00431201" w:rsidRDefault="00431201" w:rsidP="00431201">
      <w:pPr>
        <w:pStyle w:val="keywords"/>
      </w:pPr>
      <w:r>
        <w:rPr>
          <w:rStyle w:val="Numberhead"/>
        </w:rPr>
        <w:t>Ch. terrain</w:t>
      </w:r>
      <w:r w:rsidRPr="00A46E8A">
        <w:tab/>
      </w:r>
    </w:p>
    <w:p w14:paraId="2FBBCF48" w14:textId="77777777" w:rsidR="00431201" w:rsidRDefault="00431201" w:rsidP="00431201">
      <w:pPr>
        <w:pStyle w:val="keywords"/>
      </w:pPr>
      <w:r>
        <w:rPr>
          <w:rStyle w:val="Numberhead"/>
        </w:rPr>
        <w:t>Themes</w:t>
      </w:r>
      <w:r>
        <w:tab/>
      </w:r>
    </w:p>
    <w:p w14:paraId="530BCB4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6835A7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331724" w14:textId="77777777" w:rsidR="00431201" w:rsidRPr="00F839CC" w:rsidRDefault="00431201" w:rsidP="00431201">
      <w:pPr>
        <w:pStyle w:val="Heading5"/>
      </w:pPr>
      <w:r>
        <w:t>29</w:t>
      </w:r>
      <w:r w:rsidRPr="00F839CC">
        <w:t xml:space="preserve"> </w:t>
      </w:r>
    </w:p>
    <w:p w14:paraId="5B0BC6F3" w14:textId="77777777" w:rsidR="00431201" w:rsidRPr="00166964" w:rsidRDefault="00431201" w:rsidP="00431201">
      <w:pPr>
        <w:pStyle w:val="keywords"/>
      </w:pPr>
      <w:r w:rsidRPr="00D25469">
        <w:rPr>
          <w:rStyle w:val="Numberhead"/>
        </w:rPr>
        <w:t>Peg</w:t>
      </w:r>
      <w:r>
        <w:tab/>
      </w:r>
    </w:p>
    <w:p w14:paraId="6DDC3051" w14:textId="77777777" w:rsidR="00431201" w:rsidRDefault="00431201" w:rsidP="00431201">
      <w:pPr>
        <w:pStyle w:val="keywords"/>
      </w:pPr>
      <w:r>
        <w:rPr>
          <w:rStyle w:val="Numberhead"/>
        </w:rPr>
        <w:t>Ch. terrain</w:t>
      </w:r>
      <w:r w:rsidRPr="00A46E8A">
        <w:tab/>
      </w:r>
    </w:p>
    <w:p w14:paraId="33367DAD" w14:textId="77777777" w:rsidR="00431201" w:rsidRDefault="00431201" w:rsidP="00431201">
      <w:pPr>
        <w:pStyle w:val="keywords"/>
      </w:pPr>
      <w:r>
        <w:rPr>
          <w:rStyle w:val="Numberhead"/>
        </w:rPr>
        <w:t>Themes</w:t>
      </w:r>
      <w:r>
        <w:tab/>
      </w:r>
    </w:p>
    <w:p w14:paraId="4C801F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8922CEF" w14:textId="7B43AAD1" w:rsidR="00431201" w:rsidRPr="00F10443" w:rsidRDefault="00431201" w:rsidP="00431201">
      <w:pPr>
        <w:pStyle w:val="keywords"/>
        <w:rPr>
          <w:rStyle w:val="Numberhead"/>
        </w:rPr>
      </w:pPr>
      <w:r w:rsidRPr="00F10443">
        <w:rPr>
          <w:rStyle w:val="Numberhead"/>
        </w:rPr>
        <w:t>Verses</w:t>
      </w:r>
      <w:r w:rsidR="003C7CD5">
        <w:rPr>
          <w:rStyle w:val="Numberhead"/>
        </w:rPr>
        <w:tab/>
      </w:r>
    </w:p>
    <w:p w14:paraId="67D9572F" w14:textId="77777777" w:rsidR="00533BD4" w:rsidRDefault="000C4C07" w:rsidP="00533BD4">
      <w:pPr>
        <w:pStyle w:val="Heading3"/>
      </w:pPr>
      <w:r w:rsidRPr="000C4C07">
        <w:t>2 Chronicles</w:t>
      </w:r>
    </w:p>
    <w:p w14:paraId="6B016773" w14:textId="7E875461" w:rsidR="00D97A41" w:rsidRPr="000748DF" w:rsidRDefault="00D97A41" w:rsidP="00D97A41">
      <w:pPr>
        <w:pStyle w:val="keywords"/>
      </w:pPr>
      <w:r w:rsidRPr="00C55749">
        <w:rPr>
          <w:rStyle w:val="Numberhead"/>
        </w:rPr>
        <w:t>Sub. word</w:t>
      </w:r>
      <w:r>
        <w:rPr>
          <w:rStyle w:val="Numberhead"/>
        </w:rPr>
        <w:t>s</w:t>
      </w:r>
      <w:r w:rsidRPr="000748DF">
        <w:tab/>
      </w:r>
      <w:r w:rsidR="00491BA5" w:rsidRPr="000C4C07">
        <w:t>stack of crow nickels</w:t>
      </w:r>
    </w:p>
    <w:p w14:paraId="2FEA9316" w14:textId="0F3A7D50" w:rsidR="00D97A41" w:rsidRDefault="00D97A41" w:rsidP="00D97A41">
      <w:pPr>
        <w:pStyle w:val="keywords"/>
      </w:pPr>
      <w:r>
        <w:rPr>
          <w:rStyle w:val="Numberhead"/>
        </w:rPr>
        <w:t>Peg</w:t>
      </w:r>
      <w:r w:rsidRPr="000748DF">
        <w:tab/>
      </w:r>
      <w:r>
        <w:t>14 = tour</w:t>
      </w:r>
    </w:p>
    <w:p w14:paraId="55198F3A" w14:textId="01F8477D" w:rsidR="00D97A41" w:rsidRDefault="003C7CD5" w:rsidP="00D97A41">
      <w:pPr>
        <w:pStyle w:val="keywords"/>
        <w:rPr>
          <w:rStyle w:val="Numberhead"/>
        </w:rPr>
      </w:pPr>
      <w:r>
        <w:rPr>
          <w:rStyle w:val="Numberhead"/>
        </w:rPr>
        <w:t>Book terrain</w:t>
      </w:r>
      <w:r>
        <w:rPr>
          <w:rStyle w:val="Numberhead"/>
        </w:rPr>
        <w:tab/>
      </w:r>
      <w:r w:rsidR="00491BA5" w:rsidRPr="000C4C07">
        <w:t>expensive modern digital house</w:t>
      </w:r>
    </w:p>
    <w:p w14:paraId="509894E9" w14:textId="77777777" w:rsidR="00D97A41" w:rsidRDefault="00D97A41" w:rsidP="00D97A41">
      <w:pPr>
        <w:pStyle w:val="keywords"/>
      </w:pPr>
      <w:r w:rsidRPr="000748DF">
        <w:rPr>
          <w:rStyle w:val="Numberhead"/>
        </w:rPr>
        <w:t>Story</w:t>
      </w:r>
      <w:r>
        <w:tab/>
      </w:r>
    </w:p>
    <w:p w14:paraId="08959D9E" w14:textId="77777777" w:rsidR="00D97A41" w:rsidRPr="000748DF" w:rsidRDefault="00D97A41" w:rsidP="00D97A41">
      <w:pPr>
        <w:pStyle w:val="keywords"/>
      </w:pPr>
      <w:r>
        <w:rPr>
          <w:rStyle w:val="Numberhead"/>
        </w:rPr>
        <w:t>Notes</w:t>
      </w:r>
      <w:r w:rsidRPr="006A1716">
        <w:tab/>
      </w:r>
    </w:p>
    <w:p w14:paraId="7CC2CB31" w14:textId="77777777" w:rsidR="00431201" w:rsidRPr="00F839CC" w:rsidRDefault="00431201" w:rsidP="00431201">
      <w:pPr>
        <w:pStyle w:val="Heading5"/>
      </w:pPr>
      <w:r w:rsidRPr="00F839CC">
        <w:t xml:space="preserve">1 </w:t>
      </w:r>
    </w:p>
    <w:p w14:paraId="57FA09F7" w14:textId="77777777" w:rsidR="00431201" w:rsidRPr="00166964" w:rsidRDefault="00431201" w:rsidP="00431201">
      <w:pPr>
        <w:pStyle w:val="keywords"/>
      </w:pPr>
      <w:r w:rsidRPr="00D25469">
        <w:rPr>
          <w:rStyle w:val="Numberhead"/>
        </w:rPr>
        <w:t>Peg</w:t>
      </w:r>
      <w:r>
        <w:tab/>
        <w:t>Book peg</w:t>
      </w:r>
    </w:p>
    <w:p w14:paraId="2E5D299D" w14:textId="5F13D5FB" w:rsidR="00431201" w:rsidRDefault="00431201" w:rsidP="00431201">
      <w:pPr>
        <w:pStyle w:val="keywords"/>
      </w:pPr>
      <w:r>
        <w:rPr>
          <w:rStyle w:val="Numberhead"/>
        </w:rPr>
        <w:t>Ch. terrain</w:t>
      </w:r>
      <w:r w:rsidRPr="00A46E8A">
        <w:tab/>
      </w:r>
      <w:r w:rsidR="00491BA5" w:rsidRPr="000C4C07">
        <w:t>Video doorbell</w:t>
      </w:r>
    </w:p>
    <w:p w14:paraId="4712408E" w14:textId="77777777" w:rsidR="00431201" w:rsidRDefault="00431201" w:rsidP="00431201">
      <w:pPr>
        <w:pStyle w:val="keywords"/>
      </w:pPr>
      <w:r>
        <w:rPr>
          <w:rStyle w:val="Numberhead"/>
        </w:rPr>
        <w:t>Themes</w:t>
      </w:r>
      <w:r>
        <w:tab/>
      </w:r>
    </w:p>
    <w:p w14:paraId="22435D3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5C6B8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955A95" w14:textId="77777777" w:rsidR="00431201" w:rsidRPr="00F839CC" w:rsidRDefault="00431201" w:rsidP="00431201">
      <w:pPr>
        <w:pStyle w:val="Heading5"/>
      </w:pPr>
      <w:r>
        <w:t>2</w:t>
      </w:r>
      <w:r w:rsidRPr="00F839CC">
        <w:t xml:space="preserve"> </w:t>
      </w:r>
    </w:p>
    <w:p w14:paraId="55C0BF60" w14:textId="77777777" w:rsidR="00431201" w:rsidRPr="00166964" w:rsidRDefault="00431201" w:rsidP="00431201">
      <w:pPr>
        <w:pStyle w:val="keywords"/>
      </w:pPr>
      <w:r w:rsidRPr="00D25469">
        <w:rPr>
          <w:rStyle w:val="Numberhead"/>
        </w:rPr>
        <w:t>Peg</w:t>
      </w:r>
      <w:r>
        <w:tab/>
      </w:r>
    </w:p>
    <w:p w14:paraId="5E7A9705" w14:textId="77777777" w:rsidR="00431201" w:rsidRDefault="00431201" w:rsidP="00431201">
      <w:pPr>
        <w:pStyle w:val="keywords"/>
      </w:pPr>
      <w:r>
        <w:rPr>
          <w:rStyle w:val="Numberhead"/>
        </w:rPr>
        <w:t>Ch. terrain</w:t>
      </w:r>
      <w:r w:rsidRPr="00A46E8A">
        <w:tab/>
      </w:r>
    </w:p>
    <w:p w14:paraId="20009028" w14:textId="77777777" w:rsidR="00431201" w:rsidRDefault="00431201" w:rsidP="00431201">
      <w:pPr>
        <w:pStyle w:val="keywords"/>
      </w:pPr>
      <w:r>
        <w:rPr>
          <w:rStyle w:val="Numberhead"/>
        </w:rPr>
        <w:t>Themes</w:t>
      </w:r>
      <w:r>
        <w:tab/>
      </w:r>
    </w:p>
    <w:p w14:paraId="50A713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99FAA8"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231BD4D" w14:textId="77777777" w:rsidR="00431201" w:rsidRPr="008D302A" w:rsidRDefault="00431201" w:rsidP="00431201">
      <w:pPr>
        <w:pStyle w:val="Heading5"/>
      </w:pPr>
      <w:r w:rsidRPr="008D302A">
        <w:t xml:space="preserve">3 </w:t>
      </w:r>
    </w:p>
    <w:p w14:paraId="1937E447" w14:textId="77777777" w:rsidR="00431201" w:rsidRPr="008D302A" w:rsidRDefault="00431201" w:rsidP="00431201">
      <w:pPr>
        <w:pStyle w:val="keywords"/>
      </w:pPr>
      <w:r w:rsidRPr="008D302A">
        <w:rPr>
          <w:rStyle w:val="Numberhead"/>
        </w:rPr>
        <w:t>Peg</w:t>
      </w:r>
      <w:r w:rsidRPr="008D302A">
        <w:tab/>
      </w:r>
    </w:p>
    <w:p w14:paraId="103D3F34" w14:textId="77777777" w:rsidR="00431201" w:rsidRPr="008D302A" w:rsidRDefault="00431201" w:rsidP="00431201">
      <w:pPr>
        <w:pStyle w:val="keywords"/>
      </w:pPr>
      <w:r w:rsidRPr="008D302A">
        <w:rPr>
          <w:rStyle w:val="Numberhead"/>
        </w:rPr>
        <w:t>Ch. terrain</w:t>
      </w:r>
      <w:r w:rsidRPr="008D302A">
        <w:tab/>
      </w:r>
    </w:p>
    <w:p w14:paraId="18AE6557" w14:textId="77777777" w:rsidR="00431201" w:rsidRDefault="00431201" w:rsidP="00431201">
      <w:pPr>
        <w:pStyle w:val="keywords"/>
      </w:pPr>
      <w:r>
        <w:rPr>
          <w:rStyle w:val="Numberhead"/>
        </w:rPr>
        <w:t>Themes</w:t>
      </w:r>
      <w:r>
        <w:tab/>
      </w:r>
    </w:p>
    <w:p w14:paraId="75727DF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5751E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4ED2D55" w14:textId="77777777" w:rsidR="00431201" w:rsidRPr="00F839CC" w:rsidRDefault="00431201" w:rsidP="00431201">
      <w:pPr>
        <w:pStyle w:val="Heading5"/>
      </w:pPr>
      <w:r>
        <w:lastRenderedPageBreak/>
        <w:t>4</w:t>
      </w:r>
      <w:r w:rsidRPr="00F839CC">
        <w:t xml:space="preserve"> </w:t>
      </w:r>
    </w:p>
    <w:p w14:paraId="79F0F4BC" w14:textId="77777777" w:rsidR="00431201" w:rsidRPr="00166964" w:rsidRDefault="00431201" w:rsidP="00431201">
      <w:pPr>
        <w:pStyle w:val="keywords"/>
      </w:pPr>
      <w:r w:rsidRPr="00D25469">
        <w:rPr>
          <w:rStyle w:val="Numberhead"/>
        </w:rPr>
        <w:t>Peg</w:t>
      </w:r>
      <w:r>
        <w:tab/>
      </w:r>
    </w:p>
    <w:p w14:paraId="2BE9CEDA" w14:textId="77777777" w:rsidR="00431201" w:rsidRDefault="00431201" w:rsidP="00431201">
      <w:pPr>
        <w:pStyle w:val="keywords"/>
      </w:pPr>
      <w:r>
        <w:rPr>
          <w:rStyle w:val="Numberhead"/>
        </w:rPr>
        <w:t>Ch. terrain</w:t>
      </w:r>
      <w:r w:rsidRPr="00A46E8A">
        <w:tab/>
      </w:r>
    </w:p>
    <w:p w14:paraId="43B15318" w14:textId="77777777" w:rsidR="00431201" w:rsidRDefault="00431201" w:rsidP="00431201">
      <w:pPr>
        <w:pStyle w:val="keywords"/>
      </w:pPr>
      <w:r>
        <w:rPr>
          <w:rStyle w:val="Numberhead"/>
        </w:rPr>
        <w:t>Themes</w:t>
      </w:r>
      <w:r>
        <w:tab/>
      </w:r>
    </w:p>
    <w:p w14:paraId="04CD87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D9D38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94D548" w14:textId="77777777" w:rsidR="00431201" w:rsidRPr="00F839CC" w:rsidRDefault="00431201" w:rsidP="00431201">
      <w:pPr>
        <w:pStyle w:val="Heading5"/>
      </w:pPr>
      <w:r>
        <w:t>5</w:t>
      </w:r>
      <w:r w:rsidRPr="00F839CC">
        <w:t xml:space="preserve"> </w:t>
      </w:r>
    </w:p>
    <w:p w14:paraId="3EC712EF" w14:textId="77777777" w:rsidR="00431201" w:rsidRPr="00166964" w:rsidRDefault="00431201" w:rsidP="00431201">
      <w:pPr>
        <w:pStyle w:val="keywords"/>
      </w:pPr>
      <w:r w:rsidRPr="00D25469">
        <w:rPr>
          <w:rStyle w:val="Numberhead"/>
        </w:rPr>
        <w:t>Peg</w:t>
      </w:r>
      <w:r>
        <w:tab/>
      </w:r>
    </w:p>
    <w:p w14:paraId="762E2440" w14:textId="77777777" w:rsidR="00431201" w:rsidRDefault="00431201" w:rsidP="00431201">
      <w:pPr>
        <w:pStyle w:val="keywords"/>
      </w:pPr>
      <w:r>
        <w:rPr>
          <w:rStyle w:val="Numberhead"/>
        </w:rPr>
        <w:t>Ch. terrain</w:t>
      </w:r>
      <w:r w:rsidRPr="00A46E8A">
        <w:tab/>
      </w:r>
    </w:p>
    <w:p w14:paraId="6331ABC0" w14:textId="77777777" w:rsidR="00431201" w:rsidRDefault="00431201" w:rsidP="00431201">
      <w:pPr>
        <w:pStyle w:val="keywords"/>
      </w:pPr>
      <w:r>
        <w:rPr>
          <w:rStyle w:val="Numberhead"/>
        </w:rPr>
        <w:t>Themes</w:t>
      </w:r>
      <w:r>
        <w:tab/>
      </w:r>
    </w:p>
    <w:p w14:paraId="0396D26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11566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2BDF91" w14:textId="77777777" w:rsidR="00431201" w:rsidRPr="00F839CC" w:rsidRDefault="00431201" w:rsidP="00431201">
      <w:pPr>
        <w:pStyle w:val="Heading5"/>
      </w:pPr>
      <w:r>
        <w:t>6</w:t>
      </w:r>
      <w:r w:rsidRPr="00F839CC">
        <w:t xml:space="preserve"> </w:t>
      </w:r>
    </w:p>
    <w:p w14:paraId="3E2CA215" w14:textId="77777777" w:rsidR="00431201" w:rsidRPr="00166964" w:rsidRDefault="00431201" w:rsidP="00431201">
      <w:pPr>
        <w:pStyle w:val="keywords"/>
      </w:pPr>
      <w:r w:rsidRPr="00D25469">
        <w:rPr>
          <w:rStyle w:val="Numberhead"/>
        </w:rPr>
        <w:t>Peg</w:t>
      </w:r>
      <w:r>
        <w:tab/>
      </w:r>
    </w:p>
    <w:p w14:paraId="5152C264" w14:textId="77777777" w:rsidR="00431201" w:rsidRDefault="00431201" w:rsidP="00431201">
      <w:pPr>
        <w:pStyle w:val="keywords"/>
      </w:pPr>
      <w:r>
        <w:rPr>
          <w:rStyle w:val="Numberhead"/>
        </w:rPr>
        <w:t>Ch. terrain</w:t>
      </w:r>
      <w:r w:rsidRPr="00A46E8A">
        <w:tab/>
      </w:r>
    </w:p>
    <w:p w14:paraId="6EF84A18" w14:textId="77777777" w:rsidR="00431201" w:rsidRDefault="00431201" w:rsidP="00431201">
      <w:pPr>
        <w:pStyle w:val="keywords"/>
      </w:pPr>
      <w:r>
        <w:rPr>
          <w:rStyle w:val="Numberhead"/>
        </w:rPr>
        <w:t>Themes</w:t>
      </w:r>
      <w:r>
        <w:tab/>
      </w:r>
    </w:p>
    <w:p w14:paraId="463F7DC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CC8BC9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F6E3E4" w14:textId="77777777" w:rsidR="00431201" w:rsidRPr="00F839CC" w:rsidRDefault="00431201" w:rsidP="00431201">
      <w:pPr>
        <w:pStyle w:val="Heading5"/>
      </w:pPr>
      <w:r>
        <w:t>7</w:t>
      </w:r>
      <w:r w:rsidRPr="00F839CC">
        <w:t xml:space="preserve"> </w:t>
      </w:r>
    </w:p>
    <w:p w14:paraId="199153CF" w14:textId="022E0A1E" w:rsidR="00431201" w:rsidRPr="00166964" w:rsidRDefault="00431201" w:rsidP="00431201">
      <w:pPr>
        <w:pStyle w:val="keywords"/>
      </w:pPr>
      <w:r w:rsidRPr="00D25469">
        <w:rPr>
          <w:rStyle w:val="Numberhead"/>
        </w:rPr>
        <w:t>Peg</w:t>
      </w:r>
      <w:r>
        <w:tab/>
      </w:r>
      <w:r w:rsidR="00491BA5" w:rsidRPr="000C4C07">
        <w:t>key</w:t>
      </w:r>
    </w:p>
    <w:p w14:paraId="7748E597" w14:textId="1BD980C7" w:rsidR="00431201" w:rsidRDefault="00431201" w:rsidP="00431201">
      <w:pPr>
        <w:pStyle w:val="keywords"/>
      </w:pPr>
      <w:r>
        <w:rPr>
          <w:rStyle w:val="Numberhead"/>
        </w:rPr>
        <w:t>Ch. terrain</w:t>
      </w:r>
      <w:r w:rsidRPr="00A46E8A">
        <w:tab/>
      </w:r>
      <w:r w:rsidR="00491BA5" w:rsidRPr="000C4C07">
        <w:t>credit card key</w:t>
      </w:r>
    </w:p>
    <w:p w14:paraId="429CD74E" w14:textId="77777777" w:rsidR="00431201" w:rsidRDefault="00431201" w:rsidP="00431201">
      <w:pPr>
        <w:pStyle w:val="keywords"/>
      </w:pPr>
      <w:r>
        <w:rPr>
          <w:rStyle w:val="Numberhead"/>
        </w:rPr>
        <w:t>Themes</w:t>
      </w:r>
      <w:r>
        <w:tab/>
      </w:r>
    </w:p>
    <w:p w14:paraId="15FC922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57F61DF" w14:textId="264D69F9" w:rsidR="00431201" w:rsidRPr="0057213A" w:rsidRDefault="00431201" w:rsidP="00431201">
      <w:pPr>
        <w:pStyle w:val="keywords"/>
      </w:pPr>
      <w:r w:rsidRPr="00F10443">
        <w:rPr>
          <w:rStyle w:val="Numberhead"/>
        </w:rPr>
        <w:t>Verses</w:t>
      </w:r>
      <w:r w:rsidRPr="00F10443">
        <w:rPr>
          <w:rStyle w:val="Numberhead"/>
        </w:rPr>
        <w:tab/>
      </w:r>
      <w:r w:rsidR="0057213A">
        <w:rPr>
          <w:rStyle w:val="Numberhead"/>
        </w:rPr>
        <w:t>14</w:t>
      </w:r>
      <w:r w:rsidR="0057213A">
        <w:t xml:space="preserve"> </w:t>
      </w:r>
      <w:r w:rsidR="0057213A" w:rsidRPr="0057213A">
        <w:t>if my people, who are called by my name, will humble themselves and pray and seek my face and turn from their wicked ways, then I will hear from heaven, and I will forgive their sin and will heal their land.</w:t>
      </w:r>
    </w:p>
    <w:p w14:paraId="52DA65FA" w14:textId="77777777" w:rsidR="00431201" w:rsidRPr="00F839CC" w:rsidRDefault="00431201" w:rsidP="00431201">
      <w:pPr>
        <w:pStyle w:val="Heading5"/>
      </w:pPr>
      <w:r>
        <w:t>8</w:t>
      </w:r>
      <w:r w:rsidRPr="00F839CC">
        <w:t xml:space="preserve"> </w:t>
      </w:r>
    </w:p>
    <w:p w14:paraId="1F8709FB" w14:textId="77777777" w:rsidR="00431201" w:rsidRPr="00166964" w:rsidRDefault="00431201" w:rsidP="00431201">
      <w:pPr>
        <w:pStyle w:val="keywords"/>
      </w:pPr>
      <w:r w:rsidRPr="00D25469">
        <w:rPr>
          <w:rStyle w:val="Numberhead"/>
        </w:rPr>
        <w:t>Peg</w:t>
      </w:r>
      <w:r>
        <w:tab/>
      </w:r>
    </w:p>
    <w:p w14:paraId="1A9693B7" w14:textId="77777777" w:rsidR="00431201" w:rsidRDefault="00431201" w:rsidP="00431201">
      <w:pPr>
        <w:pStyle w:val="keywords"/>
      </w:pPr>
      <w:r>
        <w:rPr>
          <w:rStyle w:val="Numberhead"/>
        </w:rPr>
        <w:t>Ch. terrain</w:t>
      </w:r>
      <w:r w:rsidRPr="00A46E8A">
        <w:tab/>
      </w:r>
    </w:p>
    <w:p w14:paraId="1DAD896E" w14:textId="77777777" w:rsidR="00431201" w:rsidRDefault="00431201" w:rsidP="00431201">
      <w:pPr>
        <w:pStyle w:val="keywords"/>
      </w:pPr>
      <w:r>
        <w:rPr>
          <w:rStyle w:val="Numberhead"/>
        </w:rPr>
        <w:t>Themes</w:t>
      </w:r>
      <w:r>
        <w:tab/>
      </w:r>
    </w:p>
    <w:p w14:paraId="257E126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950AA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0C59D14" w14:textId="77777777" w:rsidR="00431201" w:rsidRPr="00F839CC" w:rsidRDefault="00431201" w:rsidP="00431201">
      <w:pPr>
        <w:pStyle w:val="Heading5"/>
      </w:pPr>
      <w:r>
        <w:t>9</w:t>
      </w:r>
      <w:r w:rsidRPr="00F839CC">
        <w:t xml:space="preserve"> </w:t>
      </w:r>
    </w:p>
    <w:p w14:paraId="5827D2F8" w14:textId="77777777" w:rsidR="00431201" w:rsidRPr="00166964" w:rsidRDefault="00431201" w:rsidP="00431201">
      <w:pPr>
        <w:pStyle w:val="keywords"/>
      </w:pPr>
      <w:r w:rsidRPr="00D25469">
        <w:rPr>
          <w:rStyle w:val="Numberhead"/>
        </w:rPr>
        <w:t>Peg</w:t>
      </w:r>
      <w:r>
        <w:tab/>
      </w:r>
    </w:p>
    <w:p w14:paraId="0AD5519C" w14:textId="77777777" w:rsidR="00431201" w:rsidRDefault="00431201" w:rsidP="00431201">
      <w:pPr>
        <w:pStyle w:val="keywords"/>
      </w:pPr>
      <w:r>
        <w:rPr>
          <w:rStyle w:val="Numberhead"/>
        </w:rPr>
        <w:t>Ch. terrain</w:t>
      </w:r>
      <w:r w:rsidRPr="00A46E8A">
        <w:tab/>
      </w:r>
    </w:p>
    <w:p w14:paraId="34A87529" w14:textId="77777777" w:rsidR="00431201" w:rsidRDefault="00431201" w:rsidP="00431201">
      <w:pPr>
        <w:pStyle w:val="keywords"/>
      </w:pPr>
      <w:r>
        <w:rPr>
          <w:rStyle w:val="Numberhead"/>
        </w:rPr>
        <w:t>Themes</w:t>
      </w:r>
      <w:r>
        <w:tab/>
      </w:r>
    </w:p>
    <w:p w14:paraId="3DA3752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D2D33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CFD50E7" w14:textId="77777777" w:rsidR="00431201" w:rsidRPr="00F839CC" w:rsidRDefault="00431201" w:rsidP="00431201">
      <w:pPr>
        <w:pStyle w:val="Heading5"/>
      </w:pPr>
      <w:r w:rsidRPr="00F839CC">
        <w:lastRenderedPageBreak/>
        <w:t>1</w:t>
      </w:r>
      <w:r>
        <w:t>0</w:t>
      </w:r>
      <w:r w:rsidRPr="00F839CC">
        <w:t xml:space="preserve"> </w:t>
      </w:r>
    </w:p>
    <w:p w14:paraId="0D156DAF" w14:textId="77777777" w:rsidR="00431201" w:rsidRPr="00166964" w:rsidRDefault="00431201" w:rsidP="00431201">
      <w:pPr>
        <w:pStyle w:val="keywords"/>
      </w:pPr>
      <w:r w:rsidRPr="00D25469">
        <w:rPr>
          <w:rStyle w:val="Numberhead"/>
        </w:rPr>
        <w:t>Peg</w:t>
      </w:r>
      <w:r>
        <w:tab/>
      </w:r>
    </w:p>
    <w:p w14:paraId="0A1D9C28" w14:textId="77777777" w:rsidR="00431201" w:rsidRDefault="00431201" w:rsidP="00431201">
      <w:pPr>
        <w:pStyle w:val="keywords"/>
      </w:pPr>
      <w:r>
        <w:rPr>
          <w:rStyle w:val="Numberhead"/>
        </w:rPr>
        <w:t>Ch. terrain</w:t>
      </w:r>
      <w:r w:rsidRPr="00A46E8A">
        <w:tab/>
      </w:r>
    </w:p>
    <w:p w14:paraId="2CFC6C3F" w14:textId="77777777" w:rsidR="00431201" w:rsidRDefault="00431201" w:rsidP="00431201">
      <w:pPr>
        <w:pStyle w:val="keywords"/>
      </w:pPr>
      <w:r>
        <w:rPr>
          <w:rStyle w:val="Numberhead"/>
        </w:rPr>
        <w:t>Themes</w:t>
      </w:r>
      <w:r>
        <w:tab/>
      </w:r>
    </w:p>
    <w:p w14:paraId="6AD16BD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226D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D6283D" w14:textId="77777777" w:rsidR="00431201" w:rsidRPr="00F839CC" w:rsidRDefault="00431201" w:rsidP="00431201">
      <w:pPr>
        <w:pStyle w:val="Heading5"/>
      </w:pPr>
      <w:r w:rsidRPr="00F839CC">
        <w:t>1</w:t>
      </w:r>
      <w:r>
        <w:t>1</w:t>
      </w:r>
      <w:r w:rsidRPr="00F839CC">
        <w:t xml:space="preserve"> </w:t>
      </w:r>
    </w:p>
    <w:p w14:paraId="40D29463" w14:textId="77777777" w:rsidR="00431201" w:rsidRPr="00166964" w:rsidRDefault="00431201" w:rsidP="00431201">
      <w:pPr>
        <w:pStyle w:val="keywords"/>
      </w:pPr>
      <w:r w:rsidRPr="00D25469">
        <w:rPr>
          <w:rStyle w:val="Numberhead"/>
        </w:rPr>
        <w:t>Peg</w:t>
      </w:r>
      <w:r>
        <w:tab/>
      </w:r>
    </w:p>
    <w:p w14:paraId="699366D7" w14:textId="77777777" w:rsidR="00431201" w:rsidRDefault="00431201" w:rsidP="00431201">
      <w:pPr>
        <w:pStyle w:val="keywords"/>
      </w:pPr>
      <w:r>
        <w:rPr>
          <w:rStyle w:val="Numberhead"/>
        </w:rPr>
        <w:t>Ch. terrain</w:t>
      </w:r>
      <w:r w:rsidRPr="00A46E8A">
        <w:tab/>
      </w:r>
    </w:p>
    <w:p w14:paraId="56DD2DE1" w14:textId="77777777" w:rsidR="00431201" w:rsidRDefault="00431201" w:rsidP="00431201">
      <w:pPr>
        <w:pStyle w:val="keywords"/>
      </w:pPr>
      <w:r>
        <w:rPr>
          <w:rStyle w:val="Numberhead"/>
        </w:rPr>
        <w:t>Themes</w:t>
      </w:r>
      <w:r>
        <w:tab/>
      </w:r>
    </w:p>
    <w:p w14:paraId="7E36008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BF3B8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B5C311D" w14:textId="77777777" w:rsidR="00431201" w:rsidRPr="00F839CC" w:rsidRDefault="00431201" w:rsidP="00431201">
      <w:pPr>
        <w:pStyle w:val="Heading5"/>
      </w:pPr>
      <w:r w:rsidRPr="00F839CC">
        <w:t>1</w:t>
      </w:r>
      <w:r>
        <w:t>2</w:t>
      </w:r>
      <w:r w:rsidRPr="00F839CC">
        <w:t xml:space="preserve"> </w:t>
      </w:r>
    </w:p>
    <w:p w14:paraId="7AD51BD8" w14:textId="77777777" w:rsidR="00431201" w:rsidRPr="00166964" w:rsidRDefault="00431201" w:rsidP="00431201">
      <w:pPr>
        <w:pStyle w:val="keywords"/>
      </w:pPr>
      <w:r w:rsidRPr="00D25469">
        <w:rPr>
          <w:rStyle w:val="Numberhead"/>
        </w:rPr>
        <w:t>Peg</w:t>
      </w:r>
      <w:r>
        <w:tab/>
      </w:r>
    </w:p>
    <w:p w14:paraId="5C9A2667" w14:textId="77777777" w:rsidR="00431201" w:rsidRDefault="00431201" w:rsidP="00431201">
      <w:pPr>
        <w:pStyle w:val="keywords"/>
      </w:pPr>
      <w:r>
        <w:rPr>
          <w:rStyle w:val="Numberhead"/>
        </w:rPr>
        <w:t>Ch. terrain</w:t>
      </w:r>
      <w:r w:rsidRPr="00A46E8A">
        <w:tab/>
      </w:r>
    </w:p>
    <w:p w14:paraId="20C01DDA" w14:textId="77777777" w:rsidR="00431201" w:rsidRDefault="00431201" w:rsidP="00431201">
      <w:pPr>
        <w:pStyle w:val="keywords"/>
      </w:pPr>
      <w:r>
        <w:rPr>
          <w:rStyle w:val="Numberhead"/>
        </w:rPr>
        <w:t>Themes</w:t>
      </w:r>
      <w:r>
        <w:tab/>
      </w:r>
    </w:p>
    <w:p w14:paraId="0546054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A44F012"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71BAD1BB" w14:textId="77777777" w:rsidR="00431201" w:rsidRPr="008D302A" w:rsidRDefault="00431201" w:rsidP="00431201">
      <w:pPr>
        <w:pStyle w:val="Heading5"/>
      </w:pPr>
      <w:r w:rsidRPr="008D302A">
        <w:t xml:space="preserve">13 </w:t>
      </w:r>
    </w:p>
    <w:p w14:paraId="270CE20E" w14:textId="77777777" w:rsidR="00431201" w:rsidRPr="008D302A" w:rsidRDefault="00431201" w:rsidP="00431201">
      <w:pPr>
        <w:pStyle w:val="keywords"/>
      </w:pPr>
      <w:r w:rsidRPr="008D302A">
        <w:rPr>
          <w:rStyle w:val="Numberhead"/>
        </w:rPr>
        <w:t>Peg</w:t>
      </w:r>
      <w:r w:rsidRPr="008D302A">
        <w:tab/>
      </w:r>
    </w:p>
    <w:p w14:paraId="3448F4F3" w14:textId="77777777" w:rsidR="00431201" w:rsidRPr="008D302A" w:rsidRDefault="00431201" w:rsidP="00431201">
      <w:pPr>
        <w:pStyle w:val="keywords"/>
      </w:pPr>
      <w:r w:rsidRPr="008D302A">
        <w:rPr>
          <w:rStyle w:val="Numberhead"/>
        </w:rPr>
        <w:t>Ch. terrain</w:t>
      </w:r>
      <w:r w:rsidRPr="008D302A">
        <w:tab/>
      </w:r>
    </w:p>
    <w:p w14:paraId="6DE9DB27" w14:textId="77777777" w:rsidR="00431201" w:rsidRDefault="00431201" w:rsidP="00431201">
      <w:pPr>
        <w:pStyle w:val="keywords"/>
      </w:pPr>
      <w:r>
        <w:rPr>
          <w:rStyle w:val="Numberhead"/>
        </w:rPr>
        <w:t>Themes</w:t>
      </w:r>
      <w:r>
        <w:tab/>
      </w:r>
    </w:p>
    <w:p w14:paraId="3F894EF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A663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740E0FB" w14:textId="77777777" w:rsidR="00431201" w:rsidRPr="00F839CC" w:rsidRDefault="00431201" w:rsidP="00431201">
      <w:pPr>
        <w:pStyle w:val="Heading5"/>
      </w:pPr>
      <w:r w:rsidRPr="00F839CC">
        <w:t>1</w:t>
      </w:r>
      <w:r>
        <w:t>4</w:t>
      </w:r>
      <w:r w:rsidRPr="00F839CC">
        <w:t xml:space="preserve"> </w:t>
      </w:r>
    </w:p>
    <w:p w14:paraId="4F03C03E" w14:textId="77777777" w:rsidR="00431201" w:rsidRPr="00166964" w:rsidRDefault="00431201" w:rsidP="00431201">
      <w:pPr>
        <w:pStyle w:val="keywords"/>
      </w:pPr>
      <w:r w:rsidRPr="00D25469">
        <w:rPr>
          <w:rStyle w:val="Numberhead"/>
        </w:rPr>
        <w:t>Peg</w:t>
      </w:r>
      <w:r>
        <w:tab/>
      </w:r>
    </w:p>
    <w:p w14:paraId="5DF2FA2A" w14:textId="77777777" w:rsidR="00431201" w:rsidRDefault="00431201" w:rsidP="00431201">
      <w:pPr>
        <w:pStyle w:val="keywords"/>
      </w:pPr>
      <w:r>
        <w:rPr>
          <w:rStyle w:val="Numberhead"/>
        </w:rPr>
        <w:t>Ch. terrain</w:t>
      </w:r>
      <w:r w:rsidRPr="00A46E8A">
        <w:tab/>
      </w:r>
    </w:p>
    <w:p w14:paraId="4D740FD3" w14:textId="77777777" w:rsidR="00431201" w:rsidRDefault="00431201" w:rsidP="00431201">
      <w:pPr>
        <w:pStyle w:val="keywords"/>
      </w:pPr>
      <w:r>
        <w:rPr>
          <w:rStyle w:val="Numberhead"/>
        </w:rPr>
        <w:t>Themes</w:t>
      </w:r>
      <w:r>
        <w:tab/>
      </w:r>
    </w:p>
    <w:p w14:paraId="788FE11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BA8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876FA14" w14:textId="77777777" w:rsidR="00431201" w:rsidRPr="00F839CC" w:rsidRDefault="00431201" w:rsidP="00431201">
      <w:pPr>
        <w:pStyle w:val="Heading5"/>
      </w:pPr>
      <w:r w:rsidRPr="00F839CC">
        <w:t>1</w:t>
      </w:r>
      <w:r>
        <w:t>5</w:t>
      </w:r>
      <w:r w:rsidRPr="00F839CC">
        <w:t xml:space="preserve"> </w:t>
      </w:r>
    </w:p>
    <w:p w14:paraId="576498BF" w14:textId="77777777" w:rsidR="00431201" w:rsidRPr="00166964" w:rsidRDefault="00431201" w:rsidP="00431201">
      <w:pPr>
        <w:pStyle w:val="keywords"/>
      </w:pPr>
      <w:r w:rsidRPr="00D25469">
        <w:rPr>
          <w:rStyle w:val="Numberhead"/>
        </w:rPr>
        <w:t>Peg</w:t>
      </w:r>
      <w:r>
        <w:tab/>
      </w:r>
    </w:p>
    <w:p w14:paraId="4944BC2A" w14:textId="77777777" w:rsidR="00431201" w:rsidRDefault="00431201" w:rsidP="00431201">
      <w:pPr>
        <w:pStyle w:val="keywords"/>
      </w:pPr>
      <w:r>
        <w:rPr>
          <w:rStyle w:val="Numberhead"/>
        </w:rPr>
        <w:t>Ch. terrain</w:t>
      </w:r>
      <w:r w:rsidRPr="00A46E8A">
        <w:tab/>
      </w:r>
    </w:p>
    <w:p w14:paraId="6CF37CDC" w14:textId="77777777" w:rsidR="00431201" w:rsidRDefault="00431201" w:rsidP="00431201">
      <w:pPr>
        <w:pStyle w:val="keywords"/>
      </w:pPr>
      <w:r>
        <w:rPr>
          <w:rStyle w:val="Numberhead"/>
        </w:rPr>
        <w:t>Themes</w:t>
      </w:r>
      <w:r>
        <w:tab/>
      </w:r>
    </w:p>
    <w:p w14:paraId="5409E97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4DBF6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B508CC" w14:textId="77777777" w:rsidR="00431201" w:rsidRPr="00F839CC" w:rsidRDefault="00431201" w:rsidP="00431201">
      <w:pPr>
        <w:pStyle w:val="Heading5"/>
      </w:pPr>
      <w:r w:rsidRPr="00F839CC">
        <w:lastRenderedPageBreak/>
        <w:t>1</w:t>
      </w:r>
      <w:r>
        <w:t>6</w:t>
      </w:r>
      <w:r w:rsidRPr="00F839CC">
        <w:t xml:space="preserve"> </w:t>
      </w:r>
    </w:p>
    <w:p w14:paraId="0C1F31EF" w14:textId="77777777" w:rsidR="00431201" w:rsidRPr="00166964" w:rsidRDefault="00431201" w:rsidP="00431201">
      <w:pPr>
        <w:pStyle w:val="keywords"/>
      </w:pPr>
      <w:r w:rsidRPr="00D25469">
        <w:rPr>
          <w:rStyle w:val="Numberhead"/>
        </w:rPr>
        <w:t>Peg</w:t>
      </w:r>
      <w:r>
        <w:tab/>
      </w:r>
    </w:p>
    <w:p w14:paraId="23CB5DAA" w14:textId="77777777" w:rsidR="00431201" w:rsidRDefault="00431201" w:rsidP="00431201">
      <w:pPr>
        <w:pStyle w:val="keywords"/>
      </w:pPr>
      <w:r>
        <w:rPr>
          <w:rStyle w:val="Numberhead"/>
        </w:rPr>
        <w:t>Ch. terrain</w:t>
      </w:r>
      <w:r w:rsidRPr="00A46E8A">
        <w:tab/>
      </w:r>
    </w:p>
    <w:p w14:paraId="4BD5134E" w14:textId="77777777" w:rsidR="00431201" w:rsidRDefault="00431201" w:rsidP="00431201">
      <w:pPr>
        <w:pStyle w:val="keywords"/>
      </w:pPr>
      <w:r>
        <w:rPr>
          <w:rStyle w:val="Numberhead"/>
        </w:rPr>
        <w:t>Themes</w:t>
      </w:r>
      <w:r>
        <w:tab/>
      </w:r>
    </w:p>
    <w:p w14:paraId="48527B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50AB9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4D27971" w14:textId="77777777" w:rsidR="00431201" w:rsidRPr="00F839CC" w:rsidRDefault="00431201" w:rsidP="00431201">
      <w:pPr>
        <w:pStyle w:val="Heading5"/>
      </w:pPr>
      <w:r w:rsidRPr="00F839CC">
        <w:t>1</w:t>
      </w:r>
      <w:r>
        <w:t>7</w:t>
      </w:r>
      <w:r w:rsidRPr="00F839CC">
        <w:t xml:space="preserve"> </w:t>
      </w:r>
    </w:p>
    <w:p w14:paraId="4989E4DA" w14:textId="77777777" w:rsidR="00431201" w:rsidRPr="00166964" w:rsidRDefault="00431201" w:rsidP="00431201">
      <w:pPr>
        <w:pStyle w:val="keywords"/>
      </w:pPr>
      <w:r w:rsidRPr="00D25469">
        <w:rPr>
          <w:rStyle w:val="Numberhead"/>
        </w:rPr>
        <w:t>Peg</w:t>
      </w:r>
      <w:r>
        <w:tab/>
      </w:r>
    </w:p>
    <w:p w14:paraId="4A1D6253" w14:textId="77777777" w:rsidR="00431201" w:rsidRDefault="00431201" w:rsidP="00431201">
      <w:pPr>
        <w:pStyle w:val="keywords"/>
      </w:pPr>
      <w:r>
        <w:rPr>
          <w:rStyle w:val="Numberhead"/>
        </w:rPr>
        <w:t>Ch. terrain</w:t>
      </w:r>
      <w:r w:rsidRPr="00A46E8A">
        <w:tab/>
      </w:r>
    </w:p>
    <w:p w14:paraId="6451EFE7" w14:textId="77777777" w:rsidR="00431201" w:rsidRDefault="00431201" w:rsidP="00431201">
      <w:pPr>
        <w:pStyle w:val="keywords"/>
      </w:pPr>
      <w:r>
        <w:rPr>
          <w:rStyle w:val="Numberhead"/>
        </w:rPr>
        <w:t>Themes</w:t>
      </w:r>
      <w:r>
        <w:tab/>
      </w:r>
    </w:p>
    <w:p w14:paraId="366D646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B0D9E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A4EFCE" w14:textId="77777777" w:rsidR="00431201" w:rsidRPr="00F839CC" w:rsidRDefault="00431201" w:rsidP="00431201">
      <w:pPr>
        <w:pStyle w:val="Heading5"/>
      </w:pPr>
      <w:r w:rsidRPr="00F839CC">
        <w:t>1</w:t>
      </w:r>
      <w:r>
        <w:t>8</w:t>
      </w:r>
      <w:r w:rsidRPr="00F839CC">
        <w:t xml:space="preserve"> </w:t>
      </w:r>
    </w:p>
    <w:p w14:paraId="669066BC" w14:textId="77777777" w:rsidR="00431201" w:rsidRPr="00166964" w:rsidRDefault="00431201" w:rsidP="00431201">
      <w:pPr>
        <w:pStyle w:val="keywords"/>
      </w:pPr>
      <w:r w:rsidRPr="00D25469">
        <w:rPr>
          <w:rStyle w:val="Numberhead"/>
        </w:rPr>
        <w:t>Peg</w:t>
      </w:r>
      <w:r>
        <w:tab/>
      </w:r>
    </w:p>
    <w:p w14:paraId="4CC21D47" w14:textId="77777777" w:rsidR="00431201" w:rsidRDefault="00431201" w:rsidP="00431201">
      <w:pPr>
        <w:pStyle w:val="keywords"/>
      </w:pPr>
      <w:r>
        <w:rPr>
          <w:rStyle w:val="Numberhead"/>
        </w:rPr>
        <w:t>Ch. terrain</w:t>
      </w:r>
      <w:r w:rsidRPr="00A46E8A">
        <w:tab/>
      </w:r>
    </w:p>
    <w:p w14:paraId="4DEA049C" w14:textId="77777777" w:rsidR="00431201" w:rsidRDefault="00431201" w:rsidP="00431201">
      <w:pPr>
        <w:pStyle w:val="keywords"/>
      </w:pPr>
      <w:r>
        <w:rPr>
          <w:rStyle w:val="Numberhead"/>
        </w:rPr>
        <w:t>Themes</w:t>
      </w:r>
      <w:r>
        <w:tab/>
      </w:r>
    </w:p>
    <w:p w14:paraId="25BFAA0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EA31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67774A" w14:textId="77777777" w:rsidR="00431201" w:rsidRPr="00F839CC" w:rsidRDefault="00431201" w:rsidP="00431201">
      <w:pPr>
        <w:pStyle w:val="Heading5"/>
      </w:pPr>
      <w:r w:rsidRPr="00F839CC">
        <w:t>1</w:t>
      </w:r>
      <w:r>
        <w:t>9</w:t>
      </w:r>
      <w:r w:rsidRPr="00F839CC">
        <w:t xml:space="preserve"> </w:t>
      </w:r>
    </w:p>
    <w:p w14:paraId="07582FFF" w14:textId="77777777" w:rsidR="00431201" w:rsidRPr="00166964" w:rsidRDefault="00431201" w:rsidP="00431201">
      <w:pPr>
        <w:pStyle w:val="keywords"/>
      </w:pPr>
      <w:r w:rsidRPr="00D25469">
        <w:rPr>
          <w:rStyle w:val="Numberhead"/>
        </w:rPr>
        <w:t>Peg</w:t>
      </w:r>
      <w:r>
        <w:tab/>
      </w:r>
    </w:p>
    <w:p w14:paraId="5D360281" w14:textId="77777777" w:rsidR="00431201" w:rsidRDefault="00431201" w:rsidP="00431201">
      <w:pPr>
        <w:pStyle w:val="keywords"/>
      </w:pPr>
      <w:r>
        <w:rPr>
          <w:rStyle w:val="Numberhead"/>
        </w:rPr>
        <w:t>Ch. terrain</w:t>
      </w:r>
      <w:r w:rsidRPr="00A46E8A">
        <w:tab/>
      </w:r>
    </w:p>
    <w:p w14:paraId="7C0B09E4" w14:textId="77777777" w:rsidR="00431201" w:rsidRDefault="00431201" w:rsidP="00431201">
      <w:pPr>
        <w:pStyle w:val="keywords"/>
      </w:pPr>
      <w:r>
        <w:rPr>
          <w:rStyle w:val="Numberhead"/>
        </w:rPr>
        <w:t>Themes</w:t>
      </w:r>
      <w:r>
        <w:tab/>
      </w:r>
    </w:p>
    <w:p w14:paraId="4E8779C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5763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99E10D0" w14:textId="77777777" w:rsidR="00431201" w:rsidRPr="00F839CC" w:rsidRDefault="00431201" w:rsidP="00431201">
      <w:pPr>
        <w:pStyle w:val="Heading5"/>
      </w:pPr>
      <w:r>
        <w:t>20</w:t>
      </w:r>
      <w:r w:rsidRPr="00F839CC">
        <w:t xml:space="preserve"> </w:t>
      </w:r>
    </w:p>
    <w:p w14:paraId="7FF7D001" w14:textId="77777777" w:rsidR="00431201" w:rsidRPr="00166964" w:rsidRDefault="00431201" w:rsidP="00431201">
      <w:pPr>
        <w:pStyle w:val="keywords"/>
      </w:pPr>
      <w:r w:rsidRPr="00D25469">
        <w:rPr>
          <w:rStyle w:val="Numberhead"/>
        </w:rPr>
        <w:t>Peg</w:t>
      </w:r>
      <w:r>
        <w:tab/>
      </w:r>
    </w:p>
    <w:p w14:paraId="60F3AB66" w14:textId="77777777" w:rsidR="00431201" w:rsidRDefault="00431201" w:rsidP="00431201">
      <w:pPr>
        <w:pStyle w:val="keywords"/>
      </w:pPr>
      <w:r>
        <w:rPr>
          <w:rStyle w:val="Numberhead"/>
        </w:rPr>
        <w:t>Ch. terrain</w:t>
      </w:r>
      <w:r w:rsidRPr="00A46E8A">
        <w:tab/>
      </w:r>
    </w:p>
    <w:p w14:paraId="7F035DC3" w14:textId="77777777" w:rsidR="00431201" w:rsidRDefault="00431201" w:rsidP="00431201">
      <w:pPr>
        <w:pStyle w:val="keywords"/>
      </w:pPr>
      <w:r>
        <w:rPr>
          <w:rStyle w:val="Numberhead"/>
        </w:rPr>
        <w:t>Themes</w:t>
      </w:r>
      <w:r>
        <w:tab/>
      </w:r>
    </w:p>
    <w:p w14:paraId="3F310FC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8363A2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61B83F" w14:textId="77777777" w:rsidR="00431201" w:rsidRPr="00F839CC" w:rsidRDefault="00431201" w:rsidP="00431201">
      <w:pPr>
        <w:pStyle w:val="Heading5"/>
      </w:pPr>
      <w:r>
        <w:t>21</w:t>
      </w:r>
      <w:r w:rsidRPr="00F839CC">
        <w:t xml:space="preserve"> </w:t>
      </w:r>
    </w:p>
    <w:p w14:paraId="46E606B4" w14:textId="77777777" w:rsidR="00431201" w:rsidRPr="00166964" w:rsidRDefault="00431201" w:rsidP="00431201">
      <w:pPr>
        <w:pStyle w:val="keywords"/>
      </w:pPr>
      <w:r w:rsidRPr="00D25469">
        <w:rPr>
          <w:rStyle w:val="Numberhead"/>
        </w:rPr>
        <w:t>Peg</w:t>
      </w:r>
      <w:r>
        <w:tab/>
      </w:r>
    </w:p>
    <w:p w14:paraId="019BFB9D" w14:textId="77777777" w:rsidR="00431201" w:rsidRDefault="00431201" w:rsidP="00431201">
      <w:pPr>
        <w:pStyle w:val="keywords"/>
      </w:pPr>
      <w:r>
        <w:rPr>
          <w:rStyle w:val="Numberhead"/>
        </w:rPr>
        <w:t>Ch. terrain</w:t>
      </w:r>
      <w:r w:rsidRPr="00A46E8A">
        <w:tab/>
      </w:r>
    </w:p>
    <w:p w14:paraId="58106FCE" w14:textId="77777777" w:rsidR="00431201" w:rsidRDefault="00431201" w:rsidP="00431201">
      <w:pPr>
        <w:pStyle w:val="keywords"/>
      </w:pPr>
      <w:r>
        <w:rPr>
          <w:rStyle w:val="Numberhead"/>
        </w:rPr>
        <w:t>Themes</w:t>
      </w:r>
      <w:r>
        <w:tab/>
      </w:r>
    </w:p>
    <w:p w14:paraId="099E0D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74E6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A8C068" w14:textId="77777777" w:rsidR="00431201" w:rsidRPr="00F839CC" w:rsidRDefault="00431201" w:rsidP="00431201">
      <w:pPr>
        <w:pStyle w:val="Heading5"/>
      </w:pPr>
      <w:r>
        <w:lastRenderedPageBreak/>
        <w:t>22</w:t>
      </w:r>
      <w:r w:rsidRPr="00F839CC">
        <w:t xml:space="preserve"> </w:t>
      </w:r>
    </w:p>
    <w:p w14:paraId="6EEA1BE9" w14:textId="77777777" w:rsidR="00431201" w:rsidRPr="00166964" w:rsidRDefault="00431201" w:rsidP="00431201">
      <w:pPr>
        <w:pStyle w:val="keywords"/>
      </w:pPr>
      <w:r w:rsidRPr="00D25469">
        <w:rPr>
          <w:rStyle w:val="Numberhead"/>
        </w:rPr>
        <w:t>Peg</w:t>
      </w:r>
      <w:r>
        <w:tab/>
      </w:r>
    </w:p>
    <w:p w14:paraId="263DBA73" w14:textId="77777777" w:rsidR="00431201" w:rsidRDefault="00431201" w:rsidP="00431201">
      <w:pPr>
        <w:pStyle w:val="keywords"/>
      </w:pPr>
      <w:r>
        <w:rPr>
          <w:rStyle w:val="Numberhead"/>
        </w:rPr>
        <w:t>Ch. terrain</w:t>
      </w:r>
      <w:r w:rsidRPr="00A46E8A">
        <w:tab/>
      </w:r>
    </w:p>
    <w:p w14:paraId="29268A8C" w14:textId="77777777" w:rsidR="00431201" w:rsidRDefault="00431201" w:rsidP="00431201">
      <w:pPr>
        <w:pStyle w:val="keywords"/>
      </w:pPr>
      <w:r>
        <w:rPr>
          <w:rStyle w:val="Numberhead"/>
        </w:rPr>
        <w:t>Themes</w:t>
      </w:r>
      <w:r>
        <w:tab/>
      </w:r>
    </w:p>
    <w:p w14:paraId="469DDC4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17505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726303" w14:textId="77777777" w:rsidR="00431201" w:rsidRPr="00F839CC" w:rsidRDefault="00431201" w:rsidP="00431201">
      <w:pPr>
        <w:pStyle w:val="Heading5"/>
      </w:pPr>
      <w:r>
        <w:t>23</w:t>
      </w:r>
      <w:r w:rsidRPr="00F839CC">
        <w:t xml:space="preserve"> </w:t>
      </w:r>
    </w:p>
    <w:p w14:paraId="4D4D4D85" w14:textId="77777777" w:rsidR="00431201" w:rsidRPr="00166964" w:rsidRDefault="00431201" w:rsidP="00431201">
      <w:pPr>
        <w:pStyle w:val="keywords"/>
      </w:pPr>
      <w:r w:rsidRPr="00D25469">
        <w:rPr>
          <w:rStyle w:val="Numberhead"/>
        </w:rPr>
        <w:t>Peg</w:t>
      </w:r>
      <w:r>
        <w:tab/>
      </w:r>
    </w:p>
    <w:p w14:paraId="29A3C295" w14:textId="77777777" w:rsidR="00431201" w:rsidRDefault="00431201" w:rsidP="00431201">
      <w:pPr>
        <w:pStyle w:val="keywords"/>
      </w:pPr>
      <w:r>
        <w:rPr>
          <w:rStyle w:val="Numberhead"/>
        </w:rPr>
        <w:t>Ch. terrain</w:t>
      </w:r>
      <w:r w:rsidRPr="00A46E8A">
        <w:tab/>
      </w:r>
    </w:p>
    <w:p w14:paraId="0A6C8AC0" w14:textId="77777777" w:rsidR="00431201" w:rsidRDefault="00431201" w:rsidP="00431201">
      <w:pPr>
        <w:pStyle w:val="keywords"/>
      </w:pPr>
      <w:r>
        <w:rPr>
          <w:rStyle w:val="Numberhead"/>
        </w:rPr>
        <w:t>Themes</w:t>
      </w:r>
      <w:r>
        <w:tab/>
      </w:r>
    </w:p>
    <w:p w14:paraId="0113993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7E935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AC145D" w14:textId="77777777" w:rsidR="00431201" w:rsidRPr="00F839CC" w:rsidRDefault="00431201" w:rsidP="00431201">
      <w:pPr>
        <w:pStyle w:val="Heading5"/>
      </w:pPr>
      <w:r>
        <w:t>24</w:t>
      </w:r>
      <w:r w:rsidRPr="00F839CC">
        <w:t xml:space="preserve"> </w:t>
      </w:r>
    </w:p>
    <w:p w14:paraId="7C9629B8" w14:textId="77777777" w:rsidR="00431201" w:rsidRPr="00166964" w:rsidRDefault="00431201" w:rsidP="00431201">
      <w:pPr>
        <w:pStyle w:val="keywords"/>
      </w:pPr>
      <w:r w:rsidRPr="00D25469">
        <w:rPr>
          <w:rStyle w:val="Numberhead"/>
        </w:rPr>
        <w:t>Peg</w:t>
      </w:r>
      <w:r>
        <w:tab/>
      </w:r>
    </w:p>
    <w:p w14:paraId="27CB7474" w14:textId="77777777" w:rsidR="00431201" w:rsidRDefault="00431201" w:rsidP="00431201">
      <w:pPr>
        <w:pStyle w:val="keywords"/>
      </w:pPr>
      <w:r>
        <w:rPr>
          <w:rStyle w:val="Numberhead"/>
        </w:rPr>
        <w:t>Ch. terrain</w:t>
      </w:r>
      <w:r w:rsidRPr="00A46E8A">
        <w:tab/>
      </w:r>
    </w:p>
    <w:p w14:paraId="433F3C50" w14:textId="77777777" w:rsidR="00431201" w:rsidRDefault="00431201" w:rsidP="00431201">
      <w:pPr>
        <w:pStyle w:val="keywords"/>
      </w:pPr>
      <w:r>
        <w:rPr>
          <w:rStyle w:val="Numberhead"/>
        </w:rPr>
        <w:t>Themes</w:t>
      </w:r>
      <w:r>
        <w:tab/>
      </w:r>
    </w:p>
    <w:p w14:paraId="6BF9AF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4CB53F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62130F" w14:textId="77777777" w:rsidR="00431201" w:rsidRPr="00F839CC" w:rsidRDefault="00431201" w:rsidP="00431201">
      <w:pPr>
        <w:pStyle w:val="Heading5"/>
      </w:pPr>
      <w:r>
        <w:t>25</w:t>
      </w:r>
      <w:r w:rsidRPr="00F839CC">
        <w:t xml:space="preserve"> </w:t>
      </w:r>
    </w:p>
    <w:p w14:paraId="388213D8" w14:textId="77777777" w:rsidR="00431201" w:rsidRPr="00166964" w:rsidRDefault="00431201" w:rsidP="00431201">
      <w:pPr>
        <w:pStyle w:val="keywords"/>
      </w:pPr>
      <w:r w:rsidRPr="00D25469">
        <w:rPr>
          <w:rStyle w:val="Numberhead"/>
        </w:rPr>
        <w:t>Peg</w:t>
      </w:r>
      <w:r>
        <w:tab/>
      </w:r>
    </w:p>
    <w:p w14:paraId="714026CC" w14:textId="77777777" w:rsidR="00431201" w:rsidRDefault="00431201" w:rsidP="00431201">
      <w:pPr>
        <w:pStyle w:val="keywords"/>
      </w:pPr>
      <w:r>
        <w:rPr>
          <w:rStyle w:val="Numberhead"/>
        </w:rPr>
        <w:t>Ch. terrain</w:t>
      </w:r>
      <w:r w:rsidRPr="00A46E8A">
        <w:tab/>
      </w:r>
    </w:p>
    <w:p w14:paraId="451D5E70" w14:textId="77777777" w:rsidR="00431201" w:rsidRDefault="00431201" w:rsidP="00431201">
      <w:pPr>
        <w:pStyle w:val="keywords"/>
      </w:pPr>
      <w:r>
        <w:rPr>
          <w:rStyle w:val="Numberhead"/>
        </w:rPr>
        <w:t>Themes</w:t>
      </w:r>
      <w:r>
        <w:tab/>
      </w:r>
    </w:p>
    <w:p w14:paraId="12BCD21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D5A42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F079BE0" w14:textId="77777777" w:rsidR="00431201" w:rsidRPr="00F839CC" w:rsidRDefault="00431201" w:rsidP="00431201">
      <w:pPr>
        <w:pStyle w:val="Heading5"/>
      </w:pPr>
      <w:r>
        <w:t>26</w:t>
      </w:r>
      <w:r w:rsidRPr="00F839CC">
        <w:t xml:space="preserve"> </w:t>
      </w:r>
    </w:p>
    <w:p w14:paraId="71F3B843" w14:textId="77777777" w:rsidR="00431201" w:rsidRPr="00166964" w:rsidRDefault="00431201" w:rsidP="00431201">
      <w:pPr>
        <w:pStyle w:val="keywords"/>
      </w:pPr>
      <w:r w:rsidRPr="00D25469">
        <w:rPr>
          <w:rStyle w:val="Numberhead"/>
        </w:rPr>
        <w:t>Peg</w:t>
      </w:r>
      <w:r>
        <w:tab/>
      </w:r>
    </w:p>
    <w:p w14:paraId="2DF0E504" w14:textId="77777777" w:rsidR="00431201" w:rsidRDefault="00431201" w:rsidP="00431201">
      <w:pPr>
        <w:pStyle w:val="keywords"/>
      </w:pPr>
      <w:r>
        <w:rPr>
          <w:rStyle w:val="Numberhead"/>
        </w:rPr>
        <w:t>Ch. terrain</w:t>
      </w:r>
      <w:r w:rsidRPr="00A46E8A">
        <w:tab/>
      </w:r>
    </w:p>
    <w:p w14:paraId="0D8E9BE7" w14:textId="77777777" w:rsidR="00431201" w:rsidRDefault="00431201" w:rsidP="00431201">
      <w:pPr>
        <w:pStyle w:val="keywords"/>
      </w:pPr>
      <w:r>
        <w:rPr>
          <w:rStyle w:val="Numberhead"/>
        </w:rPr>
        <w:t>Themes</w:t>
      </w:r>
      <w:r>
        <w:tab/>
      </w:r>
    </w:p>
    <w:p w14:paraId="32FFB1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4597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BEF25C" w14:textId="77777777" w:rsidR="00431201" w:rsidRPr="00F839CC" w:rsidRDefault="00431201" w:rsidP="00431201">
      <w:pPr>
        <w:pStyle w:val="Heading5"/>
      </w:pPr>
      <w:r>
        <w:t>27</w:t>
      </w:r>
      <w:r w:rsidRPr="00F839CC">
        <w:t xml:space="preserve"> </w:t>
      </w:r>
    </w:p>
    <w:p w14:paraId="66646399" w14:textId="77777777" w:rsidR="00431201" w:rsidRPr="00166964" w:rsidRDefault="00431201" w:rsidP="00431201">
      <w:pPr>
        <w:pStyle w:val="keywords"/>
      </w:pPr>
      <w:r w:rsidRPr="00D25469">
        <w:rPr>
          <w:rStyle w:val="Numberhead"/>
        </w:rPr>
        <w:t>Peg</w:t>
      </w:r>
      <w:r>
        <w:tab/>
      </w:r>
    </w:p>
    <w:p w14:paraId="344DDCEB" w14:textId="77777777" w:rsidR="00431201" w:rsidRDefault="00431201" w:rsidP="00431201">
      <w:pPr>
        <w:pStyle w:val="keywords"/>
      </w:pPr>
      <w:r>
        <w:rPr>
          <w:rStyle w:val="Numberhead"/>
        </w:rPr>
        <w:t>Ch. terrain</w:t>
      </w:r>
      <w:r w:rsidRPr="00A46E8A">
        <w:tab/>
      </w:r>
    </w:p>
    <w:p w14:paraId="2A20F246" w14:textId="77777777" w:rsidR="00431201" w:rsidRDefault="00431201" w:rsidP="00431201">
      <w:pPr>
        <w:pStyle w:val="keywords"/>
      </w:pPr>
      <w:r>
        <w:rPr>
          <w:rStyle w:val="Numberhead"/>
        </w:rPr>
        <w:t>Themes</w:t>
      </w:r>
      <w:r>
        <w:tab/>
      </w:r>
    </w:p>
    <w:p w14:paraId="4CFB252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9CDD63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A0A00D" w14:textId="77777777" w:rsidR="00431201" w:rsidRPr="00F839CC" w:rsidRDefault="00431201" w:rsidP="00431201">
      <w:pPr>
        <w:pStyle w:val="Heading5"/>
      </w:pPr>
      <w:r>
        <w:lastRenderedPageBreak/>
        <w:t>28</w:t>
      </w:r>
      <w:r w:rsidRPr="00F839CC">
        <w:t xml:space="preserve"> </w:t>
      </w:r>
    </w:p>
    <w:p w14:paraId="5528EDE9" w14:textId="77777777" w:rsidR="00431201" w:rsidRPr="00166964" w:rsidRDefault="00431201" w:rsidP="00431201">
      <w:pPr>
        <w:pStyle w:val="keywords"/>
      </w:pPr>
      <w:r w:rsidRPr="00D25469">
        <w:rPr>
          <w:rStyle w:val="Numberhead"/>
        </w:rPr>
        <w:t>Peg</w:t>
      </w:r>
      <w:r>
        <w:tab/>
      </w:r>
    </w:p>
    <w:p w14:paraId="1E3BDFA9" w14:textId="77777777" w:rsidR="00431201" w:rsidRDefault="00431201" w:rsidP="00431201">
      <w:pPr>
        <w:pStyle w:val="keywords"/>
      </w:pPr>
      <w:r>
        <w:rPr>
          <w:rStyle w:val="Numberhead"/>
        </w:rPr>
        <w:t>Ch. terrain</w:t>
      </w:r>
      <w:r w:rsidRPr="00A46E8A">
        <w:tab/>
      </w:r>
    </w:p>
    <w:p w14:paraId="7A000BF7" w14:textId="77777777" w:rsidR="00431201" w:rsidRDefault="00431201" w:rsidP="00431201">
      <w:pPr>
        <w:pStyle w:val="keywords"/>
      </w:pPr>
      <w:r>
        <w:rPr>
          <w:rStyle w:val="Numberhead"/>
        </w:rPr>
        <w:t>Themes</w:t>
      </w:r>
      <w:r>
        <w:tab/>
      </w:r>
    </w:p>
    <w:p w14:paraId="6ED7FE0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3A850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0F2A73" w14:textId="77777777" w:rsidR="00431201" w:rsidRPr="00F839CC" w:rsidRDefault="00431201" w:rsidP="00431201">
      <w:pPr>
        <w:pStyle w:val="Heading5"/>
      </w:pPr>
      <w:r>
        <w:t>29</w:t>
      </w:r>
      <w:r w:rsidRPr="00F839CC">
        <w:t xml:space="preserve"> </w:t>
      </w:r>
    </w:p>
    <w:p w14:paraId="67DC58D0" w14:textId="77777777" w:rsidR="00431201" w:rsidRPr="00166964" w:rsidRDefault="00431201" w:rsidP="00431201">
      <w:pPr>
        <w:pStyle w:val="keywords"/>
      </w:pPr>
      <w:r w:rsidRPr="00D25469">
        <w:rPr>
          <w:rStyle w:val="Numberhead"/>
        </w:rPr>
        <w:t>Peg</w:t>
      </w:r>
      <w:r>
        <w:tab/>
      </w:r>
    </w:p>
    <w:p w14:paraId="0B481801" w14:textId="77777777" w:rsidR="00431201" w:rsidRDefault="00431201" w:rsidP="00431201">
      <w:pPr>
        <w:pStyle w:val="keywords"/>
      </w:pPr>
      <w:r>
        <w:rPr>
          <w:rStyle w:val="Numberhead"/>
        </w:rPr>
        <w:t>Ch. terrain</w:t>
      </w:r>
      <w:r w:rsidRPr="00A46E8A">
        <w:tab/>
      </w:r>
    </w:p>
    <w:p w14:paraId="67CD9C2D" w14:textId="77777777" w:rsidR="00431201" w:rsidRDefault="00431201" w:rsidP="00431201">
      <w:pPr>
        <w:pStyle w:val="keywords"/>
      </w:pPr>
      <w:r>
        <w:rPr>
          <w:rStyle w:val="Numberhead"/>
        </w:rPr>
        <w:t>Themes</w:t>
      </w:r>
      <w:r>
        <w:tab/>
      </w:r>
    </w:p>
    <w:p w14:paraId="55ED64E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45DE9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7948C9" w14:textId="77777777" w:rsidR="00431201" w:rsidRPr="00F839CC" w:rsidRDefault="00431201" w:rsidP="00431201">
      <w:pPr>
        <w:pStyle w:val="Heading5"/>
      </w:pPr>
      <w:r>
        <w:t>30</w:t>
      </w:r>
      <w:r w:rsidRPr="00F839CC">
        <w:t xml:space="preserve"> </w:t>
      </w:r>
    </w:p>
    <w:p w14:paraId="75E9F925" w14:textId="77777777" w:rsidR="00431201" w:rsidRPr="00166964" w:rsidRDefault="00431201" w:rsidP="00431201">
      <w:pPr>
        <w:pStyle w:val="keywords"/>
      </w:pPr>
      <w:r w:rsidRPr="00D25469">
        <w:rPr>
          <w:rStyle w:val="Numberhead"/>
        </w:rPr>
        <w:t>Peg</w:t>
      </w:r>
      <w:r>
        <w:tab/>
      </w:r>
    </w:p>
    <w:p w14:paraId="2C07EE23" w14:textId="77777777" w:rsidR="00431201" w:rsidRDefault="00431201" w:rsidP="00431201">
      <w:pPr>
        <w:pStyle w:val="keywords"/>
      </w:pPr>
      <w:r>
        <w:rPr>
          <w:rStyle w:val="Numberhead"/>
        </w:rPr>
        <w:t>Ch. terrain</w:t>
      </w:r>
      <w:r w:rsidRPr="00A46E8A">
        <w:tab/>
      </w:r>
    </w:p>
    <w:p w14:paraId="47478B8E" w14:textId="77777777" w:rsidR="00431201" w:rsidRDefault="00431201" w:rsidP="00431201">
      <w:pPr>
        <w:pStyle w:val="keywords"/>
      </w:pPr>
      <w:r>
        <w:rPr>
          <w:rStyle w:val="Numberhead"/>
        </w:rPr>
        <w:t>Themes</w:t>
      </w:r>
      <w:r>
        <w:tab/>
      </w:r>
    </w:p>
    <w:p w14:paraId="1EC1B46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33C4B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0F6C43" w14:textId="77777777" w:rsidR="00431201" w:rsidRPr="00F839CC" w:rsidRDefault="00431201" w:rsidP="00431201">
      <w:pPr>
        <w:pStyle w:val="Heading5"/>
      </w:pPr>
      <w:r>
        <w:t>31</w:t>
      </w:r>
      <w:r w:rsidRPr="00F839CC">
        <w:t xml:space="preserve"> </w:t>
      </w:r>
    </w:p>
    <w:p w14:paraId="7BB92BDD" w14:textId="77777777" w:rsidR="00431201" w:rsidRPr="00166964" w:rsidRDefault="00431201" w:rsidP="00431201">
      <w:pPr>
        <w:pStyle w:val="keywords"/>
      </w:pPr>
      <w:r w:rsidRPr="00D25469">
        <w:rPr>
          <w:rStyle w:val="Numberhead"/>
        </w:rPr>
        <w:t>Peg</w:t>
      </w:r>
      <w:r>
        <w:tab/>
      </w:r>
    </w:p>
    <w:p w14:paraId="09D4C236" w14:textId="77777777" w:rsidR="00431201" w:rsidRDefault="00431201" w:rsidP="00431201">
      <w:pPr>
        <w:pStyle w:val="keywords"/>
      </w:pPr>
      <w:r>
        <w:rPr>
          <w:rStyle w:val="Numberhead"/>
        </w:rPr>
        <w:t>Ch. terrain</w:t>
      </w:r>
      <w:r w:rsidRPr="00A46E8A">
        <w:tab/>
      </w:r>
    </w:p>
    <w:p w14:paraId="422B4E16" w14:textId="77777777" w:rsidR="00431201" w:rsidRDefault="00431201" w:rsidP="00431201">
      <w:pPr>
        <w:pStyle w:val="keywords"/>
      </w:pPr>
      <w:r>
        <w:rPr>
          <w:rStyle w:val="Numberhead"/>
        </w:rPr>
        <w:t>Themes</w:t>
      </w:r>
      <w:r>
        <w:tab/>
      </w:r>
    </w:p>
    <w:p w14:paraId="125F6BE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BA279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D8DED67" w14:textId="77777777" w:rsidR="00431201" w:rsidRPr="00F839CC" w:rsidRDefault="00431201" w:rsidP="00431201">
      <w:pPr>
        <w:pStyle w:val="Heading5"/>
      </w:pPr>
      <w:r>
        <w:t>32</w:t>
      </w:r>
      <w:r w:rsidRPr="00F839CC">
        <w:t xml:space="preserve"> </w:t>
      </w:r>
    </w:p>
    <w:p w14:paraId="18D95393" w14:textId="77777777" w:rsidR="00431201" w:rsidRPr="00166964" w:rsidRDefault="00431201" w:rsidP="00431201">
      <w:pPr>
        <w:pStyle w:val="keywords"/>
      </w:pPr>
      <w:r w:rsidRPr="00D25469">
        <w:rPr>
          <w:rStyle w:val="Numberhead"/>
        </w:rPr>
        <w:t>Peg</w:t>
      </w:r>
      <w:r>
        <w:tab/>
      </w:r>
    </w:p>
    <w:p w14:paraId="6467E8FF" w14:textId="77777777" w:rsidR="00431201" w:rsidRDefault="00431201" w:rsidP="00431201">
      <w:pPr>
        <w:pStyle w:val="keywords"/>
      </w:pPr>
      <w:r>
        <w:rPr>
          <w:rStyle w:val="Numberhead"/>
        </w:rPr>
        <w:t>Ch. terrain</w:t>
      </w:r>
      <w:r w:rsidRPr="00A46E8A">
        <w:tab/>
      </w:r>
    </w:p>
    <w:p w14:paraId="01625A21" w14:textId="77777777" w:rsidR="00431201" w:rsidRDefault="00431201" w:rsidP="00431201">
      <w:pPr>
        <w:pStyle w:val="keywords"/>
      </w:pPr>
      <w:r>
        <w:rPr>
          <w:rStyle w:val="Numberhead"/>
        </w:rPr>
        <w:t>Themes</w:t>
      </w:r>
      <w:r>
        <w:tab/>
      </w:r>
    </w:p>
    <w:p w14:paraId="35284F2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671304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F5535F3" w14:textId="77777777" w:rsidR="00431201" w:rsidRPr="00F839CC" w:rsidRDefault="00431201" w:rsidP="00431201">
      <w:pPr>
        <w:pStyle w:val="Heading5"/>
      </w:pPr>
      <w:r>
        <w:t>33</w:t>
      </w:r>
      <w:r w:rsidRPr="00F839CC">
        <w:t xml:space="preserve"> </w:t>
      </w:r>
    </w:p>
    <w:p w14:paraId="23035E88" w14:textId="77777777" w:rsidR="00431201" w:rsidRPr="00166964" w:rsidRDefault="00431201" w:rsidP="00431201">
      <w:pPr>
        <w:pStyle w:val="keywords"/>
      </w:pPr>
      <w:r w:rsidRPr="00D25469">
        <w:rPr>
          <w:rStyle w:val="Numberhead"/>
        </w:rPr>
        <w:t>Peg</w:t>
      </w:r>
      <w:r>
        <w:tab/>
      </w:r>
    </w:p>
    <w:p w14:paraId="534E442C" w14:textId="77777777" w:rsidR="00431201" w:rsidRDefault="00431201" w:rsidP="00431201">
      <w:pPr>
        <w:pStyle w:val="keywords"/>
      </w:pPr>
      <w:r>
        <w:rPr>
          <w:rStyle w:val="Numberhead"/>
        </w:rPr>
        <w:t>Ch. terrain</w:t>
      </w:r>
      <w:r w:rsidRPr="00A46E8A">
        <w:tab/>
      </w:r>
    </w:p>
    <w:p w14:paraId="7C9A31BC" w14:textId="77777777" w:rsidR="00431201" w:rsidRDefault="00431201" w:rsidP="00431201">
      <w:pPr>
        <w:pStyle w:val="keywords"/>
      </w:pPr>
      <w:r>
        <w:rPr>
          <w:rStyle w:val="Numberhead"/>
        </w:rPr>
        <w:t>Themes</w:t>
      </w:r>
      <w:r>
        <w:tab/>
      </w:r>
    </w:p>
    <w:p w14:paraId="4272ECC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F1CB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0E80D5" w14:textId="77777777" w:rsidR="00431201" w:rsidRPr="00F839CC" w:rsidRDefault="00431201" w:rsidP="00431201">
      <w:pPr>
        <w:pStyle w:val="Heading5"/>
      </w:pPr>
      <w:r>
        <w:lastRenderedPageBreak/>
        <w:t>34</w:t>
      </w:r>
      <w:r w:rsidRPr="00F839CC">
        <w:t xml:space="preserve"> </w:t>
      </w:r>
    </w:p>
    <w:p w14:paraId="57714285" w14:textId="77777777" w:rsidR="00431201" w:rsidRPr="00166964" w:rsidRDefault="00431201" w:rsidP="00431201">
      <w:pPr>
        <w:pStyle w:val="keywords"/>
      </w:pPr>
      <w:r w:rsidRPr="00D25469">
        <w:rPr>
          <w:rStyle w:val="Numberhead"/>
        </w:rPr>
        <w:t>Peg</w:t>
      </w:r>
      <w:r>
        <w:tab/>
      </w:r>
    </w:p>
    <w:p w14:paraId="2F11CBAC" w14:textId="77777777" w:rsidR="00431201" w:rsidRDefault="00431201" w:rsidP="00431201">
      <w:pPr>
        <w:pStyle w:val="keywords"/>
      </w:pPr>
      <w:r>
        <w:rPr>
          <w:rStyle w:val="Numberhead"/>
        </w:rPr>
        <w:t>Ch. terrain</w:t>
      </w:r>
      <w:r w:rsidRPr="00A46E8A">
        <w:tab/>
      </w:r>
    </w:p>
    <w:p w14:paraId="58BF59C7" w14:textId="77777777" w:rsidR="00431201" w:rsidRDefault="00431201" w:rsidP="00431201">
      <w:pPr>
        <w:pStyle w:val="keywords"/>
      </w:pPr>
      <w:r>
        <w:rPr>
          <w:rStyle w:val="Numberhead"/>
        </w:rPr>
        <w:t>Themes</w:t>
      </w:r>
      <w:r>
        <w:tab/>
      </w:r>
    </w:p>
    <w:p w14:paraId="3FE40E6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09102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BCC138" w14:textId="77777777" w:rsidR="00431201" w:rsidRPr="00F839CC" w:rsidRDefault="00431201" w:rsidP="00431201">
      <w:pPr>
        <w:pStyle w:val="Heading5"/>
      </w:pPr>
      <w:r>
        <w:t>35</w:t>
      </w:r>
      <w:r w:rsidRPr="00F839CC">
        <w:t xml:space="preserve"> </w:t>
      </w:r>
    </w:p>
    <w:p w14:paraId="054D4528" w14:textId="77777777" w:rsidR="00431201" w:rsidRPr="00166964" w:rsidRDefault="00431201" w:rsidP="00431201">
      <w:pPr>
        <w:pStyle w:val="keywords"/>
      </w:pPr>
      <w:r w:rsidRPr="00D25469">
        <w:rPr>
          <w:rStyle w:val="Numberhead"/>
        </w:rPr>
        <w:t>Peg</w:t>
      </w:r>
      <w:r>
        <w:tab/>
      </w:r>
    </w:p>
    <w:p w14:paraId="0062D1C6" w14:textId="77777777" w:rsidR="00431201" w:rsidRDefault="00431201" w:rsidP="00431201">
      <w:pPr>
        <w:pStyle w:val="keywords"/>
      </w:pPr>
      <w:r>
        <w:rPr>
          <w:rStyle w:val="Numberhead"/>
        </w:rPr>
        <w:t>Ch. terrain</w:t>
      </w:r>
      <w:r w:rsidRPr="00A46E8A">
        <w:tab/>
      </w:r>
    </w:p>
    <w:p w14:paraId="6A163BEB" w14:textId="77777777" w:rsidR="00431201" w:rsidRDefault="00431201" w:rsidP="00431201">
      <w:pPr>
        <w:pStyle w:val="keywords"/>
      </w:pPr>
      <w:r>
        <w:rPr>
          <w:rStyle w:val="Numberhead"/>
        </w:rPr>
        <w:t>Themes</w:t>
      </w:r>
      <w:r>
        <w:tab/>
      </w:r>
    </w:p>
    <w:p w14:paraId="72059F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D460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A98F444" w14:textId="77777777" w:rsidR="00431201" w:rsidRPr="00F839CC" w:rsidRDefault="00431201" w:rsidP="00431201">
      <w:pPr>
        <w:pStyle w:val="Heading5"/>
      </w:pPr>
      <w:r>
        <w:t>36</w:t>
      </w:r>
      <w:r w:rsidRPr="00F839CC">
        <w:t xml:space="preserve"> </w:t>
      </w:r>
    </w:p>
    <w:p w14:paraId="38DFBD4E" w14:textId="77777777" w:rsidR="00431201" w:rsidRPr="00166964" w:rsidRDefault="00431201" w:rsidP="00431201">
      <w:pPr>
        <w:pStyle w:val="keywords"/>
      </w:pPr>
      <w:r w:rsidRPr="00D25469">
        <w:rPr>
          <w:rStyle w:val="Numberhead"/>
        </w:rPr>
        <w:t>Peg</w:t>
      </w:r>
      <w:r>
        <w:tab/>
      </w:r>
    </w:p>
    <w:p w14:paraId="7A6E22B0" w14:textId="77777777" w:rsidR="00431201" w:rsidRDefault="00431201" w:rsidP="00431201">
      <w:pPr>
        <w:pStyle w:val="keywords"/>
      </w:pPr>
      <w:r>
        <w:rPr>
          <w:rStyle w:val="Numberhead"/>
        </w:rPr>
        <w:t>Ch. terrain</w:t>
      </w:r>
      <w:r w:rsidRPr="00A46E8A">
        <w:tab/>
      </w:r>
    </w:p>
    <w:p w14:paraId="6E35B378" w14:textId="77777777" w:rsidR="00431201" w:rsidRDefault="00431201" w:rsidP="00431201">
      <w:pPr>
        <w:pStyle w:val="keywords"/>
      </w:pPr>
      <w:r>
        <w:rPr>
          <w:rStyle w:val="Numberhead"/>
        </w:rPr>
        <w:t>Themes</w:t>
      </w:r>
      <w:r>
        <w:tab/>
      </w:r>
    </w:p>
    <w:p w14:paraId="1D32F4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6D736B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6142D6" w14:textId="77777777" w:rsidR="00533BD4" w:rsidRDefault="000C4C07" w:rsidP="00533BD4">
      <w:pPr>
        <w:pStyle w:val="Heading3"/>
      </w:pPr>
      <w:r w:rsidRPr="000C4C07">
        <w:t>Ezra</w:t>
      </w:r>
    </w:p>
    <w:p w14:paraId="51E6181D" w14:textId="41AF9BC5"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shrubs</w:t>
      </w:r>
    </w:p>
    <w:p w14:paraId="0337F744" w14:textId="7855B39D" w:rsidR="00D97A41" w:rsidRDefault="00D97A41" w:rsidP="00D97A41">
      <w:pPr>
        <w:pStyle w:val="keywords"/>
      </w:pPr>
      <w:r>
        <w:rPr>
          <w:rStyle w:val="Numberhead"/>
        </w:rPr>
        <w:t>Peg</w:t>
      </w:r>
      <w:r w:rsidRPr="000748DF">
        <w:tab/>
      </w:r>
      <w:r>
        <w:t>15 = tile</w:t>
      </w:r>
    </w:p>
    <w:p w14:paraId="1515A04E" w14:textId="355B1C5F" w:rsidR="00D97A41" w:rsidRDefault="003C7CD5" w:rsidP="00D97A41">
      <w:pPr>
        <w:pStyle w:val="keywords"/>
        <w:rPr>
          <w:rStyle w:val="Numberhead"/>
        </w:rPr>
      </w:pPr>
      <w:r>
        <w:rPr>
          <w:rStyle w:val="Numberhead"/>
        </w:rPr>
        <w:t>Book terrain</w:t>
      </w:r>
      <w:r>
        <w:rPr>
          <w:rStyle w:val="Numberhead"/>
        </w:rPr>
        <w:tab/>
      </w:r>
      <w:r w:rsidR="006D5977" w:rsidRPr="000C4C07">
        <w:t>freeway</w:t>
      </w:r>
    </w:p>
    <w:p w14:paraId="79B39771" w14:textId="77777777" w:rsidR="00D97A41" w:rsidRDefault="00D97A41" w:rsidP="00D97A41">
      <w:pPr>
        <w:pStyle w:val="keywords"/>
      </w:pPr>
      <w:r w:rsidRPr="000748DF">
        <w:rPr>
          <w:rStyle w:val="Numberhead"/>
        </w:rPr>
        <w:t>Story</w:t>
      </w:r>
      <w:r>
        <w:tab/>
      </w:r>
    </w:p>
    <w:p w14:paraId="79C5C95A" w14:textId="77777777" w:rsidR="00D97A41" w:rsidRPr="000748DF" w:rsidRDefault="00D97A41" w:rsidP="00D97A41">
      <w:pPr>
        <w:pStyle w:val="keywords"/>
      </w:pPr>
      <w:r>
        <w:rPr>
          <w:rStyle w:val="Numberhead"/>
        </w:rPr>
        <w:t>Notes</w:t>
      </w:r>
      <w:r w:rsidRPr="006A1716">
        <w:tab/>
      </w:r>
    </w:p>
    <w:p w14:paraId="2945A259" w14:textId="77777777" w:rsidR="00956999" w:rsidRPr="00F839CC" w:rsidRDefault="00956999" w:rsidP="00956999">
      <w:pPr>
        <w:pStyle w:val="Heading5"/>
      </w:pPr>
      <w:r w:rsidRPr="00F839CC">
        <w:t xml:space="preserve">1 </w:t>
      </w:r>
    </w:p>
    <w:p w14:paraId="6F71F616" w14:textId="2C66D4B5" w:rsidR="00956999" w:rsidRPr="00166964" w:rsidRDefault="00956999" w:rsidP="00956999">
      <w:pPr>
        <w:pStyle w:val="keywords"/>
      </w:pPr>
      <w:r w:rsidRPr="00D25469">
        <w:rPr>
          <w:rStyle w:val="Numberhead"/>
        </w:rPr>
        <w:t>Peg</w:t>
      </w:r>
      <w:r>
        <w:tab/>
        <w:t>Book peg</w:t>
      </w:r>
      <w:r w:rsidR="006D5977">
        <w:t xml:space="preserve"> = 15</w:t>
      </w:r>
    </w:p>
    <w:p w14:paraId="01FAAE52" w14:textId="77777777" w:rsidR="00956999" w:rsidRDefault="00956999" w:rsidP="00956999">
      <w:pPr>
        <w:pStyle w:val="keywords"/>
      </w:pPr>
      <w:r>
        <w:rPr>
          <w:rStyle w:val="Numberhead"/>
        </w:rPr>
        <w:t>Ch. terrain</w:t>
      </w:r>
      <w:r w:rsidRPr="00A46E8A">
        <w:tab/>
      </w:r>
    </w:p>
    <w:p w14:paraId="08FE2AE0" w14:textId="77777777" w:rsidR="00956999" w:rsidRDefault="00956999" w:rsidP="00956999">
      <w:pPr>
        <w:pStyle w:val="keywords"/>
      </w:pPr>
      <w:r>
        <w:rPr>
          <w:rStyle w:val="Numberhead"/>
        </w:rPr>
        <w:t>Themes</w:t>
      </w:r>
      <w:r>
        <w:tab/>
      </w:r>
    </w:p>
    <w:p w14:paraId="19BF97D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631C48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E4C618B" w14:textId="77777777" w:rsidR="00956999" w:rsidRPr="00F839CC" w:rsidRDefault="00956999" w:rsidP="00956999">
      <w:pPr>
        <w:pStyle w:val="Heading5"/>
      </w:pPr>
      <w:r>
        <w:t>2</w:t>
      </w:r>
      <w:r w:rsidRPr="00F839CC">
        <w:t xml:space="preserve"> </w:t>
      </w:r>
    </w:p>
    <w:p w14:paraId="7346D707" w14:textId="77777777" w:rsidR="00956999" w:rsidRPr="00166964" w:rsidRDefault="00956999" w:rsidP="00956999">
      <w:pPr>
        <w:pStyle w:val="keywords"/>
      </w:pPr>
      <w:r w:rsidRPr="00D25469">
        <w:rPr>
          <w:rStyle w:val="Numberhead"/>
        </w:rPr>
        <w:t>Peg</w:t>
      </w:r>
      <w:r>
        <w:tab/>
      </w:r>
    </w:p>
    <w:p w14:paraId="7FB416F5" w14:textId="77777777" w:rsidR="00956999" w:rsidRDefault="00956999" w:rsidP="00956999">
      <w:pPr>
        <w:pStyle w:val="keywords"/>
      </w:pPr>
      <w:r>
        <w:rPr>
          <w:rStyle w:val="Numberhead"/>
        </w:rPr>
        <w:t>Ch. terrain</w:t>
      </w:r>
      <w:r w:rsidRPr="00A46E8A">
        <w:tab/>
      </w:r>
    </w:p>
    <w:p w14:paraId="3AE1B91A" w14:textId="77777777" w:rsidR="00956999" w:rsidRDefault="00956999" w:rsidP="00956999">
      <w:pPr>
        <w:pStyle w:val="keywords"/>
      </w:pPr>
      <w:r>
        <w:rPr>
          <w:rStyle w:val="Numberhead"/>
        </w:rPr>
        <w:t>Themes</w:t>
      </w:r>
      <w:r>
        <w:tab/>
      </w:r>
    </w:p>
    <w:p w14:paraId="0086FD4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5AF56AC"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429CE212" w14:textId="77777777" w:rsidR="00956999" w:rsidRPr="008D302A" w:rsidRDefault="00956999" w:rsidP="00956999">
      <w:pPr>
        <w:pStyle w:val="Heading5"/>
      </w:pPr>
      <w:r w:rsidRPr="008D302A">
        <w:lastRenderedPageBreak/>
        <w:t xml:space="preserve">3 </w:t>
      </w:r>
    </w:p>
    <w:p w14:paraId="1799ACD3" w14:textId="77777777" w:rsidR="00956999" w:rsidRPr="008D302A" w:rsidRDefault="00956999" w:rsidP="00956999">
      <w:pPr>
        <w:pStyle w:val="keywords"/>
      </w:pPr>
      <w:r w:rsidRPr="008D302A">
        <w:rPr>
          <w:rStyle w:val="Numberhead"/>
        </w:rPr>
        <w:t>Peg</w:t>
      </w:r>
      <w:r w:rsidRPr="008D302A">
        <w:tab/>
      </w:r>
    </w:p>
    <w:p w14:paraId="7D87DDC9" w14:textId="77777777" w:rsidR="00956999" w:rsidRPr="008D302A" w:rsidRDefault="00956999" w:rsidP="00956999">
      <w:pPr>
        <w:pStyle w:val="keywords"/>
      </w:pPr>
      <w:r w:rsidRPr="008D302A">
        <w:rPr>
          <w:rStyle w:val="Numberhead"/>
        </w:rPr>
        <w:t>Ch. terrain</w:t>
      </w:r>
      <w:r w:rsidRPr="008D302A">
        <w:tab/>
      </w:r>
    </w:p>
    <w:p w14:paraId="60545EA1" w14:textId="77777777" w:rsidR="00956999" w:rsidRDefault="00956999" w:rsidP="00956999">
      <w:pPr>
        <w:pStyle w:val="keywords"/>
      </w:pPr>
      <w:r>
        <w:rPr>
          <w:rStyle w:val="Numberhead"/>
        </w:rPr>
        <w:t>Themes</w:t>
      </w:r>
      <w:r>
        <w:tab/>
      </w:r>
    </w:p>
    <w:p w14:paraId="1FBF350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561647F"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4591CA7" w14:textId="77777777" w:rsidR="00956999" w:rsidRPr="00F839CC" w:rsidRDefault="00956999" w:rsidP="00956999">
      <w:pPr>
        <w:pStyle w:val="Heading5"/>
      </w:pPr>
      <w:r>
        <w:t>4</w:t>
      </w:r>
      <w:r w:rsidRPr="00F839CC">
        <w:t xml:space="preserve"> </w:t>
      </w:r>
    </w:p>
    <w:p w14:paraId="69ACF534" w14:textId="77777777" w:rsidR="00956999" w:rsidRPr="00166964" w:rsidRDefault="00956999" w:rsidP="00956999">
      <w:pPr>
        <w:pStyle w:val="keywords"/>
      </w:pPr>
      <w:r w:rsidRPr="00D25469">
        <w:rPr>
          <w:rStyle w:val="Numberhead"/>
        </w:rPr>
        <w:t>Peg</w:t>
      </w:r>
      <w:r>
        <w:tab/>
      </w:r>
    </w:p>
    <w:p w14:paraId="2B47B11F" w14:textId="77777777" w:rsidR="00956999" w:rsidRDefault="00956999" w:rsidP="00956999">
      <w:pPr>
        <w:pStyle w:val="keywords"/>
      </w:pPr>
      <w:r>
        <w:rPr>
          <w:rStyle w:val="Numberhead"/>
        </w:rPr>
        <w:t>Ch. terrain</w:t>
      </w:r>
      <w:r w:rsidRPr="00A46E8A">
        <w:tab/>
      </w:r>
    </w:p>
    <w:p w14:paraId="7862B4F2" w14:textId="77777777" w:rsidR="00956999" w:rsidRDefault="00956999" w:rsidP="00956999">
      <w:pPr>
        <w:pStyle w:val="keywords"/>
      </w:pPr>
      <w:r>
        <w:rPr>
          <w:rStyle w:val="Numberhead"/>
        </w:rPr>
        <w:t>Themes</w:t>
      </w:r>
      <w:r>
        <w:tab/>
      </w:r>
    </w:p>
    <w:p w14:paraId="7DC49B1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A7E2F2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5E39966" w14:textId="77777777" w:rsidR="00956999" w:rsidRPr="00F839CC" w:rsidRDefault="00956999" w:rsidP="00956999">
      <w:pPr>
        <w:pStyle w:val="Heading5"/>
      </w:pPr>
      <w:r>
        <w:t>5</w:t>
      </w:r>
      <w:r w:rsidRPr="00F839CC">
        <w:t xml:space="preserve"> </w:t>
      </w:r>
    </w:p>
    <w:p w14:paraId="1780BABE" w14:textId="77777777" w:rsidR="00956999" w:rsidRPr="00166964" w:rsidRDefault="00956999" w:rsidP="00956999">
      <w:pPr>
        <w:pStyle w:val="keywords"/>
      </w:pPr>
      <w:r w:rsidRPr="00D25469">
        <w:rPr>
          <w:rStyle w:val="Numberhead"/>
        </w:rPr>
        <w:t>Peg</w:t>
      </w:r>
      <w:r>
        <w:tab/>
      </w:r>
    </w:p>
    <w:p w14:paraId="4088D8F3" w14:textId="77777777" w:rsidR="00956999" w:rsidRDefault="00956999" w:rsidP="00956999">
      <w:pPr>
        <w:pStyle w:val="keywords"/>
      </w:pPr>
      <w:r>
        <w:rPr>
          <w:rStyle w:val="Numberhead"/>
        </w:rPr>
        <w:t>Ch. terrain</w:t>
      </w:r>
      <w:r w:rsidRPr="00A46E8A">
        <w:tab/>
      </w:r>
    </w:p>
    <w:p w14:paraId="5CF7B885" w14:textId="77777777" w:rsidR="00956999" w:rsidRDefault="00956999" w:rsidP="00956999">
      <w:pPr>
        <w:pStyle w:val="keywords"/>
      </w:pPr>
      <w:r>
        <w:rPr>
          <w:rStyle w:val="Numberhead"/>
        </w:rPr>
        <w:t>Themes</w:t>
      </w:r>
      <w:r>
        <w:tab/>
      </w:r>
    </w:p>
    <w:p w14:paraId="266EA2C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D678B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8664E75" w14:textId="77777777" w:rsidR="00956999" w:rsidRPr="00F839CC" w:rsidRDefault="00956999" w:rsidP="00956999">
      <w:pPr>
        <w:pStyle w:val="Heading5"/>
      </w:pPr>
      <w:r>
        <w:t>6</w:t>
      </w:r>
      <w:r w:rsidRPr="00F839CC">
        <w:t xml:space="preserve"> </w:t>
      </w:r>
    </w:p>
    <w:p w14:paraId="57DC937A" w14:textId="77777777" w:rsidR="00956999" w:rsidRPr="00166964" w:rsidRDefault="00956999" w:rsidP="00956999">
      <w:pPr>
        <w:pStyle w:val="keywords"/>
      </w:pPr>
      <w:r w:rsidRPr="00D25469">
        <w:rPr>
          <w:rStyle w:val="Numberhead"/>
        </w:rPr>
        <w:t>Peg</w:t>
      </w:r>
      <w:r>
        <w:tab/>
      </w:r>
    </w:p>
    <w:p w14:paraId="44129945" w14:textId="77777777" w:rsidR="00956999" w:rsidRDefault="00956999" w:rsidP="00956999">
      <w:pPr>
        <w:pStyle w:val="keywords"/>
      </w:pPr>
      <w:r>
        <w:rPr>
          <w:rStyle w:val="Numberhead"/>
        </w:rPr>
        <w:t>Ch. terrain</w:t>
      </w:r>
      <w:r w:rsidRPr="00A46E8A">
        <w:tab/>
      </w:r>
    </w:p>
    <w:p w14:paraId="188EBFC4" w14:textId="77777777" w:rsidR="00956999" w:rsidRDefault="00956999" w:rsidP="00956999">
      <w:pPr>
        <w:pStyle w:val="keywords"/>
      </w:pPr>
      <w:r>
        <w:rPr>
          <w:rStyle w:val="Numberhead"/>
        </w:rPr>
        <w:t>Themes</w:t>
      </w:r>
      <w:r>
        <w:tab/>
      </w:r>
    </w:p>
    <w:p w14:paraId="375F718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3944CF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B5AA881" w14:textId="77777777" w:rsidR="00956999" w:rsidRPr="00F839CC" w:rsidRDefault="00956999" w:rsidP="00956999">
      <w:pPr>
        <w:pStyle w:val="Heading5"/>
      </w:pPr>
      <w:r>
        <w:t>7</w:t>
      </w:r>
      <w:r w:rsidRPr="00F839CC">
        <w:t xml:space="preserve"> </w:t>
      </w:r>
    </w:p>
    <w:p w14:paraId="6FFF3CD8" w14:textId="77777777" w:rsidR="00956999" w:rsidRPr="00166964" w:rsidRDefault="00956999" w:rsidP="00956999">
      <w:pPr>
        <w:pStyle w:val="keywords"/>
      </w:pPr>
      <w:r w:rsidRPr="00D25469">
        <w:rPr>
          <w:rStyle w:val="Numberhead"/>
        </w:rPr>
        <w:t>Peg</w:t>
      </w:r>
      <w:r>
        <w:tab/>
      </w:r>
    </w:p>
    <w:p w14:paraId="2DCE1E76" w14:textId="77777777" w:rsidR="00956999" w:rsidRDefault="00956999" w:rsidP="00956999">
      <w:pPr>
        <w:pStyle w:val="keywords"/>
      </w:pPr>
      <w:r>
        <w:rPr>
          <w:rStyle w:val="Numberhead"/>
        </w:rPr>
        <w:t>Ch. terrain</w:t>
      </w:r>
      <w:r w:rsidRPr="00A46E8A">
        <w:tab/>
      </w:r>
    </w:p>
    <w:p w14:paraId="57734F3C" w14:textId="77777777" w:rsidR="00956999" w:rsidRDefault="00956999" w:rsidP="00956999">
      <w:pPr>
        <w:pStyle w:val="keywords"/>
      </w:pPr>
      <w:r>
        <w:rPr>
          <w:rStyle w:val="Numberhead"/>
        </w:rPr>
        <w:t>Themes</w:t>
      </w:r>
      <w:r>
        <w:tab/>
      </w:r>
    </w:p>
    <w:p w14:paraId="7DB39DB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EB75FE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BE7380D" w14:textId="77777777" w:rsidR="00956999" w:rsidRPr="00F839CC" w:rsidRDefault="00956999" w:rsidP="00956999">
      <w:pPr>
        <w:pStyle w:val="Heading5"/>
      </w:pPr>
      <w:r>
        <w:t>8</w:t>
      </w:r>
      <w:r w:rsidRPr="00F839CC">
        <w:t xml:space="preserve"> </w:t>
      </w:r>
    </w:p>
    <w:p w14:paraId="405E0C6F" w14:textId="77777777" w:rsidR="00956999" w:rsidRPr="00166964" w:rsidRDefault="00956999" w:rsidP="00956999">
      <w:pPr>
        <w:pStyle w:val="keywords"/>
      </w:pPr>
      <w:r w:rsidRPr="00D25469">
        <w:rPr>
          <w:rStyle w:val="Numberhead"/>
        </w:rPr>
        <w:t>Peg</w:t>
      </w:r>
      <w:r>
        <w:tab/>
      </w:r>
    </w:p>
    <w:p w14:paraId="730FE3A0" w14:textId="77777777" w:rsidR="00956999" w:rsidRDefault="00956999" w:rsidP="00956999">
      <w:pPr>
        <w:pStyle w:val="keywords"/>
      </w:pPr>
      <w:r>
        <w:rPr>
          <w:rStyle w:val="Numberhead"/>
        </w:rPr>
        <w:t>Ch. terrain</w:t>
      </w:r>
      <w:r w:rsidRPr="00A46E8A">
        <w:tab/>
      </w:r>
    </w:p>
    <w:p w14:paraId="439C6125" w14:textId="77777777" w:rsidR="00956999" w:rsidRDefault="00956999" w:rsidP="00956999">
      <w:pPr>
        <w:pStyle w:val="keywords"/>
      </w:pPr>
      <w:r>
        <w:rPr>
          <w:rStyle w:val="Numberhead"/>
        </w:rPr>
        <w:t>Themes</w:t>
      </w:r>
      <w:r>
        <w:tab/>
      </w:r>
    </w:p>
    <w:p w14:paraId="61479132"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19A1351"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EE3D055" w14:textId="77777777" w:rsidR="00956999" w:rsidRPr="00F839CC" w:rsidRDefault="00956999" w:rsidP="00956999">
      <w:pPr>
        <w:pStyle w:val="Heading5"/>
      </w:pPr>
      <w:r>
        <w:lastRenderedPageBreak/>
        <w:t>9</w:t>
      </w:r>
      <w:r w:rsidRPr="00F839CC">
        <w:t xml:space="preserve"> </w:t>
      </w:r>
    </w:p>
    <w:p w14:paraId="64BC38C6" w14:textId="77777777" w:rsidR="00956999" w:rsidRPr="00166964" w:rsidRDefault="00956999" w:rsidP="00956999">
      <w:pPr>
        <w:pStyle w:val="keywords"/>
      </w:pPr>
      <w:r w:rsidRPr="00D25469">
        <w:rPr>
          <w:rStyle w:val="Numberhead"/>
        </w:rPr>
        <w:t>Peg</w:t>
      </w:r>
      <w:r>
        <w:tab/>
      </w:r>
    </w:p>
    <w:p w14:paraId="23DAF35A" w14:textId="77777777" w:rsidR="00956999" w:rsidRDefault="00956999" w:rsidP="00956999">
      <w:pPr>
        <w:pStyle w:val="keywords"/>
      </w:pPr>
      <w:r>
        <w:rPr>
          <w:rStyle w:val="Numberhead"/>
        </w:rPr>
        <w:t>Ch. terrain</w:t>
      </w:r>
      <w:r w:rsidRPr="00A46E8A">
        <w:tab/>
      </w:r>
    </w:p>
    <w:p w14:paraId="21B67AFF" w14:textId="77777777" w:rsidR="00956999" w:rsidRDefault="00956999" w:rsidP="00956999">
      <w:pPr>
        <w:pStyle w:val="keywords"/>
      </w:pPr>
      <w:r>
        <w:rPr>
          <w:rStyle w:val="Numberhead"/>
        </w:rPr>
        <w:t>Themes</w:t>
      </w:r>
      <w:r>
        <w:tab/>
      </w:r>
    </w:p>
    <w:p w14:paraId="70993E0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1EEB2D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D4FE9CC" w14:textId="77777777" w:rsidR="00956999" w:rsidRPr="00F839CC" w:rsidRDefault="00956999" w:rsidP="00956999">
      <w:pPr>
        <w:pStyle w:val="Heading5"/>
      </w:pPr>
      <w:r w:rsidRPr="00F839CC">
        <w:t>1</w:t>
      </w:r>
      <w:r>
        <w:t>0</w:t>
      </w:r>
      <w:r w:rsidRPr="00F839CC">
        <w:t xml:space="preserve"> </w:t>
      </w:r>
    </w:p>
    <w:p w14:paraId="7DC9356F" w14:textId="77777777" w:rsidR="00956999" w:rsidRPr="00166964" w:rsidRDefault="00956999" w:rsidP="00956999">
      <w:pPr>
        <w:pStyle w:val="keywords"/>
      </w:pPr>
      <w:r w:rsidRPr="00D25469">
        <w:rPr>
          <w:rStyle w:val="Numberhead"/>
        </w:rPr>
        <w:t>Peg</w:t>
      </w:r>
      <w:r>
        <w:tab/>
      </w:r>
    </w:p>
    <w:p w14:paraId="2B13ED1E" w14:textId="77777777" w:rsidR="00956999" w:rsidRDefault="00956999" w:rsidP="00956999">
      <w:pPr>
        <w:pStyle w:val="keywords"/>
      </w:pPr>
      <w:r>
        <w:rPr>
          <w:rStyle w:val="Numberhead"/>
        </w:rPr>
        <w:t>Ch. terrain</w:t>
      </w:r>
      <w:r w:rsidRPr="00A46E8A">
        <w:tab/>
      </w:r>
    </w:p>
    <w:p w14:paraId="367C733D" w14:textId="77777777" w:rsidR="00956999" w:rsidRDefault="00956999" w:rsidP="00956999">
      <w:pPr>
        <w:pStyle w:val="keywords"/>
      </w:pPr>
      <w:r>
        <w:rPr>
          <w:rStyle w:val="Numberhead"/>
        </w:rPr>
        <w:t>Themes</w:t>
      </w:r>
      <w:r>
        <w:tab/>
      </w:r>
    </w:p>
    <w:p w14:paraId="5F5DAEBE"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805A91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0456FA1" w14:textId="77777777" w:rsidR="00533BD4" w:rsidRDefault="000C4C07" w:rsidP="00533BD4">
      <w:pPr>
        <w:pStyle w:val="Heading3"/>
      </w:pPr>
      <w:r w:rsidRPr="000C4C07">
        <w:t>Nehemiah</w:t>
      </w:r>
    </w:p>
    <w:p w14:paraId="0AD884CD" w14:textId="48D9E18B"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Niemeyer</w:t>
      </w:r>
    </w:p>
    <w:p w14:paraId="2F6B5C34" w14:textId="516FFC73" w:rsidR="00D97A41" w:rsidRDefault="00D97A41" w:rsidP="00D97A41">
      <w:pPr>
        <w:pStyle w:val="keywords"/>
      </w:pPr>
      <w:r>
        <w:rPr>
          <w:rStyle w:val="Numberhead"/>
        </w:rPr>
        <w:t>Peg</w:t>
      </w:r>
      <w:r w:rsidRPr="000748DF">
        <w:tab/>
      </w:r>
      <w:r>
        <w:t>16 = dish</w:t>
      </w:r>
    </w:p>
    <w:p w14:paraId="44BD056A" w14:textId="2D249CF7" w:rsidR="00D97A41" w:rsidRDefault="003C7CD5" w:rsidP="00D97A41">
      <w:pPr>
        <w:pStyle w:val="keywords"/>
        <w:rPr>
          <w:rStyle w:val="Numberhead"/>
        </w:rPr>
      </w:pPr>
      <w:r>
        <w:rPr>
          <w:rStyle w:val="Numberhead"/>
        </w:rPr>
        <w:t>Book terrain</w:t>
      </w:r>
      <w:r>
        <w:rPr>
          <w:rStyle w:val="Numberhead"/>
        </w:rPr>
        <w:tab/>
      </w:r>
      <w:r w:rsidR="006D5977" w:rsidRPr="000C4C07">
        <w:t>Brasilia government buildings</w:t>
      </w:r>
    </w:p>
    <w:p w14:paraId="22859B23" w14:textId="77777777" w:rsidR="00D97A41" w:rsidRDefault="00D97A41" w:rsidP="00D97A41">
      <w:pPr>
        <w:pStyle w:val="keywords"/>
      </w:pPr>
      <w:r w:rsidRPr="000748DF">
        <w:rPr>
          <w:rStyle w:val="Numberhead"/>
        </w:rPr>
        <w:t>Story</w:t>
      </w:r>
      <w:r>
        <w:tab/>
      </w:r>
    </w:p>
    <w:p w14:paraId="7A9D4934" w14:textId="77777777" w:rsidR="00D97A41" w:rsidRPr="000748DF" w:rsidRDefault="00D97A41" w:rsidP="00D97A41">
      <w:pPr>
        <w:pStyle w:val="keywords"/>
      </w:pPr>
      <w:r>
        <w:rPr>
          <w:rStyle w:val="Numberhead"/>
        </w:rPr>
        <w:t>Notes</w:t>
      </w:r>
      <w:r w:rsidRPr="006A1716">
        <w:tab/>
      </w:r>
    </w:p>
    <w:p w14:paraId="3F798BAD" w14:textId="77777777" w:rsidR="00956999" w:rsidRPr="00F839CC" w:rsidRDefault="00956999" w:rsidP="00956999">
      <w:pPr>
        <w:pStyle w:val="Heading5"/>
      </w:pPr>
      <w:r w:rsidRPr="00F839CC">
        <w:t xml:space="preserve">1 </w:t>
      </w:r>
    </w:p>
    <w:p w14:paraId="34F038E0" w14:textId="3F96AE2F" w:rsidR="00956999" w:rsidRPr="00166964" w:rsidRDefault="00956999" w:rsidP="00956999">
      <w:pPr>
        <w:pStyle w:val="keywords"/>
      </w:pPr>
      <w:r w:rsidRPr="00D25469">
        <w:rPr>
          <w:rStyle w:val="Numberhead"/>
        </w:rPr>
        <w:t>Peg</w:t>
      </w:r>
      <w:r>
        <w:tab/>
        <w:t>Book peg</w:t>
      </w:r>
      <w:r w:rsidR="006D5977">
        <w:t xml:space="preserve"> = dish</w:t>
      </w:r>
    </w:p>
    <w:p w14:paraId="7EC2B8B8" w14:textId="77777777" w:rsidR="00956999" w:rsidRDefault="00956999" w:rsidP="00956999">
      <w:pPr>
        <w:pStyle w:val="keywords"/>
      </w:pPr>
      <w:r>
        <w:rPr>
          <w:rStyle w:val="Numberhead"/>
        </w:rPr>
        <w:t>Ch. terrain</w:t>
      </w:r>
      <w:r w:rsidRPr="00A46E8A">
        <w:tab/>
      </w:r>
    </w:p>
    <w:p w14:paraId="0F3578C3" w14:textId="77777777" w:rsidR="00956999" w:rsidRDefault="00956999" w:rsidP="00956999">
      <w:pPr>
        <w:pStyle w:val="keywords"/>
      </w:pPr>
      <w:r>
        <w:rPr>
          <w:rStyle w:val="Numberhead"/>
        </w:rPr>
        <w:t>Themes</w:t>
      </w:r>
      <w:r>
        <w:tab/>
      </w:r>
    </w:p>
    <w:p w14:paraId="1166858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51CE70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0D7DBB8" w14:textId="77777777" w:rsidR="00956999" w:rsidRPr="00F839CC" w:rsidRDefault="00956999" w:rsidP="00956999">
      <w:pPr>
        <w:pStyle w:val="Heading5"/>
      </w:pPr>
      <w:r>
        <w:t>2</w:t>
      </w:r>
      <w:r w:rsidRPr="00F839CC">
        <w:t xml:space="preserve"> </w:t>
      </w:r>
    </w:p>
    <w:p w14:paraId="54151C6D" w14:textId="77777777" w:rsidR="00956999" w:rsidRPr="00166964" w:rsidRDefault="00956999" w:rsidP="00956999">
      <w:pPr>
        <w:pStyle w:val="keywords"/>
      </w:pPr>
      <w:r w:rsidRPr="00D25469">
        <w:rPr>
          <w:rStyle w:val="Numberhead"/>
        </w:rPr>
        <w:t>Peg</w:t>
      </w:r>
      <w:r>
        <w:tab/>
      </w:r>
    </w:p>
    <w:p w14:paraId="48F061BB" w14:textId="77777777" w:rsidR="00956999" w:rsidRDefault="00956999" w:rsidP="00956999">
      <w:pPr>
        <w:pStyle w:val="keywords"/>
      </w:pPr>
      <w:r>
        <w:rPr>
          <w:rStyle w:val="Numberhead"/>
        </w:rPr>
        <w:t>Ch. terrain</w:t>
      </w:r>
      <w:r w:rsidRPr="00A46E8A">
        <w:tab/>
      </w:r>
    </w:p>
    <w:p w14:paraId="48E21E7F" w14:textId="77777777" w:rsidR="00956999" w:rsidRDefault="00956999" w:rsidP="00956999">
      <w:pPr>
        <w:pStyle w:val="keywords"/>
      </w:pPr>
      <w:r>
        <w:rPr>
          <w:rStyle w:val="Numberhead"/>
        </w:rPr>
        <w:t>Themes</w:t>
      </w:r>
      <w:r>
        <w:tab/>
      </w:r>
    </w:p>
    <w:p w14:paraId="25B8C6A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CA8D5D2"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341FB022" w14:textId="77777777" w:rsidR="00956999" w:rsidRPr="008D302A" w:rsidRDefault="00956999" w:rsidP="00956999">
      <w:pPr>
        <w:pStyle w:val="Heading5"/>
      </w:pPr>
      <w:r w:rsidRPr="008D302A">
        <w:t xml:space="preserve">3 </w:t>
      </w:r>
    </w:p>
    <w:p w14:paraId="3EB4CFD5" w14:textId="77777777" w:rsidR="00956999" w:rsidRPr="008D302A" w:rsidRDefault="00956999" w:rsidP="00956999">
      <w:pPr>
        <w:pStyle w:val="keywords"/>
      </w:pPr>
      <w:r w:rsidRPr="008D302A">
        <w:rPr>
          <w:rStyle w:val="Numberhead"/>
        </w:rPr>
        <w:t>Peg</w:t>
      </w:r>
      <w:r w:rsidRPr="008D302A">
        <w:tab/>
      </w:r>
    </w:p>
    <w:p w14:paraId="39960328" w14:textId="77777777" w:rsidR="00956999" w:rsidRPr="008D302A" w:rsidRDefault="00956999" w:rsidP="00956999">
      <w:pPr>
        <w:pStyle w:val="keywords"/>
      </w:pPr>
      <w:r w:rsidRPr="008D302A">
        <w:rPr>
          <w:rStyle w:val="Numberhead"/>
        </w:rPr>
        <w:t>Ch. terrain</w:t>
      </w:r>
      <w:r w:rsidRPr="008D302A">
        <w:tab/>
      </w:r>
    </w:p>
    <w:p w14:paraId="4B03FB22" w14:textId="77777777" w:rsidR="00956999" w:rsidRDefault="00956999" w:rsidP="00956999">
      <w:pPr>
        <w:pStyle w:val="keywords"/>
      </w:pPr>
      <w:r>
        <w:rPr>
          <w:rStyle w:val="Numberhead"/>
        </w:rPr>
        <w:t>Themes</w:t>
      </w:r>
      <w:r>
        <w:tab/>
      </w:r>
    </w:p>
    <w:p w14:paraId="72C62CE0"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7B4924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55D5071" w14:textId="77777777" w:rsidR="00956999" w:rsidRPr="00F839CC" w:rsidRDefault="00956999" w:rsidP="00956999">
      <w:pPr>
        <w:pStyle w:val="Heading5"/>
      </w:pPr>
      <w:r>
        <w:lastRenderedPageBreak/>
        <w:t>4</w:t>
      </w:r>
      <w:r w:rsidRPr="00F839CC">
        <w:t xml:space="preserve"> </w:t>
      </w:r>
    </w:p>
    <w:p w14:paraId="07E3C8EF" w14:textId="77777777" w:rsidR="00956999" w:rsidRPr="00166964" w:rsidRDefault="00956999" w:rsidP="00956999">
      <w:pPr>
        <w:pStyle w:val="keywords"/>
      </w:pPr>
      <w:r w:rsidRPr="00D25469">
        <w:rPr>
          <w:rStyle w:val="Numberhead"/>
        </w:rPr>
        <w:t>Peg</w:t>
      </w:r>
      <w:r>
        <w:tab/>
      </w:r>
    </w:p>
    <w:p w14:paraId="48A0300C" w14:textId="77777777" w:rsidR="00956999" w:rsidRDefault="00956999" w:rsidP="00956999">
      <w:pPr>
        <w:pStyle w:val="keywords"/>
      </w:pPr>
      <w:r>
        <w:rPr>
          <w:rStyle w:val="Numberhead"/>
        </w:rPr>
        <w:t>Ch. terrain</w:t>
      </w:r>
      <w:r w:rsidRPr="00A46E8A">
        <w:tab/>
      </w:r>
    </w:p>
    <w:p w14:paraId="4460112E" w14:textId="77777777" w:rsidR="00956999" w:rsidRDefault="00956999" w:rsidP="00956999">
      <w:pPr>
        <w:pStyle w:val="keywords"/>
      </w:pPr>
      <w:r>
        <w:rPr>
          <w:rStyle w:val="Numberhead"/>
        </w:rPr>
        <w:t>Themes</w:t>
      </w:r>
      <w:r>
        <w:tab/>
      </w:r>
    </w:p>
    <w:p w14:paraId="347FDCD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848EB3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0758504" w14:textId="77777777" w:rsidR="00956999" w:rsidRPr="00F839CC" w:rsidRDefault="00956999" w:rsidP="00956999">
      <w:pPr>
        <w:pStyle w:val="Heading5"/>
      </w:pPr>
      <w:r>
        <w:t>5</w:t>
      </w:r>
      <w:r w:rsidRPr="00F839CC">
        <w:t xml:space="preserve"> </w:t>
      </w:r>
    </w:p>
    <w:p w14:paraId="077C959E" w14:textId="77777777" w:rsidR="00956999" w:rsidRPr="00166964" w:rsidRDefault="00956999" w:rsidP="00956999">
      <w:pPr>
        <w:pStyle w:val="keywords"/>
      </w:pPr>
      <w:r w:rsidRPr="00D25469">
        <w:rPr>
          <w:rStyle w:val="Numberhead"/>
        </w:rPr>
        <w:t>Peg</w:t>
      </w:r>
      <w:r>
        <w:tab/>
      </w:r>
    </w:p>
    <w:p w14:paraId="5184737D" w14:textId="77777777" w:rsidR="00956999" w:rsidRDefault="00956999" w:rsidP="00956999">
      <w:pPr>
        <w:pStyle w:val="keywords"/>
      </w:pPr>
      <w:r>
        <w:rPr>
          <w:rStyle w:val="Numberhead"/>
        </w:rPr>
        <w:t>Ch. terrain</w:t>
      </w:r>
      <w:r w:rsidRPr="00A46E8A">
        <w:tab/>
      </w:r>
    </w:p>
    <w:p w14:paraId="614F58E0" w14:textId="77777777" w:rsidR="00956999" w:rsidRDefault="00956999" w:rsidP="00956999">
      <w:pPr>
        <w:pStyle w:val="keywords"/>
      </w:pPr>
      <w:r>
        <w:rPr>
          <w:rStyle w:val="Numberhead"/>
        </w:rPr>
        <w:t>Themes</w:t>
      </w:r>
      <w:r>
        <w:tab/>
      </w:r>
    </w:p>
    <w:p w14:paraId="3C117ABE"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59E9E0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121EFBA" w14:textId="77777777" w:rsidR="00956999" w:rsidRPr="00F839CC" w:rsidRDefault="00956999" w:rsidP="00956999">
      <w:pPr>
        <w:pStyle w:val="Heading5"/>
      </w:pPr>
      <w:r>
        <w:t>6</w:t>
      </w:r>
      <w:r w:rsidRPr="00F839CC">
        <w:t xml:space="preserve"> </w:t>
      </w:r>
    </w:p>
    <w:p w14:paraId="7DF68357" w14:textId="77777777" w:rsidR="00956999" w:rsidRPr="00166964" w:rsidRDefault="00956999" w:rsidP="00956999">
      <w:pPr>
        <w:pStyle w:val="keywords"/>
      </w:pPr>
      <w:r w:rsidRPr="00D25469">
        <w:rPr>
          <w:rStyle w:val="Numberhead"/>
        </w:rPr>
        <w:t>Peg</w:t>
      </w:r>
      <w:r>
        <w:tab/>
      </w:r>
    </w:p>
    <w:p w14:paraId="75199976" w14:textId="77777777" w:rsidR="00956999" w:rsidRDefault="00956999" w:rsidP="00956999">
      <w:pPr>
        <w:pStyle w:val="keywords"/>
      </w:pPr>
      <w:r>
        <w:rPr>
          <w:rStyle w:val="Numberhead"/>
        </w:rPr>
        <w:t>Ch. terrain</w:t>
      </w:r>
      <w:r w:rsidRPr="00A46E8A">
        <w:tab/>
      </w:r>
    </w:p>
    <w:p w14:paraId="7221439E" w14:textId="77777777" w:rsidR="00956999" w:rsidRDefault="00956999" w:rsidP="00956999">
      <w:pPr>
        <w:pStyle w:val="keywords"/>
      </w:pPr>
      <w:r>
        <w:rPr>
          <w:rStyle w:val="Numberhead"/>
        </w:rPr>
        <w:t>Themes</w:t>
      </w:r>
      <w:r>
        <w:tab/>
      </w:r>
    </w:p>
    <w:p w14:paraId="012BF91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EFEAD9D"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B57087F" w14:textId="77777777" w:rsidR="00956999" w:rsidRPr="00F839CC" w:rsidRDefault="00956999" w:rsidP="00956999">
      <w:pPr>
        <w:pStyle w:val="Heading5"/>
      </w:pPr>
      <w:r>
        <w:t>7</w:t>
      </w:r>
      <w:r w:rsidRPr="00F839CC">
        <w:t xml:space="preserve"> </w:t>
      </w:r>
    </w:p>
    <w:p w14:paraId="34EDD8C6" w14:textId="77777777" w:rsidR="00956999" w:rsidRPr="00166964" w:rsidRDefault="00956999" w:rsidP="00956999">
      <w:pPr>
        <w:pStyle w:val="keywords"/>
      </w:pPr>
      <w:r w:rsidRPr="00D25469">
        <w:rPr>
          <w:rStyle w:val="Numberhead"/>
        </w:rPr>
        <w:t>Peg</w:t>
      </w:r>
      <w:r>
        <w:tab/>
      </w:r>
    </w:p>
    <w:p w14:paraId="23A203FD" w14:textId="77777777" w:rsidR="00956999" w:rsidRDefault="00956999" w:rsidP="00956999">
      <w:pPr>
        <w:pStyle w:val="keywords"/>
      </w:pPr>
      <w:r>
        <w:rPr>
          <w:rStyle w:val="Numberhead"/>
        </w:rPr>
        <w:t>Ch. terrain</w:t>
      </w:r>
      <w:r w:rsidRPr="00A46E8A">
        <w:tab/>
      </w:r>
    </w:p>
    <w:p w14:paraId="197FD582" w14:textId="77777777" w:rsidR="00956999" w:rsidRDefault="00956999" w:rsidP="00956999">
      <w:pPr>
        <w:pStyle w:val="keywords"/>
      </w:pPr>
      <w:r>
        <w:rPr>
          <w:rStyle w:val="Numberhead"/>
        </w:rPr>
        <w:t>Themes</w:t>
      </w:r>
      <w:r>
        <w:tab/>
      </w:r>
    </w:p>
    <w:p w14:paraId="582E927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DB6194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DF49329" w14:textId="77777777" w:rsidR="00956999" w:rsidRPr="00F839CC" w:rsidRDefault="00956999" w:rsidP="00956999">
      <w:pPr>
        <w:pStyle w:val="Heading5"/>
      </w:pPr>
      <w:r>
        <w:t>8</w:t>
      </w:r>
      <w:r w:rsidRPr="00F839CC">
        <w:t xml:space="preserve"> </w:t>
      </w:r>
    </w:p>
    <w:p w14:paraId="4ABE419E" w14:textId="77777777" w:rsidR="00956999" w:rsidRPr="00166964" w:rsidRDefault="00956999" w:rsidP="00956999">
      <w:pPr>
        <w:pStyle w:val="keywords"/>
      </w:pPr>
      <w:r w:rsidRPr="00D25469">
        <w:rPr>
          <w:rStyle w:val="Numberhead"/>
        </w:rPr>
        <w:t>Peg</w:t>
      </w:r>
      <w:r>
        <w:tab/>
      </w:r>
    </w:p>
    <w:p w14:paraId="7FE82D4D" w14:textId="77777777" w:rsidR="00956999" w:rsidRDefault="00956999" w:rsidP="00956999">
      <w:pPr>
        <w:pStyle w:val="keywords"/>
      </w:pPr>
      <w:r>
        <w:rPr>
          <w:rStyle w:val="Numberhead"/>
        </w:rPr>
        <w:t>Ch. terrain</w:t>
      </w:r>
      <w:r w:rsidRPr="00A46E8A">
        <w:tab/>
      </w:r>
    </w:p>
    <w:p w14:paraId="091EDA30" w14:textId="77777777" w:rsidR="00956999" w:rsidRDefault="00956999" w:rsidP="00956999">
      <w:pPr>
        <w:pStyle w:val="keywords"/>
      </w:pPr>
      <w:r>
        <w:rPr>
          <w:rStyle w:val="Numberhead"/>
        </w:rPr>
        <w:t>Themes</w:t>
      </w:r>
      <w:r>
        <w:tab/>
      </w:r>
    </w:p>
    <w:p w14:paraId="7FA5169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B616132"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1DAA530" w14:textId="77777777" w:rsidR="00956999" w:rsidRPr="00F839CC" w:rsidRDefault="00956999" w:rsidP="00956999">
      <w:pPr>
        <w:pStyle w:val="Heading5"/>
      </w:pPr>
      <w:r>
        <w:t>9</w:t>
      </w:r>
      <w:r w:rsidRPr="00F839CC">
        <w:t xml:space="preserve"> </w:t>
      </w:r>
    </w:p>
    <w:p w14:paraId="1BFFFD2E" w14:textId="77777777" w:rsidR="00956999" w:rsidRPr="00166964" w:rsidRDefault="00956999" w:rsidP="00956999">
      <w:pPr>
        <w:pStyle w:val="keywords"/>
      </w:pPr>
      <w:r w:rsidRPr="00D25469">
        <w:rPr>
          <w:rStyle w:val="Numberhead"/>
        </w:rPr>
        <w:t>Peg</w:t>
      </w:r>
      <w:r>
        <w:tab/>
      </w:r>
    </w:p>
    <w:p w14:paraId="46A07FEA" w14:textId="77777777" w:rsidR="00956999" w:rsidRDefault="00956999" w:rsidP="00956999">
      <w:pPr>
        <w:pStyle w:val="keywords"/>
      </w:pPr>
      <w:r>
        <w:rPr>
          <w:rStyle w:val="Numberhead"/>
        </w:rPr>
        <w:t>Ch. terrain</w:t>
      </w:r>
      <w:r w:rsidRPr="00A46E8A">
        <w:tab/>
      </w:r>
    </w:p>
    <w:p w14:paraId="16580250" w14:textId="77777777" w:rsidR="00956999" w:rsidRDefault="00956999" w:rsidP="00956999">
      <w:pPr>
        <w:pStyle w:val="keywords"/>
      </w:pPr>
      <w:r>
        <w:rPr>
          <w:rStyle w:val="Numberhead"/>
        </w:rPr>
        <w:t>Themes</w:t>
      </w:r>
      <w:r>
        <w:tab/>
      </w:r>
    </w:p>
    <w:p w14:paraId="495D636B"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EBBEE1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AA9C99D" w14:textId="77777777" w:rsidR="00956999" w:rsidRPr="00F839CC" w:rsidRDefault="00956999" w:rsidP="00956999">
      <w:pPr>
        <w:pStyle w:val="Heading5"/>
      </w:pPr>
      <w:r w:rsidRPr="00F839CC">
        <w:lastRenderedPageBreak/>
        <w:t>1</w:t>
      </w:r>
      <w:r>
        <w:t>0</w:t>
      </w:r>
      <w:r w:rsidRPr="00F839CC">
        <w:t xml:space="preserve"> </w:t>
      </w:r>
    </w:p>
    <w:p w14:paraId="4EA85D08" w14:textId="77777777" w:rsidR="00956999" w:rsidRPr="00166964" w:rsidRDefault="00956999" w:rsidP="00956999">
      <w:pPr>
        <w:pStyle w:val="keywords"/>
      </w:pPr>
      <w:r w:rsidRPr="00D25469">
        <w:rPr>
          <w:rStyle w:val="Numberhead"/>
        </w:rPr>
        <w:t>Peg</w:t>
      </w:r>
      <w:r>
        <w:tab/>
      </w:r>
    </w:p>
    <w:p w14:paraId="2C05E34F" w14:textId="77777777" w:rsidR="00956999" w:rsidRDefault="00956999" w:rsidP="00956999">
      <w:pPr>
        <w:pStyle w:val="keywords"/>
      </w:pPr>
      <w:r>
        <w:rPr>
          <w:rStyle w:val="Numberhead"/>
        </w:rPr>
        <w:t>Ch. terrain</w:t>
      </w:r>
      <w:r w:rsidRPr="00A46E8A">
        <w:tab/>
      </w:r>
    </w:p>
    <w:p w14:paraId="78EE1AA6" w14:textId="77777777" w:rsidR="00956999" w:rsidRDefault="00956999" w:rsidP="00956999">
      <w:pPr>
        <w:pStyle w:val="keywords"/>
      </w:pPr>
      <w:r>
        <w:rPr>
          <w:rStyle w:val="Numberhead"/>
        </w:rPr>
        <w:t>Themes</w:t>
      </w:r>
      <w:r>
        <w:tab/>
      </w:r>
    </w:p>
    <w:p w14:paraId="6181410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6A9552F"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935AE2A" w14:textId="77777777" w:rsidR="00956999" w:rsidRPr="00F839CC" w:rsidRDefault="00956999" w:rsidP="00956999">
      <w:pPr>
        <w:pStyle w:val="Heading5"/>
      </w:pPr>
      <w:r w:rsidRPr="00F839CC">
        <w:t>1</w:t>
      </w:r>
      <w:r>
        <w:t>1</w:t>
      </w:r>
      <w:r w:rsidRPr="00F839CC">
        <w:t xml:space="preserve"> </w:t>
      </w:r>
    </w:p>
    <w:p w14:paraId="3B673CAD" w14:textId="77777777" w:rsidR="00956999" w:rsidRPr="00166964" w:rsidRDefault="00956999" w:rsidP="00956999">
      <w:pPr>
        <w:pStyle w:val="keywords"/>
      </w:pPr>
      <w:r w:rsidRPr="00D25469">
        <w:rPr>
          <w:rStyle w:val="Numberhead"/>
        </w:rPr>
        <w:t>Peg</w:t>
      </w:r>
      <w:r>
        <w:tab/>
      </w:r>
    </w:p>
    <w:p w14:paraId="028F9444" w14:textId="77777777" w:rsidR="00956999" w:rsidRDefault="00956999" w:rsidP="00956999">
      <w:pPr>
        <w:pStyle w:val="keywords"/>
      </w:pPr>
      <w:r>
        <w:rPr>
          <w:rStyle w:val="Numberhead"/>
        </w:rPr>
        <w:t>Ch. terrain</w:t>
      </w:r>
      <w:r w:rsidRPr="00A46E8A">
        <w:tab/>
      </w:r>
    </w:p>
    <w:p w14:paraId="593798E4" w14:textId="77777777" w:rsidR="00956999" w:rsidRDefault="00956999" w:rsidP="00956999">
      <w:pPr>
        <w:pStyle w:val="keywords"/>
      </w:pPr>
      <w:r>
        <w:rPr>
          <w:rStyle w:val="Numberhead"/>
        </w:rPr>
        <w:t>Themes</w:t>
      </w:r>
      <w:r>
        <w:tab/>
      </w:r>
    </w:p>
    <w:p w14:paraId="44F158C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9E7444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834036F" w14:textId="77777777" w:rsidR="00956999" w:rsidRPr="00F839CC" w:rsidRDefault="00956999" w:rsidP="00956999">
      <w:pPr>
        <w:pStyle w:val="Heading5"/>
      </w:pPr>
      <w:r w:rsidRPr="00F839CC">
        <w:t>1</w:t>
      </w:r>
      <w:r>
        <w:t>2</w:t>
      </w:r>
      <w:r w:rsidRPr="00F839CC">
        <w:t xml:space="preserve"> </w:t>
      </w:r>
    </w:p>
    <w:p w14:paraId="3E747B7C" w14:textId="77777777" w:rsidR="00956999" w:rsidRPr="00166964" w:rsidRDefault="00956999" w:rsidP="00956999">
      <w:pPr>
        <w:pStyle w:val="keywords"/>
      </w:pPr>
      <w:r w:rsidRPr="00D25469">
        <w:rPr>
          <w:rStyle w:val="Numberhead"/>
        </w:rPr>
        <w:t>Peg</w:t>
      </w:r>
      <w:r>
        <w:tab/>
      </w:r>
    </w:p>
    <w:p w14:paraId="15B22CCD" w14:textId="77777777" w:rsidR="00956999" w:rsidRDefault="00956999" w:rsidP="00956999">
      <w:pPr>
        <w:pStyle w:val="keywords"/>
      </w:pPr>
      <w:r>
        <w:rPr>
          <w:rStyle w:val="Numberhead"/>
        </w:rPr>
        <w:t>Ch. terrain</w:t>
      </w:r>
      <w:r w:rsidRPr="00A46E8A">
        <w:tab/>
      </w:r>
    </w:p>
    <w:p w14:paraId="6F6D6566" w14:textId="77777777" w:rsidR="00956999" w:rsidRDefault="00956999" w:rsidP="00956999">
      <w:pPr>
        <w:pStyle w:val="keywords"/>
      </w:pPr>
      <w:r>
        <w:rPr>
          <w:rStyle w:val="Numberhead"/>
        </w:rPr>
        <w:t>Themes</w:t>
      </w:r>
      <w:r>
        <w:tab/>
      </w:r>
    </w:p>
    <w:p w14:paraId="52D7EB5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06C8162"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1DAC7474" w14:textId="77777777" w:rsidR="00956999" w:rsidRPr="008D302A" w:rsidRDefault="00956999" w:rsidP="00956999">
      <w:pPr>
        <w:pStyle w:val="Heading5"/>
      </w:pPr>
      <w:r w:rsidRPr="008D302A">
        <w:t xml:space="preserve">13 </w:t>
      </w:r>
    </w:p>
    <w:p w14:paraId="7BFC5689" w14:textId="77777777" w:rsidR="00956999" w:rsidRPr="008D302A" w:rsidRDefault="00956999" w:rsidP="00956999">
      <w:pPr>
        <w:pStyle w:val="keywords"/>
      </w:pPr>
      <w:r w:rsidRPr="008D302A">
        <w:rPr>
          <w:rStyle w:val="Numberhead"/>
        </w:rPr>
        <w:t>Peg</w:t>
      </w:r>
      <w:r w:rsidRPr="008D302A">
        <w:tab/>
      </w:r>
    </w:p>
    <w:p w14:paraId="1A90C227" w14:textId="77777777" w:rsidR="00956999" w:rsidRPr="008D302A" w:rsidRDefault="00956999" w:rsidP="00956999">
      <w:pPr>
        <w:pStyle w:val="keywords"/>
      </w:pPr>
      <w:r w:rsidRPr="008D302A">
        <w:rPr>
          <w:rStyle w:val="Numberhead"/>
        </w:rPr>
        <w:t>Ch. terrain</w:t>
      </w:r>
      <w:r w:rsidRPr="008D302A">
        <w:tab/>
      </w:r>
    </w:p>
    <w:p w14:paraId="3E7519BA" w14:textId="77777777" w:rsidR="00956999" w:rsidRDefault="00956999" w:rsidP="00956999">
      <w:pPr>
        <w:pStyle w:val="keywords"/>
      </w:pPr>
      <w:r>
        <w:rPr>
          <w:rStyle w:val="Numberhead"/>
        </w:rPr>
        <w:t>Themes</w:t>
      </w:r>
      <w:r>
        <w:tab/>
      </w:r>
    </w:p>
    <w:p w14:paraId="2D68B9F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5B2A72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8C44F90" w14:textId="77777777" w:rsidR="00533BD4" w:rsidRDefault="000C4C07" w:rsidP="00533BD4">
      <w:pPr>
        <w:pStyle w:val="Heading3"/>
      </w:pPr>
      <w:r w:rsidRPr="000C4C07">
        <w:t>Esther</w:t>
      </w:r>
    </w:p>
    <w:p w14:paraId="5034AE21" w14:textId="026A69B4" w:rsidR="00D97A41" w:rsidRPr="000748DF" w:rsidRDefault="00D97A41" w:rsidP="00D97A41">
      <w:pPr>
        <w:pStyle w:val="keywords"/>
      </w:pPr>
      <w:r w:rsidRPr="00C55749">
        <w:rPr>
          <w:rStyle w:val="Numberhead"/>
        </w:rPr>
        <w:t>Sub. word</w:t>
      </w:r>
      <w:r>
        <w:rPr>
          <w:rStyle w:val="Numberhead"/>
        </w:rPr>
        <w:t>s</w:t>
      </w:r>
      <w:r w:rsidRPr="000748DF">
        <w:tab/>
      </w:r>
      <w:r w:rsidR="006D5977">
        <w:t>stir</w:t>
      </w:r>
    </w:p>
    <w:p w14:paraId="1009067A" w14:textId="44090C2F" w:rsidR="00D97A41" w:rsidRDefault="00D97A41" w:rsidP="00D97A41">
      <w:pPr>
        <w:pStyle w:val="keywords"/>
      </w:pPr>
      <w:r>
        <w:rPr>
          <w:rStyle w:val="Numberhead"/>
        </w:rPr>
        <w:t>Peg</w:t>
      </w:r>
      <w:r w:rsidRPr="000748DF">
        <w:tab/>
      </w:r>
      <w:r>
        <w:t>17 = taco</w:t>
      </w:r>
    </w:p>
    <w:p w14:paraId="454A2BAB" w14:textId="7C4F8533" w:rsidR="00D97A41" w:rsidRDefault="003C7CD5" w:rsidP="00D97A41">
      <w:pPr>
        <w:pStyle w:val="keywords"/>
        <w:rPr>
          <w:rStyle w:val="Numberhead"/>
        </w:rPr>
      </w:pPr>
      <w:r>
        <w:rPr>
          <w:rStyle w:val="Numberhead"/>
        </w:rPr>
        <w:t>Book terrain</w:t>
      </w:r>
      <w:r>
        <w:rPr>
          <w:rStyle w:val="Numberhead"/>
        </w:rPr>
        <w:tab/>
      </w:r>
      <w:r w:rsidR="006D5977" w:rsidRPr="000C4C07">
        <w:t>Mexican fair with gallows</w:t>
      </w:r>
    </w:p>
    <w:p w14:paraId="497A258C" w14:textId="5463E927" w:rsidR="00D97A41" w:rsidRDefault="00D97A41" w:rsidP="00D97A41">
      <w:pPr>
        <w:pStyle w:val="keywords"/>
      </w:pPr>
      <w:r w:rsidRPr="000748DF">
        <w:rPr>
          <w:rStyle w:val="Numberhead"/>
        </w:rPr>
        <w:t>Story</w:t>
      </w:r>
      <w:r>
        <w:tab/>
      </w:r>
      <w:r w:rsidR="006D5977" w:rsidRPr="000C4C07">
        <w:t>stirring taco meat in pot</w:t>
      </w:r>
    </w:p>
    <w:p w14:paraId="6DFF514F" w14:textId="77777777" w:rsidR="00D97A41" w:rsidRPr="000748DF" w:rsidRDefault="00D97A41" w:rsidP="00D97A41">
      <w:pPr>
        <w:pStyle w:val="keywords"/>
      </w:pPr>
      <w:r>
        <w:rPr>
          <w:rStyle w:val="Numberhead"/>
        </w:rPr>
        <w:t>Notes</w:t>
      </w:r>
      <w:r w:rsidRPr="006A1716">
        <w:tab/>
      </w:r>
    </w:p>
    <w:p w14:paraId="51C2362A" w14:textId="77777777" w:rsidR="00956999" w:rsidRPr="00F839CC" w:rsidRDefault="00956999" w:rsidP="00956999">
      <w:pPr>
        <w:pStyle w:val="Heading5"/>
      </w:pPr>
      <w:r w:rsidRPr="00F839CC">
        <w:t xml:space="preserve">1 </w:t>
      </w:r>
    </w:p>
    <w:p w14:paraId="22A4C44C" w14:textId="38C434E8" w:rsidR="00956999" w:rsidRPr="00166964" w:rsidRDefault="00956999" w:rsidP="00956999">
      <w:pPr>
        <w:pStyle w:val="keywords"/>
      </w:pPr>
      <w:r w:rsidRPr="00D25469">
        <w:rPr>
          <w:rStyle w:val="Numberhead"/>
        </w:rPr>
        <w:t>Peg</w:t>
      </w:r>
      <w:r>
        <w:tab/>
        <w:t>Book peg</w:t>
      </w:r>
      <w:r w:rsidR="006D5977">
        <w:t xml:space="preserve"> = taco</w:t>
      </w:r>
    </w:p>
    <w:p w14:paraId="260B65B0" w14:textId="77777777" w:rsidR="00956999" w:rsidRDefault="00956999" w:rsidP="00956999">
      <w:pPr>
        <w:pStyle w:val="keywords"/>
      </w:pPr>
      <w:r>
        <w:rPr>
          <w:rStyle w:val="Numberhead"/>
        </w:rPr>
        <w:t>Ch. terrain</w:t>
      </w:r>
      <w:r w:rsidRPr="00A46E8A">
        <w:tab/>
      </w:r>
    </w:p>
    <w:p w14:paraId="1E48CEC1" w14:textId="77777777" w:rsidR="00956999" w:rsidRDefault="00956999" w:rsidP="00956999">
      <w:pPr>
        <w:pStyle w:val="keywords"/>
      </w:pPr>
      <w:r>
        <w:rPr>
          <w:rStyle w:val="Numberhead"/>
        </w:rPr>
        <w:t>Themes</w:t>
      </w:r>
      <w:r>
        <w:tab/>
      </w:r>
    </w:p>
    <w:p w14:paraId="6A30965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5041B03"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98D1DA6" w14:textId="77777777" w:rsidR="00956999" w:rsidRPr="00F839CC" w:rsidRDefault="00956999" w:rsidP="00956999">
      <w:pPr>
        <w:pStyle w:val="Heading5"/>
      </w:pPr>
      <w:r>
        <w:lastRenderedPageBreak/>
        <w:t>2</w:t>
      </w:r>
      <w:r w:rsidRPr="00F839CC">
        <w:t xml:space="preserve"> </w:t>
      </w:r>
    </w:p>
    <w:p w14:paraId="65B76828" w14:textId="77777777" w:rsidR="00956999" w:rsidRPr="00166964" w:rsidRDefault="00956999" w:rsidP="00956999">
      <w:pPr>
        <w:pStyle w:val="keywords"/>
      </w:pPr>
      <w:r w:rsidRPr="00D25469">
        <w:rPr>
          <w:rStyle w:val="Numberhead"/>
        </w:rPr>
        <w:t>Peg</w:t>
      </w:r>
      <w:r>
        <w:tab/>
      </w:r>
    </w:p>
    <w:p w14:paraId="4823B43A" w14:textId="77777777" w:rsidR="00956999" w:rsidRDefault="00956999" w:rsidP="00956999">
      <w:pPr>
        <w:pStyle w:val="keywords"/>
      </w:pPr>
      <w:r>
        <w:rPr>
          <w:rStyle w:val="Numberhead"/>
        </w:rPr>
        <w:t>Ch. terrain</w:t>
      </w:r>
      <w:r w:rsidRPr="00A46E8A">
        <w:tab/>
      </w:r>
    </w:p>
    <w:p w14:paraId="1CC5EBEA" w14:textId="77777777" w:rsidR="00956999" w:rsidRDefault="00956999" w:rsidP="00956999">
      <w:pPr>
        <w:pStyle w:val="keywords"/>
      </w:pPr>
      <w:r>
        <w:rPr>
          <w:rStyle w:val="Numberhead"/>
        </w:rPr>
        <w:t>Themes</w:t>
      </w:r>
      <w:r>
        <w:tab/>
      </w:r>
    </w:p>
    <w:p w14:paraId="6FF8377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0759B31"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5ACF661D" w14:textId="77777777" w:rsidR="00956999" w:rsidRPr="008D302A" w:rsidRDefault="00956999" w:rsidP="00956999">
      <w:pPr>
        <w:pStyle w:val="Heading5"/>
      </w:pPr>
      <w:r w:rsidRPr="008D302A">
        <w:t xml:space="preserve">3 </w:t>
      </w:r>
    </w:p>
    <w:p w14:paraId="618D5308" w14:textId="77777777" w:rsidR="00956999" w:rsidRPr="008D302A" w:rsidRDefault="00956999" w:rsidP="00956999">
      <w:pPr>
        <w:pStyle w:val="keywords"/>
      </w:pPr>
      <w:r w:rsidRPr="008D302A">
        <w:rPr>
          <w:rStyle w:val="Numberhead"/>
        </w:rPr>
        <w:t>Peg</w:t>
      </w:r>
      <w:r w:rsidRPr="008D302A">
        <w:tab/>
      </w:r>
    </w:p>
    <w:p w14:paraId="05B73459" w14:textId="77777777" w:rsidR="00956999" w:rsidRPr="008D302A" w:rsidRDefault="00956999" w:rsidP="00956999">
      <w:pPr>
        <w:pStyle w:val="keywords"/>
      </w:pPr>
      <w:r w:rsidRPr="008D302A">
        <w:rPr>
          <w:rStyle w:val="Numberhead"/>
        </w:rPr>
        <w:t>Ch. terrain</w:t>
      </w:r>
      <w:r w:rsidRPr="008D302A">
        <w:tab/>
      </w:r>
    </w:p>
    <w:p w14:paraId="605FF706" w14:textId="77777777" w:rsidR="00956999" w:rsidRDefault="00956999" w:rsidP="00956999">
      <w:pPr>
        <w:pStyle w:val="keywords"/>
      </w:pPr>
      <w:r>
        <w:rPr>
          <w:rStyle w:val="Numberhead"/>
        </w:rPr>
        <w:t>Themes</w:t>
      </w:r>
      <w:r>
        <w:tab/>
      </w:r>
    </w:p>
    <w:p w14:paraId="5C947FF6"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7FDF7F4"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51E2195" w14:textId="77777777" w:rsidR="00956999" w:rsidRPr="00F839CC" w:rsidRDefault="00956999" w:rsidP="00956999">
      <w:pPr>
        <w:pStyle w:val="Heading5"/>
      </w:pPr>
      <w:r>
        <w:t>4</w:t>
      </w:r>
      <w:r w:rsidRPr="00F839CC">
        <w:t xml:space="preserve"> </w:t>
      </w:r>
    </w:p>
    <w:p w14:paraId="1FFB3815" w14:textId="77777777" w:rsidR="00956999" w:rsidRPr="00166964" w:rsidRDefault="00956999" w:rsidP="00956999">
      <w:pPr>
        <w:pStyle w:val="keywords"/>
      </w:pPr>
      <w:r w:rsidRPr="00D25469">
        <w:rPr>
          <w:rStyle w:val="Numberhead"/>
        </w:rPr>
        <w:t>Peg</w:t>
      </w:r>
      <w:r>
        <w:tab/>
      </w:r>
    </w:p>
    <w:p w14:paraId="03A3474A" w14:textId="77777777" w:rsidR="00956999" w:rsidRDefault="00956999" w:rsidP="00956999">
      <w:pPr>
        <w:pStyle w:val="keywords"/>
      </w:pPr>
      <w:r>
        <w:rPr>
          <w:rStyle w:val="Numberhead"/>
        </w:rPr>
        <w:t>Ch. terrain</w:t>
      </w:r>
      <w:r w:rsidRPr="00A46E8A">
        <w:tab/>
      </w:r>
    </w:p>
    <w:p w14:paraId="29F28434" w14:textId="77777777" w:rsidR="00956999" w:rsidRDefault="00956999" w:rsidP="00956999">
      <w:pPr>
        <w:pStyle w:val="keywords"/>
      </w:pPr>
      <w:r>
        <w:rPr>
          <w:rStyle w:val="Numberhead"/>
        </w:rPr>
        <w:t>Themes</w:t>
      </w:r>
      <w:r>
        <w:tab/>
      </w:r>
    </w:p>
    <w:p w14:paraId="57C679B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438052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42A47F7" w14:textId="77777777" w:rsidR="00956999" w:rsidRPr="00F839CC" w:rsidRDefault="00956999" w:rsidP="00956999">
      <w:pPr>
        <w:pStyle w:val="Heading5"/>
      </w:pPr>
      <w:r>
        <w:t>5</w:t>
      </w:r>
      <w:r w:rsidRPr="00F839CC">
        <w:t xml:space="preserve"> </w:t>
      </w:r>
    </w:p>
    <w:p w14:paraId="05179B63" w14:textId="77777777" w:rsidR="00956999" w:rsidRPr="00166964" w:rsidRDefault="00956999" w:rsidP="00956999">
      <w:pPr>
        <w:pStyle w:val="keywords"/>
      </w:pPr>
      <w:r w:rsidRPr="00D25469">
        <w:rPr>
          <w:rStyle w:val="Numberhead"/>
        </w:rPr>
        <w:t>Peg</w:t>
      </w:r>
      <w:r>
        <w:tab/>
      </w:r>
    </w:p>
    <w:p w14:paraId="75B0D178" w14:textId="77777777" w:rsidR="00956999" w:rsidRDefault="00956999" w:rsidP="00956999">
      <w:pPr>
        <w:pStyle w:val="keywords"/>
      </w:pPr>
      <w:r>
        <w:rPr>
          <w:rStyle w:val="Numberhead"/>
        </w:rPr>
        <w:t>Ch. terrain</w:t>
      </w:r>
      <w:r w:rsidRPr="00A46E8A">
        <w:tab/>
      </w:r>
    </w:p>
    <w:p w14:paraId="1B60E4C1" w14:textId="77777777" w:rsidR="00956999" w:rsidRDefault="00956999" w:rsidP="00956999">
      <w:pPr>
        <w:pStyle w:val="keywords"/>
      </w:pPr>
      <w:r>
        <w:rPr>
          <w:rStyle w:val="Numberhead"/>
        </w:rPr>
        <w:t>Themes</w:t>
      </w:r>
      <w:r>
        <w:tab/>
      </w:r>
    </w:p>
    <w:p w14:paraId="6F3472D6"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A267AD2"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142A687" w14:textId="77777777" w:rsidR="00956999" w:rsidRPr="00F839CC" w:rsidRDefault="00956999" w:rsidP="00956999">
      <w:pPr>
        <w:pStyle w:val="Heading5"/>
      </w:pPr>
      <w:r>
        <w:t>6</w:t>
      </w:r>
      <w:r w:rsidRPr="00F839CC">
        <w:t xml:space="preserve"> </w:t>
      </w:r>
    </w:p>
    <w:p w14:paraId="34FB5386" w14:textId="77777777" w:rsidR="00956999" w:rsidRPr="00166964" w:rsidRDefault="00956999" w:rsidP="00956999">
      <w:pPr>
        <w:pStyle w:val="keywords"/>
      </w:pPr>
      <w:r w:rsidRPr="00D25469">
        <w:rPr>
          <w:rStyle w:val="Numberhead"/>
        </w:rPr>
        <w:t>Peg</w:t>
      </w:r>
      <w:r>
        <w:tab/>
      </w:r>
    </w:p>
    <w:p w14:paraId="28C00449" w14:textId="77777777" w:rsidR="00956999" w:rsidRDefault="00956999" w:rsidP="00956999">
      <w:pPr>
        <w:pStyle w:val="keywords"/>
      </w:pPr>
      <w:r>
        <w:rPr>
          <w:rStyle w:val="Numberhead"/>
        </w:rPr>
        <w:t>Ch. terrain</w:t>
      </w:r>
      <w:r w:rsidRPr="00A46E8A">
        <w:tab/>
      </w:r>
    </w:p>
    <w:p w14:paraId="69713EBB" w14:textId="77777777" w:rsidR="00956999" w:rsidRDefault="00956999" w:rsidP="00956999">
      <w:pPr>
        <w:pStyle w:val="keywords"/>
      </w:pPr>
      <w:r>
        <w:rPr>
          <w:rStyle w:val="Numberhead"/>
        </w:rPr>
        <w:t>Themes</w:t>
      </w:r>
      <w:r>
        <w:tab/>
      </w:r>
    </w:p>
    <w:p w14:paraId="3880807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4CC809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46CE46A" w14:textId="77777777" w:rsidR="00956999" w:rsidRPr="00F839CC" w:rsidRDefault="00956999" w:rsidP="00956999">
      <w:pPr>
        <w:pStyle w:val="Heading5"/>
      </w:pPr>
      <w:r>
        <w:t>7</w:t>
      </w:r>
      <w:r w:rsidRPr="00F839CC">
        <w:t xml:space="preserve"> </w:t>
      </w:r>
    </w:p>
    <w:p w14:paraId="008370A8" w14:textId="77777777" w:rsidR="00956999" w:rsidRPr="00166964" w:rsidRDefault="00956999" w:rsidP="00956999">
      <w:pPr>
        <w:pStyle w:val="keywords"/>
      </w:pPr>
      <w:r w:rsidRPr="00D25469">
        <w:rPr>
          <w:rStyle w:val="Numberhead"/>
        </w:rPr>
        <w:t>Peg</w:t>
      </w:r>
      <w:r>
        <w:tab/>
      </w:r>
    </w:p>
    <w:p w14:paraId="4D858EB5" w14:textId="77777777" w:rsidR="00956999" w:rsidRDefault="00956999" w:rsidP="00956999">
      <w:pPr>
        <w:pStyle w:val="keywords"/>
      </w:pPr>
      <w:r>
        <w:rPr>
          <w:rStyle w:val="Numberhead"/>
        </w:rPr>
        <w:t>Ch. terrain</w:t>
      </w:r>
      <w:r w:rsidRPr="00A46E8A">
        <w:tab/>
      </w:r>
    </w:p>
    <w:p w14:paraId="17C0A002" w14:textId="77777777" w:rsidR="00956999" w:rsidRDefault="00956999" w:rsidP="00956999">
      <w:pPr>
        <w:pStyle w:val="keywords"/>
      </w:pPr>
      <w:r>
        <w:rPr>
          <w:rStyle w:val="Numberhead"/>
        </w:rPr>
        <w:t>Themes</w:t>
      </w:r>
      <w:r>
        <w:tab/>
      </w:r>
    </w:p>
    <w:p w14:paraId="53C71B0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864E57D"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1C4AF3E" w14:textId="77777777" w:rsidR="00956999" w:rsidRPr="00F839CC" w:rsidRDefault="00956999" w:rsidP="00956999">
      <w:pPr>
        <w:pStyle w:val="Heading5"/>
      </w:pPr>
      <w:r>
        <w:lastRenderedPageBreak/>
        <w:t>8</w:t>
      </w:r>
      <w:r w:rsidRPr="00F839CC">
        <w:t xml:space="preserve"> </w:t>
      </w:r>
    </w:p>
    <w:p w14:paraId="2183DEA1" w14:textId="77777777" w:rsidR="00956999" w:rsidRPr="00166964" w:rsidRDefault="00956999" w:rsidP="00956999">
      <w:pPr>
        <w:pStyle w:val="keywords"/>
      </w:pPr>
      <w:r w:rsidRPr="00D25469">
        <w:rPr>
          <w:rStyle w:val="Numberhead"/>
        </w:rPr>
        <w:t>Peg</w:t>
      </w:r>
      <w:r>
        <w:tab/>
      </w:r>
    </w:p>
    <w:p w14:paraId="5B0078C4" w14:textId="77777777" w:rsidR="00956999" w:rsidRDefault="00956999" w:rsidP="00956999">
      <w:pPr>
        <w:pStyle w:val="keywords"/>
      </w:pPr>
      <w:r>
        <w:rPr>
          <w:rStyle w:val="Numberhead"/>
        </w:rPr>
        <w:t>Ch. terrain</w:t>
      </w:r>
      <w:r w:rsidRPr="00A46E8A">
        <w:tab/>
      </w:r>
    </w:p>
    <w:p w14:paraId="3C25CC79" w14:textId="77777777" w:rsidR="00956999" w:rsidRDefault="00956999" w:rsidP="00956999">
      <w:pPr>
        <w:pStyle w:val="keywords"/>
      </w:pPr>
      <w:r>
        <w:rPr>
          <w:rStyle w:val="Numberhead"/>
        </w:rPr>
        <w:t>Themes</w:t>
      </w:r>
      <w:r>
        <w:tab/>
      </w:r>
    </w:p>
    <w:p w14:paraId="11220C8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248922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51CCC73" w14:textId="77777777" w:rsidR="00956999" w:rsidRPr="00F839CC" w:rsidRDefault="00956999" w:rsidP="00956999">
      <w:pPr>
        <w:pStyle w:val="Heading5"/>
      </w:pPr>
      <w:r>
        <w:t>9</w:t>
      </w:r>
      <w:r w:rsidRPr="00F839CC">
        <w:t xml:space="preserve"> </w:t>
      </w:r>
    </w:p>
    <w:p w14:paraId="0CDC142C" w14:textId="77777777" w:rsidR="00956999" w:rsidRPr="00166964" w:rsidRDefault="00956999" w:rsidP="00956999">
      <w:pPr>
        <w:pStyle w:val="keywords"/>
      </w:pPr>
      <w:r w:rsidRPr="00D25469">
        <w:rPr>
          <w:rStyle w:val="Numberhead"/>
        </w:rPr>
        <w:t>Peg</w:t>
      </w:r>
      <w:r>
        <w:tab/>
      </w:r>
    </w:p>
    <w:p w14:paraId="71FE9EE5" w14:textId="77777777" w:rsidR="00956999" w:rsidRDefault="00956999" w:rsidP="00956999">
      <w:pPr>
        <w:pStyle w:val="keywords"/>
      </w:pPr>
      <w:r>
        <w:rPr>
          <w:rStyle w:val="Numberhead"/>
        </w:rPr>
        <w:t>Ch. terrain</w:t>
      </w:r>
      <w:r w:rsidRPr="00A46E8A">
        <w:tab/>
      </w:r>
    </w:p>
    <w:p w14:paraId="502298E6" w14:textId="77777777" w:rsidR="00956999" w:rsidRDefault="00956999" w:rsidP="00956999">
      <w:pPr>
        <w:pStyle w:val="keywords"/>
      </w:pPr>
      <w:r>
        <w:rPr>
          <w:rStyle w:val="Numberhead"/>
        </w:rPr>
        <w:t>Themes</w:t>
      </w:r>
      <w:r>
        <w:tab/>
      </w:r>
    </w:p>
    <w:p w14:paraId="5A5083F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DE4C2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C0D360C" w14:textId="77777777" w:rsidR="00956999" w:rsidRPr="00F839CC" w:rsidRDefault="00956999" w:rsidP="00956999">
      <w:pPr>
        <w:pStyle w:val="Heading5"/>
      </w:pPr>
      <w:r w:rsidRPr="00F839CC">
        <w:t>1</w:t>
      </w:r>
      <w:r>
        <w:t>0</w:t>
      </w:r>
      <w:r w:rsidRPr="00F839CC">
        <w:t xml:space="preserve"> </w:t>
      </w:r>
    </w:p>
    <w:p w14:paraId="11DF43FA" w14:textId="77777777" w:rsidR="00956999" w:rsidRPr="00166964" w:rsidRDefault="00956999" w:rsidP="00956999">
      <w:pPr>
        <w:pStyle w:val="keywords"/>
      </w:pPr>
      <w:r w:rsidRPr="00D25469">
        <w:rPr>
          <w:rStyle w:val="Numberhead"/>
        </w:rPr>
        <w:t>Peg</w:t>
      </w:r>
      <w:r>
        <w:tab/>
      </w:r>
    </w:p>
    <w:p w14:paraId="3D3F8A96" w14:textId="77777777" w:rsidR="00956999" w:rsidRDefault="00956999" w:rsidP="00956999">
      <w:pPr>
        <w:pStyle w:val="keywords"/>
      </w:pPr>
      <w:r>
        <w:rPr>
          <w:rStyle w:val="Numberhead"/>
        </w:rPr>
        <w:t>Ch. terrain</w:t>
      </w:r>
      <w:r w:rsidRPr="00A46E8A">
        <w:tab/>
      </w:r>
    </w:p>
    <w:p w14:paraId="49B4823F" w14:textId="77777777" w:rsidR="00956999" w:rsidRDefault="00956999" w:rsidP="00956999">
      <w:pPr>
        <w:pStyle w:val="keywords"/>
      </w:pPr>
      <w:r>
        <w:rPr>
          <w:rStyle w:val="Numberhead"/>
        </w:rPr>
        <w:t>Themes</w:t>
      </w:r>
      <w:r>
        <w:tab/>
      </w:r>
    </w:p>
    <w:p w14:paraId="2CF577F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008FB3A"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C5A90BF" w14:textId="3DEEEC91" w:rsidR="00093767" w:rsidRPr="00093767" w:rsidRDefault="00093767" w:rsidP="00093767">
      <w:pPr>
        <w:pStyle w:val="Heading2"/>
        <w:rPr>
          <w:lang w:val="en-US"/>
        </w:rPr>
      </w:pPr>
      <w:r w:rsidRPr="00C26B78">
        <w:rPr>
          <w:lang w:val="en-US"/>
        </w:rPr>
        <w:t>Old Testament</w:t>
      </w:r>
      <w:r>
        <w:rPr>
          <w:lang w:val="en-US"/>
        </w:rPr>
        <w:t xml:space="preserve"> - </w:t>
      </w:r>
      <w:r w:rsidRPr="00D97A41">
        <w:rPr>
          <w:lang w:val="en-US"/>
        </w:rPr>
        <w:t>Poetic</w:t>
      </w:r>
    </w:p>
    <w:p w14:paraId="50869312" w14:textId="77777777" w:rsidR="00533BD4" w:rsidRDefault="000C4C07" w:rsidP="00533BD4">
      <w:pPr>
        <w:pStyle w:val="Heading3"/>
      </w:pPr>
      <w:r w:rsidRPr="000C4C07">
        <w:t>Job</w:t>
      </w:r>
    </w:p>
    <w:p w14:paraId="2A253022" w14:textId="7D411B2F"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Jobs</w:t>
      </w:r>
    </w:p>
    <w:p w14:paraId="6FB43FA5" w14:textId="293C684C" w:rsidR="00D97A41" w:rsidRDefault="00D97A41" w:rsidP="00D97A41">
      <w:pPr>
        <w:pStyle w:val="keywords"/>
      </w:pPr>
      <w:r>
        <w:rPr>
          <w:rStyle w:val="Numberhead"/>
        </w:rPr>
        <w:t>Peg</w:t>
      </w:r>
      <w:r w:rsidRPr="000748DF">
        <w:tab/>
      </w:r>
      <w:r>
        <w:t>18 = taffy</w:t>
      </w:r>
    </w:p>
    <w:p w14:paraId="70FA9F17" w14:textId="47D538B4" w:rsidR="00D97A41" w:rsidRDefault="003C7CD5" w:rsidP="00D97A41">
      <w:pPr>
        <w:pStyle w:val="keywords"/>
        <w:rPr>
          <w:rStyle w:val="Numberhead"/>
        </w:rPr>
      </w:pPr>
      <w:r>
        <w:rPr>
          <w:rStyle w:val="Numberhead"/>
        </w:rPr>
        <w:t>Book terrain</w:t>
      </w:r>
      <w:r>
        <w:rPr>
          <w:rStyle w:val="Numberhead"/>
        </w:rPr>
        <w:tab/>
      </w:r>
      <w:r w:rsidR="006D5977" w:rsidRPr="000C4C07">
        <w:t>computer factory</w:t>
      </w:r>
    </w:p>
    <w:p w14:paraId="59B622D3" w14:textId="03340777" w:rsidR="00D97A41" w:rsidRDefault="00D97A41" w:rsidP="00D97A41">
      <w:pPr>
        <w:pStyle w:val="keywords"/>
      </w:pPr>
      <w:r w:rsidRPr="000748DF">
        <w:rPr>
          <w:rStyle w:val="Numberhead"/>
        </w:rPr>
        <w:t>Story</w:t>
      </w:r>
      <w:r>
        <w:tab/>
      </w:r>
      <w:r w:rsidR="006D5977" w:rsidRPr="000C4C07">
        <w:t>Steve Jobs in heaven</w:t>
      </w:r>
    </w:p>
    <w:p w14:paraId="3B62E107" w14:textId="77777777" w:rsidR="00D97A41" w:rsidRPr="000748DF" w:rsidRDefault="00D97A41" w:rsidP="00D97A41">
      <w:pPr>
        <w:pStyle w:val="keywords"/>
      </w:pPr>
      <w:r>
        <w:rPr>
          <w:rStyle w:val="Numberhead"/>
        </w:rPr>
        <w:t>Notes</w:t>
      </w:r>
      <w:r w:rsidRPr="006A1716">
        <w:tab/>
      </w:r>
    </w:p>
    <w:p w14:paraId="3253D2E5" w14:textId="77777777" w:rsidR="006F4FAA" w:rsidRPr="00F839CC" w:rsidRDefault="006F4FAA" w:rsidP="006F4FAA">
      <w:pPr>
        <w:pStyle w:val="Heading5"/>
      </w:pPr>
      <w:r w:rsidRPr="00F839CC">
        <w:t xml:space="preserve">1 </w:t>
      </w:r>
    </w:p>
    <w:p w14:paraId="54CE62AC" w14:textId="77777777" w:rsidR="006F4FAA" w:rsidRPr="00166964" w:rsidRDefault="006F4FAA" w:rsidP="006F4FAA">
      <w:pPr>
        <w:pStyle w:val="keywords"/>
      </w:pPr>
      <w:r w:rsidRPr="00D25469">
        <w:rPr>
          <w:rStyle w:val="Numberhead"/>
        </w:rPr>
        <w:t>Peg</w:t>
      </w:r>
      <w:r>
        <w:tab/>
      </w:r>
    </w:p>
    <w:p w14:paraId="0CAC4544" w14:textId="77777777" w:rsidR="006F4FAA" w:rsidRDefault="006F4FAA" w:rsidP="006F4FAA">
      <w:pPr>
        <w:pStyle w:val="keywords"/>
      </w:pPr>
      <w:r>
        <w:rPr>
          <w:rStyle w:val="Numberhead"/>
        </w:rPr>
        <w:t>Ch. terrain</w:t>
      </w:r>
      <w:r w:rsidRPr="00A46E8A">
        <w:tab/>
      </w:r>
    </w:p>
    <w:p w14:paraId="47EA00F1" w14:textId="77777777" w:rsidR="006F4FAA" w:rsidRDefault="006F4FAA" w:rsidP="006F4FAA">
      <w:pPr>
        <w:pStyle w:val="keywords"/>
      </w:pPr>
      <w:r>
        <w:rPr>
          <w:rStyle w:val="Numberhead"/>
        </w:rPr>
        <w:t>Themes</w:t>
      </w:r>
      <w:r>
        <w:tab/>
      </w:r>
    </w:p>
    <w:p w14:paraId="7733031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B09F4D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802257C" w14:textId="77777777" w:rsidR="006F4FAA" w:rsidRPr="00F839CC" w:rsidRDefault="006F4FAA" w:rsidP="006F4FAA">
      <w:pPr>
        <w:pStyle w:val="Heading5"/>
      </w:pPr>
      <w:r>
        <w:t>2</w:t>
      </w:r>
      <w:r w:rsidRPr="00F839CC">
        <w:t xml:space="preserve"> </w:t>
      </w:r>
    </w:p>
    <w:p w14:paraId="1564D001" w14:textId="77777777" w:rsidR="006F4FAA" w:rsidRPr="00166964" w:rsidRDefault="006F4FAA" w:rsidP="006F4FAA">
      <w:pPr>
        <w:pStyle w:val="keywords"/>
      </w:pPr>
      <w:r w:rsidRPr="00D25469">
        <w:rPr>
          <w:rStyle w:val="Numberhead"/>
        </w:rPr>
        <w:t>Peg</w:t>
      </w:r>
      <w:r>
        <w:tab/>
      </w:r>
    </w:p>
    <w:p w14:paraId="578C748D" w14:textId="77777777" w:rsidR="006F4FAA" w:rsidRDefault="006F4FAA" w:rsidP="006F4FAA">
      <w:pPr>
        <w:pStyle w:val="keywords"/>
      </w:pPr>
      <w:r>
        <w:rPr>
          <w:rStyle w:val="Numberhead"/>
        </w:rPr>
        <w:t>Ch. terrain</w:t>
      </w:r>
      <w:r w:rsidRPr="00A46E8A">
        <w:tab/>
      </w:r>
    </w:p>
    <w:p w14:paraId="42603C49" w14:textId="77777777" w:rsidR="006F4FAA" w:rsidRDefault="006F4FAA" w:rsidP="006F4FAA">
      <w:pPr>
        <w:pStyle w:val="keywords"/>
      </w:pPr>
      <w:r>
        <w:rPr>
          <w:rStyle w:val="Numberhead"/>
        </w:rPr>
        <w:t>Themes</w:t>
      </w:r>
      <w:r>
        <w:tab/>
      </w:r>
    </w:p>
    <w:p w14:paraId="00F5880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67111CB" w14:textId="77777777" w:rsidR="006F4FAA" w:rsidRPr="00431201" w:rsidRDefault="006F4FAA" w:rsidP="006F4FAA">
      <w:pPr>
        <w:pStyle w:val="keywords"/>
        <w:rPr>
          <w:rStyle w:val="Numberhead"/>
        </w:rPr>
      </w:pPr>
      <w:r w:rsidRPr="00431201">
        <w:rPr>
          <w:rStyle w:val="Numberhead"/>
        </w:rPr>
        <w:lastRenderedPageBreak/>
        <w:t>Verses</w:t>
      </w:r>
      <w:r w:rsidRPr="00431201">
        <w:rPr>
          <w:rStyle w:val="Numberhead"/>
        </w:rPr>
        <w:tab/>
      </w:r>
    </w:p>
    <w:p w14:paraId="1AC485FF" w14:textId="77777777" w:rsidR="006F4FAA" w:rsidRPr="00431201" w:rsidRDefault="006F4FAA" w:rsidP="006F4FAA">
      <w:pPr>
        <w:pStyle w:val="Heading5"/>
      </w:pPr>
      <w:r w:rsidRPr="00431201">
        <w:t xml:space="preserve">3 </w:t>
      </w:r>
    </w:p>
    <w:p w14:paraId="00554023" w14:textId="77777777" w:rsidR="006F4FAA" w:rsidRPr="00431201" w:rsidRDefault="006F4FAA" w:rsidP="006F4FAA">
      <w:pPr>
        <w:pStyle w:val="keywords"/>
      </w:pPr>
      <w:r w:rsidRPr="00431201">
        <w:rPr>
          <w:rStyle w:val="Numberhead"/>
        </w:rPr>
        <w:t>Peg</w:t>
      </w:r>
      <w:r w:rsidRPr="00431201">
        <w:tab/>
      </w:r>
    </w:p>
    <w:p w14:paraId="618A308A" w14:textId="77777777" w:rsidR="006F4FAA" w:rsidRPr="00431201" w:rsidRDefault="006F4FAA" w:rsidP="006F4FAA">
      <w:pPr>
        <w:pStyle w:val="keywords"/>
      </w:pPr>
      <w:r w:rsidRPr="00431201">
        <w:rPr>
          <w:rStyle w:val="Numberhead"/>
        </w:rPr>
        <w:t>Ch. terrain</w:t>
      </w:r>
      <w:r w:rsidRPr="00431201">
        <w:tab/>
      </w:r>
    </w:p>
    <w:p w14:paraId="0D751653" w14:textId="77777777" w:rsidR="006F4FAA" w:rsidRDefault="006F4FAA" w:rsidP="006F4FAA">
      <w:pPr>
        <w:pStyle w:val="keywords"/>
      </w:pPr>
      <w:r>
        <w:rPr>
          <w:rStyle w:val="Numberhead"/>
        </w:rPr>
        <w:t>Themes</w:t>
      </w:r>
      <w:r>
        <w:tab/>
      </w:r>
    </w:p>
    <w:p w14:paraId="5FE6172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912814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5F5E897" w14:textId="77777777" w:rsidR="006F4FAA" w:rsidRPr="00F839CC" w:rsidRDefault="006F4FAA" w:rsidP="006F4FAA">
      <w:pPr>
        <w:pStyle w:val="Heading5"/>
      </w:pPr>
      <w:r>
        <w:t>4</w:t>
      </w:r>
      <w:r w:rsidRPr="00F839CC">
        <w:t xml:space="preserve"> </w:t>
      </w:r>
    </w:p>
    <w:p w14:paraId="75E8CF5B" w14:textId="77777777" w:rsidR="006F4FAA" w:rsidRPr="00166964" w:rsidRDefault="006F4FAA" w:rsidP="006F4FAA">
      <w:pPr>
        <w:pStyle w:val="keywords"/>
      </w:pPr>
      <w:r w:rsidRPr="00D25469">
        <w:rPr>
          <w:rStyle w:val="Numberhead"/>
        </w:rPr>
        <w:t>Peg</w:t>
      </w:r>
      <w:r>
        <w:tab/>
      </w:r>
    </w:p>
    <w:p w14:paraId="7F67C27A" w14:textId="77777777" w:rsidR="006F4FAA" w:rsidRDefault="006F4FAA" w:rsidP="006F4FAA">
      <w:pPr>
        <w:pStyle w:val="keywords"/>
      </w:pPr>
      <w:r>
        <w:rPr>
          <w:rStyle w:val="Numberhead"/>
        </w:rPr>
        <w:t>Ch. terrain</w:t>
      </w:r>
      <w:r w:rsidRPr="00A46E8A">
        <w:tab/>
      </w:r>
    </w:p>
    <w:p w14:paraId="4A9CBC3A" w14:textId="77777777" w:rsidR="006F4FAA" w:rsidRDefault="006F4FAA" w:rsidP="006F4FAA">
      <w:pPr>
        <w:pStyle w:val="keywords"/>
      </w:pPr>
      <w:r>
        <w:rPr>
          <w:rStyle w:val="Numberhead"/>
        </w:rPr>
        <w:t>Themes</w:t>
      </w:r>
      <w:r>
        <w:tab/>
      </w:r>
    </w:p>
    <w:p w14:paraId="79EDEB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68572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8E3D13A" w14:textId="77777777" w:rsidR="006F4FAA" w:rsidRPr="00F839CC" w:rsidRDefault="006F4FAA" w:rsidP="006F4FAA">
      <w:pPr>
        <w:pStyle w:val="Heading5"/>
      </w:pPr>
      <w:r>
        <w:t>5</w:t>
      </w:r>
      <w:r w:rsidRPr="00F839CC">
        <w:t xml:space="preserve"> </w:t>
      </w:r>
    </w:p>
    <w:p w14:paraId="16DE6D0C" w14:textId="77777777" w:rsidR="006F4FAA" w:rsidRPr="00166964" w:rsidRDefault="006F4FAA" w:rsidP="006F4FAA">
      <w:pPr>
        <w:pStyle w:val="keywords"/>
      </w:pPr>
      <w:r w:rsidRPr="00D25469">
        <w:rPr>
          <w:rStyle w:val="Numberhead"/>
        </w:rPr>
        <w:t>Peg</w:t>
      </w:r>
      <w:r>
        <w:tab/>
      </w:r>
    </w:p>
    <w:p w14:paraId="6E0A2A11" w14:textId="77777777" w:rsidR="006F4FAA" w:rsidRDefault="006F4FAA" w:rsidP="006F4FAA">
      <w:pPr>
        <w:pStyle w:val="keywords"/>
      </w:pPr>
      <w:r>
        <w:rPr>
          <w:rStyle w:val="Numberhead"/>
        </w:rPr>
        <w:t>Ch. terrain</w:t>
      </w:r>
      <w:r w:rsidRPr="00A46E8A">
        <w:tab/>
      </w:r>
    </w:p>
    <w:p w14:paraId="16FCBDAC" w14:textId="77777777" w:rsidR="006F4FAA" w:rsidRDefault="006F4FAA" w:rsidP="006F4FAA">
      <w:pPr>
        <w:pStyle w:val="keywords"/>
      </w:pPr>
      <w:r>
        <w:rPr>
          <w:rStyle w:val="Numberhead"/>
        </w:rPr>
        <w:t>Themes</w:t>
      </w:r>
      <w:r>
        <w:tab/>
      </w:r>
    </w:p>
    <w:p w14:paraId="79052DB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6B8F66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0D22E6E" w14:textId="77777777" w:rsidR="006F4FAA" w:rsidRPr="00F839CC" w:rsidRDefault="006F4FAA" w:rsidP="006F4FAA">
      <w:pPr>
        <w:pStyle w:val="Heading5"/>
      </w:pPr>
      <w:r>
        <w:t>6</w:t>
      </w:r>
      <w:r w:rsidRPr="00F839CC">
        <w:t xml:space="preserve"> </w:t>
      </w:r>
    </w:p>
    <w:p w14:paraId="6A4BF758" w14:textId="77777777" w:rsidR="006F4FAA" w:rsidRPr="00166964" w:rsidRDefault="006F4FAA" w:rsidP="006F4FAA">
      <w:pPr>
        <w:pStyle w:val="keywords"/>
      </w:pPr>
      <w:r w:rsidRPr="00D25469">
        <w:rPr>
          <w:rStyle w:val="Numberhead"/>
        </w:rPr>
        <w:t>Peg</w:t>
      </w:r>
      <w:r>
        <w:tab/>
      </w:r>
    </w:p>
    <w:p w14:paraId="7F5CCC72" w14:textId="77777777" w:rsidR="006F4FAA" w:rsidRDefault="006F4FAA" w:rsidP="006F4FAA">
      <w:pPr>
        <w:pStyle w:val="keywords"/>
      </w:pPr>
      <w:r>
        <w:rPr>
          <w:rStyle w:val="Numberhead"/>
        </w:rPr>
        <w:t>Ch. terrain</w:t>
      </w:r>
      <w:r w:rsidRPr="00A46E8A">
        <w:tab/>
      </w:r>
    </w:p>
    <w:p w14:paraId="261C3DAF" w14:textId="77777777" w:rsidR="006F4FAA" w:rsidRDefault="006F4FAA" w:rsidP="006F4FAA">
      <w:pPr>
        <w:pStyle w:val="keywords"/>
      </w:pPr>
      <w:r>
        <w:rPr>
          <w:rStyle w:val="Numberhead"/>
        </w:rPr>
        <w:t>Themes</w:t>
      </w:r>
      <w:r>
        <w:tab/>
      </w:r>
    </w:p>
    <w:p w14:paraId="2477174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7C3C05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B61454" w14:textId="77777777" w:rsidR="006F4FAA" w:rsidRPr="00F839CC" w:rsidRDefault="006F4FAA" w:rsidP="006F4FAA">
      <w:pPr>
        <w:pStyle w:val="Heading5"/>
      </w:pPr>
      <w:r>
        <w:t>7</w:t>
      </w:r>
      <w:r w:rsidRPr="00F839CC">
        <w:t xml:space="preserve"> </w:t>
      </w:r>
    </w:p>
    <w:p w14:paraId="1336D51A" w14:textId="77777777" w:rsidR="006F4FAA" w:rsidRPr="00166964" w:rsidRDefault="006F4FAA" w:rsidP="006F4FAA">
      <w:pPr>
        <w:pStyle w:val="keywords"/>
      </w:pPr>
      <w:r w:rsidRPr="00D25469">
        <w:rPr>
          <w:rStyle w:val="Numberhead"/>
        </w:rPr>
        <w:t>Peg</w:t>
      </w:r>
      <w:r>
        <w:tab/>
      </w:r>
    </w:p>
    <w:p w14:paraId="399A0037" w14:textId="77777777" w:rsidR="006F4FAA" w:rsidRDefault="006F4FAA" w:rsidP="006F4FAA">
      <w:pPr>
        <w:pStyle w:val="keywords"/>
      </w:pPr>
      <w:r>
        <w:rPr>
          <w:rStyle w:val="Numberhead"/>
        </w:rPr>
        <w:t>Ch. terrain</w:t>
      </w:r>
      <w:r w:rsidRPr="00A46E8A">
        <w:tab/>
      </w:r>
    </w:p>
    <w:p w14:paraId="6407198A" w14:textId="77777777" w:rsidR="006F4FAA" w:rsidRDefault="006F4FAA" w:rsidP="006F4FAA">
      <w:pPr>
        <w:pStyle w:val="keywords"/>
      </w:pPr>
      <w:r>
        <w:rPr>
          <w:rStyle w:val="Numberhead"/>
        </w:rPr>
        <w:t>Themes</w:t>
      </w:r>
      <w:r>
        <w:tab/>
      </w:r>
    </w:p>
    <w:p w14:paraId="7F6BC1F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FDCE3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ADDF75E" w14:textId="77777777" w:rsidR="006F4FAA" w:rsidRPr="00F839CC" w:rsidRDefault="006F4FAA" w:rsidP="006F4FAA">
      <w:pPr>
        <w:pStyle w:val="Heading5"/>
      </w:pPr>
      <w:r>
        <w:t>8</w:t>
      </w:r>
      <w:r w:rsidRPr="00F839CC">
        <w:t xml:space="preserve"> </w:t>
      </w:r>
    </w:p>
    <w:p w14:paraId="506798A1" w14:textId="77777777" w:rsidR="006F4FAA" w:rsidRPr="00166964" w:rsidRDefault="006F4FAA" w:rsidP="006F4FAA">
      <w:pPr>
        <w:pStyle w:val="keywords"/>
      </w:pPr>
      <w:r w:rsidRPr="00D25469">
        <w:rPr>
          <w:rStyle w:val="Numberhead"/>
        </w:rPr>
        <w:t>Peg</w:t>
      </w:r>
      <w:r>
        <w:tab/>
      </w:r>
    </w:p>
    <w:p w14:paraId="31573D45" w14:textId="77777777" w:rsidR="006F4FAA" w:rsidRDefault="006F4FAA" w:rsidP="006F4FAA">
      <w:pPr>
        <w:pStyle w:val="keywords"/>
      </w:pPr>
      <w:r>
        <w:rPr>
          <w:rStyle w:val="Numberhead"/>
        </w:rPr>
        <w:t>Ch. terrain</w:t>
      </w:r>
      <w:r w:rsidRPr="00A46E8A">
        <w:tab/>
      </w:r>
    </w:p>
    <w:p w14:paraId="7AD63F4D" w14:textId="77777777" w:rsidR="006F4FAA" w:rsidRDefault="006F4FAA" w:rsidP="006F4FAA">
      <w:pPr>
        <w:pStyle w:val="keywords"/>
      </w:pPr>
      <w:r>
        <w:rPr>
          <w:rStyle w:val="Numberhead"/>
        </w:rPr>
        <w:t>Themes</w:t>
      </w:r>
      <w:r>
        <w:tab/>
      </w:r>
    </w:p>
    <w:p w14:paraId="084778D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F494E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A01E506" w14:textId="77777777" w:rsidR="006F4FAA" w:rsidRPr="00F839CC" w:rsidRDefault="006F4FAA" w:rsidP="006F4FAA">
      <w:pPr>
        <w:pStyle w:val="Heading5"/>
      </w:pPr>
      <w:r>
        <w:lastRenderedPageBreak/>
        <w:t>9</w:t>
      </w:r>
      <w:r w:rsidRPr="00F839CC">
        <w:t xml:space="preserve"> </w:t>
      </w:r>
    </w:p>
    <w:p w14:paraId="55BBCF00" w14:textId="77777777" w:rsidR="006F4FAA" w:rsidRPr="00166964" w:rsidRDefault="006F4FAA" w:rsidP="006F4FAA">
      <w:pPr>
        <w:pStyle w:val="keywords"/>
      </w:pPr>
      <w:r w:rsidRPr="00D25469">
        <w:rPr>
          <w:rStyle w:val="Numberhead"/>
        </w:rPr>
        <w:t>Peg</w:t>
      </w:r>
      <w:r>
        <w:tab/>
      </w:r>
    </w:p>
    <w:p w14:paraId="21011934" w14:textId="77777777" w:rsidR="006F4FAA" w:rsidRDefault="006F4FAA" w:rsidP="006F4FAA">
      <w:pPr>
        <w:pStyle w:val="keywords"/>
      </w:pPr>
      <w:r>
        <w:rPr>
          <w:rStyle w:val="Numberhead"/>
        </w:rPr>
        <w:t>Ch. terrain</w:t>
      </w:r>
      <w:r w:rsidRPr="00A46E8A">
        <w:tab/>
      </w:r>
    </w:p>
    <w:p w14:paraId="4230B070" w14:textId="77777777" w:rsidR="006F4FAA" w:rsidRDefault="006F4FAA" w:rsidP="006F4FAA">
      <w:pPr>
        <w:pStyle w:val="keywords"/>
      </w:pPr>
      <w:r>
        <w:rPr>
          <w:rStyle w:val="Numberhead"/>
        </w:rPr>
        <w:t>Themes</w:t>
      </w:r>
      <w:r>
        <w:tab/>
      </w:r>
    </w:p>
    <w:p w14:paraId="60ED9CA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69F254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2651B1B" w14:textId="77777777" w:rsidR="006F4FAA" w:rsidRPr="00F839CC" w:rsidRDefault="006F4FAA" w:rsidP="006F4FAA">
      <w:pPr>
        <w:pStyle w:val="Heading5"/>
      </w:pPr>
      <w:r w:rsidRPr="00F839CC">
        <w:t>1</w:t>
      </w:r>
      <w:r>
        <w:t>0</w:t>
      </w:r>
      <w:r w:rsidRPr="00F839CC">
        <w:t xml:space="preserve"> </w:t>
      </w:r>
    </w:p>
    <w:p w14:paraId="2BCDDB9D" w14:textId="77777777" w:rsidR="006F4FAA" w:rsidRPr="00166964" w:rsidRDefault="006F4FAA" w:rsidP="006F4FAA">
      <w:pPr>
        <w:pStyle w:val="keywords"/>
      </w:pPr>
      <w:r w:rsidRPr="00D25469">
        <w:rPr>
          <w:rStyle w:val="Numberhead"/>
        </w:rPr>
        <w:t>Peg</w:t>
      </w:r>
      <w:r>
        <w:tab/>
      </w:r>
    </w:p>
    <w:p w14:paraId="136ED2CE" w14:textId="77777777" w:rsidR="006F4FAA" w:rsidRDefault="006F4FAA" w:rsidP="006F4FAA">
      <w:pPr>
        <w:pStyle w:val="keywords"/>
      </w:pPr>
      <w:r>
        <w:rPr>
          <w:rStyle w:val="Numberhead"/>
        </w:rPr>
        <w:t>Ch. terrain</w:t>
      </w:r>
      <w:r w:rsidRPr="00A46E8A">
        <w:tab/>
      </w:r>
    </w:p>
    <w:p w14:paraId="1D99E83A" w14:textId="77777777" w:rsidR="006F4FAA" w:rsidRDefault="006F4FAA" w:rsidP="006F4FAA">
      <w:pPr>
        <w:pStyle w:val="keywords"/>
      </w:pPr>
      <w:r>
        <w:rPr>
          <w:rStyle w:val="Numberhead"/>
        </w:rPr>
        <w:t>Themes</w:t>
      </w:r>
      <w:r>
        <w:tab/>
      </w:r>
    </w:p>
    <w:p w14:paraId="346EC62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8B55C4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A2D968" w14:textId="77777777" w:rsidR="006F4FAA" w:rsidRPr="00F839CC" w:rsidRDefault="006F4FAA" w:rsidP="006F4FAA">
      <w:pPr>
        <w:pStyle w:val="Heading5"/>
      </w:pPr>
      <w:r w:rsidRPr="00F839CC">
        <w:t>1</w:t>
      </w:r>
      <w:r>
        <w:t>1</w:t>
      </w:r>
      <w:r w:rsidRPr="00F839CC">
        <w:t xml:space="preserve"> </w:t>
      </w:r>
    </w:p>
    <w:p w14:paraId="027B1FAF" w14:textId="77777777" w:rsidR="006F4FAA" w:rsidRPr="00166964" w:rsidRDefault="006F4FAA" w:rsidP="006F4FAA">
      <w:pPr>
        <w:pStyle w:val="keywords"/>
      </w:pPr>
      <w:r w:rsidRPr="00D25469">
        <w:rPr>
          <w:rStyle w:val="Numberhead"/>
        </w:rPr>
        <w:t>Peg</w:t>
      </w:r>
      <w:r>
        <w:tab/>
      </w:r>
    </w:p>
    <w:p w14:paraId="487B3931" w14:textId="77777777" w:rsidR="006F4FAA" w:rsidRDefault="006F4FAA" w:rsidP="006F4FAA">
      <w:pPr>
        <w:pStyle w:val="keywords"/>
      </w:pPr>
      <w:r>
        <w:rPr>
          <w:rStyle w:val="Numberhead"/>
        </w:rPr>
        <w:t>Ch. terrain</w:t>
      </w:r>
      <w:r w:rsidRPr="00A46E8A">
        <w:tab/>
      </w:r>
    </w:p>
    <w:p w14:paraId="3A4DF01E" w14:textId="77777777" w:rsidR="006F4FAA" w:rsidRDefault="006F4FAA" w:rsidP="006F4FAA">
      <w:pPr>
        <w:pStyle w:val="keywords"/>
      </w:pPr>
      <w:r>
        <w:rPr>
          <w:rStyle w:val="Numberhead"/>
        </w:rPr>
        <w:t>Themes</w:t>
      </w:r>
      <w:r>
        <w:tab/>
      </w:r>
    </w:p>
    <w:p w14:paraId="5B017BE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FC027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8F6B6F6" w14:textId="77777777" w:rsidR="006F4FAA" w:rsidRPr="00F839CC" w:rsidRDefault="006F4FAA" w:rsidP="006F4FAA">
      <w:pPr>
        <w:pStyle w:val="Heading5"/>
      </w:pPr>
      <w:r w:rsidRPr="00F839CC">
        <w:t>1</w:t>
      </w:r>
      <w:r>
        <w:t>2</w:t>
      </w:r>
      <w:r w:rsidRPr="00F839CC">
        <w:t xml:space="preserve"> </w:t>
      </w:r>
    </w:p>
    <w:p w14:paraId="2BD5FC9F" w14:textId="77777777" w:rsidR="006F4FAA" w:rsidRPr="00166964" w:rsidRDefault="006F4FAA" w:rsidP="006F4FAA">
      <w:pPr>
        <w:pStyle w:val="keywords"/>
      </w:pPr>
      <w:r w:rsidRPr="00D25469">
        <w:rPr>
          <w:rStyle w:val="Numberhead"/>
        </w:rPr>
        <w:t>Peg</w:t>
      </w:r>
      <w:r>
        <w:tab/>
      </w:r>
    </w:p>
    <w:p w14:paraId="4B491FFA" w14:textId="77777777" w:rsidR="006F4FAA" w:rsidRDefault="006F4FAA" w:rsidP="006F4FAA">
      <w:pPr>
        <w:pStyle w:val="keywords"/>
      </w:pPr>
      <w:r>
        <w:rPr>
          <w:rStyle w:val="Numberhead"/>
        </w:rPr>
        <w:t>Ch. terrain</w:t>
      </w:r>
      <w:r w:rsidRPr="00A46E8A">
        <w:tab/>
      </w:r>
    </w:p>
    <w:p w14:paraId="4F5C86D9" w14:textId="77777777" w:rsidR="006F4FAA" w:rsidRDefault="006F4FAA" w:rsidP="006F4FAA">
      <w:pPr>
        <w:pStyle w:val="keywords"/>
      </w:pPr>
      <w:r>
        <w:rPr>
          <w:rStyle w:val="Numberhead"/>
        </w:rPr>
        <w:t>Themes</w:t>
      </w:r>
      <w:r>
        <w:tab/>
      </w:r>
    </w:p>
    <w:p w14:paraId="2BAE022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968643"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22A9933B" w14:textId="77777777" w:rsidR="006F4FAA" w:rsidRPr="00431201" w:rsidRDefault="006F4FAA" w:rsidP="006F4FAA">
      <w:pPr>
        <w:pStyle w:val="Heading5"/>
      </w:pPr>
      <w:r w:rsidRPr="00431201">
        <w:t xml:space="preserve">13 </w:t>
      </w:r>
    </w:p>
    <w:p w14:paraId="5E81FE92" w14:textId="77777777" w:rsidR="006F4FAA" w:rsidRPr="00431201" w:rsidRDefault="006F4FAA" w:rsidP="006F4FAA">
      <w:pPr>
        <w:pStyle w:val="keywords"/>
      </w:pPr>
      <w:r w:rsidRPr="00431201">
        <w:rPr>
          <w:rStyle w:val="Numberhead"/>
        </w:rPr>
        <w:t>Peg</w:t>
      </w:r>
      <w:r w:rsidRPr="00431201">
        <w:tab/>
      </w:r>
    </w:p>
    <w:p w14:paraId="3C101376" w14:textId="77777777" w:rsidR="006F4FAA" w:rsidRPr="00431201" w:rsidRDefault="006F4FAA" w:rsidP="006F4FAA">
      <w:pPr>
        <w:pStyle w:val="keywords"/>
      </w:pPr>
      <w:r w:rsidRPr="00431201">
        <w:rPr>
          <w:rStyle w:val="Numberhead"/>
        </w:rPr>
        <w:t>Ch. terrain</w:t>
      </w:r>
      <w:r w:rsidRPr="00431201">
        <w:tab/>
      </w:r>
    </w:p>
    <w:p w14:paraId="4FC76956" w14:textId="77777777" w:rsidR="006F4FAA" w:rsidRDefault="006F4FAA" w:rsidP="006F4FAA">
      <w:pPr>
        <w:pStyle w:val="keywords"/>
      </w:pPr>
      <w:r>
        <w:rPr>
          <w:rStyle w:val="Numberhead"/>
        </w:rPr>
        <w:t>Themes</w:t>
      </w:r>
      <w:r>
        <w:tab/>
      </w:r>
    </w:p>
    <w:p w14:paraId="3020EF6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A8DBA4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A3030E7" w14:textId="77777777" w:rsidR="006F4FAA" w:rsidRPr="00F839CC" w:rsidRDefault="006F4FAA" w:rsidP="006F4FAA">
      <w:pPr>
        <w:pStyle w:val="Heading5"/>
      </w:pPr>
      <w:r w:rsidRPr="00F839CC">
        <w:t>1</w:t>
      </w:r>
      <w:r>
        <w:t>4</w:t>
      </w:r>
      <w:r w:rsidRPr="00F839CC">
        <w:t xml:space="preserve"> </w:t>
      </w:r>
    </w:p>
    <w:p w14:paraId="15D0D22E" w14:textId="77777777" w:rsidR="006F4FAA" w:rsidRPr="00166964" w:rsidRDefault="006F4FAA" w:rsidP="006F4FAA">
      <w:pPr>
        <w:pStyle w:val="keywords"/>
      </w:pPr>
      <w:r w:rsidRPr="00D25469">
        <w:rPr>
          <w:rStyle w:val="Numberhead"/>
        </w:rPr>
        <w:t>Peg</w:t>
      </w:r>
      <w:r>
        <w:tab/>
      </w:r>
    </w:p>
    <w:p w14:paraId="071BF466" w14:textId="77777777" w:rsidR="006F4FAA" w:rsidRDefault="006F4FAA" w:rsidP="006F4FAA">
      <w:pPr>
        <w:pStyle w:val="keywords"/>
      </w:pPr>
      <w:r>
        <w:rPr>
          <w:rStyle w:val="Numberhead"/>
        </w:rPr>
        <w:t>Ch. terrain</w:t>
      </w:r>
      <w:r w:rsidRPr="00A46E8A">
        <w:tab/>
      </w:r>
    </w:p>
    <w:p w14:paraId="567B9DAF" w14:textId="77777777" w:rsidR="006F4FAA" w:rsidRDefault="006F4FAA" w:rsidP="006F4FAA">
      <w:pPr>
        <w:pStyle w:val="keywords"/>
      </w:pPr>
      <w:r>
        <w:rPr>
          <w:rStyle w:val="Numberhead"/>
        </w:rPr>
        <w:t>Themes</w:t>
      </w:r>
      <w:r>
        <w:tab/>
      </w:r>
    </w:p>
    <w:p w14:paraId="5F5D17F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16E47D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EC5B68D" w14:textId="77777777" w:rsidR="006F4FAA" w:rsidRPr="00F839CC" w:rsidRDefault="006F4FAA" w:rsidP="006F4FAA">
      <w:pPr>
        <w:pStyle w:val="Heading5"/>
      </w:pPr>
      <w:r w:rsidRPr="00F839CC">
        <w:lastRenderedPageBreak/>
        <w:t>1</w:t>
      </w:r>
      <w:r>
        <w:t>5</w:t>
      </w:r>
      <w:r w:rsidRPr="00F839CC">
        <w:t xml:space="preserve"> </w:t>
      </w:r>
    </w:p>
    <w:p w14:paraId="11F91DB6" w14:textId="77777777" w:rsidR="006F4FAA" w:rsidRPr="00166964" w:rsidRDefault="006F4FAA" w:rsidP="006F4FAA">
      <w:pPr>
        <w:pStyle w:val="keywords"/>
      </w:pPr>
      <w:r w:rsidRPr="00D25469">
        <w:rPr>
          <w:rStyle w:val="Numberhead"/>
        </w:rPr>
        <w:t>Peg</w:t>
      </w:r>
      <w:r>
        <w:tab/>
      </w:r>
    </w:p>
    <w:p w14:paraId="1CF58478" w14:textId="77777777" w:rsidR="006F4FAA" w:rsidRDefault="006F4FAA" w:rsidP="006F4FAA">
      <w:pPr>
        <w:pStyle w:val="keywords"/>
      </w:pPr>
      <w:r>
        <w:rPr>
          <w:rStyle w:val="Numberhead"/>
        </w:rPr>
        <w:t>Ch. terrain</w:t>
      </w:r>
      <w:r w:rsidRPr="00A46E8A">
        <w:tab/>
      </w:r>
    </w:p>
    <w:p w14:paraId="11E7AFA9" w14:textId="77777777" w:rsidR="006F4FAA" w:rsidRDefault="006F4FAA" w:rsidP="006F4FAA">
      <w:pPr>
        <w:pStyle w:val="keywords"/>
      </w:pPr>
      <w:r>
        <w:rPr>
          <w:rStyle w:val="Numberhead"/>
        </w:rPr>
        <w:t>Themes</w:t>
      </w:r>
      <w:r>
        <w:tab/>
      </w:r>
    </w:p>
    <w:p w14:paraId="004AA57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ABB5DA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1041D05" w14:textId="77777777" w:rsidR="006F4FAA" w:rsidRPr="00F839CC" w:rsidRDefault="006F4FAA" w:rsidP="006F4FAA">
      <w:pPr>
        <w:pStyle w:val="Heading5"/>
      </w:pPr>
      <w:r w:rsidRPr="00F839CC">
        <w:t>1</w:t>
      </w:r>
      <w:r>
        <w:t>6</w:t>
      </w:r>
      <w:r w:rsidRPr="00F839CC">
        <w:t xml:space="preserve"> </w:t>
      </w:r>
    </w:p>
    <w:p w14:paraId="65DA12C5" w14:textId="77777777" w:rsidR="006F4FAA" w:rsidRPr="00166964" w:rsidRDefault="006F4FAA" w:rsidP="006F4FAA">
      <w:pPr>
        <w:pStyle w:val="keywords"/>
      </w:pPr>
      <w:r w:rsidRPr="00D25469">
        <w:rPr>
          <w:rStyle w:val="Numberhead"/>
        </w:rPr>
        <w:t>Peg</w:t>
      </w:r>
      <w:r>
        <w:tab/>
      </w:r>
    </w:p>
    <w:p w14:paraId="7A0EF41E" w14:textId="77777777" w:rsidR="006F4FAA" w:rsidRDefault="006F4FAA" w:rsidP="006F4FAA">
      <w:pPr>
        <w:pStyle w:val="keywords"/>
      </w:pPr>
      <w:r>
        <w:rPr>
          <w:rStyle w:val="Numberhead"/>
        </w:rPr>
        <w:t>Ch. terrain</w:t>
      </w:r>
      <w:r w:rsidRPr="00A46E8A">
        <w:tab/>
      </w:r>
    </w:p>
    <w:p w14:paraId="2AB819F6" w14:textId="77777777" w:rsidR="006F4FAA" w:rsidRDefault="006F4FAA" w:rsidP="006F4FAA">
      <w:pPr>
        <w:pStyle w:val="keywords"/>
      </w:pPr>
      <w:r>
        <w:rPr>
          <w:rStyle w:val="Numberhead"/>
        </w:rPr>
        <w:t>Themes</w:t>
      </w:r>
      <w:r>
        <w:tab/>
      </w:r>
    </w:p>
    <w:p w14:paraId="73C8BDF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2CB77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9886C44" w14:textId="77777777" w:rsidR="006F4FAA" w:rsidRPr="00F839CC" w:rsidRDefault="006F4FAA" w:rsidP="006F4FAA">
      <w:pPr>
        <w:pStyle w:val="Heading5"/>
      </w:pPr>
      <w:r w:rsidRPr="00F839CC">
        <w:t>1</w:t>
      </w:r>
      <w:r>
        <w:t>7</w:t>
      </w:r>
      <w:r w:rsidRPr="00F839CC">
        <w:t xml:space="preserve"> </w:t>
      </w:r>
    </w:p>
    <w:p w14:paraId="51AE1A2F" w14:textId="77777777" w:rsidR="006F4FAA" w:rsidRPr="00166964" w:rsidRDefault="006F4FAA" w:rsidP="006F4FAA">
      <w:pPr>
        <w:pStyle w:val="keywords"/>
      </w:pPr>
      <w:r w:rsidRPr="00D25469">
        <w:rPr>
          <w:rStyle w:val="Numberhead"/>
        </w:rPr>
        <w:t>Peg</w:t>
      </w:r>
      <w:r>
        <w:tab/>
      </w:r>
    </w:p>
    <w:p w14:paraId="1F2F60BB" w14:textId="77777777" w:rsidR="006F4FAA" w:rsidRDefault="006F4FAA" w:rsidP="006F4FAA">
      <w:pPr>
        <w:pStyle w:val="keywords"/>
      </w:pPr>
      <w:r>
        <w:rPr>
          <w:rStyle w:val="Numberhead"/>
        </w:rPr>
        <w:t>Ch. terrain</w:t>
      </w:r>
      <w:r w:rsidRPr="00A46E8A">
        <w:tab/>
      </w:r>
    </w:p>
    <w:p w14:paraId="779EAFBC" w14:textId="77777777" w:rsidR="006F4FAA" w:rsidRDefault="006F4FAA" w:rsidP="006F4FAA">
      <w:pPr>
        <w:pStyle w:val="keywords"/>
      </w:pPr>
      <w:r>
        <w:rPr>
          <w:rStyle w:val="Numberhead"/>
        </w:rPr>
        <w:t>Themes</w:t>
      </w:r>
      <w:r>
        <w:tab/>
      </w:r>
    </w:p>
    <w:p w14:paraId="1DC8BC4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EBC8B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8809F13" w14:textId="77777777" w:rsidR="006F4FAA" w:rsidRPr="00F839CC" w:rsidRDefault="006F4FAA" w:rsidP="006F4FAA">
      <w:pPr>
        <w:pStyle w:val="Heading5"/>
      </w:pPr>
      <w:r w:rsidRPr="00F839CC">
        <w:t>1</w:t>
      </w:r>
      <w:r>
        <w:t>8</w:t>
      </w:r>
      <w:r w:rsidRPr="00F839CC">
        <w:t xml:space="preserve"> </w:t>
      </w:r>
    </w:p>
    <w:p w14:paraId="09638063" w14:textId="77777777" w:rsidR="006F4FAA" w:rsidRPr="00166964" w:rsidRDefault="006F4FAA" w:rsidP="006F4FAA">
      <w:pPr>
        <w:pStyle w:val="keywords"/>
      </w:pPr>
      <w:r w:rsidRPr="00D25469">
        <w:rPr>
          <w:rStyle w:val="Numberhead"/>
        </w:rPr>
        <w:t>Peg</w:t>
      </w:r>
      <w:r>
        <w:tab/>
      </w:r>
    </w:p>
    <w:p w14:paraId="4940F955" w14:textId="77777777" w:rsidR="006F4FAA" w:rsidRDefault="006F4FAA" w:rsidP="006F4FAA">
      <w:pPr>
        <w:pStyle w:val="keywords"/>
      </w:pPr>
      <w:r>
        <w:rPr>
          <w:rStyle w:val="Numberhead"/>
        </w:rPr>
        <w:t>Ch. terrain</w:t>
      </w:r>
      <w:r w:rsidRPr="00A46E8A">
        <w:tab/>
      </w:r>
    </w:p>
    <w:p w14:paraId="5CAA0187" w14:textId="77777777" w:rsidR="006F4FAA" w:rsidRDefault="006F4FAA" w:rsidP="006F4FAA">
      <w:pPr>
        <w:pStyle w:val="keywords"/>
      </w:pPr>
      <w:r>
        <w:rPr>
          <w:rStyle w:val="Numberhead"/>
        </w:rPr>
        <w:t>Themes</w:t>
      </w:r>
      <w:r>
        <w:tab/>
      </w:r>
    </w:p>
    <w:p w14:paraId="0109751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DE573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6C49A9F" w14:textId="77777777" w:rsidR="006F4FAA" w:rsidRPr="00F839CC" w:rsidRDefault="006F4FAA" w:rsidP="006F4FAA">
      <w:pPr>
        <w:pStyle w:val="Heading5"/>
      </w:pPr>
      <w:r w:rsidRPr="00F839CC">
        <w:t>1</w:t>
      </w:r>
      <w:r>
        <w:t>9</w:t>
      </w:r>
      <w:r w:rsidRPr="00F839CC">
        <w:t xml:space="preserve"> </w:t>
      </w:r>
    </w:p>
    <w:p w14:paraId="3F6C8933" w14:textId="77777777" w:rsidR="006F4FAA" w:rsidRPr="00166964" w:rsidRDefault="006F4FAA" w:rsidP="006F4FAA">
      <w:pPr>
        <w:pStyle w:val="keywords"/>
      </w:pPr>
      <w:r w:rsidRPr="00D25469">
        <w:rPr>
          <w:rStyle w:val="Numberhead"/>
        </w:rPr>
        <w:t>Peg</w:t>
      </w:r>
      <w:r>
        <w:tab/>
      </w:r>
    </w:p>
    <w:p w14:paraId="41D82F49" w14:textId="77777777" w:rsidR="006F4FAA" w:rsidRDefault="006F4FAA" w:rsidP="006F4FAA">
      <w:pPr>
        <w:pStyle w:val="keywords"/>
      </w:pPr>
      <w:r>
        <w:rPr>
          <w:rStyle w:val="Numberhead"/>
        </w:rPr>
        <w:t>Ch. terrain</w:t>
      </w:r>
      <w:r w:rsidRPr="00A46E8A">
        <w:tab/>
      </w:r>
    </w:p>
    <w:p w14:paraId="1D9AE17B" w14:textId="77777777" w:rsidR="006F4FAA" w:rsidRDefault="006F4FAA" w:rsidP="006F4FAA">
      <w:pPr>
        <w:pStyle w:val="keywords"/>
      </w:pPr>
      <w:r>
        <w:rPr>
          <w:rStyle w:val="Numberhead"/>
        </w:rPr>
        <w:t>Themes</w:t>
      </w:r>
      <w:r>
        <w:tab/>
      </w:r>
    </w:p>
    <w:p w14:paraId="59C8FCF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9E061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F5CA98C" w14:textId="77777777" w:rsidR="006F4FAA" w:rsidRPr="00F839CC" w:rsidRDefault="006F4FAA" w:rsidP="006F4FAA">
      <w:pPr>
        <w:pStyle w:val="Heading5"/>
      </w:pPr>
      <w:r>
        <w:t>20</w:t>
      </w:r>
      <w:r w:rsidRPr="00F839CC">
        <w:t xml:space="preserve"> </w:t>
      </w:r>
    </w:p>
    <w:p w14:paraId="00E1501B" w14:textId="77777777" w:rsidR="006F4FAA" w:rsidRPr="00166964" w:rsidRDefault="006F4FAA" w:rsidP="006F4FAA">
      <w:pPr>
        <w:pStyle w:val="keywords"/>
      </w:pPr>
      <w:r w:rsidRPr="00D25469">
        <w:rPr>
          <w:rStyle w:val="Numberhead"/>
        </w:rPr>
        <w:t>Peg</w:t>
      </w:r>
      <w:r>
        <w:tab/>
      </w:r>
    </w:p>
    <w:p w14:paraId="5ECAD307" w14:textId="77777777" w:rsidR="006F4FAA" w:rsidRDefault="006F4FAA" w:rsidP="006F4FAA">
      <w:pPr>
        <w:pStyle w:val="keywords"/>
      </w:pPr>
      <w:r>
        <w:rPr>
          <w:rStyle w:val="Numberhead"/>
        </w:rPr>
        <w:t>Ch. terrain</w:t>
      </w:r>
      <w:r w:rsidRPr="00A46E8A">
        <w:tab/>
      </w:r>
    </w:p>
    <w:p w14:paraId="260EAEBA" w14:textId="77777777" w:rsidR="006F4FAA" w:rsidRDefault="006F4FAA" w:rsidP="006F4FAA">
      <w:pPr>
        <w:pStyle w:val="keywords"/>
      </w:pPr>
      <w:r>
        <w:rPr>
          <w:rStyle w:val="Numberhead"/>
        </w:rPr>
        <w:t>Themes</w:t>
      </w:r>
      <w:r>
        <w:tab/>
      </w:r>
    </w:p>
    <w:p w14:paraId="1C51EC3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DDEC66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66D4205" w14:textId="77777777" w:rsidR="006F4FAA" w:rsidRPr="00F839CC" w:rsidRDefault="006F4FAA" w:rsidP="006F4FAA">
      <w:pPr>
        <w:pStyle w:val="Heading5"/>
      </w:pPr>
      <w:r>
        <w:lastRenderedPageBreak/>
        <w:t>21</w:t>
      </w:r>
      <w:r w:rsidRPr="00F839CC">
        <w:t xml:space="preserve"> </w:t>
      </w:r>
    </w:p>
    <w:p w14:paraId="188A77EF" w14:textId="77777777" w:rsidR="006F4FAA" w:rsidRPr="00166964" w:rsidRDefault="006F4FAA" w:rsidP="006F4FAA">
      <w:pPr>
        <w:pStyle w:val="keywords"/>
      </w:pPr>
      <w:r w:rsidRPr="00D25469">
        <w:rPr>
          <w:rStyle w:val="Numberhead"/>
        </w:rPr>
        <w:t>Peg</w:t>
      </w:r>
      <w:r>
        <w:tab/>
      </w:r>
    </w:p>
    <w:p w14:paraId="1327D58F" w14:textId="77777777" w:rsidR="006F4FAA" w:rsidRDefault="006F4FAA" w:rsidP="006F4FAA">
      <w:pPr>
        <w:pStyle w:val="keywords"/>
      </w:pPr>
      <w:r>
        <w:rPr>
          <w:rStyle w:val="Numberhead"/>
        </w:rPr>
        <w:t>Ch. terrain</w:t>
      </w:r>
      <w:r w:rsidRPr="00A46E8A">
        <w:tab/>
      </w:r>
    </w:p>
    <w:p w14:paraId="7A38783B" w14:textId="77777777" w:rsidR="006F4FAA" w:rsidRDefault="006F4FAA" w:rsidP="006F4FAA">
      <w:pPr>
        <w:pStyle w:val="keywords"/>
      </w:pPr>
      <w:r>
        <w:rPr>
          <w:rStyle w:val="Numberhead"/>
        </w:rPr>
        <w:t>Themes</w:t>
      </w:r>
      <w:r>
        <w:tab/>
      </w:r>
    </w:p>
    <w:p w14:paraId="636972D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F682C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7F13E5" w14:textId="77777777" w:rsidR="006F4FAA" w:rsidRPr="00F839CC" w:rsidRDefault="006F4FAA" w:rsidP="006F4FAA">
      <w:pPr>
        <w:pStyle w:val="Heading5"/>
      </w:pPr>
      <w:r>
        <w:t>22</w:t>
      </w:r>
      <w:r w:rsidRPr="00F839CC">
        <w:t xml:space="preserve"> </w:t>
      </w:r>
    </w:p>
    <w:p w14:paraId="382B0E49" w14:textId="77777777" w:rsidR="006F4FAA" w:rsidRPr="00166964" w:rsidRDefault="006F4FAA" w:rsidP="006F4FAA">
      <w:pPr>
        <w:pStyle w:val="keywords"/>
      </w:pPr>
      <w:r w:rsidRPr="00D25469">
        <w:rPr>
          <w:rStyle w:val="Numberhead"/>
        </w:rPr>
        <w:t>Peg</w:t>
      </w:r>
      <w:r>
        <w:tab/>
      </w:r>
    </w:p>
    <w:p w14:paraId="66CFD50B" w14:textId="77777777" w:rsidR="006F4FAA" w:rsidRDefault="006F4FAA" w:rsidP="006F4FAA">
      <w:pPr>
        <w:pStyle w:val="keywords"/>
      </w:pPr>
      <w:r>
        <w:rPr>
          <w:rStyle w:val="Numberhead"/>
        </w:rPr>
        <w:t>Ch. terrain</w:t>
      </w:r>
      <w:r w:rsidRPr="00A46E8A">
        <w:tab/>
      </w:r>
    </w:p>
    <w:p w14:paraId="4E2CEE9F" w14:textId="77777777" w:rsidR="006F4FAA" w:rsidRDefault="006F4FAA" w:rsidP="006F4FAA">
      <w:pPr>
        <w:pStyle w:val="keywords"/>
      </w:pPr>
      <w:r>
        <w:rPr>
          <w:rStyle w:val="Numberhead"/>
        </w:rPr>
        <w:t>Themes</w:t>
      </w:r>
      <w:r>
        <w:tab/>
      </w:r>
    </w:p>
    <w:p w14:paraId="2CCB2B9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9552EC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3F07517" w14:textId="77777777" w:rsidR="006F4FAA" w:rsidRPr="00F839CC" w:rsidRDefault="006F4FAA" w:rsidP="006F4FAA">
      <w:pPr>
        <w:pStyle w:val="Heading5"/>
      </w:pPr>
      <w:r>
        <w:t>23</w:t>
      </w:r>
      <w:r w:rsidRPr="00F839CC">
        <w:t xml:space="preserve"> </w:t>
      </w:r>
    </w:p>
    <w:p w14:paraId="5AC8C34D" w14:textId="77777777" w:rsidR="006F4FAA" w:rsidRPr="00166964" w:rsidRDefault="006F4FAA" w:rsidP="006F4FAA">
      <w:pPr>
        <w:pStyle w:val="keywords"/>
      </w:pPr>
      <w:r w:rsidRPr="00D25469">
        <w:rPr>
          <w:rStyle w:val="Numberhead"/>
        </w:rPr>
        <w:t>Peg</w:t>
      </w:r>
      <w:r>
        <w:tab/>
      </w:r>
    </w:p>
    <w:p w14:paraId="62F959E8" w14:textId="77777777" w:rsidR="006F4FAA" w:rsidRDefault="006F4FAA" w:rsidP="006F4FAA">
      <w:pPr>
        <w:pStyle w:val="keywords"/>
      </w:pPr>
      <w:r>
        <w:rPr>
          <w:rStyle w:val="Numberhead"/>
        </w:rPr>
        <w:t>Ch. terrain</w:t>
      </w:r>
      <w:r w:rsidRPr="00A46E8A">
        <w:tab/>
      </w:r>
    </w:p>
    <w:p w14:paraId="12FAF991" w14:textId="77777777" w:rsidR="006F4FAA" w:rsidRDefault="006F4FAA" w:rsidP="006F4FAA">
      <w:pPr>
        <w:pStyle w:val="keywords"/>
      </w:pPr>
      <w:r>
        <w:rPr>
          <w:rStyle w:val="Numberhead"/>
        </w:rPr>
        <w:t>Themes</w:t>
      </w:r>
      <w:r>
        <w:tab/>
      </w:r>
    </w:p>
    <w:p w14:paraId="4144F2D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D23E5D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53424A5" w14:textId="77777777" w:rsidR="006F4FAA" w:rsidRPr="00F839CC" w:rsidRDefault="006F4FAA" w:rsidP="006F4FAA">
      <w:pPr>
        <w:pStyle w:val="Heading5"/>
      </w:pPr>
      <w:r>
        <w:t>24</w:t>
      </w:r>
      <w:r w:rsidRPr="00F839CC">
        <w:t xml:space="preserve"> </w:t>
      </w:r>
    </w:p>
    <w:p w14:paraId="2C6E9DBE" w14:textId="77777777" w:rsidR="006F4FAA" w:rsidRPr="00166964" w:rsidRDefault="006F4FAA" w:rsidP="006F4FAA">
      <w:pPr>
        <w:pStyle w:val="keywords"/>
      </w:pPr>
      <w:r w:rsidRPr="00D25469">
        <w:rPr>
          <w:rStyle w:val="Numberhead"/>
        </w:rPr>
        <w:t>Peg</w:t>
      </w:r>
      <w:r>
        <w:tab/>
      </w:r>
    </w:p>
    <w:p w14:paraId="2AA646A9" w14:textId="77777777" w:rsidR="006F4FAA" w:rsidRDefault="006F4FAA" w:rsidP="006F4FAA">
      <w:pPr>
        <w:pStyle w:val="keywords"/>
      </w:pPr>
      <w:r>
        <w:rPr>
          <w:rStyle w:val="Numberhead"/>
        </w:rPr>
        <w:t>Ch. terrain</w:t>
      </w:r>
      <w:r w:rsidRPr="00A46E8A">
        <w:tab/>
      </w:r>
    </w:p>
    <w:p w14:paraId="47F1838E" w14:textId="77777777" w:rsidR="006F4FAA" w:rsidRDefault="006F4FAA" w:rsidP="006F4FAA">
      <w:pPr>
        <w:pStyle w:val="keywords"/>
      </w:pPr>
      <w:r>
        <w:rPr>
          <w:rStyle w:val="Numberhead"/>
        </w:rPr>
        <w:t>Themes</w:t>
      </w:r>
      <w:r>
        <w:tab/>
      </w:r>
    </w:p>
    <w:p w14:paraId="1750C75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0FC058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F6D23B3" w14:textId="77777777" w:rsidR="006F4FAA" w:rsidRPr="00F839CC" w:rsidRDefault="006F4FAA" w:rsidP="006F4FAA">
      <w:pPr>
        <w:pStyle w:val="Heading5"/>
      </w:pPr>
      <w:r>
        <w:t>25</w:t>
      </w:r>
      <w:r w:rsidRPr="00F839CC">
        <w:t xml:space="preserve"> </w:t>
      </w:r>
    </w:p>
    <w:p w14:paraId="08FF5615" w14:textId="77777777" w:rsidR="006F4FAA" w:rsidRPr="00166964" w:rsidRDefault="006F4FAA" w:rsidP="006F4FAA">
      <w:pPr>
        <w:pStyle w:val="keywords"/>
      </w:pPr>
      <w:r w:rsidRPr="00D25469">
        <w:rPr>
          <w:rStyle w:val="Numberhead"/>
        </w:rPr>
        <w:t>Peg</w:t>
      </w:r>
      <w:r>
        <w:tab/>
      </w:r>
    </w:p>
    <w:p w14:paraId="4696251E" w14:textId="77777777" w:rsidR="006F4FAA" w:rsidRDefault="006F4FAA" w:rsidP="006F4FAA">
      <w:pPr>
        <w:pStyle w:val="keywords"/>
      </w:pPr>
      <w:r>
        <w:rPr>
          <w:rStyle w:val="Numberhead"/>
        </w:rPr>
        <w:t>Ch. terrain</w:t>
      </w:r>
      <w:r w:rsidRPr="00A46E8A">
        <w:tab/>
      </w:r>
    </w:p>
    <w:p w14:paraId="091AC04D" w14:textId="77777777" w:rsidR="006F4FAA" w:rsidRDefault="006F4FAA" w:rsidP="006F4FAA">
      <w:pPr>
        <w:pStyle w:val="keywords"/>
      </w:pPr>
      <w:r>
        <w:rPr>
          <w:rStyle w:val="Numberhead"/>
        </w:rPr>
        <w:t>Themes</w:t>
      </w:r>
      <w:r>
        <w:tab/>
      </w:r>
    </w:p>
    <w:p w14:paraId="624FF9A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1285D0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4865ABD" w14:textId="77777777" w:rsidR="006F4FAA" w:rsidRPr="00F839CC" w:rsidRDefault="006F4FAA" w:rsidP="006F4FAA">
      <w:pPr>
        <w:pStyle w:val="Heading5"/>
      </w:pPr>
      <w:r>
        <w:t>26</w:t>
      </w:r>
      <w:r w:rsidRPr="00F839CC">
        <w:t xml:space="preserve"> </w:t>
      </w:r>
    </w:p>
    <w:p w14:paraId="61540C81" w14:textId="77777777" w:rsidR="006F4FAA" w:rsidRPr="00166964" w:rsidRDefault="006F4FAA" w:rsidP="006F4FAA">
      <w:pPr>
        <w:pStyle w:val="keywords"/>
      </w:pPr>
      <w:r w:rsidRPr="00D25469">
        <w:rPr>
          <w:rStyle w:val="Numberhead"/>
        </w:rPr>
        <w:t>Peg</w:t>
      </w:r>
      <w:r>
        <w:tab/>
      </w:r>
    </w:p>
    <w:p w14:paraId="707096D7" w14:textId="77777777" w:rsidR="006F4FAA" w:rsidRDefault="006F4FAA" w:rsidP="006F4FAA">
      <w:pPr>
        <w:pStyle w:val="keywords"/>
      </w:pPr>
      <w:r>
        <w:rPr>
          <w:rStyle w:val="Numberhead"/>
        </w:rPr>
        <w:t>Ch. terrain</w:t>
      </w:r>
      <w:r w:rsidRPr="00A46E8A">
        <w:tab/>
      </w:r>
    </w:p>
    <w:p w14:paraId="2A57981D" w14:textId="77777777" w:rsidR="006F4FAA" w:rsidRDefault="006F4FAA" w:rsidP="006F4FAA">
      <w:pPr>
        <w:pStyle w:val="keywords"/>
      </w:pPr>
      <w:r>
        <w:rPr>
          <w:rStyle w:val="Numberhead"/>
        </w:rPr>
        <w:t>Themes</w:t>
      </w:r>
      <w:r>
        <w:tab/>
      </w:r>
    </w:p>
    <w:p w14:paraId="7D735A7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6351F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64C4193" w14:textId="77777777" w:rsidR="006F4FAA" w:rsidRPr="00F839CC" w:rsidRDefault="006F4FAA" w:rsidP="006F4FAA">
      <w:pPr>
        <w:pStyle w:val="Heading5"/>
      </w:pPr>
      <w:r>
        <w:lastRenderedPageBreak/>
        <w:t>27</w:t>
      </w:r>
      <w:r w:rsidRPr="00F839CC">
        <w:t xml:space="preserve"> </w:t>
      </w:r>
    </w:p>
    <w:p w14:paraId="667CA43A" w14:textId="77777777" w:rsidR="006F4FAA" w:rsidRPr="00166964" w:rsidRDefault="006F4FAA" w:rsidP="006F4FAA">
      <w:pPr>
        <w:pStyle w:val="keywords"/>
      </w:pPr>
      <w:r w:rsidRPr="00D25469">
        <w:rPr>
          <w:rStyle w:val="Numberhead"/>
        </w:rPr>
        <w:t>Peg</w:t>
      </w:r>
      <w:r>
        <w:tab/>
      </w:r>
    </w:p>
    <w:p w14:paraId="56B540C7" w14:textId="77777777" w:rsidR="006F4FAA" w:rsidRDefault="006F4FAA" w:rsidP="006F4FAA">
      <w:pPr>
        <w:pStyle w:val="keywords"/>
      </w:pPr>
      <w:r>
        <w:rPr>
          <w:rStyle w:val="Numberhead"/>
        </w:rPr>
        <w:t>Ch. terrain</w:t>
      </w:r>
      <w:r w:rsidRPr="00A46E8A">
        <w:tab/>
      </w:r>
    </w:p>
    <w:p w14:paraId="0282E7DD" w14:textId="77777777" w:rsidR="006F4FAA" w:rsidRDefault="006F4FAA" w:rsidP="006F4FAA">
      <w:pPr>
        <w:pStyle w:val="keywords"/>
      </w:pPr>
      <w:r>
        <w:rPr>
          <w:rStyle w:val="Numberhead"/>
        </w:rPr>
        <w:t>Themes</w:t>
      </w:r>
      <w:r>
        <w:tab/>
      </w:r>
    </w:p>
    <w:p w14:paraId="7305CD6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0A579C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73EA3C9" w14:textId="77777777" w:rsidR="006F4FAA" w:rsidRPr="00F839CC" w:rsidRDefault="006F4FAA" w:rsidP="006F4FAA">
      <w:pPr>
        <w:pStyle w:val="Heading5"/>
      </w:pPr>
      <w:r>
        <w:t>28</w:t>
      </w:r>
      <w:r w:rsidRPr="00F839CC">
        <w:t xml:space="preserve"> </w:t>
      </w:r>
    </w:p>
    <w:p w14:paraId="291E2898" w14:textId="77777777" w:rsidR="006F4FAA" w:rsidRPr="00166964" w:rsidRDefault="006F4FAA" w:rsidP="006F4FAA">
      <w:pPr>
        <w:pStyle w:val="keywords"/>
      </w:pPr>
      <w:r w:rsidRPr="00D25469">
        <w:rPr>
          <w:rStyle w:val="Numberhead"/>
        </w:rPr>
        <w:t>Peg</w:t>
      </w:r>
      <w:r>
        <w:tab/>
      </w:r>
    </w:p>
    <w:p w14:paraId="05080924" w14:textId="77777777" w:rsidR="006F4FAA" w:rsidRDefault="006F4FAA" w:rsidP="006F4FAA">
      <w:pPr>
        <w:pStyle w:val="keywords"/>
      </w:pPr>
      <w:r>
        <w:rPr>
          <w:rStyle w:val="Numberhead"/>
        </w:rPr>
        <w:t>Ch. terrain</w:t>
      </w:r>
      <w:r w:rsidRPr="00A46E8A">
        <w:tab/>
      </w:r>
    </w:p>
    <w:p w14:paraId="20536D37" w14:textId="77777777" w:rsidR="006F4FAA" w:rsidRDefault="006F4FAA" w:rsidP="006F4FAA">
      <w:pPr>
        <w:pStyle w:val="keywords"/>
      </w:pPr>
      <w:r>
        <w:rPr>
          <w:rStyle w:val="Numberhead"/>
        </w:rPr>
        <w:t>Themes</w:t>
      </w:r>
      <w:r>
        <w:tab/>
      </w:r>
    </w:p>
    <w:p w14:paraId="3B91A73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DC94A8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E3C79C1" w14:textId="77777777" w:rsidR="006F4FAA" w:rsidRPr="00F839CC" w:rsidRDefault="006F4FAA" w:rsidP="006F4FAA">
      <w:pPr>
        <w:pStyle w:val="Heading5"/>
      </w:pPr>
      <w:r>
        <w:t>29</w:t>
      </w:r>
      <w:r w:rsidRPr="00F839CC">
        <w:t xml:space="preserve"> </w:t>
      </w:r>
    </w:p>
    <w:p w14:paraId="4117A5BF" w14:textId="77777777" w:rsidR="006F4FAA" w:rsidRPr="00166964" w:rsidRDefault="006F4FAA" w:rsidP="006F4FAA">
      <w:pPr>
        <w:pStyle w:val="keywords"/>
      </w:pPr>
      <w:r w:rsidRPr="00D25469">
        <w:rPr>
          <w:rStyle w:val="Numberhead"/>
        </w:rPr>
        <w:t>Peg</w:t>
      </w:r>
      <w:r>
        <w:tab/>
      </w:r>
    </w:p>
    <w:p w14:paraId="433E78E9" w14:textId="77777777" w:rsidR="006F4FAA" w:rsidRDefault="006F4FAA" w:rsidP="006F4FAA">
      <w:pPr>
        <w:pStyle w:val="keywords"/>
      </w:pPr>
      <w:r>
        <w:rPr>
          <w:rStyle w:val="Numberhead"/>
        </w:rPr>
        <w:t>Ch. terrain</w:t>
      </w:r>
      <w:r w:rsidRPr="00A46E8A">
        <w:tab/>
      </w:r>
    </w:p>
    <w:p w14:paraId="4EB16B65" w14:textId="77777777" w:rsidR="006F4FAA" w:rsidRDefault="006F4FAA" w:rsidP="006F4FAA">
      <w:pPr>
        <w:pStyle w:val="keywords"/>
      </w:pPr>
      <w:r>
        <w:rPr>
          <w:rStyle w:val="Numberhead"/>
        </w:rPr>
        <w:t>Themes</w:t>
      </w:r>
      <w:r>
        <w:tab/>
      </w:r>
    </w:p>
    <w:p w14:paraId="0771D8F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59E067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A6B4260" w14:textId="77777777" w:rsidR="006F4FAA" w:rsidRPr="00F839CC" w:rsidRDefault="006F4FAA" w:rsidP="006F4FAA">
      <w:pPr>
        <w:pStyle w:val="Heading5"/>
      </w:pPr>
      <w:r>
        <w:t>30</w:t>
      </w:r>
      <w:r w:rsidRPr="00F839CC">
        <w:t xml:space="preserve"> </w:t>
      </w:r>
    </w:p>
    <w:p w14:paraId="4FDE1E5D" w14:textId="77777777" w:rsidR="006F4FAA" w:rsidRPr="00166964" w:rsidRDefault="006F4FAA" w:rsidP="006F4FAA">
      <w:pPr>
        <w:pStyle w:val="keywords"/>
      </w:pPr>
      <w:r w:rsidRPr="00D25469">
        <w:rPr>
          <w:rStyle w:val="Numberhead"/>
        </w:rPr>
        <w:t>Peg</w:t>
      </w:r>
      <w:r>
        <w:tab/>
      </w:r>
    </w:p>
    <w:p w14:paraId="173FA630" w14:textId="77777777" w:rsidR="006F4FAA" w:rsidRDefault="006F4FAA" w:rsidP="006F4FAA">
      <w:pPr>
        <w:pStyle w:val="keywords"/>
      </w:pPr>
      <w:r>
        <w:rPr>
          <w:rStyle w:val="Numberhead"/>
        </w:rPr>
        <w:t>Ch. terrain</w:t>
      </w:r>
      <w:r w:rsidRPr="00A46E8A">
        <w:tab/>
      </w:r>
    </w:p>
    <w:p w14:paraId="7FD72F17" w14:textId="77777777" w:rsidR="006F4FAA" w:rsidRDefault="006F4FAA" w:rsidP="006F4FAA">
      <w:pPr>
        <w:pStyle w:val="keywords"/>
      </w:pPr>
      <w:r>
        <w:rPr>
          <w:rStyle w:val="Numberhead"/>
        </w:rPr>
        <w:t>Themes</w:t>
      </w:r>
      <w:r>
        <w:tab/>
      </w:r>
    </w:p>
    <w:p w14:paraId="7D36734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CF1304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BD4EFC7" w14:textId="77777777" w:rsidR="006F4FAA" w:rsidRPr="00F839CC" w:rsidRDefault="006F4FAA" w:rsidP="006F4FAA">
      <w:pPr>
        <w:pStyle w:val="Heading5"/>
      </w:pPr>
      <w:r>
        <w:t>31</w:t>
      </w:r>
      <w:r w:rsidRPr="00F839CC">
        <w:t xml:space="preserve"> </w:t>
      </w:r>
    </w:p>
    <w:p w14:paraId="72FF67AD" w14:textId="77777777" w:rsidR="006F4FAA" w:rsidRPr="00166964" w:rsidRDefault="006F4FAA" w:rsidP="006F4FAA">
      <w:pPr>
        <w:pStyle w:val="keywords"/>
      </w:pPr>
      <w:r w:rsidRPr="00D25469">
        <w:rPr>
          <w:rStyle w:val="Numberhead"/>
        </w:rPr>
        <w:t>Peg</w:t>
      </w:r>
      <w:r>
        <w:tab/>
      </w:r>
    </w:p>
    <w:p w14:paraId="4B395581" w14:textId="77777777" w:rsidR="006F4FAA" w:rsidRDefault="006F4FAA" w:rsidP="006F4FAA">
      <w:pPr>
        <w:pStyle w:val="keywords"/>
      </w:pPr>
      <w:r>
        <w:rPr>
          <w:rStyle w:val="Numberhead"/>
        </w:rPr>
        <w:t>Ch. terrain</w:t>
      </w:r>
      <w:r w:rsidRPr="00A46E8A">
        <w:tab/>
      </w:r>
    </w:p>
    <w:p w14:paraId="719200DD" w14:textId="77777777" w:rsidR="006F4FAA" w:rsidRDefault="006F4FAA" w:rsidP="006F4FAA">
      <w:pPr>
        <w:pStyle w:val="keywords"/>
      </w:pPr>
      <w:r>
        <w:rPr>
          <w:rStyle w:val="Numberhead"/>
        </w:rPr>
        <w:t>Themes</w:t>
      </w:r>
      <w:r>
        <w:tab/>
      </w:r>
    </w:p>
    <w:p w14:paraId="093817A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7F0DED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EA221F7" w14:textId="77777777" w:rsidR="006F4FAA" w:rsidRPr="00F839CC" w:rsidRDefault="006F4FAA" w:rsidP="006F4FAA">
      <w:pPr>
        <w:pStyle w:val="Heading5"/>
      </w:pPr>
      <w:r>
        <w:t>32</w:t>
      </w:r>
      <w:r w:rsidRPr="00F839CC">
        <w:t xml:space="preserve"> </w:t>
      </w:r>
    </w:p>
    <w:p w14:paraId="2CFDF997" w14:textId="77777777" w:rsidR="006F4FAA" w:rsidRPr="00166964" w:rsidRDefault="006F4FAA" w:rsidP="006F4FAA">
      <w:pPr>
        <w:pStyle w:val="keywords"/>
      </w:pPr>
      <w:r w:rsidRPr="00D25469">
        <w:rPr>
          <w:rStyle w:val="Numberhead"/>
        </w:rPr>
        <w:t>Peg</w:t>
      </w:r>
      <w:r>
        <w:tab/>
      </w:r>
    </w:p>
    <w:p w14:paraId="265CEF3F" w14:textId="77777777" w:rsidR="006F4FAA" w:rsidRDefault="006F4FAA" w:rsidP="006F4FAA">
      <w:pPr>
        <w:pStyle w:val="keywords"/>
      </w:pPr>
      <w:r>
        <w:rPr>
          <w:rStyle w:val="Numberhead"/>
        </w:rPr>
        <w:t>Ch. terrain</w:t>
      </w:r>
      <w:r w:rsidRPr="00A46E8A">
        <w:tab/>
      </w:r>
    </w:p>
    <w:p w14:paraId="5653121C" w14:textId="77777777" w:rsidR="006F4FAA" w:rsidRDefault="006F4FAA" w:rsidP="006F4FAA">
      <w:pPr>
        <w:pStyle w:val="keywords"/>
      </w:pPr>
      <w:r>
        <w:rPr>
          <w:rStyle w:val="Numberhead"/>
        </w:rPr>
        <w:t>Themes</w:t>
      </w:r>
      <w:r>
        <w:tab/>
      </w:r>
    </w:p>
    <w:p w14:paraId="4BEAAE4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52D18D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E1F90CE" w14:textId="77777777" w:rsidR="006F4FAA" w:rsidRPr="00F839CC" w:rsidRDefault="006F4FAA" w:rsidP="006F4FAA">
      <w:pPr>
        <w:pStyle w:val="Heading5"/>
      </w:pPr>
      <w:r>
        <w:lastRenderedPageBreak/>
        <w:t>33</w:t>
      </w:r>
      <w:r w:rsidRPr="00F839CC">
        <w:t xml:space="preserve"> </w:t>
      </w:r>
    </w:p>
    <w:p w14:paraId="0C03035C" w14:textId="77777777" w:rsidR="006F4FAA" w:rsidRPr="00166964" w:rsidRDefault="006F4FAA" w:rsidP="006F4FAA">
      <w:pPr>
        <w:pStyle w:val="keywords"/>
      </w:pPr>
      <w:r w:rsidRPr="00D25469">
        <w:rPr>
          <w:rStyle w:val="Numberhead"/>
        </w:rPr>
        <w:t>Peg</w:t>
      </w:r>
      <w:r>
        <w:tab/>
      </w:r>
    </w:p>
    <w:p w14:paraId="6AA48FB3" w14:textId="77777777" w:rsidR="006F4FAA" w:rsidRDefault="006F4FAA" w:rsidP="006F4FAA">
      <w:pPr>
        <w:pStyle w:val="keywords"/>
      </w:pPr>
      <w:r>
        <w:rPr>
          <w:rStyle w:val="Numberhead"/>
        </w:rPr>
        <w:t>Ch. terrain</w:t>
      </w:r>
      <w:r w:rsidRPr="00A46E8A">
        <w:tab/>
      </w:r>
    </w:p>
    <w:p w14:paraId="4629B778" w14:textId="77777777" w:rsidR="006F4FAA" w:rsidRDefault="006F4FAA" w:rsidP="006F4FAA">
      <w:pPr>
        <w:pStyle w:val="keywords"/>
      </w:pPr>
      <w:r>
        <w:rPr>
          <w:rStyle w:val="Numberhead"/>
        </w:rPr>
        <w:t>Themes</w:t>
      </w:r>
      <w:r>
        <w:tab/>
      </w:r>
    </w:p>
    <w:p w14:paraId="4970509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4D043B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4C37ACE" w14:textId="77777777" w:rsidR="006F4FAA" w:rsidRPr="00F839CC" w:rsidRDefault="006F4FAA" w:rsidP="006F4FAA">
      <w:pPr>
        <w:pStyle w:val="Heading5"/>
      </w:pPr>
      <w:r>
        <w:t>34</w:t>
      </w:r>
      <w:r w:rsidRPr="00F839CC">
        <w:t xml:space="preserve"> </w:t>
      </w:r>
    </w:p>
    <w:p w14:paraId="0A4B2641" w14:textId="77777777" w:rsidR="006F4FAA" w:rsidRPr="00166964" w:rsidRDefault="006F4FAA" w:rsidP="006F4FAA">
      <w:pPr>
        <w:pStyle w:val="keywords"/>
      </w:pPr>
      <w:r w:rsidRPr="00D25469">
        <w:rPr>
          <w:rStyle w:val="Numberhead"/>
        </w:rPr>
        <w:t>Peg</w:t>
      </w:r>
      <w:r>
        <w:tab/>
      </w:r>
    </w:p>
    <w:p w14:paraId="00073102" w14:textId="77777777" w:rsidR="006F4FAA" w:rsidRDefault="006F4FAA" w:rsidP="006F4FAA">
      <w:pPr>
        <w:pStyle w:val="keywords"/>
      </w:pPr>
      <w:r>
        <w:rPr>
          <w:rStyle w:val="Numberhead"/>
        </w:rPr>
        <w:t>Ch. terrain</w:t>
      </w:r>
      <w:r w:rsidRPr="00A46E8A">
        <w:tab/>
      </w:r>
    </w:p>
    <w:p w14:paraId="2EEFBF58" w14:textId="77777777" w:rsidR="006F4FAA" w:rsidRDefault="006F4FAA" w:rsidP="006F4FAA">
      <w:pPr>
        <w:pStyle w:val="keywords"/>
      </w:pPr>
      <w:r>
        <w:rPr>
          <w:rStyle w:val="Numberhead"/>
        </w:rPr>
        <w:t>Themes</w:t>
      </w:r>
      <w:r>
        <w:tab/>
      </w:r>
    </w:p>
    <w:p w14:paraId="3E8C4D7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785969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AEE1091" w14:textId="77777777" w:rsidR="006F4FAA" w:rsidRPr="00F839CC" w:rsidRDefault="006F4FAA" w:rsidP="006F4FAA">
      <w:pPr>
        <w:pStyle w:val="Heading5"/>
      </w:pPr>
      <w:r>
        <w:t>35</w:t>
      </w:r>
      <w:r w:rsidRPr="00F839CC">
        <w:t xml:space="preserve"> </w:t>
      </w:r>
    </w:p>
    <w:p w14:paraId="29FE66FD" w14:textId="77777777" w:rsidR="006F4FAA" w:rsidRPr="00166964" w:rsidRDefault="006F4FAA" w:rsidP="006F4FAA">
      <w:pPr>
        <w:pStyle w:val="keywords"/>
      </w:pPr>
      <w:r w:rsidRPr="00D25469">
        <w:rPr>
          <w:rStyle w:val="Numberhead"/>
        </w:rPr>
        <w:t>Peg</w:t>
      </w:r>
      <w:r>
        <w:tab/>
      </w:r>
    </w:p>
    <w:p w14:paraId="1FC1C95C" w14:textId="77777777" w:rsidR="006F4FAA" w:rsidRDefault="006F4FAA" w:rsidP="006F4FAA">
      <w:pPr>
        <w:pStyle w:val="keywords"/>
      </w:pPr>
      <w:r>
        <w:rPr>
          <w:rStyle w:val="Numberhead"/>
        </w:rPr>
        <w:t>Ch. terrain</w:t>
      </w:r>
      <w:r w:rsidRPr="00A46E8A">
        <w:tab/>
      </w:r>
    </w:p>
    <w:p w14:paraId="685692E7" w14:textId="77777777" w:rsidR="006F4FAA" w:rsidRDefault="006F4FAA" w:rsidP="006F4FAA">
      <w:pPr>
        <w:pStyle w:val="keywords"/>
      </w:pPr>
      <w:r>
        <w:rPr>
          <w:rStyle w:val="Numberhead"/>
        </w:rPr>
        <w:t>Themes</w:t>
      </w:r>
      <w:r>
        <w:tab/>
      </w:r>
    </w:p>
    <w:p w14:paraId="5C4EA8D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0B13DA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96931F" w14:textId="77777777" w:rsidR="006F4FAA" w:rsidRPr="00F839CC" w:rsidRDefault="006F4FAA" w:rsidP="006F4FAA">
      <w:pPr>
        <w:pStyle w:val="Heading5"/>
      </w:pPr>
      <w:r>
        <w:t>36</w:t>
      </w:r>
      <w:r w:rsidRPr="00F839CC">
        <w:t xml:space="preserve"> </w:t>
      </w:r>
    </w:p>
    <w:p w14:paraId="3D96DE3C" w14:textId="77777777" w:rsidR="006F4FAA" w:rsidRPr="00166964" w:rsidRDefault="006F4FAA" w:rsidP="006F4FAA">
      <w:pPr>
        <w:pStyle w:val="keywords"/>
      </w:pPr>
      <w:r w:rsidRPr="00D25469">
        <w:rPr>
          <w:rStyle w:val="Numberhead"/>
        </w:rPr>
        <w:t>Peg</w:t>
      </w:r>
      <w:r>
        <w:tab/>
      </w:r>
    </w:p>
    <w:p w14:paraId="5FD872B2" w14:textId="77777777" w:rsidR="006F4FAA" w:rsidRDefault="006F4FAA" w:rsidP="006F4FAA">
      <w:pPr>
        <w:pStyle w:val="keywords"/>
      </w:pPr>
      <w:r>
        <w:rPr>
          <w:rStyle w:val="Numberhead"/>
        </w:rPr>
        <w:t>Ch. terrain</w:t>
      </w:r>
      <w:r w:rsidRPr="00A46E8A">
        <w:tab/>
      </w:r>
    </w:p>
    <w:p w14:paraId="0DB4FAC6" w14:textId="77777777" w:rsidR="006F4FAA" w:rsidRDefault="006F4FAA" w:rsidP="006F4FAA">
      <w:pPr>
        <w:pStyle w:val="keywords"/>
      </w:pPr>
      <w:r>
        <w:rPr>
          <w:rStyle w:val="Numberhead"/>
        </w:rPr>
        <w:t>Themes</w:t>
      </w:r>
      <w:r>
        <w:tab/>
      </w:r>
    </w:p>
    <w:p w14:paraId="730524D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7624A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C4A20D" w14:textId="77777777" w:rsidR="006F4FAA" w:rsidRPr="00F839CC" w:rsidRDefault="006F4FAA" w:rsidP="006F4FAA">
      <w:pPr>
        <w:pStyle w:val="Heading5"/>
      </w:pPr>
      <w:r>
        <w:t>37</w:t>
      </w:r>
      <w:r w:rsidRPr="00F839CC">
        <w:t xml:space="preserve"> </w:t>
      </w:r>
    </w:p>
    <w:p w14:paraId="12899050" w14:textId="77777777" w:rsidR="006F4FAA" w:rsidRPr="00166964" w:rsidRDefault="006F4FAA" w:rsidP="006F4FAA">
      <w:pPr>
        <w:pStyle w:val="keywords"/>
      </w:pPr>
      <w:r w:rsidRPr="00D25469">
        <w:rPr>
          <w:rStyle w:val="Numberhead"/>
        </w:rPr>
        <w:t>Peg</w:t>
      </w:r>
      <w:r>
        <w:tab/>
      </w:r>
    </w:p>
    <w:p w14:paraId="4271FA65" w14:textId="77777777" w:rsidR="006F4FAA" w:rsidRDefault="006F4FAA" w:rsidP="006F4FAA">
      <w:pPr>
        <w:pStyle w:val="keywords"/>
      </w:pPr>
      <w:r>
        <w:rPr>
          <w:rStyle w:val="Numberhead"/>
        </w:rPr>
        <w:t>Ch. terrain</w:t>
      </w:r>
      <w:r w:rsidRPr="00A46E8A">
        <w:tab/>
      </w:r>
    </w:p>
    <w:p w14:paraId="299FD5EA" w14:textId="77777777" w:rsidR="006F4FAA" w:rsidRDefault="006F4FAA" w:rsidP="006F4FAA">
      <w:pPr>
        <w:pStyle w:val="keywords"/>
      </w:pPr>
      <w:r>
        <w:rPr>
          <w:rStyle w:val="Numberhead"/>
        </w:rPr>
        <w:t>Themes</w:t>
      </w:r>
      <w:r>
        <w:tab/>
      </w:r>
    </w:p>
    <w:p w14:paraId="73DE2C4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566BF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7782B5B" w14:textId="77777777" w:rsidR="006F4FAA" w:rsidRPr="00F839CC" w:rsidRDefault="006F4FAA" w:rsidP="006F4FAA">
      <w:pPr>
        <w:pStyle w:val="Heading5"/>
      </w:pPr>
      <w:r>
        <w:t>38</w:t>
      </w:r>
      <w:r w:rsidRPr="00F839CC">
        <w:t xml:space="preserve"> </w:t>
      </w:r>
    </w:p>
    <w:p w14:paraId="08243959" w14:textId="77777777" w:rsidR="006F4FAA" w:rsidRPr="00166964" w:rsidRDefault="006F4FAA" w:rsidP="006F4FAA">
      <w:pPr>
        <w:pStyle w:val="keywords"/>
      </w:pPr>
      <w:r w:rsidRPr="00D25469">
        <w:rPr>
          <w:rStyle w:val="Numberhead"/>
        </w:rPr>
        <w:t>Peg</w:t>
      </w:r>
      <w:r>
        <w:tab/>
      </w:r>
    </w:p>
    <w:p w14:paraId="70B8C566" w14:textId="77777777" w:rsidR="006F4FAA" w:rsidRDefault="006F4FAA" w:rsidP="006F4FAA">
      <w:pPr>
        <w:pStyle w:val="keywords"/>
      </w:pPr>
      <w:r>
        <w:rPr>
          <w:rStyle w:val="Numberhead"/>
        </w:rPr>
        <w:t>Ch. terrain</w:t>
      </w:r>
      <w:r w:rsidRPr="00A46E8A">
        <w:tab/>
      </w:r>
    </w:p>
    <w:p w14:paraId="7B79D17D" w14:textId="77777777" w:rsidR="006F4FAA" w:rsidRDefault="006F4FAA" w:rsidP="006F4FAA">
      <w:pPr>
        <w:pStyle w:val="keywords"/>
      </w:pPr>
      <w:r>
        <w:rPr>
          <w:rStyle w:val="Numberhead"/>
        </w:rPr>
        <w:t>Themes</w:t>
      </w:r>
      <w:r>
        <w:tab/>
      </w:r>
    </w:p>
    <w:p w14:paraId="0B6696E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9B8FF4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9271AD1" w14:textId="77777777" w:rsidR="006F4FAA" w:rsidRPr="00F839CC" w:rsidRDefault="006F4FAA" w:rsidP="006F4FAA">
      <w:pPr>
        <w:pStyle w:val="Heading5"/>
      </w:pPr>
      <w:r>
        <w:lastRenderedPageBreak/>
        <w:t>39</w:t>
      </w:r>
      <w:r w:rsidRPr="00F839CC">
        <w:t xml:space="preserve"> </w:t>
      </w:r>
    </w:p>
    <w:p w14:paraId="7C3CA8DA" w14:textId="77777777" w:rsidR="006F4FAA" w:rsidRPr="00166964" w:rsidRDefault="006F4FAA" w:rsidP="006F4FAA">
      <w:pPr>
        <w:pStyle w:val="keywords"/>
      </w:pPr>
      <w:r w:rsidRPr="00D25469">
        <w:rPr>
          <w:rStyle w:val="Numberhead"/>
        </w:rPr>
        <w:t>Peg</w:t>
      </w:r>
      <w:r>
        <w:tab/>
      </w:r>
    </w:p>
    <w:p w14:paraId="3E26A6BC" w14:textId="77777777" w:rsidR="006F4FAA" w:rsidRDefault="006F4FAA" w:rsidP="006F4FAA">
      <w:pPr>
        <w:pStyle w:val="keywords"/>
      </w:pPr>
      <w:r>
        <w:rPr>
          <w:rStyle w:val="Numberhead"/>
        </w:rPr>
        <w:t>Ch. terrain</w:t>
      </w:r>
      <w:r w:rsidRPr="00A46E8A">
        <w:tab/>
      </w:r>
    </w:p>
    <w:p w14:paraId="6BD757BB" w14:textId="77777777" w:rsidR="006F4FAA" w:rsidRDefault="006F4FAA" w:rsidP="006F4FAA">
      <w:pPr>
        <w:pStyle w:val="keywords"/>
      </w:pPr>
      <w:r>
        <w:rPr>
          <w:rStyle w:val="Numberhead"/>
        </w:rPr>
        <w:t>Themes</w:t>
      </w:r>
      <w:r>
        <w:tab/>
      </w:r>
    </w:p>
    <w:p w14:paraId="3F4D8E2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544E4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64B01C2" w14:textId="77777777" w:rsidR="006F4FAA" w:rsidRPr="00F839CC" w:rsidRDefault="006F4FAA" w:rsidP="006F4FAA">
      <w:pPr>
        <w:pStyle w:val="Heading5"/>
      </w:pPr>
      <w:r>
        <w:t>40</w:t>
      </w:r>
      <w:r w:rsidRPr="00F839CC">
        <w:t xml:space="preserve"> </w:t>
      </w:r>
    </w:p>
    <w:p w14:paraId="468F49C4" w14:textId="77777777" w:rsidR="006F4FAA" w:rsidRPr="00166964" w:rsidRDefault="006F4FAA" w:rsidP="006F4FAA">
      <w:pPr>
        <w:pStyle w:val="keywords"/>
      </w:pPr>
      <w:r w:rsidRPr="00D25469">
        <w:rPr>
          <w:rStyle w:val="Numberhead"/>
        </w:rPr>
        <w:t>Peg</w:t>
      </w:r>
      <w:r>
        <w:tab/>
      </w:r>
    </w:p>
    <w:p w14:paraId="020DB953" w14:textId="77777777" w:rsidR="006F4FAA" w:rsidRDefault="006F4FAA" w:rsidP="006F4FAA">
      <w:pPr>
        <w:pStyle w:val="keywords"/>
      </w:pPr>
      <w:r>
        <w:rPr>
          <w:rStyle w:val="Numberhead"/>
        </w:rPr>
        <w:t>Ch. terrain</w:t>
      </w:r>
      <w:r w:rsidRPr="00A46E8A">
        <w:tab/>
      </w:r>
    </w:p>
    <w:p w14:paraId="638B65D0" w14:textId="77777777" w:rsidR="006F4FAA" w:rsidRDefault="006F4FAA" w:rsidP="006F4FAA">
      <w:pPr>
        <w:pStyle w:val="keywords"/>
      </w:pPr>
      <w:r>
        <w:rPr>
          <w:rStyle w:val="Numberhead"/>
        </w:rPr>
        <w:t>Themes</w:t>
      </w:r>
      <w:r>
        <w:tab/>
      </w:r>
    </w:p>
    <w:p w14:paraId="75CDD36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433E40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5C05ABB" w14:textId="77777777" w:rsidR="006F4FAA" w:rsidRPr="00F839CC" w:rsidRDefault="006F4FAA" w:rsidP="006F4FAA">
      <w:pPr>
        <w:pStyle w:val="Heading5"/>
      </w:pPr>
      <w:r>
        <w:t>41</w:t>
      </w:r>
      <w:r w:rsidRPr="00F839CC">
        <w:t xml:space="preserve"> </w:t>
      </w:r>
    </w:p>
    <w:p w14:paraId="3F657E97" w14:textId="77777777" w:rsidR="006F4FAA" w:rsidRPr="00166964" w:rsidRDefault="006F4FAA" w:rsidP="006F4FAA">
      <w:pPr>
        <w:pStyle w:val="keywords"/>
      </w:pPr>
      <w:r w:rsidRPr="00D25469">
        <w:rPr>
          <w:rStyle w:val="Numberhead"/>
        </w:rPr>
        <w:t>Peg</w:t>
      </w:r>
      <w:r>
        <w:tab/>
      </w:r>
    </w:p>
    <w:p w14:paraId="33B64BB6" w14:textId="77777777" w:rsidR="006F4FAA" w:rsidRDefault="006F4FAA" w:rsidP="006F4FAA">
      <w:pPr>
        <w:pStyle w:val="keywords"/>
      </w:pPr>
      <w:r>
        <w:rPr>
          <w:rStyle w:val="Numberhead"/>
        </w:rPr>
        <w:t>Ch. terrain</w:t>
      </w:r>
      <w:r w:rsidRPr="00A46E8A">
        <w:tab/>
      </w:r>
    </w:p>
    <w:p w14:paraId="73834B52" w14:textId="77777777" w:rsidR="006F4FAA" w:rsidRDefault="006F4FAA" w:rsidP="006F4FAA">
      <w:pPr>
        <w:pStyle w:val="keywords"/>
      </w:pPr>
      <w:r>
        <w:rPr>
          <w:rStyle w:val="Numberhead"/>
        </w:rPr>
        <w:t>Themes</w:t>
      </w:r>
      <w:r>
        <w:tab/>
      </w:r>
    </w:p>
    <w:p w14:paraId="0EED909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ACF9CE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9C26943" w14:textId="77777777" w:rsidR="006F4FAA" w:rsidRPr="00F839CC" w:rsidRDefault="006F4FAA" w:rsidP="006F4FAA">
      <w:pPr>
        <w:pStyle w:val="Heading5"/>
      </w:pPr>
      <w:r>
        <w:t>42</w:t>
      </w:r>
      <w:r w:rsidRPr="00F839CC">
        <w:t xml:space="preserve"> </w:t>
      </w:r>
    </w:p>
    <w:p w14:paraId="524CFD0A" w14:textId="77777777" w:rsidR="006F4FAA" w:rsidRPr="00166964" w:rsidRDefault="006F4FAA" w:rsidP="006F4FAA">
      <w:pPr>
        <w:pStyle w:val="keywords"/>
      </w:pPr>
      <w:r w:rsidRPr="00D25469">
        <w:rPr>
          <w:rStyle w:val="Numberhead"/>
        </w:rPr>
        <w:t>Peg</w:t>
      </w:r>
      <w:r>
        <w:tab/>
      </w:r>
    </w:p>
    <w:p w14:paraId="6E945055" w14:textId="77777777" w:rsidR="006F4FAA" w:rsidRDefault="006F4FAA" w:rsidP="006F4FAA">
      <w:pPr>
        <w:pStyle w:val="keywords"/>
      </w:pPr>
      <w:r>
        <w:rPr>
          <w:rStyle w:val="Numberhead"/>
        </w:rPr>
        <w:t>Ch. terrain</w:t>
      </w:r>
      <w:r w:rsidRPr="00A46E8A">
        <w:tab/>
      </w:r>
    </w:p>
    <w:p w14:paraId="4ADAB5B4" w14:textId="77777777" w:rsidR="006F4FAA" w:rsidRDefault="006F4FAA" w:rsidP="006F4FAA">
      <w:pPr>
        <w:pStyle w:val="keywords"/>
      </w:pPr>
      <w:r>
        <w:rPr>
          <w:rStyle w:val="Numberhead"/>
        </w:rPr>
        <w:t>Themes</w:t>
      </w:r>
      <w:r>
        <w:tab/>
      </w:r>
    </w:p>
    <w:p w14:paraId="437998B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AE4E55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F0CB057" w14:textId="2E5A8B09" w:rsidR="00533BD4" w:rsidRDefault="000C4C07" w:rsidP="00533BD4">
      <w:pPr>
        <w:pStyle w:val="Heading3"/>
      </w:pPr>
      <w:r w:rsidRPr="000C4C07">
        <w:t>Psalms</w:t>
      </w:r>
      <w:r w:rsidR="00911326">
        <w:t xml:space="preserve"> 1 – 49</w:t>
      </w:r>
    </w:p>
    <w:p w14:paraId="6294A9B7" w14:textId="334A6B02" w:rsidR="0022719C" w:rsidRDefault="0022719C" w:rsidP="0022719C">
      <w:r>
        <w:t xml:space="preserve">Hugh of St. Victor’s mental list of 150 psalms was to be “extended as it were before the mind’s eye.” </w:t>
      </w:r>
      <w:sdt>
        <w:sdtPr>
          <w:id w:val="-1658606111"/>
          <w:citation/>
        </w:sdtPr>
        <w:sdtEndPr/>
        <w:sdtContent>
          <w:r>
            <w:fldChar w:fldCharType="begin"/>
          </w:r>
          <w:r>
            <w:instrText xml:space="preserve">CITATION Car \p 262 \l 1033 </w:instrText>
          </w:r>
          <w:r>
            <w:fldChar w:fldCharType="separate"/>
          </w:r>
          <w:r>
            <w:rPr>
              <w:noProof/>
            </w:rPr>
            <w:t>(Carruthers, p. 262)</w:t>
          </w:r>
          <w:r>
            <w:fldChar w:fldCharType="end"/>
          </w:r>
        </w:sdtContent>
      </w:sdt>
      <w:r>
        <w:t xml:space="preserve"> The students had to visualize them to be effective.</w:t>
      </w:r>
    </w:p>
    <w:p w14:paraId="58F1D73D" w14:textId="77777777" w:rsidR="0022719C" w:rsidRPr="0022719C" w:rsidRDefault="0022719C" w:rsidP="0022719C"/>
    <w:p w14:paraId="483DB887" w14:textId="2327FF78" w:rsidR="002F6B0B" w:rsidRPr="000748DF" w:rsidRDefault="002F6B0B" w:rsidP="002F6B0B">
      <w:pPr>
        <w:pStyle w:val="keywords"/>
      </w:pPr>
      <w:r w:rsidRPr="00C55749">
        <w:rPr>
          <w:rStyle w:val="Numberhead"/>
        </w:rPr>
        <w:t>Sub. word</w:t>
      </w:r>
      <w:r>
        <w:rPr>
          <w:rStyle w:val="Numberhead"/>
        </w:rPr>
        <w:t>s</w:t>
      </w:r>
      <w:r w:rsidRPr="000748DF">
        <w:tab/>
      </w:r>
      <w:r w:rsidR="006D5977" w:rsidRPr="000C4C07">
        <w:t>song</w:t>
      </w:r>
      <w:r w:rsidR="006D5977">
        <w:t>s</w:t>
      </w:r>
    </w:p>
    <w:p w14:paraId="02DCFA60" w14:textId="0631EE09" w:rsidR="002F6B0B" w:rsidRDefault="002F6B0B" w:rsidP="002F6B0B">
      <w:pPr>
        <w:pStyle w:val="keywords"/>
      </w:pPr>
      <w:r>
        <w:rPr>
          <w:rStyle w:val="Numberhead"/>
        </w:rPr>
        <w:t>Peg</w:t>
      </w:r>
      <w:r w:rsidRPr="000748DF">
        <w:tab/>
      </w:r>
      <w:r>
        <w:t>19 = toupee</w:t>
      </w:r>
    </w:p>
    <w:p w14:paraId="727DD47E" w14:textId="05B14141" w:rsidR="002F6B0B" w:rsidRDefault="003C7CD5" w:rsidP="002F6B0B">
      <w:pPr>
        <w:pStyle w:val="keywords"/>
        <w:rPr>
          <w:rStyle w:val="Numberhead"/>
        </w:rPr>
      </w:pPr>
      <w:r>
        <w:rPr>
          <w:rStyle w:val="Numberhead"/>
        </w:rPr>
        <w:t>Book terrain</w:t>
      </w:r>
      <w:r>
        <w:rPr>
          <w:rStyle w:val="Numberhead"/>
        </w:rPr>
        <w:tab/>
      </w:r>
      <w:r w:rsidR="006D5977" w:rsidRPr="000C4C07">
        <w:t>choir room</w:t>
      </w:r>
    </w:p>
    <w:p w14:paraId="604DD8A4" w14:textId="77777777" w:rsidR="002F6B0B" w:rsidRDefault="002F6B0B" w:rsidP="002F6B0B">
      <w:pPr>
        <w:pStyle w:val="keywords"/>
      </w:pPr>
      <w:r w:rsidRPr="000748DF">
        <w:rPr>
          <w:rStyle w:val="Numberhead"/>
        </w:rPr>
        <w:t>Story</w:t>
      </w:r>
      <w:r>
        <w:tab/>
      </w:r>
    </w:p>
    <w:p w14:paraId="257CE784" w14:textId="77777777" w:rsidR="002F6B0B" w:rsidRPr="000748DF" w:rsidRDefault="002F6B0B" w:rsidP="002F6B0B">
      <w:pPr>
        <w:pStyle w:val="keywords"/>
      </w:pPr>
      <w:r>
        <w:rPr>
          <w:rStyle w:val="Numberhead"/>
        </w:rPr>
        <w:t>Notes</w:t>
      </w:r>
      <w:r w:rsidRPr="006A1716">
        <w:tab/>
      </w:r>
    </w:p>
    <w:p w14:paraId="2221D74E" w14:textId="77777777" w:rsidR="00DC55C5" w:rsidRPr="00F839CC" w:rsidRDefault="00DC55C5" w:rsidP="00DC55C5">
      <w:pPr>
        <w:pStyle w:val="Heading5"/>
      </w:pPr>
      <w:r w:rsidRPr="00F839CC">
        <w:t xml:space="preserve">1 </w:t>
      </w:r>
    </w:p>
    <w:p w14:paraId="074D80D7" w14:textId="77777777" w:rsidR="00DC55C5" w:rsidRPr="00166964" w:rsidRDefault="00DC55C5" w:rsidP="00DC55C5">
      <w:pPr>
        <w:pStyle w:val="keywords"/>
      </w:pPr>
      <w:r w:rsidRPr="00D25469">
        <w:rPr>
          <w:rStyle w:val="Numberhead"/>
        </w:rPr>
        <w:t>Peg</w:t>
      </w:r>
      <w:r>
        <w:tab/>
      </w:r>
    </w:p>
    <w:p w14:paraId="43545FBE" w14:textId="77777777" w:rsidR="00DC55C5" w:rsidRDefault="00DC55C5" w:rsidP="00DC55C5">
      <w:pPr>
        <w:pStyle w:val="keywords"/>
      </w:pPr>
      <w:r>
        <w:rPr>
          <w:rStyle w:val="Numberhead"/>
        </w:rPr>
        <w:t>Ch. terrain</w:t>
      </w:r>
      <w:r w:rsidRPr="00A46E8A">
        <w:tab/>
      </w:r>
    </w:p>
    <w:p w14:paraId="16E9D93D" w14:textId="77777777" w:rsidR="00DC55C5" w:rsidRDefault="00DC55C5" w:rsidP="00DC55C5">
      <w:pPr>
        <w:pStyle w:val="keywords"/>
      </w:pPr>
      <w:r>
        <w:rPr>
          <w:rStyle w:val="Numberhead"/>
        </w:rPr>
        <w:t>Themes</w:t>
      </w:r>
      <w:r>
        <w:tab/>
      </w:r>
    </w:p>
    <w:p w14:paraId="243FAB2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9953D79"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2D642A0B" w14:textId="77777777" w:rsidR="00DC55C5" w:rsidRPr="00F839CC" w:rsidRDefault="00DC55C5" w:rsidP="00DC55C5">
      <w:pPr>
        <w:pStyle w:val="Heading5"/>
      </w:pPr>
      <w:r>
        <w:t>2</w:t>
      </w:r>
      <w:r w:rsidRPr="00F839CC">
        <w:t xml:space="preserve"> </w:t>
      </w:r>
    </w:p>
    <w:p w14:paraId="76ADAEBA" w14:textId="77777777" w:rsidR="00DC55C5" w:rsidRPr="00166964" w:rsidRDefault="00DC55C5" w:rsidP="00DC55C5">
      <w:pPr>
        <w:pStyle w:val="keywords"/>
      </w:pPr>
      <w:r w:rsidRPr="00D25469">
        <w:rPr>
          <w:rStyle w:val="Numberhead"/>
        </w:rPr>
        <w:t>Peg</w:t>
      </w:r>
      <w:r>
        <w:tab/>
      </w:r>
    </w:p>
    <w:p w14:paraId="00150165" w14:textId="77777777" w:rsidR="00DC55C5" w:rsidRDefault="00DC55C5" w:rsidP="00DC55C5">
      <w:pPr>
        <w:pStyle w:val="keywords"/>
      </w:pPr>
      <w:r>
        <w:rPr>
          <w:rStyle w:val="Numberhead"/>
        </w:rPr>
        <w:t>Ch. terrain</w:t>
      </w:r>
      <w:r w:rsidRPr="00A46E8A">
        <w:tab/>
      </w:r>
    </w:p>
    <w:p w14:paraId="40E341DA" w14:textId="77777777" w:rsidR="00DC55C5" w:rsidRDefault="00DC55C5" w:rsidP="00DC55C5">
      <w:pPr>
        <w:pStyle w:val="keywords"/>
      </w:pPr>
      <w:r>
        <w:rPr>
          <w:rStyle w:val="Numberhead"/>
        </w:rPr>
        <w:t>Themes</w:t>
      </w:r>
      <w:r>
        <w:tab/>
      </w:r>
    </w:p>
    <w:p w14:paraId="696230F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FC98D7"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538063A5" w14:textId="77777777" w:rsidR="00DC55C5" w:rsidRPr="00431201" w:rsidRDefault="00DC55C5" w:rsidP="00DC55C5">
      <w:pPr>
        <w:pStyle w:val="Heading5"/>
      </w:pPr>
      <w:r w:rsidRPr="00431201">
        <w:t xml:space="preserve">3 </w:t>
      </w:r>
    </w:p>
    <w:p w14:paraId="7F7B8E60" w14:textId="29F13B2E" w:rsidR="00DC55C5" w:rsidRPr="00431201" w:rsidRDefault="00DC55C5" w:rsidP="0072322D">
      <w:pPr>
        <w:pStyle w:val="keywords"/>
      </w:pPr>
      <w:r w:rsidRPr="00431201">
        <w:rPr>
          <w:rStyle w:val="Numberhead"/>
        </w:rPr>
        <w:t>Peg</w:t>
      </w:r>
      <w:r w:rsidRPr="00431201">
        <w:tab/>
      </w:r>
      <w:r w:rsidR="00911326" w:rsidRPr="000C4C07">
        <w:t>hymn</w:t>
      </w:r>
    </w:p>
    <w:p w14:paraId="4211E61F" w14:textId="282C93DF" w:rsidR="00DC55C5" w:rsidRPr="00431201" w:rsidRDefault="00DC55C5" w:rsidP="00DC55C5">
      <w:pPr>
        <w:pStyle w:val="keywords"/>
      </w:pPr>
      <w:r w:rsidRPr="00431201">
        <w:rPr>
          <w:rStyle w:val="Numberhead"/>
        </w:rPr>
        <w:t>Ch. terrain</w:t>
      </w:r>
      <w:r w:rsidRPr="00431201">
        <w:tab/>
      </w:r>
      <w:r w:rsidR="0072322D" w:rsidRPr="000C4C07">
        <w:t>singing from hymn book</w:t>
      </w:r>
    </w:p>
    <w:p w14:paraId="43B606CF" w14:textId="77777777" w:rsidR="00DC55C5" w:rsidRDefault="00DC55C5" w:rsidP="00DC55C5">
      <w:pPr>
        <w:pStyle w:val="keywords"/>
      </w:pPr>
      <w:r>
        <w:rPr>
          <w:rStyle w:val="Numberhead"/>
        </w:rPr>
        <w:t>Themes</w:t>
      </w:r>
      <w:r>
        <w:tab/>
      </w:r>
    </w:p>
    <w:p w14:paraId="392FFAFB" w14:textId="12F3A5CE"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0BC49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25B7C13" w14:textId="77777777" w:rsidR="00DC55C5" w:rsidRPr="00F839CC" w:rsidRDefault="00DC55C5" w:rsidP="00DC55C5">
      <w:pPr>
        <w:pStyle w:val="Heading5"/>
      </w:pPr>
      <w:r>
        <w:t>4</w:t>
      </w:r>
      <w:r w:rsidRPr="00F839CC">
        <w:t xml:space="preserve"> </w:t>
      </w:r>
    </w:p>
    <w:p w14:paraId="1AB3CBEF" w14:textId="77777777" w:rsidR="00DC55C5" w:rsidRPr="00166964" w:rsidRDefault="00DC55C5" w:rsidP="00DC55C5">
      <w:pPr>
        <w:pStyle w:val="keywords"/>
      </w:pPr>
      <w:r w:rsidRPr="00D25469">
        <w:rPr>
          <w:rStyle w:val="Numberhead"/>
        </w:rPr>
        <w:t>Peg</w:t>
      </w:r>
      <w:r>
        <w:tab/>
      </w:r>
    </w:p>
    <w:p w14:paraId="7EA34565" w14:textId="77777777" w:rsidR="00DC55C5" w:rsidRDefault="00DC55C5" w:rsidP="00DC55C5">
      <w:pPr>
        <w:pStyle w:val="keywords"/>
      </w:pPr>
      <w:r>
        <w:rPr>
          <w:rStyle w:val="Numberhead"/>
        </w:rPr>
        <w:t>Ch. terrain</w:t>
      </w:r>
      <w:r w:rsidRPr="00A46E8A">
        <w:tab/>
      </w:r>
    </w:p>
    <w:p w14:paraId="58AA2F06" w14:textId="77777777" w:rsidR="00DC55C5" w:rsidRDefault="00DC55C5" w:rsidP="00DC55C5">
      <w:pPr>
        <w:pStyle w:val="keywords"/>
      </w:pPr>
      <w:r>
        <w:rPr>
          <w:rStyle w:val="Numberhead"/>
        </w:rPr>
        <w:t>Themes</w:t>
      </w:r>
      <w:r>
        <w:tab/>
      </w:r>
    </w:p>
    <w:p w14:paraId="13DAD26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CC7398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1F69DAD" w14:textId="77777777" w:rsidR="00DC55C5" w:rsidRPr="00F839CC" w:rsidRDefault="00DC55C5" w:rsidP="00DC55C5">
      <w:pPr>
        <w:pStyle w:val="Heading5"/>
      </w:pPr>
      <w:r>
        <w:t>5</w:t>
      </w:r>
      <w:r w:rsidRPr="00F839CC">
        <w:t xml:space="preserve"> </w:t>
      </w:r>
    </w:p>
    <w:p w14:paraId="3D0BC113" w14:textId="77777777" w:rsidR="00DC55C5" w:rsidRPr="00166964" w:rsidRDefault="00DC55C5" w:rsidP="00DC55C5">
      <w:pPr>
        <w:pStyle w:val="keywords"/>
      </w:pPr>
      <w:r w:rsidRPr="00D25469">
        <w:rPr>
          <w:rStyle w:val="Numberhead"/>
        </w:rPr>
        <w:t>Peg</w:t>
      </w:r>
      <w:r>
        <w:tab/>
      </w:r>
    </w:p>
    <w:p w14:paraId="06FADDD5" w14:textId="77777777" w:rsidR="00DC55C5" w:rsidRDefault="00DC55C5" w:rsidP="00DC55C5">
      <w:pPr>
        <w:pStyle w:val="keywords"/>
      </w:pPr>
      <w:r>
        <w:rPr>
          <w:rStyle w:val="Numberhead"/>
        </w:rPr>
        <w:t>Ch. terrain</w:t>
      </w:r>
      <w:r w:rsidRPr="00A46E8A">
        <w:tab/>
      </w:r>
    </w:p>
    <w:p w14:paraId="611CE561" w14:textId="77777777" w:rsidR="00DC55C5" w:rsidRDefault="00DC55C5" w:rsidP="00DC55C5">
      <w:pPr>
        <w:pStyle w:val="keywords"/>
      </w:pPr>
      <w:r>
        <w:rPr>
          <w:rStyle w:val="Numberhead"/>
        </w:rPr>
        <w:t>Themes</w:t>
      </w:r>
      <w:r>
        <w:tab/>
      </w:r>
    </w:p>
    <w:p w14:paraId="2C98B28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904A06E"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18B8430" w14:textId="77777777" w:rsidR="00DC55C5" w:rsidRPr="00F839CC" w:rsidRDefault="00DC55C5" w:rsidP="00DC55C5">
      <w:pPr>
        <w:pStyle w:val="Heading5"/>
      </w:pPr>
      <w:r>
        <w:t>6</w:t>
      </w:r>
      <w:r w:rsidRPr="00F839CC">
        <w:t xml:space="preserve"> </w:t>
      </w:r>
    </w:p>
    <w:p w14:paraId="205AF264" w14:textId="77777777" w:rsidR="00DC55C5" w:rsidRPr="00166964" w:rsidRDefault="00DC55C5" w:rsidP="00DC55C5">
      <w:pPr>
        <w:pStyle w:val="keywords"/>
      </w:pPr>
      <w:r w:rsidRPr="00D25469">
        <w:rPr>
          <w:rStyle w:val="Numberhead"/>
        </w:rPr>
        <w:t>Peg</w:t>
      </w:r>
      <w:r>
        <w:tab/>
      </w:r>
    </w:p>
    <w:p w14:paraId="5C11AEB5" w14:textId="77777777" w:rsidR="00DC55C5" w:rsidRDefault="00DC55C5" w:rsidP="00DC55C5">
      <w:pPr>
        <w:pStyle w:val="keywords"/>
      </w:pPr>
      <w:r>
        <w:rPr>
          <w:rStyle w:val="Numberhead"/>
        </w:rPr>
        <w:t>Ch. terrain</w:t>
      </w:r>
      <w:r w:rsidRPr="00A46E8A">
        <w:tab/>
      </w:r>
    </w:p>
    <w:p w14:paraId="2D68416D" w14:textId="77777777" w:rsidR="00DC55C5" w:rsidRDefault="00DC55C5" w:rsidP="00DC55C5">
      <w:pPr>
        <w:pStyle w:val="keywords"/>
      </w:pPr>
      <w:r>
        <w:rPr>
          <w:rStyle w:val="Numberhead"/>
        </w:rPr>
        <w:t>Themes</w:t>
      </w:r>
      <w:r>
        <w:tab/>
      </w:r>
    </w:p>
    <w:p w14:paraId="13A2CD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7A3953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99F79D5" w14:textId="77777777" w:rsidR="00DC55C5" w:rsidRPr="00F839CC" w:rsidRDefault="00DC55C5" w:rsidP="00DC55C5">
      <w:pPr>
        <w:pStyle w:val="Heading5"/>
      </w:pPr>
      <w:r>
        <w:t>7</w:t>
      </w:r>
      <w:r w:rsidRPr="00F839CC">
        <w:t xml:space="preserve"> </w:t>
      </w:r>
    </w:p>
    <w:p w14:paraId="46118B9D" w14:textId="77777777" w:rsidR="00DC55C5" w:rsidRPr="00166964" w:rsidRDefault="00DC55C5" w:rsidP="00DC55C5">
      <w:pPr>
        <w:pStyle w:val="keywords"/>
      </w:pPr>
      <w:r w:rsidRPr="00D25469">
        <w:rPr>
          <w:rStyle w:val="Numberhead"/>
        </w:rPr>
        <w:t>Peg</w:t>
      </w:r>
      <w:r>
        <w:tab/>
      </w:r>
    </w:p>
    <w:p w14:paraId="2A25D875" w14:textId="77777777" w:rsidR="00DC55C5" w:rsidRDefault="00DC55C5" w:rsidP="00DC55C5">
      <w:pPr>
        <w:pStyle w:val="keywords"/>
      </w:pPr>
      <w:r>
        <w:rPr>
          <w:rStyle w:val="Numberhead"/>
        </w:rPr>
        <w:t>Ch. terrain</w:t>
      </w:r>
      <w:r w:rsidRPr="00A46E8A">
        <w:tab/>
      </w:r>
    </w:p>
    <w:p w14:paraId="08EDD2DB" w14:textId="77777777" w:rsidR="00DC55C5" w:rsidRDefault="00DC55C5" w:rsidP="00DC55C5">
      <w:pPr>
        <w:pStyle w:val="keywords"/>
      </w:pPr>
      <w:r>
        <w:rPr>
          <w:rStyle w:val="Numberhead"/>
        </w:rPr>
        <w:t>Themes</w:t>
      </w:r>
      <w:r>
        <w:tab/>
      </w:r>
    </w:p>
    <w:p w14:paraId="26BEC09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EEE96E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21FEB0B" w14:textId="77777777" w:rsidR="00DC55C5" w:rsidRPr="00F839CC" w:rsidRDefault="00DC55C5" w:rsidP="00DC55C5">
      <w:pPr>
        <w:pStyle w:val="Heading5"/>
      </w:pPr>
      <w:r>
        <w:lastRenderedPageBreak/>
        <w:t>8</w:t>
      </w:r>
      <w:r w:rsidRPr="00F839CC">
        <w:t xml:space="preserve"> </w:t>
      </w:r>
    </w:p>
    <w:p w14:paraId="3D88D7A4" w14:textId="77777777" w:rsidR="00DC55C5" w:rsidRPr="00166964" w:rsidRDefault="00DC55C5" w:rsidP="00DC55C5">
      <w:pPr>
        <w:pStyle w:val="keywords"/>
      </w:pPr>
      <w:r w:rsidRPr="00D25469">
        <w:rPr>
          <w:rStyle w:val="Numberhead"/>
        </w:rPr>
        <w:t>Peg</w:t>
      </w:r>
      <w:r>
        <w:tab/>
      </w:r>
    </w:p>
    <w:p w14:paraId="45C595D4" w14:textId="77777777" w:rsidR="00DC55C5" w:rsidRDefault="00DC55C5" w:rsidP="00DC55C5">
      <w:pPr>
        <w:pStyle w:val="keywords"/>
      </w:pPr>
      <w:r>
        <w:rPr>
          <w:rStyle w:val="Numberhead"/>
        </w:rPr>
        <w:t>Ch. terrain</w:t>
      </w:r>
      <w:r w:rsidRPr="00A46E8A">
        <w:tab/>
      </w:r>
    </w:p>
    <w:p w14:paraId="4811CB65" w14:textId="77777777" w:rsidR="00DC55C5" w:rsidRDefault="00DC55C5" w:rsidP="00DC55C5">
      <w:pPr>
        <w:pStyle w:val="keywords"/>
      </w:pPr>
      <w:r>
        <w:rPr>
          <w:rStyle w:val="Numberhead"/>
        </w:rPr>
        <w:t>Themes</w:t>
      </w:r>
      <w:r>
        <w:tab/>
      </w:r>
    </w:p>
    <w:p w14:paraId="6DB4B25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82991F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DD2522D" w14:textId="77777777" w:rsidR="00DC55C5" w:rsidRPr="00F839CC" w:rsidRDefault="00DC55C5" w:rsidP="00DC55C5">
      <w:pPr>
        <w:pStyle w:val="Heading5"/>
      </w:pPr>
      <w:r>
        <w:t>9</w:t>
      </w:r>
      <w:r w:rsidRPr="00F839CC">
        <w:t xml:space="preserve"> </w:t>
      </w:r>
    </w:p>
    <w:p w14:paraId="08A77C31" w14:textId="77777777" w:rsidR="00DC55C5" w:rsidRPr="00166964" w:rsidRDefault="00DC55C5" w:rsidP="00DC55C5">
      <w:pPr>
        <w:pStyle w:val="keywords"/>
      </w:pPr>
      <w:r w:rsidRPr="00D25469">
        <w:rPr>
          <w:rStyle w:val="Numberhead"/>
        </w:rPr>
        <w:t>Peg</w:t>
      </w:r>
      <w:r>
        <w:tab/>
      </w:r>
    </w:p>
    <w:p w14:paraId="1C541063" w14:textId="77777777" w:rsidR="00DC55C5" w:rsidRDefault="00DC55C5" w:rsidP="00DC55C5">
      <w:pPr>
        <w:pStyle w:val="keywords"/>
      </w:pPr>
      <w:r>
        <w:rPr>
          <w:rStyle w:val="Numberhead"/>
        </w:rPr>
        <w:t>Ch. terrain</w:t>
      </w:r>
      <w:r w:rsidRPr="00A46E8A">
        <w:tab/>
      </w:r>
    </w:p>
    <w:p w14:paraId="60055C5C" w14:textId="77777777" w:rsidR="00DC55C5" w:rsidRDefault="00DC55C5" w:rsidP="00DC55C5">
      <w:pPr>
        <w:pStyle w:val="keywords"/>
      </w:pPr>
      <w:r>
        <w:rPr>
          <w:rStyle w:val="Numberhead"/>
        </w:rPr>
        <w:t>Themes</w:t>
      </w:r>
      <w:r>
        <w:tab/>
      </w:r>
    </w:p>
    <w:p w14:paraId="48B530A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A19555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8EB7AB6" w14:textId="77777777" w:rsidR="00DC55C5" w:rsidRPr="00F839CC" w:rsidRDefault="00DC55C5" w:rsidP="00DC55C5">
      <w:pPr>
        <w:pStyle w:val="Heading5"/>
      </w:pPr>
      <w:r w:rsidRPr="00F839CC">
        <w:t>1</w:t>
      </w:r>
      <w:r>
        <w:t>0</w:t>
      </w:r>
      <w:r w:rsidRPr="00F839CC">
        <w:t xml:space="preserve"> </w:t>
      </w:r>
    </w:p>
    <w:p w14:paraId="2CCF9A58" w14:textId="77777777" w:rsidR="00DC55C5" w:rsidRPr="00166964" w:rsidRDefault="00DC55C5" w:rsidP="00DC55C5">
      <w:pPr>
        <w:pStyle w:val="keywords"/>
      </w:pPr>
      <w:r w:rsidRPr="00D25469">
        <w:rPr>
          <w:rStyle w:val="Numberhead"/>
        </w:rPr>
        <w:t>Peg</w:t>
      </w:r>
      <w:r>
        <w:tab/>
      </w:r>
    </w:p>
    <w:p w14:paraId="3360EFF8" w14:textId="77777777" w:rsidR="00DC55C5" w:rsidRDefault="00DC55C5" w:rsidP="00DC55C5">
      <w:pPr>
        <w:pStyle w:val="keywords"/>
      </w:pPr>
      <w:r>
        <w:rPr>
          <w:rStyle w:val="Numberhead"/>
        </w:rPr>
        <w:t>Ch. terrain</w:t>
      </w:r>
      <w:r w:rsidRPr="00A46E8A">
        <w:tab/>
      </w:r>
    </w:p>
    <w:p w14:paraId="28E2DA4E" w14:textId="77777777" w:rsidR="00DC55C5" w:rsidRDefault="00DC55C5" w:rsidP="00DC55C5">
      <w:pPr>
        <w:pStyle w:val="keywords"/>
      </w:pPr>
      <w:r>
        <w:rPr>
          <w:rStyle w:val="Numberhead"/>
        </w:rPr>
        <w:t>Themes</w:t>
      </w:r>
      <w:r>
        <w:tab/>
      </w:r>
    </w:p>
    <w:p w14:paraId="21DDBAA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24F5E9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ED3F64" w14:textId="77777777" w:rsidR="00DC55C5" w:rsidRPr="00F839CC" w:rsidRDefault="00DC55C5" w:rsidP="00DC55C5">
      <w:pPr>
        <w:pStyle w:val="Heading5"/>
      </w:pPr>
      <w:r w:rsidRPr="00F839CC">
        <w:t>1</w:t>
      </w:r>
      <w:r>
        <w:t>1</w:t>
      </w:r>
      <w:r w:rsidRPr="00F839CC">
        <w:t xml:space="preserve"> </w:t>
      </w:r>
    </w:p>
    <w:p w14:paraId="2DA5CC6D" w14:textId="77777777" w:rsidR="00DC55C5" w:rsidRPr="00166964" w:rsidRDefault="00DC55C5" w:rsidP="00DC55C5">
      <w:pPr>
        <w:pStyle w:val="keywords"/>
      </w:pPr>
      <w:r w:rsidRPr="00D25469">
        <w:rPr>
          <w:rStyle w:val="Numberhead"/>
        </w:rPr>
        <w:t>Peg</w:t>
      </w:r>
      <w:r>
        <w:tab/>
      </w:r>
    </w:p>
    <w:p w14:paraId="4CA0370E" w14:textId="77777777" w:rsidR="00DC55C5" w:rsidRDefault="00DC55C5" w:rsidP="00DC55C5">
      <w:pPr>
        <w:pStyle w:val="keywords"/>
      </w:pPr>
      <w:r>
        <w:rPr>
          <w:rStyle w:val="Numberhead"/>
        </w:rPr>
        <w:t>Ch. terrain</w:t>
      </w:r>
      <w:r w:rsidRPr="00A46E8A">
        <w:tab/>
      </w:r>
    </w:p>
    <w:p w14:paraId="396CFC89" w14:textId="77777777" w:rsidR="00DC55C5" w:rsidRDefault="00DC55C5" w:rsidP="00DC55C5">
      <w:pPr>
        <w:pStyle w:val="keywords"/>
      </w:pPr>
      <w:r>
        <w:rPr>
          <w:rStyle w:val="Numberhead"/>
        </w:rPr>
        <w:t>Themes</w:t>
      </w:r>
      <w:r>
        <w:tab/>
      </w:r>
    </w:p>
    <w:p w14:paraId="2520F58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78FDA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8A720C5" w14:textId="77777777" w:rsidR="00DC55C5" w:rsidRPr="00F839CC" w:rsidRDefault="00DC55C5" w:rsidP="00DC55C5">
      <w:pPr>
        <w:pStyle w:val="Heading5"/>
      </w:pPr>
      <w:r w:rsidRPr="00F839CC">
        <w:t>1</w:t>
      </w:r>
      <w:r>
        <w:t>2</w:t>
      </w:r>
      <w:r w:rsidRPr="00F839CC">
        <w:t xml:space="preserve"> </w:t>
      </w:r>
    </w:p>
    <w:p w14:paraId="4EA0F537" w14:textId="77777777" w:rsidR="00DC55C5" w:rsidRPr="00166964" w:rsidRDefault="00DC55C5" w:rsidP="00DC55C5">
      <w:pPr>
        <w:pStyle w:val="keywords"/>
      </w:pPr>
      <w:r w:rsidRPr="00D25469">
        <w:rPr>
          <w:rStyle w:val="Numberhead"/>
        </w:rPr>
        <w:t>Peg</w:t>
      </w:r>
      <w:r>
        <w:tab/>
      </w:r>
    </w:p>
    <w:p w14:paraId="0FEC1C0B" w14:textId="77777777" w:rsidR="00DC55C5" w:rsidRDefault="00DC55C5" w:rsidP="00DC55C5">
      <w:pPr>
        <w:pStyle w:val="keywords"/>
      </w:pPr>
      <w:r>
        <w:rPr>
          <w:rStyle w:val="Numberhead"/>
        </w:rPr>
        <w:t>Ch. terrain</w:t>
      </w:r>
      <w:r w:rsidRPr="00A46E8A">
        <w:tab/>
      </w:r>
    </w:p>
    <w:p w14:paraId="6FFC9C66" w14:textId="77777777" w:rsidR="00DC55C5" w:rsidRDefault="00DC55C5" w:rsidP="00DC55C5">
      <w:pPr>
        <w:pStyle w:val="keywords"/>
      </w:pPr>
      <w:r>
        <w:rPr>
          <w:rStyle w:val="Numberhead"/>
        </w:rPr>
        <w:t>Themes</w:t>
      </w:r>
      <w:r>
        <w:tab/>
      </w:r>
    </w:p>
    <w:p w14:paraId="4908DD0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415406B"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6E553D02" w14:textId="77777777" w:rsidR="00DC55C5" w:rsidRPr="00431201" w:rsidRDefault="00DC55C5" w:rsidP="00DC55C5">
      <w:pPr>
        <w:pStyle w:val="Heading5"/>
      </w:pPr>
      <w:r w:rsidRPr="00431201">
        <w:t xml:space="preserve">13 </w:t>
      </w:r>
    </w:p>
    <w:p w14:paraId="5712648B" w14:textId="77777777" w:rsidR="00DC55C5" w:rsidRPr="00431201" w:rsidRDefault="00DC55C5" w:rsidP="00DC55C5">
      <w:pPr>
        <w:pStyle w:val="keywords"/>
      </w:pPr>
      <w:r w:rsidRPr="00431201">
        <w:rPr>
          <w:rStyle w:val="Numberhead"/>
        </w:rPr>
        <w:t>Peg</w:t>
      </w:r>
      <w:r w:rsidRPr="00431201">
        <w:tab/>
      </w:r>
    </w:p>
    <w:p w14:paraId="77A81B35" w14:textId="77777777" w:rsidR="00DC55C5" w:rsidRPr="00431201" w:rsidRDefault="00DC55C5" w:rsidP="00DC55C5">
      <w:pPr>
        <w:pStyle w:val="keywords"/>
      </w:pPr>
      <w:r w:rsidRPr="00431201">
        <w:rPr>
          <w:rStyle w:val="Numberhead"/>
        </w:rPr>
        <w:t>Ch. terrain</w:t>
      </w:r>
      <w:r w:rsidRPr="00431201">
        <w:tab/>
      </w:r>
    </w:p>
    <w:p w14:paraId="0728C3FB" w14:textId="77777777" w:rsidR="00DC55C5" w:rsidRDefault="00DC55C5" w:rsidP="00DC55C5">
      <w:pPr>
        <w:pStyle w:val="keywords"/>
      </w:pPr>
      <w:r>
        <w:rPr>
          <w:rStyle w:val="Numberhead"/>
        </w:rPr>
        <w:t>Themes</w:t>
      </w:r>
      <w:r>
        <w:tab/>
      </w:r>
    </w:p>
    <w:p w14:paraId="41F3343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A283A5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452F332" w14:textId="77777777" w:rsidR="00DC55C5" w:rsidRPr="00F839CC" w:rsidRDefault="00DC55C5" w:rsidP="00DC55C5">
      <w:pPr>
        <w:pStyle w:val="Heading5"/>
      </w:pPr>
      <w:r w:rsidRPr="00F839CC">
        <w:lastRenderedPageBreak/>
        <w:t>1</w:t>
      </w:r>
      <w:r>
        <w:t>4</w:t>
      </w:r>
      <w:r w:rsidRPr="00F839CC">
        <w:t xml:space="preserve"> </w:t>
      </w:r>
    </w:p>
    <w:p w14:paraId="5D48ABF7" w14:textId="77777777" w:rsidR="00DC55C5" w:rsidRPr="00166964" w:rsidRDefault="00DC55C5" w:rsidP="00DC55C5">
      <w:pPr>
        <w:pStyle w:val="keywords"/>
      </w:pPr>
      <w:r w:rsidRPr="00D25469">
        <w:rPr>
          <w:rStyle w:val="Numberhead"/>
        </w:rPr>
        <w:t>Peg</w:t>
      </w:r>
      <w:r>
        <w:tab/>
      </w:r>
    </w:p>
    <w:p w14:paraId="47FA04A9" w14:textId="77777777" w:rsidR="00DC55C5" w:rsidRDefault="00DC55C5" w:rsidP="00DC55C5">
      <w:pPr>
        <w:pStyle w:val="keywords"/>
      </w:pPr>
      <w:r>
        <w:rPr>
          <w:rStyle w:val="Numberhead"/>
        </w:rPr>
        <w:t>Ch. terrain</w:t>
      </w:r>
      <w:r w:rsidRPr="00A46E8A">
        <w:tab/>
      </w:r>
    </w:p>
    <w:p w14:paraId="5D91B0BE" w14:textId="77777777" w:rsidR="00DC55C5" w:rsidRDefault="00DC55C5" w:rsidP="00DC55C5">
      <w:pPr>
        <w:pStyle w:val="keywords"/>
      </w:pPr>
      <w:r>
        <w:rPr>
          <w:rStyle w:val="Numberhead"/>
        </w:rPr>
        <w:t>Themes</w:t>
      </w:r>
      <w:r>
        <w:tab/>
      </w:r>
    </w:p>
    <w:p w14:paraId="393651B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3E9105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F251BBE" w14:textId="77777777" w:rsidR="00DC55C5" w:rsidRPr="00F839CC" w:rsidRDefault="00DC55C5" w:rsidP="00DC55C5">
      <w:pPr>
        <w:pStyle w:val="Heading5"/>
      </w:pPr>
      <w:r w:rsidRPr="00F839CC">
        <w:t>1</w:t>
      </w:r>
      <w:r>
        <w:t>5</w:t>
      </w:r>
      <w:r w:rsidRPr="00F839CC">
        <w:t xml:space="preserve"> </w:t>
      </w:r>
    </w:p>
    <w:p w14:paraId="5DA63A23" w14:textId="77777777" w:rsidR="00DC55C5" w:rsidRPr="00166964" w:rsidRDefault="00DC55C5" w:rsidP="00DC55C5">
      <w:pPr>
        <w:pStyle w:val="keywords"/>
      </w:pPr>
      <w:r w:rsidRPr="00D25469">
        <w:rPr>
          <w:rStyle w:val="Numberhead"/>
        </w:rPr>
        <w:t>Peg</w:t>
      </w:r>
      <w:r>
        <w:tab/>
      </w:r>
    </w:p>
    <w:p w14:paraId="4D11430E" w14:textId="77777777" w:rsidR="00DC55C5" w:rsidRDefault="00DC55C5" w:rsidP="00DC55C5">
      <w:pPr>
        <w:pStyle w:val="keywords"/>
      </w:pPr>
      <w:r>
        <w:rPr>
          <w:rStyle w:val="Numberhead"/>
        </w:rPr>
        <w:t>Ch. terrain</w:t>
      </w:r>
      <w:r w:rsidRPr="00A46E8A">
        <w:tab/>
      </w:r>
    </w:p>
    <w:p w14:paraId="2A4650F8" w14:textId="77777777" w:rsidR="00DC55C5" w:rsidRDefault="00DC55C5" w:rsidP="00DC55C5">
      <w:pPr>
        <w:pStyle w:val="keywords"/>
      </w:pPr>
      <w:r>
        <w:rPr>
          <w:rStyle w:val="Numberhead"/>
        </w:rPr>
        <w:t>Themes</w:t>
      </w:r>
      <w:r>
        <w:tab/>
      </w:r>
    </w:p>
    <w:p w14:paraId="669D0E9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24672AE"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AA484A" w14:textId="77777777" w:rsidR="00DC55C5" w:rsidRPr="00F839CC" w:rsidRDefault="00DC55C5" w:rsidP="00DC55C5">
      <w:pPr>
        <w:pStyle w:val="Heading5"/>
      </w:pPr>
      <w:r w:rsidRPr="00F839CC">
        <w:t>1</w:t>
      </w:r>
      <w:r>
        <w:t>6</w:t>
      </w:r>
      <w:r w:rsidRPr="00F839CC">
        <w:t xml:space="preserve"> </w:t>
      </w:r>
    </w:p>
    <w:p w14:paraId="46A418DF" w14:textId="77777777" w:rsidR="00DC55C5" w:rsidRPr="00166964" w:rsidRDefault="00DC55C5" w:rsidP="00DC55C5">
      <w:pPr>
        <w:pStyle w:val="keywords"/>
      </w:pPr>
      <w:r w:rsidRPr="00D25469">
        <w:rPr>
          <w:rStyle w:val="Numberhead"/>
        </w:rPr>
        <w:t>Peg</w:t>
      </w:r>
      <w:r>
        <w:tab/>
      </w:r>
    </w:p>
    <w:p w14:paraId="205B029F" w14:textId="77777777" w:rsidR="00DC55C5" w:rsidRDefault="00DC55C5" w:rsidP="00DC55C5">
      <w:pPr>
        <w:pStyle w:val="keywords"/>
      </w:pPr>
      <w:r>
        <w:rPr>
          <w:rStyle w:val="Numberhead"/>
        </w:rPr>
        <w:t>Ch. terrain</w:t>
      </w:r>
      <w:r w:rsidRPr="00A46E8A">
        <w:tab/>
      </w:r>
    </w:p>
    <w:p w14:paraId="5E805EE8" w14:textId="77777777" w:rsidR="00DC55C5" w:rsidRDefault="00DC55C5" w:rsidP="00DC55C5">
      <w:pPr>
        <w:pStyle w:val="keywords"/>
      </w:pPr>
      <w:r>
        <w:rPr>
          <w:rStyle w:val="Numberhead"/>
        </w:rPr>
        <w:t>Themes</w:t>
      </w:r>
      <w:r>
        <w:tab/>
      </w:r>
    </w:p>
    <w:p w14:paraId="7DC5DF9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B209B7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CF93A2A" w14:textId="77777777" w:rsidR="00DC55C5" w:rsidRPr="00F839CC" w:rsidRDefault="00DC55C5" w:rsidP="00DC55C5">
      <w:pPr>
        <w:pStyle w:val="Heading5"/>
      </w:pPr>
      <w:r w:rsidRPr="00F839CC">
        <w:t>1</w:t>
      </w:r>
      <w:r>
        <w:t>7</w:t>
      </w:r>
      <w:r w:rsidRPr="00F839CC">
        <w:t xml:space="preserve"> </w:t>
      </w:r>
    </w:p>
    <w:p w14:paraId="2039227E" w14:textId="77777777" w:rsidR="00DC55C5" w:rsidRPr="00166964" w:rsidRDefault="00DC55C5" w:rsidP="00DC55C5">
      <w:pPr>
        <w:pStyle w:val="keywords"/>
      </w:pPr>
      <w:r w:rsidRPr="00D25469">
        <w:rPr>
          <w:rStyle w:val="Numberhead"/>
        </w:rPr>
        <w:t>Peg</w:t>
      </w:r>
      <w:r>
        <w:tab/>
      </w:r>
    </w:p>
    <w:p w14:paraId="4AED0F51" w14:textId="77777777" w:rsidR="00DC55C5" w:rsidRDefault="00DC55C5" w:rsidP="00DC55C5">
      <w:pPr>
        <w:pStyle w:val="keywords"/>
      </w:pPr>
      <w:r>
        <w:rPr>
          <w:rStyle w:val="Numberhead"/>
        </w:rPr>
        <w:t>Ch. terrain</w:t>
      </w:r>
      <w:r w:rsidRPr="00A46E8A">
        <w:tab/>
      </w:r>
    </w:p>
    <w:p w14:paraId="03718493" w14:textId="77777777" w:rsidR="00DC55C5" w:rsidRDefault="00DC55C5" w:rsidP="00DC55C5">
      <w:pPr>
        <w:pStyle w:val="keywords"/>
      </w:pPr>
      <w:r>
        <w:rPr>
          <w:rStyle w:val="Numberhead"/>
        </w:rPr>
        <w:t>Themes</w:t>
      </w:r>
      <w:r>
        <w:tab/>
      </w:r>
    </w:p>
    <w:p w14:paraId="34F7AF5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D0DFEA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CEE73E1" w14:textId="77777777" w:rsidR="00DC55C5" w:rsidRPr="00F839CC" w:rsidRDefault="00DC55C5" w:rsidP="00DC55C5">
      <w:pPr>
        <w:pStyle w:val="Heading5"/>
      </w:pPr>
      <w:r w:rsidRPr="00F839CC">
        <w:t>1</w:t>
      </w:r>
      <w:r>
        <w:t>8</w:t>
      </w:r>
      <w:r w:rsidRPr="00F839CC">
        <w:t xml:space="preserve"> </w:t>
      </w:r>
    </w:p>
    <w:p w14:paraId="22E04F37" w14:textId="77777777" w:rsidR="00DC55C5" w:rsidRPr="00166964" w:rsidRDefault="00DC55C5" w:rsidP="00DC55C5">
      <w:pPr>
        <w:pStyle w:val="keywords"/>
      </w:pPr>
      <w:r w:rsidRPr="00D25469">
        <w:rPr>
          <w:rStyle w:val="Numberhead"/>
        </w:rPr>
        <w:t>Peg</w:t>
      </w:r>
      <w:r>
        <w:tab/>
      </w:r>
    </w:p>
    <w:p w14:paraId="124BA79B" w14:textId="77777777" w:rsidR="00DC55C5" w:rsidRDefault="00DC55C5" w:rsidP="00DC55C5">
      <w:pPr>
        <w:pStyle w:val="keywords"/>
      </w:pPr>
      <w:r>
        <w:rPr>
          <w:rStyle w:val="Numberhead"/>
        </w:rPr>
        <w:t>Ch. terrain</w:t>
      </w:r>
      <w:r w:rsidRPr="00A46E8A">
        <w:tab/>
      </w:r>
    </w:p>
    <w:p w14:paraId="7B69A8BE" w14:textId="77777777" w:rsidR="00DC55C5" w:rsidRDefault="00DC55C5" w:rsidP="00DC55C5">
      <w:pPr>
        <w:pStyle w:val="keywords"/>
      </w:pPr>
      <w:r>
        <w:rPr>
          <w:rStyle w:val="Numberhead"/>
        </w:rPr>
        <w:t>Themes</w:t>
      </w:r>
      <w:r>
        <w:tab/>
      </w:r>
    </w:p>
    <w:p w14:paraId="1F7B6D2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D1702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6C6DA96" w14:textId="77777777" w:rsidR="00DC55C5" w:rsidRPr="00F839CC" w:rsidRDefault="00DC55C5" w:rsidP="00DC55C5">
      <w:pPr>
        <w:pStyle w:val="Heading5"/>
      </w:pPr>
      <w:r w:rsidRPr="00F839CC">
        <w:t>1</w:t>
      </w:r>
      <w:r>
        <w:t>9</w:t>
      </w:r>
      <w:r w:rsidRPr="00F839CC">
        <w:t xml:space="preserve"> </w:t>
      </w:r>
    </w:p>
    <w:p w14:paraId="25BC8549" w14:textId="77777777" w:rsidR="00DC55C5" w:rsidRPr="00166964" w:rsidRDefault="00DC55C5" w:rsidP="00DC55C5">
      <w:pPr>
        <w:pStyle w:val="keywords"/>
      </w:pPr>
      <w:r w:rsidRPr="00D25469">
        <w:rPr>
          <w:rStyle w:val="Numberhead"/>
        </w:rPr>
        <w:t>Peg</w:t>
      </w:r>
      <w:r>
        <w:tab/>
      </w:r>
    </w:p>
    <w:p w14:paraId="4C51FE5C" w14:textId="77777777" w:rsidR="00DC55C5" w:rsidRDefault="00DC55C5" w:rsidP="00DC55C5">
      <w:pPr>
        <w:pStyle w:val="keywords"/>
      </w:pPr>
      <w:r>
        <w:rPr>
          <w:rStyle w:val="Numberhead"/>
        </w:rPr>
        <w:t>Ch. terrain</w:t>
      </w:r>
      <w:r w:rsidRPr="00A46E8A">
        <w:tab/>
      </w:r>
    </w:p>
    <w:p w14:paraId="0097FC26" w14:textId="77777777" w:rsidR="00DC55C5" w:rsidRDefault="00DC55C5" w:rsidP="00DC55C5">
      <w:pPr>
        <w:pStyle w:val="keywords"/>
      </w:pPr>
      <w:r>
        <w:rPr>
          <w:rStyle w:val="Numberhead"/>
        </w:rPr>
        <w:t>Themes</w:t>
      </w:r>
      <w:r>
        <w:tab/>
      </w:r>
    </w:p>
    <w:p w14:paraId="61B0E06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99E65E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CB92079" w14:textId="77777777" w:rsidR="00DC55C5" w:rsidRPr="00F839CC" w:rsidRDefault="00DC55C5" w:rsidP="00DC55C5">
      <w:pPr>
        <w:pStyle w:val="Heading5"/>
      </w:pPr>
      <w:r>
        <w:lastRenderedPageBreak/>
        <w:t>20</w:t>
      </w:r>
      <w:r w:rsidRPr="00F839CC">
        <w:t xml:space="preserve"> </w:t>
      </w:r>
    </w:p>
    <w:p w14:paraId="551F8099" w14:textId="77777777" w:rsidR="00DC55C5" w:rsidRPr="00166964" w:rsidRDefault="00DC55C5" w:rsidP="00DC55C5">
      <w:pPr>
        <w:pStyle w:val="keywords"/>
      </w:pPr>
      <w:r w:rsidRPr="00D25469">
        <w:rPr>
          <w:rStyle w:val="Numberhead"/>
        </w:rPr>
        <w:t>Peg</w:t>
      </w:r>
      <w:r>
        <w:tab/>
      </w:r>
    </w:p>
    <w:p w14:paraId="349541BA" w14:textId="77777777" w:rsidR="00DC55C5" w:rsidRDefault="00DC55C5" w:rsidP="00DC55C5">
      <w:pPr>
        <w:pStyle w:val="keywords"/>
      </w:pPr>
      <w:r>
        <w:rPr>
          <w:rStyle w:val="Numberhead"/>
        </w:rPr>
        <w:t>Ch. terrain</w:t>
      </w:r>
      <w:r w:rsidRPr="00A46E8A">
        <w:tab/>
      </w:r>
    </w:p>
    <w:p w14:paraId="5D0755BC" w14:textId="77777777" w:rsidR="00DC55C5" w:rsidRDefault="00DC55C5" w:rsidP="00DC55C5">
      <w:pPr>
        <w:pStyle w:val="keywords"/>
      </w:pPr>
      <w:r>
        <w:rPr>
          <w:rStyle w:val="Numberhead"/>
        </w:rPr>
        <w:t>Themes</w:t>
      </w:r>
      <w:r>
        <w:tab/>
      </w:r>
    </w:p>
    <w:p w14:paraId="7D70ECF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040314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9B021D3" w14:textId="77777777" w:rsidR="00DC55C5" w:rsidRPr="00F839CC" w:rsidRDefault="00DC55C5" w:rsidP="00DC55C5">
      <w:pPr>
        <w:pStyle w:val="Heading5"/>
      </w:pPr>
      <w:r>
        <w:t>21</w:t>
      </w:r>
      <w:r w:rsidRPr="00F839CC">
        <w:t xml:space="preserve"> </w:t>
      </w:r>
    </w:p>
    <w:p w14:paraId="250E872D" w14:textId="77777777" w:rsidR="00DC55C5" w:rsidRPr="00166964" w:rsidRDefault="00DC55C5" w:rsidP="00DC55C5">
      <w:pPr>
        <w:pStyle w:val="keywords"/>
      </w:pPr>
      <w:r w:rsidRPr="00D25469">
        <w:rPr>
          <w:rStyle w:val="Numberhead"/>
        </w:rPr>
        <w:t>Peg</w:t>
      </w:r>
      <w:r>
        <w:tab/>
      </w:r>
    </w:p>
    <w:p w14:paraId="396495ED" w14:textId="77777777" w:rsidR="00DC55C5" w:rsidRDefault="00DC55C5" w:rsidP="00DC55C5">
      <w:pPr>
        <w:pStyle w:val="keywords"/>
      </w:pPr>
      <w:r>
        <w:rPr>
          <w:rStyle w:val="Numberhead"/>
        </w:rPr>
        <w:t>Ch. terrain</w:t>
      </w:r>
      <w:r w:rsidRPr="00A46E8A">
        <w:tab/>
      </w:r>
    </w:p>
    <w:p w14:paraId="62D87100" w14:textId="77777777" w:rsidR="00DC55C5" w:rsidRDefault="00DC55C5" w:rsidP="00DC55C5">
      <w:pPr>
        <w:pStyle w:val="keywords"/>
      </w:pPr>
      <w:r>
        <w:rPr>
          <w:rStyle w:val="Numberhead"/>
        </w:rPr>
        <w:t>Themes</w:t>
      </w:r>
      <w:r>
        <w:tab/>
      </w:r>
    </w:p>
    <w:p w14:paraId="2473E6E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D6E77A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1F0F092" w14:textId="77777777" w:rsidR="00DC55C5" w:rsidRPr="00F839CC" w:rsidRDefault="00DC55C5" w:rsidP="00DC55C5">
      <w:pPr>
        <w:pStyle w:val="Heading5"/>
      </w:pPr>
      <w:r>
        <w:t>22</w:t>
      </w:r>
      <w:r w:rsidRPr="00F839CC">
        <w:t xml:space="preserve"> </w:t>
      </w:r>
    </w:p>
    <w:p w14:paraId="734A0600" w14:textId="77777777" w:rsidR="00DC55C5" w:rsidRPr="00166964" w:rsidRDefault="00DC55C5" w:rsidP="00DC55C5">
      <w:pPr>
        <w:pStyle w:val="keywords"/>
      </w:pPr>
      <w:r w:rsidRPr="00D25469">
        <w:rPr>
          <w:rStyle w:val="Numberhead"/>
        </w:rPr>
        <w:t>Peg</w:t>
      </w:r>
      <w:r>
        <w:tab/>
      </w:r>
    </w:p>
    <w:p w14:paraId="79D51C97" w14:textId="77777777" w:rsidR="00DC55C5" w:rsidRDefault="00DC55C5" w:rsidP="00DC55C5">
      <w:pPr>
        <w:pStyle w:val="keywords"/>
      </w:pPr>
      <w:r>
        <w:rPr>
          <w:rStyle w:val="Numberhead"/>
        </w:rPr>
        <w:t>Ch. terrain</w:t>
      </w:r>
      <w:r w:rsidRPr="00A46E8A">
        <w:tab/>
      </w:r>
    </w:p>
    <w:p w14:paraId="7FB6D0F3" w14:textId="77777777" w:rsidR="00DC55C5" w:rsidRDefault="00DC55C5" w:rsidP="00DC55C5">
      <w:pPr>
        <w:pStyle w:val="keywords"/>
      </w:pPr>
      <w:r>
        <w:rPr>
          <w:rStyle w:val="Numberhead"/>
        </w:rPr>
        <w:t>Themes</w:t>
      </w:r>
      <w:r>
        <w:tab/>
      </w:r>
    </w:p>
    <w:p w14:paraId="237B03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14102E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198932" w14:textId="77777777" w:rsidR="00DC55C5" w:rsidRPr="00F839CC" w:rsidRDefault="00DC55C5" w:rsidP="00DC55C5">
      <w:pPr>
        <w:pStyle w:val="Heading5"/>
      </w:pPr>
      <w:r>
        <w:t>23</w:t>
      </w:r>
      <w:r w:rsidRPr="00F839CC">
        <w:t xml:space="preserve"> </w:t>
      </w:r>
    </w:p>
    <w:p w14:paraId="4CB13A3A" w14:textId="77777777" w:rsidR="00DC55C5" w:rsidRPr="00166964" w:rsidRDefault="00DC55C5" w:rsidP="00DC55C5">
      <w:pPr>
        <w:pStyle w:val="keywords"/>
      </w:pPr>
      <w:r w:rsidRPr="00D25469">
        <w:rPr>
          <w:rStyle w:val="Numberhead"/>
        </w:rPr>
        <w:t>Peg</w:t>
      </w:r>
      <w:r>
        <w:tab/>
      </w:r>
    </w:p>
    <w:p w14:paraId="46138EAC" w14:textId="77777777" w:rsidR="00DC55C5" w:rsidRDefault="00DC55C5" w:rsidP="00DC55C5">
      <w:pPr>
        <w:pStyle w:val="keywords"/>
      </w:pPr>
      <w:r>
        <w:rPr>
          <w:rStyle w:val="Numberhead"/>
        </w:rPr>
        <w:t>Ch. terrain</w:t>
      </w:r>
      <w:r w:rsidRPr="00A46E8A">
        <w:tab/>
      </w:r>
    </w:p>
    <w:p w14:paraId="775540E3" w14:textId="77777777" w:rsidR="00DC55C5" w:rsidRDefault="00DC55C5" w:rsidP="00DC55C5">
      <w:pPr>
        <w:pStyle w:val="keywords"/>
      </w:pPr>
      <w:r>
        <w:rPr>
          <w:rStyle w:val="Numberhead"/>
        </w:rPr>
        <w:t>Themes</w:t>
      </w:r>
      <w:r>
        <w:tab/>
      </w:r>
    </w:p>
    <w:p w14:paraId="1CA72D9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8CCDB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8BC2FAF" w14:textId="77777777" w:rsidR="00DC55C5" w:rsidRPr="00F839CC" w:rsidRDefault="00DC55C5" w:rsidP="00DC55C5">
      <w:pPr>
        <w:pStyle w:val="Heading5"/>
      </w:pPr>
      <w:r>
        <w:t>24</w:t>
      </w:r>
      <w:r w:rsidRPr="00F839CC">
        <w:t xml:space="preserve"> </w:t>
      </w:r>
    </w:p>
    <w:p w14:paraId="267E1661" w14:textId="77777777" w:rsidR="00DC55C5" w:rsidRPr="00166964" w:rsidRDefault="00DC55C5" w:rsidP="00DC55C5">
      <w:pPr>
        <w:pStyle w:val="keywords"/>
      </w:pPr>
      <w:r w:rsidRPr="00D25469">
        <w:rPr>
          <w:rStyle w:val="Numberhead"/>
        </w:rPr>
        <w:t>Peg</w:t>
      </w:r>
      <w:r>
        <w:tab/>
      </w:r>
    </w:p>
    <w:p w14:paraId="4E2D5DDB" w14:textId="77777777" w:rsidR="00DC55C5" w:rsidRDefault="00DC55C5" w:rsidP="00DC55C5">
      <w:pPr>
        <w:pStyle w:val="keywords"/>
      </w:pPr>
      <w:r>
        <w:rPr>
          <w:rStyle w:val="Numberhead"/>
        </w:rPr>
        <w:t>Ch. terrain</w:t>
      </w:r>
      <w:r w:rsidRPr="00A46E8A">
        <w:tab/>
      </w:r>
    </w:p>
    <w:p w14:paraId="3D767380" w14:textId="77777777" w:rsidR="00DC55C5" w:rsidRDefault="00DC55C5" w:rsidP="00DC55C5">
      <w:pPr>
        <w:pStyle w:val="keywords"/>
      </w:pPr>
      <w:r>
        <w:rPr>
          <w:rStyle w:val="Numberhead"/>
        </w:rPr>
        <w:t>Themes</w:t>
      </w:r>
      <w:r>
        <w:tab/>
      </w:r>
    </w:p>
    <w:p w14:paraId="0439C04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692484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4EB6F29" w14:textId="77777777" w:rsidR="00DC55C5" w:rsidRPr="00F839CC" w:rsidRDefault="00DC55C5" w:rsidP="00DC55C5">
      <w:pPr>
        <w:pStyle w:val="Heading5"/>
      </w:pPr>
      <w:r>
        <w:t>25</w:t>
      </w:r>
      <w:r w:rsidRPr="00F839CC">
        <w:t xml:space="preserve"> </w:t>
      </w:r>
    </w:p>
    <w:p w14:paraId="7714478A" w14:textId="77777777" w:rsidR="00DC55C5" w:rsidRPr="00166964" w:rsidRDefault="00DC55C5" w:rsidP="00DC55C5">
      <w:pPr>
        <w:pStyle w:val="keywords"/>
      </w:pPr>
      <w:r w:rsidRPr="00D25469">
        <w:rPr>
          <w:rStyle w:val="Numberhead"/>
        </w:rPr>
        <w:t>Peg</w:t>
      </w:r>
      <w:r>
        <w:tab/>
      </w:r>
    </w:p>
    <w:p w14:paraId="60097C8E" w14:textId="77777777" w:rsidR="00DC55C5" w:rsidRDefault="00DC55C5" w:rsidP="00DC55C5">
      <w:pPr>
        <w:pStyle w:val="keywords"/>
      </w:pPr>
      <w:r>
        <w:rPr>
          <w:rStyle w:val="Numberhead"/>
        </w:rPr>
        <w:t>Ch. terrain</w:t>
      </w:r>
      <w:r w:rsidRPr="00A46E8A">
        <w:tab/>
      </w:r>
    </w:p>
    <w:p w14:paraId="66FC4480" w14:textId="77777777" w:rsidR="00DC55C5" w:rsidRDefault="00DC55C5" w:rsidP="00DC55C5">
      <w:pPr>
        <w:pStyle w:val="keywords"/>
      </w:pPr>
      <w:r>
        <w:rPr>
          <w:rStyle w:val="Numberhead"/>
        </w:rPr>
        <w:t>Themes</w:t>
      </w:r>
      <w:r>
        <w:tab/>
      </w:r>
    </w:p>
    <w:p w14:paraId="76DCD86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16816C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13EC541" w14:textId="77777777" w:rsidR="00DC55C5" w:rsidRPr="00F839CC" w:rsidRDefault="00DC55C5" w:rsidP="00DC55C5">
      <w:pPr>
        <w:pStyle w:val="Heading5"/>
      </w:pPr>
      <w:r>
        <w:lastRenderedPageBreak/>
        <w:t>26</w:t>
      </w:r>
      <w:r w:rsidRPr="00F839CC">
        <w:t xml:space="preserve"> </w:t>
      </w:r>
    </w:p>
    <w:p w14:paraId="40223D35" w14:textId="77777777" w:rsidR="00DC55C5" w:rsidRPr="00166964" w:rsidRDefault="00DC55C5" w:rsidP="00DC55C5">
      <w:pPr>
        <w:pStyle w:val="keywords"/>
      </w:pPr>
      <w:r w:rsidRPr="00D25469">
        <w:rPr>
          <w:rStyle w:val="Numberhead"/>
        </w:rPr>
        <w:t>Peg</w:t>
      </w:r>
      <w:r>
        <w:tab/>
      </w:r>
    </w:p>
    <w:p w14:paraId="7C92F7FC" w14:textId="77777777" w:rsidR="00DC55C5" w:rsidRDefault="00DC55C5" w:rsidP="00DC55C5">
      <w:pPr>
        <w:pStyle w:val="keywords"/>
      </w:pPr>
      <w:r>
        <w:rPr>
          <w:rStyle w:val="Numberhead"/>
        </w:rPr>
        <w:t>Ch. terrain</w:t>
      </w:r>
      <w:r w:rsidRPr="00A46E8A">
        <w:tab/>
      </w:r>
    </w:p>
    <w:p w14:paraId="2D4087AB" w14:textId="77777777" w:rsidR="00DC55C5" w:rsidRDefault="00DC55C5" w:rsidP="00DC55C5">
      <w:pPr>
        <w:pStyle w:val="keywords"/>
      </w:pPr>
      <w:r>
        <w:rPr>
          <w:rStyle w:val="Numberhead"/>
        </w:rPr>
        <w:t>Themes</w:t>
      </w:r>
      <w:r>
        <w:tab/>
      </w:r>
    </w:p>
    <w:p w14:paraId="1FA16E2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F0CCA5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8BBD142" w14:textId="77777777" w:rsidR="00DC55C5" w:rsidRPr="00F839CC" w:rsidRDefault="00DC55C5" w:rsidP="00DC55C5">
      <w:pPr>
        <w:pStyle w:val="Heading5"/>
      </w:pPr>
      <w:r>
        <w:t>27</w:t>
      </w:r>
      <w:r w:rsidRPr="00F839CC">
        <w:t xml:space="preserve"> </w:t>
      </w:r>
    </w:p>
    <w:p w14:paraId="5857C6C3" w14:textId="77777777" w:rsidR="00DC55C5" w:rsidRPr="00166964" w:rsidRDefault="00DC55C5" w:rsidP="00DC55C5">
      <w:pPr>
        <w:pStyle w:val="keywords"/>
      </w:pPr>
      <w:r w:rsidRPr="00D25469">
        <w:rPr>
          <w:rStyle w:val="Numberhead"/>
        </w:rPr>
        <w:t>Peg</w:t>
      </w:r>
      <w:r>
        <w:tab/>
      </w:r>
    </w:p>
    <w:p w14:paraId="3A71155C" w14:textId="77777777" w:rsidR="00DC55C5" w:rsidRDefault="00DC55C5" w:rsidP="00DC55C5">
      <w:pPr>
        <w:pStyle w:val="keywords"/>
      </w:pPr>
      <w:r>
        <w:rPr>
          <w:rStyle w:val="Numberhead"/>
        </w:rPr>
        <w:t>Ch. terrain</w:t>
      </w:r>
      <w:r w:rsidRPr="00A46E8A">
        <w:tab/>
      </w:r>
    </w:p>
    <w:p w14:paraId="1F4D4131" w14:textId="77777777" w:rsidR="00DC55C5" w:rsidRDefault="00DC55C5" w:rsidP="00DC55C5">
      <w:pPr>
        <w:pStyle w:val="keywords"/>
      </w:pPr>
      <w:r>
        <w:rPr>
          <w:rStyle w:val="Numberhead"/>
        </w:rPr>
        <w:t>Themes</w:t>
      </w:r>
      <w:r>
        <w:tab/>
      </w:r>
    </w:p>
    <w:p w14:paraId="71CAB55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89AA6F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0041099" w14:textId="77777777" w:rsidR="00DC55C5" w:rsidRPr="00F839CC" w:rsidRDefault="00DC55C5" w:rsidP="00DC55C5">
      <w:pPr>
        <w:pStyle w:val="Heading5"/>
      </w:pPr>
      <w:r>
        <w:t>28</w:t>
      </w:r>
      <w:r w:rsidRPr="00F839CC">
        <w:t xml:space="preserve"> </w:t>
      </w:r>
    </w:p>
    <w:p w14:paraId="26FD8045" w14:textId="77777777" w:rsidR="00DC55C5" w:rsidRPr="00166964" w:rsidRDefault="00DC55C5" w:rsidP="00DC55C5">
      <w:pPr>
        <w:pStyle w:val="keywords"/>
      </w:pPr>
      <w:r w:rsidRPr="00D25469">
        <w:rPr>
          <w:rStyle w:val="Numberhead"/>
        </w:rPr>
        <w:t>Peg</w:t>
      </w:r>
      <w:r>
        <w:tab/>
      </w:r>
    </w:p>
    <w:p w14:paraId="662EA3DE" w14:textId="77777777" w:rsidR="00DC55C5" w:rsidRDefault="00DC55C5" w:rsidP="00DC55C5">
      <w:pPr>
        <w:pStyle w:val="keywords"/>
      </w:pPr>
      <w:r>
        <w:rPr>
          <w:rStyle w:val="Numberhead"/>
        </w:rPr>
        <w:t>Ch. terrain</w:t>
      </w:r>
      <w:r w:rsidRPr="00A46E8A">
        <w:tab/>
      </w:r>
    </w:p>
    <w:p w14:paraId="26515C75" w14:textId="77777777" w:rsidR="00DC55C5" w:rsidRDefault="00DC55C5" w:rsidP="00DC55C5">
      <w:pPr>
        <w:pStyle w:val="keywords"/>
      </w:pPr>
      <w:r>
        <w:rPr>
          <w:rStyle w:val="Numberhead"/>
        </w:rPr>
        <w:t>Themes</w:t>
      </w:r>
      <w:r>
        <w:tab/>
      </w:r>
    </w:p>
    <w:p w14:paraId="1A54C20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A56CD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54DB1E7" w14:textId="77777777" w:rsidR="00DC55C5" w:rsidRPr="00F839CC" w:rsidRDefault="00DC55C5" w:rsidP="00DC55C5">
      <w:pPr>
        <w:pStyle w:val="Heading5"/>
      </w:pPr>
      <w:r>
        <w:t>29</w:t>
      </w:r>
      <w:r w:rsidRPr="00F839CC">
        <w:t xml:space="preserve"> </w:t>
      </w:r>
    </w:p>
    <w:p w14:paraId="30AEA211" w14:textId="77777777" w:rsidR="00DC55C5" w:rsidRPr="00166964" w:rsidRDefault="00DC55C5" w:rsidP="00DC55C5">
      <w:pPr>
        <w:pStyle w:val="keywords"/>
      </w:pPr>
      <w:r w:rsidRPr="00D25469">
        <w:rPr>
          <w:rStyle w:val="Numberhead"/>
        </w:rPr>
        <w:t>Peg</w:t>
      </w:r>
      <w:r>
        <w:tab/>
      </w:r>
    </w:p>
    <w:p w14:paraId="368C3407" w14:textId="77777777" w:rsidR="00DC55C5" w:rsidRDefault="00DC55C5" w:rsidP="00DC55C5">
      <w:pPr>
        <w:pStyle w:val="keywords"/>
      </w:pPr>
      <w:r>
        <w:rPr>
          <w:rStyle w:val="Numberhead"/>
        </w:rPr>
        <w:t>Ch. terrain</w:t>
      </w:r>
      <w:r w:rsidRPr="00A46E8A">
        <w:tab/>
      </w:r>
    </w:p>
    <w:p w14:paraId="3BB4BFD1" w14:textId="77777777" w:rsidR="00DC55C5" w:rsidRDefault="00DC55C5" w:rsidP="00DC55C5">
      <w:pPr>
        <w:pStyle w:val="keywords"/>
      </w:pPr>
      <w:r>
        <w:rPr>
          <w:rStyle w:val="Numberhead"/>
        </w:rPr>
        <w:t>Themes</w:t>
      </w:r>
      <w:r>
        <w:tab/>
      </w:r>
    </w:p>
    <w:p w14:paraId="202F958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C877B3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48F92EC" w14:textId="77777777" w:rsidR="00DC55C5" w:rsidRPr="00F839CC" w:rsidRDefault="00DC55C5" w:rsidP="00DC55C5">
      <w:pPr>
        <w:pStyle w:val="Heading5"/>
      </w:pPr>
      <w:r>
        <w:t>30</w:t>
      </w:r>
      <w:r w:rsidRPr="00F839CC">
        <w:t xml:space="preserve"> </w:t>
      </w:r>
    </w:p>
    <w:p w14:paraId="230457AE" w14:textId="77777777" w:rsidR="00DC55C5" w:rsidRPr="00166964" w:rsidRDefault="00DC55C5" w:rsidP="00DC55C5">
      <w:pPr>
        <w:pStyle w:val="keywords"/>
      </w:pPr>
      <w:r w:rsidRPr="00D25469">
        <w:rPr>
          <w:rStyle w:val="Numberhead"/>
        </w:rPr>
        <w:t>Peg</w:t>
      </w:r>
      <w:r>
        <w:tab/>
      </w:r>
    </w:p>
    <w:p w14:paraId="78A46FEB" w14:textId="77777777" w:rsidR="00DC55C5" w:rsidRDefault="00DC55C5" w:rsidP="00DC55C5">
      <w:pPr>
        <w:pStyle w:val="keywords"/>
      </w:pPr>
      <w:r>
        <w:rPr>
          <w:rStyle w:val="Numberhead"/>
        </w:rPr>
        <w:t>Ch. terrain</w:t>
      </w:r>
      <w:r w:rsidRPr="00A46E8A">
        <w:tab/>
      </w:r>
    </w:p>
    <w:p w14:paraId="57669609" w14:textId="77777777" w:rsidR="00DC55C5" w:rsidRDefault="00DC55C5" w:rsidP="00DC55C5">
      <w:pPr>
        <w:pStyle w:val="keywords"/>
      </w:pPr>
      <w:r>
        <w:rPr>
          <w:rStyle w:val="Numberhead"/>
        </w:rPr>
        <w:t>Themes</w:t>
      </w:r>
      <w:r>
        <w:tab/>
      </w:r>
    </w:p>
    <w:p w14:paraId="1596C74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682A9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B35B77F" w14:textId="77777777" w:rsidR="00DC55C5" w:rsidRPr="00F839CC" w:rsidRDefault="00DC55C5" w:rsidP="00DC55C5">
      <w:pPr>
        <w:pStyle w:val="Heading5"/>
      </w:pPr>
      <w:r>
        <w:t>31</w:t>
      </w:r>
      <w:r w:rsidRPr="00F839CC">
        <w:t xml:space="preserve"> </w:t>
      </w:r>
    </w:p>
    <w:p w14:paraId="16CD4D2B" w14:textId="77777777" w:rsidR="00DC55C5" w:rsidRPr="00166964" w:rsidRDefault="00DC55C5" w:rsidP="00DC55C5">
      <w:pPr>
        <w:pStyle w:val="keywords"/>
      </w:pPr>
      <w:r w:rsidRPr="00D25469">
        <w:rPr>
          <w:rStyle w:val="Numberhead"/>
        </w:rPr>
        <w:t>Peg</w:t>
      </w:r>
      <w:r>
        <w:tab/>
      </w:r>
    </w:p>
    <w:p w14:paraId="5D162FC7" w14:textId="77777777" w:rsidR="00DC55C5" w:rsidRDefault="00DC55C5" w:rsidP="00DC55C5">
      <w:pPr>
        <w:pStyle w:val="keywords"/>
      </w:pPr>
      <w:r>
        <w:rPr>
          <w:rStyle w:val="Numberhead"/>
        </w:rPr>
        <w:t>Ch. terrain</w:t>
      </w:r>
      <w:r w:rsidRPr="00A46E8A">
        <w:tab/>
      </w:r>
    </w:p>
    <w:p w14:paraId="3733D83C" w14:textId="77777777" w:rsidR="00DC55C5" w:rsidRDefault="00DC55C5" w:rsidP="00DC55C5">
      <w:pPr>
        <w:pStyle w:val="keywords"/>
      </w:pPr>
      <w:r>
        <w:rPr>
          <w:rStyle w:val="Numberhead"/>
        </w:rPr>
        <w:t>Themes</w:t>
      </w:r>
      <w:r>
        <w:tab/>
      </w:r>
    </w:p>
    <w:p w14:paraId="5AFB41B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41449F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657B31" w14:textId="77777777" w:rsidR="00DC55C5" w:rsidRPr="00F839CC" w:rsidRDefault="00DC55C5" w:rsidP="00DC55C5">
      <w:pPr>
        <w:pStyle w:val="Heading5"/>
      </w:pPr>
      <w:r>
        <w:lastRenderedPageBreak/>
        <w:t>32</w:t>
      </w:r>
      <w:r w:rsidRPr="00F839CC">
        <w:t xml:space="preserve"> </w:t>
      </w:r>
    </w:p>
    <w:p w14:paraId="5533DC25" w14:textId="0140BE51" w:rsidR="00DC55C5" w:rsidRPr="00166964" w:rsidRDefault="00DC55C5" w:rsidP="00DC55C5">
      <w:pPr>
        <w:pStyle w:val="keywords"/>
      </w:pPr>
      <w:r w:rsidRPr="00D25469">
        <w:rPr>
          <w:rStyle w:val="Numberhead"/>
        </w:rPr>
        <w:t>Peg</w:t>
      </w:r>
      <w:r>
        <w:tab/>
      </w:r>
      <w:r w:rsidR="00911326" w:rsidRPr="000C4C07">
        <w:t>men</w:t>
      </w:r>
      <w:r w:rsidR="00911326">
        <w:t>, moon</w:t>
      </w:r>
    </w:p>
    <w:p w14:paraId="41914D02" w14:textId="77777777" w:rsidR="00DC55C5" w:rsidRDefault="00DC55C5" w:rsidP="00DC55C5">
      <w:pPr>
        <w:pStyle w:val="keywords"/>
      </w:pPr>
      <w:r>
        <w:rPr>
          <w:rStyle w:val="Numberhead"/>
        </w:rPr>
        <w:t>Ch. terrain</w:t>
      </w:r>
      <w:r w:rsidRPr="00A46E8A">
        <w:tab/>
      </w:r>
    </w:p>
    <w:p w14:paraId="7E443032" w14:textId="1D00DBB7" w:rsidR="00DC55C5" w:rsidRDefault="00DC55C5" w:rsidP="00DC55C5">
      <w:pPr>
        <w:pStyle w:val="keywords"/>
      </w:pPr>
      <w:r>
        <w:rPr>
          <w:rStyle w:val="Numberhead"/>
        </w:rPr>
        <w:t>Themes</w:t>
      </w:r>
      <w:r>
        <w:tab/>
      </w:r>
      <w:r w:rsidR="00911326" w:rsidRPr="000C4C07">
        <w:t>all men's choir on moon</w:t>
      </w:r>
    </w:p>
    <w:p w14:paraId="18F9F2A4" w14:textId="213F85E8"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7DE3673" w14:textId="09CDB408"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1-2</w:t>
      </w:r>
      <w:r w:rsidR="00322371">
        <w:t xml:space="preserve"> </w:t>
      </w:r>
      <w:r w:rsidR="00322371" w:rsidRPr="00322371">
        <w:t xml:space="preserve">Blessed is the one whose transgressions are forgiven, </w:t>
      </w:r>
      <w:proofErr w:type="gramStart"/>
      <w:r w:rsidR="00322371" w:rsidRPr="00322371">
        <w:t>Whose</w:t>
      </w:r>
      <w:proofErr w:type="gramEnd"/>
      <w:r w:rsidR="00322371" w:rsidRPr="00322371">
        <w:t xml:space="preserve"> sins are covered. ● Blessed is the one whose sin the Lord does not count against them and in whose spirit is no deceit.</w:t>
      </w:r>
    </w:p>
    <w:p w14:paraId="32DBAE73" w14:textId="77777777" w:rsidR="00DC55C5" w:rsidRPr="00F839CC" w:rsidRDefault="00DC55C5" w:rsidP="00DC55C5">
      <w:pPr>
        <w:pStyle w:val="Heading5"/>
      </w:pPr>
      <w:r>
        <w:t>33</w:t>
      </w:r>
      <w:r w:rsidRPr="00F839CC">
        <w:t xml:space="preserve"> </w:t>
      </w:r>
    </w:p>
    <w:p w14:paraId="30C02EFF" w14:textId="77777777" w:rsidR="00DC55C5" w:rsidRPr="00166964" w:rsidRDefault="00DC55C5" w:rsidP="00DC55C5">
      <w:pPr>
        <w:pStyle w:val="keywords"/>
      </w:pPr>
      <w:r w:rsidRPr="00D25469">
        <w:rPr>
          <w:rStyle w:val="Numberhead"/>
        </w:rPr>
        <w:t>Peg</w:t>
      </w:r>
      <w:r>
        <w:tab/>
      </w:r>
    </w:p>
    <w:p w14:paraId="57D7AF79" w14:textId="77777777" w:rsidR="00DC55C5" w:rsidRDefault="00DC55C5" w:rsidP="00DC55C5">
      <w:pPr>
        <w:pStyle w:val="keywords"/>
      </w:pPr>
      <w:r>
        <w:rPr>
          <w:rStyle w:val="Numberhead"/>
        </w:rPr>
        <w:t>Ch. terrain</w:t>
      </w:r>
      <w:r w:rsidRPr="00A46E8A">
        <w:tab/>
      </w:r>
    </w:p>
    <w:p w14:paraId="08738FB3" w14:textId="77777777" w:rsidR="00DC55C5" w:rsidRDefault="00DC55C5" w:rsidP="00DC55C5">
      <w:pPr>
        <w:pStyle w:val="keywords"/>
      </w:pPr>
      <w:r>
        <w:rPr>
          <w:rStyle w:val="Numberhead"/>
        </w:rPr>
        <w:t>Themes</w:t>
      </w:r>
      <w:r>
        <w:tab/>
      </w:r>
    </w:p>
    <w:p w14:paraId="545C783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A7D3DB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1B62805" w14:textId="77777777" w:rsidR="00DC55C5" w:rsidRPr="00F839CC" w:rsidRDefault="00DC55C5" w:rsidP="00DC55C5">
      <w:pPr>
        <w:pStyle w:val="Heading5"/>
      </w:pPr>
      <w:r>
        <w:t>34</w:t>
      </w:r>
      <w:r w:rsidRPr="00F839CC">
        <w:t xml:space="preserve"> </w:t>
      </w:r>
    </w:p>
    <w:p w14:paraId="342A0FAC" w14:textId="1B47651A" w:rsidR="00DC55C5" w:rsidRPr="00166964" w:rsidRDefault="00DC55C5" w:rsidP="00DC55C5">
      <w:pPr>
        <w:pStyle w:val="keywords"/>
      </w:pPr>
      <w:r w:rsidRPr="00D25469">
        <w:rPr>
          <w:rStyle w:val="Numberhead"/>
        </w:rPr>
        <w:t>Peg</w:t>
      </w:r>
      <w:r>
        <w:tab/>
      </w:r>
      <w:proofErr w:type="spellStart"/>
      <w:r w:rsidR="00603D5F" w:rsidRPr="000C4C07">
        <w:t>Maori</w:t>
      </w:r>
      <w:proofErr w:type="spellEnd"/>
    </w:p>
    <w:p w14:paraId="4CA81ABE" w14:textId="1CFE4CC5" w:rsidR="00DC55C5" w:rsidRDefault="00DC55C5" w:rsidP="00DC55C5">
      <w:pPr>
        <w:pStyle w:val="keywords"/>
      </w:pPr>
      <w:r>
        <w:rPr>
          <w:rStyle w:val="Numberhead"/>
        </w:rPr>
        <w:t>Ch. terrain</w:t>
      </w:r>
      <w:r w:rsidRPr="00A46E8A">
        <w:tab/>
      </w:r>
      <w:proofErr w:type="spellStart"/>
      <w:r w:rsidR="00603D5F" w:rsidRPr="000C4C07">
        <w:t>Maori</w:t>
      </w:r>
      <w:proofErr w:type="spellEnd"/>
      <w:r w:rsidR="00603D5F" w:rsidRPr="000C4C07">
        <w:t xml:space="preserve"> tribe singing</w:t>
      </w:r>
    </w:p>
    <w:p w14:paraId="6816BC05" w14:textId="77777777" w:rsidR="00DC55C5" w:rsidRDefault="00DC55C5" w:rsidP="00DC55C5">
      <w:pPr>
        <w:pStyle w:val="keywords"/>
      </w:pPr>
      <w:r>
        <w:rPr>
          <w:rStyle w:val="Numberhead"/>
        </w:rPr>
        <w:t>Themes</w:t>
      </w:r>
      <w:r>
        <w:tab/>
      </w:r>
    </w:p>
    <w:p w14:paraId="4B37F33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C7A784C" w14:textId="459B6C52"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17-18</w:t>
      </w:r>
      <w:r w:rsidR="00322371">
        <w:t xml:space="preserve"> </w:t>
      </w:r>
      <w:r w:rsidR="00322371" w:rsidRPr="00322371">
        <w:t>The righteous cry out, and the Lord hears them; he delivers them from all their troubles. ● The Lord is close to the brokenhearted and saves those who are crushed in spirit.</w:t>
      </w:r>
    </w:p>
    <w:p w14:paraId="4165C3FE" w14:textId="77777777" w:rsidR="00DC55C5" w:rsidRPr="00F839CC" w:rsidRDefault="00DC55C5" w:rsidP="00DC55C5">
      <w:pPr>
        <w:pStyle w:val="Heading5"/>
      </w:pPr>
      <w:r>
        <w:t>35</w:t>
      </w:r>
      <w:r w:rsidRPr="00F839CC">
        <w:t xml:space="preserve"> </w:t>
      </w:r>
    </w:p>
    <w:p w14:paraId="781CAC94" w14:textId="77777777" w:rsidR="00DC55C5" w:rsidRPr="00166964" w:rsidRDefault="00DC55C5" w:rsidP="00DC55C5">
      <w:pPr>
        <w:pStyle w:val="keywords"/>
      </w:pPr>
      <w:r w:rsidRPr="00D25469">
        <w:rPr>
          <w:rStyle w:val="Numberhead"/>
        </w:rPr>
        <w:t>Peg</w:t>
      </w:r>
      <w:r>
        <w:tab/>
      </w:r>
    </w:p>
    <w:p w14:paraId="7F15AAA4" w14:textId="77777777" w:rsidR="00DC55C5" w:rsidRDefault="00DC55C5" w:rsidP="00DC55C5">
      <w:pPr>
        <w:pStyle w:val="keywords"/>
      </w:pPr>
      <w:r>
        <w:rPr>
          <w:rStyle w:val="Numberhead"/>
        </w:rPr>
        <w:t>Ch. terrain</w:t>
      </w:r>
      <w:r w:rsidRPr="00A46E8A">
        <w:tab/>
      </w:r>
    </w:p>
    <w:p w14:paraId="7D403F99" w14:textId="77777777" w:rsidR="00DC55C5" w:rsidRDefault="00DC55C5" w:rsidP="00DC55C5">
      <w:pPr>
        <w:pStyle w:val="keywords"/>
      </w:pPr>
      <w:r>
        <w:rPr>
          <w:rStyle w:val="Numberhead"/>
        </w:rPr>
        <w:t>Themes</w:t>
      </w:r>
      <w:r>
        <w:tab/>
      </w:r>
    </w:p>
    <w:p w14:paraId="24D4D1A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37CFF3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D57B640" w14:textId="77777777" w:rsidR="00DC55C5" w:rsidRPr="00F839CC" w:rsidRDefault="00DC55C5" w:rsidP="00DC55C5">
      <w:pPr>
        <w:pStyle w:val="Heading5"/>
      </w:pPr>
      <w:r>
        <w:t>36</w:t>
      </w:r>
      <w:r w:rsidRPr="00F839CC">
        <w:t xml:space="preserve"> </w:t>
      </w:r>
    </w:p>
    <w:p w14:paraId="68F783D9" w14:textId="77777777" w:rsidR="00DC55C5" w:rsidRPr="00166964" w:rsidRDefault="00DC55C5" w:rsidP="00DC55C5">
      <w:pPr>
        <w:pStyle w:val="keywords"/>
      </w:pPr>
      <w:r w:rsidRPr="00D25469">
        <w:rPr>
          <w:rStyle w:val="Numberhead"/>
        </w:rPr>
        <w:t>Peg</w:t>
      </w:r>
      <w:r>
        <w:tab/>
      </w:r>
    </w:p>
    <w:p w14:paraId="7A8A0A6C" w14:textId="77777777" w:rsidR="00DC55C5" w:rsidRDefault="00DC55C5" w:rsidP="00DC55C5">
      <w:pPr>
        <w:pStyle w:val="keywords"/>
      </w:pPr>
      <w:r>
        <w:rPr>
          <w:rStyle w:val="Numberhead"/>
        </w:rPr>
        <w:t>Ch. terrain</w:t>
      </w:r>
      <w:r w:rsidRPr="00A46E8A">
        <w:tab/>
      </w:r>
    </w:p>
    <w:p w14:paraId="1CBED556" w14:textId="77777777" w:rsidR="00DC55C5" w:rsidRDefault="00DC55C5" w:rsidP="00DC55C5">
      <w:pPr>
        <w:pStyle w:val="keywords"/>
      </w:pPr>
      <w:r>
        <w:rPr>
          <w:rStyle w:val="Numberhead"/>
        </w:rPr>
        <w:t>Themes</w:t>
      </w:r>
      <w:r>
        <w:tab/>
      </w:r>
    </w:p>
    <w:p w14:paraId="600B00B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27100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29D8738" w14:textId="77777777" w:rsidR="00DC55C5" w:rsidRPr="00F839CC" w:rsidRDefault="00DC55C5" w:rsidP="00DC55C5">
      <w:pPr>
        <w:pStyle w:val="Heading5"/>
      </w:pPr>
      <w:r>
        <w:t>37</w:t>
      </w:r>
      <w:r w:rsidRPr="00F839CC">
        <w:t xml:space="preserve"> </w:t>
      </w:r>
    </w:p>
    <w:p w14:paraId="20596A87" w14:textId="4D933581" w:rsidR="00DC55C5" w:rsidRPr="00166964" w:rsidRDefault="00DC55C5" w:rsidP="00DC55C5">
      <w:pPr>
        <w:pStyle w:val="keywords"/>
      </w:pPr>
      <w:r w:rsidRPr="00D25469">
        <w:rPr>
          <w:rStyle w:val="Numberhead"/>
        </w:rPr>
        <w:t>Peg</w:t>
      </w:r>
      <w:r>
        <w:tab/>
      </w:r>
      <w:r w:rsidR="008D06FA" w:rsidRPr="000C4C07">
        <w:t>macaw</w:t>
      </w:r>
    </w:p>
    <w:p w14:paraId="21588833" w14:textId="532517F4" w:rsidR="00DC55C5" w:rsidRDefault="00DC55C5" w:rsidP="00DC55C5">
      <w:pPr>
        <w:pStyle w:val="keywords"/>
      </w:pPr>
      <w:r>
        <w:rPr>
          <w:rStyle w:val="Numberhead"/>
        </w:rPr>
        <w:t>Ch. terrain</w:t>
      </w:r>
      <w:r w:rsidRPr="00A46E8A">
        <w:tab/>
      </w:r>
      <w:r w:rsidR="008D06FA" w:rsidRPr="000C4C07">
        <w:t>colorful macaw birds on shoulders of choir members</w:t>
      </w:r>
    </w:p>
    <w:p w14:paraId="5C6DC71F" w14:textId="77777777" w:rsidR="00DC55C5" w:rsidRDefault="00DC55C5" w:rsidP="00DC55C5">
      <w:pPr>
        <w:pStyle w:val="keywords"/>
      </w:pPr>
      <w:r>
        <w:rPr>
          <w:rStyle w:val="Numberhead"/>
        </w:rPr>
        <w:t>Themes</w:t>
      </w:r>
      <w:r>
        <w:tab/>
      </w:r>
    </w:p>
    <w:p w14:paraId="7A7CCBB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0A15646" w14:textId="343BBF8F" w:rsidR="00DC55C5" w:rsidRPr="00283ADE" w:rsidRDefault="00DC55C5" w:rsidP="00DC55C5">
      <w:pPr>
        <w:pStyle w:val="keywords"/>
      </w:pPr>
      <w:r w:rsidRPr="00F10443">
        <w:rPr>
          <w:rStyle w:val="Numberhead"/>
        </w:rPr>
        <w:lastRenderedPageBreak/>
        <w:t>Verses</w:t>
      </w:r>
      <w:r w:rsidRPr="00F10443">
        <w:rPr>
          <w:rStyle w:val="Numberhead"/>
        </w:rPr>
        <w:tab/>
      </w:r>
      <w:r w:rsidR="00283ADE">
        <w:rPr>
          <w:rStyle w:val="Numberhead"/>
        </w:rPr>
        <w:t>4</w:t>
      </w:r>
      <w:r w:rsidR="00D7131C">
        <w:rPr>
          <w:rStyle w:val="Numberhead"/>
        </w:rPr>
        <w:t>-6</w:t>
      </w:r>
      <w:r w:rsidR="00283ADE">
        <w:t xml:space="preserve"> </w:t>
      </w:r>
      <w:r w:rsidR="00283ADE" w:rsidRPr="00283ADE">
        <w:t>Take delight in the Lord, and he will give you the desires of your heart. ● Commit your way to the Lord trust in him and he will do this:  ● He will make your righteous reward shine like the dawn, your vindication like the noonday sun.</w:t>
      </w:r>
    </w:p>
    <w:p w14:paraId="687786E1" w14:textId="77777777" w:rsidR="00DC55C5" w:rsidRPr="00F839CC" w:rsidRDefault="00DC55C5" w:rsidP="00DC55C5">
      <w:pPr>
        <w:pStyle w:val="Heading5"/>
      </w:pPr>
      <w:r>
        <w:t>38</w:t>
      </w:r>
      <w:r w:rsidRPr="00F839CC">
        <w:t xml:space="preserve"> </w:t>
      </w:r>
    </w:p>
    <w:p w14:paraId="4C7E6292" w14:textId="77777777" w:rsidR="00DC55C5" w:rsidRPr="00166964" w:rsidRDefault="00DC55C5" w:rsidP="00DC55C5">
      <w:pPr>
        <w:pStyle w:val="keywords"/>
      </w:pPr>
      <w:r w:rsidRPr="00D25469">
        <w:rPr>
          <w:rStyle w:val="Numberhead"/>
        </w:rPr>
        <w:t>Peg</w:t>
      </w:r>
      <w:r>
        <w:tab/>
      </w:r>
    </w:p>
    <w:p w14:paraId="2798460B" w14:textId="77777777" w:rsidR="00DC55C5" w:rsidRDefault="00DC55C5" w:rsidP="00DC55C5">
      <w:pPr>
        <w:pStyle w:val="keywords"/>
      </w:pPr>
      <w:r>
        <w:rPr>
          <w:rStyle w:val="Numberhead"/>
        </w:rPr>
        <w:t>Ch. terrain</w:t>
      </w:r>
      <w:r w:rsidRPr="00A46E8A">
        <w:tab/>
      </w:r>
    </w:p>
    <w:p w14:paraId="17C3E705" w14:textId="77777777" w:rsidR="00DC55C5" w:rsidRDefault="00DC55C5" w:rsidP="00DC55C5">
      <w:pPr>
        <w:pStyle w:val="keywords"/>
      </w:pPr>
      <w:r>
        <w:rPr>
          <w:rStyle w:val="Numberhead"/>
        </w:rPr>
        <w:t>Themes</w:t>
      </w:r>
      <w:r>
        <w:tab/>
      </w:r>
    </w:p>
    <w:p w14:paraId="5182682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E3A3D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2118E54" w14:textId="77777777" w:rsidR="00DC55C5" w:rsidRPr="00F839CC" w:rsidRDefault="00DC55C5" w:rsidP="00DC55C5">
      <w:pPr>
        <w:pStyle w:val="Heading5"/>
      </w:pPr>
      <w:r>
        <w:t>39</w:t>
      </w:r>
      <w:r w:rsidRPr="00F839CC">
        <w:t xml:space="preserve"> </w:t>
      </w:r>
    </w:p>
    <w:p w14:paraId="368E05D5" w14:textId="77777777" w:rsidR="00DC55C5" w:rsidRPr="00166964" w:rsidRDefault="00DC55C5" w:rsidP="00DC55C5">
      <w:pPr>
        <w:pStyle w:val="keywords"/>
      </w:pPr>
      <w:r w:rsidRPr="00D25469">
        <w:rPr>
          <w:rStyle w:val="Numberhead"/>
        </w:rPr>
        <w:t>Peg</w:t>
      </w:r>
      <w:r>
        <w:tab/>
      </w:r>
    </w:p>
    <w:p w14:paraId="018283A4" w14:textId="77777777" w:rsidR="00DC55C5" w:rsidRDefault="00DC55C5" w:rsidP="00DC55C5">
      <w:pPr>
        <w:pStyle w:val="keywords"/>
      </w:pPr>
      <w:r>
        <w:rPr>
          <w:rStyle w:val="Numberhead"/>
        </w:rPr>
        <w:t>Ch. terrain</w:t>
      </w:r>
      <w:r w:rsidRPr="00A46E8A">
        <w:tab/>
      </w:r>
    </w:p>
    <w:p w14:paraId="0700D418" w14:textId="77777777" w:rsidR="00DC55C5" w:rsidRDefault="00DC55C5" w:rsidP="00DC55C5">
      <w:pPr>
        <w:pStyle w:val="keywords"/>
      </w:pPr>
      <w:r>
        <w:rPr>
          <w:rStyle w:val="Numberhead"/>
        </w:rPr>
        <w:t>Themes</w:t>
      </w:r>
      <w:r>
        <w:tab/>
      </w:r>
    </w:p>
    <w:p w14:paraId="45D541F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5043E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F4A1305" w14:textId="77777777" w:rsidR="00DC55C5" w:rsidRPr="00F839CC" w:rsidRDefault="00DC55C5" w:rsidP="00DC55C5">
      <w:pPr>
        <w:pStyle w:val="Heading5"/>
      </w:pPr>
      <w:r>
        <w:t>40</w:t>
      </w:r>
      <w:r w:rsidRPr="00F839CC">
        <w:t xml:space="preserve"> </w:t>
      </w:r>
    </w:p>
    <w:p w14:paraId="77C86454" w14:textId="77777777" w:rsidR="00DC55C5" w:rsidRPr="00166964" w:rsidRDefault="00DC55C5" w:rsidP="00DC55C5">
      <w:pPr>
        <w:pStyle w:val="keywords"/>
      </w:pPr>
      <w:r w:rsidRPr="00D25469">
        <w:rPr>
          <w:rStyle w:val="Numberhead"/>
        </w:rPr>
        <w:t>Peg</w:t>
      </w:r>
      <w:r>
        <w:tab/>
      </w:r>
    </w:p>
    <w:p w14:paraId="5DBDEF96" w14:textId="77777777" w:rsidR="00DC55C5" w:rsidRDefault="00DC55C5" w:rsidP="00DC55C5">
      <w:pPr>
        <w:pStyle w:val="keywords"/>
      </w:pPr>
      <w:r>
        <w:rPr>
          <w:rStyle w:val="Numberhead"/>
        </w:rPr>
        <w:t>Ch. terrain</w:t>
      </w:r>
      <w:r w:rsidRPr="00A46E8A">
        <w:tab/>
      </w:r>
    </w:p>
    <w:p w14:paraId="5A9D3E1C" w14:textId="77777777" w:rsidR="00DC55C5" w:rsidRDefault="00DC55C5" w:rsidP="00DC55C5">
      <w:pPr>
        <w:pStyle w:val="keywords"/>
      </w:pPr>
      <w:r>
        <w:rPr>
          <w:rStyle w:val="Numberhead"/>
        </w:rPr>
        <w:t>Themes</w:t>
      </w:r>
      <w:r>
        <w:tab/>
      </w:r>
    </w:p>
    <w:p w14:paraId="5D64923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4AEE5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3A7A5E7" w14:textId="77777777" w:rsidR="00DC55C5" w:rsidRPr="00F839CC" w:rsidRDefault="00DC55C5" w:rsidP="00DC55C5">
      <w:pPr>
        <w:pStyle w:val="Heading5"/>
      </w:pPr>
      <w:r>
        <w:t>41</w:t>
      </w:r>
      <w:r w:rsidRPr="00F839CC">
        <w:t xml:space="preserve"> </w:t>
      </w:r>
    </w:p>
    <w:p w14:paraId="41945E44" w14:textId="77777777" w:rsidR="00DC55C5" w:rsidRPr="00166964" w:rsidRDefault="00DC55C5" w:rsidP="00DC55C5">
      <w:pPr>
        <w:pStyle w:val="keywords"/>
      </w:pPr>
      <w:r w:rsidRPr="00D25469">
        <w:rPr>
          <w:rStyle w:val="Numberhead"/>
        </w:rPr>
        <w:t>Peg</w:t>
      </w:r>
      <w:r>
        <w:tab/>
      </w:r>
    </w:p>
    <w:p w14:paraId="73F13E40" w14:textId="77777777" w:rsidR="00DC55C5" w:rsidRDefault="00DC55C5" w:rsidP="00DC55C5">
      <w:pPr>
        <w:pStyle w:val="keywords"/>
      </w:pPr>
      <w:r>
        <w:rPr>
          <w:rStyle w:val="Numberhead"/>
        </w:rPr>
        <w:t>Ch. terrain</w:t>
      </w:r>
      <w:r w:rsidRPr="00A46E8A">
        <w:tab/>
      </w:r>
    </w:p>
    <w:p w14:paraId="08EE1E81" w14:textId="77777777" w:rsidR="00DC55C5" w:rsidRDefault="00DC55C5" w:rsidP="00DC55C5">
      <w:pPr>
        <w:pStyle w:val="keywords"/>
      </w:pPr>
      <w:r>
        <w:rPr>
          <w:rStyle w:val="Numberhead"/>
        </w:rPr>
        <w:t>Themes</w:t>
      </w:r>
      <w:r>
        <w:tab/>
      </w:r>
    </w:p>
    <w:p w14:paraId="3214FB1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9F0FB4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CE53B98" w14:textId="77777777" w:rsidR="00DC55C5" w:rsidRPr="00F839CC" w:rsidRDefault="00DC55C5" w:rsidP="00DC55C5">
      <w:pPr>
        <w:pStyle w:val="Heading5"/>
      </w:pPr>
      <w:r>
        <w:t>42</w:t>
      </w:r>
      <w:r w:rsidRPr="00F839CC">
        <w:t xml:space="preserve"> </w:t>
      </w:r>
    </w:p>
    <w:p w14:paraId="612C1DC5" w14:textId="5B4B5104" w:rsidR="00DC55C5" w:rsidRPr="00166964" w:rsidRDefault="00DC55C5" w:rsidP="00DC55C5">
      <w:pPr>
        <w:pStyle w:val="keywords"/>
      </w:pPr>
      <w:r w:rsidRPr="00D25469">
        <w:rPr>
          <w:rStyle w:val="Numberhead"/>
        </w:rPr>
        <w:t>Peg</w:t>
      </w:r>
      <w:r>
        <w:tab/>
      </w:r>
      <w:r w:rsidR="008D06FA" w:rsidRPr="000C4C07">
        <w:t>horn</w:t>
      </w:r>
    </w:p>
    <w:p w14:paraId="747EE974" w14:textId="29D66290" w:rsidR="00DC55C5" w:rsidRDefault="00DC55C5" w:rsidP="00DC55C5">
      <w:pPr>
        <w:pStyle w:val="keywords"/>
      </w:pPr>
      <w:r>
        <w:rPr>
          <w:rStyle w:val="Numberhead"/>
        </w:rPr>
        <w:t>Ch. terrain</w:t>
      </w:r>
      <w:r w:rsidRPr="00A46E8A">
        <w:tab/>
      </w:r>
      <w:r w:rsidR="008D06FA" w:rsidRPr="000C4C07">
        <w:t>singing while playing a horn trumpet</w:t>
      </w:r>
    </w:p>
    <w:p w14:paraId="43CEEDA5" w14:textId="77777777" w:rsidR="00DC55C5" w:rsidRDefault="00DC55C5" w:rsidP="00DC55C5">
      <w:pPr>
        <w:pStyle w:val="keywords"/>
      </w:pPr>
      <w:r>
        <w:rPr>
          <w:rStyle w:val="Numberhead"/>
        </w:rPr>
        <w:t>Themes</w:t>
      </w:r>
      <w:r>
        <w:tab/>
      </w:r>
    </w:p>
    <w:p w14:paraId="747F98F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E1D6878" w14:textId="01BD3F2D" w:rsidR="00DC55C5" w:rsidRPr="00C423C8" w:rsidRDefault="00DC55C5" w:rsidP="00DC55C5">
      <w:pPr>
        <w:pStyle w:val="keywords"/>
      </w:pPr>
      <w:r w:rsidRPr="00F10443">
        <w:rPr>
          <w:rStyle w:val="Numberhead"/>
        </w:rPr>
        <w:t>Verses</w:t>
      </w:r>
      <w:r w:rsidRPr="00F10443">
        <w:rPr>
          <w:rStyle w:val="Numberhead"/>
        </w:rPr>
        <w:tab/>
      </w:r>
      <w:r w:rsidR="00C423C8">
        <w:rPr>
          <w:rStyle w:val="Numberhead"/>
        </w:rPr>
        <w:t>5</w:t>
      </w:r>
      <w:r w:rsidR="00C423C8">
        <w:t xml:space="preserve"> </w:t>
      </w:r>
      <w:r w:rsidR="00C423C8" w:rsidRPr="00C423C8">
        <w:t xml:space="preserve">Why, my soul, are you downcast? Why so disturbed within me? Put your hope in God, for I will yet praise him, my </w:t>
      </w:r>
      <w:proofErr w:type="gramStart"/>
      <w:r w:rsidR="00C423C8" w:rsidRPr="00C423C8">
        <w:t>Savior</w:t>
      </w:r>
      <w:proofErr w:type="gramEnd"/>
      <w:r w:rsidR="00C423C8" w:rsidRPr="00C423C8">
        <w:t xml:space="preserve"> and my God.</w:t>
      </w:r>
    </w:p>
    <w:p w14:paraId="293DAAEC" w14:textId="77777777" w:rsidR="00DC55C5" w:rsidRPr="00F839CC" w:rsidRDefault="00DC55C5" w:rsidP="00DC55C5">
      <w:pPr>
        <w:pStyle w:val="Heading5"/>
      </w:pPr>
      <w:r>
        <w:t>43</w:t>
      </w:r>
      <w:r w:rsidRPr="00F839CC">
        <w:t xml:space="preserve"> </w:t>
      </w:r>
    </w:p>
    <w:p w14:paraId="3DD2E5B8" w14:textId="77777777" w:rsidR="00DC55C5" w:rsidRPr="00166964" w:rsidRDefault="00DC55C5" w:rsidP="00DC55C5">
      <w:pPr>
        <w:pStyle w:val="keywords"/>
      </w:pPr>
      <w:r w:rsidRPr="00D25469">
        <w:rPr>
          <w:rStyle w:val="Numberhead"/>
        </w:rPr>
        <w:t>Peg</w:t>
      </w:r>
      <w:r>
        <w:tab/>
      </w:r>
    </w:p>
    <w:p w14:paraId="5EC39058" w14:textId="77777777" w:rsidR="00DC55C5" w:rsidRDefault="00DC55C5" w:rsidP="00DC55C5">
      <w:pPr>
        <w:pStyle w:val="keywords"/>
      </w:pPr>
      <w:r>
        <w:rPr>
          <w:rStyle w:val="Numberhead"/>
        </w:rPr>
        <w:t>Ch. terrain</w:t>
      </w:r>
      <w:r w:rsidRPr="00A46E8A">
        <w:tab/>
      </w:r>
    </w:p>
    <w:p w14:paraId="0F856B45" w14:textId="77777777" w:rsidR="00DC55C5" w:rsidRDefault="00DC55C5" w:rsidP="00DC55C5">
      <w:pPr>
        <w:pStyle w:val="keywords"/>
      </w:pPr>
      <w:r>
        <w:rPr>
          <w:rStyle w:val="Numberhead"/>
        </w:rPr>
        <w:t>Themes</w:t>
      </w:r>
      <w:r>
        <w:tab/>
      </w:r>
    </w:p>
    <w:p w14:paraId="0C70EDB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lastRenderedPageBreak/>
        <w:t>Story</w:t>
      </w:r>
      <w:r>
        <w:tab/>
      </w:r>
    </w:p>
    <w:p w14:paraId="635D43E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C03B3E4" w14:textId="77777777" w:rsidR="00DC55C5" w:rsidRPr="00F839CC" w:rsidRDefault="00DC55C5" w:rsidP="00DC55C5">
      <w:pPr>
        <w:pStyle w:val="Heading5"/>
      </w:pPr>
      <w:r>
        <w:t>44</w:t>
      </w:r>
      <w:r w:rsidRPr="00F839CC">
        <w:t xml:space="preserve"> </w:t>
      </w:r>
    </w:p>
    <w:p w14:paraId="0518EEAC" w14:textId="77777777" w:rsidR="00DC55C5" w:rsidRPr="00166964" w:rsidRDefault="00DC55C5" w:rsidP="00DC55C5">
      <w:pPr>
        <w:pStyle w:val="keywords"/>
      </w:pPr>
      <w:r w:rsidRPr="00D25469">
        <w:rPr>
          <w:rStyle w:val="Numberhead"/>
        </w:rPr>
        <w:t>Peg</w:t>
      </w:r>
      <w:r>
        <w:tab/>
      </w:r>
    </w:p>
    <w:p w14:paraId="288902D8" w14:textId="77777777" w:rsidR="00DC55C5" w:rsidRDefault="00DC55C5" w:rsidP="00DC55C5">
      <w:pPr>
        <w:pStyle w:val="keywords"/>
      </w:pPr>
      <w:r>
        <w:rPr>
          <w:rStyle w:val="Numberhead"/>
        </w:rPr>
        <w:t>Ch. terrain</w:t>
      </w:r>
      <w:r w:rsidRPr="00A46E8A">
        <w:tab/>
      </w:r>
    </w:p>
    <w:p w14:paraId="2B3EE173" w14:textId="77777777" w:rsidR="00DC55C5" w:rsidRDefault="00DC55C5" w:rsidP="00DC55C5">
      <w:pPr>
        <w:pStyle w:val="keywords"/>
      </w:pPr>
      <w:r>
        <w:rPr>
          <w:rStyle w:val="Numberhead"/>
        </w:rPr>
        <w:t>Themes</w:t>
      </w:r>
      <w:r>
        <w:tab/>
      </w:r>
    </w:p>
    <w:p w14:paraId="265BCF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B330E8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0C03185" w14:textId="77777777" w:rsidR="00DC55C5" w:rsidRPr="00F839CC" w:rsidRDefault="00DC55C5" w:rsidP="00DC55C5">
      <w:pPr>
        <w:pStyle w:val="Heading5"/>
      </w:pPr>
      <w:r>
        <w:t>45</w:t>
      </w:r>
      <w:r w:rsidRPr="00F839CC">
        <w:t xml:space="preserve"> </w:t>
      </w:r>
    </w:p>
    <w:p w14:paraId="4838A02B" w14:textId="77777777" w:rsidR="00DC55C5" w:rsidRPr="00166964" w:rsidRDefault="00DC55C5" w:rsidP="00DC55C5">
      <w:pPr>
        <w:pStyle w:val="keywords"/>
      </w:pPr>
      <w:r w:rsidRPr="00D25469">
        <w:rPr>
          <w:rStyle w:val="Numberhead"/>
        </w:rPr>
        <w:t>Peg</w:t>
      </w:r>
      <w:r>
        <w:tab/>
      </w:r>
    </w:p>
    <w:p w14:paraId="3F657E31" w14:textId="77777777" w:rsidR="00DC55C5" w:rsidRDefault="00DC55C5" w:rsidP="00DC55C5">
      <w:pPr>
        <w:pStyle w:val="keywords"/>
      </w:pPr>
      <w:r>
        <w:rPr>
          <w:rStyle w:val="Numberhead"/>
        </w:rPr>
        <w:t>Ch. terrain</w:t>
      </w:r>
      <w:r w:rsidRPr="00A46E8A">
        <w:tab/>
      </w:r>
    </w:p>
    <w:p w14:paraId="33A6FF35" w14:textId="77777777" w:rsidR="00DC55C5" w:rsidRDefault="00DC55C5" w:rsidP="00DC55C5">
      <w:pPr>
        <w:pStyle w:val="keywords"/>
      </w:pPr>
      <w:r>
        <w:rPr>
          <w:rStyle w:val="Numberhead"/>
        </w:rPr>
        <w:t>Themes</w:t>
      </w:r>
      <w:r>
        <w:tab/>
      </w:r>
    </w:p>
    <w:p w14:paraId="2899733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E4D79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32FD648" w14:textId="77777777" w:rsidR="00DC55C5" w:rsidRPr="00F839CC" w:rsidRDefault="00DC55C5" w:rsidP="00DC55C5">
      <w:pPr>
        <w:pStyle w:val="Heading5"/>
      </w:pPr>
      <w:r>
        <w:t>46</w:t>
      </w:r>
      <w:r w:rsidRPr="00F839CC">
        <w:t xml:space="preserve"> </w:t>
      </w:r>
    </w:p>
    <w:p w14:paraId="3D3C6FDC" w14:textId="77777777" w:rsidR="00DC55C5" w:rsidRPr="00166964" w:rsidRDefault="00DC55C5" w:rsidP="00DC55C5">
      <w:pPr>
        <w:pStyle w:val="keywords"/>
      </w:pPr>
      <w:r w:rsidRPr="00D25469">
        <w:rPr>
          <w:rStyle w:val="Numberhead"/>
        </w:rPr>
        <w:t>Peg</w:t>
      </w:r>
      <w:r>
        <w:tab/>
      </w:r>
    </w:p>
    <w:p w14:paraId="529C0D62" w14:textId="77777777" w:rsidR="00DC55C5" w:rsidRDefault="00DC55C5" w:rsidP="00DC55C5">
      <w:pPr>
        <w:pStyle w:val="keywords"/>
      </w:pPr>
      <w:r>
        <w:rPr>
          <w:rStyle w:val="Numberhead"/>
        </w:rPr>
        <w:t>Ch. terrain</w:t>
      </w:r>
      <w:r w:rsidRPr="00A46E8A">
        <w:tab/>
      </w:r>
    </w:p>
    <w:p w14:paraId="47BA46DC" w14:textId="77777777" w:rsidR="00DC55C5" w:rsidRDefault="00DC55C5" w:rsidP="00DC55C5">
      <w:pPr>
        <w:pStyle w:val="keywords"/>
      </w:pPr>
      <w:r>
        <w:rPr>
          <w:rStyle w:val="Numberhead"/>
        </w:rPr>
        <w:t>Themes</w:t>
      </w:r>
      <w:r>
        <w:tab/>
      </w:r>
    </w:p>
    <w:p w14:paraId="503D531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BA98C2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2724BC6" w14:textId="77777777" w:rsidR="00DC55C5" w:rsidRPr="00F839CC" w:rsidRDefault="00DC55C5" w:rsidP="00DC55C5">
      <w:pPr>
        <w:pStyle w:val="Heading5"/>
      </w:pPr>
      <w:r>
        <w:t>47</w:t>
      </w:r>
      <w:r w:rsidRPr="00F839CC">
        <w:t xml:space="preserve"> </w:t>
      </w:r>
    </w:p>
    <w:p w14:paraId="45D1A6B9" w14:textId="77777777" w:rsidR="00DC55C5" w:rsidRPr="00166964" w:rsidRDefault="00DC55C5" w:rsidP="00DC55C5">
      <w:pPr>
        <w:pStyle w:val="keywords"/>
      </w:pPr>
      <w:r w:rsidRPr="00D25469">
        <w:rPr>
          <w:rStyle w:val="Numberhead"/>
        </w:rPr>
        <w:t>Peg</w:t>
      </w:r>
      <w:r>
        <w:tab/>
      </w:r>
    </w:p>
    <w:p w14:paraId="16F5DF1A" w14:textId="77777777" w:rsidR="00DC55C5" w:rsidRDefault="00DC55C5" w:rsidP="00DC55C5">
      <w:pPr>
        <w:pStyle w:val="keywords"/>
      </w:pPr>
      <w:r>
        <w:rPr>
          <w:rStyle w:val="Numberhead"/>
        </w:rPr>
        <w:t>Ch. terrain</w:t>
      </w:r>
      <w:r w:rsidRPr="00A46E8A">
        <w:tab/>
      </w:r>
    </w:p>
    <w:p w14:paraId="717C9E64" w14:textId="77777777" w:rsidR="00DC55C5" w:rsidRDefault="00DC55C5" w:rsidP="00DC55C5">
      <w:pPr>
        <w:pStyle w:val="keywords"/>
      </w:pPr>
      <w:r>
        <w:rPr>
          <w:rStyle w:val="Numberhead"/>
        </w:rPr>
        <w:t>Themes</w:t>
      </w:r>
      <w:r>
        <w:tab/>
      </w:r>
    </w:p>
    <w:p w14:paraId="54D55A2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EFDBA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7C9DDC5" w14:textId="77777777" w:rsidR="00DC55C5" w:rsidRPr="00F839CC" w:rsidRDefault="00DC55C5" w:rsidP="00DC55C5">
      <w:pPr>
        <w:pStyle w:val="Heading5"/>
      </w:pPr>
      <w:r>
        <w:t>48</w:t>
      </w:r>
    </w:p>
    <w:p w14:paraId="464DBB70" w14:textId="77777777" w:rsidR="00DC55C5" w:rsidRPr="00166964" w:rsidRDefault="00DC55C5" w:rsidP="00DC55C5">
      <w:pPr>
        <w:pStyle w:val="keywords"/>
      </w:pPr>
      <w:r w:rsidRPr="00D25469">
        <w:rPr>
          <w:rStyle w:val="Numberhead"/>
        </w:rPr>
        <w:t>Peg</w:t>
      </w:r>
      <w:r>
        <w:tab/>
      </w:r>
    </w:p>
    <w:p w14:paraId="2F1C8E9B" w14:textId="77777777" w:rsidR="00DC55C5" w:rsidRDefault="00DC55C5" w:rsidP="00DC55C5">
      <w:pPr>
        <w:pStyle w:val="keywords"/>
      </w:pPr>
      <w:r>
        <w:rPr>
          <w:rStyle w:val="Numberhead"/>
        </w:rPr>
        <w:t>Ch. terrain</w:t>
      </w:r>
      <w:r w:rsidRPr="00A46E8A">
        <w:tab/>
      </w:r>
    </w:p>
    <w:p w14:paraId="75979EC1" w14:textId="77777777" w:rsidR="00DC55C5" w:rsidRDefault="00DC55C5" w:rsidP="00DC55C5">
      <w:pPr>
        <w:pStyle w:val="keywords"/>
      </w:pPr>
      <w:r>
        <w:rPr>
          <w:rStyle w:val="Numberhead"/>
        </w:rPr>
        <w:t>Themes</w:t>
      </w:r>
      <w:r>
        <w:tab/>
      </w:r>
    </w:p>
    <w:p w14:paraId="54B2592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91253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F195F44" w14:textId="77777777" w:rsidR="00DC55C5" w:rsidRPr="00F839CC" w:rsidRDefault="00DC55C5" w:rsidP="00DC55C5">
      <w:pPr>
        <w:pStyle w:val="Heading5"/>
      </w:pPr>
      <w:r>
        <w:t>49</w:t>
      </w:r>
    </w:p>
    <w:p w14:paraId="7B687569" w14:textId="77777777" w:rsidR="00DC55C5" w:rsidRPr="00166964" w:rsidRDefault="00DC55C5" w:rsidP="00DC55C5">
      <w:pPr>
        <w:pStyle w:val="keywords"/>
      </w:pPr>
      <w:r w:rsidRPr="00D25469">
        <w:rPr>
          <w:rStyle w:val="Numberhead"/>
        </w:rPr>
        <w:t>Peg</w:t>
      </w:r>
      <w:r>
        <w:tab/>
      </w:r>
    </w:p>
    <w:p w14:paraId="716D48CF" w14:textId="77777777" w:rsidR="00DC55C5" w:rsidRDefault="00DC55C5" w:rsidP="00DC55C5">
      <w:pPr>
        <w:pStyle w:val="keywords"/>
      </w:pPr>
      <w:r>
        <w:rPr>
          <w:rStyle w:val="Numberhead"/>
        </w:rPr>
        <w:t>Ch. terrain</w:t>
      </w:r>
      <w:r w:rsidRPr="00A46E8A">
        <w:tab/>
      </w:r>
    </w:p>
    <w:p w14:paraId="088F1D39" w14:textId="77777777" w:rsidR="00DC55C5" w:rsidRDefault="00DC55C5" w:rsidP="00DC55C5">
      <w:pPr>
        <w:pStyle w:val="keywords"/>
      </w:pPr>
      <w:r>
        <w:rPr>
          <w:rStyle w:val="Numberhead"/>
        </w:rPr>
        <w:t>Themes</w:t>
      </w:r>
      <w:r>
        <w:tab/>
      </w:r>
    </w:p>
    <w:p w14:paraId="7560B61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A36C53C"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7967011B" w14:textId="11D7AA1E" w:rsidR="006D5977" w:rsidRDefault="006D5977" w:rsidP="00911326">
      <w:pPr>
        <w:pStyle w:val="Heading3"/>
      </w:pPr>
      <w:r>
        <w:t>Psalms 50 – 99</w:t>
      </w:r>
    </w:p>
    <w:p w14:paraId="423954DB" w14:textId="47E36358" w:rsidR="00DC55C5" w:rsidRPr="00F839CC" w:rsidRDefault="00DC55C5" w:rsidP="00DC55C5">
      <w:pPr>
        <w:pStyle w:val="Heading5"/>
      </w:pPr>
      <w:r>
        <w:t>50</w:t>
      </w:r>
    </w:p>
    <w:p w14:paraId="2C792908" w14:textId="77777777" w:rsidR="00DC55C5" w:rsidRPr="00166964" w:rsidRDefault="00DC55C5" w:rsidP="00DC55C5">
      <w:pPr>
        <w:pStyle w:val="keywords"/>
      </w:pPr>
      <w:r w:rsidRPr="00D25469">
        <w:rPr>
          <w:rStyle w:val="Numberhead"/>
        </w:rPr>
        <w:t>Peg</w:t>
      </w:r>
      <w:r>
        <w:tab/>
      </w:r>
    </w:p>
    <w:p w14:paraId="3F27D8B8" w14:textId="77777777" w:rsidR="00DC55C5" w:rsidRDefault="00DC55C5" w:rsidP="00DC55C5">
      <w:pPr>
        <w:pStyle w:val="keywords"/>
      </w:pPr>
      <w:r>
        <w:rPr>
          <w:rStyle w:val="Numberhead"/>
        </w:rPr>
        <w:t>Ch. terrain</w:t>
      </w:r>
      <w:r w:rsidRPr="00A46E8A">
        <w:tab/>
      </w:r>
    </w:p>
    <w:p w14:paraId="76B1E940" w14:textId="77777777" w:rsidR="00DC55C5" w:rsidRDefault="00DC55C5" w:rsidP="00DC55C5">
      <w:pPr>
        <w:pStyle w:val="keywords"/>
      </w:pPr>
      <w:r>
        <w:rPr>
          <w:rStyle w:val="Numberhead"/>
        </w:rPr>
        <w:t>Themes</w:t>
      </w:r>
      <w:r>
        <w:tab/>
      </w:r>
    </w:p>
    <w:p w14:paraId="224E375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DAE88A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BBE6743" w14:textId="77777777" w:rsidR="00DC55C5" w:rsidRPr="00F839CC" w:rsidRDefault="00DC55C5" w:rsidP="00DC55C5">
      <w:pPr>
        <w:pStyle w:val="Heading5"/>
      </w:pPr>
      <w:r>
        <w:t>51</w:t>
      </w:r>
    </w:p>
    <w:p w14:paraId="728C25F7" w14:textId="3E69B3A6" w:rsidR="00DC55C5" w:rsidRPr="00166964" w:rsidRDefault="00DC55C5" w:rsidP="00DC55C5">
      <w:pPr>
        <w:pStyle w:val="keywords"/>
      </w:pPr>
      <w:r w:rsidRPr="00D25469">
        <w:rPr>
          <w:rStyle w:val="Numberhead"/>
        </w:rPr>
        <w:t>Peg</w:t>
      </w:r>
      <w:r>
        <w:tab/>
      </w:r>
      <w:r w:rsidR="00455DF2" w:rsidRPr="000C4C07">
        <w:t>lute</w:t>
      </w:r>
    </w:p>
    <w:p w14:paraId="05997084" w14:textId="28E1C96D" w:rsidR="00DC55C5" w:rsidRDefault="00DC55C5" w:rsidP="00DC55C5">
      <w:pPr>
        <w:pStyle w:val="keywords"/>
      </w:pPr>
      <w:r>
        <w:rPr>
          <w:rStyle w:val="Numberhead"/>
        </w:rPr>
        <w:t>Ch. terrain</w:t>
      </w:r>
      <w:r w:rsidRPr="00A46E8A">
        <w:tab/>
      </w:r>
      <w:r w:rsidR="00455DF2" w:rsidRPr="000C4C07">
        <w:tab/>
      </w:r>
      <w:r w:rsidR="00D7131C" w:rsidRPr="000C4C07">
        <w:t>Renaissance</w:t>
      </w:r>
      <w:r w:rsidR="00455DF2" w:rsidRPr="000C4C07">
        <w:t xml:space="preserve"> choir with lute</w:t>
      </w:r>
    </w:p>
    <w:p w14:paraId="6A7E2E20" w14:textId="77777777" w:rsidR="00DC55C5" w:rsidRDefault="00DC55C5" w:rsidP="00DC55C5">
      <w:pPr>
        <w:pStyle w:val="keywords"/>
      </w:pPr>
      <w:r>
        <w:rPr>
          <w:rStyle w:val="Numberhead"/>
        </w:rPr>
        <w:t>Themes</w:t>
      </w:r>
      <w:r>
        <w:tab/>
      </w:r>
    </w:p>
    <w:p w14:paraId="05BC67F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7EDC04F" w14:textId="13291195"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9-10</w:t>
      </w:r>
      <w:r w:rsidR="00322371">
        <w:t xml:space="preserve"> </w:t>
      </w:r>
      <w:r w:rsidR="00322371" w:rsidRPr="00322371">
        <w:t xml:space="preserve">Hide your face from my sins and blot out all my </w:t>
      </w:r>
      <w:r w:rsidR="00283ADE" w:rsidRPr="00322371">
        <w:t>iniquity. ●</w:t>
      </w:r>
      <w:r w:rsidR="00322371" w:rsidRPr="00322371">
        <w:t xml:space="preserve"> Create in me a pure heart, O God, and renew a steadfast spirit within me.</w:t>
      </w:r>
    </w:p>
    <w:p w14:paraId="66F74C0C" w14:textId="77777777" w:rsidR="00DC55C5" w:rsidRPr="00F839CC" w:rsidRDefault="00DC55C5" w:rsidP="00DC55C5">
      <w:pPr>
        <w:pStyle w:val="Heading5"/>
      </w:pPr>
      <w:r>
        <w:t>52</w:t>
      </w:r>
    </w:p>
    <w:p w14:paraId="382D4ECA" w14:textId="77777777" w:rsidR="00DC55C5" w:rsidRPr="00166964" w:rsidRDefault="00DC55C5" w:rsidP="00DC55C5">
      <w:pPr>
        <w:pStyle w:val="keywords"/>
      </w:pPr>
      <w:r w:rsidRPr="00D25469">
        <w:rPr>
          <w:rStyle w:val="Numberhead"/>
        </w:rPr>
        <w:t>Peg</w:t>
      </w:r>
      <w:r>
        <w:tab/>
      </w:r>
    </w:p>
    <w:p w14:paraId="3D345A79" w14:textId="77777777" w:rsidR="00DC55C5" w:rsidRDefault="00DC55C5" w:rsidP="00DC55C5">
      <w:pPr>
        <w:pStyle w:val="keywords"/>
      </w:pPr>
      <w:r>
        <w:rPr>
          <w:rStyle w:val="Numberhead"/>
        </w:rPr>
        <w:t>Ch. terrain</w:t>
      </w:r>
      <w:r w:rsidRPr="00A46E8A">
        <w:tab/>
      </w:r>
    </w:p>
    <w:p w14:paraId="1C7FAB8D" w14:textId="77777777" w:rsidR="00DC55C5" w:rsidRDefault="00DC55C5" w:rsidP="00DC55C5">
      <w:pPr>
        <w:pStyle w:val="keywords"/>
      </w:pPr>
      <w:r>
        <w:rPr>
          <w:rStyle w:val="Numberhead"/>
        </w:rPr>
        <w:t>Themes</w:t>
      </w:r>
      <w:r>
        <w:tab/>
      </w:r>
    </w:p>
    <w:p w14:paraId="68E500A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57355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0A59A81" w14:textId="77777777" w:rsidR="00DC55C5" w:rsidRPr="00F839CC" w:rsidRDefault="00DC55C5" w:rsidP="00DC55C5">
      <w:pPr>
        <w:pStyle w:val="Heading5"/>
      </w:pPr>
      <w:r>
        <w:t>53</w:t>
      </w:r>
    </w:p>
    <w:p w14:paraId="3C25092D" w14:textId="77777777" w:rsidR="00DC55C5" w:rsidRPr="00166964" w:rsidRDefault="00DC55C5" w:rsidP="00DC55C5">
      <w:pPr>
        <w:pStyle w:val="keywords"/>
      </w:pPr>
      <w:r w:rsidRPr="00D25469">
        <w:rPr>
          <w:rStyle w:val="Numberhead"/>
        </w:rPr>
        <w:t>Peg</w:t>
      </w:r>
      <w:r>
        <w:tab/>
      </w:r>
    </w:p>
    <w:p w14:paraId="73DDD3AB" w14:textId="77777777" w:rsidR="00DC55C5" w:rsidRDefault="00DC55C5" w:rsidP="00DC55C5">
      <w:pPr>
        <w:pStyle w:val="keywords"/>
      </w:pPr>
      <w:r>
        <w:rPr>
          <w:rStyle w:val="Numberhead"/>
        </w:rPr>
        <w:t>Ch. terrain</w:t>
      </w:r>
      <w:r w:rsidRPr="00A46E8A">
        <w:tab/>
      </w:r>
    </w:p>
    <w:p w14:paraId="200E3C89" w14:textId="77777777" w:rsidR="00DC55C5" w:rsidRDefault="00DC55C5" w:rsidP="00DC55C5">
      <w:pPr>
        <w:pStyle w:val="keywords"/>
      </w:pPr>
      <w:r>
        <w:rPr>
          <w:rStyle w:val="Numberhead"/>
        </w:rPr>
        <w:t>Themes</w:t>
      </w:r>
      <w:r>
        <w:tab/>
      </w:r>
    </w:p>
    <w:p w14:paraId="5D351F8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A0723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EEFC4E9" w14:textId="77777777" w:rsidR="00DC55C5" w:rsidRPr="00F839CC" w:rsidRDefault="00DC55C5" w:rsidP="00DC55C5">
      <w:pPr>
        <w:pStyle w:val="Heading5"/>
      </w:pPr>
      <w:r>
        <w:t>54</w:t>
      </w:r>
    </w:p>
    <w:p w14:paraId="2F621987" w14:textId="77777777" w:rsidR="00DC55C5" w:rsidRPr="00166964" w:rsidRDefault="00DC55C5" w:rsidP="00DC55C5">
      <w:pPr>
        <w:pStyle w:val="keywords"/>
      </w:pPr>
      <w:r w:rsidRPr="00D25469">
        <w:rPr>
          <w:rStyle w:val="Numberhead"/>
        </w:rPr>
        <w:t>Peg</w:t>
      </w:r>
      <w:r>
        <w:tab/>
      </w:r>
    </w:p>
    <w:p w14:paraId="617A25AF" w14:textId="77777777" w:rsidR="00DC55C5" w:rsidRDefault="00DC55C5" w:rsidP="00DC55C5">
      <w:pPr>
        <w:pStyle w:val="keywords"/>
      </w:pPr>
      <w:r>
        <w:rPr>
          <w:rStyle w:val="Numberhead"/>
        </w:rPr>
        <w:t>Ch. terrain</w:t>
      </w:r>
      <w:r w:rsidRPr="00A46E8A">
        <w:tab/>
      </w:r>
    </w:p>
    <w:p w14:paraId="26049C04" w14:textId="77777777" w:rsidR="00DC55C5" w:rsidRDefault="00DC55C5" w:rsidP="00DC55C5">
      <w:pPr>
        <w:pStyle w:val="keywords"/>
      </w:pPr>
      <w:r>
        <w:rPr>
          <w:rStyle w:val="Numberhead"/>
        </w:rPr>
        <w:t>Themes</w:t>
      </w:r>
      <w:r>
        <w:tab/>
      </w:r>
    </w:p>
    <w:p w14:paraId="19E21F7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DD11A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5FB518B" w14:textId="77777777" w:rsidR="00DC55C5" w:rsidRPr="00F839CC" w:rsidRDefault="00DC55C5" w:rsidP="00DC55C5">
      <w:pPr>
        <w:pStyle w:val="Heading5"/>
      </w:pPr>
      <w:r>
        <w:t>55</w:t>
      </w:r>
    </w:p>
    <w:p w14:paraId="55741078" w14:textId="77777777" w:rsidR="00DC55C5" w:rsidRPr="00166964" w:rsidRDefault="00DC55C5" w:rsidP="00DC55C5">
      <w:pPr>
        <w:pStyle w:val="keywords"/>
      </w:pPr>
      <w:r w:rsidRPr="00D25469">
        <w:rPr>
          <w:rStyle w:val="Numberhead"/>
        </w:rPr>
        <w:t>Peg</w:t>
      </w:r>
      <w:r>
        <w:tab/>
      </w:r>
    </w:p>
    <w:p w14:paraId="60A8B6AA" w14:textId="77777777" w:rsidR="00DC55C5" w:rsidRDefault="00DC55C5" w:rsidP="00DC55C5">
      <w:pPr>
        <w:pStyle w:val="keywords"/>
      </w:pPr>
      <w:r>
        <w:rPr>
          <w:rStyle w:val="Numberhead"/>
        </w:rPr>
        <w:t>Ch. terrain</w:t>
      </w:r>
      <w:r w:rsidRPr="00A46E8A">
        <w:tab/>
      </w:r>
    </w:p>
    <w:p w14:paraId="43748740" w14:textId="77777777" w:rsidR="00DC55C5" w:rsidRDefault="00DC55C5" w:rsidP="00DC55C5">
      <w:pPr>
        <w:pStyle w:val="keywords"/>
      </w:pPr>
      <w:r>
        <w:rPr>
          <w:rStyle w:val="Numberhead"/>
        </w:rPr>
        <w:lastRenderedPageBreak/>
        <w:t>Themes</w:t>
      </w:r>
      <w:r>
        <w:tab/>
      </w:r>
    </w:p>
    <w:p w14:paraId="687586E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FC43D6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6748631" w14:textId="77777777" w:rsidR="00DC55C5" w:rsidRPr="00F839CC" w:rsidRDefault="00DC55C5" w:rsidP="00DC55C5">
      <w:pPr>
        <w:pStyle w:val="Heading5"/>
      </w:pPr>
      <w:r>
        <w:t>56</w:t>
      </w:r>
    </w:p>
    <w:p w14:paraId="5F4CBD52" w14:textId="77777777" w:rsidR="00DC55C5" w:rsidRPr="00166964" w:rsidRDefault="00DC55C5" w:rsidP="00DC55C5">
      <w:pPr>
        <w:pStyle w:val="keywords"/>
      </w:pPr>
      <w:r w:rsidRPr="00D25469">
        <w:rPr>
          <w:rStyle w:val="Numberhead"/>
        </w:rPr>
        <w:t>Peg</w:t>
      </w:r>
      <w:r>
        <w:tab/>
      </w:r>
    </w:p>
    <w:p w14:paraId="1E07E37C" w14:textId="77777777" w:rsidR="00DC55C5" w:rsidRDefault="00DC55C5" w:rsidP="00DC55C5">
      <w:pPr>
        <w:pStyle w:val="keywords"/>
      </w:pPr>
      <w:r>
        <w:rPr>
          <w:rStyle w:val="Numberhead"/>
        </w:rPr>
        <w:t>Ch. terrain</w:t>
      </w:r>
      <w:r w:rsidRPr="00A46E8A">
        <w:tab/>
      </w:r>
    </w:p>
    <w:p w14:paraId="2FAEC6B8" w14:textId="77777777" w:rsidR="00DC55C5" w:rsidRDefault="00DC55C5" w:rsidP="00DC55C5">
      <w:pPr>
        <w:pStyle w:val="keywords"/>
      </w:pPr>
      <w:r>
        <w:rPr>
          <w:rStyle w:val="Numberhead"/>
        </w:rPr>
        <w:t>Themes</w:t>
      </w:r>
      <w:r>
        <w:tab/>
      </w:r>
    </w:p>
    <w:p w14:paraId="5F0A3CE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D0909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A47BCAF" w14:textId="77777777" w:rsidR="00DC55C5" w:rsidRPr="00F839CC" w:rsidRDefault="00DC55C5" w:rsidP="00DC55C5">
      <w:pPr>
        <w:pStyle w:val="Heading5"/>
      </w:pPr>
      <w:r>
        <w:t>57</w:t>
      </w:r>
    </w:p>
    <w:p w14:paraId="1D1E5886" w14:textId="77777777" w:rsidR="00DC55C5" w:rsidRPr="00166964" w:rsidRDefault="00DC55C5" w:rsidP="00DC55C5">
      <w:pPr>
        <w:pStyle w:val="keywords"/>
      </w:pPr>
      <w:r w:rsidRPr="00D25469">
        <w:rPr>
          <w:rStyle w:val="Numberhead"/>
        </w:rPr>
        <w:t>Peg</w:t>
      </w:r>
      <w:r>
        <w:tab/>
      </w:r>
    </w:p>
    <w:p w14:paraId="3036C314" w14:textId="77777777" w:rsidR="00DC55C5" w:rsidRDefault="00DC55C5" w:rsidP="00DC55C5">
      <w:pPr>
        <w:pStyle w:val="keywords"/>
      </w:pPr>
      <w:r>
        <w:rPr>
          <w:rStyle w:val="Numberhead"/>
        </w:rPr>
        <w:t>Ch. terrain</w:t>
      </w:r>
      <w:r w:rsidRPr="00A46E8A">
        <w:tab/>
      </w:r>
    </w:p>
    <w:p w14:paraId="3FE6AB29" w14:textId="77777777" w:rsidR="00DC55C5" w:rsidRDefault="00DC55C5" w:rsidP="00DC55C5">
      <w:pPr>
        <w:pStyle w:val="keywords"/>
      </w:pPr>
      <w:r>
        <w:rPr>
          <w:rStyle w:val="Numberhead"/>
        </w:rPr>
        <w:t>Themes</w:t>
      </w:r>
      <w:r>
        <w:tab/>
      </w:r>
    </w:p>
    <w:p w14:paraId="0F41160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EF6744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FD816BE" w14:textId="77777777" w:rsidR="00DC55C5" w:rsidRPr="00F839CC" w:rsidRDefault="00DC55C5" w:rsidP="00DC55C5">
      <w:pPr>
        <w:pStyle w:val="Heading5"/>
      </w:pPr>
      <w:r>
        <w:t>58</w:t>
      </w:r>
    </w:p>
    <w:p w14:paraId="7FED6B62" w14:textId="77777777" w:rsidR="00DC55C5" w:rsidRPr="00166964" w:rsidRDefault="00DC55C5" w:rsidP="00DC55C5">
      <w:pPr>
        <w:pStyle w:val="keywords"/>
      </w:pPr>
      <w:r w:rsidRPr="00D25469">
        <w:rPr>
          <w:rStyle w:val="Numberhead"/>
        </w:rPr>
        <w:t>Peg</w:t>
      </w:r>
      <w:r>
        <w:tab/>
      </w:r>
    </w:p>
    <w:p w14:paraId="523D922D" w14:textId="77777777" w:rsidR="00DC55C5" w:rsidRDefault="00DC55C5" w:rsidP="00DC55C5">
      <w:pPr>
        <w:pStyle w:val="keywords"/>
      </w:pPr>
      <w:r>
        <w:rPr>
          <w:rStyle w:val="Numberhead"/>
        </w:rPr>
        <w:t>Ch. terrain</w:t>
      </w:r>
      <w:r w:rsidRPr="00A46E8A">
        <w:tab/>
      </w:r>
    </w:p>
    <w:p w14:paraId="1F1DA0B1" w14:textId="77777777" w:rsidR="00DC55C5" w:rsidRDefault="00DC55C5" w:rsidP="00DC55C5">
      <w:pPr>
        <w:pStyle w:val="keywords"/>
      </w:pPr>
      <w:r>
        <w:rPr>
          <w:rStyle w:val="Numberhead"/>
        </w:rPr>
        <w:t>Themes</w:t>
      </w:r>
      <w:r>
        <w:tab/>
      </w:r>
    </w:p>
    <w:p w14:paraId="4EAA5FB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9260EB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10A27B" w14:textId="77777777" w:rsidR="00DC55C5" w:rsidRPr="00F839CC" w:rsidRDefault="00DC55C5" w:rsidP="00DC55C5">
      <w:pPr>
        <w:pStyle w:val="Heading5"/>
      </w:pPr>
      <w:r>
        <w:t>59</w:t>
      </w:r>
    </w:p>
    <w:p w14:paraId="4D363481" w14:textId="77777777" w:rsidR="00DC55C5" w:rsidRPr="00166964" w:rsidRDefault="00DC55C5" w:rsidP="00DC55C5">
      <w:pPr>
        <w:pStyle w:val="keywords"/>
      </w:pPr>
      <w:r w:rsidRPr="00D25469">
        <w:rPr>
          <w:rStyle w:val="Numberhead"/>
        </w:rPr>
        <w:t>Peg</w:t>
      </w:r>
      <w:r>
        <w:tab/>
      </w:r>
    </w:p>
    <w:p w14:paraId="33892150" w14:textId="77777777" w:rsidR="00DC55C5" w:rsidRDefault="00DC55C5" w:rsidP="00DC55C5">
      <w:pPr>
        <w:pStyle w:val="keywords"/>
      </w:pPr>
      <w:r>
        <w:rPr>
          <w:rStyle w:val="Numberhead"/>
        </w:rPr>
        <w:t>Ch. terrain</w:t>
      </w:r>
      <w:r w:rsidRPr="00A46E8A">
        <w:tab/>
      </w:r>
    </w:p>
    <w:p w14:paraId="2ECFDBD8" w14:textId="77777777" w:rsidR="00DC55C5" w:rsidRDefault="00DC55C5" w:rsidP="00DC55C5">
      <w:pPr>
        <w:pStyle w:val="keywords"/>
      </w:pPr>
      <w:r>
        <w:rPr>
          <w:rStyle w:val="Numberhead"/>
        </w:rPr>
        <w:t>Themes</w:t>
      </w:r>
      <w:r>
        <w:tab/>
      </w:r>
    </w:p>
    <w:p w14:paraId="7731C8E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BF450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C70CAD" w14:textId="77777777" w:rsidR="00DC55C5" w:rsidRPr="00F839CC" w:rsidRDefault="00DC55C5" w:rsidP="00DC55C5">
      <w:pPr>
        <w:pStyle w:val="Heading5"/>
      </w:pPr>
      <w:r>
        <w:t>60</w:t>
      </w:r>
    </w:p>
    <w:p w14:paraId="4D3E4C45" w14:textId="77777777" w:rsidR="00DC55C5" w:rsidRPr="00166964" w:rsidRDefault="00DC55C5" w:rsidP="00DC55C5">
      <w:pPr>
        <w:pStyle w:val="keywords"/>
      </w:pPr>
      <w:r w:rsidRPr="00D25469">
        <w:rPr>
          <w:rStyle w:val="Numberhead"/>
        </w:rPr>
        <w:t>Peg</w:t>
      </w:r>
      <w:r>
        <w:tab/>
      </w:r>
    </w:p>
    <w:p w14:paraId="6A00E3FB" w14:textId="77777777" w:rsidR="00DC55C5" w:rsidRDefault="00DC55C5" w:rsidP="00DC55C5">
      <w:pPr>
        <w:pStyle w:val="keywords"/>
      </w:pPr>
      <w:r>
        <w:rPr>
          <w:rStyle w:val="Numberhead"/>
        </w:rPr>
        <w:t>Ch. terrain</w:t>
      </w:r>
      <w:r w:rsidRPr="00A46E8A">
        <w:tab/>
      </w:r>
    </w:p>
    <w:p w14:paraId="3F370A1F" w14:textId="77777777" w:rsidR="00DC55C5" w:rsidRDefault="00DC55C5" w:rsidP="00DC55C5">
      <w:pPr>
        <w:pStyle w:val="keywords"/>
      </w:pPr>
      <w:r>
        <w:rPr>
          <w:rStyle w:val="Numberhead"/>
        </w:rPr>
        <w:t>Themes</w:t>
      </w:r>
      <w:r>
        <w:tab/>
      </w:r>
    </w:p>
    <w:p w14:paraId="3D8C1D5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34EFA9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7F00DC1" w14:textId="77777777" w:rsidR="00DC55C5" w:rsidRPr="00F839CC" w:rsidRDefault="00DC55C5" w:rsidP="00DC55C5">
      <w:pPr>
        <w:pStyle w:val="Heading5"/>
      </w:pPr>
      <w:r>
        <w:t>61</w:t>
      </w:r>
    </w:p>
    <w:p w14:paraId="5F4C86F8" w14:textId="77777777" w:rsidR="00DC55C5" w:rsidRPr="00166964" w:rsidRDefault="00DC55C5" w:rsidP="00DC55C5">
      <w:pPr>
        <w:pStyle w:val="keywords"/>
      </w:pPr>
      <w:r w:rsidRPr="00D25469">
        <w:rPr>
          <w:rStyle w:val="Numberhead"/>
        </w:rPr>
        <w:t>Peg</w:t>
      </w:r>
      <w:r>
        <w:tab/>
      </w:r>
    </w:p>
    <w:p w14:paraId="15E2BA7A" w14:textId="77777777" w:rsidR="00DC55C5" w:rsidRDefault="00DC55C5" w:rsidP="00DC55C5">
      <w:pPr>
        <w:pStyle w:val="keywords"/>
      </w:pPr>
      <w:r>
        <w:rPr>
          <w:rStyle w:val="Numberhead"/>
        </w:rPr>
        <w:t>Ch. terrain</w:t>
      </w:r>
      <w:r w:rsidRPr="00A46E8A">
        <w:tab/>
      </w:r>
    </w:p>
    <w:p w14:paraId="3618A0C1" w14:textId="77777777" w:rsidR="00DC55C5" w:rsidRDefault="00DC55C5" w:rsidP="00DC55C5">
      <w:pPr>
        <w:pStyle w:val="keywords"/>
      </w:pPr>
      <w:r>
        <w:rPr>
          <w:rStyle w:val="Numberhead"/>
        </w:rPr>
        <w:t>Themes</w:t>
      </w:r>
      <w:r>
        <w:tab/>
      </w:r>
    </w:p>
    <w:p w14:paraId="69DBDC0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lastRenderedPageBreak/>
        <w:t>Story</w:t>
      </w:r>
      <w:r>
        <w:tab/>
      </w:r>
    </w:p>
    <w:p w14:paraId="3296246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FEA3E2" w14:textId="77777777" w:rsidR="00DC55C5" w:rsidRPr="00F839CC" w:rsidRDefault="00DC55C5" w:rsidP="00DC55C5">
      <w:pPr>
        <w:pStyle w:val="Heading5"/>
      </w:pPr>
      <w:r>
        <w:t>62</w:t>
      </w:r>
    </w:p>
    <w:p w14:paraId="77E1FE99" w14:textId="77777777" w:rsidR="00DC55C5" w:rsidRPr="00166964" w:rsidRDefault="00DC55C5" w:rsidP="00DC55C5">
      <w:pPr>
        <w:pStyle w:val="keywords"/>
      </w:pPr>
      <w:r w:rsidRPr="00D25469">
        <w:rPr>
          <w:rStyle w:val="Numberhead"/>
        </w:rPr>
        <w:t>Peg</w:t>
      </w:r>
      <w:r>
        <w:tab/>
      </w:r>
    </w:p>
    <w:p w14:paraId="33F12A32" w14:textId="77777777" w:rsidR="00DC55C5" w:rsidRDefault="00DC55C5" w:rsidP="00DC55C5">
      <w:pPr>
        <w:pStyle w:val="keywords"/>
      </w:pPr>
      <w:r>
        <w:rPr>
          <w:rStyle w:val="Numberhead"/>
        </w:rPr>
        <w:t>Ch. terrain</w:t>
      </w:r>
      <w:r w:rsidRPr="00A46E8A">
        <w:tab/>
      </w:r>
    </w:p>
    <w:p w14:paraId="45EC8852" w14:textId="77777777" w:rsidR="00DC55C5" w:rsidRDefault="00DC55C5" w:rsidP="00DC55C5">
      <w:pPr>
        <w:pStyle w:val="keywords"/>
      </w:pPr>
      <w:r>
        <w:rPr>
          <w:rStyle w:val="Numberhead"/>
        </w:rPr>
        <w:t>Themes</w:t>
      </w:r>
      <w:r>
        <w:tab/>
      </w:r>
    </w:p>
    <w:p w14:paraId="1E36888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D21967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C9615C3" w14:textId="77777777" w:rsidR="00DC55C5" w:rsidRPr="00F839CC" w:rsidRDefault="00DC55C5" w:rsidP="00DC55C5">
      <w:pPr>
        <w:pStyle w:val="Heading5"/>
      </w:pPr>
      <w:r>
        <w:t>63</w:t>
      </w:r>
    </w:p>
    <w:p w14:paraId="24CDE56F" w14:textId="77777777" w:rsidR="00DC55C5" w:rsidRPr="00166964" w:rsidRDefault="00DC55C5" w:rsidP="00DC55C5">
      <w:pPr>
        <w:pStyle w:val="keywords"/>
      </w:pPr>
      <w:r w:rsidRPr="00D25469">
        <w:rPr>
          <w:rStyle w:val="Numberhead"/>
        </w:rPr>
        <w:t>Peg</w:t>
      </w:r>
      <w:r>
        <w:tab/>
      </w:r>
    </w:p>
    <w:p w14:paraId="09E79617" w14:textId="77777777" w:rsidR="00DC55C5" w:rsidRDefault="00DC55C5" w:rsidP="00DC55C5">
      <w:pPr>
        <w:pStyle w:val="keywords"/>
      </w:pPr>
      <w:r>
        <w:rPr>
          <w:rStyle w:val="Numberhead"/>
        </w:rPr>
        <w:t>Ch. terrain</w:t>
      </w:r>
      <w:r w:rsidRPr="00A46E8A">
        <w:tab/>
      </w:r>
    </w:p>
    <w:p w14:paraId="14759DC4" w14:textId="77777777" w:rsidR="00DC55C5" w:rsidRDefault="00DC55C5" w:rsidP="00DC55C5">
      <w:pPr>
        <w:pStyle w:val="keywords"/>
      </w:pPr>
      <w:r>
        <w:rPr>
          <w:rStyle w:val="Numberhead"/>
        </w:rPr>
        <w:t>Themes</w:t>
      </w:r>
      <w:r>
        <w:tab/>
      </w:r>
    </w:p>
    <w:p w14:paraId="7F321E8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C9EEF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DE17657" w14:textId="77777777" w:rsidR="00DC55C5" w:rsidRPr="00F839CC" w:rsidRDefault="00DC55C5" w:rsidP="00DC55C5">
      <w:pPr>
        <w:pStyle w:val="Heading5"/>
      </w:pPr>
      <w:r>
        <w:t>64</w:t>
      </w:r>
    </w:p>
    <w:p w14:paraId="6D859DB4" w14:textId="77777777" w:rsidR="00DC55C5" w:rsidRPr="00166964" w:rsidRDefault="00DC55C5" w:rsidP="00DC55C5">
      <w:pPr>
        <w:pStyle w:val="keywords"/>
      </w:pPr>
      <w:r w:rsidRPr="00D25469">
        <w:rPr>
          <w:rStyle w:val="Numberhead"/>
        </w:rPr>
        <w:t>Peg</w:t>
      </w:r>
      <w:r>
        <w:tab/>
      </w:r>
    </w:p>
    <w:p w14:paraId="39FFE1C6" w14:textId="77777777" w:rsidR="00DC55C5" w:rsidRDefault="00DC55C5" w:rsidP="00DC55C5">
      <w:pPr>
        <w:pStyle w:val="keywords"/>
      </w:pPr>
      <w:r>
        <w:rPr>
          <w:rStyle w:val="Numberhead"/>
        </w:rPr>
        <w:t>Ch. terrain</w:t>
      </w:r>
      <w:r w:rsidRPr="00A46E8A">
        <w:tab/>
      </w:r>
    </w:p>
    <w:p w14:paraId="28854B9D" w14:textId="77777777" w:rsidR="00DC55C5" w:rsidRDefault="00DC55C5" w:rsidP="00DC55C5">
      <w:pPr>
        <w:pStyle w:val="keywords"/>
      </w:pPr>
      <w:r>
        <w:rPr>
          <w:rStyle w:val="Numberhead"/>
        </w:rPr>
        <w:t>Themes</w:t>
      </w:r>
      <w:r>
        <w:tab/>
      </w:r>
    </w:p>
    <w:p w14:paraId="1CB281F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3139A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67D6961" w14:textId="77777777" w:rsidR="00DC55C5" w:rsidRPr="00F839CC" w:rsidRDefault="00DC55C5" w:rsidP="00DC55C5">
      <w:pPr>
        <w:pStyle w:val="Heading5"/>
      </w:pPr>
      <w:r>
        <w:t>65</w:t>
      </w:r>
    </w:p>
    <w:p w14:paraId="14405A13" w14:textId="77777777" w:rsidR="00DC55C5" w:rsidRPr="00166964" w:rsidRDefault="00DC55C5" w:rsidP="00DC55C5">
      <w:pPr>
        <w:pStyle w:val="keywords"/>
      </w:pPr>
      <w:r w:rsidRPr="00D25469">
        <w:rPr>
          <w:rStyle w:val="Numberhead"/>
        </w:rPr>
        <w:t>Peg</w:t>
      </w:r>
      <w:r>
        <w:tab/>
      </w:r>
    </w:p>
    <w:p w14:paraId="03CC4859" w14:textId="77777777" w:rsidR="00DC55C5" w:rsidRDefault="00DC55C5" w:rsidP="00DC55C5">
      <w:pPr>
        <w:pStyle w:val="keywords"/>
      </w:pPr>
      <w:r>
        <w:rPr>
          <w:rStyle w:val="Numberhead"/>
        </w:rPr>
        <w:t>Ch. terrain</w:t>
      </w:r>
      <w:r w:rsidRPr="00A46E8A">
        <w:tab/>
      </w:r>
    </w:p>
    <w:p w14:paraId="4F002FB6" w14:textId="77777777" w:rsidR="00DC55C5" w:rsidRDefault="00DC55C5" w:rsidP="00DC55C5">
      <w:pPr>
        <w:pStyle w:val="keywords"/>
      </w:pPr>
      <w:r>
        <w:rPr>
          <w:rStyle w:val="Numberhead"/>
        </w:rPr>
        <w:t>Themes</w:t>
      </w:r>
      <w:r>
        <w:tab/>
      </w:r>
    </w:p>
    <w:p w14:paraId="5533277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7EE67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3A3D4AD" w14:textId="77777777" w:rsidR="00036171" w:rsidRPr="00F839CC" w:rsidRDefault="00036171" w:rsidP="00036171">
      <w:pPr>
        <w:pStyle w:val="Heading5"/>
      </w:pPr>
      <w:r>
        <w:t>66</w:t>
      </w:r>
    </w:p>
    <w:p w14:paraId="2F22C3CB" w14:textId="77777777" w:rsidR="00036171" w:rsidRPr="00166964" w:rsidRDefault="00036171" w:rsidP="00036171">
      <w:pPr>
        <w:pStyle w:val="keywords"/>
      </w:pPr>
      <w:r w:rsidRPr="00D25469">
        <w:rPr>
          <w:rStyle w:val="Numberhead"/>
        </w:rPr>
        <w:t>Peg</w:t>
      </w:r>
      <w:r>
        <w:tab/>
      </w:r>
    </w:p>
    <w:p w14:paraId="63BE1F81" w14:textId="77777777" w:rsidR="00036171" w:rsidRDefault="00036171" w:rsidP="00036171">
      <w:pPr>
        <w:pStyle w:val="keywords"/>
      </w:pPr>
      <w:r>
        <w:rPr>
          <w:rStyle w:val="Numberhead"/>
        </w:rPr>
        <w:t>Ch. terrain</w:t>
      </w:r>
      <w:r w:rsidRPr="00A46E8A">
        <w:tab/>
      </w:r>
    </w:p>
    <w:p w14:paraId="0FCB9320" w14:textId="77777777" w:rsidR="00036171" w:rsidRDefault="00036171" w:rsidP="00036171">
      <w:pPr>
        <w:pStyle w:val="keywords"/>
      </w:pPr>
      <w:r>
        <w:rPr>
          <w:rStyle w:val="Numberhead"/>
        </w:rPr>
        <w:t>Themes</w:t>
      </w:r>
      <w:r>
        <w:tab/>
      </w:r>
    </w:p>
    <w:p w14:paraId="0FD7DE63"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677B3270"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7C4ACE8C" w14:textId="24974D99" w:rsidR="00036171" w:rsidRPr="00F839CC" w:rsidRDefault="00036171" w:rsidP="00036171">
      <w:pPr>
        <w:pStyle w:val="Heading5"/>
      </w:pPr>
      <w:r>
        <w:t>6</w:t>
      </w:r>
      <w:r w:rsidR="001E66D7">
        <w:t>7</w:t>
      </w:r>
    </w:p>
    <w:p w14:paraId="5CE2C539" w14:textId="77777777" w:rsidR="00036171" w:rsidRPr="00166964" w:rsidRDefault="00036171" w:rsidP="00036171">
      <w:pPr>
        <w:pStyle w:val="keywords"/>
      </w:pPr>
      <w:r w:rsidRPr="00D25469">
        <w:rPr>
          <w:rStyle w:val="Numberhead"/>
        </w:rPr>
        <w:t>Peg</w:t>
      </w:r>
      <w:r>
        <w:tab/>
      </w:r>
    </w:p>
    <w:p w14:paraId="02B4F8FF" w14:textId="77777777" w:rsidR="00036171" w:rsidRDefault="00036171" w:rsidP="00036171">
      <w:pPr>
        <w:pStyle w:val="keywords"/>
      </w:pPr>
      <w:r>
        <w:rPr>
          <w:rStyle w:val="Numberhead"/>
        </w:rPr>
        <w:t>Ch. terrain</w:t>
      </w:r>
      <w:r w:rsidRPr="00A46E8A">
        <w:tab/>
      </w:r>
    </w:p>
    <w:p w14:paraId="73C10794" w14:textId="77777777" w:rsidR="00036171" w:rsidRDefault="00036171" w:rsidP="00036171">
      <w:pPr>
        <w:pStyle w:val="keywords"/>
      </w:pPr>
      <w:r>
        <w:rPr>
          <w:rStyle w:val="Numberhead"/>
        </w:rPr>
        <w:t>Themes</w:t>
      </w:r>
      <w:r>
        <w:tab/>
      </w:r>
    </w:p>
    <w:p w14:paraId="4F4CBAC5"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4DA5E7AA" w14:textId="77777777" w:rsidR="00036171" w:rsidRPr="00F10443" w:rsidRDefault="00036171" w:rsidP="00036171">
      <w:pPr>
        <w:pStyle w:val="keywords"/>
        <w:rPr>
          <w:rStyle w:val="Numberhead"/>
        </w:rPr>
      </w:pPr>
      <w:r w:rsidRPr="00F10443">
        <w:rPr>
          <w:rStyle w:val="Numberhead"/>
        </w:rPr>
        <w:lastRenderedPageBreak/>
        <w:t>Verses</w:t>
      </w:r>
      <w:r w:rsidRPr="00F10443">
        <w:rPr>
          <w:rStyle w:val="Numberhead"/>
        </w:rPr>
        <w:tab/>
      </w:r>
    </w:p>
    <w:p w14:paraId="70B54543" w14:textId="419EF7CE" w:rsidR="00036171" w:rsidRPr="00F839CC" w:rsidRDefault="00036171" w:rsidP="00036171">
      <w:pPr>
        <w:pStyle w:val="Heading5"/>
      </w:pPr>
      <w:r>
        <w:t>6</w:t>
      </w:r>
      <w:r w:rsidR="001E66D7">
        <w:t>8</w:t>
      </w:r>
    </w:p>
    <w:p w14:paraId="752F19BE" w14:textId="77777777" w:rsidR="00036171" w:rsidRPr="00166964" w:rsidRDefault="00036171" w:rsidP="00036171">
      <w:pPr>
        <w:pStyle w:val="keywords"/>
      </w:pPr>
      <w:r w:rsidRPr="00D25469">
        <w:rPr>
          <w:rStyle w:val="Numberhead"/>
        </w:rPr>
        <w:t>Peg</w:t>
      </w:r>
      <w:r>
        <w:tab/>
      </w:r>
    </w:p>
    <w:p w14:paraId="2AFB7859" w14:textId="77777777" w:rsidR="00036171" w:rsidRDefault="00036171" w:rsidP="00036171">
      <w:pPr>
        <w:pStyle w:val="keywords"/>
      </w:pPr>
      <w:r>
        <w:rPr>
          <w:rStyle w:val="Numberhead"/>
        </w:rPr>
        <w:t>Ch. terrain</w:t>
      </w:r>
      <w:r w:rsidRPr="00A46E8A">
        <w:tab/>
      </w:r>
    </w:p>
    <w:p w14:paraId="0C44BE95" w14:textId="77777777" w:rsidR="00036171" w:rsidRDefault="00036171" w:rsidP="00036171">
      <w:pPr>
        <w:pStyle w:val="keywords"/>
      </w:pPr>
      <w:r>
        <w:rPr>
          <w:rStyle w:val="Numberhead"/>
        </w:rPr>
        <w:t>Themes</w:t>
      </w:r>
      <w:r>
        <w:tab/>
      </w:r>
    </w:p>
    <w:p w14:paraId="44502236"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513D416A"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36036A82" w14:textId="4FA3D386" w:rsidR="00036171" w:rsidRPr="00F839CC" w:rsidRDefault="00036171" w:rsidP="00036171">
      <w:pPr>
        <w:pStyle w:val="Heading5"/>
      </w:pPr>
      <w:r>
        <w:t>6</w:t>
      </w:r>
      <w:r w:rsidR="001E66D7">
        <w:t>9</w:t>
      </w:r>
    </w:p>
    <w:p w14:paraId="3C19BF64" w14:textId="77777777" w:rsidR="00036171" w:rsidRPr="00166964" w:rsidRDefault="00036171" w:rsidP="00036171">
      <w:pPr>
        <w:pStyle w:val="keywords"/>
      </w:pPr>
      <w:r w:rsidRPr="00D25469">
        <w:rPr>
          <w:rStyle w:val="Numberhead"/>
        </w:rPr>
        <w:t>Peg</w:t>
      </w:r>
      <w:r>
        <w:tab/>
      </w:r>
    </w:p>
    <w:p w14:paraId="42D021B7" w14:textId="77777777" w:rsidR="00036171" w:rsidRDefault="00036171" w:rsidP="00036171">
      <w:pPr>
        <w:pStyle w:val="keywords"/>
      </w:pPr>
      <w:r>
        <w:rPr>
          <w:rStyle w:val="Numberhead"/>
        </w:rPr>
        <w:t>Ch. terrain</w:t>
      </w:r>
      <w:r w:rsidRPr="00A46E8A">
        <w:tab/>
      </w:r>
    </w:p>
    <w:p w14:paraId="45AA40C6" w14:textId="77777777" w:rsidR="00036171" w:rsidRDefault="00036171" w:rsidP="00036171">
      <w:pPr>
        <w:pStyle w:val="keywords"/>
      </w:pPr>
      <w:r>
        <w:rPr>
          <w:rStyle w:val="Numberhead"/>
        </w:rPr>
        <w:t>Themes</w:t>
      </w:r>
      <w:r>
        <w:tab/>
      </w:r>
    </w:p>
    <w:p w14:paraId="2F83B6DC"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6B0AE1F9"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64997E4E" w14:textId="0F67A49C" w:rsidR="001E66D7" w:rsidRPr="00F839CC" w:rsidRDefault="001E66D7" w:rsidP="001E66D7">
      <w:pPr>
        <w:pStyle w:val="Heading5"/>
      </w:pPr>
      <w:r>
        <w:t>70</w:t>
      </w:r>
      <w:r w:rsidRPr="00F839CC">
        <w:t xml:space="preserve"> </w:t>
      </w:r>
    </w:p>
    <w:p w14:paraId="6F8F6AFF" w14:textId="77777777" w:rsidR="001E66D7" w:rsidRPr="00166964" w:rsidRDefault="001E66D7" w:rsidP="001E66D7">
      <w:pPr>
        <w:pStyle w:val="keywords"/>
      </w:pPr>
      <w:r w:rsidRPr="00D25469">
        <w:rPr>
          <w:rStyle w:val="Numberhead"/>
        </w:rPr>
        <w:t>Peg</w:t>
      </w:r>
      <w:r>
        <w:tab/>
      </w:r>
    </w:p>
    <w:p w14:paraId="6C08B1B8" w14:textId="77777777" w:rsidR="001E66D7" w:rsidRDefault="001E66D7" w:rsidP="001E66D7">
      <w:pPr>
        <w:pStyle w:val="keywords"/>
      </w:pPr>
      <w:r>
        <w:rPr>
          <w:rStyle w:val="Numberhead"/>
        </w:rPr>
        <w:t>Ch. terrain</w:t>
      </w:r>
      <w:r w:rsidRPr="00A46E8A">
        <w:tab/>
      </w:r>
    </w:p>
    <w:p w14:paraId="2496CE11" w14:textId="77777777" w:rsidR="001E66D7" w:rsidRDefault="001E66D7" w:rsidP="001E66D7">
      <w:pPr>
        <w:pStyle w:val="keywords"/>
      </w:pPr>
      <w:r>
        <w:rPr>
          <w:rStyle w:val="Numberhead"/>
        </w:rPr>
        <w:t>Themes</w:t>
      </w:r>
      <w:r>
        <w:tab/>
      </w:r>
    </w:p>
    <w:p w14:paraId="486C1D2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6A6EC67"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CC8350F" w14:textId="0272F683" w:rsidR="001E66D7" w:rsidRPr="00F839CC" w:rsidRDefault="001E66D7" w:rsidP="001E66D7">
      <w:pPr>
        <w:pStyle w:val="Heading5"/>
      </w:pPr>
      <w:r>
        <w:t>7</w:t>
      </w:r>
      <w:r w:rsidRPr="00F839CC">
        <w:t xml:space="preserve">1 </w:t>
      </w:r>
    </w:p>
    <w:p w14:paraId="27A87437" w14:textId="77777777" w:rsidR="001E66D7" w:rsidRPr="00166964" w:rsidRDefault="001E66D7" w:rsidP="001E66D7">
      <w:pPr>
        <w:pStyle w:val="keywords"/>
      </w:pPr>
      <w:r w:rsidRPr="00D25469">
        <w:rPr>
          <w:rStyle w:val="Numberhead"/>
        </w:rPr>
        <w:t>Peg</w:t>
      </w:r>
      <w:r>
        <w:tab/>
      </w:r>
    </w:p>
    <w:p w14:paraId="047F2DE3" w14:textId="77777777" w:rsidR="001E66D7" w:rsidRDefault="001E66D7" w:rsidP="001E66D7">
      <w:pPr>
        <w:pStyle w:val="keywords"/>
      </w:pPr>
      <w:r>
        <w:rPr>
          <w:rStyle w:val="Numberhead"/>
        </w:rPr>
        <w:t>Ch. terrain</w:t>
      </w:r>
      <w:r w:rsidRPr="00A46E8A">
        <w:tab/>
      </w:r>
    </w:p>
    <w:p w14:paraId="1E101105" w14:textId="77777777" w:rsidR="001E66D7" w:rsidRDefault="001E66D7" w:rsidP="001E66D7">
      <w:pPr>
        <w:pStyle w:val="keywords"/>
      </w:pPr>
      <w:r>
        <w:rPr>
          <w:rStyle w:val="Numberhead"/>
        </w:rPr>
        <w:t>Themes</w:t>
      </w:r>
      <w:r>
        <w:tab/>
      </w:r>
    </w:p>
    <w:p w14:paraId="69699F17"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140930FD"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4E98CD2" w14:textId="3501003D" w:rsidR="001E66D7" w:rsidRPr="00F839CC" w:rsidRDefault="001E66D7" w:rsidP="001E66D7">
      <w:pPr>
        <w:pStyle w:val="Heading5"/>
      </w:pPr>
      <w:r>
        <w:t>7</w:t>
      </w:r>
      <w:r w:rsidRPr="00F839CC">
        <w:t xml:space="preserve">2 </w:t>
      </w:r>
    </w:p>
    <w:p w14:paraId="3ECC4C1A" w14:textId="77777777" w:rsidR="001E66D7" w:rsidRDefault="001E66D7" w:rsidP="001E66D7">
      <w:pPr>
        <w:pStyle w:val="keywords"/>
      </w:pPr>
      <w:r w:rsidRPr="00D25469">
        <w:rPr>
          <w:rStyle w:val="Numberhead"/>
        </w:rPr>
        <w:t>Peg</w:t>
      </w:r>
      <w:r>
        <w:tab/>
      </w:r>
    </w:p>
    <w:p w14:paraId="3E904601" w14:textId="77777777" w:rsidR="001E66D7" w:rsidRDefault="001E66D7" w:rsidP="001E66D7">
      <w:pPr>
        <w:pStyle w:val="keywords"/>
      </w:pPr>
      <w:r>
        <w:rPr>
          <w:rStyle w:val="Numberhead"/>
        </w:rPr>
        <w:t>Ch. terrain</w:t>
      </w:r>
      <w:r w:rsidRPr="00A46E8A">
        <w:tab/>
      </w:r>
    </w:p>
    <w:p w14:paraId="3FDA75EC" w14:textId="77777777" w:rsidR="001E66D7" w:rsidRPr="00A46E8A" w:rsidRDefault="001E66D7" w:rsidP="001E66D7">
      <w:pPr>
        <w:pStyle w:val="keywords"/>
      </w:pPr>
      <w:r>
        <w:rPr>
          <w:rStyle w:val="Numberhead"/>
        </w:rPr>
        <w:t>Themes</w:t>
      </w:r>
      <w:r w:rsidRPr="00A46E8A">
        <w:tab/>
      </w:r>
    </w:p>
    <w:p w14:paraId="3AEAA53E" w14:textId="77777777" w:rsidR="001E66D7" w:rsidRDefault="001E66D7" w:rsidP="001E66D7">
      <w:pPr>
        <w:pStyle w:val="keywords"/>
      </w:pPr>
      <w:r>
        <w:rPr>
          <w:rStyle w:val="Numberhead"/>
        </w:rPr>
        <w:t>Story</w:t>
      </w:r>
      <w:r w:rsidRPr="00A46E8A">
        <w:tab/>
      </w:r>
    </w:p>
    <w:p w14:paraId="56D21270" w14:textId="77777777" w:rsidR="001E66D7" w:rsidRPr="00F10443" w:rsidRDefault="001E66D7" w:rsidP="001E66D7">
      <w:pPr>
        <w:pStyle w:val="keywords"/>
        <w:rPr>
          <w:rStyle w:val="Numberhead"/>
        </w:rPr>
      </w:pPr>
      <w:r w:rsidRPr="00F10443">
        <w:rPr>
          <w:rStyle w:val="Numberhead"/>
        </w:rPr>
        <w:t>Verses</w:t>
      </w:r>
      <w:r w:rsidRPr="00A46E8A">
        <w:tab/>
      </w:r>
    </w:p>
    <w:p w14:paraId="541A4780" w14:textId="29EE4605" w:rsidR="001E66D7" w:rsidRPr="00F839CC" w:rsidRDefault="001E66D7" w:rsidP="001E66D7">
      <w:pPr>
        <w:pStyle w:val="Heading5"/>
      </w:pPr>
      <w:r>
        <w:t>7</w:t>
      </w:r>
      <w:r w:rsidRPr="00F839CC">
        <w:t xml:space="preserve">3 </w:t>
      </w:r>
    </w:p>
    <w:p w14:paraId="0F35DA29" w14:textId="0B036B75" w:rsidR="001E66D7" w:rsidRDefault="001E66D7" w:rsidP="001E66D7">
      <w:pPr>
        <w:pStyle w:val="keywords"/>
      </w:pPr>
      <w:r w:rsidRPr="00D25469">
        <w:rPr>
          <w:rStyle w:val="Numberhead"/>
        </w:rPr>
        <w:t>Peg</w:t>
      </w:r>
      <w:r>
        <w:tab/>
      </w:r>
      <w:r w:rsidR="00455DF2" w:rsidRPr="000C4C07">
        <w:t>comb</w:t>
      </w:r>
    </w:p>
    <w:p w14:paraId="1FFF1683" w14:textId="34F08AA3" w:rsidR="001E66D7" w:rsidRDefault="001E66D7" w:rsidP="001E66D7">
      <w:pPr>
        <w:pStyle w:val="keywords"/>
      </w:pPr>
      <w:r>
        <w:rPr>
          <w:rStyle w:val="Numberhead"/>
        </w:rPr>
        <w:t>Ch. terrain</w:t>
      </w:r>
      <w:r>
        <w:rPr>
          <w:rStyle w:val="Numberhead"/>
        </w:rPr>
        <w:tab/>
      </w:r>
      <w:r w:rsidR="00455DF2" w:rsidRPr="000C4C07">
        <w:t xml:space="preserve">male choir members with </w:t>
      </w:r>
      <w:proofErr w:type="spellStart"/>
      <w:r w:rsidR="00455DF2" w:rsidRPr="000C4C07">
        <w:t>Fonzi</w:t>
      </w:r>
      <w:proofErr w:type="spellEnd"/>
      <w:r w:rsidR="00455DF2" w:rsidRPr="000C4C07">
        <w:t xml:space="preserve"> combed hair</w:t>
      </w:r>
    </w:p>
    <w:p w14:paraId="180F5B3C" w14:textId="77777777" w:rsidR="001E66D7" w:rsidRPr="008968F6" w:rsidRDefault="001E66D7" w:rsidP="001E66D7">
      <w:pPr>
        <w:pStyle w:val="keywords"/>
      </w:pPr>
      <w:r>
        <w:rPr>
          <w:rStyle w:val="Numberhead"/>
        </w:rPr>
        <w:t>Themes</w:t>
      </w:r>
      <w:r w:rsidRPr="008968F6">
        <w:tab/>
      </w:r>
    </w:p>
    <w:p w14:paraId="202BD6C1" w14:textId="77777777" w:rsidR="001E66D7" w:rsidRPr="000C4C07" w:rsidRDefault="001E66D7" w:rsidP="001E66D7">
      <w:pPr>
        <w:pStyle w:val="keywords"/>
      </w:pPr>
      <w:r>
        <w:rPr>
          <w:rStyle w:val="Numberhead"/>
        </w:rPr>
        <w:t>Story</w:t>
      </w:r>
      <w:r w:rsidRPr="00A46E8A">
        <w:tab/>
      </w:r>
    </w:p>
    <w:p w14:paraId="4CDA684E" w14:textId="09809B5A" w:rsidR="001E66D7" w:rsidRPr="00283ADE" w:rsidRDefault="001E66D7" w:rsidP="001E66D7">
      <w:pPr>
        <w:pStyle w:val="keywords"/>
      </w:pPr>
      <w:r w:rsidRPr="00F10443">
        <w:rPr>
          <w:rStyle w:val="Numberhead"/>
        </w:rPr>
        <w:t>Verses</w:t>
      </w:r>
      <w:r w:rsidRPr="00A46E8A">
        <w:tab/>
      </w:r>
      <w:r w:rsidR="00283ADE">
        <w:rPr>
          <w:rStyle w:val="Numberhead"/>
        </w:rPr>
        <w:t>26</w:t>
      </w:r>
      <w:r w:rsidR="00283ADE">
        <w:t xml:space="preserve"> </w:t>
      </w:r>
      <w:r w:rsidR="00283ADE" w:rsidRPr="00283ADE">
        <w:t>My flesh and my heart may fail, but God is the strength of my heart and my portion forever.</w:t>
      </w:r>
    </w:p>
    <w:p w14:paraId="71E04908" w14:textId="3631A75C" w:rsidR="001E66D7" w:rsidRPr="00F839CC" w:rsidRDefault="001E66D7" w:rsidP="001E66D7">
      <w:pPr>
        <w:pStyle w:val="Heading5"/>
      </w:pPr>
      <w:r>
        <w:lastRenderedPageBreak/>
        <w:t>7</w:t>
      </w:r>
      <w:r w:rsidRPr="00F839CC">
        <w:t xml:space="preserve">4 </w:t>
      </w:r>
    </w:p>
    <w:p w14:paraId="445EA9CC" w14:textId="77777777" w:rsidR="001E66D7" w:rsidRPr="009C10AA" w:rsidRDefault="001E66D7" w:rsidP="001E66D7">
      <w:pPr>
        <w:pStyle w:val="keywords"/>
      </w:pPr>
      <w:r w:rsidRPr="00D25469">
        <w:rPr>
          <w:rStyle w:val="Numberhead"/>
        </w:rPr>
        <w:t>Peg</w:t>
      </w:r>
      <w:r>
        <w:tab/>
      </w:r>
    </w:p>
    <w:p w14:paraId="7EA4D48B" w14:textId="77777777" w:rsidR="001E66D7" w:rsidRDefault="001E66D7" w:rsidP="001E66D7">
      <w:pPr>
        <w:pStyle w:val="keywords"/>
      </w:pPr>
      <w:r>
        <w:rPr>
          <w:rStyle w:val="Numberhead"/>
        </w:rPr>
        <w:t>Ch. terrain</w:t>
      </w:r>
      <w:r w:rsidRPr="00A46E8A">
        <w:tab/>
      </w:r>
    </w:p>
    <w:p w14:paraId="147AC5BF" w14:textId="77777777" w:rsidR="001E66D7" w:rsidRPr="008968F6" w:rsidRDefault="001E66D7" w:rsidP="001E66D7">
      <w:pPr>
        <w:pStyle w:val="keywords"/>
      </w:pPr>
      <w:r>
        <w:rPr>
          <w:rStyle w:val="Numberhead"/>
        </w:rPr>
        <w:t>Themes</w:t>
      </w:r>
      <w:r w:rsidRPr="008968F6">
        <w:tab/>
      </w:r>
    </w:p>
    <w:p w14:paraId="4500DD92" w14:textId="77777777" w:rsidR="001E66D7" w:rsidRPr="00B741A6" w:rsidRDefault="001E66D7" w:rsidP="001E66D7">
      <w:pPr>
        <w:pStyle w:val="keywords"/>
      </w:pPr>
      <w:r>
        <w:rPr>
          <w:rStyle w:val="Numberhead"/>
        </w:rPr>
        <w:t>Story</w:t>
      </w:r>
      <w:r w:rsidRPr="00B741A6">
        <w:tab/>
      </w:r>
    </w:p>
    <w:p w14:paraId="4D40F1D2" w14:textId="77777777" w:rsidR="001E66D7" w:rsidRPr="00F10443" w:rsidRDefault="001E66D7" w:rsidP="001E66D7">
      <w:pPr>
        <w:pStyle w:val="keywords"/>
        <w:rPr>
          <w:rStyle w:val="Numberhead"/>
        </w:rPr>
      </w:pPr>
      <w:r w:rsidRPr="00F10443">
        <w:rPr>
          <w:rStyle w:val="Numberhead"/>
        </w:rPr>
        <w:t>Verses</w:t>
      </w:r>
      <w:r w:rsidRPr="00AE6A68">
        <w:tab/>
      </w:r>
    </w:p>
    <w:p w14:paraId="4F89DF94" w14:textId="5D5F905A" w:rsidR="001E66D7" w:rsidRPr="0048334D" w:rsidRDefault="001E66D7" w:rsidP="001E66D7">
      <w:pPr>
        <w:pStyle w:val="Heading5"/>
      </w:pPr>
      <w:r>
        <w:t>7</w:t>
      </w:r>
      <w:r w:rsidRPr="0048334D">
        <w:t xml:space="preserve">5 </w:t>
      </w:r>
    </w:p>
    <w:p w14:paraId="775305E2" w14:textId="77777777" w:rsidR="001E66D7" w:rsidRDefault="001E66D7" w:rsidP="001E66D7">
      <w:pPr>
        <w:pStyle w:val="keywords"/>
      </w:pPr>
      <w:r w:rsidRPr="00D25469">
        <w:rPr>
          <w:rStyle w:val="Numberhead"/>
        </w:rPr>
        <w:t>Peg</w:t>
      </w:r>
      <w:r>
        <w:tab/>
      </w:r>
    </w:p>
    <w:p w14:paraId="47159621" w14:textId="77777777" w:rsidR="001E66D7" w:rsidRDefault="001E66D7" w:rsidP="001E66D7">
      <w:pPr>
        <w:pStyle w:val="keywords"/>
      </w:pPr>
      <w:r>
        <w:rPr>
          <w:rStyle w:val="Numberhead"/>
        </w:rPr>
        <w:t>Ch. terrain</w:t>
      </w:r>
      <w:r w:rsidRPr="00A46E8A">
        <w:tab/>
      </w:r>
    </w:p>
    <w:p w14:paraId="222D408A" w14:textId="77777777" w:rsidR="001E66D7" w:rsidRPr="008968F6" w:rsidRDefault="001E66D7" w:rsidP="001E66D7">
      <w:pPr>
        <w:pStyle w:val="keywords"/>
      </w:pPr>
      <w:r>
        <w:rPr>
          <w:rStyle w:val="Numberhead"/>
        </w:rPr>
        <w:t>Themes</w:t>
      </w:r>
      <w:r w:rsidRPr="008968F6">
        <w:tab/>
      </w:r>
    </w:p>
    <w:p w14:paraId="3D11ABB9" w14:textId="77777777" w:rsidR="001E66D7" w:rsidRPr="00B741A6" w:rsidRDefault="001E66D7" w:rsidP="001E66D7">
      <w:pPr>
        <w:pStyle w:val="keywords"/>
      </w:pPr>
      <w:r>
        <w:rPr>
          <w:rStyle w:val="Numberhead"/>
        </w:rPr>
        <w:t>Story</w:t>
      </w:r>
      <w:r w:rsidRPr="00B741A6">
        <w:tab/>
      </w:r>
    </w:p>
    <w:p w14:paraId="69F5BDE2" w14:textId="77777777" w:rsidR="001E66D7" w:rsidRDefault="001E66D7" w:rsidP="001E66D7">
      <w:pPr>
        <w:pStyle w:val="keywords"/>
        <w:rPr>
          <w:rStyle w:val="Numberhead"/>
        </w:rPr>
      </w:pPr>
      <w:r w:rsidRPr="00F10443">
        <w:rPr>
          <w:rStyle w:val="Numberhead"/>
        </w:rPr>
        <w:t>Verses</w:t>
      </w:r>
      <w:r w:rsidRPr="00AE6A68">
        <w:tab/>
      </w:r>
    </w:p>
    <w:p w14:paraId="74F91CCA" w14:textId="3E83B265" w:rsidR="001E66D7" w:rsidRPr="00F839CC" w:rsidRDefault="001E66D7" w:rsidP="001E66D7">
      <w:pPr>
        <w:pStyle w:val="Heading5"/>
      </w:pPr>
      <w:r>
        <w:t>76</w:t>
      </w:r>
      <w:r w:rsidRPr="00F839CC">
        <w:t xml:space="preserve"> </w:t>
      </w:r>
    </w:p>
    <w:p w14:paraId="13D25D5C" w14:textId="77777777" w:rsidR="001E66D7" w:rsidRPr="00166964" w:rsidRDefault="001E66D7" w:rsidP="001E66D7">
      <w:pPr>
        <w:pStyle w:val="keywords"/>
      </w:pPr>
      <w:r w:rsidRPr="00D25469">
        <w:rPr>
          <w:rStyle w:val="Numberhead"/>
        </w:rPr>
        <w:t>Peg</w:t>
      </w:r>
      <w:r>
        <w:tab/>
      </w:r>
    </w:p>
    <w:p w14:paraId="08543C29" w14:textId="77777777" w:rsidR="001E66D7" w:rsidRDefault="001E66D7" w:rsidP="001E66D7">
      <w:pPr>
        <w:pStyle w:val="keywords"/>
      </w:pPr>
      <w:r>
        <w:rPr>
          <w:rStyle w:val="Numberhead"/>
        </w:rPr>
        <w:t>Ch. terrain</w:t>
      </w:r>
      <w:r w:rsidRPr="00A46E8A">
        <w:tab/>
      </w:r>
    </w:p>
    <w:p w14:paraId="2294AB0A" w14:textId="77777777" w:rsidR="001E66D7" w:rsidRDefault="001E66D7" w:rsidP="001E66D7">
      <w:pPr>
        <w:pStyle w:val="keywords"/>
      </w:pPr>
      <w:r>
        <w:rPr>
          <w:rStyle w:val="Numberhead"/>
        </w:rPr>
        <w:t>Themes</w:t>
      </w:r>
      <w:r>
        <w:tab/>
      </w:r>
    </w:p>
    <w:p w14:paraId="3C7276AD"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0E3F8EBC"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37538B81" w14:textId="7286F576" w:rsidR="001E66D7" w:rsidRPr="00F839CC" w:rsidRDefault="001E66D7" w:rsidP="001E66D7">
      <w:pPr>
        <w:pStyle w:val="Heading5"/>
      </w:pPr>
      <w:r>
        <w:t>77</w:t>
      </w:r>
      <w:r w:rsidRPr="00F839CC">
        <w:t xml:space="preserve"> </w:t>
      </w:r>
    </w:p>
    <w:p w14:paraId="1B1B9919" w14:textId="77777777" w:rsidR="001E66D7" w:rsidRPr="00166964" w:rsidRDefault="001E66D7" w:rsidP="001E66D7">
      <w:pPr>
        <w:pStyle w:val="keywords"/>
      </w:pPr>
      <w:r w:rsidRPr="00D25469">
        <w:rPr>
          <w:rStyle w:val="Numberhead"/>
        </w:rPr>
        <w:t>Peg</w:t>
      </w:r>
      <w:r>
        <w:tab/>
      </w:r>
    </w:p>
    <w:p w14:paraId="0CCD27A1" w14:textId="77777777" w:rsidR="001E66D7" w:rsidRDefault="001E66D7" w:rsidP="001E66D7">
      <w:pPr>
        <w:pStyle w:val="keywords"/>
      </w:pPr>
      <w:r>
        <w:rPr>
          <w:rStyle w:val="Numberhead"/>
        </w:rPr>
        <w:t>Ch. terrain</w:t>
      </w:r>
      <w:r w:rsidRPr="00A46E8A">
        <w:tab/>
      </w:r>
    </w:p>
    <w:p w14:paraId="35761345" w14:textId="77777777" w:rsidR="001E66D7" w:rsidRDefault="001E66D7" w:rsidP="001E66D7">
      <w:pPr>
        <w:pStyle w:val="keywords"/>
      </w:pPr>
      <w:r>
        <w:rPr>
          <w:rStyle w:val="Numberhead"/>
        </w:rPr>
        <w:t>Themes</w:t>
      </w:r>
      <w:r>
        <w:tab/>
      </w:r>
    </w:p>
    <w:p w14:paraId="0DCE185C"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689302E"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80A1560" w14:textId="044552D2" w:rsidR="001E66D7" w:rsidRPr="00F839CC" w:rsidRDefault="001E66D7" w:rsidP="001E66D7">
      <w:pPr>
        <w:pStyle w:val="Heading5"/>
      </w:pPr>
      <w:r>
        <w:t>78</w:t>
      </w:r>
      <w:r w:rsidRPr="00F839CC">
        <w:t xml:space="preserve"> </w:t>
      </w:r>
    </w:p>
    <w:p w14:paraId="45E2D459" w14:textId="77777777" w:rsidR="001E66D7" w:rsidRPr="00166964" w:rsidRDefault="001E66D7" w:rsidP="001E66D7">
      <w:pPr>
        <w:pStyle w:val="keywords"/>
      </w:pPr>
      <w:r w:rsidRPr="00D25469">
        <w:rPr>
          <w:rStyle w:val="Numberhead"/>
        </w:rPr>
        <w:t>Peg</w:t>
      </w:r>
      <w:r>
        <w:tab/>
      </w:r>
    </w:p>
    <w:p w14:paraId="29F93752" w14:textId="77777777" w:rsidR="001E66D7" w:rsidRDefault="001E66D7" w:rsidP="001E66D7">
      <w:pPr>
        <w:pStyle w:val="keywords"/>
      </w:pPr>
      <w:r>
        <w:rPr>
          <w:rStyle w:val="Numberhead"/>
        </w:rPr>
        <w:t>Ch. terrain</w:t>
      </w:r>
      <w:r w:rsidRPr="00A46E8A">
        <w:tab/>
      </w:r>
    </w:p>
    <w:p w14:paraId="58CC0839" w14:textId="77777777" w:rsidR="001E66D7" w:rsidRDefault="001E66D7" w:rsidP="001E66D7">
      <w:pPr>
        <w:pStyle w:val="keywords"/>
      </w:pPr>
      <w:r>
        <w:rPr>
          <w:rStyle w:val="Numberhead"/>
        </w:rPr>
        <w:t>Themes</w:t>
      </w:r>
      <w:r>
        <w:tab/>
      </w:r>
    </w:p>
    <w:p w14:paraId="26645ED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396C8F9"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AA8F01D" w14:textId="41696B47" w:rsidR="001E66D7" w:rsidRPr="00F839CC" w:rsidRDefault="001E66D7" w:rsidP="001E66D7">
      <w:pPr>
        <w:pStyle w:val="Heading5"/>
      </w:pPr>
      <w:r>
        <w:t>79</w:t>
      </w:r>
      <w:r w:rsidRPr="00F839CC">
        <w:t xml:space="preserve"> </w:t>
      </w:r>
    </w:p>
    <w:p w14:paraId="3E108BE3" w14:textId="77777777" w:rsidR="001E66D7" w:rsidRPr="00166964" w:rsidRDefault="001E66D7" w:rsidP="001E66D7">
      <w:pPr>
        <w:pStyle w:val="keywords"/>
      </w:pPr>
      <w:r w:rsidRPr="00D25469">
        <w:rPr>
          <w:rStyle w:val="Numberhead"/>
        </w:rPr>
        <w:t>Peg</w:t>
      </w:r>
      <w:r>
        <w:tab/>
      </w:r>
    </w:p>
    <w:p w14:paraId="1BD346FA" w14:textId="77777777" w:rsidR="001E66D7" w:rsidRDefault="001E66D7" w:rsidP="001E66D7">
      <w:pPr>
        <w:pStyle w:val="keywords"/>
      </w:pPr>
      <w:r>
        <w:rPr>
          <w:rStyle w:val="Numberhead"/>
        </w:rPr>
        <w:t>Ch. terrain</w:t>
      </w:r>
      <w:r w:rsidRPr="00A46E8A">
        <w:tab/>
      </w:r>
    </w:p>
    <w:p w14:paraId="1356B18D" w14:textId="77777777" w:rsidR="001E66D7" w:rsidRDefault="001E66D7" w:rsidP="001E66D7">
      <w:pPr>
        <w:pStyle w:val="keywords"/>
      </w:pPr>
      <w:r>
        <w:rPr>
          <w:rStyle w:val="Numberhead"/>
        </w:rPr>
        <w:t>Themes</w:t>
      </w:r>
      <w:r>
        <w:tab/>
      </w:r>
    </w:p>
    <w:p w14:paraId="7FE621B2"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AA7A1B3"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D3FE1B4" w14:textId="3DFA2BA7" w:rsidR="001E66D7" w:rsidRPr="00F839CC" w:rsidRDefault="001E66D7" w:rsidP="001E66D7">
      <w:pPr>
        <w:pStyle w:val="Heading5"/>
      </w:pPr>
      <w:r>
        <w:lastRenderedPageBreak/>
        <w:t>80</w:t>
      </w:r>
      <w:r w:rsidRPr="00F839CC">
        <w:t xml:space="preserve"> </w:t>
      </w:r>
    </w:p>
    <w:p w14:paraId="16C2C3C8" w14:textId="77777777" w:rsidR="001E66D7" w:rsidRPr="00166964" w:rsidRDefault="001E66D7" w:rsidP="001E66D7">
      <w:pPr>
        <w:pStyle w:val="keywords"/>
      </w:pPr>
      <w:r w:rsidRPr="00D25469">
        <w:rPr>
          <w:rStyle w:val="Numberhead"/>
        </w:rPr>
        <w:t>Peg</w:t>
      </w:r>
      <w:r>
        <w:tab/>
      </w:r>
    </w:p>
    <w:p w14:paraId="48DDA034" w14:textId="77777777" w:rsidR="001E66D7" w:rsidRDefault="001E66D7" w:rsidP="001E66D7">
      <w:pPr>
        <w:pStyle w:val="keywords"/>
      </w:pPr>
      <w:r>
        <w:rPr>
          <w:rStyle w:val="Numberhead"/>
        </w:rPr>
        <w:t>Ch. terrain</w:t>
      </w:r>
      <w:r w:rsidRPr="00A46E8A">
        <w:tab/>
      </w:r>
    </w:p>
    <w:p w14:paraId="7957CED7" w14:textId="77777777" w:rsidR="001E66D7" w:rsidRDefault="001E66D7" w:rsidP="001E66D7">
      <w:pPr>
        <w:pStyle w:val="keywords"/>
      </w:pPr>
      <w:r>
        <w:rPr>
          <w:rStyle w:val="Numberhead"/>
        </w:rPr>
        <w:t>Themes</w:t>
      </w:r>
      <w:r>
        <w:tab/>
      </w:r>
    </w:p>
    <w:p w14:paraId="38A71A26"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DA2EA02"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6DF8567F" w14:textId="072F55C5" w:rsidR="001E66D7" w:rsidRPr="00F839CC" w:rsidRDefault="001E66D7" w:rsidP="001E66D7">
      <w:pPr>
        <w:pStyle w:val="Heading5"/>
      </w:pPr>
      <w:r>
        <w:t>8</w:t>
      </w:r>
      <w:r w:rsidRPr="00F839CC">
        <w:t xml:space="preserve">1 </w:t>
      </w:r>
    </w:p>
    <w:p w14:paraId="6B1B2512" w14:textId="77777777" w:rsidR="001E66D7" w:rsidRPr="00166964" w:rsidRDefault="001E66D7" w:rsidP="001E66D7">
      <w:pPr>
        <w:pStyle w:val="keywords"/>
      </w:pPr>
      <w:r w:rsidRPr="00D25469">
        <w:rPr>
          <w:rStyle w:val="Numberhead"/>
        </w:rPr>
        <w:t>Peg</w:t>
      </w:r>
      <w:r>
        <w:tab/>
      </w:r>
    </w:p>
    <w:p w14:paraId="0B6A02C7" w14:textId="77777777" w:rsidR="001E66D7" w:rsidRDefault="001E66D7" w:rsidP="001E66D7">
      <w:pPr>
        <w:pStyle w:val="keywords"/>
      </w:pPr>
      <w:r>
        <w:rPr>
          <w:rStyle w:val="Numberhead"/>
        </w:rPr>
        <w:t>Ch. terrain</w:t>
      </w:r>
      <w:r w:rsidRPr="00A46E8A">
        <w:tab/>
      </w:r>
    </w:p>
    <w:p w14:paraId="7CF93AAC" w14:textId="77777777" w:rsidR="001E66D7" w:rsidRDefault="001E66D7" w:rsidP="001E66D7">
      <w:pPr>
        <w:pStyle w:val="keywords"/>
      </w:pPr>
      <w:r>
        <w:rPr>
          <w:rStyle w:val="Numberhead"/>
        </w:rPr>
        <w:t>Themes</w:t>
      </w:r>
      <w:r>
        <w:tab/>
      </w:r>
    </w:p>
    <w:p w14:paraId="004CC309"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1BE2EF23"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6BFCD466" w14:textId="44A4F3F2" w:rsidR="001E66D7" w:rsidRPr="00F839CC" w:rsidRDefault="001E66D7" w:rsidP="001E66D7">
      <w:pPr>
        <w:pStyle w:val="Heading5"/>
      </w:pPr>
      <w:r>
        <w:t>8</w:t>
      </w:r>
      <w:r w:rsidRPr="00F839CC">
        <w:t xml:space="preserve">2 </w:t>
      </w:r>
    </w:p>
    <w:p w14:paraId="5D6D4E9B" w14:textId="77777777" w:rsidR="001E66D7" w:rsidRDefault="001E66D7" w:rsidP="001E66D7">
      <w:pPr>
        <w:pStyle w:val="keywords"/>
      </w:pPr>
      <w:r w:rsidRPr="00D25469">
        <w:rPr>
          <w:rStyle w:val="Numberhead"/>
        </w:rPr>
        <w:t>Peg</w:t>
      </w:r>
      <w:r>
        <w:tab/>
      </w:r>
    </w:p>
    <w:p w14:paraId="456D6C65" w14:textId="77777777" w:rsidR="001E66D7" w:rsidRDefault="001E66D7" w:rsidP="001E66D7">
      <w:pPr>
        <w:pStyle w:val="keywords"/>
      </w:pPr>
      <w:r>
        <w:rPr>
          <w:rStyle w:val="Numberhead"/>
        </w:rPr>
        <w:t>Ch. terrain</w:t>
      </w:r>
      <w:r w:rsidRPr="00A46E8A">
        <w:tab/>
      </w:r>
    </w:p>
    <w:p w14:paraId="11E4419A" w14:textId="77777777" w:rsidR="001E66D7" w:rsidRPr="00A46E8A" w:rsidRDefault="001E66D7" w:rsidP="001E66D7">
      <w:pPr>
        <w:pStyle w:val="keywords"/>
      </w:pPr>
      <w:r>
        <w:rPr>
          <w:rStyle w:val="Numberhead"/>
        </w:rPr>
        <w:t>Themes</w:t>
      </w:r>
      <w:r w:rsidRPr="00A46E8A">
        <w:tab/>
      </w:r>
    </w:p>
    <w:p w14:paraId="7CB55B6D" w14:textId="77777777" w:rsidR="001E66D7" w:rsidRDefault="001E66D7" w:rsidP="001E66D7">
      <w:pPr>
        <w:pStyle w:val="keywords"/>
      </w:pPr>
      <w:r>
        <w:rPr>
          <w:rStyle w:val="Numberhead"/>
        </w:rPr>
        <w:t>Story</w:t>
      </w:r>
      <w:r w:rsidRPr="00A46E8A">
        <w:tab/>
      </w:r>
    </w:p>
    <w:p w14:paraId="5481646D" w14:textId="77777777" w:rsidR="001E66D7" w:rsidRPr="00F10443" w:rsidRDefault="001E66D7" w:rsidP="001E66D7">
      <w:pPr>
        <w:pStyle w:val="keywords"/>
        <w:rPr>
          <w:rStyle w:val="Numberhead"/>
        </w:rPr>
      </w:pPr>
      <w:r w:rsidRPr="00F10443">
        <w:rPr>
          <w:rStyle w:val="Numberhead"/>
        </w:rPr>
        <w:t>Verses</w:t>
      </w:r>
      <w:r w:rsidRPr="00A46E8A">
        <w:tab/>
      </w:r>
    </w:p>
    <w:p w14:paraId="02F67EF2" w14:textId="4FECA5E4" w:rsidR="001E66D7" w:rsidRPr="00F839CC" w:rsidRDefault="001E66D7" w:rsidP="001E66D7">
      <w:pPr>
        <w:pStyle w:val="Heading5"/>
      </w:pPr>
      <w:r>
        <w:t>8</w:t>
      </w:r>
      <w:r w:rsidRPr="00F839CC">
        <w:t xml:space="preserve">3 </w:t>
      </w:r>
    </w:p>
    <w:p w14:paraId="4570B91E" w14:textId="77777777" w:rsidR="001E66D7" w:rsidRDefault="001E66D7" w:rsidP="001E66D7">
      <w:pPr>
        <w:pStyle w:val="keywords"/>
      </w:pPr>
      <w:r w:rsidRPr="00D25469">
        <w:rPr>
          <w:rStyle w:val="Numberhead"/>
        </w:rPr>
        <w:t>Peg</w:t>
      </w:r>
      <w:r>
        <w:tab/>
      </w:r>
    </w:p>
    <w:p w14:paraId="107A9E61" w14:textId="77777777" w:rsidR="001E66D7" w:rsidRDefault="001E66D7" w:rsidP="001E66D7">
      <w:pPr>
        <w:pStyle w:val="keywords"/>
      </w:pPr>
      <w:r>
        <w:rPr>
          <w:rStyle w:val="Numberhead"/>
        </w:rPr>
        <w:t>Ch. terrain</w:t>
      </w:r>
      <w:r>
        <w:rPr>
          <w:rStyle w:val="Numberhead"/>
        </w:rPr>
        <w:tab/>
      </w:r>
    </w:p>
    <w:p w14:paraId="4B1A97A0" w14:textId="77777777" w:rsidR="001E66D7" w:rsidRPr="008968F6" w:rsidRDefault="001E66D7" w:rsidP="001E66D7">
      <w:pPr>
        <w:pStyle w:val="keywords"/>
      </w:pPr>
      <w:r>
        <w:rPr>
          <w:rStyle w:val="Numberhead"/>
        </w:rPr>
        <w:t>Themes</w:t>
      </w:r>
      <w:r w:rsidRPr="008968F6">
        <w:tab/>
      </w:r>
    </w:p>
    <w:p w14:paraId="5637AB4B" w14:textId="77777777" w:rsidR="001E66D7" w:rsidRPr="000C4C07" w:rsidRDefault="001E66D7" w:rsidP="001E66D7">
      <w:pPr>
        <w:pStyle w:val="keywords"/>
      </w:pPr>
      <w:r>
        <w:rPr>
          <w:rStyle w:val="Numberhead"/>
        </w:rPr>
        <w:t>Story</w:t>
      </w:r>
      <w:r w:rsidRPr="00A46E8A">
        <w:tab/>
      </w:r>
    </w:p>
    <w:p w14:paraId="30B331BE" w14:textId="77777777" w:rsidR="001E66D7" w:rsidRPr="00F10443" w:rsidRDefault="001E66D7" w:rsidP="001E66D7">
      <w:pPr>
        <w:pStyle w:val="keywords"/>
        <w:rPr>
          <w:rStyle w:val="Numberhead"/>
        </w:rPr>
      </w:pPr>
      <w:r w:rsidRPr="00F10443">
        <w:rPr>
          <w:rStyle w:val="Numberhead"/>
        </w:rPr>
        <w:t>Verses</w:t>
      </w:r>
      <w:r w:rsidRPr="00A46E8A">
        <w:tab/>
      </w:r>
    </w:p>
    <w:p w14:paraId="6588032A" w14:textId="2BD971BA" w:rsidR="001E66D7" w:rsidRPr="00F839CC" w:rsidRDefault="001E66D7" w:rsidP="001E66D7">
      <w:pPr>
        <w:pStyle w:val="Heading5"/>
      </w:pPr>
      <w:r>
        <w:t>8</w:t>
      </w:r>
      <w:r w:rsidRPr="00F839CC">
        <w:t xml:space="preserve">4 </w:t>
      </w:r>
    </w:p>
    <w:p w14:paraId="2DEE447D" w14:textId="77777777" w:rsidR="001E66D7" w:rsidRPr="009C10AA" w:rsidRDefault="001E66D7" w:rsidP="001E66D7">
      <w:pPr>
        <w:pStyle w:val="keywords"/>
      </w:pPr>
      <w:r w:rsidRPr="00D25469">
        <w:rPr>
          <w:rStyle w:val="Numberhead"/>
        </w:rPr>
        <w:t>Peg</w:t>
      </w:r>
      <w:r>
        <w:tab/>
      </w:r>
    </w:p>
    <w:p w14:paraId="28C64E45" w14:textId="77777777" w:rsidR="001E66D7" w:rsidRDefault="001E66D7" w:rsidP="001E66D7">
      <w:pPr>
        <w:pStyle w:val="keywords"/>
      </w:pPr>
      <w:r>
        <w:rPr>
          <w:rStyle w:val="Numberhead"/>
        </w:rPr>
        <w:t>Ch. terrain</w:t>
      </w:r>
      <w:r w:rsidRPr="00A46E8A">
        <w:tab/>
      </w:r>
    </w:p>
    <w:p w14:paraId="5AB58541" w14:textId="77777777" w:rsidR="001E66D7" w:rsidRPr="008968F6" w:rsidRDefault="001E66D7" w:rsidP="001E66D7">
      <w:pPr>
        <w:pStyle w:val="keywords"/>
      </w:pPr>
      <w:r>
        <w:rPr>
          <w:rStyle w:val="Numberhead"/>
        </w:rPr>
        <w:t>Themes</w:t>
      </w:r>
      <w:r w:rsidRPr="008968F6">
        <w:tab/>
      </w:r>
    </w:p>
    <w:p w14:paraId="00C606CD" w14:textId="77777777" w:rsidR="001E66D7" w:rsidRPr="00B741A6" w:rsidRDefault="001E66D7" w:rsidP="001E66D7">
      <w:pPr>
        <w:pStyle w:val="keywords"/>
      </w:pPr>
      <w:r>
        <w:rPr>
          <w:rStyle w:val="Numberhead"/>
        </w:rPr>
        <w:t>Story</w:t>
      </w:r>
      <w:r w:rsidRPr="00B741A6">
        <w:tab/>
      </w:r>
    </w:p>
    <w:p w14:paraId="47FFA76F" w14:textId="77777777" w:rsidR="001E66D7" w:rsidRPr="00F10443" w:rsidRDefault="001E66D7" w:rsidP="001E66D7">
      <w:pPr>
        <w:pStyle w:val="keywords"/>
        <w:rPr>
          <w:rStyle w:val="Numberhead"/>
        </w:rPr>
      </w:pPr>
      <w:r w:rsidRPr="00F10443">
        <w:rPr>
          <w:rStyle w:val="Numberhead"/>
        </w:rPr>
        <w:t>Verses</w:t>
      </w:r>
      <w:r w:rsidRPr="00AE6A68">
        <w:tab/>
      </w:r>
    </w:p>
    <w:p w14:paraId="35C739AC" w14:textId="46BBC09F" w:rsidR="001E66D7" w:rsidRPr="0048334D" w:rsidRDefault="001E66D7" w:rsidP="001E66D7">
      <w:pPr>
        <w:pStyle w:val="Heading5"/>
      </w:pPr>
      <w:r>
        <w:t>8</w:t>
      </w:r>
      <w:r w:rsidRPr="0048334D">
        <w:t xml:space="preserve">5 </w:t>
      </w:r>
    </w:p>
    <w:p w14:paraId="36FC5373" w14:textId="77777777" w:rsidR="001E66D7" w:rsidRDefault="001E66D7" w:rsidP="001E66D7">
      <w:pPr>
        <w:pStyle w:val="keywords"/>
      </w:pPr>
      <w:r w:rsidRPr="00D25469">
        <w:rPr>
          <w:rStyle w:val="Numberhead"/>
        </w:rPr>
        <w:t>Peg</w:t>
      </w:r>
      <w:r>
        <w:tab/>
      </w:r>
    </w:p>
    <w:p w14:paraId="091A4610" w14:textId="77777777" w:rsidR="001E66D7" w:rsidRDefault="001E66D7" w:rsidP="001E66D7">
      <w:pPr>
        <w:pStyle w:val="keywords"/>
      </w:pPr>
      <w:r>
        <w:rPr>
          <w:rStyle w:val="Numberhead"/>
        </w:rPr>
        <w:t>Ch. terrain</w:t>
      </w:r>
      <w:r w:rsidRPr="00A46E8A">
        <w:tab/>
      </w:r>
    </w:p>
    <w:p w14:paraId="4FFE7AC6" w14:textId="77777777" w:rsidR="001E66D7" w:rsidRPr="008968F6" w:rsidRDefault="001E66D7" w:rsidP="001E66D7">
      <w:pPr>
        <w:pStyle w:val="keywords"/>
      </w:pPr>
      <w:r>
        <w:rPr>
          <w:rStyle w:val="Numberhead"/>
        </w:rPr>
        <w:t>Themes</w:t>
      </w:r>
      <w:r w:rsidRPr="008968F6">
        <w:tab/>
      </w:r>
    </w:p>
    <w:p w14:paraId="70B8E926" w14:textId="77777777" w:rsidR="001E66D7" w:rsidRPr="00B741A6" w:rsidRDefault="001E66D7" w:rsidP="001E66D7">
      <w:pPr>
        <w:pStyle w:val="keywords"/>
      </w:pPr>
      <w:r>
        <w:rPr>
          <w:rStyle w:val="Numberhead"/>
        </w:rPr>
        <w:t>Story</w:t>
      </w:r>
      <w:r w:rsidRPr="00B741A6">
        <w:tab/>
      </w:r>
    </w:p>
    <w:p w14:paraId="00D5543D" w14:textId="77777777" w:rsidR="001E66D7" w:rsidRDefault="001E66D7" w:rsidP="001E66D7">
      <w:pPr>
        <w:pStyle w:val="keywords"/>
        <w:rPr>
          <w:rStyle w:val="Numberhead"/>
        </w:rPr>
      </w:pPr>
      <w:r w:rsidRPr="00F10443">
        <w:rPr>
          <w:rStyle w:val="Numberhead"/>
        </w:rPr>
        <w:t>Verses</w:t>
      </w:r>
      <w:r w:rsidRPr="00AE6A68">
        <w:tab/>
      </w:r>
    </w:p>
    <w:p w14:paraId="130D5E56" w14:textId="0043DE82" w:rsidR="001E66D7" w:rsidRPr="00F839CC" w:rsidRDefault="001E66D7" w:rsidP="001E66D7">
      <w:pPr>
        <w:pStyle w:val="Heading5"/>
      </w:pPr>
      <w:r>
        <w:lastRenderedPageBreak/>
        <w:t>86</w:t>
      </w:r>
      <w:r w:rsidRPr="00F839CC">
        <w:t xml:space="preserve"> </w:t>
      </w:r>
    </w:p>
    <w:p w14:paraId="02E8C93C" w14:textId="77777777" w:rsidR="001E66D7" w:rsidRPr="00166964" w:rsidRDefault="001E66D7" w:rsidP="001E66D7">
      <w:pPr>
        <w:pStyle w:val="keywords"/>
      </w:pPr>
      <w:r w:rsidRPr="00D25469">
        <w:rPr>
          <w:rStyle w:val="Numberhead"/>
        </w:rPr>
        <w:t>Peg</w:t>
      </w:r>
      <w:r>
        <w:tab/>
      </w:r>
    </w:p>
    <w:p w14:paraId="377CC66C" w14:textId="77777777" w:rsidR="001E66D7" w:rsidRDefault="001E66D7" w:rsidP="001E66D7">
      <w:pPr>
        <w:pStyle w:val="keywords"/>
      </w:pPr>
      <w:r>
        <w:rPr>
          <w:rStyle w:val="Numberhead"/>
        </w:rPr>
        <w:t>Ch. terrain</w:t>
      </w:r>
      <w:r w:rsidRPr="00A46E8A">
        <w:tab/>
      </w:r>
    </w:p>
    <w:p w14:paraId="48D4E13C" w14:textId="77777777" w:rsidR="001E66D7" w:rsidRDefault="001E66D7" w:rsidP="001E66D7">
      <w:pPr>
        <w:pStyle w:val="keywords"/>
      </w:pPr>
      <w:r>
        <w:rPr>
          <w:rStyle w:val="Numberhead"/>
        </w:rPr>
        <w:t>Themes</w:t>
      </w:r>
      <w:r>
        <w:tab/>
      </w:r>
    </w:p>
    <w:p w14:paraId="29D1923D"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7E40706"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31EE5B5B" w14:textId="76B7B266" w:rsidR="001E66D7" w:rsidRPr="00F839CC" w:rsidRDefault="001E66D7" w:rsidP="001E66D7">
      <w:pPr>
        <w:pStyle w:val="Heading5"/>
      </w:pPr>
      <w:r>
        <w:t>87</w:t>
      </w:r>
      <w:r w:rsidRPr="00F839CC">
        <w:t xml:space="preserve"> </w:t>
      </w:r>
    </w:p>
    <w:p w14:paraId="2033744C" w14:textId="77777777" w:rsidR="001E66D7" w:rsidRPr="00166964" w:rsidRDefault="001E66D7" w:rsidP="001E66D7">
      <w:pPr>
        <w:pStyle w:val="keywords"/>
      </w:pPr>
      <w:r w:rsidRPr="00D25469">
        <w:rPr>
          <w:rStyle w:val="Numberhead"/>
        </w:rPr>
        <w:t>Peg</w:t>
      </w:r>
      <w:r>
        <w:tab/>
      </w:r>
    </w:p>
    <w:p w14:paraId="710150F6" w14:textId="77777777" w:rsidR="001E66D7" w:rsidRDefault="001E66D7" w:rsidP="001E66D7">
      <w:pPr>
        <w:pStyle w:val="keywords"/>
      </w:pPr>
      <w:r>
        <w:rPr>
          <w:rStyle w:val="Numberhead"/>
        </w:rPr>
        <w:t>Ch. terrain</w:t>
      </w:r>
      <w:r w:rsidRPr="00A46E8A">
        <w:tab/>
      </w:r>
    </w:p>
    <w:p w14:paraId="5A8BE6E6" w14:textId="77777777" w:rsidR="001E66D7" w:rsidRDefault="001E66D7" w:rsidP="001E66D7">
      <w:pPr>
        <w:pStyle w:val="keywords"/>
      </w:pPr>
      <w:r>
        <w:rPr>
          <w:rStyle w:val="Numberhead"/>
        </w:rPr>
        <w:t>Themes</w:t>
      </w:r>
      <w:r>
        <w:tab/>
      </w:r>
    </w:p>
    <w:p w14:paraId="4425F75F"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F8FCDFA"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ADDE130" w14:textId="2A7F74FC" w:rsidR="001E66D7" w:rsidRPr="00F839CC" w:rsidRDefault="001E66D7" w:rsidP="001E66D7">
      <w:pPr>
        <w:pStyle w:val="Heading5"/>
      </w:pPr>
      <w:r>
        <w:t>88</w:t>
      </w:r>
      <w:r w:rsidRPr="00F839CC">
        <w:t xml:space="preserve"> </w:t>
      </w:r>
    </w:p>
    <w:p w14:paraId="3D14C189" w14:textId="77777777" w:rsidR="001E66D7" w:rsidRPr="00166964" w:rsidRDefault="001E66D7" w:rsidP="001E66D7">
      <w:pPr>
        <w:pStyle w:val="keywords"/>
      </w:pPr>
      <w:r w:rsidRPr="00D25469">
        <w:rPr>
          <w:rStyle w:val="Numberhead"/>
        </w:rPr>
        <w:t>Peg</w:t>
      </w:r>
      <w:r>
        <w:tab/>
      </w:r>
    </w:p>
    <w:p w14:paraId="6051691A" w14:textId="77777777" w:rsidR="001E66D7" w:rsidRDefault="001E66D7" w:rsidP="001E66D7">
      <w:pPr>
        <w:pStyle w:val="keywords"/>
      </w:pPr>
      <w:r>
        <w:rPr>
          <w:rStyle w:val="Numberhead"/>
        </w:rPr>
        <w:t>Ch. terrain</w:t>
      </w:r>
      <w:r w:rsidRPr="00A46E8A">
        <w:tab/>
      </w:r>
    </w:p>
    <w:p w14:paraId="2E39FD76" w14:textId="77777777" w:rsidR="001E66D7" w:rsidRDefault="001E66D7" w:rsidP="001E66D7">
      <w:pPr>
        <w:pStyle w:val="keywords"/>
      </w:pPr>
      <w:r>
        <w:rPr>
          <w:rStyle w:val="Numberhead"/>
        </w:rPr>
        <w:t>Themes</w:t>
      </w:r>
      <w:r>
        <w:tab/>
      </w:r>
    </w:p>
    <w:p w14:paraId="01BD6AB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AB4AA74"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FFBFD28" w14:textId="700FD586" w:rsidR="001E66D7" w:rsidRPr="00F839CC" w:rsidRDefault="001E66D7" w:rsidP="001E66D7">
      <w:pPr>
        <w:pStyle w:val="Heading5"/>
      </w:pPr>
      <w:r>
        <w:t>89</w:t>
      </w:r>
      <w:r w:rsidRPr="00F839CC">
        <w:t xml:space="preserve"> </w:t>
      </w:r>
    </w:p>
    <w:p w14:paraId="612BD048" w14:textId="77777777" w:rsidR="001E66D7" w:rsidRPr="00166964" w:rsidRDefault="001E66D7" w:rsidP="001E66D7">
      <w:pPr>
        <w:pStyle w:val="keywords"/>
      </w:pPr>
      <w:r w:rsidRPr="00D25469">
        <w:rPr>
          <w:rStyle w:val="Numberhead"/>
        </w:rPr>
        <w:t>Peg</w:t>
      </w:r>
      <w:r>
        <w:tab/>
      </w:r>
    </w:p>
    <w:p w14:paraId="68E23172" w14:textId="77777777" w:rsidR="001E66D7" w:rsidRDefault="001E66D7" w:rsidP="001E66D7">
      <w:pPr>
        <w:pStyle w:val="keywords"/>
      </w:pPr>
      <w:r>
        <w:rPr>
          <w:rStyle w:val="Numberhead"/>
        </w:rPr>
        <w:t>Ch. terrain</w:t>
      </w:r>
      <w:r w:rsidRPr="00A46E8A">
        <w:tab/>
      </w:r>
    </w:p>
    <w:p w14:paraId="488FD3B5" w14:textId="77777777" w:rsidR="001E66D7" w:rsidRDefault="001E66D7" w:rsidP="001E66D7">
      <w:pPr>
        <w:pStyle w:val="keywords"/>
      </w:pPr>
      <w:r>
        <w:rPr>
          <w:rStyle w:val="Numberhead"/>
        </w:rPr>
        <w:t>Themes</w:t>
      </w:r>
      <w:r>
        <w:tab/>
      </w:r>
    </w:p>
    <w:p w14:paraId="50B992C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A41D0AF"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9EFC056" w14:textId="07B619FE" w:rsidR="001E66D7" w:rsidRPr="00F839CC" w:rsidRDefault="001E66D7" w:rsidP="001E66D7">
      <w:pPr>
        <w:pStyle w:val="Heading5"/>
      </w:pPr>
      <w:r>
        <w:t>90</w:t>
      </w:r>
      <w:r w:rsidRPr="00F839CC">
        <w:t xml:space="preserve"> </w:t>
      </w:r>
    </w:p>
    <w:p w14:paraId="0DB27957" w14:textId="77777777" w:rsidR="001E66D7" w:rsidRPr="00166964" w:rsidRDefault="001E66D7" w:rsidP="001E66D7">
      <w:pPr>
        <w:pStyle w:val="keywords"/>
      </w:pPr>
      <w:r w:rsidRPr="00D25469">
        <w:rPr>
          <w:rStyle w:val="Numberhead"/>
        </w:rPr>
        <w:t>Peg</w:t>
      </w:r>
      <w:r>
        <w:tab/>
      </w:r>
    </w:p>
    <w:p w14:paraId="12E5A6C5" w14:textId="77777777" w:rsidR="001E66D7" w:rsidRDefault="001E66D7" w:rsidP="001E66D7">
      <w:pPr>
        <w:pStyle w:val="keywords"/>
      </w:pPr>
      <w:r>
        <w:rPr>
          <w:rStyle w:val="Numberhead"/>
        </w:rPr>
        <w:t>Ch. terrain</w:t>
      </w:r>
      <w:r w:rsidRPr="00A46E8A">
        <w:tab/>
      </w:r>
    </w:p>
    <w:p w14:paraId="0F3B94D5" w14:textId="77777777" w:rsidR="001E66D7" w:rsidRDefault="001E66D7" w:rsidP="001E66D7">
      <w:pPr>
        <w:pStyle w:val="keywords"/>
      </w:pPr>
      <w:r>
        <w:rPr>
          <w:rStyle w:val="Numberhead"/>
        </w:rPr>
        <w:t>Themes</w:t>
      </w:r>
      <w:r>
        <w:tab/>
      </w:r>
    </w:p>
    <w:p w14:paraId="7BC96AD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915CF64"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4C21C33" w14:textId="5E914FFA" w:rsidR="001E66D7" w:rsidRPr="00F839CC" w:rsidRDefault="001E66D7" w:rsidP="001E66D7">
      <w:pPr>
        <w:pStyle w:val="Heading5"/>
      </w:pPr>
      <w:r>
        <w:t>9</w:t>
      </w:r>
      <w:r w:rsidRPr="00F839CC">
        <w:t xml:space="preserve">1 </w:t>
      </w:r>
    </w:p>
    <w:p w14:paraId="35C0A785" w14:textId="77777777" w:rsidR="001E66D7" w:rsidRPr="00166964" w:rsidRDefault="001E66D7" w:rsidP="001E66D7">
      <w:pPr>
        <w:pStyle w:val="keywords"/>
      </w:pPr>
      <w:r w:rsidRPr="00D25469">
        <w:rPr>
          <w:rStyle w:val="Numberhead"/>
        </w:rPr>
        <w:t>Peg</w:t>
      </w:r>
      <w:r>
        <w:tab/>
      </w:r>
    </w:p>
    <w:p w14:paraId="3AE76EBC" w14:textId="77777777" w:rsidR="001E66D7" w:rsidRDefault="001E66D7" w:rsidP="001E66D7">
      <w:pPr>
        <w:pStyle w:val="keywords"/>
      </w:pPr>
      <w:r>
        <w:rPr>
          <w:rStyle w:val="Numberhead"/>
        </w:rPr>
        <w:t>Ch. terrain</w:t>
      </w:r>
      <w:r w:rsidRPr="00A46E8A">
        <w:tab/>
      </w:r>
    </w:p>
    <w:p w14:paraId="5B8FFED5" w14:textId="77777777" w:rsidR="001E66D7" w:rsidRDefault="001E66D7" w:rsidP="001E66D7">
      <w:pPr>
        <w:pStyle w:val="keywords"/>
      </w:pPr>
      <w:r>
        <w:rPr>
          <w:rStyle w:val="Numberhead"/>
        </w:rPr>
        <w:t>Themes</w:t>
      </w:r>
      <w:r>
        <w:tab/>
      </w:r>
    </w:p>
    <w:p w14:paraId="3E3017BB"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60B3F6B"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088CC796" w14:textId="0D325270" w:rsidR="001E66D7" w:rsidRPr="00F839CC" w:rsidRDefault="001E66D7" w:rsidP="001E66D7">
      <w:pPr>
        <w:pStyle w:val="Heading5"/>
      </w:pPr>
      <w:r>
        <w:lastRenderedPageBreak/>
        <w:t>9</w:t>
      </w:r>
      <w:r w:rsidRPr="00F839CC">
        <w:t xml:space="preserve">2 </w:t>
      </w:r>
    </w:p>
    <w:p w14:paraId="1BD1858F" w14:textId="77777777" w:rsidR="001E66D7" w:rsidRDefault="001E66D7" w:rsidP="001E66D7">
      <w:pPr>
        <w:pStyle w:val="keywords"/>
      </w:pPr>
      <w:r w:rsidRPr="00D25469">
        <w:rPr>
          <w:rStyle w:val="Numberhead"/>
        </w:rPr>
        <w:t>Peg</w:t>
      </w:r>
      <w:r>
        <w:tab/>
      </w:r>
    </w:p>
    <w:p w14:paraId="4FFD7E0A" w14:textId="77777777" w:rsidR="001E66D7" w:rsidRDefault="001E66D7" w:rsidP="001E66D7">
      <w:pPr>
        <w:pStyle w:val="keywords"/>
      </w:pPr>
      <w:r>
        <w:rPr>
          <w:rStyle w:val="Numberhead"/>
        </w:rPr>
        <w:t>Ch. terrain</w:t>
      </w:r>
      <w:r w:rsidRPr="00A46E8A">
        <w:tab/>
      </w:r>
    </w:p>
    <w:p w14:paraId="4AD91D39" w14:textId="77777777" w:rsidR="001E66D7" w:rsidRPr="00A46E8A" w:rsidRDefault="001E66D7" w:rsidP="001E66D7">
      <w:pPr>
        <w:pStyle w:val="keywords"/>
      </w:pPr>
      <w:r>
        <w:rPr>
          <w:rStyle w:val="Numberhead"/>
        </w:rPr>
        <w:t>Themes</w:t>
      </w:r>
      <w:r w:rsidRPr="00A46E8A">
        <w:tab/>
      </w:r>
    </w:p>
    <w:p w14:paraId="0642FA83" w14:textId="77777777" w:rsidR="001E66D7" w:rsidRDefault="001E66D7" w:rsidP="001E66D7">
      <w:pPr>
        <w:pStyle w:val="keywords"/>
      </w:pPr>
      <w:r>
        <w:rPr>
          <w:rStyle w:val="Numberhead"/>
        </w:rPr>
        <w:t>Story</w:t>
      </w:r>
      <w:r w:rsidRPr="00A46E8A">
        <w:tab/>
      </w:r>
    </w:p>
    <w:p w14:paraId="52912F28" w14:textId="77777777" w:rsidR="001E66D7" w:rsidRPr="00F10443" w:rsidRDefault="001E66D7" w:rsidP="001E66D7">
      <w:pPr>
        <w:pStyle w:val="keywords"/>
        <w:rPr>
          <w:rStyle w:val="Numberhead"/>
        </w:rPr>
      </w:pPr>
      <w:r w:rsidRPr="00F10443">
        <w:rPr>
          <w:rStyle w:val="Numberhead"/>
        </w:rPr>
        <w:t>Verses</w:t>
      </w:r>
      <w:r w:rsidRPr="00A46E8A">
        <w:tab/>
      </w:r>
    </w:p>
    <w:p w14:paraId="26CAFAE2" w14:textId="53E18183" w:rsidR="001E66D7" w:rsidRPr="00F839CC" w:rsidRDefault="001E66D7" w:rsidP="001E66D7">
      <w:pPr>
        <w:pStyle w:val="Heading5"/>
      </w:pPr>
      <w:r>
        <w:t>9</w:t>
      </w:r>
      <w:r w:rsidRPr="00F839CC">
        <w:t xml:space="preserve">3 </w:t>
      </w:r>
    </w:p>
    <w:p w14:paraId="5407726A" w14:textId="77777777" w:rsidR="001E66D7" w:rsidRDefault="001E66D7" w:rsidP="001E66D7">
      <w:pPr>
        <w:pStyle w:val="keywords"/>
      </w:pPr>
      <w:r w:rsidRPr="00D25469">
        <w:rPr>
          <w:rStyle w:val="Numberhead"/>
        </w:rPr>
        <w:t>Peg</w:t>
      </w:r>
      <w:r>
        <w:tab/>
      </w:r>
    </w:p>
    <w:p w14:paraId="3CBD1CD5" w14:textId="77777777" w:rsidR="001E66D7" w:rsidRDefault="001E66D7" w:rsidP="001E66D7">
      <w:pPr>
        <w:pStyle w:val="keywords"/>
      </w:pPr>
      <w:r>
        <w:rPr>
          <w:rStyle w:val="Numberhead"/>
        </w:rPr>
        <w:t>Ch. terrain</w:t>
      </w:r>
      <w:r>
        <w:rPr>
          <w:rStyle w:val="Numberhead"/>
        </w:rPr>
        <w:tab/>
      </w:r>
    </w:p>
    <w:p w14:paraId="3E07E66E" w14:textId="77777777" w:rsidR="001E66D7" w:rsidRPr="008968F6" w:rsidRDefault="001E66D7" w:rsidP="001E66D7">
      <w:pPr>
        <w:pStyle w:val="keywords"/>
      </w:pPr>
      <w:r>
        <w:rPr>
          <w:rStyle w:val="Numberhead"/>
        </w:rPr>
        <w:t>Themes</w:t>
      </w:r>
      <w:r w:rsidRPr="008968F6">
        <w:tab/>
      </w:r>
    </w:p>
    <w:p w14:paraId="501FD5A3" w14:textId="77777777" w:rsidR="001E66D7" w:rsidRPr="000C4C07" w:rsidRDefault="001E66D7" w:rsidP="001E66D7">
      <w:pPr>
        <w:pStyle w:val="keywords"/>
      </w:pPr>
      <w:r>
        <w:rPr>
          <w:rStyle w:val="Numberhead"/>
        </w:rPr>
        <w:t>Story</w:t>
      </w:r>
      <w:r w:rsidRPr="00A46E8A">
        <w:tab/>
      </w:r>
    </w:p>
    <w:p w14:paraId="7053B996" w14:textId="77777777" w:rsidR="001E66D7" w:rsidRPr="00F10443" w:rsidRDefault="001E66D7" w:rsidP="001E66D7">
      <w:pPr>
        <w:pStyle w:val="keywords"/>
        <w:rPr>
          <w:rStyle w:val="Numberhead"/>
        </w:rPr>
      </w:pPr>
      <w:r w:rsidRPr="00F10443">
        <w:rPr>
          <w:rStyle w:val="Numberhead"/>
        </w:rPr>
        <w:t>Verses</w:t>
      </w:r>
      <w:r w:rsidRPr="00A46E8A">
        <w:tab/>
      </w:r>
    </w:p>
    <w:p w14:paraId="5703947F" w14:textId="73064DBF" w:rsidR="001E66D7" w:rsidRPr="00F839CC" w:rsidRDefault="001E66D7" w:rsidP="001E66D7">
      <w:pPr>
        <w:pStyle w:val="Heading5"/>
      </w:pPr>
      <w:r>
        <w:t>9</w:t>
      </w:r>
      <w:r w:rsidRPr="00F839CC">
        <w:t xml:space="preserve">4 </w:t>
      </w:r>
    </w:p>
    <w:p w14:paraId="3F64A048" w14:textId="77777777" w:rsidR="001E66D7" w:rsidRPr="009C10AA" w:rsidRDefault="001E66D7" w:rsidP="001E66D7">
      <w:pPr>
        <w:pStyle w:val="keywords"/>
      </w:pPr>
      <w:r w:rsidRPr="00D25469">
        <w:rPr>
          <w:rStyle w:val="Numberhead"/>
        </w:rPr>
        <w:t>Peg</w:t>
      </w:r>
      <w:r>
        <w:tab/>
      </w:r>
    </w:p>
    <w:p w14:paraId="1265C353" w14:textId="77777777" w:rsidR="001E66D7" w:rsidRDefault="001E66D7" w:rsidP="001E66D7">
      <w:pPr>
        <w:pStyle w:val="keywords"/>
      </w:pPr>
      <w:r>
        <w:rPr>
          <w:rStyle w:val="Numberhead"/>
        </w:rPr>
        <w:t>Ch. terrain</w:t>
      </w:r>
      <w:r w:rsidRPr="00A46E8A">
        <w:tab/>
      </w:r>
    </w:p>
    <w:p w14:paraId="65030078" w14:textId="77777777" w:rsidR="001E66D7" w:rsidRPr="008968F6" w:rsidRDefault="001E66D7" w:rsidP="001E66D7">
      <w:pPr>
        <w:pStyle w:val="keywords"/>
      </w:pPr>
      <w:r>
        <w:rPr>
          <w:rStyle w:val="Numberhead"/>
        </w:rPr>
        <w:t>Themes</w:t>
      </w:r>
      <w:r w:rsidRPr="008968F6">
        <w:tab/>
      </w:r>
    </w:p>
    <w:p w14:paraId="3F35FA13" w14:textId="77777777" w:rsidR="001E66D7" w:rsidRPr="00B741A6" w:rsidRDefault="001E66D7" w:rsidP="001E66D7">
      <w:pPr>
        <w:pStyle w:val="keywords"/>
      </w:pPr>
      <w:r>
        <w:rPr>
          <w:rStyle w:val="Numberhead"/>
        </w:rPr>
        <w:t>Story</w:t>
      </w:r>
      <w:r w:rsidRPr="00B741A6">
        <w:tab/>
      </w:r>
    </w:p>
    <w:p w14:paraId="14C775C2" w14:textId="77777777" w:rsidR="001E66D7" w:rsidRPr="00F10443" w:rsidRDefault="001E66D7" w:rsidP="001E66D7">
      <w:pPr>
        <w:pStyle w:val="keywords"/>
        <w:rPr>
          <w:rStyle w:val="Numberhead"/>
        </w:rPr>
      </w:pPr>
      <w:r w:rsidRPr="00F10443">
        <w:rPr>
          <w:rStyle w:val="Numberhead"/>
        </w:rPr>
        <w:t>Verses</w:t>
      </w:r>
      <w:r w:rsidRPr="00AE6A68">
        <w:tab/>
      </w:r>
    </w:p>
    <w:p w14:paraId="42FD5890" w14:textId="7CD0D848" w:rsidR="001E66D7" w:rsidRPr="0048334D" w:rsidRDefault="001E66D7" w:rsidP="001E66D7">
      <w:pPr>
        <w:pStyle w:val="Heading5"/>
      </w:pPr>
      <w:r>
        <w:t>9</w:t>
      </w:r>
      <w:r w:rsidRPr="0048334D">
        <w:t xml:space="preserve">5 </w:t>
      </w:r>
    </w:p>
    <w:p w14:paraId="0C3B51ED" w14:textId="77777777" w:rsidR="001E66D7" w:rsidRDefault="001E66D7" w:rsidP="001E66D7">
      <w:pPr>
        <w:pStyle w:val="keywords"/>
      </w:pPr>
      <w:r w:rsidRPr="00D25469">
        <w:rPr>
          <w:rStyle w:val="Numberhead"/>
        </w:rPr>
        <w:t>Peg</w:t>
      </w:r>
      <w:r>
        <w:tab/>
      </w:r>
    </w:p>
    <w:p w14:paraId="5AC29AC2" w14:textId="77777777" w:rsidR="001E66D7" w:rsidRDefault="001E66D7" w:rsidP="001E66D7">
      <w:pPr>
        <w:pStyle w:val="keywords"/>
      </w:pPr>
      <w:r>
        <w:rPr>
          <w:rStyle w:val="Numberhead"/>
        </w:rPr>
        <w:t>Ch. terrain</w:t>
      </w:r>
      <w:r w:rsidRPr="00A46E8A">
        <w:tab/>
      </w:r>
    </w:p>
    <w:p w14:paraId="76B7DE03" w14:textId="77777777" w:rsidR="001E66D7" w:rsidRPr="008968F6" w:rsidRDefault="001E66D7" w:rsidP="001E66D7">
      <w:pPr>
        <w:pStyle w:val="keywords"/>
      </w:pPr>
      <w:r>
        <w:rPr>
          <w:rStyle w:val="Numberhead"/>
        </w:rPr>
        <w:t>Themes</w:t>
      </w:r>
      <w:r w:rsidRPr="008968F6">
        <w:tab/>
      </w:r>
    </w:p>
    <w:p w14:paraId="06CD1B9E" w14:textId="77777777" w:rsidR="001E66D7" w:rsidRPr="00B741A6" w:rsidRDefault="001E66D7" w:rsidP="001E66D7">
      <w:pPr>
        <w:pStyle w:val="keywords"/>
      </w:pPr>
      <w:r>
        <w:rPr>
          <w:rStyle w:val="Numberhead"/>
        </w:rPr>
        <w:t>Story</w:t>
      </w:r>
      <w:r w:rsidRPr="00B741A6">
        <w:tab/>
      </w:r>
    </w:p>
    <w:p w14:paraId="05A94010" w14:textId="77777777" w:rsidR="001E66D7" w:rsidRDefault="001E66D7" w:rsidP="001E66D7">
      <w:pPr>
        <w:pStyle w:val="keywords"/>
        <w:rPr>
          <w:rStyle w:val="Numberhead"/>
        </w:rPr>
      </w:pPr>
      <w:r w:rsidRPr="00F10443">
        <w:rPr>
          <w:rStyle w:val="Numberhead"/>
        </w:rPr>
        <w:t>Verses</w:t>
      </w:r>
      <w:r w:rsidRPr="00AE6A68">
        <w:tab/>
      </w:r>
    </w:p>
    <w:p w14:paraId="490B5A1D" w14:textId="352F90C0" w:rsidR="001E66D7" w:rsidRPr="00F839CC" w:rsidRDefault="001E66D7" w:rsidP="001E66D7">
      <w:pPr>
        <w:pStyle w:val="Heading5"/>
      </w:pPr>
      <w:r>
        <w:t>96</w:t>
      </w:r>
      <w:r w:rsidRPr="00F839CC">
        <w:t xml:space="preserve"> </w:t>
      </w:r>
    </w:p>
    <w:p w14:paraId="538CDC22" w14:textId="77777777" w:rsidR="001E66D7" w:rsidRPr="00166964" w:rsidRDefault="001E66D7" w:rsidP="001E66D7">
      <w:pPr>
        <w:pStyle w:val="keywords"/>
      </w:pPr>
      <w:r w:rsidRPr="00D25469">
        <w:rPr>
          <w:rStyle w:val="Numberhead"/>
        </w:rPr>
        <w:t>Peg</w:t>
      </w:r>
      <w:r>
        <w:tab/>
      </w:r>
    </w:p>
    <w:p w14:paraId="5DE5D6C5" w14:textId="77777777" w:rsidR="001E66D7" w:rsidRDefault="001E66D7" w:rsidP="001E66D7">
      <w:pPr>
        <w:pStyle w:val="keywords"/>
      </w:pPr>
      <w:r>
        <w:rPr>
          <w:rStyle w:val="Numberhead"/>
        </w:rPr>
        <w:t>Ch. terrain</w:t>
      </w:r>
      <w:r w:rsidRPr="00A46E8A">
        <w:tab/>
      </w:r>
    </w:p>
    <w:p w14:paraId="556D3C46" w14:textId="77777777" w:rsidR="001E66D7" w:rsidRDefault="001E66D7" w:rsidP="001E66D7">
      <w:pPr>
        <w:pStyle w:val="keywords"/>
      </w:pPr>
      <w:r>
        <w:rPr>
          <w:rStyle w:val="Numberhead"/>
        </w:rPr>
        <w:t>Themes</w:t>
      </w:r>
      <w:r>
        <w:tab/>
      </w:r>
    </w:p>
    <w:p w14:paraId="5AAE3B2B"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920D67B"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2BD1222C" w14:textId="09D1156C" w:rsidR="001E66D7" w:rsidRPr="00F839CC" w:rsidRDefault="001E66D7" w:rsidP="001E66D7">
      <w:pPr>
        <w:pStyle w:val="Heading5"/>
      </w:pPr>
      <w:r>
        <w:t>97</w:t>
      </w:r>
      <w:r w:rsidRPr="00F839CC">
        <w:t xml:space="preserve"> </w:t>
      </w:r>
    </w:p>
    <w:p w14:paraId="1118C4A2" w14:textId="77777777" w:rsidR="001E66D7" w:rsidRPr="00166964" w:rsidRDefault="001E66D7" w:rsidP="001E66D7">
      <w:pPr>
        <w:pStyle w:val="keywords"/>
      </w:pPr>
      <w:r w:rsidRPr="00D25469">
        <w:rPr>
          <w:rStyle w:val="Numberhead"/>
        </w:rPr>
        <w:t>Peg</w:t>
      </w:r>
      <w:r>
        <w:tab/>
      </w:r>
    </w:p>
    <w:p w14:paraId="7E3C3BBC" w14:textId="77777777" w:rsidR="001E66D7" w:rsidRDefault="001E66D7" w:rsidP="001E66D7">
      <w:pPr>
        <w:pStyle w:val="keywords"/>
      </w:pPr>
      <w:r>
        <w:rPr>
          <w:rStyle w:val="Numberhead"/>
        </w:rPr>
        <w:t>Ch. terrain</w:t>
      </w:r>
      <w:r w:rsidRPr="00A46E8A">
        <w:tab/>
      </w:r>
    </w:p>
    <w:p w14:paraId="67CCA709" w14:textId="77777777" w:rsidR="001E66D7" w:rsidRDefault="001E66D7" w:rsidP="001E66D7">
      <w:pPr>
        <w:pStyle w:val="keywords"/>
      </w:pPr>
      <w:r>
        <w:rPr>
          <w:rStyle w:val="Numberhead"/>
        </w:rPr>
        <w:t>Themes</w:t>
      </w:r>
      <w:r>
        <w:tab/>
      </w:r>
    </w:p>
    <w:p w14:paraId="3130FB5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F26B768"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B56EE37" w14:textId="7E832FE3" w:rsidR="001E66D7" w:rsidRPr="00F839CC" w:rsidRDefault="001E66D7" w:rsidP="001E66D7">
      <w:pPr>
        <w:pStyle w:val="Heading5"/>
      </w:pPr>
      <w:r>
        <w:lastRenderedPageBreak/>
        <w:t>98</w:t>
      </w:r>
      <w:r w:rsidRPr="00F839CC">
        <w:t xml:space="preserve"> </w:t>
      </w:r>
    </w:p>
    <w:p w14:paraId="60FDA139" w14:textId="77777777" w:rsidR="001E66D7" w:rsidRPr="00166964" w:rsidRDefault="001E66D7" w:rsidP="001E66D7">
      <w:pPr>
        <w:pStyle w:val="keywords"/>
      </w:pPr>
      <w:r w:rsidRPr="00D25469">
        <w:rPr>
          <w:rStyle w:val="Numberhead"/>
        </w:rPr>
        <w:t>Peg</w:t>
      </w:r>
      <w:r>
        <w:tab/>
      </w:r>
    </w:p>
    <w:p w14:paraId="7D1F0176" w14:textId="77777777" w:rsidR="001E66D7" w:rsidRDefault="001E66D7" w:rsidP="001E66D7">
      <w:pPr>
        <w:pStyle w:val="keywords"/>
      </w:pPr>
      <w:r>
        <w:rPr>
          <w:rStyle w:val="Numberhead"/>
        </w:rPr>
        <w:t>Ch. terrain</w:t>
      </w:r>
      <w:r w:rsidRPr="00A46E8A">
        <w:tab/>
      </w:r>
    </w:p>
    <w:p w14:paraId="29881271" w14:textId="77777777" w:rsidR="001E66D7" w:rsidRDefault="001E66D7" w:rsidP="001E66D7">
      <w:pPr>
        <w:pStyle w:val="keywords"/>
      </w:pPr>
      <w:r>
        <w:rPr>
          <w:rStyle w:val="Numberhead"/>
        </w:rPr>
        <w:t>Themes</w:t>
      </w:r>
      <w:r>
        <w:tab/>
      </w:r>
    </w:p>
    <w:p w14:paraId="64383537"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B5E79B6"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2702930" w14:textId="0AE7ED31" w:rsidR="001E66D7" w:rsidRPr="00F839CC" w:rsidRDefault="001E66D7" w:rsidP="001E66D7">
      <w:pPr>
        <w:pStyle w:val="Heading5"/>
      </w:pPr>
      <w:r>
        <w:t>99</w:t>
      </w:r>
      <w:r w:rsidRPr="00F839CC">
        <w:t xml:space="preserve"> </w:t>
      </w:r>
    </w:p>
    <w:p w14:paraId="33E8E9C2" w14:textId="77777777" w:rsidR="001E66D7" w:rsidRPr="00166964" w:rsidRDefault="001E66D7" w:rsidP="001E66D7">
      <w:pPr>
        <w:pStyle w:val="keywords"/>
      </w:pPr>
      <w:r w:rsidRPr="00D25469">
        <w:rPr>
          <w:rStyle w:val="Numberhead"/>
        </w:rPr>
        <w:t>Peg</w:t>
      </w:r>
      <w:r>
        <w:tab/>
      </w:r>
    </w:p>
    <w:p w14:paraId="095C90B8" w14:textId="77777777" w:rsidR="001E66D7" w:rsidRDefault="001E66D7" w:rsidP="001E66D7">
      <w:pPr>
        <w:pStyle w:val="keywords"/>
      </w:pPr>
      <w:r>
        <w:rPr>
          <w:rStyle w:val="Numberhead"/>
        </w:rPr>
        <w:t>Ch. terrain</w:t>
      </w:r>
      <w:r w:rsidRPr="00A46E8A">
        <w:tab/>
      </w:r>
    </w:p>
    <w:p w14:paraId="3F28A322" w14:textId="77777777" w:rsidR="001E66D7" w:rsidRDefault="001E66D7" w:rsidP="001E66D7">
      <w:pPr>
        <w:pStyle w:val="keywords"/>
      </w:pPr>
      <w:r>
        <w:rPr>
          <w:rStyle w:val="Numberhead"/>
        </w:rPr>
        <w:t>Themes</w:t>
      </w:r>
      <w:r>
        <w:tab/>
      </w:r>
    </w:p>
    <w:p w14:paraId="15072359"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4DE3D88F"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28E727F0" w14:textId="6DA95F5C" w:rsidR="006D5977" w:rsidRDefault="006D5977" w:rsidP="00911326">
      <w:pPr>
        <w:pStyle w:val="Heading3"/>
      </w:pPr>
      <w:r>
        <w:t>Psalms 100 – 150</w:t>
      </w:r>
    </w:p>
    <w:p w14:paraId="070ADFF6" w14:textId="4BD6CF9F" w:rsidR="001E66D7" w:rsidRPr="00F839CC" w:rsidRDefault="001E66D7" w:rsidP="001E66D7">
      <w:pPr>
        <w:pStyle w:val="Heading5"/>
      </w:pPr>
      <w:r>
        <w:t>100</w:t>
      </w:r>
      <w:r w:rsidRPr="00F839CC">
        <w:t xml:space="preserve"> </w:t>
      </w:r>
    </w:p>
    <w:p w14:paraId="473E8648" w14:textId="77777777" w:rsidR="001E66D7" w:rsidRPr="00166964" w:rsidRDefault="001E66D7" w:rsidP="001E66D7">
      <w:pPr>
        <w:pStyle w:val="keywords"/>
      </w:pPr>
      <w:r w:rsidRPr="00D25469">
        <w:rPr>
          <w:rStyle w:val="Numberhead"/>
        </w:rPr>
        <w:t>Peg</w:t>
      </w:r>
      <w:r>
        <w:tab/>
      </w:r>
    </w:p>
    <w:p w14:paraId="44B24E8C" w14:textId="77777777" w:rsidR="001E66D7" w:rsidRDefault="001E66D7" w:rsidP="001E66D7">
      <w:pPr>
        <w:pStyle w:val="keywords"/>
      </w:pPr>
      <w:r>
        <w:rPr>
          <w:rStyle w:val="Numberhead"/>
        </w:rPr>
        <w:t>Ch. terrain</w:t>
      </w:r>
      <w:r w:rsidRPr="00A46E8A">
        <w:tab/>
      </w:r>
    </w:p>
    <w:p w14:paraId="077C3B43" w14:textId="77777777" w:rsidR="001E66D7" w:rsidRDefault="001E66D7" w:rsidP="001E66D7">
      <w:pPr>
        <w:pStyle w:val="keywords"/>
      </w:pPr>
      <w:r>
        <w:rPr>
          <w:rStyle w:val="Numberhead"/>
        </w:rPr>
        <w:t>Themes</w:t>
      </w:r>
      <w:r>
        <w:tab/>
      </w:r>
    </w:p>
    <w:p w14:paraId="43FA2A1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F2EA440"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1FE2D5C6" w14:textId="562CB4FA" w:rsidR="00DC55C5" w:rsidRPr="00F839CC" w:rsidRDefault="00036171" w:rsidP="00DC55C5">
      <w:pPr>
        <w:pStyle w:val="Heading5"/>
      </w:pPr>
      <w:r>
        <w:t>10</w:t>
      </w:r>
      <w:r w:rsidR="00DC55C5" w:rsidRPr="00F839CC">
        <w:t xml:space="preserve">1 </w:t>
      </w:r>
    </w:p>
    <w:p w14:paraId="5C2FCEF1" w14:textId="77777777" w:rsidR="00DC55C5" w:rsidRPr="00166964" w:rsidRDefault="00DC55C5" w:rsidP="00DC55C5">
      <w:pPr>
        <w:pStyle w:val="keywords"/>
      </w:pPr>
      <w:r w:rsidRPr="00D25469">
        <w:rPr>
          <w:rStyle w:val="Numberhead"/>
        </w:rPr>
        <w:t>Peg</w:t>
      </w:r>
      <w:r>
        <w:tab/>
      </w:r>
    </w:p>
    <w:p w14:paraId="3122CE5D" w14:textId="77777777" w:rsidR="00DC55C5" w:rsidRDefault="00DC55C5" w:rsidP="00DC55C5">
      <w:pPr>
        <w:pStyle w:val="keywords"/>
      </w:pPr>
      <w:r>
        <w:rPr>
          <w:rStyle w:val="Numberhead"/>
        </w:rPr>
        <w:t>Ch. terrain</w:t>
      </w:r>
      <w:r w:rsidRPr="00A46E8A">
        <w:tab/>
      </w:r>
    </w:p>
    <w:p w14:paraId="1F53A552" w14:textId="77777777" w:rsidR="00DC55C5" w:rsidRDefault="00DC55C5" w:rsidP="00DC55C5">
      <w:pPr>
        <w:pStyle w:val="keywords"/>
      </w:pPr>
      <w:r>
        <w:rPr>
          <w:rStyle w:val="Numberhead"/>
        </w:rPr>
        <w:t>Themes</w:t>
      </w:r>
      <w:r>
        <w:tab/>
      </w:r>
    </w:p>
    <w:p w14:paraId="66FA04F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09D713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0C2922" w14:textId="3EFF33F8" w:rsidR="00DC55C5" w:rsidRPr="00F839CC" w:rsidRDefault="00036171" w:rsidP="00DC55C5">
      <w:pPr>
        <w:pStyle w:val="Heading5"/>
      </w:pPr>
      <w:r>
        <w:t>10</w:t>
      </w:r>
      <w:r w:rsidR="00DC55C5">
        <w:t>2</w:t>
      </w:r>
      <w:r w:rsidR="00DC55C5" w:rsidRPr="00F839CC">
        <w:t xml:space="preserve"> </w:t>
      </w:r>
    </w:p>
    <w:p w14:paraId="1492F05F" w14:textId="77777777" w:rsidR="00DC55C5" w:rsidRPr="00166964" w:rsidRDefault="00DC55C5" w:rsidP="00DC55C5">
      <w:pPr>
        <w:pStyle w:val="keywords"/>
      </w:pPr>
      <w:r w:rsidRPr="00D25469">
        <w:rPr>
          <w:rStyle w:val="Numberhead"/>
        </w:rPr>
        <w:t>Peg</w:t>
      </w:r>
      <w:r>
        <w:tab/>
      </w:r>
    </w:p>
    <w:p w14:paraId="641C1904" w14:textId="77777777" w:rsidR="00DC55C5" w:rsidRDefault="00DC55C5" w:rsidP="00DC55C5">
      <w:pPr>
        <w:pStyle w:val="keywords"/>
      </w:pPr>
      <w:r>
        <w:rPr>
          <w:rStyle w:val="Numberhead"/>
        </w:rPr>
        <w:t>Ch. terrain</w:t>
      </w:r>
      <w:r w:rsidRPr="00A46E8A">
        <w:tab/>
      </w:r>
    </w:p>
    <w:p w14:paraId="24F8AA9C" w14:textId="77777777" w:rsidR="00DC55C5" w:rsidRDefault="00DC55C5" w:rsidP="00DC55C5">
      <w:pPr>
        <w:pStyle w:val="keywords"/>
      </w:pPr>
      <w:r>
        <w:rPr>
          <w:rStyle w:val="Numberhead"/>
        </w:rPr>
        <w:t>Themes</w:t>
      </w:r>
      <w:r>
        <w:tab/>
      </w:r>
    </w:p>
    <w:p w14:paraId="72B5FBA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A8560AF"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79DAFA01" w14:textId="5A94105A" w:rsidR="00DC55C5" w:rsidRPr="00431201" w:rsidRDefault="00036171" w:rsidP="00DC55C5">
      <w:pPr>
        <w:pStyle w:val="Heading5"/>
      </w:pPr>
      <w:r>
        <w:t>10</w:t>
      </w:r>
      <w:r w:rsidR="00DC55C5" w:rsidRPr="00431201">
        <w:t xml:space="preserve">3 </w:t>
      </w:r>
    </w:p>
    <w:p w14:paraId="60B5EFCC" w14:textId="77777777" w:rsidR="00DC55C5" w:rsidRPr="00431201" w:rsidRDefault="00DC55C5" w:rsidP="00DC55C5">
      <w:pPr>
        <w:pStyle w:val="keywords"/>
      </w:pPr>
      <w:r w:rsidRPr="00431201">
        <w:rPr>
          <w:rStyle w:val="Numberhead"/>
        </w:rPr>
        <w:t>Peg</w:t>
      </w:r>
      <w:r w:rsidRPr="00431201">
        <w:tab/>
      </w:r>
    </w:p>
    <w:p w14:paraId="3EBD53A1" w14:textId="77777777" w:rsidR="00DC55C5" w:rsidRPr="00431201" w:rsidRDefault="00DC55C5" w:rsidP="00DC55C5">
      <w:pPr>
        <w:pStyle w:val="keywords"/>
      </w:pPr>
      <w:r w:rsidRPr="00431201">
        <w:rPr>
          <w:rStyle w:val="Numberhead"/>
        </w:rPr>
        <w:t>Ch. terrain</w:t>
      </w:r>
      <w:r w:rsidRPr="00431201">
        <w:tab/>
      </w:r>
    </w:p>
    <w:p w14:paraId="003E1E42" w14:textId="77777777" w:rsidR="00DC55C5" w:rsidRDefault="00DC55C5" w:rsidP="00DC55C5">
      <w:pPr>
        <w:pStyle w:val="keywords"/>
      </w:pPr>
      <w:r>
        <w:rPr>
          <w:rStyle w:val="Numberhead"/>
        </w:rPr>
        <w:t>Themes</w:t>
      </w:r>
      <w:r>
        <w:tab/>
      </w:r>
    </w:p>
    <w:p w14:paraId="6A1B8A7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D9CC65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270B850" w14:textId="2B2A3113" w:rsidR="00DC55C5" w:rsidRPr="00F839CC" w:rsidRDefault="00036171" w:rsidP="00DC55C5">
      <w:pPr>
        <w:pStyle w:val="Heading5"/>
      </w:pPr>
      <w:r>
        <w:lastRenderedPageBreak/>
        <w:t>10</w:t>
      </w:r>
      <w:r w:rsidR="00DC55C5">
        <w:t>4</w:t>
      </w:r>
      <w:r w:rsidR="00DC55C5" w:rsidRPr="00F839CC">
        <w:t xml:space="preserve"> </w:t>
      </w:r>
    </w:p>
    <w:p w14:paraId="795BB950" w14:textId="77777777" w:rsidR="00DC55C5" w:rsidRPr="00166964" w:rsidRDefault="00DC55C5" w:rsidP="00DC55C5">
      <w:pPr>
        <w:pStyle w:val="keywords"/>
      </w:pPr>
      <w:r w:rsidRPr="00D25469">
        <w:rPr>
          <w:rStyle w:val="Numberhead"/>
        </w:rPr>
        <w:t>Peg</w:t>
      </w:r>
      <w:r>
        <w:tab/>
      </w:r>
    </w:p>
    <w:p w14:paraId="4EE1339D" w14:textId="77777777" w:rsidR="00DC55C5" w:rsidRDefault="00DC55C5" w:rsidP="00DC55C5">
      <w:pPr>
        <w:pStyle w:val="keywords"/>
      </w:pPr>
      <w:r>
        <w:rPr>
          <w:rStyle w:val="Numberhead"/>
        </w:rPr>
        <w:t>Ch. terrain</w:t>
      </w:r>
      <w:r w:rsidRPr="00A46E8A">
        <w:tab/>
      </w:r>
    </w:p>
    <w:p w14:paraId="3085EA20" w14:textId="77777777" w:rsidR="00DC55C5" w:rsidRDefault="00DC55C5" w:rsidP="00DC55C5">
      <w:pPr>
        <w:pStyle w:val="keywords"/>
      </w:pPr>
      <w:r>
        <w:rPr>
          <w:rStyle w:val="Numberhead"/>
        </w:rPr>
        <w:t>Themes</w:t>
      </w:r>
      <w:r>
        <w:tab/>
      </w:r>
    </w:p>
    <w:p w14:paraId="1C738A2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88647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683290E" w14:textId="57162EEA" w:rsidR="00DC55C5" w:rsidRPr="00F839CC" w:rsidRDefault="00036171" w:rsidP="00DC55C5">
      <w:pPr>
        <w:pStyle w:val="Heading5"/>
      </w:pPr>
      <w:r>
        <w:t>10</w:t>
      </w:r>
      <w:r w:rsidR="00DC55C5">
        <w:t>5</w:t>
      </w:r>
      <w:r w:rsidR="00DC55C5" w:rsidRPr="00F839CC">
        <w:t xml:space="preserve"> </w:t>
      </w:r>
    </w:p>
    <w:p w14:paraId="50CAF9A4" w14:textId="77777777" w:rsidR="00DC55C5" w:rsidRPr="00166964" w:rsidRDefault="00DC55C5" w:rsidP="00DC55C5">
      <w:pPr>
        <w:pStyle w:val="keywords"/>
      </w:pPr>
      <w:r w:rsidRPr="00D25469">
        <w:rPr>
          <w:rStyle w:val="Numberhead"/>
        </w:rPr>
        <w:t>Peg</w:t>
      </w:r>
      <w:r>
        <w:tab/>
      </w:r>
    </w:p>
    <w:p w14:paraId="15D7F693" w14:textId="77777777" w:rsidR="00DC55C5" w:rsidRDefault="00DC55C5" w:rsidP="00DC55C5">
      <w:pPr>
        <w:pStyle w:val="keywords"/>
      </w:pPr>
      <w:r>
        <w:rPr>
          <w:rStyle w:val="Numberhead"/>
        </w:rPr>
        <w:t>Ch. terrain</w:t>
      </w:r>
      <w:r w:rsidRPr="00A46E8A">
        <w:tab/>
      </w:r>
    </w:p>
    <w:p w14:paraId="191B31C2" w14:textId="77777777" w:rsidR="00DC55C5" w:rsidRDefault="00DC55C5" w:rsidP="00DC55C5">
      <w:pPr>
        <w:pStyle w:val="keywords"/>
      </w:pPr>
      <w:r>
        <w:rPr>
          <w:rStyle w:val="Numberhead"/>
        </w:rPr>
        <w:t>Themes</w:t>
      </w:r>
      <w:r>
        <w:tab/>
      </w:r>
    </w:p>
    <w:p w14:paraId="435096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5A9863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8F8350" w14:textId="1906AAB7" w:rsidR="00DC55C5" w:rsidRPr="00F839CC" w:rsidRDefault="00036171" w:rsidP="00DC55C5">
      <w:pPr>
        <w:pStyle w:val="Heading5"/>
      </w:pPr>
      <w:r>
        <w:t>10</w:t>
      </w:r>
      <w:r w:rsidR="00DC55C5">
        <w:t>6</w:t>
      </w:r>
      <w:r w:rsidR="00DC55C5" w:rsidRPr="00F839CC">
        <w:t xml:space="preserve"> </w:t>
      </w:r>
    </w:p>
    <w:p w14:paraId="43AD73E5" w14:textId="77777777" w:rsidR="00DC55C5" w:rsidRPr="00166964" w:rsidRDefault="00DC55C5" w:rsidP="00DC55C5">
      <w:pPr>
        <w:pStyle w:val="keywords"/>
      </w:pPr>
      <w:r w:rsidRPr="00D25469">
        <w:rPr>
          <w:rStyle w:val="Numberhead"/>
        </w:rPr>
        <w:t>Peg</w:t>
      </w:r>
      <w:r>
        <w:tab/>
      </w:r>
    </w:p>
    <w:p w14:paraId="7043FE3E" w14:textId="77777777" w:rsidR="00DC55C5" w:rsidRDefault="00DC55C5" w:rsidP="00DC55C5">
      <w:pPr>
        <w:pStyle w:val="keywords"/>
      </w:pPr>
      <w:r>
        <w:rPr>
          <w:rStyle w:val="Numberhead"/>
        </w:rPr>
        <w:t>Ch. terrain</w:t>
      </w:r>
      <w:r w:rsidRPr="00A46E8A">
        <w:tab/>
      </w:r>
    </w:p>
    <w:p w14:paraId="7B7D797F" w14:textId="77777777" w:rsidR="00DC55C5" w:rsidRDefault="00DC55C5" w:rsidP="00DC55C5">
      <w:pPr>
        <w:pStyle w:val="keywords"/>
      </w:pPr>
      <w:r>
        <w:rPr>
          <w:rStyle w:val="Numberhead"/>
        </w:rPr>
        <w:t>Themes</w:t>
      </w:r>
      <w:r>
        <w:tab/>
      </w:r>
    </w:p>
    <w:p w14:paraId="17AAE96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C926C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E08A23" w14:textId="60A54A06" w:rsidR="00DC55C5" w:rsidRPr="00F839CC" w:rsidRDefault="00036171" w:rsidP="00DC55C5">
      <w:pPr>
        <w:pStyle w:val="Heading5"/>
      </w:pPr>
      <w:r>
        <w:t>10</w:t>
      </w:r>
      <w:r w:rsidR="00DC55C5">
        <w:t>7</w:t>
      </w:r>
      <w:r w:rsidR="00DC55C5" w:rsidRPr="00F839CC">
        <w:t xml:space="preserve"> </w:t>
      </w:r>
    </w:p>
    <w:p w14:paraId="46203A41" w14:textId="77777777" w:rsidR="00DC55C5" w:rsidRPr="00166964" w:rsidRDefault="00DC55C5" w:rsidP="00DC55C5">
      <w:pPr>
        <w:pStyle w:val="keywords"/>
      </w:pPr>
      <w:r w:rsidRPr="00D25469">
        <w:rPr>
          <w:rStyle w:val="Numberhead"/>
        </w:rPr>
        <w:t>Peg</w:t>
      </w:r>
      <w:r>
        <w:tab/>
      </w:r>
    </w:p>
    <w:p w14:paraId="5D67ABC6" w14:textId="77777777" w:rsidR="00DC55C5" w:rsidRDefault="00DC55C5" w:rsidP="00DC55C5">
      <w:pPr>
        <w:pStyle w:val="keywords"/>
      </w:pPr>
      <w:r>
        <w:rPr>
          <w:rStyle w:val="Numberhead"/>
        </w:rPr>
        <w:t>Ch. terrain</w:t>
      </w:r>
      <w:r w:rsidRPr="00A46E8A">
        <w:tab/>
      </w:r>
    </w:p>
    <w:p w14:paraId="6D35B4CD" w14:textId="77777777" w:rsidR="00DC55C5" w:rsidRDefault="00DC55C5" w:rsidP="00DC55C5">
      <w:pPr>
        <w:pStyle w:val="keywords"/>
      </w:pPr>
      <w:r>
        <w:rPr>
          <w:rStyle w:val="Numberhead"/>
        </w:rPr>
        <w:t>Themes</w:t>
      </w:r>
      <w:r>
        <w:tab/>
      </w:r>
    </w:p>
    <w:p w14:paraId="40660F9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6FE12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D1D66D7" w14:textId="27DF1AAD" w:rsidR="00DC55C5" w:rsidRPr="00F839CC" w:rsidRDefault="00036171" w:rsidP="00DC55C5">
      <w:pPr>
        <w:pStyle w:val="Heading5"/>
      </w:pPr>
      <w:r>
        <w:t>10</w:t>
      </w:r>
      <w:r w:rsidR="00DC55C5">
        <w:t>8</w:t>
      </w:r>
      <w:r w:rsidR="00DC55C5" w:rsidRPr="00F839CC">
        <w:t xml:space="preserve"> </w:t>
      </w:r>
    </w:p>
    <w:p w14:paraId="5BFF1F7E" w14:textId="77777777" w:rsidR="00DC55C5" w:rsidRPr="00166964" w:rsidRDefault="00DC55C5" w:rsidP="00DC55C5">
      <w:pPr>
        <w:pStyle w:val="keywords"/>
      </w:pPr>
      <w:r w:rsidRPr="00D25469">
        <w:rPr>
          <w:rStyle w:val="Numberhead"/>
        </w:rPr>
        <w:t>Peg</w:t>
      </w:r>
      <w:r>
        <w:tab/>
      </w:r>
    </w:p>
    <w:p w14:paraId="6568195C" w14:textId="77777777" w:rsidR="00DC55C5" w:rsidRDefault="00DC55C5" w:rsidP="00DC55C5">
      <w:pPr>
        <w:pStyle w:val="keywords"/>
      </w:pPr>
      <w:r>
        <w:rPr>
          <w:rStyle w:val="Numberhead"/>
        </w:rPr>
        <w:t>Ch. terrain</w:t>
      </w:r>
      <w:r w:rsidRPr="00A46E8A">
        <w:tab/>
      </w:r>
    </w:p>
    <w:p w14:paraId="65A1D089" w14:textId="77777777" w:rsidR="00DC55C5" w:rsidRDefault="00DC55C5" w:rsidP="00DC55C5">
      <w:pPr>
        <w:pStyle w:val="keywords"/>
      </w:pPr>
      <w:r>
        <w:rPr>
          <w:rStyle w:val="Numberhead"/>
        </w:rPr>
        <w:t>Themes</w:t>
      </w:r>
      <w:r>
        <w:tab/>
      </w:r>
    </w:p>
    <w:p w14:paraId="0BCA0A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0F2B50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A18AE9B" w14:textId="6179FBF3" w:rsidR="00DC55C5" w:rsidRPr="00F839CC" w:rsidRDefault="00036171" w:rsidP="00DC55C5">
      <w:pPr>
        <w:pStyle w:val="Heading5"/>
      </w:pPr>
      <w:r>
        <w:t>10</w:t>
      </w:r>
      <w:r w:rsidR="00DC55C5">
        <w:t>9</w:t>
      </w:r>
      <w:r w:rsidR="00DC55C5" w:rsidRPr="00F839CC">
        <w:t xml:space="preserve"> </w:t>
      </w:r>
    </w:p>
    <w:p w14:paraId="7FEF45F3" w14:textId="77777777" w:rsidR="00DC55C5" w:rsidRPr="00166964" w:rsidRDefault="00DC55C5" w:rsidP="00DC55C5">
      <w:pPr>
        <w:pStyle w:val="keywords"/>
      </w:pPr>
      <w:r w:rsidRPr="00D25469">
        <w:rPr>
          <w:rStyle w:val="Numberhead"/>
        </w:rPr>
        <w:t>Peg</w:t>
      </w:r>
      <w:r>
        <w:tab/>
      </w:r>
    </w:p>
    <w:p w14:paraId="195B6CB9" w14:textId="77777777" w:rsidR="00DC55C5" w:rsidRDefault="00DC55C5" w:rsidP="00DC55C5">
      <w:pPr>
        <w:pStyle w:val="keywords"/>
      </w:pPr>
      <w:r>
        <w:rPr>
          <w:rStyle w:val="Numberhead"/>
        </w:rPr>
        <w:t>Ch. terrain</w:t>
      </w:r>
      <w:r w:rsidRPr="00A46E8A">
        <w:tab/>
      </w:r>
    </w:p>
    <w:p w14:paraId="6366A8FB" w14:textId="77777777" w:rsidR="00DC55C5" w:rsidRDefault="00DC55C5" w:rsidP="00DC55C5">
      <w:pPr>
        <w:pStyle w:val="keywords"/>
      </w:pPr>
      <w:r>
        <w:rPr>
          <w:rStyle w:val="Numberhead"/>
        </w:rPr>
        <w:t>Themes</w:t>
      </w:r>
      <w:r>
        <w:tab/>
      </w:r>
    </w:p>
    <w:p w14:paraId="746D92B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AA2D8D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657FE7" w14:textId="0B76677D" w:rsidR="00DC55C5" w:rsidRPr="00F839CC" w:rsidRDefault="00DC55C5" w:rsidP="00DC55C5">
      <w:pPr>
        <w:pStyle w:val="Heading5"/>
      </w:pPr>
      <w:r w:rsidRPr="00F839CC">
        <w:lastRenderedPageBreak/>
        <w:t>1</w:t>
      </w:r>
      <w:r w:rsidR="00036171">
        <w:t>1</w:t>
      </w:r>
      <w:r>
        <w:t>0</w:t>
      </w:r>
      <w:r w:rsidRPr="00F839CC">
        <w:t xml:space="preserve"> </w:t>
      </w:r>
    </w:p>
    <w:p w14:paraId="04E8ABEB" w14:textId="77777777" w:rsidR="00DC55C5" w:rsidRPr="00166964" w:rsidRDefault="00DC55C5" w:rsidP="00DC55C5">
      <w:pPr>
        <w:pStyle w:val="keywords"/>
      </w:pPr>
      <w:r w:rsidRPr="00D25469">
        <w:rPr>
          <w:rStyle w:val="Numberhead"/>
        </w:rPr>
        <w:t>Peg</w:t>
      </w:r>
      <w:r>
        <w:tab/>
      </w:r>
    </w:p>
    <w:p w14:paraId="6D181888" w14:textId="77777777" w:rsidR="00DC55C5" w:rsidRDefault="00DC55C5" w:rsidP="00DC55C5">
      <w:pPr>
        <w:pStyle w:val="keywords"/>
      </w:pPr>
      <w:r>
        <w:rPr>
          <w:rStyle w:val="Numberhead"/>
        </w:rPr>
        <w:t>Ch. terrain</w:t>
      </w:r>
      <w:r w:rsidRPr="00A46E8A">
        <w:tab/>
      </w:r>
    </w:p>
    <w:p w14:paraId="50720228" w14:textId="77777777" w:rsidR="00DC55C5" w:rsidRDefault="00DC55C5" w:rsidP="00DC55C5">
      <w:pPr>
        <w:pStyle w:val="keywords"/>
      </w:pPr>
      <w:r>
        <w:rPr>
          <w:rStyle w:val="Numberhead"/>
        </w:rPr>
        <w:t>Themes</w:t>
      </w:r>
      <w:r>
        <w:tab/>
      </w:r>
    </w:p>
    <w:p w14:paraId="40C98FF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FA51C5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C3C5FF6" w14:textId="4EE03C4E" w:rsidR="00DC55C5" w:rsidRPr="00F839CC" w:rsidRDefault="00036171" w:rsidP="00DC55C5">
      <w:pPr>
        <w:pStyle w:val="Heading5"/>
      </w:pPr>
      <w:r>
        <w:t>1</w:t>
      </w:r>
      <w:r w:rsidR="00DC55C5" w:rsidRPr="00F839CC">
        <w:t>1</w:t>
      </w:r>
      <w:r w:rsidR="00DC55C5">
        <w:t>1</w:t>
      </w:r>
      <w:r w:rsidR="00DC55C5" w:rsidRPr="00F839CC">
        <w:t xml:space="preserve"> </w:t>
      </w:r>
    </w:p>
    <w:p w14:paraId="433A48F8" w14:textId="77777777" w:rsidR="00DC55C5" w:rsidRPr="00166964" w:rsidRDefault="00DC55C5" w:rsidP="00DC55C5">
      <w:pPr>
        <w:pStyle w:val="keywords"/>
      </w:pPr>
      <w:r w:rsidRPr="00D25469">
        <w:rPr>
          <w:rStyle w:val="Numberhead"/>
        </w:rPr>
        <w:t>Peg</w:t>
      </w:r>
      <w:r>
        <w:tab/>
      </w:r>
    </w:p>
    <w:p w14:paraId="2E0E1B73" w14:textId="77777777" w:rsidR="00DC55C5" w:rsidRDefault="00DC55C5" w:rsidP="00DC55C5">
      <w:pPr>
        <w:pStyle w:val="keywords"/>
      </w:pPr>
      <w:r>
        <w:rPr>
          <w:rStyle w:val="Numberhead"/>
        </w:rPr>
        <w:t>Ch. terrain</w:t>
      </w:r>
      <w:r w:rsidRPr="00A46E8A">
        <w:tab/>
      </w:r>
    </w:p>
    <w:p w14:paraId="6E3FDDF2" w14:textId="77777777" w:rsidR="00DC55C5" w:rsidRDefault="00DC55C5" w:rsidP="00DC55C5">
      <w:pPr>
        <w:pStyle w:val="keywords"/>
      </w:pPr>
      <w:r>
        <w:rPr>
          <w:rStyle w:val="Numberhead"/>
        </w:rPr>
        <w:t>Themes</w:t>
      </w:r>
      <w:r>
        <w:tab/>
      </w:r>
    </w:p>
    <w:p w14:paraId="23327E9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32EE2B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8BD2083" w14:textId="6898F447" w:rsidR="00DC55C5" w:rsidRPr="00F839CC" w:rsidRDefault="00DC55C5" w:rsidP="00DC55C5">
      <w:pPr>
        <w:pStyle w:val="Heading5"/>
      </w:pPr>
      <w:r w:rsidRPr="00F839CC">
        <w:t>1</w:t>
      </w:r>
      <w:r w:rsidR="00036171">
        <w:t>1</w:t>
      </w:r>
      <w:r>
        <w:t>2</w:t>
      </w:r>
      <w:r w:rsidRPr="00F839CC">
        <w:t xml:space="preserve"> </w:t>
      </w:r>
    </w:p>
    <w:p w14:paraId="2A950FBE" w14:textId="77777777" w:rsidR="00DC55C5" w:rsidRPr="00166964" w:rsidRDefault="00DC55C5" w:rsidP="00DC55C5">
      <w:pPr>
        <w:pStyle w:val="keywords"/>
      </w:pPr>
      <w:r w:rsidRPr="00D25469">
        <w:rPr>
          <w:rStyle w:val="Numberhead"/>
        </w:rPr>
        <w:t>Peg</w:t>
      </w:r>
      <w:r>
        <w:tab/>
      </w:r>
    </w:p>
    <w:p w14:paraId="3389B0CF" w14:textId="77777777" w:rsidR="00DC55C5" w:rsidRDefault="00DC55C5" w:rsidP="00DC55C5">
      <w:pPr>
        <w:pStyle w:val="keywords"/>
      </w:pPr>
      <w:r>
        <w:rPr>
          <w:rStyle w:val="Numberhead"/>
        </w:rPr>
        <w:t>Ch. terrain</w:t>
      </w:r>
      <w:r w:rsidRPr="00A46E8A">
        <w:tab/>
      </w:r>
    </w:p>
    <w:p w14:paraId="4450C54C" w14:textId="77777777" w:rsidR="00DC55C5" w:rsidRDefault="00DC55C5" w:rsidP="00DC55C5">
      <w:pPr>
        <w:pStyle w:val="keywords"/>
      </w:pPr>
      <w:r>
        <w:rPr>
          <w:rStyle w:val="Numberhead"/>
        </w:rPr>
        <w:t>Themes</w:t>
      </w:r>
      <w:r>
        <w:tab/>
      </w:r>
    </w:p>
    <w:p w14:paraId="69ADD5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CD5B7F0"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3DFE5C70" w14:textId="15869F46" w:rsidR="00DC55C5" w:rsidRPr="00431201" w:rsidRDefault="00036171" w:rsidP="00DC55C5">
      <w:pPr>
        <w:pStyle w:val="Heading5"/>
      </w:pPr>
      <w:r>
        <w:t>1</w:t>
      </w:r>
      <w:r w:rsidR="00DC55C5" w:rsidRPr="00431201">
        <w:t xml:space="preserve">13 </w:t>
      </w:r>
    </w:p>
    <w:p w14:paraId="622CFDE4" w14:textId="77777777" w:rsidR="00DC55C5" w:rsidRPr="00431201" w:rsidRDefault="00DC55C5" w:rsidP="00DC55C5">
      <w:pPr>
        <w:pStyle w:val="keywords"/>
      </w:pPr>
      <w:r w:rsidRPr="00431201">
        <w:rPr>
          <w:rStyle w:val="Numberhead"/>
        </w:rPr>
        <w:t>Peg</w:t>
      </w:r>
      <w:r w:rsidRPr="00431201">
        <w:tab/>
      </w:r>
    </w:p>
    <w:p w14:paraId="7314FF6C" w14:textId="77777777" w:rsidR="00DC55C5" w:rsidRPr="00431201" w:rsidRDefault="00DC55C5" w:rsidP="00DC55C5">
      <w:pPr>
        <w:pStyle w:val="keywords"/>
      </w:pPr>
      <w:r w:rsidRPr="00431201">
        <w:rPr>
          <w:rStyle w:val="Numberhead"/>
        </w:rPr>
        <w:t>Ch. terrain</w:t>
      </w:r>
      <w:r w:rsidRPr="00431201">
        <w:tab/>
      </w:r>
    </w:p>
    <w:p w14:paraId="0797CC25" w14:textId="77777777" w:rsidR="00DC55C5" w:rsidRDefault="00DC55C5" w:rsidP="00DC55C5">
      <w:pPr>
        <w:pStyle w:val="keywords"/>
      </w:pPr>
      <w:r>
        <w:rPr>
          <w:rStyle w:val="Numberhead"/>
        </w:rPr>
        <w:t>Themes</w:t>
      </w:r>
      <w:r>
        <w:tab/>
      </w:r>
    </w:p>
    <w:p w14:paraId="657F6F4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4DD97D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417F0A6" w14:textId="2E5532B2" w:rsidR="00DC55C5" w:rsidRPr="00F839CC" w:rsidRDefault="00036171" w:rsidP="00DC55C5">
      <w:pPr>
        <w:pStyle w:val="Heading5"/>
      </w:pPr>
      <w:r>
        <w:t>1</w:t>
      </w:r>
      <w:r w:rsidR="00DC55C5" w:rsidRPr="00F839CC">
        <w:t>1</w:t>
      </w:r>
      <w:r w:rsidR="00DC55C5">
        <w:t>4</w:t>
      </w:r>
      <w:r w:rsidR="00DC55C5" w:rsidRPr="00F839CC">
        <w:t xml:space="preserve"> </w:t>
      </w:r>
    </w:p>
    <w:p w14:paraId="4577D158" w14:textId="77777777" w:rsidR="00DC55C5" w:rsidRPr="00166964" w:rsidRDefault="00DC55C5" w:rsidP="00DC55C5">
      <w:pPr>
        <w:pStyle w:val="keywords"/>
      </w:pPr>
      <w:r w:rsidRPr="00D25469">
        <w:rPr>
          <w:rStyle w:val="Numberhead"/>
        </w:rPr>
        <w:t>Peg</w:t>
      </w:r>
      <w:r>
        <w:tab/>
      </w:r>
    </w:p>
    <w:p w14:paraId="20A6E9EC" w14:textId="77777777" w:rsidR="00DC55C5" w:rsidRDefault="00DC55C5" w:rsidP="00DC55C5">
      <w:pPr>
        <w:pStyle w:val="keywords"/>
      </w:pPr>
      <w:r>
        <w:rPr>
          <w:rStyle w:val="Numberhead"/>
        </w:rPr>
        <w:t>Ch. terrain</w:t>
      </w:r>
      <w:r w:rsidRPr="00A46E8A">
        <w:tab/>
      </w:r>
    </w:p>
    <w:p w14:paraId="3E68CB1E" w14:textId="77777777" w:rsidR="00DC55C5" w:rsidRDefault="00DC55C5" w:rsidP="00DC55C5">
      <w:pPr>
        <w:pStyle w:val="keywords"/>
      </w:pPr>
      <w:r>
        <w:rPr>
          <w:rStyle w:val="Numberhead"/>
        </w:rPr>
        <w:t>Themes</w:t>
      </w:r>
      <w:r>
        <w:tab/>
      </w:r>
    </w:p>
    <w:p w14:paraId="5545033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398E2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B40633A" w14:textId="639A37A2" w:rsidR="00DC55C5" w:rsidRPr="00F839CC" w:rsidRDefault="00036171" w:rsidP="00DC55C5">
      <w:pPr>
        <w:pStyle w:val="Heading5"/>
      </w:pPr>
      <w:r>
        <w:t>1</w:t>
      </w:r>
      <w:r w:rsidR="00DC55C5" w:rsidRPr="00F839CC">
        <w:t>1</w:t>
      </w:r>
      <w:r w:rsidR="00DC55C5">
        <w:t>5</w:t>
      </w:r>
      <w:r w:rsidR="00DC55C5" w:rsidRPr="00F839CC">
        <w:t xml:space="preserve"> </w:t>
      </w:r>
    </w:p>
    <w:p w14:paraId="602B82BB" w14:textId="77777777" w:rsidR="00DC55C5" w:rsidRPr="00166964" w:rsidRDefault="00DC55C5" w:rsidP="00DC55C5">
      <w:pPr>
        <w:pStyle w:val="keywords"/>
      </w:pPr>
      <w:r w:rsidRPr="00D25469">
        <w:rPr>
          <w:rStyle w:val="Numberhead"/>
        </w:rPr>
        <w:t>Peg</w:t>
      </w:r>
      <w:r>
        <w:tab/>
      </w:r>
    </w:p>
    <w:p w14:paraId="004337E6" w14:textId="77777777" w:rsidR="00DC55C5" w:rsidRDefault="00DC55C5" w:rsidP="00DC55C5">
      <w:pPr>
        <w:pStyle w:val="keywords"/>
      </w:pPr>
      <w:r>
        <w:rPr>
          <w:rStyle w:val="Numberhead"/>
        </w:rPr>
        <w:t>Ch. terrain</w:t>
      </w:r>
      <w:r w:rsidRPr="00A46E8A">
        <w:tab/>
      </w:r>
    </w:p>
    <w:p w14:paraId="2DC41E9D" w14:textId="77777777" w:rsidR="00DC55C5" w:rsidRDefault="00DC55C5" w:rsidP="00DC55C5">
      <w:pPr>
        <w:pStyle w:val="keywords"/>
      </w:pPr>
      <w:r>
        <w:rPr>
          <w:rStyle w:val="Numberhead"/>
        </w:rPr>
        <w:t>Themes</w:t>
      </w:r>
      <w:r>
        <w:tab/>
      </w:r>
    </w:p>
    <w:p w14:paraId="57D73F6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7A76C5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CF51CD9" w14:textId="5DD5869E" w:rsidR="00DC55C5" w:rsidRPr="00F839CC" w:rsidRDefault="00036171" w:rsidP="00DC55C5">
      <w:pPr>
        <w:pStyle w:val="Heading5"/>
      </w:pPr>
      <w:r>
        <w:lastRenderedPageBreak/>
        <w:t>1</w:t>
      </w:r>
      <w:r w:rsidR="00DC55C5" w:rsidRPr="00F839CC">
        <w:t>1</w:t>
      </w:r>
      <w:r w:rsidR="00DC55C5">
        <w:t>6</w:t>
      </w:r>
      <w:r w:rsidR="00DC55C5" w:rsidRPr="00F839CC">
        <w:t xml:space="preserve"> </w:t>
      </w:r>
    </w:p>
    <w:p w14:paraId="1260B4C9" w14:textId="77777777" w:rsidR="00DC55C5" w:rsidRPr="00166964" w:rsidRDefault="00DC55C5" w:rsidP="00DC55C5">
      <w:pPr>
        <w:pStyle w:val="keywords"/>
      </w:pPr>
      <w:r w:rsidRPr="00D25469">
        <w:rPr>
          <w:rStyle w:val="Numberhead"/>
        </w:rPr>
        <w:t>Peg</w:t>
      </w:r>
      <w:r>
        <w:tab/>
      </w:r>
    </w:p>
    <w:p w14:paraId="2304318D" w14:textId="77777777" w:rsidR="00DC55C5" w:rsidRDefault="00DC55C5" w:rsidP="00DC55C5">
      <w:pPr>
        <w:pStyle w:val="keywords"/>
      </w:pPr>
      <w:r>
        <w:rPr>
          <w:rStyle w:val="Numberhead"/>
        </w:rPr>
        <w:t>Ch. terrain</w:t>
      </w:r>
      <w:r w:rsidRPr="00A46E8A">
        <w:tab/>
      </w:r>
    </w:p>
    <w:p w14:paraId="72EDC057" w14:textId="77777777" w:rsidR="00DC55C5" w:rsidRDefault="00DC55C5" w:rsidP="00DC55C5">
      <w:pPr>
        <w:pStyle w:val="keywords"/>
      </w:pPr>
      <w:r>
        <w:rPr>
          <w:rStyle w:val="Numberhead"/>
        </w:rPr>
        <w:t>Themes</w:t>
      </w:r>
      <w:r>
        <w:tab/>
      </w:r>
    </w:p>
    <w:p w14:paraId="25F8CCC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D5D6C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A9D3EE6" w14:textId="6535D912" w:rsidR="00DC55C5" w:rsidRPr="00F839CC" w:rsidRDefault="00036171" w:rsidP="00DC55C5">
      <w:pPr>
        <w:pStyle w:val="Heading5"/>
      </w:pPr>
      <w:r>
        <w:t>1</w:t>
      </w:r>
      <w:r w:rsidR="00DC55C5" w:rsidRPr="00F839CC">
        <w:t>1</w:t>
      </w:r>
      <w:r w:rsidR="00DC55C5">
        <w:t>7</w:t>
      </w:r>
      <w:r w:rsidR="00DC55C5" w:rsidRPr="00F839CC">
        <w:t xml:space="preserve"> </w:t>
      </w:r>
    </w:p>
    <w:p w14:paraId="6D82D6A4" w14:textId="77777777" w:rsidR="00DC55C5" w:rsidRPr="00166964" w:rsidRDefault="00DC55C5" w:rsidP="00DC55C5">
      <w:pPr>
        <w:pStyle w:val="keywords"/>
      </w:pPr>
      <w:r w:rsidRPr="00D25469">
        <w:rPr>
          <w:rStyle w:val="Numberhead"/>
        </w:rPr>
        <w:t>Peg</w:t>
      </w:r>
      <w:r>
        <w:tab/>
      </w:r>
    </w:p>
    <w:p w14:paraId="4F7150A8" w14:textId="77777777" w:rsidR="00DC55C5" w:rsidRDefault="00DC55C5" w:rsidP="00DC55C5">
      <w:pPr>
        <w:pStyle w:val="keywords"/>
      </w:pPr>
      <w:r>
        <w:rPr>
          <w:rStyle w:val="Numberhead"/>
        </w:rPr>
        <w:t>Ch. terrain</w:t>
      </w:r>
      <w:r w:rsidRPr="00A46E8A">
        <w:tab/>
      </w:r>
    </w:p>
    <w:p w14:paraId="49301945" w14:textId="77777777" w:rsidR="00DC55C5" w:rsidRDefault="00DC55C5" w:rsidP="00DC55C5">
      <w:pPr>
        <w:pStyle w:val="keywords"/>
      </w:pPr>
      <w:r>
        <w:rPr>
          <w:rStyle w:val="Numberhead"/>
        </w:rPr>
        <w:t>Themes</w:t>
      </w:r>
      <w:r>
        <w:tab/>
      </w:r>
    </w:p>
    <w:p w14:paraId="5546368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1A7617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D52EC73" w14:textId="0EB5882D" w:rsidR="00DC55C5" w:rsidRPr="00F839CC" w:rsidRDefault="00036171" w:rsidP="00DC55C5">
      <w:pPr>
        <w:pStyle w:val="Heading5"/>
      </w:pPr>
      <w:r>
        <w:t>1</w:t>
      </w:r>
      <w:r w:rsidR="00DC55C5" w:rsidRPr="00F839CC">
        <w:t>1</w:t>
      </w:r>
      <w:r w:rsidR="00DC55C5">
        <w:t>8</w:t>
      </w:r>
      <w:r w:rsidR="00DC55C5" w:rsidRPr="00F839CC">
        <w:t xml:space="preserve"> </w:t>
      </w:r>
    </w:p>
    <w:p w14:paraId="41459F91" w14:textId="7F4E5FC2" w:rsidR="00DC55C5" w:rsidRPr="00166964" w:rsidRDefault="00DC55C5" w:rsidP="00DC55C5">
      <w:pPr>
        <w:pStyle w:val="keywords"/>
      </w:pPr>
      <w:r w:rsidRPr="00D25469">
        <w:rPr>
          <w:rStyle w:val="Numberhead"/>
        </w:rPr>
        <w:t>Peg</w:t>
      </w:r>
      <w:r>
        <w:tab/>
      </w:r>
      <w:r w:rsidR="00455DF2" w:rsidRPr="000C4C07">
        <w:t>HDTV</w:t>
      </w:r>
    </w:p>
    <w:p w14:paraId="27074DF7" w14:textId="7CBC7FCC" w:rsidR="00DC55C5" w:rsidRDefault="00DC55C5" w:rsidP="00DC55C5">
      <w:pPr>
        <w:pStyle w:val="keywords"/>
      </w:pPr>
      <w:r>
        <w:rPr>
          <w:rStyle w:val="Numberhead"/>
        </w:rPr>
        <w:t>Ch. terrain</w:t>
      </w:r>
      <w:r w:rsidRPr="00A46E8A">
        <w:tab/>
      </w:r>
      <w:r w:rsidR="00455DF2" w:rsidRPr="000C4C07">
        <w:t>watching choir videos on HDTV</w:t>
      </w:r>
    </w:p>
    <w:p w14:paraId="5E46B513" w14:textId="77777777" w:rsidR="00DC55C5" w:rsidRDefault="00DC55C5" w:rsidP="00DC55C5">
      <w:pPr>
        <w:pStyle w:val="keywords"/>
      </w:pPr>
      <w:r>
        <w:rPr>
          <w:rStyle w:val="Numberhead"/>
        </w:rPr>
        <w:t>Themes</w:t>
      </w:r>
      <w:r>
        <w:tab/>
      </w:r>
    </w:p>
    <w:p w14:paraId="599D8A8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BD7EA62" w14:textId="4D781A36"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5-6</w:t>
      </w:r>
      <w:r w:rsidR="00283ADE">
        <w:t xml:space="preserve"> </w:t>
      </w:r>
      <w:r w:rsidR="00283ADE" w:rsidRPr="00AE7A52">
        <w:rPr>
          <w:rStyle w:val="IntenseEmphasis"/>
        </w:rPr>
        <w:t>When hard pressed</w:t>
      </w:r>
      <w:r w:rsidR="00283ADE" w:rsidRPr="00283ADE">
        <w:t>, I cried to the Lord; he brought me into a spacious place. ● The Lord is with me; I will not be afraid. What can mere mortals do to me?</w:t>
      </w:r>
    </w:p>
    <w:p w14:paraId="754771D0" w14:textId="2FDB64C4" w:rsidR="00DC55C5" w:rsidRPr="00F839CC" w:rsidRDefault="00036171" w:rsidP="00DC55C5">
      <w:pPr>
        <w:pStyle w:val="Heading5"/>
      </w:pPr>
      <w:r>
        <w:t>1</w:t>
      </w:r>
      <w:r w:rsidR="00DC55C5" w:rsidRPr="00F839CC">
        <w:t>1</w:t>
      </w:r>
      <w:r w:rsidR="00DC55C5">
        <w:t>9</w:t>
      </w:r>
      <w:r w:rsidR="00DC55C5" w:rsidRPr="00F839CC">
        <w:t xml:space="preserve"> </w:t>
      </w:r>
    </w:p>
    <w:p w14:paraId="50E62BF4" w14:textId="612397BB" w:rsidR="00DC55C5" w:rsidRPr="00166964" w:rsidRDefault="00DC55C5" w:rsidP="00DC55C5">
      <w:pPr>
        <w:pStyle w:val="keywords"/>
      </w:pPr>
      <w:r w:rsidRPr="00D25469">
        <w:rPr>
          <w:rStyle w:val="Numberhead"/>
        </w:rPr>
        <w:t>Peg</w:t>
      </w:r>
      <w:r>
        <w:tab/>
      </w:r>
      <w:r w:rsidR="0032169B" w:rsidRPr="000C4C07">
        <w:t>toy top</w:t>
      </w:r>
    </w:p>
    <w:p w14:paraId="2930FEFE" w14:textId="2D80BF6B" w:rsidR="00DC55C5" w:rsidRDefault="00DC55C5" w:rsidP="00DC55C5">
      <w:pPr>
        <w:pStyle w:val="keywords"/>
      </w:pPr>
      <w:r>
        <w:rPr>
          <w:rStyle w:val="Numberhead"/>
        </w:rPr>
        <w:t>Ch. terrain</w:t>
      </w:r>
      <w:r w:rsidRPr="00A46E8A">
        <w:tab/>
      </w:r>
      <w:r w:rsidR="0032169B" w:rsidRPr="000C4C07">
        <w:t>musical toy top</w:t>
      </w:r>
    </w:p>
    <w:p w14:paraId="57B31776" w14:textId="77777777" w:rsidR="00DC55C5" w:rsidRDefault="00DC55C5" w:rsidP="00DC55C5">
      <w:pPr>
        <w:pStyle w:val="keywords"/>
      </w:pPr>
      <w:r>
        <w:rPr>
          <w:rStyle w:val="Numberhead"/>
        </w:rPr>
        <w:t>Themes</w:t>
      </w:r>
      <w:r>
        <w:tab/>
      </w:r>
    </w:p>
    <w:p w14:paraId="0C97E4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A2FA69E" w14:textId="166887E4" w:rsidR="00DC55C5" w:rsidRPr="00C423C8" w:rsidRDefault="00DC55C5" w:rsidP="00DC55C5">
      <w:pPr>
        <w:pStyle w:val="keywords"/>
      </w:pPr>
      <w:r w:rsidRPr="00F10443">
        <w:rPr>
          <w:rStyle w:val="Numberhead"/>
        </w:rPr>
        <w:t>Verses</w:t>
      </w:r>
      <w:r w:rsidRPr="00F10443">
        <w:rPr>
          <w:rStyle w:val="Numberhead"/>
        </w:rPr>
        <w:tab/>
      </w:r>
      <w:r w:rsidR="00C423C8">
        <w:rPr>
          <w:rStyle w:val="Numberhead"/>
        </w:rPr>
        <w:t>9-11</w:t>
      </w:r>
      <w:r w:rsidR="00C423C8">
        <w:t xml:space="preserve"> </w:t>
      </w:r>
      <w:r w:rsidR="00C423C8" w:rsidRPr="00C423C8">
        <w:t xml:space="preserve">How can a young person stay on </w:t>
      </w:r>
      <w:r w:rsidR="00C423C8" w:rsidRPr="00AE7A52">
        <w:rPr>
          <w:rStyle w:val="IntenseEmphasis"/>
        </w:rPr>
        <w:t>the path of purity</w:t>
      </w:r>
      <w:r w:rsidR="00C423C8" w:rsidRPr="00C423C8">
        <w:t>? By living according to your word. ● I seek you with all my heart; do not let me stray from your commands. ● I have hidden your word in my heart that I might not sin against you</w:t>
      </w:r>
      <w:r w:rsidR="00136B53">
        <w:t>. (</w:t>
      </w:r>
      <w:r w:rsidR="00A9695B">
        <w:t xml:space="preserve">Indian, </w:t>
      </w:r>
      <w:r w:rsidR="00136B53">
        <w:t xml:space="preserve">young person, </w:t>
      </w:r>
      <w:r w:rsidR="00A9695B">
        <w:t>road, Ivory soap, cords, word, Sikh, heart, stray, tablets, word, heart, black liquid</w:t>
      </w:r>
      <w:r w:rsidR="00136B53">
        <w:t>)</w:t>
      </w:r>
    </w:p>
    <w:p w14:paraId="5117C175" w14:textId="341BF6E4" w:rsidR="00DC55C5" w:rsidRPr="00F839CC" w:rsidRDefault="00036171" w:rsidP="00DC55C5">
      <w:pPr>
        <w:pStyle w:val="Heading5"/>
      </w:pPr>
      <w:r>
        <w:t>1</w:t>
      </w:r>
      <w:r w:rsidR="00DC55C5">
        <w:t>20</w:t>
      </w:r>
      <w:r w:rsidR="00DC55C5" w:rsidRPr="00F839CC">
        <w:t xml:space="preserve"> </w:t>
      </w:r>
    </w:p>
    <w:p w14:paraId="176578FA" w14:textId="77777777" w:rsidR="00DC55C5" w:rsidRPr="00166964" w:rsidRDefault="00DC55C5" w:rsidP="00DC55C5">
      <w:pPr>
        <w:pStyle w:val="keywords"/>
      </w:pPr>
      <w:r w:rsidRPr="00D25469">
        <w:rPr>
          <w:rStyle w:val="Numberhead"/>
        </w:rPr>
        <w:t>Peg</w:t>
      </w:r>
      <w:r>
        <w:tab/>
      </w:r>
    </w:p>
    <w:p w14:paraId="2ADECFA3" w14:textId="77777777" w:rsidR="00DC55C5" w:rsidRDefault="00DC55C5" w:rsidP="00DC55C5">
      <w:pPr>
        <w:pStyle w:val="keywords"/>
      </w:pPr>
      <w:r>
        <w:rPr>
          <w:rStyle w:val="Numberhead"/>
        </w:rPr>
        <w:t>Ch. terrain</w:t>
      </w:r>
      <w:r w:rsidRPr="00A46E8A">
        <w:tab/>
      </w:r>
    </w:p>
    <w:p w14:paraId="40D05843" w14:textId="77777777" w:rsidR="00DC55C5" w:rsidRDefault="00DC55C5" w:rsidP="00DC55C5">
      <w:pPr>
        <w:pStyle w:val="keywords"/>
      </w:pPr>
      <w:r>
        <w:rPr>
          <w:rStyle w:val="Numberhead"/>
        </w:rPr>
        <w:t>Themes</w:t>
      </w:r>
      <w:r>
        <w:tab/>
      </w:r>
    </w:p>
    <w:p w14:paraId="13D6D71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062B2E"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BB3426C" w14:textId="1869F656" w:rsidR="00DC55C5" w:rsidRPr="00F839CC" w:rsidRDefault="00036171" w:rsidP="00DC55C5">
      <w:pPr>
        <w:pStyle w:val="Heading5"/>
      </w:pPr>
      <w:r>
        <w:t>1</w:t>
      </w:r>
      <w:r w:rsidR="00DC55C5">
        <w:t>21</w:t>
      </w:r>
      <w:r w:rsidR="00DC55C5" w:rsidRPr="00F839CC">
        <w:t xml:space="preserve"> </w:t>
      </w:r>
    </w:p>
    <w:p w14:paraId="57082AB6" w14:textId="77777777" w:rsidR="00DC55C5" w:rsidRPr="00166964" w:rsidRDefault="00DC55C5" w:rsidP="00DC55C5">
      <w:pPr>
        <w:pStyle w:val="keywords"/>
      </w:pPr>
      <w:r w:rsidRPr="00D25469">
        <w:rPr>
          <w:rStyle w:val="Numberhead"/>
        </w:rPr>
        <w:t>Peg</w:t>
      </w:r>
      <w:r>
        <w:tab/>
      </w:r>
    </w:p>
    <w:p w14:paraId="6F5B5D29" w14:textId="77777777" w:rsidR="00DC55C5" w:rsidRDefault="00DC55C5" w:rsidP="00DC55C5">
      <w:pPr>
        <w:pStyle w:val="keywords"/>
      </w:pPr>
      <w:r>
        <w:rPr>
          <w:rStyle w:val="Numberhead"/>
        </w:rPr>
        <w:t>Ch. terrain</w:t>
      </w:r>
      <w:r w:rsidRPr="00A46E8A">
        <w:tab/>
      </w:r>
    </w:p>
    <w:p w14:paraId="1F11CDF4" w14:textId="77777777" w:rsidR="00DC55C5" w:rsidRDefault="00DC55C5" w:rsidP="00DC55C5">
      <w:pPr>
        <w:pStyle w:val="keywords"/>
      </w:pPr>
      <w:r>
        <w:rPr>
          <w:rStyle w:val="Numberhead"/>
        </w:rPr>
        <w:t>Themes</w:t>
      </w:r>
      <w:r>
        <w:tab/>
      </w:r>
    </w:p>
    <w:p w14:paraId="0916DE6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D5E4026"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33CFD6E2" w14:textId="350EEB69" w:rsidR="00DC55C5" w:rsidRPr="00F839CC" w:rsidRDefault="00036171" w:rsidP="00DC55C5">
      <w:pPr>
        <w:pStyle w:val="Heading5"/>
      </w:pPr>
      <w:r>
        <w:t>1</w:t>
      </w:r>
      <w:r w:rsidR="00DC55C5">
        <w:t>22</w:t>
      </w:r>
      <w:r w:rsidR="00DC55C5" w:rsidRPr="00F839CC">
        <w:t xml:space="preserve"> </w:t>
      </w:r>
    </w:p>
    <w:p w14:paraId="47737737" w14:textId="77777777" w:rsidR="00DC55C5" w:rsidRPr="00166964" w:rsidRDefault="00DC55C5" w:rsidP="00DC55C5">
      <w:pPr>
        <w:pStyle w:val="keywords"/>
      </w:pPr>
      <w:r w:rsidRPr="00D25469">
        <w:rPr>
          <w:rStyle w:val="Numberhead"/>
        </w:rPr>
        <w:t>Peg</w:t>
      </w:r>
      <w:r>
        <w:tab/>
      </w:r>
    </w:p>
    <w:p w14:paraId="33B14E06" w14:textId="77777777" w:rsidR="00DC55C5" w:rsidRDefault="00DC55C5" w:rsidP="00DC55C5">
      <w:pPr>
        <w:pStyle w:val="keywords"/>
      </w:pPr>
      <w:r>
        <w:rPr>
          <w:rStyle w:val="Numberhead"/>
        </w:rPr>
        <w:t>Ch. terrain</w:t>
      </w:r>
      <w:r w:rsidRPr="00A46E8A">
        <w:tab/>
      </w:r>
    </w:p>
    <w:p w14:paraId="340B1C3D" w14:textId="77777777" w:rsidR="00DC55C5" w:rsidRDefault="00DC55C5" w:rsidP="00DC55C5">
      <w:pPr>
        <w:pStyle w:val="keywords"/>
      </w:pPr>
      <w:r>
        <w:rPr>
          <w:rStyle w:val="Numberhead"/>
        </w:rPr>
        <w:t>Themes</w:t>
      </w:r>
      <w:r>
        <w:tab/>
      </w:r>
    </w:p>
    <w:p w14:paraId="294724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959DCB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7759286" w14:textId="66466148" w:rsidR="00DC55C5" w:rsidRPr="00F839CC" w:rsidRDefault="00036171" w:rsidP="00DC55C5">
      <w:pPr>
        <w:pStyle w:val="Heading5"/>
      </w:pPr>
      <w:r>
        <w:t>1</w:t>
      </w:r>
      <w:r w:rsidR="00DC55C5">
        <w:t>23</w:t>
      </w:r>
      <w:r w:rsidR="00DC55C5" w:rsidRPr="00F839CC">
        <w:t xml:space="preserve"> </w:t>
      </w:r>
    </w:p>
    <w:p w14:paraId="74831F67" w14:textId="77777777" w:rsidR="00DC55C5" w:rsidRPr="00166964" w:rsidRDefault="00DC55C5" w:rsidP="00DC55C5">
      <w:pPr>
        <w:pStyle w:val="keywords"/>
      </w:pPr>
      <w:r w:rsidRPr="00D25469">
        <w:rPr>
          <w:rStyle w:val="Numberhead"/>
        </w:rPr>
        <w:t>Peg</w:t>
      </w:r>
      <w:r>
        <w:tab/>
      </w:r>
    </w:p>
    <w:p w14:paraId="6558B504" w14:textId="77777777" w:rsidR="00DC55C5" w:rsidRDefault="00DC55C5" w:rsidP="00DC55C5">
      <w:pPr>
        <w:pStyle w:val="keywords"/>
      </w:pPr>
      <w:r>
        <w:rPr>
          <w:rStyle w:val="Numberhead"/>
        </w:rPr>
        <w:t>Ch. terrain</w:t>
      </w:r>
      <w:r w:rsidRPr="00A46E8A">
        <w:tab/>
      </w:r>
    </w:p>
    <w:p w14:paraId="17254B5F" w14:textId="77777777" w:rsidR="00DC55C5" w:rsidRDefault="00DC55C5" w:rsidP="00DC55C5">
      <w:pPr>
        <w:pStyle w:val="keywords"/>
      </w:pPr>
      <w:r>
        <w:rPr>
          <w:rStyle w:val="Numberhead"/>
        </w:rPr>
        <w:t>Themes</w:t>
      </w:r>
      <w:r>
        <w:tab/>
      </w:r>
    </w:p>
    <w:p w14:paraId="0CC94B1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52611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0635784" w14:textId="65ED93A7" w:rsidR="00DC55C5" w:rsidRPr="00F839CC" w:rsidRDefault="00036171" w:rsidP="00DC55C5">
      <w:pPr>
        <w:pStyle w:val="Heading5"/>
      </w:pPr>
      <w:r>
        <w:t>1</w:t>
      </w:r>
      <w:r w:rsidR="00DC55C5">
        <w:t>24</w:t>
      </w:r>
      <w:r w:rsidR="00DC55C5" w:rsidRPr="00F839CC">
        <w:t xml:space="preserve"> </w:t>
      </w:r>
    </w:p>
    <w:p w14:paraId="2E214A95" w14:textId="77777777" w:rsidR="00DC55C5" w:rsidRPr="00166964" w:rsidRDefault="00DC55C5" w:rsidP="00DC55C5">
      <w:pPr>
        <w:pStyle w:val="keywords"/>
      </w:pPr>
      <w:r w:rsidRPr="00D25469">
        <w:rPr>
          <w:rStyle w:val="Numberhead"/>
        </w:rPr>
        <w:t>Peg</w:t>
      </w:r>
      <w:r>
        <w:tab/>
      </w:r>
    </w:p>
    <w:p w14:paraId="4E36F1B2" w14:textId="77777777" w:rsidR="00DC55C5" w:rsidRDefault="00DC55C5" w:rsidP="00DC55C5">
      <w:pPr>
        <w:pStyle w:val="keywords"/>
      </w:pPr>
      <w:r>
        <w:rPr>
          <w:rStyle w:val="Numberhead"/>
        </w:rPr>
        <w:t>Ch. terrain</w:t>
      </w:r>
      <w:r w:rsidRPr="00A46E8A">
        <w:tab/>
      </w:r>
    </w:p>
    <w:p w14:paraId="2CE32304" w14:textId="77777777" w:rsidR="00DC55C5" w:rsidRDefault="00DC55C5" w:rsidP="00DC55C5">
      <w:pPr>
        <w:pStyle w:val="keywords"/>
      </w:pPr>
      <w:r>
        <w:rPr>
          <w:rStyle w:val="Numberhead"/>
        </w:rPr>
        <w:t>Themes</w:t>
      </w:r>
      <w:r>
        <w:tab/>
      </w:r>
    </w:p>
    <w:p w14:paraId="20C312C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B3B98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7E13F17" w14:textId="2281BAF2" w:rsidR="00DC55C5" w:rsidRPr="00F839CC" w:rsidRDefault="00036171" w:rsidP="00DC55C5">
      <w:pPr>
        <w:pStyle w:val="Heading5"/>
      </w:pPr>
      <w:r>
        <w:t>1</w:t>
      </w:r>
      <w:r w:rsidR="00DC55C5">
        <w:t>25</w:t>
      </w:r>
      <w:r w:rsidR="00DC55C5" w:rsidRPr="00F839CC">
        <w:t xml:space="preserve"> </w:t>
      </w:r>
    </w:p>
    <w:p w14:paraId="473E4779" w14:textId="77777777" w:rsidR="00DC55C5" w:rsidRPr="00166964" w:rsidRDefault="00DC55C5" w:rsidP="00DC55C5">
      <w:pPr>
        <w:pStyle w:val="keywords"/>
      </w:pPr>
      <w:r w:rsidRPr="00D25469">
        <w:rPr>
          <w:rStyle w:val="Numberhead"/>
        </w:rPr>
        <w:t>Peg</w:t>
      </w:r>
      <w:r>
        <w:tab/>
      </w:r>
    </w:p>
    <w:p w14:paraId="3B48B8EF" w14:textId="77777777" w:rsidR="00DC55C5" w:rsidRDefault="00DC55C5" w:rsidP="00DC55C5">
      <w:pPr>
        <w:pStyle w:val="keywords"/>
      </w:pPr>
      <w:r>
        <w:rPr>
          <w:rStyle w:val="Numberhead"/>
        </w:rPr>
        <w:t>Ch. terrain</w:t>
      </w:r>
      <w:r w:rsidRPr="00A46E8A">
        <w:tab/>
      </w:r>
    </w:p>
    <w:p w14:paraId="6FEB89B4" w14:textId="77777777" w:rsidR="00DC55C5" w:rsidRDefault="00DC55C5" w:rsidP="00DC55C5">
      <w:pPr>
        <w:pStyle w:val="keywords"/>
      </w:pPr>
      <w:r>
        <w:rPr>
          <w:rStyle w:val="Numberhead"/>
        </w:rPr>
        <w:t>Themes</w:t>
      </w:r>
      <w:r>
        <w:tab/>
      </w:r>
    </w:p>
    <w:p w14:paraId="3A0EB94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1E6881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3FF0BFB" w14:textId="19566587" w:rsidR="00DC55C5" w:rsidRPr="00F839CC" w:rsidRDefault="00036171" w:rsidP="00DC55C5">
      <w:pPr>
        <w:pStyle w:val="Heading5"/>
      </w:pPr>
      <w:r>
        <w:t>1</w:t>
      </w:r>
      <w:r w:rsidR="00DC55C5">
        <w:t>26</w:t>
      </w:r>
      <w:r w:rsidR="00DC55C5" w:rsidRPr="00F839CC">
        <w:t xml:space="preserve"> </w:t>
      </w:r>
    </w:p>
    <w:p w14:paraId="4A7B762C" w14:textId="77777777" w:rsidR="00DC55C5" w:rsidRPr="00166964" w:rsidRDefault="00DC55C5" w:rsidP="00DC55C5">
      <w:pPr>
        <w:pStyle w:val="keywords"/>
      </w:pPr>
      <w:r w:rsidRPr="00D25469">
        <w:rPr>
          <w:rStyle w:val="Numberhead"/>
        </w:rPr>
        <w:t>Peg</w:t>
      </w:r>
      <w:r>
        <w:tab/>
      </w:r>
    </w:p>
    <w:p w14:paraId="7D715597" w14:textId="77777777" w:rsidR="00DC55C5" w:rsidRDefault="00DC55C5" w:rsidP="00DC55C5">
      <w:pPr>
        <w:pStyle w:val="keywords"/>
      </w:pPr>
      <w:r>
        <w:rPr>
          <w:rStyle w:val="Numberhead"/>
        </w:rPr>
        <w:t>Ch. terrain</w:t>
      </w:r>
      <w:r w:rsidRPr="00A46E8A">
        <w:tab/>
      </w:r>
    </w:p>
    <w:p w14:paraId="7FED795D" w14:textId="77777777" w:rsidR="00DC55C5" w:rsidRDefault="00DC55C5" w:rsidP="00DC55C5">
      <w:pPr>
        <w:pStyle w:val="keywords"/>
      </w:pPr>
      <w:r>
        <w:rPr>
          <w:rStyle w:val="Numberhead"/>
        </w:rPr>
        <w:t>Themes</w:t>
      </w:r>
      <w:r>
        <w:tab/>
      </w:r>
    </w:p>
    <w:p w14:paraId="5455DA3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A0A24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97E7022" w14:textId="776FDBF6" w:rsidR="00DC55C5" w:rsidRPr="00F839CC" w:rsidRDefault="00036171" w:rsidP="00DC55C5">
      <w:pPr>
        <w:pStyle w:val="Heading5"/>
      </w:pPr>
      <w:r>
        <w:t>1</w:t>
      </w:r>
      <w:r w:rsidR="00DC55C5">
        <w:t>27</w:t>
      </w:r>
      <w:r w:rsidR="00DC55C5" w:rsidRPr="00F839CC">
        <w:t xml:space="preserve"> </w:t>
      </w:r>
    </w:p>
    <w:p w14:paraId="42A0A962" w14:textId="3D588079" w:rsidR="00DC55C5" w:rsidRPr="00166964" w:rsidRDefault="00DC55C5" w:rsidP="00DC55C5">
      <w:pPr>
        <w:pStyle w:val="keywords"/>
      </w:pPr>
      <w:r w:rsidRPr="00D25469">
        <w:rPr>
          <w:rStyle w:val="Numberhead"/>
        </w:rPr>
        <w:t>Peg</w:t>
      </w:r>
      <w:r>
        <w:tab/>
      </w:r>
      <w:r w:rsidR="00EE78EC" w:rsidRPr="000C4C07">
        <w:t>tunic</w:t>
      </w:r>
    </w:p>
    <w:p w14:paraId="288EF70F" w14:textId="07457A27" w:rsidR="00DC55C5" w:rsidRDefault="00DC55C5" w:rsidP="00DC55C5">
      <w:pPr>
        <w:pStyle w:val="keywords"/>
      </w:pPr>
      <w:r>
        <w:rPr>
          <w:rStyle w:val="Numberhead"/>
        </w:rPr>
        <w:t>Ch. terrain</w:t>
      </w:r>
      <w:r w:rsidRPr="00A46E8A">
        <w:tab/>
      </w:r>
      <w:r w:rsidR="00EE78EC" w:rsidRPr="000C4C07">
        <w:t>choir in tunics</w:t>
      </w:r>
    </w:p>
    <w:p w14:paraId="0FA8C7DA" w14:textId="77777777" w:rsidR="00DC55C5" w:rsidRDefault="00DC55C5" w:rsidP="00DC55C5">
      <w:pPr>
        <w:pStyle w:val="keywords"/>
      </w:pPr>
      <w:r>
        <w:rPr>
          <w:rStyle w:val="Numberhead"/>
        </w:rPr>
        <w:t>Themes</w:t>
      </w:r>
      <w:r>
        <w:tab/>
      </w:r>
    </w:p>
    <w:p w14:paraId="5907C20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9AB3321" w14:textId="1CE7EBD6" w:rsidR="00DC55C5" w:rsidRPr="00283ADE" w:rsidRDefault="00DC55C5" w:rsidP="00DC55C5">
      <w:pPr>
        <w:pStyle w:val="keywords"/>
      </w:pPr>
      <w:r w:rsidRPr="00F10443">
        <w:rPr>
          <w:rStyle w:val="Numberhead"/>
        </w:rPr>
        <w:lastRenderedPageBreak/>
        <w:t>Verses</w:t>
      </w:r>
      <w:r w:rsidRPr="00F10443">
        <w:rPr>
          <w:rStyle w:val="Numberhead"/>
        </w:rPr>
        <w:tab/>
      </w:r>
      <w:r w:rsidR="00283ADE">
        <w:rPr>
          <w:rStyle w:val="Numberhead"/>
        </w:rPr>
        <w:t>1-2</w:t>
      </w:r>
      <w:r w:rsidR="00283ADE">
        <w:t xml:space="preserve"> </w:t>
      </w:r>
      <w:r w:rsidR="00283ADE" w:rsidRPr="00283ADE">
        <w:t>Unless the Lord builds the house, the builders labor in vain. Unless the Lord watches over the city, the guards stand watch in vain. ● In vain you rise early and stay up late, toiling for food to eat— for he grants sleep to those he loves.</w:t>
      </w:r>
    </w:p>
    <w:p w14:paraId="57D52F63" w14:textId="312BC6A1" w:rsidR="00DC55C5" w:rsidRPr="00F839CC" w:rsidRDefault="00036171" w:rsidP="00DC55C5">
      <w:pPr>
        <w:pStyle w:val="Heading5"/>
      </w:pPr>
      <w:r>
        <w:t>1</w:t>
      </w:r>
      <w:r w:rsidR="00DC55C5">
        <w:t>28</w:t>
      </w:r>
      <w:r w:rsidR="00DC55C5" w:rsidRPr="00F839CC">
        <w:t xml:space="preserve"> </w:t>
      </w:r>
    </w:p>
    <w:p w14:paraId="2887BDDC" w14:textId="77777777" w:rsidR="00DC55C5" w:rsidRPr="00166964" w:rsidRDefault="00DC55C5" w:rsidP="00DC55C5">
      <w:pPr>
        <w:pStyle w:val="keywords"/>
      </w:pPr>
      <w:r w:rsidRPr="00D25469">
        <w:rPr>
          <w:rStyle w:val="Numberhead"/>
        </w:rPr>
        <w:t>Peg</w:t>
      </w:r>
      <w:r>
        <w:tab/>
      </w:r>
    </w:p>
    <w:p w14:paraId="7A8B730A" w14:textId="77777777" w:rsidR="00DC55C5" w:rsidRDefault="00DC55C5" w:rsidP="00DC55C5">
      <w:pPr>
        <w:pStyle w:val="keywords"/>
      </w:pPr>
      <w:r>
        <w:rPr>
          <w:rStyle w:val="Numberhead"/>
        </w:rPr>
        <w:t>Ch. terrain</w:t>
      </w:r>
      <w:r w:rsidRPr="00A46E8A">
        <w:tab/>
      </w:r>
    </w:p>
    <w:p w14:paraId="52C949D5" w14:textId="77777777" w:rsidR="00DC55C5" w:rsidRDefault="00DC55C5" w:rsidP="00DC55C5">
      <w:pPr>
        <w:pStyle w:val="keywords"/>
      </w:pPr>
      <w:r>
        <w:rPr>
          <w:rStyle w:val="Numberhead"/>
        </w:rPr>
        <w:t>Themes</w:t>
      </w:r>
      <w:r>
        <w:tab/>
      </w:r>
    </w:p>
    <w:p w14:paraId="0F224C5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1D6946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007BFC9" w14:textId="48604B0B" w:rsidR="00DC55C5" w:rsidRPr="00F839CC" w:rsidRDefault="00036171" w:rsidP="00DC55C5">
      <w:pPr>
        <w:pStyle w:val="Heading5"/>
      </w:pPr>
      <w:r>
        <w:t>1</w:t>
      </w:r>
      <w:r w:rsidR="00DC55C5">
        <w:t>29</w:t>
      </w:r>
      <w:r w:rsidR="00DC55C5" w:rsidRPr="00F839CC">
        <w:t xml:space="preserve"> </w:t>
      </w:r>
    </w:p>
    <w:p w14:paraId="14553460" w14:textId="77777777" w:rsidR="00DC55C5" w:rsidRPr="00166964" w:rsidRDefault="00DC55C5" w:rsidP="00DC55C5">
      <w:pPr>
        <w:pStyle w:val="keywords"/>
      </w:pPr>
      <w:r w:rsidRPr="00D25469">
        <w:rPr>
          <w:rStyle w:val="Numberhead"/>
        </w:rPr>
        <w:t>Peg</w:t>
      </w:r>
      <w:r>
        <w:tab/>
      </w:r>
    </w:p>
    <w:p w14:paraId="23C6FCC0" w14:textId="77777777" w:rsidR="00DC55C5" w:rsidRDefault="00DC55C5" w:rsidP="00DC55C5">
      <w:pPr>
        <w:pStyle w:val="keywords"/>
      </w:pPr>
      <w:r>
        <w:rPr>
          <w:rStyle w:val="Numberhead"/>
        </w:rPr>
        <w:t>Ch. terrain</w:t>
      </w:r>
      <w:r w:rsidRPr="00A46E8A">
        <w:tab/>
      </w:r>
    </w:p>
    <w:p w14:paraId="23DB1C3B" w14:textId="77777777" w:rsidR="00DC55C5" w:rsidRDefault="00DC55C5" w:rsidP="00DC55C5">
      <w:pPr>
        <w:pStyle w:val="keywords"/>
      </w:pPr>
      <w:r>
        <w:rPr>
          <w:rStyle w:val="Numberhead"/>
        </w:rPr>
        <w:t>Themes</w:t>
      </w:r>
      <w:r>
        <w:tab/>
      </w:r>
    </w:p>
    <w:p w14:paraId="27D6CC0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5E75D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0DBD3FC" w14:textId="062EB19B" w:rsidR="00DC55C5" w:rsidRPr="00F839CC" w:rsidRDefault="00036171" w:rsidP="00DC55C5">
      <w:pPr>
        <w:pStyle w:val="Heading5"/>
      </w:pPr>
      <w:r>
        <w:t>1</w:t>
      </w:r>
      <w:r w:rsidR="00DC55C5">
        <w:t>30</w:t>
      </w:r>
      <w:r w:rsidR="00DC55C5" w:rsidRPr="00F839CC">
        <w:t xml:space="preserve"> </w:t>
      </w:r>
    </w:p>
    <w:p w14:paraId="2C602F68" w14:textId="77777777" w:rsidR="00DC55C5" w:rsidRPr="00166964" w:rsidRDefault="00DC55C5" w:rsidP="00DC55C5">
      <w:pPr>
        <w:pStyle w:val="keywords"/>
      </w:pPr>
      <w:r w:rsidRPr="00D25469">
        <w:rPr>
          <w:rStyle w:val="Numberhead"/>
        </w:rPr>
        <w:t>Peg</w:t>
      </w:r>
      <w:r>
        <w:tab/>
      </w:r>
    </w:p>
    <w:p w14:paraId="01077FDA" w14:textId="77777777" w:rsidR="00DC55C5" w:rsidRDefault="00DC55C5" w:rsidP="00DC55C5">
      <w:pPr>
        <w:pStyle w:val="keywords"/>
      </w:pPr>
      <w:r>
        <w:rPr>
          <w:rStyle w:val="Numberhead"/>
        </w:rPr>
        <w:t>Ch. terrain</w:t>
      </w:r>
      <w:r w:rsidRPr="00A46E8A">
        <w:tab/>
      </w:r>
    </w:p>
    <w:p w14:paraId="17C08439" w14:textId="77777777" w:rsidR="00DC55C5" w:rsidRDefault="00DC55C5" w:rsidP="00DC55C5">
      <w:pPr>
        <w:pStyle w:val="keywords"/>
      </w:pPr>
      <w:r>
        <w:rPr>
          <w:rStyle w:val="Numberhead"/>
        </w:rPr>
        <w:t>Themes</w:t>
      </w:r>
      <w:r>
        <w:tab/>
      </w:r>
    </w:p>
    <w:p w14:paraId="4F9D30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C6474B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4DE070B" w14:textId="05E34BCF" w:rsidR="00DC55C5" w:rsidRPr="00F839CC" w:rsidRDefault="00DC55C5" w:rsidP="00DC55C5">
      <w:pPr>
        <w:pStyle w:val="Heading5"/>
      </w:pPr>
      <w:r>
        <w:t>131</w:t>
      </w:r>
      <w:r w:rsidRPr="00F839CC">
        <w:t xml:space="preserve"> </w:t>
      </w:r>
    </w:p>
    <w:p w14:paraId="24C0E8D2" w14:textId="77777777" w:rsidR="00DC55C5" w:rsidRPr="00166964" w:rsidRDefault="00DC55C5" w:rsidP="00DC55C5">
      <w:pPr>
        <w:pStyle w:val="keywords"/>
      </w:pPr>
      <w:r w:rsidRPr="00D25469">
        <w:rPr>
          <w:rStyle w:val="Numberhead"/>
        </w:rPr>
        <w:t>Peg</w:t>
      </w:r>
      <w:r>
        <w:tab/>
      </w:r>
    </w:p>
    <w:p w14:paraId="17B08021" w14:textId="77777777" w:rsidR="00DC55C5" w:rsidRDefault="00DC55C5" w:rsidP="00DC55C5">
      <w:pPr>
        <w:pStyle w:val="keywords"/>
      </w:pPr>
      <w:r>
        <w:rPr>
          <w:rStyle w:val="Numberhead"/>
        </w:rPr>
        <w:t>Ch. terrain</w:t>
      </w:r>
      <w:r w:rsidRPr="00A46E8A">
        <w:tab/>
      </w:r>
    </w:p>
    <w:p w14:paraId="69304289" w14:textId="77777777" w:rsidR="00DC55C5" w:rsidRDefault="00DC55C5" w:rsidP="00DC55C5">
      <w:pPr>
        <w:pStyle w:val="keywords"/>
      </w:pPr>
      <w:r>
        <w:rPr>
          <w:rStyle w:val="Numberhead"/>
        </w:rPr>
        <w:t>Themes</w:t>
      </w:r>
      <w:r>
        <w:tab/>
      </w:r>
    </w:p>
    <w:p w14:paraId="7B7565B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1CC4FE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217DAB" w14:textId="6C153D73" w:rsidR="00DC55C5" w:rsidRPr="00F839CC" w:rsidRDefault="00DC55C5" w:rsidP="00DC55C5">
      <w:pPr>
        <w:pStyle w:val="Heading5"/>
      </w:pPr>
      <w:r>
        <w:t>132</w:t>
      </w:r>
      <w:r w:rsidRPr="00F839CC">
        <w:t xml:space="preserve"> </w:t>
      </w:r>
    </w:p>
    <w:p w14:paraId="7DDF10E3" w14:textId="77777777" w:rsidR="00DC55C5" w:rsidRPr="00166964" w:rsidRDefault="00DC55C5" w:rsidP="00DC55C5">
      <w:pPr>
        <w:pStyle w:val="keywords"/>
      </w:pPr>
      <w:r w:rsidRPr="00D25469">
        <w:rPr>
          <w:rStyle w:val="Numberhead"/>
        </w:rPr>
        <w:t>Peg</w:t>
      </w:r>
      <w:r>
        <w:tab/>
      </w:r>
    </w:p>
    <w:p w14:paraId="7197D9C2" w14:textId="77777777" w:rsidR="00DC55C5" w:rsidRDefault="00DC55C5" w:rsidP="00DC55C5">
      <w:pPr>
        <w:pStyle w:val="keywords"/>
      </w:pPr>
      <w:r>
        <w:rPr>
          <w:rStyle w:val="Numberhead"/>
        </w:rPr>
        <w:t>Ch. terrain</w:t>
      </w:r>
      <w:r w:rsidRPr="00A46E8A">
        <w:tab/>
      </w:r>
    </w:p>
    <w:p w14:paraId="6989ED12" w14:textId="77777777" w:rsidR="00DC55C5" w:rsidRDefault="00DC55C5" w:rsidP="00DC55C5">
      <w:pPr>
        <w:pStyle w:val="keywords"/>
      </w:pPr>
      <w:r>
        <w:rPr>
          <w:rStyle w:val="Numberhead"/>
        </w:rPr>
        <w:t>Themes</w:t>
      </w:r>
      <w:r>
        <w:tab/>
      </w:r>
    </w:p>
    <w:p w14:paraId="6B58C6A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7C9927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B05AAA4" w14:textId="10D23A5A" w:rsidR="00DC55C5" w:rsidRPr="00F839CC" w:rsidRDefault="00DC55C5" w:rsidP="00DC55C5">
      <w:pPr>
        <w:pStyle w:val="Heading5"/>
      </w:pPr>
      <w:r>
        <w:t>133</w:t>
      </w:r>
      <w:r w:rsidRPr="00F839CC">
        <w:t xml:space="preserve"> </w:t>
      </w:r>
    </w:p>
    <w:p w14:paraId="43701844" w14:textId="65872CB4" w:rsidR="00DC55C5" w:rsidRPr="00166964" w:rsidRDefault="00DC55C5" w:rsidP="00DC55C5">
      <w:pPr>
        <w:pStyle w:val="keywords"/>
      </w:pPr>
      <w:r w:rsidRPr="00D25469">
        <w:rPr>
          <w:rStyle w:val="Numberhead"/>
        </w:rPr>
        <w:t>Peg</w:t>
      </w:r>
      <w:r>
        <w:tab/>
      </w:r>
      <w:r w:rsidR="00EE78EC" w:rsidRPr="000C4C07">
        <w:t>tummy</w:t>
      </w:r>
    </w:p>
    <w:p w14:paraId="3E5FB581" w14:textId="0DCADE12" w:rsidR="00DC55C5" w:rsidRDefault="00DC55C5" w:rsidP="00DC55C5">
      <w:pPr>
        <w:pStyle w:val="keywords"/>
      </w:pPr>
      <w:r>
        <w:rPr>
          <w:rStyle w:val="Numberhead"/>
        </w:rPr>
        <w:t>Ch. terrain</w:t>
      </w:r>
      <w:r w:rsidRPr="00A46E8A">
        <w:tab/>
      </w:r>
      <w:r w:rsidR="00EE78EC" w:rsidRPr="000C4C07">
        <w:t>men singing with bulging tummies</w:t>
      </w:r>
    </w:p>
    <w:p w14:paraId="78C2F6AB" w14:textId="77777777" w:rsidR="00DC55C5" w:rsidRDefault="00DC55C5" w:rsidP="00DC55C5">
      <w:pPr>
        <w:pStyle w:val="keywords"/>
      </w:pPr>
      <w:r>
        <w:rPr>
          <w:rStyle w:val="Numberhead"/>
        </w:rPr>
        <w:t>Themes</w:t>
      </w:r>
      <w:r>
        <w:tab/>
      </w:r>
    </w:p>
    <w:p w14:paraId="6A7DF20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BB1D1B" w14:textId="6CEF1137" w:rsidR="00DC55C5" w:rsidRPr="00283ADE" w:rsidRDefault="00DC55C5" w:rsidP="00DC55C5">
      <w:pPr>
        <w:pStyle w:val="keywords"/>
      </w:pPr>
      <w:r w:rsidRPr="00F10443">
        <w:rPr>
          <w:rStyle w:val="Numberhead"/>
        </w:rPr>
        <w:lastRenderedPageBreak/>
        <w:t>Verses</w:t>
      </w:r>
      <w:r w:rsidRPr="00F10443">
        <w:rPr>
          <w:rStyle w:val="Numberhead"/>
        </w:rPr>
        <w:tab/>
      </w:r>
      <w:r w:rsidR="00283ADE">
        <w:rPr>
          <w:rStyle w:val="Numberhead"/>
        </w:rPr>
        <w:t>1</w:t>
      </w:r>
      <w:r w:rsidR="00283ADE">
        <w:t xml:space="preserve"> </w:t>
      </w:r>
      <w:r w:rsidR="00283ADE" w:rsidRPr="00283ADE">
        <w:t xml:space="preserve">How good and pleasant it is when God’s people </w:t>
      </w:r>
      <w:r w:rsidR="00283ADE" w:rsidRPr="009A573F">
        <w:rPr>
          <w:rStyle w:val="IntenseEmphasis"/>
        </w:rPr>
        <w:t>live together in unity</w:t>
      </w:r>
      <w:r w:rsidR="00283ADE" w:rsidRPr="00283ADE">
        <w:t>!</w:t>
      </w:r>
    </w:p>
    <w:p w14:paraId="31588CD8" w14:textId="6400E15B" w:rsidR="00DC55C5" w:rsidRPr="00F839CC" w:rsidRDefault="00DC55C5" w:rsidP="00DC55C5">
      <w:pPr>
        <w:pStyle w:val="Heading5"/>
      </w:pPr>
      <w:r>
        <w:t>134</w:t>
      </w:r>
      <w:r w:rsidRPr="00F839CC">
        <w:t xml:space="preserve"> </w:t>
      </w:r>
    </w:p>
    <w:p w14:paraId="2D201402" w14:textId="77777777" w:rsidR="00DC55C5" w:rsidRPr="00166964" w:rsidRDefault="00DC55C5" w:rsidP="00DC55C5">
      <w:pPr>
        <w:pStyle w:val="keywords"/>
      </w:pPr>
      <w:r w:rsidRPr="00D25469">
        <w:rPr>
          <w:rStyle w:val="Numberhead"/>
        </w:rPr>
        <w:t>Peg</w:t>
      </w:r>
      <w:r>
        <w:tab/>
      </w:r>
    </w:p>
    <w:p w14:paraId="42AC6CE3" w14:textId="77777777" w:rsidR="00DC55C5" w:rsidRDefault="00DC55C5" w:rsidP="00DC55C5">
      <w:pPr>
        <w:pStyle w:val="keywords"/>
      </w:pPr>
      <w:r>
        <w:rPr>
          <w:rStyle w:val="Numberhead"/>
        </w:rPr>
        <w:t>Ch. terrain</w:t>
      </w:r>
      <w:r w:rsidRPr="00A46E8A">
        <w:tab/>
      </w:r>
    </w:p>
    <w:p w14:paraId="6BDA2A56" w14:textId="77777777" w:rsidR="00DC55C5" w:rsidRDefault="00DC55C5" w:rsidP="00DC55C5">
      <w:pPr>
        <w:pStyle w:val="keywords"/>
      </w:pPr>
      <w:r>
        <w:rPr>
          <w:rStyle w:val="Numberhead"/>
        </w:rPr>
        <w:t>Themes</w:t>
      </w:r>
      <w:r>
        <w:tab/>
      </w:r>
    </w:p>
    <w:p w14:paraId="2B97185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E8D4EB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E11BA83" w14:textId="2EE360AF" w:rsidR="00DC55C5" w:rsidRPr="00F839CC" w:rsidRDefault="00DC55C5" w:rsidP="00DC55C5">
      <w:pPr>
        <w:pStyle w:val="Heading5"/>
      </w:pPr>
      <w:r>
        <w:t>135</w:t>
      </w:r>
      <w:r w:rsidRPr="00F839CC">
        <w:t xml:space="preserve"> </w:t>
      </w:r>
    </w:p>
    <w:p w14:paraId="392D3358" w14:textId="77777777" w:rsidR="00DC55C5" w:rsidRPr="00166964" w:rsidRDefault="00DC55C5" w:rsidP="00DC55C5">
      <w:pPr>
        <w:pStyle w:val="keywords"/>
      </w:pPr>
      <w:r w:rsidRPr="00D25469">
        <w:rPr>
          <w:rStyle w:val="Numberhead"/>
        </w:rPr>
        <w:t>Peg</w:t>
      </w:r>
      <w:r>
        <w:tab/>
      </w:r>
    </w:p>
    <w:p w14:paraId="16178546" w14:textId="77777777" w:rsidR="00DC55C5" w:rsidRDefault="00DC55C5" w:rsidP="00DC55C5">
      <w:pPr>
        <w:pStyle w:val="keywords"/>
      </w:pPr>
      <w:r>
        <w:rPr>
          <w:rStyle w:val="Numberhead"/>
        </w:rPr>
        <w:t>Ch. terrain</w:t>
      </w:r>
      <w:r w:rsidRPr="00A46E8A">
        <w:tab/>
      </w:r>
    </w:p>
    <w:p w14:paraId="1F607ACA" w14:textId="77777777" w:rsidR="00DC55C5" w:rsidRDefault="00DC55C5" w:rsidP="00DC55C5">
      <w:pPr>
        <w:pStyle w:val="keywords"/>
      </w:pPr>
      <w:r>
        <w:rPr>
          <w:rStyle w:val="Numberhead"/>
        </w:rPr>
        <w:t>Themes</w:t>
      </w:r>
      <w:r>
        <w:tab/>
      </w:r>
    </w:p>
    <w:p w14:paraId="53535F3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79886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17341DF" w14:textId="18EF4980" w:rsidR="00DC55C5" w:rsidRPr="00F839CC" w:rsidRDefault="00DC55C5" w:rsidP="00DC55C5">
      <w:pPr>
        <w:pStyle w:val="Heading5"/>
      </w:pPr>
      <w:r>
        <w:t>136</w:t>
      </w:r>
      <w:r w:rsidRPr="00F839CC">
        <w:t xml:space="preserve"> </w:t>
      </w:r>
    </w:p>
    <w:p w14:paraId="0DB2C90E" w14:textId="77777777" w:rsidR="00DC55C5" w:rsidRPr="00166964" w:rsidRDefault="00DC55C5" w:rsidP="00DC55C5">
      <w:pPr>
        <w:pStyle w:val="keywords"/>
      </w:pPr>
      <w:r w:rsidRPr="00D25469">
        <w:rPr>
          <w:rStyle w:val="Numberhead"/>
        </w:rPr>
        <w:t>Peg</w:t>
      </w:r>
      <w:r>
        <w:tab/>
      </w:r>
    </w:p>
    <w:p w14:paraId="1ED7C4AD" w14:textId="77777777" w:rsidR="00DC55C5" w:rsidRDefault="00DC55C5" w:rsidP="00DC55C5">
      <w:pPr>
        <w:pStyle w:val="keywords"/>
      </w:pPr>
      <w:r>
        <w:rPr>
          <w:rStyle w:val="Numberhead"/>
        </w:rPr>
        <w:t>Ch. terrain</w:t>
      </w:r>
      <w:r w:rsidRPr="00A46E8A">
        <w:tab/>
      </w:r>
    </w:p>
    <w:p w14:paraId="56A0E93A" w14:textId="77777777" w:rsidR="00DC55C5" w:rsidRDefault="00DC55C5" w:rsidP="00DC55C5">
      <w:pPr>
        <w:pStyle w:val="keywords"/>
      </w:pPr>
      <w:r>
        <w:rPr>
          <w:rStyle w:val="Numberhead"/>
        </w:rPr>
        <w:t>Themes</w:t>
      </w:r>
      <w:r>
        <w:tab/>
      </w:r>
    </w:p>
    <w:p w14:paraId="762041B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E86F08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9C6A1CB" w14:textId="7DD96B1E" w:rsidR="00DC55C5" w:rsidRPr="00F839CC" w:rsidRDefault="00DC55C5" w:rsidP="00DC55C5">
      <w:pPr>
        <w:pStyle w:val="Heading5"/>
      </w:pPr>
      <w:r>
        <w:t>137</w:t>
      </w:r>
      <w:r w:rsidRPr="00F839CC">
        <w:t xml:space="preserve"> </w:t>
      </w:r>
    </w:p>
    <w:p w14:paraId="4439C369" w14:textId="77777777" w:rsidR="00DC55C5" w:rsidRPr="00166964" w:rsidRDefault="00DC55C5" w:rsidP="00DC55C5">
      <w:pPr>
        <w:pStyle w:val="keywords"/>
      </w:pPr>
      <w:r w:rsidRPr="00D25469">
        <w:rPr>
          <w:rStyle w:val="Numberhead"/>
        </w:rPr>
        <w:t>Peg</w:t>
      </w:r>
      <w:r>
        <w:tab/>
      </w:r>
    </w:p>
    <w:p w14:paraId="770A64BD" w14:textId="77777777" w:rsidR="00DC55C5" w:rsidRDefault="00DC55C5" w:rsidP="00DC55C5">
      <w:pPr>
        <w:pStyle w:val="keywords"/>
      </w:pPr>
      <w:r>
        <w:rPr>
          <w:rStyle w:val="Numberhead"/>
        </w:rPr>
        <w:t>Ch. terrain</w:t>
      </w:r>
      <w:r w:rsidRPr="00A46E8A">
        <w:tab/>
      </w:r>
    </w:p>
    <w:p w14:paraId="64C79F71" w14:textId="77777777" w:rsidR="00DC55C5" w:rsidRDefault="00DC55C5" w:rsidP="00DC55C5">
      <w:pPr>
        <w:pStyle w:val="keywords"/>
      </w:pPr>
      <w:r>
        <w:rPr>
          <w:rStyle w:val="Numberhead"/>
        </w:rPr>
        <w:t>Themes</w:t>
      </w:r>
      <w:r>
        <w:tab/>
      </w:r>
    </w:p>
    <w:p w14:paraId="593CAA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6FC63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61421D7" w14:textId="6247F6F1" w:rsidR="00DC55C5" w:rsidRPr="00F839CC" w:rsidRDefault="00DC55C5" w:rsidP="00DC55C5">
      <w:pPr>
        <w:pStyle w:val="Heading5"/>
      </w:pPr>
      <w:r>
        <w:t>138</w:t>
      </w:r>
      <w:r w:rsidRPr="00F839CC">
        <w:t xml:space="preserve"> </w:t>
      </w:r>
    </w:p>
    <w:p w14:paraId="2D632A98" w14:textId="77777777" w:rsidR="00DC55C5" w:rsidRPr="00166964" w:rsidRDefault="00DC55C5" w:rsidP="00DC55C5">
      <w:pPr>
        <w:pStyle w:val="keywords"/>
      </w:pPr>
      <w:r w:rsidRPr="00D25469">
        <w:rPr>
          <w:rStyle w:val="Numberhead"/>
        </w:rPr>
        <w:t>Peg</w:t>
      </w:r>
      <w:r>
        <w:tab/>
      </w:r>
    </w:p>
    <w:p w14:paraId="5065DBDD" w14:textId="77777777" w:rsidR="00DC55C5" w:rsidRDefault="00DC55C5" w:rsidP="00DC55C5">
      <w:pPr>
        <w:pStyle w:val="keywords"/>
      </w:pPr>
      <w:r>
        <w:rPr>
          <w:rStyle w:val="Numberhead"/>
        </w:rPr>
        <w:t>Ch. terrain</w:t>
      </w:r>
      <w:r w:rsidRPr="00A46E8A">
        <w:tab/>
      </w:r>
    </w:p>
    <w:p w14:paraId="6EB09489" w14:textId="77777777" w:rsidR="00DC55C5" w:rsidRDefault="00DC55C5" w:rsidP="00DC55C5">
      <w:pPr>
        <w:pStyle w:val="keywords"/>
      </w:pPr>
      <w:r>
        <w:rPr>
          <w:rStyle w:val="Numberhead"/>
        </w:rPr>
        <w:t>Themes</w:t>
      </w:r>
      <w:r>
        <w:tab/>
      </w:r>
    </w:p>
    <w:p w14:paraId="073F312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E4D4F8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6EFD365" w14:textId="03EAD05B" w:rsidR="00DC55C5" w:rsidRPr="00F839CC" w:rsidRDefault="00DC55C5" w:rsidP="00DC55C5">
      <w:pPr>
        <w:pStyle w:val="Heading5"/>
      </w:pPr>
      <w:r>
        <w:t>139</w:t>
      </w:r>
      <w:r w:rsidRPr="00F839CC">
        <w:t xml:space="preserve"> </w:t>
      </w:r>
    </w:p>
    <w:p w14:paraId="098D80C4" w14:textId="72D70117" w:rsidR="00DC55C5" w:rsidRPr="00166964" w:rsidRDefault="00DC55C5" w:rsidP="00DC55C5">
      <w:pPr>
        <w:pStyle w:val="keywords"/>
      </w:pPr>
      <w:r w:rsidRPr="00D25469">
        <w:rPr>
          <w:rStyle w:val="Numberhead"/>
        </w:rPr>
        <w:t>Peg</w:t>
      </w:r>
      <w:r>
        <w:tab/>
      </w:r>
      <w:r w:rsidR="00BE4F0E" w:rsidRPr="000C4C07">
        <w:t>Dumbo</w:t>
      </w:r>
    </w:p>
    <w:p w14:paraId="1491A617" w14:textId="3D51CCDC" w:rsidR="00DC55C5" w:rsidRDefault="00DC55C5" w:rsidP="00DC55C5">
      <w:pPr>
        <w:pStyle w:val="keywords"/>
      </w:pPr>
      <w:r>
        <w:rPr>
          <w:rStyle w:val="Numberhead"/>
        </w:rPr>
        <w:t>Ch. terrain</w:t>
      </w:r>
      <w:r w:rsidRPr="00A46E8A">
        <w:tab/>
      </w:r>
      <w:r w:rsidR="00BE4F0E" w:rsidRPr="000C4C07">
        <w:t>choir leader with Dumbo hat keeping tempo with his hands</w:t>
      </w:r>
    </w:p>
    <w:p w14:paraId="329D6D63" w14:textId="77777777" w:rsidR="00DC55C5" w:rsidRDefault="00DC55C5" w:rsidP="00DC55C5">
      <w:pPr>
        <w:pStyle w:val="keywords"/>
      </w:pPr>
      <w:r>
        <w:rPr>
          <w:rStyle w:val="Numberhead"/>
        </w:rPr>
        <w:t>Themes</w:t>
      </w:r>
      <w:r>
        <w:tab/>
      </w:r>
    </w:p>
    <w:p w14:paraId="5C7A4F2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B3C2D84" w14:textId="3E01CFCF" w:rsidR="00DC55C5" w:rsidRPr="00283ADE" w:rsidRDefault="00DC55C5" w:rsidP="00DC55C5">
      <w:pPr>
        <w:pStyle w:val="keywords"/>
      </w:pPr>
      <w:r w:rsidRPr="00F10443">
        <w:rPr>
          <w:rStyle w:val="Numberhead"/>
        </w:rPr>
        <w:lastRenderedPageBreak/>
        <w:t>Verses</w:t>
      </w:r>
      <w:r w:rsidRPr="00F10443">
        <w:rPr>
          <w:rStyle w:val="Numberhead"/>
        </w:rPr>
        <w:tab/>
      </w:r>
      <w:r w:rsidR="00283ADE">
        <w:rPr>
          <w:rStyle w:val="Numberhead"/>
        </w:rPr>
        <w:t>13-14</w:t>
      </w:r>
      <w:r w:rsidR="00283ADE">
        <w:t xml:space="preserve"> </w:t>
      </w:r>
      <w:r w:rsidR="00283ADE" w:rsidRPr="00283ADE">
        <w:t xml:space="preserve">For you created my inmost </w:t>
      </w:r>
      <w:proofErr w:type="gramStart"/>
      <w:r w:rsidR="002533D6" w:rsidRPr="00283ADE">
        <w:t>being</w:t>
      </w:r>
      <w:r w:rsidR="002533D6">
        <w:t>;</w:t>
      </w:r>
      <w:proofErr w:type="gramEnd"/>
      <w:r w:rsidR="002533D6">
        <w:t xml:space="preserve"> </w:t>
      </w:r>
      <w:r w:rsidR="00283ADE" w:rsidRPr="00283ADE">
        <w:t xml:space="preserve">you knit me together in my mother’s womb. ● I praise you because I am fearfully and wonderfully made; your works are </w:t>
      </w:r>
      <w:r w:rsidR="002533D6" w:rsidRPr="00283ADE">
        <w:t>wonderful;</w:t>
      </w:r>
      <w:r w:rsidR="00283ADE" w:rsidRPr="00283ADE">
        <w:t xml:space="preserve"> I know that full well.</w:t>
      </w:r>
    </w:p>
    <w:p w14:paraId="2EAAF553" w14:textId="2A1BB490" w:rsidR="00DC55C5" w:rsidRPr="00F839CC" w:rsidRDefault="00DC55C5" w:rsidP="00DC55C5">
      <w:pPr>
        <w:pStyle w:val="Heading5"/>
      </w:pPr>
      <w:r>
        <w:t>140</w:t>
      </w:r>
      <w:r w:rsidRPr="00F839CC">
        <w:t xml:space="preserve"> </w:t>
      </w:r>
    </w:p>
    <w:p w14:paraId="6F9238DB" w14:textId="77777777" w:rsidR="00DC55C5" w:rsidRPr="00166964" w:rsidRDefault="00DC55C5" w:rsidP="00DC55C5">
      <w:pPr>
        <w:pStyle w:val="keywords"/>
      </w:pPr>
      <w:r w:rsidRPr="00D25469">
        <w:rPr>
          <w:rStyle w:val="Numberhead"/>
        </w:rPr>
        <w:t>Peg</w:t>
      </w:r>
      <w:r>
        <w:tab/>
      </w:r>
    </w:p>
    <w:p w14:paraId="579C233E" w14:textId="77777777" w:rsidR="00DC55C5" w:rsidRDefault="00DC55C5" w:rsidP="00DC55C5">
      <w:pPr>
        <w:pStyle w:val="keywords"/>
      </w:pPr>
      <w:r>
        <w:rPr>
          <w:rStyle w:val="Numberhead"/>
        </w:rPr>
        <w:t>Ch. terrain</w:t>
      </w:r>
      <w:r w:rsidRPr="00A46E8A">
        <w:tab/>
      </w:r>
    </w:p>
    <w:p w14:paraId="1C00DAC4" w14:textId="77777777" w:rsidR="00DC55C5" w:rsidRDefault="00DC55C5" w:rsidP="00DC55C5">
      <w:pPr>
        <w:pStyle w:val="keywords"/>
      </w:pPr>
      <w:r>
        <w:rPr>
          <w:rStyle w:val="Numberhead"/>
        </w:rPr>
        <w:t>Themes</w:t>
      </w:r>
      <w:r>
        <w:tab/>
      </w:r>
    </w:p>
    <w:p w14:paraId="67D5517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DA422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CD6AACC" w14:textId="208F0767" w:rsidR="00DC55C5" w:rsidRPr="00F839CC" w:rsidRDefault="00DC55C5" w:rsidP="00DC55C5">
      <w:pPr>
        <w:pStyle w:val="Heading5"/>
      </w:pPr>
      <w:r>
        <w:t>141</w:t>
      </w:r>
      <w:r w:rsidRPr="00F839CC">
        <w:t xml:space="preserve"> </w:t>
      </w:r>
    </w:p>
    <w:p w14:paraId="726315AB" w14:textId="77777777" w:rsidR="00DC55C5" w:rsidRPr="00166964" w:rsidRDefault="00DC55C5" w:rsidP="00DC55C5">
      <w:pPr>
        <w:pStyle w:val="keywords"/>
      </w:pPr>
      <w:r w:rsidRPr="00D25469">
        <w:rPr>
          <w:rStyle w:val="Numberhead"/>
        </w:rPr>
        <w:t>Peg</w:t>
      </w:r>
      <w:r>
        <w:tab/>
      </w:r>
    </w:p>
    <w:p w14:paraId="5E433ED9" w14:textId="77777777" w:rsidR="00DC55C5" w:rsidRDefault="00DC55C5" w:rsidP="00DC55C5">
      <w:pPr>
        <w:pStyle w:val="keywords"/>
      </w:pPr>
      <w:r>
        <w:rPr>
          <w:rStyle w:val="Numberhead"/>
        </w:rPr>
        <w:t>Ch. terrain</w:t>
      </w:r>
      <w:r w:rsidRPr="00A46E8A">
        <w:tab/>
      </w:r>
    </w:p>
    <w:p w14:paraId="54CF033E" w14:textId="77777777" w:rsidR="00DC55C5" w:rsidRDefault="00DC55C5" w:rsidP="00DC55C5">
      <w:pPr>
        <w:pStyle w:val="keywords"/>
      </w:pPr>
      <w:r>
        <w:rPr>
          <w:rStyle w:val="Numberhead"/>
        </w:rPr>
        <w:t>Themes</w:t>
      </w:r>
      <w:r>
        <w:tab/>
      </w:r>
    </w:p>
    <w:p w14:paraId="24BC376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3A5D74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C41E5B0" w14:textId="410965B1" w:rsidR="00DC55C5" w:rsidRPr="00F839CC" w:rsidRDefault="00DC55C5" w:rsidP="00DC55C5">
      <w:pPr>
        <w:pStyle w:val="Heading5"/>
      </w:pPr>
      <w:r>
        <w:t>142</w:t>
      </w:r>
      <w:r w:rsidRPr="00F839CC">
        <w:t xml:space="preserve"> </w:t>
      </w:r>
    </w:p>
    <w:p w14:paraId="371571AC" w14:textId="77777777" w:rsidR="00DC55C5" w:rsidRPr="00166964" w:rsidRDefault="00DC55C5" w:rsidP="00DC55C5">
      <w:pPr>
        <w:pStyle w:val="keywords"/>
      </w:pPr>
      <w:r w:rsidRPr="00D25469">
        <w:rPr>
          <w:rStyle w:val="Numberhead"/>
        </w:rPr>
        <w:t>Peg</w:t>
      </w:r>
      <w:r>
        <w:tab/>
      </w:r>
    </w:p>
    <w:p w14:paraId="4CB69A24" w14:textId="77777777" w:rsidR="00DC55C5" w:rsidRDefault="00DC55C5" w:rsidP="00DC55C5">
      <w:pPr>
        <w:pStyle w:val="keywords"/>
      </w:pPr>
      <w:r>
        <w:rPr>
          <w:rStyle w:val="Numberhead"/>
        </w:rPr>
        <w:t>Ch. terrain</w:t>
      </w:r>
      <w:r w:rsidRPr="00A46E8A">
        <w:tab/>
      </w:r>
    </w:p>
    <w:p w14:paraId="14443BEF" w14:textId="77777777" w:rsidR="00DC55C5" w:rsidRDefault="00DC55C5" w:rsidP="00DC55C5">
      <w:pPr>
        <w:pStyle w:val="keywords"/>
      </w:pPr>
      <w:r>
        <w:rPr>
          <w:rStyle w:val="Numberhead"/>
        </w:rPr>
        <w:t>Themes</w:t>
      </w:r>
      <w:r>
        <w:tab/>
      </w:r>
    </w:p>
    <w:p w14:paraId="18BC060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040425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C3CD5FF" w14:textId="726C5518" w:rsidR="00DC55C5" w:rsidRPr="00F839CC" w:rsidRDefault="00DC55C5" w:rsidP="00DC55C5">
      <w:pPr>
        <w:pStyle w:val="Heading5"/>
      </w:pPr>
      <w:r>
        <w:t>143</w:t>
      </w:r>
      <w:r w:rsidRPr="00F839CC">
        <w:t xml:space="preserve"> </w:t>
      </w:r>
    </w:p>
    <w:p w14:paraId="04EA76CD" w14:textId="77777777" w:rsidR="00DC55C5" w:rsidRPr="00166964" w:rsidRDefault="00DC55C5" w:rsidP="00DC55C5">
      <w:pPr>
        <w:pStyle w:val="keywords"/>
      </w:pPr>
      <w:r w:rsidRPr="00D25469">
        <w:rPr>
          <w:rStyle w:val="Numberhead"/>
        </w:rPr>
        <w:t>Peg</w:t>
      </w:r>
      <w:r>
        <w:tab/>
      </w:r>
    </w:p>
    <w:p w14:paraId="31DC4C33" w14:textId="77777777" w:rsidR="00DC55C5" w:rsidRDefault="00DC55C5" w:rsidP="00DC55C5">
      <w:pPr>
        <w:pStyle w:val="keywords"/>
      </w:pPr>
      <w:r>
        <w:rPr>
          <w:rStyle w:val="Numberhead"/>
        </w:rPr>
        <w:t>Ch. terrain</w:t>
      </w:r>
      <w:r w:rsidRPr="00A46E8A">
        <w:tab/>
      </w:r>
    </w:p>
    <w:p w14:paraId="6B63FD11" w14:textId="77777777" w:rsidR="00DC55C5" w:rsidRDefault="00DC55C5" w:rsidP="00DC55C5">
      <w:pPr>
        <w:pStyle w:val="keywords"/>
      </w:pPr>
      <w:r>
        <w:rPr>
          <w:rStyle w:val="Numberhead"/>
        </w:rPr>
        <w:t>Themes</w:t>
      </w:r>
      <w:r>
        <w:tab/>
      </w:r>
    </w:p>
    <w:p w14:paraId="75F06C6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37AEB8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DA9901A" w14:textId="296A69DF" w:rsidR="00DC55C5" w:rsidRPr="00F839CC" w:rsidRDefault="00DC55C5" w:rsidP="00DC55C5">
      <w:pPr>
        <w:pStyle w:val="Heading5"/>
      </w:pPr>
      <w:r>
        <w:t>144</w:t>
      </w:r>
      <w:r w:rsidRPr="00F839CC">
        <w:t xml:space="preserve"> </w:t>
      </w:r>
    </w:p>
    <w:p w14:paraId="2D09FFED" w14:textId="77777777" w:rsidR="00DC55C5" w:rsidRPr="00166964" w:rsidRDefault="00DC55C5" w:rsidP="00DC55C5">
      <w:pPr>
        <w:pStyle w:val="keywords"/>
      </w:pPr>
      <w:r w:rsidRPr="00D25469">
        <w:rPr>
          <w:rStyle w:val="Numberhead"/>
        </w:rPr>
        <w:t>Peg</w:t>
      </w:r>
      <w:r>
        <w:tab/>
      </w:r>
    </w:p>
    <w:p w14:paraId="73ABEFB3" w14:textId="77777777" w:rsidR="00DC55C5" w:rsidRDefault="00DC55C5" w:rsidP="00DC55C5">
      <w:pPr>
        <w:pStyle w:val="keywords"/>
      </w:pPr>
      <w:r>
        <w:rPr>
          <w:rStyle w:val="Numberhead"/>
        </w:rPr>
        <w:t>Ch. terrain</w:t>
      </w:r>
      <w:r w:rsidRPr="00A46E8A">
        <w:tab/>
      </w:r>
    </w:p>
    <w:p w14:paraId="2617A69B" w14:textId="77777777" w:rsidR="00DC55C5" w:rsidRDefault="00DC55C5" w:rsidP="00DC55C5">
      <w:pPr>
        <w:pStyle w:val="keywords"/>
      </w:pPr>
      <w:r>
        <w:rPr>
          <w:rStyle w:val="Numberhead"/>
        </w:rPr>
        <w:t>Themes</w:t>
      </w:r>
      <w:r>
        <w:tab/>
      </w:r>
    </w:p>
    <w:p w14:paraId="745F567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884B1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5A023EA" w14:textId="2063A2D4" w:rsidR="00DC55C5" w:rsidRPr="00F839CC" w:rsidRDefault="00DC55C5" w:rsidP="00DC55C5">
      <w:pPr>
        <w:pStyle w:val="Heading5"/>
      </w:pPr>
      <w:r>
        <w:t>145</w:t>
      </w:r>
      <w:r w:rsidRPr="00F839CC">
        <w:t xml:space="preserve"> </w:t>
      </w:r>
    </w:p>
    <w:p w14:paraId="4B8EB674" w14:textId="77777777" w:rsidR="00DC55C5" w:rsidRPr="00166964" w:rsidRDefault="00DC55C5" w:rsidP="00DC55C5">
      <w:pPr>
        <w:pStyle w:val="keywords"/>
      </w:pPr>
      <w:r w:rsidRPr="00D25469">
        <w:rPr>
          <w:rStyle w:val="Numberhead"/>
        </w:rPr>
        <w:t>Peg</w:t>
      </w:r>
      <w:r>
        <w:tab/>
      </w:r>
    </w:p>
    <w:p w14:paraId="3CFA4FF1" w14:textId="77777777" w:rsidR="00DC55C5" w:rsidRDefault="00DC55C5" w:rsidP="00DC55C5">
      <w:pPr>
        <w:pStyle w:val="keywords"/>
      </w:pPr>
      <w:r>
        <w:rPr>
          <w:rStyle w:val="Numberhead"/>
        </w:rPr>
        <w:t>Ch. terrain</w:t>
      </w:r>
      <w:r w:rsidRPr="00A46E8A">
        <w:tab/>
      </w:r>
    </w:p>
    <w:p w14:paraId="69D9952F" w14:textId="77777777" w:rsidR="00DC55C5" w:rsidRDefault="00DC55C5" w:rsidP="00DC55C5">
      <w:pPr>
        <w:pStyle w:val="keywords"/>
      </w:pPr>
      <w:r>
        <w:rPr>
          <w:rStyle w:val="Numberhead"/>
        </w:rPr>
        <w:t>Themes</w:t>
      </w:r>
      <w:r>
        <w:tab/>
      </w:r>
    </w:p>
    <w:p w14:paraId="5B3D149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14C1A55"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6F9B062B" w14:textId="6EB13C4F" w:rsidR="00DC55C5" w:rsidRPr="00F839CC" w:rsidRDefault="00DC55C5" w:rsidP="00DC55C5">
      <w:pPr>
        <w:pStyle w:val="Heading5"/>
      </w:pPr>
      <w:r>
        <w:t>146</w:t>
      </w:r>
      <w:r w:rsidRPr="00F839CC">
        <w:t xml:space="preserve"> </w:t>
      </w:r>
    </w:p>
    <w:p w14:paraId="294890EA" w14:textId="77777777" w:rsidR="00DC55C5" w:rsidRPr="00166964" w:rsidRDefault="00DC55C5" w:rsidP="00DC55C5">
      <w:pPr>
        <w:pStyle w:val="keywords"/>
      </w:pPr>
      <w:r w:rsidRPr="00D25469">
        <w:rPr>
          <w:rStyle w:val="Numberhead"/>
        </w:rPr>
        <w:t>Peg</w:t>
      </w:r>
      <w:r>
        <w:tab/>
      </w:r>
    </w:p>
    <w:p w14:paraId="5FEC2D0F" w14:textId="77777777" w:rsidR="00DC55C5" w:rsidRDefault="00DC55C5" w:rsidP="00DC55C5">
      <w:pPr>
        <w:pStyle w:val="keywords"/>
      </w:pPr>
      <w:r>
        <w:rPr>
          <w:rStyle w:val="Numberhead"/>
        </w:rPr>
        <w:t>Ch. terrain</w:t>
      </w:r>
      <w:r w:rsidRPr="00A46E8A">
        <w:tab/>
      </w:r>
    </w:p>
    <w:p w14:paraId="0289804E" w14:textId="77777777" w:rsidR="00DC55C5" w:rsidRDefault="00DC55C5" w:rsidP="00DC55C5">
      <w:pPr>
        <w:pStyle w:val="keywords"/>
      </w:pPr>
      <w:r>
        <w:rPr>
          <w:rStyle w:val="Numberhead"/>
        </w:rPr>
        <w:t>Themes</w:t>
      </w:r>
      <w:r>
        <w:tab/>
      </w:r>
    </w:p>
    <w:p w14:paraId="700BDA5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1C5448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7E2F40A" w14:textId="125F579F" w:rsidR="00DC55C5" w:rsidRPr="00F839CC" w:rsidRDefault="00DC55C5" w:rsidP="00DC55C5">
      <w:pPr>
        <w:pStyle w:val="Heading5"/>
      </w:pPr>
      <w:r>
        <w:t>147</w:t>
      </w:r>
      <w:r w:rsidRPr="00F839CC">
        <w:t xml:space="preserve"> </w:t>
      </w:r>
    </w:p>
    <w:p w14:paraId="38B90D48" w14:textId="77777777" w:rsidR="00DC55C5" w:rsidRPr="00166964" w:rsidRDefault="00DC55C5" w:rsidP="00DC55C5">
      <w:pPr>
        <w:pStyle w:val="keywords"/>
      </w:pPr>
      <w:r w:rsidRPr="00D25469">
        <w:rPr>
          <w:rStyle w:val="Numberhead"/>
        </w:rPr>
        <w:t>Peg</w:t>
      </w:r>
      <w:r>
        <w:tab/>
      </w:r>
    </w:p>
    <w:p w14:paraId="2E3F6158" w14:textId="77777777" w:rsidR="00DC55C5" w:rsidRDefault="00DC55C5" w:rsidP="00DC55C5">
      <w:pPr>
        <w:pStyle w:val="keywords"/>
      </w:pPr>
      <w:r>
        <w:rPr>
          <w:rStyle w:val="Numberhead"/>
        </w:rPr>
        <w:t>Ch. terrain</w:t>
      </w:r>
      <w:r w:rsidRPr="00A46E8A">
        <w:tab/>
      </w:r>
    </w:p>
    <w:p w14:paraId="50862CCF" w14:textId="77777777" w:rsidR="00DC55C5" w:rsidRDefault="00DC55C5" w:rsidP="00DC55C5">
      <w:pPr>
        <w:pStyle w:val="keywords"/>
      </w:pPr>
      <w:r>
        <w:rPr>
          <w:rStyle w:val="Numberhead"/>
        </w:rPr>
        <w:t>Themes</w:t>
      </w:r>
      <w:r>
        <w:tab/>
      </w:r>
    </w:p>
    <w:p w14:paraId="4671D1B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88705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84A9F48" w14:textId="3F4D4510" w:rsidR="00DC55C5" w:rsidRPr="00F839CC" w:rsidRDefault="00DC55C5" w:rsidP="00DC55C5">
      <w:pPr>
        <w:pStyle w:val="Heading5"/>
      </w:pPr>
      <w:r>
        <w:t>148</w:t>
      </w:r>
    </w:p>
    <w:p w14:paraId="11CD79A8" w14:textId="77777777" w:rsidR="00DC55C5" w:rsidRPr="00166964" w:rsidRDefault="00DC55C5" w:rsidP="00DC55C5">
      <w:pPr>
        <w:pStyle w:val="keywords"/>
      </w:pPr>
      <w:r w:rsidRPr="00D25469">
        <w:rPr>
          <w:rStyle w:val="Numberhead"/>
        </w:rPr>
        <w:t>Peg</w:t>
      </w:r>
      <w:r>
        <w:tab/>
      </w:r>
    </w:p>
    <w:p w14:paraId="12C0D61C" w14:textId="77777777" w:rsidR="00DC55C5" w:rsidRDefault="00DC55C5" w:rsidP="00DC55C5">
      <w:pPr>
        <w:pStyle w:val="keywords"/>
      </w:pPr>
      <w:r>
        <w:rPr>
          <w:rStyle w:val="Numberhead"/>
        </w:rPr>
        <w:t>Ch. terrain</w:t>
      </w:r>
      <w:r w:rsidRPr="00A46E8A">
        <w:tab/>
      </w:r>
    </w:p>
    <w:p w14:paraId="0AE2ACDE" w14:textId="77777777" w:rsidR="00DC55C5" w:rsidRDefault="00DC55C5" w:rsidP="00DC55C5">
      <w:pPr>
        <w:pStyle w:val="keywords"/>
      </w:pPr>
      <w:r>
        <w:rPr>
          <w:rStyle w:val="Numberhead"/>
        </w:rPr>
        <w:t>Themes</w:t>
      </w:r>
      <w:r>
        <w:tab/>
      </w:r>
    </w:p>
    <w:p w14:paraId="350E791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4778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BF0A6C8" w14:textId="4567EF1F" w:rsidR="00DC55C5" w:rsidRPr="00F839CC" w:rsidRDefault="00DC55C5" w:rsidP="00DC55C5">
      <w:pPr>
        <w:pStyle w:val="Heading5"/>
      </w:pPr>
      <w:r>
        <w:t>149</w:t>
      </w:r>
    </w:p>
    <w:p w14:paraId="3A3B2D9C" w14:textId="77777777" w:rsidR="00DC55C5" w:rsidRPr="00166964" w:rsidRDefault="00DC55C5" w:rsidP="00DC55C5">
      <w:pPr>
        <w:pStyle w:val="keywords"/>
      </w:pPr>
      <w:r w:rsidRPr="00D25469">
        <w:rPr>
          <w:rStyle w:val="Numberhead"/>
        </w:rPr>
        <w:t>Peg</w:t>
      </w:r>
      <w:r>
        <w:tab/>
      </w:r>
    </w:p>
    <w:p w14:paraId="0B51832E" w14:textId="77777777" w:rsidR="00DC55C5" w:rsidRDefault="00DC55C5" w:rsidP="00DC55C5">
      <w:pPr>
        <w:pStyle w:val="keywords"/>
      </w:pPr>
      <w:r>
        <w:rPr>
          <w:rStyle w:val="Numberhead"/>
        </w:rPr>
        <w:t>Ch. terrain</w:t>
      </w:r>
      <w:r w:rsidRPr="00A46E8A">
        <w:tab/>
      </w:r>
    </w:p>
    <w:p w14:paraId="51223674" w14:textId="77777777" w:rsidR="00DC55C5" w:rsidRDefault="00DC55C5" w:rsidP="00DC55C5">
      <w:pPr>
        <w:pStyle w:val="keywords"/>
      </w:pPr>
      <w:r>
        <w:rPr>
          <w:rStyle w:val="Numberhead"/>
        </w:rPr>
        <w:t>Themes</w:t>
      </w:r>
      <w:r>
        <w:tab/>
      </w:r>
    </w:p>
    <w:p w14:paraId="288FE99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0028F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5300B36" w14:textId="492C593A" w:rsidR="00DC55C5" w:rsidRPr="00F839CC" w:rsidRDefault="00DC55C5" w:rsidP="00DC55C5">
      <w:pPr>
        <w:pStyle w:val="Heading5"/>
      </w:pPr>
      <w:r>
        <w:t>150</w:t>
      </w:r>
    </w:p>
    <w:p w14:paraId="1F2ABFAE" w14:textId="77777777" w:rsidR="00DC55C5" w:rsidRPr="00166964" w:rsidRDefault="00DC55C5" w:rsidP="00DC55C5">
      <w:pPr>
        <w:pStyle w:val="keywords"/>
      </w:pPr>
      <w:r w:rsidRPr="00D25469">
        <w:rPr>
          <w:rStyle w:val="Numberhead"/>
        </w:rPr>
        <w:t>Peg</w:t>
      </w:r>
      <w:r>
        <w:tab/>
      </w:r>
    </w:p>
    <w:p w14:paraId="46083E5E" w14:textId="77777777" w:rsidR="00DC55C5" w:rsidRDefault="00DC55C5" w:rsidP="00DC55C5">
      <w:pPr>
        <w:pStyle w:val="keywords"/>
      </w:pPr>
      <w:r>
        <w:rPr>
          <w:rStyle w:val="Numberhead"/>
        </w:rPr>
        <w:t>Ch. terrain</w:t>
      </w:r>
      <w:r w:rsidRPr="00A46E8A">
        <w:tab/>
      </w:r>
    </w:p>
    <w:p w14:paraId="454D72EA" w14:textId="77777777" w:rsidR="00DC55C5" w:rsidRDefault="00DC55C5" w:rsidP="00DC55C5">
      <w:pPr>
        <w:pStyle w:val="keywords"/>
      </w:pPr>
      <w:r>
        <w:rPr>
          <w:rStyle w:val="Numberhead"/>
        </w:rPr>
        <w:t>Themes</w:t>
      </w:r>
      <w:r>
        <w:tab/>
      </w:r>
    </w:p>
    <w:p w14:paraId="473E61E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F3E040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83AA3D1" w14:textId="77777777" w:rsidR="00533BD4" w:rsidRDefault="000C4C07" w:rsidP="00533BD4">
      <w:pPr>
        <w:pStyle w:val="Heading3"/>
      </w:pPr>
      <w:r w:rsidRPr="000C4C07">
        <w:t>Proverbs</w:t>
      </w:r>
    </w:p>
    <w:p w14:paraId="4485770E" w14:textId="77777777" w:rsidR="002F6B0B" w:rsidRPr="000748DF" w:rsidRDefault="002F6B0B" w:rsidP="002F6B0B">
      <w:pPr>
        <w:pStyle w:val="keywords"/>
      </w:pPr>
      <w:r w:rsidRPr="00C55749">
        <w:rPr>
          <w:rStyle w:val="Numberhead"/>
        </w:rPr>
        <w:t>Sub. word</w:t>
      </w:r>
      <w:r>
        <w:rPr>
          <w:rStyle w:val="Numberhead"/>
        </w:rPr>
        <w:t>s</w:t>
      </w:r>
      <w:r w:rsidRPr="000748DF">
        <w:tab/>
      </w:r>
    </w:p>
    <w:p w14:paraId="4F353F3C" w14:textId="2A47151C" w:rsidR="002F6B0B" w:rsidRDefault="002F6B0B" w:rsidP="002F6B0B">
      <w:pPr>
        <w:pStyle w:val="keywords"/>
      </w:pPr>
      <w:r>
        <w:rPr>
          <w:rStyle w:val="Numberhead"/>
        </w:rPr>
        <w:t>Peg</w:t>
      </w:r>
      <w:r w:rsidRPr="000748DF">
        <w:tab/>
      </w:r>
      <w:r>
        <w:t>20 = news</w:t>
      </w:r>
    </w:p>
    <w:p w14:paraId="48C7B0E5" w14:textId="686BB79E" w:rsidR="002F6B0B" w:rsidRDefault="003C7CD5" w:rsidP="002F6B0B">
      <w:pPr>
        <w:pStyle w:val="keywords"/>
        <w:rPr>
          <w:rStyle w:val="Numberhead"/>
        </w:rPr>
      </w:pPr>
      <w:r>
        <w:rPr>
          <w:rStyle w:val="Numberhead"/>
        </w:rPr>
        <w:t>Book terrain</w:t>
      </w:r>
      <w:r>
        <w:rPr>
          <w:rStyle w:val="Numberhead"/>
        </w:rPr>
        <w:tab/>
      </w:r>
    </w:p>
    <w:p w14:paraId="2FDA21B3" w14:textId="77777777" w:rsidR="002F6B0B" w:rsidRDefault="002F6B0B" w:rsidP="002F6B0B">
      <w:pPr>
        <w:pStyle w:val="keywords"/>
      </w:pPr>
      <w:r w:rsidRPr="000748DF">
        <w:rPr>
          <w:rStyle w:val="Numberhead"/>
        </w:rPr>
        <w:t>Story</w:t>
      </w:r>
      <w:r>
        <w:tab/>
      </w:r>
    </w:p>
    <w:p w14:paraId="5E4BA811" w14:textId="77777777" w:rsidR="002F6B0B" w:rsidRPr="000748DF" w:rsidRDefault="002F6B0B" w:rsidP="002F6B0B">
      <w:pPr>
        <w:pStyle w:val="keywords"/>
      </w:pPr>
      <w:r>
        <w:rPr>
          <w:rStyle w:val="Numberhead"/>
        </w:rPr>
        <w:t>Notes</w:t>
      </w:r>
      <w:r w:rsidRPr="006A1716">
        <w:tab/>
      </w:r>
    </w:p>
    <w:p w14:paraId="42771857" w14:textId="5151407D" w:rsidR="00135D5A" w:rsidRPr="00F839CC" w:rsidRDefault="00135D5A" w:rsidP="00135D5A">
      <w:pPr>
        <w:pStyle w:val="Heading5"/>
      </w:pPr>
      <w:r>
        <w:lastRenderedPageBreak/>
        <w:t>1</w:t>
      </w:r>
      <w:r w:rsidRPr="00F839CC">
        <w:t xml:space="preserve"> </w:t>
      </w:r>
    </w:p>
    <w:p w14:paraId="1589EC8C" w14:textId="77777777" w:rsidR="00431201" w:rsidRPr="00166964" w:rsidRDefault="00431201" w:rsidP="00431201">
      <w:pPr>
        <w:pStyle w:val="keywords"/>
      </w:pPr>
      <w:r w:rsidRPr="00D25469">
        <w:rPr>
          <w:rStyle w:val="Numberhead"/>
        </w:rPr>
        <w:t>Peg</w:t>
      </w:r>
      <w:r>
        <w:tab/>
        <w:t>Book peg</w:t>
      </w:r>
    </w:p>
    <w:p w14:paraId="67447499" w14:textId="77777777" w:rsidR="00431201" w:rsidRDefault="00431201" w:rsidP="00431201">
      <w:pPr>
        <w:pStyle w:val="keywords"/>
      </w:pPr>
      <w:r>
        <w:rPr>
          <w:rStyle w:val="Numberhead"/>
        </w:rPr>
        <w:t>Ch. terrain</w:t>
      </w:r>
      <w:r w:rsidRPr="00A46E8A">
        <w:tab/>
      </w:r>
    </w:p>
    <w:p w14:paraId="483A0532" w14:textId="77777777" w:rsidR="00431201" w:rsidRDefault="00431201" w:rsidP="00431201">
      <w:pPr>
        <w:pStyle w:val="keywords"/>
      </w:pPr>
      <w:r>
        <w:rPr>
          <w:rStyle w:val="Numberhead"/>
        </w:rPr>
        <w:t>Themes</w:t>
      </w:r>
      <w:r>
        <w:tab/>
      </w:r>
    </w:p>
    <w:p w14:paraId="74E633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4F6B0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CAFA8A" w14:textId="77777777" w:rsidR="00431201" w:rsidRPr="00F839CC" w:rsidRDefault="00431201" w:rsidP="00431201">
      <w:pPr>
        <w:pStyle w:val="Heading5"/>
      </w:pPr>
      <w:r>
        <w:t>2</w:t>
      </w:r>
      <w:r w:rsidRPr="00F839CC">
        <w:t xml:space="preserve"> </w:t>
      </w:r>
    </w:p>
    <w:p w14:paraId="10FA3CAE" w14:textId="77777777" w:rsidR="00431201" w:rsidRPr="00166964" w:rsidRDefault="00431201" w:rsidP="00431201">
      <w:pPr>
        <w:pStyle w:val="keywords"/>
      </w:pPr>
      <w:r w:rsidRPr="00D25469">
        <w:rPr>
          <w:rStyle w:val="Numberhead"/>
        </w:rPr>
        <w:t>Peg</w:t>
      </w:r>
      <w:r>
        <w:tab/>
      </w:r>
    </w:p>
    <w:p w14:paraId="6AF689B1" w14:textId="77777777" w:rsidR="00431201" w:rsidRDefault="00431201" w:rsidP="00431201">
      <w:pPr>
        <w:pStyle w:val="keywords"/>
      </w:pPr>
      <w:r>
        <w:rPr>
          <w:rStyle w:val="Numberhead"/>
        </w:rPr>
        <w:t>Ch. terrain</w:t>
      </w:r>
      <w:r w:rsidRPr="00A46E8A">
        <w:tab/>
      </w:r>
    </w:p>
    <w:p w14:paraId="0F0D4B22" w14:textId="77777777" w:rsidR="00431201" w:rsidRDefault="00431201" w:rsidP="00431201">
      <w:pPr>
        <w:pStyle w:val="keywords"/>
      </w:pPr>
      <w:r>
        <w:rPr>
          <w:rStyle w:val="Numberhead"/>
        </w:rPr>
        <w:t>Themes</w:t>
      </w:r>
      <w:r>
        <w:tab/>
      </w:r>
    </w:p>
    <w:p w14:paraId="0C08065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AE7C073"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7CEBFE4" w14:textId="77777777" w:rsidR="00431201" w:rsidRPr="008D302A" w:rsidRDefault="00431201" w:rsidP="00431201">
      <w:pPr>
        <w:pStyle w:val="Heading5"/>
      </w:pPr>
      <w:r w:rsidRPr="008D302A">
        <w:t xml:space="preserve">3 </w:t>
      </w:r>
    </w:p>
    <w:p w14:paraId="71A44592" w14:textId="70633CB1" w:rsidR="00431201" w:rsidRPr="008D302A" w:rsidRDefault="00431201" w:rsidP="00431201">
      <w:pPr>
        <w:pStyle w:val="keywords"/>
      </w:pPr>
      <w:r w:rsidRPr="008D302A">
        <w:rPr>
          <w:rStyle w:val="Numberhead"/>
        </w:rPr>
        <w:t>Peg</w:t>
      </w:r>
      <w:r w:rsidRPr="008D302A">
        <w:tab/>
      </w:r>
      <w:r w:rsidR="00135D5A" w:rsidRPr="000C4C07">
        <w:t>home</w:t>
      </w:r>
    </w:p>
    <w:p w14:paraId="460DF7A3" w14:textId="2A1C435F" w:rsidR="00431201" w:rsidRPr="008D302A" w:rsidRDefault="00431201" w:rsidP="00431201">
      <w:pPr>
        <w:pStyle w:val="keywords"/>
      </w:pPr>
      <w:r w:rsidRPr="008D302A">
        <w:rPr>
          <w:rStyle w:val="Numberhead"/>
        </w:rPr>
        <w:t>Ch. terrain</w:t>
      </w:r>
      <w:r w:rsidRPr="008D302A">
        <w:tab/>
      </w:r>
      <w:r w:rsidR="00135D5A" w:rsidRPr="000C4C07">
        <w:t>Random House home cheap paperbacks</w:t>
      </w:r>
    </w:p>
    <w:p w14:paraId="20E1FCF6" w14:textId="77777777" w:rsidR="00431201" w:rsidRDefault="00431201" w:rsidP="00431201">
      <w:pPr>
        <w:pStyle w:val="keywords"/>
      </w:pPr>
      <w:r>
        <w:rPr>
          <w:rStyle w:val="Numberhead"/>
        </w:rPr>
        <w:t>Themes</w:t>
      </w:r>
      <w:r>
        <w:tab/>
      </w:r>
    </w:p>
    <w:p w14:paraId="18B22D8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BE6636" w14:textId="77777777" w:rsidR="00A53C95" w:rsidRDefault="00431201" w:rsidP="00431201">
      <w:pPr>
        <w:pStyle w:val="keywords"/>
      </w:pPr>
      <w:r w:rsidRPr="00F10443">
        <w:rPr>
          <w:rStyle w:val="Numberhead"/>
        </w:rPr>
        <w:t>Verses</w:t>
      </w:r>
      <w:r w:rsidRPr="00F10443">
        <w:rPr>
          <w:rStyle w:val="Numberhead"/>
        </w:rPr>
        <w:tab/>
      </w:r>
      <w:r w:rsidR="00A53C95">
        <w:rPr>
          <w:rStyle w:val="Numberhead"/>
        </w:rPr>
        <w:t>5-6</w:t>
      </w:r>
      <w:r w:rsidR="00A53C95">
        <w:t xml:space="preserve"> </w:t>
      </w:r>
      <w:r w:rsidR="00A53C95" w:rsidRPr="00A53C95">
        <w:t>Trust in the Lord with all your heart and lean not on your own understanding; ● in all your ways submit to him, and he will make your paths straight.</w:t>
      </w:r>
    </w:p>
    <w:p w14:paraId="36845388" w14:textId="77777777" w:rsidR="00A53C95" w:rsidRDefault="00A53C95" w:rsidP="00431201">
      <w:pPr>
        <w:pStyle w:val="keywords"/>
      </w:pPr>
      <w:r>
        <w:rPr>
          <w:rStyle w:val="Numberhead"/>
        </w:rPr>
        <w:tab/>
        <w:t>7</w:t>
      </w:r>
      <w:r>
        <w:t xml:space="preserve"> </w:t>
      </w:r>
      <w:r w:rsidRPr="00A53C95">
        <w:t>Do not be wise in your own eyes; fear the LORD and shun evil.</w:t>
      </w:r>
    </w:p>
    <w:p w14:paraId="068A5F4E" w14:textId="4FE34A65" w:rsidR="00431201" w:rsidRDefault="00A53C95" w:rsidP="00431201">
      <w:pPr>
        <w:pStyle w:val="keywords"/>
      </w:pPr>
      <w:r>
        <w:rPr>
          <w:rStyle w:val="Numberhead"/>
        </w:rPr>
        <w:tab/>
      </w:r>
      <w:r w:rsidR="000A5F39">
        <w:rPr>
          <w:rStyle w:val="Numberhead"/>
        </w:rPr>
        <w:t>9-10</w:t>
      </w:r>
      <w:r w:rsidR="000A5F39">
        <w:t xml:space="preserve"> </w:t>
      </w:r>
      <w:r w:rsidR="000A5F39" w:rsidRPr="000A5F39">
        <w:t xml:space="preserve">Honor the Lord with your wealth, with the </w:t>
      </w:r>
      <w:proofErr w:type="spellStart"/>
      <w:r w:rsidR="000A5F39" w:rsidRPr="000A5F39">
        <w:t>firstfruits</w:t>
      </w:r>
      <w:proofErr w:type="spellEnd"/>
      <w:r w:rsidR="000A5F39" w:rsidRPr="000A5F39">
        <w:t xml:space="preserve"> of all your crops; ● then your barns will be filled to overflowing, and your vats will brim over with new wine.</w:t>
      </w:r>
    </w:p>
    <w:p w14:paraId="03548498" w14:textId="3A71A041" w:rsidR="000A5F39" w:rsidRPr="000A5F39" w:rsidRDefault="000A5F39" w:rsidP="00431201">
      <w:pPr>
        <w:pStyle w:val="keywords"/>
      </w:pPr>
      <w:r>
        <w:rPr>
          <w:rStyle w:val="Numberhead"/>
        </w:rPr>
        <w:tab/>
        <w:t>34</w:t>
      </w:r>
      <w:r>
        <w:t xml:space="preserve"> </w:t>
      </w:r>
      <w:r w:rsidRPr="000A5F39">
        <w:t>He mocks proud mockers but shows favor to the humble and oppressed.</w:t>
      </w:r>
    </w:p>
    <w:p w14:paraId="0576E817" w14:textId="77777777" w:rsidR="00431201" w:rsidRPr="00F839CC" w:rsidRDefault="00431201" w:rsidP="00431201">
      <w:pPr>
        <w:pStyle w:val="Heading5"/>
      </w:pPr>
      <w:r>
        <w:t>4</w:t>
      </w:r>
      <w:r w:rsidRPr="00F839CC">
        <w:t xml:space="preserve"> </w:t>
      </w:r>
    </w:p>
    <w:p w14:paraId="3DB26909" w14:textId="77777777" w:rsidR="00431201" w:rsidRPr="00166964" w:rsidRDefault="00431201" w:rsidP="00431201">
      <w:pPr>
        <w:pStyle w:val="keywords"/>
      </w:pPr>
      <w:r w:rsidRPr="00D25469">
        <w:rPr>
          <w:rStyle w:val="Numberhead"/>
        </w:rPr>
        <w:t>Peg</w:t>
      </w:r>
      <w:r>
        <w:tab/>
      </w:r>
    </w:p>
    <w:p w14:paraId="00745E55" w14:textId="77777777" w:rsidR="00431201" w:rsidRDefault="00431201" w:rsidP="00431201">
      <w:pPr>
        <w:pStyle w:val="keywords"/>
      </w:pPr>
      <w:r>
        <w:rPr>
          <w:rStyle w:val="Numberhead"/>
        </w:rPr>
        <w:t>Ch. terrain</w:t>
      </w:r>
      <w:r w:rsidRPr="00A46E8A">
        <w:tab/>
      </w:r>
    </w:p>
    <w:p w14:paraId="0B53911D" w14:textId="77777777" w:rsidR="00431201" w:rsidRDefault="00431201" w:rsidP="00431201">
      <w:pPr>
        <w:pStyle w:val="keywords"/>
      </w:pPr>
      <w:r>
        <w:rPr>
          <w:rStyle w:val="Numberhead"/>
        </w:rPr>
        <w:t>Themes</w:t>
      </w:r>
      <w:r>
        <w:tab/>
      </w:r>
    </w:p>
    <w:p w14:paraId="1FF2BB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1AE0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8229156" w14:textId="77777777" w:rsidR="00431201" w:rsidRPr="00F839CC" w:rsidRDefault="00431201" w:rsidP="00431201">
      <w:pPr>
        <w:pStyle w:val="Heading5"/>
      </w:pPr>
      <w:r>
        <w:t>5</w:t>
      </w:r>
      <w:r w:rsidRPr="00F839CC">
        <w:t xml:space="preserve"> </w:t>
      </w:r>
    </w:p>
    <w:p w14:paraId="512E4657" w14:textId="77777777" w:rsidR="00431201" w:rsidRPr="00166964" w:rsidRDefault="00431201" w:rsidP="00431201">
      <w:pPr>
        <w:pStyle w:val="keywords"/>
      </w:pPr>
      <w:r w:rsidRPr="00D25469">
        <w:rPr>
          <w:rStyle w:val="Numberhead"/>
        </w:rPr>
        <w:t>Peg</w:t>
      </w:r>
      <w:r>
        <w:tab/>
      </w:r>
    </w:p>
    <w:p w14:paraId="774D56FC" w14:textId="77777777" w:rsidR="00431201" w:rsidRDefault="00431201" w:rsidP="00431201">
      <w:pPr>
        <w:pStyle w:val="keywords"/>
      </w:pPr>
      <w:r>
        <w:rPr>
          <w:rStyle w:val="Numberhead"/>
        </w:rPr>
        <w:t>Ch. terrain</w:t>
      </w:r>
      <w:r w:rsidRPr="00A46E8A">
        <w:tab/>
      </w:r>
    </w:p>
    <w:p w14:paraId="6D0F0A83" w14:textId="77777777" w:rsidR="00431201" w:rsidRDefault="00431201" w:rsidP="00431201">
      <w:pPr>
        <w:pStyle w:val="keywords"/>
      </w:pPr>
      <w:r>
        <w:rPr>
          <w:rStyle w:val="Numberhead"/>
        </w:rPr>
        <w:t>Themes</w:t>
      </w:r>
      <w:r>
        <w:tab/>
      </w:r>
    </w:p>
    <w:p w14:paraId="751345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5611E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3F9CC05" w14:textId="77777777" w:rsidR="00431201" w:rsidRPr="00F839CC" w:rsidRDefault="00431201" w:rsidP="00431201">
      <w:pPr>
        <w:pStyle w:val="Heading5"/>
      </w:pPr>
      <w:r>
        <w:t>6</w:t>
      </w:r>
      <w:r w:rsidRPr="00F839CC">
        <w:t xml:space="preserve"> </w:t>
      </w:r>
    </w:p>
    <w:p w14:paraId="4114B475" w14:textId="77777777" w:rsidR="00431201" w:rsidRPr="00166964" w:rsidRDefault="00431201" w:rsidP="00431201">
      <w:pPr>
        <w:pStyle w:val="keywords"/>
      </w:pPr>
      <w:r w:rsidRPr="00D25469">
        <w:rPr>
          <w:rStyle w:val="Numberhead"/>
        </w:rPr>
        <w:t>Peg</w:t>
      </w:r>
      <w:r>
        <w:tab/>
      </w:r>
    </w:p>
    <w:p w14:paraId="525BC1C6" w14:textId="77777777" w:rsidR="00431201" w:rsidRDefault="00431201" w:rsidP="00431201">
      <w:pPr>
        <w:pStyle w:val="keywords"/>
      </w:pPr>
      <w:r>
        <w:rPr>
          <w:rStyle w:val="Numberhead"/>
        </w:rPr>
        <w:t>Ch. terrain</w:t>
      </w:r>
      <w:r w:rsidRPr="00A46E8A">
        <w:tab/>
      </w:r>
    </w:p>
    <w:p w14:paraId="25259788" w14:textId="77777777" w:rsidR="00431201" w:rsidRDefault="00431201" w:rsidP="00431201">
      <w:pPr>
        <w:pStyle w:val="keywords"/>
      </w:pPr>
      <w:r>
        <w:rPr>
          <w:rStyle w:val="Numberhead"/>
        </w:rPr>
        <w:lastRenderedPageBreak/>
        <w:t>Themes</w:t>
      </w:r>
      <w:r>
        <w:tab/>
      </w:r>
    </w:p>
    <w:p w14:paraId="2E3304A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45BEF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BB5308" w14:textId="77777777" w:rsidR="00431201" w:rsidRPr="00F839CC" w:rsidRDefault="00431201" w:rsidP="00431201">
      <w:pPr>
        <w:pStyle w:val="Heading5"/>
      </w:pPr>
      <w:r>
        <w:t>7</w:t>
      </w:r>
      <w:r w:rsidRPr="00F839CC">
        <w:t xml:space="preserve"> </w:t>
      </w:r>
    </w:p>
    <w:p w14:paraId="696D4354" w14:textId="77777777" w:rsidR="00431201" w:rsidRPr="00166964" w:rsidRDefault="00431201" w:rsidP="00431201">
      <w:pPr>
        <w:pStyle w:val="keywords"/>
      </w:pPr>
      <w:r w:rsidRPr="00D25469">
        <w:rPr>
          <w:rStyle w:val="Numberhead"/>
        </w:rPr>
        <w:t>Peg</w:t>
      </w:r>
      <w:r>
        <w:tab/>
      </w:r>
    </w:p>
    <w:p w14:paraId="1FBCDD3C" w14:textId="77777777" w:rsidR="00431201" w:rsidRDefault="00431201" w:rsidP="00431201">
      <w:pPr>
        <w:pStyle w:val="keywords"/>
      </w:pPr>
      <w:r>
        <w:rPr>
          <w:rStyle w:val="Numberhead"/>
        </w:rPr>
        <w:t>Ch. terrain</w:t>
      </w:r>
      <w:r w:rsidRPr="00A46E8A">
        <w:tab/>
      </w:r>
    </w:p>
    <w:p w14:paraId="2B8019F8" w14:textId="77777777" w:rsidR="00431201" w:rsidRDefault="00431201" w:rsidP="00431201">
      <w:pPr>
        <w:pStyle w:val="keywords"/>
      </w:pPr>
      <w:r>
        <w:rPr>
          <w:rStyle w:val="Numberhead"/>
        </w:rPr>
        <w:t>Themes</w:t>
      </w:r>
      <w:r>
        <w:tab/>
      </w:r>
    </w:p>
    <w:p w14:paraId="6C710A6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A8B39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FE54BD" w14:textId="77777777" w:rsidR="00431201" w:rsidRPr="00F839CC" w:rsidRDefault="00431201" w:rsidP="00431201">
      <w:pPr>
        <w:pStyle w:val="Heading5"/>
      </w:pPr>
      <w:r>
        <w:t>8</w:t>
      </w:r>
      <w:r w:rsidRPr="00F839CC">
        <w:t xml:space="preserve"> </w:t>
      </w:r>
    </w:p>
    <w:p w14:paraId="1105A8EF" w14:textId="475D85BF" w:rsidR="00431201" w:rsidRPr="00166964" w:rsidRDefault="00431201" w:rsidP="00431201">
      <w:pPr>
        <w:pStyle w:val="keywords"/>
      </w:pPr>
      <w:r w:rsidRPr="00D25469">
        <w:rPr>
          <w:rStyle w:val="Numberhead"/>
        </w:rPr>
        <w:t>Peg</w:t>
      </w:r>
      <w:r>
        <w:tab/>
      </w:r>
      <w:r w:rsidR="00BE326C" w:rsidRPr="000C4C07">
        <w:t>heavy</w:t>
      </w:r>
    </w:p>
    <w:p w14:paraId="212E9D3C" w14:textId="69E0D1B7" w:rsidR="00431201" w:rsidRDefault="00431201" w:rsidP="00431201">
      <w:pPr>
        <w:pStyle w:val="keywords"/>
      </w:pPr>
      <w:r>
        <w:rPr>
          <w:rStyle w:val="Numberhead"/>
        </w:rPr>
        <w:t>Ch. terrain</w:t>
      </w:r>
      <w:r w:rsidRPr="00A46E8A">
        <w:tab/>
      </w:r>
      <w:r w:rsidR="00BE326C" w:rsidRPr="000C4C07">
        <w:t>newspaper truck weighed down</w:t>
      </w:r>
    </w:p>
    <w:p w14:paraId="1452DA6B" w14:textId="77777777" w:rsidR="00431201" w:rsidRDefault="00431201" w:rsidP="00431201">
      <w:pPr>
        <w:pStyle w:val="keywords"/>
      </w:pPr>
      <w:r>
        <w:rPr>
          <w:rStyle w:val="Numberhead"/>
        </w:rPr>
        <w:t>Themes</w:t>
      </w:r>
      <w:r>
        <w:tab/>
      </w:r>
    </w:p>
    <w:p w14:paraId="4992099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287EEE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E5F5F5" w14:textId="77777777" w:rsidR="00431201" w:rsidRPr="00F839CC" w:rsidRDefault="00431201" w:rsidP="00431201">
      <w:pPr>
        <w:pStyle w:val="Heading5"/>
      </w:pPr>
      <w:r>
        <w:t>9</w:t>
      </w:r>
      <w:r w:rsidRPr="00F839CC">
        <w:t xml:space="preserve"> </w:t>
      </w:r>
    </w:p>
    <w:p w14:paraId="18197527" w14:textId="77777777" w:rsidR="00431201" w:rsidRPr="00166964" w:rsidRDefault="00431201" w:rsidP="00431201">
      <w:pPr>
        <w:pStyle w:val="keywords"/>
      </w:pPr>
      <w:r w:rsidRPr="00D25469">
        <w:rPr>
          <w:rStyle w:val="Numberhead"/>
        </w:rPr>
        <w:t>Peg</w:t>
      </w:r>
      <w:r>
        <w:tab/>
      </w:r>
    </w:p>
    <w:p w14:paraId="23B005AD" w14:textId="77777777" w:rsidR="00431201" w:rsidRDefault="00431201" w:rsidP="00431201">
      <w:pPr>
        <w:pStyle w:val="keywords"/>
      </w:pPr>
      <w:r>
        <w:rPr>
          <w:rStyle w:val="Numberhead"/>
        </w:rPr>
        <w:t>Ch. terrain</w:t>
      </w:r>
      <w:r w:rsidRPr="00A46E8A">
        <w:tab/>
      </w:r>
    </w:p>
    <w:p w14:paraId="32D693A4" w14:textId="77777777" w:rsidR="00431201" w:rsidRDefault="00431201" w:rsidP="00431201">
      <w:pPr>
        <w:pStyle w:val="keywords"/>
      </w:pPr>
      <w:r>
        <w:rPr>
          <w:rStyle w:val="Numberhead"/>
        </w:rPr>
        <w:t>Themes</w:t>
      </w:r>
      <w:r>
        <w:tab/>
      </w:r>
    </w:p>
    <w:p w14:paraId="6CEAD39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C43F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ED6C72B" w14:textId="77777777" w:rsidR="00431201" w:rsidRPr="00F839CC" w:rsidRDefault="00431201" w:rsidP="00431201">
      <w:pPr>
        <w:pStyle w:val="Heading5"/>
      </w:pPr>
      <w:r w:rsidRPr="00F839CC">
        <w:t>1</w:t>
      </w:r>
      <w:r>
        <w:t>0</w:t>
      </w:r>
      <w:r w:rsidRPr="00F839CC">
        <w:t xml:space="preserve"> </w:t>
      </w:r>
    </w:p>
    <w:p w14:paraId="60A36754" w14:textId="77777777" w:rsidR="00431201" w:rsidRPr="00166964" w:rsidRDefault="00431201" w:rsidP="00431201">
      <w:pPr>
        <w:pStyle w:val="keywords"/>
      </w:pPr>
      <w:r w:rsidRPr="00D25469">
        <w:rPr>
          <w:rStyle w:val="Numberhead"/>
        </w:rPr>
        <w:t>Peg</w:t>
      </w:r>
      <w:r>
        <w:tab/>
      </w:r>
    </w:p>
    <w:p w14:paraId="77BFEFE2" w14:textId="77777777" w:rsidR="00431201" w:rsidRDefault="00431201" w:rsidP="00431201">
      <w:pPr>
        <w:pStyle w:val="keywords"/>
      </w:pPr>
      <w:r>
        <w:rPr>
          <w:rStyle w:val="Numberhead"/>
        </w:rPr>
        <w:t>Ch. terrain</w:t>
      </w:r>
      <w:r w:rsidRPr="00A46E8A">
        <w:tab/>
      </w:r>
    </w:p>
    <w:p w14:paraId="1962A04C" w14:textId="77777777" w:rsidR="00431201" w:rsidRDefault="00431201" w:rsidP="00431201">
      <w:pPr>
        <w:pStyle w:val="keywords"/>
      </w:pPr>
      <w:r>
        <w:rPr>
          <w:rStyle w:val="Numberhead"/>
        </w:rPr>
        <w:t>Themes</w:t>
      </w:r>
      <w:r>
        <w:tab/>
      </w:r>
    </w:p>
    <w:p w14:paraId="77AC4C5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FA73F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3E843F" w14:textId="77777777" w:rsidR="00431201" w:rsidRPr="00F839CC" w:rsidRDefault="00431201" w:rsidP="00431201">
      <w:pPr>
        <w:pStyle w:val="Heading5"/>
      </w:pPr>
      <w:r w:rsidRPr="00F839CC">
        <w:t>1</w:t>
      </w:r>
      <w:r>
        <w:t>1</w:t>
      </w:r>
      <w:r w:rsidRPr="00F839CC">
        <w:t xml:space="preserve"> </w:t>
      </w:r>
    </w:p>
    <w:p w14:paraId="4F64385B" w14:textId="77777777" w:rsidR="00431201" w:rsidRPr="00166964" w:rsidRDefault="00431201" w:rsidP="00431201">
      <w:pPr>
        <w:pStyle w:val="keywords"/>
      </w:pPr>
      <w:r w:rsidRPr="00D25469">
        <w:rPr>
          <w:rStyle w:val="Numberhead"/>
        </w:rPr>
        <w:t>Peg</w:t>
      </w:r>
      <w:r>
        <w:tab/>
      </w:r>
    </w:p>
    <w:p w14:paraId="52D2E23C" w14:textId="77777777" w:rsidR="00431201" w:rsidRDefault="00431201" w:rsidP="00431201">
      <w:pPr>
        <w:pStyle w:val="keywords"/>
      </w:pPr>
      <w:r>
        <w:rPr>
          <w:rStyle w:val="Numberhead"/>
        </w:rPr>
        <w:t>Ch. terrain</w:t>
      </w:r>
      <w:r w:rsidRPr="00A46E8A">
        <w:tab/>
      </w:r>
    </w:p>
    <w:p w14:paraId="7F3DF634" w14:textId="77777777" w:rsidR="00431201" w:rsidRDefault="00431201" w:rsidP="00431201">
      <w:pPr>
        <w:pStyle w:val="keywords"/>
      </w:pPr>
      <w:r>
        <w:rPr>
          <w:rStyle w:val="Numberhead"/>
        </w:rPr>
        <w:t>Themes</w:t>
      </w:r>
      <w:r>
        <w:tab/>
      </w:r>
    </w:p>
    <w:p w14:paraId="071B240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740D84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B54806" w14:textId="77777777" w:rsidR="00431201" w:rsidRPr="00F839CC" w:rsidRDefault="00431201" w:rsidP="00431201">
      <w:pPr>
        <w:pStyle w:val="Heading5"/>
      </w:pPr>
      <w:r w:rsidRPr="00F839CC">
        <w:t>1</w:t>
      </w:r>
      <w:r>
        <w:t>2</w:t>
      </w:r>
      <w:r w:rsidRPr="00F839CC">
        <w:t xml:space="preserve"> </w:t>
      </w:r>
    </w:p>
    <w:p w14:paraId="3E98E52C" w14:textId="77777777" w:rsidR="00431201" w:rsidRPr="00166964" w:rsidRDefault="00431201" w:rsidP="00431201">
      <w:pPr>
        <w:pStyle w:val="keywords"/>
      </w:pPr>
      <w:r w:rsidRPr="00D25469">
        <w:rPr>
          <w:rStyle w:val="Numberhead"/>
        </w:rPr>
        <w:t>Peg</w:t>
      </w:r>
      <w:r>
        <w:tab/>
      </w:r>
    </w:p>
    <w:p w14:paraId="0A9C9E68" w14:textId="77777777" w:rsidR="00431201" w:rsidRDefault="00431201" w:rsidP="00431201">
      <w:pPr>
        <w:pStyle w:val="keywords"/>
      </w:pPr>
      <w:r>
        <w:rPr>
          <w:rStyle w:val="Numberhead"/>
        </w:rPr>
        <w:t>Ch. terrain</w:t>
      </w:r>
      <w:r w:rsidRPr="00A46E8A">
        <w:tab/>
      </w:r>
    </w:p>
    <w:p w14:paraId="3575B1F5" w14:textId="77777777" w:rsidR="00431201" w:rsidRDefault="00431201" w:rsidP="00431201">
      <w:pPr>
        <w:pStyle w:val="keywords"/>
      </w:pPr>
      <w:r>
        <w:rPr>
          <w:rStyle w:val="Numberhead"/>
        </w:rPr>
        <w:t>Themes</w:t>
      </w:r>
      <w:r>
        <w:tab/>
      </w:r>
    </w:p>
    <w:p w14:paraId="7F38C3F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3FC3C5C2"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4867F43" w14:textId="77777777" w:rsidR="00431201" w:rsidRPr="008D302A" w:rsidRDefault="00431201" w:rsidP="00431201">
      <w:pPr>
        <w:pStyle w:val="Heading5"/>
      </w:pPr>
      <w:r w:rsidRPr="008D302A">
        <w:t xml:space="preserve">13 </w:t>
      </w:r>
    </w:p>
    <w:p w14:paraId="46CD1ABC" w14:textId="77777777" w:rsidR="00431201" w:rsidRPr="008D302A" w:rsidRDefault="00431201" w:rsidP="00431201">
      <w:pPr>
        <w:pStyle w:val="keywords"/>
      </w:pPr>
      <w:r w:rsidRPr="008D302A">
        <w:rPr>
          <w:rStyle w:val="Numberhead"/>
        </w:rPr>
        <w:t>Peg</w:t>
      </w:r>
      <w:r w:rsidRPr="008D302A">
        <w:tab/>
      </w:r>
    </w:p>
    <w:p w14:paraId="45877FA1" w14:textId="77777777" w:rsidR="00431201" w:rsidRPr="008D302A" w:rsidRDefault="00431201" w:rsidP="00431201">
      <w:pPr>
        <w:pStyle w:val="keywords"/>
      </w:pPr>
      <w:r w:rsidRPr="008D302A">
        <w:rPr>
          <w:rStyle w:val="Numberhead"/>
        </w:rPr>
        <w:t>Ch. terrain</w:t>
      </w:r>
      <w:r w:rsidRPr="008D302A">
        <w:tab/>
      </w:r>
    </w:p>
    <w:p w14:paraId="7A381B73" w14:textId="77777777" w:rsidR="00431201" w:rsidRDefault="00431201" w:rsidP="00431201">
      <w:pPr>
        <w:pStyle w:val="keywords"/>
      </w:pPr>
      <w:r>
        <w:rPr>
          <w:rStyle w:val="Numberhead"/>
        </w:rPr>
        <w:t>Themes</w:t>
      </w:r>
      <w:r>
        <w:tab/>
      </w:r>
    </w:p>
    <w:p w14:paraId="5582146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A5640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FA790B" w14:textId="77777777" w:rsidR="00431201" w:rsidRPr="00F839CC" w:rsidRDefault="00431201" w:rsidP="00431201">
      <w:pPr>
        <w:pStyle w:val="Heading5"/>
      </w:pPr>
      <w:r w:rsidRPr="00F839CC">
        <w:t>1</w:t>
      </w:r>
      <w:r>
        <w:t>4</w:t>
      </w:r>
      <w:r w:rsidRPr="00F839CC">
        <w:t xml:space="preserve"> </w:t>
      </w:r>
    </w:p>
    <w:p w14:paraId="79026DF0" w14:textId="77777777" w:rsidR="00431201" w:rsidRPr="00166964" w:rsidRDefault="00431201" w:rsidP="00431201">
      <w:pPr>
        <w:pStyle w:val="keywords"/>
      </w:pPr>
      <w:r w:rsidRPr="00D25469">
        <w:rPr>
          <w:rStyle w:val="Numberhead"/>
        </w:rPr>
        <w:t>Peg</w:t>
      </w:r>
      <w:r>
        <w:tab/>
      </w:r>
    </w:p>
    <w:p w14:paraId="6D40934F" w14:textId="77777777" w:rsidR="00431201" w:rsidRDefault="00431201" w:rsidP="00431201">
      <w:pPr>
        <w:pStyle w:val="keywords"/>
      </w:pPr>
      <w:r>
        <w:rPr>
          <w:rStyle w:val="Numberhead"/>
        </w:rPr>
        <w:t>Ch. terrain</w:t>
      </w:r>
      <w:r w:rsidRPr="00A46E8A">
        <w:tab/>
      </w:r>
    </w:p>
    <w:p w14:paraId="6160391B" w14:textId="77777777" w:rsidR="00431201" w:rsidRDefault="00431201" w:rsidP="00431201">
      <w:pPr>
        <w:pStyle w:val="keywords"/>
      </w:pPr>
      <w:r>
        <w:rPr>
          <w:rStyle w:val="Numberhead"/>
        </w:rPr>
        <w:t>Themes</w:t>
      </w:r>
      <w:r>
        <w:tab/>
      </w:r>
    </w:p>
    <w:p w14:paraId="437BA0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DA191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024606" w14:textId="77777777" w:rsidR="00431201" w:rsidRPr="00F839CC" w:rsidRDefault="00431201" w:rsidP="00431201">
      <w:pPr>
        <w:pStyle w:val="Heading5"/>
      </w:pPr>
      <w:r w:rsidRPr="00F839CC">
        <w:t>1</w:t>
      </w:r>
      <w:r>
        <w:t>5</w:t>
      </w:r>
      <w:r w:rsidRPr="00F839CC">
        <w:t xml:space="preserve"> </w:t>
      </w:r>
    </w:p>
    <w:p w14:paraId="0C4541F4" w14:textId="0C3297BF" w:rsidR="00431201" w:rsidRPr="00166964" w:rsidRDefault="00431201" w:rsidP="00431201">
      <w:pPr>
        <w:pStyle w:val="keywords"/>
      </w:pPr>
      <w:r w:rsidRPr="00D25469">
        <w:rPr>
          <w:rStyle w:val="Numberhead"/>
        </w:rPr>
        <w:t>Peg</w:t>
      </w:r>
      <w:r>
        <w:tab/>
      </w:r>
      <w:r w:rsidR="005C09E8" w:rsidRPr="000C4C07">
        <w:t>deal</w:t>
      </w:r>
    </w:p>
    <w:p w14:paraId="57FFE516" w14:textId="0BF4355C" w:rsidR="00431201" w:rsidRDefault="00431201" w:rsidP="00431201">
      <w:pPr>
        <w:pStyle w:val="keywords"/>
      </w:pPr>
      <w:r>
        <w:rPr>
          <w:rStyle w:val="Numberhead"/>
        </w:rPr>
        <w:t>Ch. terrain</w:t>
      </w:r>
      <w:r w:rsidRPr="00A46E8A">
        <w:tab/>
      </w:r>
      <w:r w:rsidR="005C09E8" w:rsidRPr="000C4C07">
        <w:t>coupon deals in newspaper inserts</w:t>
      </w:r>
    </w:p>
    <w:p w14:paraId="0F0466B8" w14:textId="77777777" w:rsidR="00431201" w:rsidRDefault="00431201" w:rsidP="00431201">
      <w:pPr>
        <w:pStyle w:val="keywords"/>
      </w:pPr>
      <w:r>
        <w:rPr>
          <w:rStyle w:val="Numberhead"/>
        </w:rPr>
        <w:t>Themes</w:t>
      </w:r>
      <w:r>
        <w:tab/>
      </w:r>
    </w:p>
    <w:p w14:paraId="36E55FA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92ABEF" w14:textId="0745AE22"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1</w:t>
      </w:r>
      <w:r w:rsidR="00A53C95">
        <w:t xml:space="preserve"> </w:t>
      </w:r>
      <w:r w:rsidR="00A53C95" w:rsidRPr="00A53C95">
        <w:t>A gentle answer turns away wrath, but a harsh word stirs up anger.</w:t>
      </w:r>
    </w:p>
    <w:p w14:paraId="4DDAC0BF" w14:textId="77777777" w:rsidR="00431201" w:rsidRPr="00F839CC" w:rsidRDefault="00431201" w:rsidP="00431201">
      <w:pPr>
        <w:pStyle w:val="Heading5"/>
      </w:pPr>
      <w:r w:rsidRPr="00F839CC">
        <w:t>1</w:t>
      </w:r>
      <w:r>
        <w:t>6</w:t>
      </w:r>
      <w:r w:rsidRPr="00F839CC">
        <w:t xml:space="preserve"> </w:t>
      </w:r>
    </w:p>
    <w:p w14:paraId="5C213FD1" w14:textId="66E205C4" w:rsidR="00431201" w:rsidRPr="00166964" w:rsidRDefault="00431201" w:rsidP="00431201">
      <w:pPr>
        <w:pStyle w:val="keywords"/>
      </w:pPr>
      <w:r w:rsidRPr="00D25469">
        <w:rPr>
          <w:rStyle w:val="Numberhead"/>
        </w:rPr>
        <w:t>Peg</w:t>
      </w:r>
      <w:r>
        <w:tab/>
      </w:r>
      <w:r w:rsidR="005C09E8" w:rsidRPr="000C4C07">
        <w:t>tissue</w:t>
      </w:r>
    </w:p>
    <w:p w14:paraId="029A2C5E" w14:textId="0804124A" w:rsidR="00431201" w:rsidRDefault="00431201" w:rsidP="00431201">
      <w:pPr>
        <w:pStyle w:val="keywords"/>
      </w:pPr>
      <w:r>
        <w:rPr>
          <w:rStyle w:val="Numberhead"/>
        </w:rPr>
        <w:t>Ch. terrain</w:t>
      </w:r>
      <w:r w:rsidRPr="00A46E8A">
        <w:tab/>
      </w:r>
      <w:r w:rsidR="005C09E8" w:rsidRPr="000C4C07">
        <w:t>newspaper with tissue paper</w:t>
      </w:r>
    </w:p>
    <w:p w14:paraId="6FA4B3CA" w14:textId="77777777" w:rsidR="00431201" w:rsidRDefault="00431201" w:rsidP="00431201">
      <w:pPr>
        <w:pStyle w:val="keywords"/>
      </w:pPr>
      <w:r>
        <w:rPr>
          <w:rStyle w:val="Numberhead"/>
        </w:rPr>
        <w:t>Themes</w:t>
      </w:r>
      <w:r>
        <w:tab/>
      </w:r>
    </w:p>
    <w:p w14:paraId="1C923B9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047C9A" w14:textId="5A845FEB" w:rsidR="00431201" w:rsidRPr="00E56CAA" w:rsidRDefault="00431201" w:rsidP="00431201">
      <w:pPr>
        <w:pStyle w:val="keywords"/>
      </w:pPr>
      <w:r w:rsidRPr="00F10443">
        <w:rPr>
          <w:rStyle w:val="Numberhead"/>
        </w:rPr>
        <w:t>Verses</w:t>
      </w:r>
      <w:r w:rsidRPr="00F10443">
        <w:rPr>
          <w:rStyle w:val="Numberhead"/>
        </w:rPr>
        <w:tab/>
      </w:r>
      <w:r w:rsidR="00E56CAA">
        <w:rPr>
          <w:rStyle w:val="Numberhead"/>
        </w:rPr>
        <w:t>9</w:t>
      </w:r>
      <w:r w:rsidR="00E56CAA">
        <w:t xml:space="preserve"> </w:t>
      </w:r>
      <w:r w:rsidR="00E56CAA" w:rsidRPr="00E56CAA">
        <w:t>In their hearts humans plan their course, but the LORD establishes their steps.</w:t>
      </w:r>
    </w:p>
    <w:p w14:paraId="142CDFA3" w14:textId="77777777" w:rsidR="00431201" w:rsidRPr="00F839CC" w:rsidRDefault="00431201" w:rsidP="00431201">
      <w:pPr>
        <w:pStyle w:val="Heading5"/>
      </w:pPr>
      <w:r w:rsidRPr="00F839CC">
        <w:t>1</w:t>
      </w:r>
      <w:r>
        <w:t>7</w:t>
      </w:r>
      <w:r w:rsidRPr="00F839CC">
        <w:t xml:space="preserve"> </w:t>
      </w:r>
    </w:p>
    <w:p w14:paraId="188C32D4" w14:textId="77777777" w:rsidR="00431201" w:rsidRPr="00166964" w:rsidRDefault="00431201" w:rsidP="00431201">
      <w:pPr>
        <w:pStyle w:val="keywords"/>
      </w:pPr>
      <w:r w:rsidRPr="00D25469">
        <w:rPr>
          <w:rStyle w:val="Numberhead"/>
        </w:rPr>
        <w:t>Peg</w:t>
      </w:r>
      <w:r>
        <w:tab/>
      </w:r>
    </w:p>
    <w:p w14:paraId="5586B4D9" w14:textId="77777777" w:rsidR="00431201" w:rsidRDefault="00431201" w:rsidP="00431201">
      <w:pPr>
        <w:pStyle w:val="keywords"/>
      </w:pPr>
      <w:r>
        <w:rPr>
          <w:rStyle w:val="Numberhead"/>
        </w:rPr>
        <w:t>Ch. terrain</w:t>
      </w:r>
      <w:r w:rsidRPr="00A46E8A">
        <w:tab/>
      </w:r>
    </w:p>
    <w:p w14:paraId="2BD4CDC3" w14:textId="77777777" w:rsidR="00431201" w:rsidRDefault="00431201" w:rsidP="00431201">
      <w:pPr>
        <w:pStyle w:val="keywords"/>
      </w:pPr>
      <w:r>
        <w:rPr>
          <w:rStyle w:val="Numberhead"/>
        </w:rPr>
        <w:t>Themes</w:t>
      </w:r>
      <w:r>
        <w:tab/>
      </w:r>
    </w:p>
    <w:p w14:paraId="1DE67F0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A399B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54DC6F8" w14:textId="77777777" w:rsidR="00431201" w:rsidRPr="00F839CC" w:rsidRDefault="00431201" w:rsidP="00431201">
      <w:pPr>
        <w:pStyle w:val="Heading5"/>
      </w:pPr>
      <w:r w:rsidRPr="00F839CC">
        <w:t>1</w:t>
      </w:r>
      <w:r>
        <w:t>8</w:t>
      </w:r>
      <w:r w:rsidRPr="00F839CC">
        <w:t xml:space="preserve"> </w:t>
      </w:r>
    </w:p>
    <w:p w14:paraId="23D6F3BC" w14:textId="175D8B69" w:rsidR="00431201" w:rsidRPr="00166964" w:rsidRDefault="00431201" w:rsidP="00431201">
      <w:pPr>
        <w:pStyle w:val="keywords"/>
      </w:pPr>
      <w:r w:rsidRPr="00D25469">
        <w:rPr>
          <w:rStyle w:val="Numberhead"/>
        </w:rPr>
        <w:t>Peg</w:t>
      </w:r>
      <w:r>
        <w:tab/>
      </w:r>
      <w:r w:rsidR="005C09E8" w:rsidRPr="000C4C07">
        <w:t>TV</w:t>
      </w:r>
    </w:p>
    <w:p w14:paraId="08512C65" w14:textId="7ABA03AC" w:rsidR="00431201" w:rsidRDefault="00431201" w:rsidP="00431201">
      <w:pPr>
        <w:pStyle w:val="keywords"/>
      </w:pPr>
      <w:r>
        <w:rPr>
          <w:rStyle w:val="Numberhead"/>
        </w:rPr>
        <w:t>Ch. terrain</w:t>
      </w:r>
      <w:r w:rsidRPr="00A46E8A">
        <w:tab/>
      </w:r>
      <w:r w:rsidR="005C09E8" w:rsidRPr="000C4C07">
        <w:t>TV listings in newspaper</w:t>
      </w:r>
    </w:p>
    <w:p w14:paraId="2D20E1E7" w14:textId="77777777" w:rsidR="00431201" w:rsidRDefault="00431201" w:rsidP="00431201">
      <w:pPr>
        <w:pStyle w:val="keywords"/>
      </w:pPr>
      <w:r>
        <w:rPr>
          <w:rStyle w:val="Numberhead"/>
        </w:rPr>
        <w:t>Themes</w:t>
      </w:r>
      <w:r>
        <w:tab/>
      </w:r>
    </w:p>
    <w:p w14:paraId="6187322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9B2CAD" w14:textId="31F6EAF0" w:rsidR="00431201" w:rsidRPr="00A53C95" w:rsidRDefault="00431201" w:rsidP="00431201">
      <w:pPr>
        <w:pStyle w:val="keywords"/>
      </w:pPr>
      <w:r w:rsidRPr="00F10443">
        <w:rPr>
          <w:rStyle w:val="Numberhead"/>
        </w:rPr>
        <w:lastRenderedPageBreak/>
        <w:t>Verses</w:t>
      </w:r>
      <w:r w:rsidRPr="00F10443">
        <w:rPr>
          <w:rStyle w:val="Numberhead"/>
        </w:rPr>
        <w:tab/>
      </w:r>
      <w:r w:rsidR="00A53C95">
        <w:rPr>
          <w:rStyle w:val="Numberhead"/>
        </w:rPr>
        <w:t>21</w:t>
      </w:r>
      <w:r w:rsidR="00A53C95">
        <w:t xml:space="preserve"> </w:t>
      </w:r>
      <w:r w:rsidR="00A53C95" w:rsidRPr="00A53C95">
        <w:t>The tongue has the power of life and death, and those who love it will eat its fruit.</w:t>
      </w:r>
    </w:p>
    <w:p w14:paraId="4E0DB905" w14:textId="77777777" w:rsidR="00431201" w:rsidRPr="00F839CC" w:rsidRDefault="00431201" w:rsidP="00431201">
      <w:pPr>
        <w:pStyle w:val="Heading5"/>
      </w:pPr>
      <w:r w:rsidRPr="00F839CC">
        <w:t>1</w:t>
      </w:r>
      <w:r>
        <w:t>9</w:t>
      </w:r>
      <w:r w:rsidRPr="00F839CC">
        <w:t xml:space="preserve"> </w:t>
      </w:r>
    </w:p>
    <w:p w14:paraId="7F7FDC4A" w14:textId="77777777" w:rsidR="00431201" w:rsidRPr="00166964" w:rsidRDefault="00431201" w:rsidP="00431201">
      <w:pPr>
        <w:pStyle w:val="keywords"/>
      </w:pPr>
      <w:r w:rsidRPr="00D25469">
        <w:rPr>
          <w:rStyle w:val="Numberhead"/>
        </w:rPr>
        <w:t>Peg</w:t>
      </w:r>
      <w:r>
        <w:tab/>
      </w:r>
    </w:p>
    <w:p w14:paraId="6732FD2A" w14:textId="77777777" w:rsidR="00431201" w:rsidRDefault="00431201" w:rsidP="00431201">
      <w:pPr>
        <w:pStyle w:val="keywords"/>
      </w:pPr>
      <w:r>
        <w:rPr>
          <w:rStyle w:val="Numberhead"/>
        </w:rPr>
        <w:t>Ch. terrain</w:t>
      </w:r>
      <w:r w:rsidRPr="00A46E8A">
        <w:tab/>
      </w:r>
    </w:p>
    <w:p w14:paraId="2A271EE2" w14:textId="77777777" w:rsidR="00431201" w:rsidRDefault="00431201" w:rsidP="00431201">
      <w:pPr>
        <w:pStyle w:val="keywords"/>
      </w:pPr>
      <w:r>
        <w:rPr>
          <w:rStyle w:val="Numberhead"/>
        </w:rPr>
        <w:t>Themes</w:t>
      </w:r>
      <w:r>
        <w:tab/>
      </w:r>
    </w:p>
    <w:p w14:paraId="39D889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32ABB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553782" w14:textId="77777777" w:rsidR="00431201" w:rsidRPr="00F839CC" w:rsidRDefault="00431201" w:rsidP="00431201">
      <w:pPr>
        <w:pStyle w:val="Heading5"/>
      </w:pPr>
      <w:r>
        <w:t>20</w:t>
      </w:r>
      <w:r w:rsidRPr="00F839CC">
        <w:t xml:space="preserve"> </w:t>
      </w:r>
    </w:p>
    <w:p w14:paraId="353F52C4" w14:textId="77777777" w:rsidR="00431201" w:rsidRPr="00166964" w:rsidRDefault="00431201" w:rsidP="00431201">
      <w:pPr>
        <w:pStyle w:val="keywords"/>
      </w:pPr>
      <w:r w:rsidRPr="00D25469">
        <w:rPr>
          <w:rStyle w:val="Numberhead"/>
        </w:rPr>
        <w:t>Peg</w:t>
      </w:r>
      <w:r>
        <w:tab/>
      </w:r>
    </w:p>
    <w:p w14:paraId="5956E931" w14:textId="77777777" w:rsidR="00431201" w:rsidRDefault="00431201" w:rsidP="00431201">
      <w:pPr>
        <w:pStyle w:val="keywords"/>
      </w:pPr>
      <w:r>
        <w:rPr>
          <w:rStyle w:val="Numberhead"/>
        </w:rPr>
        <w:t>Ch. terrain</w:t>
      </w:r>
      <w:r w:rsidRPr="00A46E8A">
        <w:tab/>
      </w:r>
    </w:p>
    <w:p w14:paraId="763CDB48" w14:textId="77777777" w:rsidR="00431201" w:rsidRDefault="00431201" w:rsidP="00431201">
      <w:pPr>
        <w:pStyle w:val="keywords"/>
      </w:pPr>
      <w:r>
        <w:rPr>
          <w:rStyle w:val="Numberhead"/>
        </w:rPr>
        <w:t>Themes</w:t>
      </w:r>
      <w:r>
        <w:tab/>
      </w:r>
    </w:p>
    <w:p w14:paraId="17B55B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379CCD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B4F961" w14:textId="77777777" w:rsidR="00431201" w:rsidRPr="00F839CC" w:rsidRDefault="00431201" w:rsidP="00431201">
      <w:pPr>
        <w:pStyle w:val="Heading5"/>
      </w:pPr>
      <w:r>
        <w:t>21</w:t>
      </w:r>
      <w:r w:rsidRPr="00F839CC">
        <w:t xml:space="preserve"> </w:t>
      </w:r>
    </w:p>
    <w:p w14:paraId="43CFAF77" w14:textId="77777777" w:rsidR="00431201" w:rsidRPr="00166964" w:rsidRDefault="00431201" w:rsidP="00431201">
      <w:pPr>
        <w:pStyle w:val="keywords"/>
      </w:pPr>
      <w:r w:rsidRPr="00D25469">
        <w:rPr>
          <w:rStyle w:val="Numberhead"/>
        </w:rPr>
        <w:t>Peg</w:t>
      </w:r>
      <w:r>
        <w:tab/>
      </w:r>
    </w:p>
    <w:p w14:paraId="118B4F09" w14:textId="77777777" w:rsidR="00431201" w:rsidRDefault="00431201" w:rsidP="00431201">
      <w:pPr>
        <w:pStyle w:val="keywords"/>
      </w:pPr>
      <w:r>
        <w:rPr>
          <w:rStyle w:val="Numberhead"/>
        </w:rPr>
        <w:t>Ch. terrain</w:t>
      </w:r>
      <w:r w:rsidRPr="00A46E8A">
        <w:tab/>
      </w:r>
    </w:p>
    <w:p w14:paraId="2863C7D7" w14:textId="77777777" w:rsidR="00431201" w:rsidRDefault="00431201" w:rsidP="00431201">
      <w:pPr>
        <w:pStyle w:val="keywords"/>
      </w:pPr>
      <w:r>
        <w:rPr>
          <w:rStyle w:val="Numberhead"/>
        </w:rPr>
        <w:t>Themes</w:t>
      </w:r>
      <w:r>
        <w:tab/>
      </w:r>
    </w:p>
    <w:p w14:paraId="16F6461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0EBC9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08C083A" w14:textId="77777777" w:rsidR="00431201" w:rsidRPr="00F839CC" w:rsidRDefault="00431201" w:rsidP="00431201">
      <w:pPr>
        <w:pStyle w:val="Heading5"/>
      </w:pPr>
      <w:r>
        <w:t>22</w:t>
      </w:r>
      <w:r w:rsidRPr="00F839CC">
        <w:t xml:space="preserve"> </w:t>
      </w:r>
    </w:p>
    <w:p w14:paraId="47248E7C" w14:textId="37275BDE" w:rsidR="00431201" w:rsidRPr="00166964" w:rsidRDefault="00431201" w:rsidP="00431201">
      <w:pPr>
        <w:pStyle w:val="keywords"/>
      </w:pPr>
      <w:r w:rsidRPr="00D25469">
        <w:rPr>
          <w:rStyle w:val="Numberhead"/>
        </w:rPr>
        <w:t>Peg</w:t>
      </w:r>
      <w:r>
        <w:tab/>
      </w:r>
      <w:r w:rsidR="005C09E8" w:rsidRPr="000C4C07">
        <w:t>henna</w:t>
      </w:r>
    </w:p>
    <w:p w14:paraId="607B0256" w14:textId="7BFC2CF6" w:rsidR="00431201" w:rsidRDefault="00431201" w:rsidP="00431201">
      <w:pPr>
        <w:pStyle w:val="keywords"/>
      </w:pPr>
      <w:r>
        <w:rPr>
          <w:rStyle w:val="Numberhead"/>
        </w:rPr>
        <w:t>Ch. terrain</w:t>
      </w:r>
      <w:r w:rsidRPr="00A46E8A">
        <w:tab/>
      </w:r>
      <w:r w:rsidR="005C09E8" w:rsidRPr="000C4C07">
        <w:t>Indian newspaper decorated with henna</w:t>
      </w:r>
    </w:p>
    <w:p w14:paraId="6A158E88" w14:textId="77777777" w:rsidR="00431201" w:rsidRDefault="00431201" w:rsidP="00431201">
      <w:pPr>
        <w:pStyle w:val="keywords"/>
      </w:pPr>
      <w:r>
        <w:rPr>
          <w:rStyle w:val="Numberhead"/>
        </w:rPr>
        <w:t>Themes</w:t>
      </w:r>
      <w:r>
        <w:tab/>
      </w:r>
    </w:p>
    <w:p w14:paraId="5809E9D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5C0525" w14:textId="681201FC" w:rsidR="00431201" w:rsidRPr="000A5F39" w:rsidRDefault="00431201" w:rsidP="00431201">
      <w:pPr>
        <w:pStyle w:val="keywords"/>
      </w:pPr>
      <w:r w:rsidRPr="00F10443">
        <w:rPr>
          <w:rStyle w:val="Numberhead"/>
        </w:rPr>
        <w:t>Verses</w:t>
      </w:r>
      <w:r w:rsidRPr="00F10443">
        <w:rPr>
          <w:rStyle w:val="Numberhead"/>
        </w:rPr>
        <w:tab/>
      </w:r>
      <w:r w:rsidR="000A5F39">
        <w:rPr>
          <w:rStyle w:val="Numberhead"/>
        </w:rPr>
        <w:t>6</w:t>
      </w:r>
      <w:r w:rsidR="000A5F39">
        <w:t xml:space="preserve"> </w:t>
      </w:r>
      <w:r w:rsidR="000A5F39" w:rsidRPr="000A5F39">
        <w:t xml:space="preserve">Start children off on the way they should go, and even when they are </w:t>
      </w:r>
      <w:proofErr w:type="gramStart"/>
      <w:r w:rsidR="000A5F39" w:rsidRPr="000A5F39">
        <w:t>old</w:t>
      </w:r>
      <w:proofErr w:type="gramEnd"/>
      <w:r w:rsidR="000A5F39" w:rsidRPr="000A5F39">
        <w:t xml:space="preserve"> they will not turn from it.</w:t>
      </w:r>
    </w:p>
    <w:p w14:paraId="583E067A" w14:textId="77777777" w:rsidR="00431201" w:rsidRPr="00F839CC" w:rsidRDefault="00431201" w:rsidP="00431201">
      <w:pPr>
        <w:pStyle w:val="Heading5"/>
      </w:pPr>
      <w:r>
        <w:t>23</w:t>
      </w:r>
      <w:r w:rsidRPr="00F839CC">
        <w:t xml:space="preserve"> </w:t>
      </w:r>
    </w:p>
    <w:p w14:paraId="5E8B4C56" w14:textId="77777777" w:rsidR="00431201" w:rsidRPr="00166964" w:rsidRDefault="00431201" w:rsidP="00431201">
      <w:pPr>
        <w:pStyle w:val="keywords"/>
      </w:pPr>
      <w:r w:rsidRPr="00D25469">
        <w:rPr>
          <w:rStyle w:val="Numberhead"/>
        </w:rPr>
        <w:t>Peg</w:t>
      </w:r>
      <w:r>
        <w:tab/>
      </w:r>
    </w:p>
    <w:p w14:paraId="20FC6D2A" w14:textId="77777777" w:rsidR="00431201" w:rsidRDefault="00431201" w:rsidP="00431201">
      <w:pPr>
        <w:pStyle w:val="keywords"/>
      </w:pPr>
      <w:r>
        <w:rPr>
          <w:rStyle w:val="Numberhead"/>
        </w:rPr>
        <w:t>Ch. terrain</w:t>
      </w:r>
      <w:r w:rsidRPr="00A46E8A">
        <w:tab/>
      </w:r>
    </w:p>
    <w:p w14:paraId="0EF4A9A5" w14:textId="77777777" w:rsidR="00431201" w:rsidRDefault="00431201" w:rsidP="00431201">
      <w:pPr>
        <w:pStyle w:val="keywords"/>
      </w:pPr>
      <w:r>
        <w:rPr>
          <w:rStyle w:val="Numberhead"/>
        </w:rPr>
        <w:t>Themes</w:t>
      </w:r>
      <w:r>
        <w:tab/>
      </w:r>
    </w:p>
    <w:p w14:paraId="5B1CDA0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E6575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BB1F2BC" w14:textId="77777777" w:rsidR="00431201" w:rsidRPr="00F839CC" w:rsidRDefault="00431201" w:rsidP="00431201">
      <w:pPr>
        <w:pStyle w:val="Heading5"/>
      </w:pPr>
      <w:r>
        <w:t>24</w:t>
      </w:r>
      <w:r w:rsidRPr="00F839CC">
        <w:t xml:space="preserve"> </w:t>
      </w:r>
    </w:p>
    <w:p w14:paraId="64B9E472" w14:textId="77777777" w:rsidR="00431201" w:rsidRPr="00166964" w:rsidRDefault="00431201" w:rsidP="00431201">
      <w:pPr>
        <w:pStyle w:val="keywords"/>
      </w:pPr>
      <w:r w:rsidRPr="00D25469">
        <w:rPr>
          <w:rStyle w:val="Numberhead"/>
        </w:rPr>
        <w:t>Peg</w:t>
      </w:r>
      <w:r>
        <w:tab/>
      </w:r>
    </w:p>
    <w:p w14:paraId="4A7DD490" w14:textId="77777777" w:rsidR="00431201" w:rsidRDefault="00431201" w:rsidP="00431201">
      <w:pPr>
        <w:pStyle w:val="keywords"/>
      </w:pPr>
      <w:r>
        <w:rPr>
          <w:rStyle w:val="Numberhead"/>
        </w:rPr>
        <w:t>Ch. terrain</w:t>
      </w:r>
      <w:r w:rsidRPr="00A46E8A">
        <w:tab/>
      </w:r>
    </w:p>
    <w:p w14:paraId="58506869" w14:textId="77777777" w:rsidR="00431201" w:rsidRDefault="00431201" w:rsidP="00431201">
      <w:pPr>
        <w:pStyle w:val="keywords"/>
      </w:pPr>
      <w:r>
        <w:rPr>
          <w:rStyle w:val="Numberhead"/>
        </w:rPr>
        <w:t>Themes</w:t>
      </w:r>
      <w:r>
        <w:tab/>
      </w:r>
    </w:p>
    <w:p w14:paraId="1FC264A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9C32B5"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26523401" w14:textId="77777777" w:rsidR="00431201" w:rsidRPr="00F839CC" w:rsidRDefault="00431201" w:rsidP="00431201">
      <w:pPr>
        <w:pStyle w:val="Heading5"/>
      </w:pPr>
      <w:r>
        <w:t>25</w:t>
      </w:r>
      <w:r w:rsidRPr="00F839CC">
        <w:t xml:space="preserve"> </w:t>
      </w:r>
    </w:p>
    <w:p w14:paraId="3AA1D3B8" w14:textId="77777777" w:rsidR="00431201" w:rsidRPr="00166964" w:rsidRDefault="00431201" w:rsidP="00431201">
      <w:pPr>
        <w:pStyle w:val="keywords"/>
      </w:pPr>
      <w:r w:rsidRPr="00D25469">
        <w:rPr>
          <w:rStyle w:val="Numberhead"/>
        </w:rPr>
        <w:t>Peg</w:t>
      </w:r>
      <w:r>
        <w:tab/>
      </w:r>
    </w:p>
    <w:p w14:paraId="6D440D03" w14:textId="77777777" w:rsidR="00431201" w:rsidRDefault="00431201" w:rsidP="00431201">
      <w:pPr>
        <w:pStyle w:val="keywords"/>
      </w:pPr>
      <w:r>
        <w:rPr>
          <w:rStyle w:val="Numberhead"/>
        </w:rPr>
        <w:t>Ch. terrain</w:t>
      </w:r>
      <w:r w:rsidRPr="00A46E8A">
        <w:tab/>
      </w:r>
    </w:p>
    <w:p w14:paraId="66B41DC1" w14:textId="77777777" w:rsidR="00431201" w:rsidRDefault="00431201" w:rsidP="00431201">
      <w:pPr>
        <w:pStyle w:val="keywords"/>
      </w:pPr>
      <w:r>
        <w:rPr>
          <w:rStyle w:val="Numberhead"/>
        </w:rPr>
        <w:t>Themes</w:t>
      </w:r>
      <w:r>
        <w:tab/>
      </w:r>
    </w:p>
    <w:p w14:paraId="26E664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9A53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E8F539F" w14:textId="77777777" w:rsidR="00431201" w:rsidRPr="00F839CC" w:rsidRDefault="00431201" w:rsidP="00431201">
      <w:pPr>
        <w:pStyle w:val="Heading5"/>
      </w:pPr>
      <w:r>
        <w:t>26</w:t>
      </w:r>
      <w:r w:rsidRPr="00F839CC">
        <w:t xml:space="preserve"> </w:t>
      </w:r>
    </w:p>
    <w:p w14:paraId="2B87BF9F" w14:textId="77777777" w:rsidR="00431201" w:rsidRPr="00166964" w:rsidRDefault="00431201" w:rsidP="00431201">
      <w:pPr>
        <w:pStyle w:val="keywords"/>
      </w:pPr>
      <w:r w:rsidRPr="00D25469">
        <w:rPr>
          <w:rStyle w:val="Numberhead"/>
        </w:rPr>
        <w:t>Peg</w:t>
      </w:r>
      <w:r>
        <w:tab/>
      </w:r>
    </w:p>
    <w:p w14:paraId="11CF0DD5" w14:textId="77777777" w:rsidR="00431201" w:rsidRDefault="00431201" w:rsidP="00431201">
      <w:pPr>
        <w:pStyle w:val="keywords"/>
      </w:pPr>
      <w:r>
        <w:rPr>
          <w:rStyle w:val="Numberhead"/>
        </w:rPr>
        <w:t>Ch. terrain</w:t>
      </w:r>
      <w:r w:rsidRPr="00A46E8A">
        <w:tab/>
      </w:r>
    </w:p>
    <w:p w14:paraId="4F525A67" w14:textId="77777777" w:rsidR="00431201" w:rsidRDefault="00431201" w:rsidP="00431201">
      <w:pPr>
        <w:pStyle w:val="keywords"/>
      </w:pPr>
      <w:r>
        <w:rPr>
          <w:rStyle w:val="Numberhead"/>
        </w:rPr>
        <w:t>Themes</w:t>
      </w:r>
      <w:r>
        <w:tab/>
      </w:r>
    </w:p>
    <w:p w14:paraId="2562F9D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17471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50FB1C5" w14:textId="77777777" w:rsidR="00431201" w:rsidRPr="00F839CC" w:rsidRDefault="00431201" w:rsidP="00431201">
      <w:pPr>
        <w:pStyle w:val="Heading5"/>
      </w:pPr>
      <w:r>
        <w:t>27</w:t>
      </w:r>
      <w:r w:rsidRPr="00F839CC">
        <w:t xml:space="preserve"> </w:t>
      </w:r>
    </w:p>
    <w:p w14:paraId="5623C009" w14:textId="0AA09A31" w:rsidR="00431201" w:rsidRPr="00166964" w:rsidRDefault="00431201" w:rsidP="00431201">
      <w:pPr>
        <w:pStyle w:val="keywords"/>
      </w:pPr>
      <w:r w:rsidRPr="00D25469">
        <w:rPr>
          <w:rStyle w:val="Numberhead"/>
        </w:rPr>
        <w:t>Peg</w:t>
      </w:r>
      <w:r>
        <w:tab/>
      </w:r>
      <w:r w:rsidR="001B71D9" w:rsidRPr="000C4C07">
        <w:t>ink</w:t>
      </w:r>
    </w:p>
    <w:p w14:paraId="348B0192" w14:textId="4E480D03" w:rsidR="00431201" w:rsidRDefault="00431201" w:rsidP="00431201">
      <w:pPr>
        <w:pStyle w:val="keywords"/>
      </w:pPr>
      <w:r>
        <w:rPr>
          <w:rStyle w:val="Numberhead"/>
        </w:rPr>
        <w:t>Ch. terrain</w:t>
      </w:r>
      <w:r w:rsidRPr="00A46E8A">
        <w:tab/>
      </w:r>
      <w:r w:rsidR="001B71D9" w:rsidRPr="000C4C07">
        <w:t xml:space="preserve">ink running </w:t>
      </w:r>
      <w:proofErr w:type="gramStart"/>
      <w:r w:rsidR="001B71D9" w:rsidRPr="000C4C07">
        <w:t>off of</w:t>
      </w:r>
      <w:proofErr w:type="gramEnd"/>
      <w:r w:rsidR="001B71D9" w:rsidRPr="000C4C07">
        <w:t xml:space="preserve"> printing presses</w:t>
      </w:r>
    </w:p>
    <w:p w14:paraId="53C811E2" w14:textId="77777777" w:rsidR="00431201" w:rsidRDefault="00431201" w:rsidP="00431201">
      <w:pPr>
        <w:pStyle w:val="keywords"/>
      </w:pPr>
      <w:r>
        <w:rPr>
          <w:rStyle w:val="Numberhead"/>
        </w:rPr>
        <w:t>Themes</w:t>
      </w:r>
      <w:r>
        <w:tab/>
      </w:r>
    </w:p>
    <w:p w14:paraId="3D62EE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76E5249" w14:textId="05A0E6F0" w:rsidR="00431201" w:rsidRPr="00E56CAA" w:rsidRDefault="00431201" w:rsidP="00431201">
      <w:pPr>
        <w:pStyle w:val="keywords"/>
      </w:pPr>
      <w:r w:rsidRPr="00F10443">
        <w:rPr>
          <w:rStyle w:val="Numberhead"/>
        </w:rPr>
        <w:t>Verses</w:t>
      </w:r>
      <w:r w:rsidRPr="00F10443">
        <w:rPr>
          <w:rStyle w:val="Numberhead"/>
        </w:rPr>
        <w:tab/>
      </w:r>
      <w:r w:rsidR="00E56CAA">
        <w:rPr>
          <w:rStyle w:val="Numberhead"/>
        </w:rPr>
        <w:t>17</w:t>
      </w:r>
      <w:r w:rsidR="00E56CAA">
        <w:t xml:space="preserve"> </w:t>
      </w:r>
      <w:r w:rsidR="00E56CAA" w:rsidRPr="00E56CAA">
        <w:t>As iron sharpens iron, so one person sharpens another.</w:t>
      </w:r>
    </w:p>
    <w:p w14:paraId="7E576AC5" w14:textId="77777777" w:rsidR="00431201" w:rsidRPr="00F839CC" w:rsidRDefault="00431201" w:rsidP="00431201">
      <w:pPr>
        <w:pStyle w:val="Heading5"/>
      </w:pPr>
      <w:r>
        <w:t>28</w:t>
      </w:r>
      <w:r w:rsidRPr="00F839CC">
        <w:t xml:space="preserve"> </w:t>
      </w:r>
    </w:p>
    <w:p w14:paraId="7AA806DE" w14:textId="132F63BC" w:rsidR="00431201" w:rsidRPr="00166964" w:rsidRDefault="00431201" w:rsidP="00431201">
      <w:pPr>
        <w:pStyle w:val="keywords"/>
      </w:pPr>
      <w:r w:rsidRPr="00D25469">
        <w:rPr>
          <w:rStyle w:val="Numberhead"/>
        </w:rPr>
        <w:t>Peg</w:t>
      </w:r>
      <w:r>
        <w:tab/>
      </w:r>
      <w:r w:rsidR="00E5760F" w:rsidRPr="000C4C07">
        <w:t>knife</w:t>
      </w:r>
    </w:p>
    <w:p w14:paraId="1B1C63DE" w14:textId="1C11D74D" w:rsidR="00431201" w:rsidRDefault="00431201" w:rsidP="00431201">
      <w:pPr>
        <w:pStyle w:val="keywords"/>
      </w:pPr>
      <w:r>
        <w:rPr>
          <w:rStyle w:val="Numberhead"/>
        </w:rPr>
        <w:t>Ch. terrain</w:t>
      </w:r>
      <w:r w:rsidRPr="00A46E8A">
        <w:tab/>
      </w:r>
      <w:r w:rsidR="00E5760F" w:rsidRPr="000C4C07">
        <w:t>giant vertical knife cuts newspaper</w:t>
      </w:r>
    </w:p>
    <w:p w14:paraId="2B3000CF" w14:textId="77777777" w:rsidR="00431201" w:rsidRDefault="00431201" w:rsidP="00431201">
      <w:pPr>
        <w:pStyle w:val="keywords"/>
      </w:pPr>
      <w:r>
        <w:rPr>
          <w:rStyle w:val="Numberhead"/>
        </w:rPr>
        <w:t>Themes</w:t>
      </w:r>
      <w:r>
        <w:tab/>
      </w:r>
    </w:p>
    <w:p w14:paraId="6B9BD1C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3CB8B32" w14:textId="215030F7"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13</w:t>
      </w:r>
      <w:r w:rsidR="00A53C95">
        <w:t xml:space="preserve"> </w:t>
      </w:r>
      <w:r w:rsidR="00A53C95" w:rsidRPr="00A53C95">
        <w:t>Whoever conceals their sins does not prosper, but the one who confesses and renounces them finds mercy.</w:t>
      </w:r>
    </w:p>
    <w:p w14:paraId="42A7D727" w14:textId="77777777" w:rsidR="00431201" w:rsidRPr="00F839CC" w:rsidRDefault="00431201" w:rsidP="00431201">
      <w:pPr>
        <w:pStyle w:val="Heading5"/>
      </w:pPr>
      <w:r>
        <w:t>29</w:t>
      </w:r>
      <w:r w:rsidRPr="00F839CC">
        <w:t xml:space="preserve"> </w:t>
      </w:r>
    </w:p>
    <w:p w14:paraId="3BF5D2C7" w14:textId="1B57FF69" w:rsidR="00431201" w:rsidRPr="00166964" w:rsidRDefault="00431201" w:rsidP="00431201">
      <w:pPr>
        <w:pStyle w:val="keywords"/>
      </w:pPr>
      <w:r w:rsidRPr="00D25469">
        <w:rPr>
          <w:rStyle w:val="Numberhead"/>
        </w:rPr>
        <w:t>Peg</w:t>
      </w:r>
      <w:r>
        <w:tab/>
      </w:r>
      <w:r w:rsidR="00135D5A" w:rsidRPr="000C4C07">
        <w:t>Napa</w:t>
      </w:r>
    </w:p>
    <w:p w14:paraId="60A3ED70" w14:textId="19EE0F2D" w:rsidR="00431201" w:rsidRDefault="00431201" w:rsidP="00431201">
      <w:pPr>
        <w:pStyle w:val="keywords"/>
      </w:pPr>
      <w:r>
        <w:rPr>
          <w:rStyle w:val="Numberhead"/>
        </w:rPr>
        <w:t>Ch. terrain</w:t>
      </w:r>
      <w:r w:rsidRPr="00A46E8A">
        <w:tab/>
      </w:r>
      <w:r w:rsidR="00135D5A" w:rsidRPr="000C4C07">
        <w:t>excess newspaper mulching Napa grapevines</w:t>
      </w:r>
    </w:p>
    <w:p w14:paraId="0BD8D707" w14:textId="77777777" w:rsidR="00431201" w:rsidRDefault="00431201" w:rsidP="00431201">
      <w:pPr>
        <w:pStyle w:val="keywords"/>
      </w:pPr>
      <w:r>
        <w:rPr>
          <w:rStyle w:val="Numberhead"/>
        </w:rPr>
        <w:t>Themes</w:t>
      </w:r>
      <w:r>
        <w:tab/>
      </w:r>
    </w:p>
    <w:p w14:paraId="18BDEC4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1D42BE" w14:textId="6EFE1F23"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11</w:t>
      </w:r>
      <w:r w:rsidR="00A53C95">
        <w:t xml:space="preserve"> </w:t>
      </w:r>
      <w:r w:rsidR="00A53C95" w:rsidRPr="00A53C95">
        <w:t>Fools give full vent to their rage, but the wise bring calm in the end.</w:t>
      </w:r>
    </w:p>
    <w:p w14:paraId="029657A8" w14:textId="77777777" w:rsidR="00431201" w:rsidRPr="00F839CC" w:rsidRDefault="00431201" w:rsidP="00431201">
      <w:pPr>
        <w:pStyle w:val="Heading5"/>
      </w:pPr>
      <w:r>
        <w:t>30</w:t>
      </w:r>
      <w:r w:rsidRPr="00F839CC">
        <w:t xml:space="preserve"> </w:t>
      </w:r>
    </w:p>
    <w:p w14:paraId="5CAD7955" w14:textId="375A1068" w:rsidR="00431201" w:rsidRPr="00166964" w:rsidRDefault="00431201" w:rsidP="00431201">
      <w:pPr>
        <w:pStyle w:val="keywords"/>
      </w:pPr>
      <w:r w:rsidRPr="00D25469">
        <w:rPr>
          <w:rStyle w:val="Numberhead"/>
        </w:rPr>
        <w:t>Peg</w:t>
      </w:r>
      <w:r>
        <w:tab/>
      </w:r>
      <w:r w:rsidR="00135D5A" w:rsidRPr="000C4C07">
        <w:t>maze</w:t>
      </w:r>
    </w:p>
    <w:p w14:paraId="06149FA8" w14:textId="153427B9" w:rsidR="00431201" w:rsidRDefault="00431201" w:rsidP="00431201">
      <w:pPr>
        <w:pStyle w:val="keywords"/>
      </w:pPr>
      <w:r>
        <w:rPr>
          <w:rStyle w:val="Numberhead"/>
        </w:rPr>
        <w:t>Ch. terrain</w:t>
      </w:r>
      <w:r w:rsidRPr="00A46E8A">
        <w:tab/>
      </w:r>
      <w:r w:rsidR="00135D5A" w:rsidRPr="000C4C07">
        <w:t>newspaper walls of a maze</w:t>
      </w:r>
    </w:p>
    <w:p w14:paraId="603D981E" w14:textId="77777777" w:rsidR="00431201" w:rsidRDefault="00431201" w:rsidP="00431201">
      <w:pPr>
        <w:pStyle w:val="keywords"/>
      </w:pPr>
      <w:r>
        <w:rPr>
          <w:rStyle w:val="Numberhead"/>
        </w:rPr>
        <w:t>Themes</w:t>
      </w:r>
      <w:r>
        <w:tab/>
      </w:r>
    </w:p>
    <w:p w14:paraId="3601978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20088F" w14:textId="70BECB28" w:rsidR="00431201" w:rsidRPr="00305047" w:rsidRDefault="00431201" w:rsidP="00431201">
      <w:pPr>
        <w:pStyle w:val="keywords"/>
      </w:pPr>
      <w:r w:rsidRPr="00F10443">
        <w:rPr>
          <w:rStyle w:val="Numberhead"/>
        </w:rPr>
        <w:lastRenderedPageBreak/>
        <w:t>Verses</w:t>
      </w:r>
      <w:r w:rsidRPr="00F10443">
        <w:rPr>
          <w:rStyle w:val="Numberhead"/>
        </w:rPr>
        <w:tab/>
      </w:r>
      <w:r w:rsidR="00305047">
        <w:rPr>
          <w:rStyle w:val="Numberhead"/>
        </w:rPr>
        <w:t>4</w:t>
      </w:r>
      <w:r w:rsidR="00305047">
        <w:t xml:space="preserve"> </w:t>
      </w:r>
      <w:r w:rsidR="00305047" w:rsidRPr="00305047">
        <w:t>Who has gone up to heaven and come down? Whose hands have gathered up the wind? Who has wrapped up the waters in a cloak? Who has established all the ends of the earth? What is his name, and what is the name of his son? Surely you know!</w:t>
      </w:r>
    </w:p>
    <w:p w14:paraId="45F55E52" w14:textId="77777777" w:rsidR="00431201" w:rsidRPr="00F839CC" w:rsidRDefault="00431201" w:rsidP="00431201">
      <w:pPr>
        <w:pStyle w:val="Heading5"/>
      </w:pPr>
      <w:r>
        <w:t>31</w:t>
      </w:r>
      <w:r w:rsidRPr="00F839CC">
        <w:t xml:space="preserve"> </w:t>
      </w:r>
    </w:p>
    <w:p w14:paraId="713039BE" w14:textId="05CBF453" w:rsidR="00431201" w:rsidRPr="00166964" w:rsidRDefault="00431201" w:rsidP="00431201">
      <w:pPr>
        <w:pStyle w:val="keywords"/>
      </w:pPr>
      <w:r w:rsidRPr="00D25469">
        <w:rPr>
          <w:rStyle w:val="Numberhead"/>
        </w:rPr>
        <w:t>Peg</w:t>
      </w:r>
      <w:r>
        <w:tab/>
      </w:r>
      <w:r w:rsidR="00135D5A" w:rsidRPr="000C4C07">
        <w:t>media</w:t>
      </w:r>
    </w:p>
    <w:p w14:paraId="62241293" w14:textId="5CA7E72C" w:rsidR="00431201" w:rsidRDefault="00431201" w:rsidP="00431201">
      <w:pPr>
        <w:pStyle w:val="keywords"/>
      </w:pPr>
      <w:r>
        <w:rPr>
          <w:rStyle w:val="Numberhead"/>
        </w:rPr>
        <w:t>Ch. terrain</w:t>
      </w:r>
      <w:r w:rsidRPr="00A46E8A">
        <w:tab/>
      </w:r>
      <w:r w:rsidR="00135D5A" w:rsidRPr="000C4C07">
        <w:t>newspaper media reporters</w:t>
      </w:r>
      <w:r w:rsidR="00135D5A" w:rsidRPr="00F839CC">
        <w:t>1</w:t>
      </w:r>
    </w:p>
    <w:p w14:paraId="1CE9889E" w14:textId="77777777" w:rsidR="00431201" w:rsidRDefault="00431201" w:rsidP="00431201">
      <w:pPr>
        <w:pStyle w:val="keywords"/>
      </w:pPr>
      <w:r>
        <w:rPr>
          <w:rStyle w:val="Numberhead"/>
        </w:rPr>
        <w:t>Themes</w:t>
      </w:r>
      <w:r>
        <w:tab/>
      </w:r>
    </w:p>
    <w:p w14:paraId="462AC88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E53B4C" w14:textId="4D4A50F9" w:rsidR="000C4C07" w:rsidRPr="00E56CAA" w:rsidRDefault="00431201" w:rsidP="00431201">
      <w:pPr>
        <w:pStyle w:val="keywords"/>
      </w:pPr>
      <w:r w:rsidRPr="00F10443">
        <w:rPr>
          <w:rStyle w:val="Numberhead"/>
        </w:rPr>
        <w:t>Verses</w:t>
      </w:r>
      <w:r w:rsidR="003C7CD5">
        <w:rPr>
          <w:rStyle w:val="Numberhead"/>
        </w:rPr>
        <w:tab/>
      </w:r>
      <w:r w:rsidR="00E56CAA">
        <w:rPr>
          <w:rStyle w:val="Numberhead"/>
        </w:rPr>
        <w:t>6</w:t>
      </w:r>
      <w:r w:rsidR="00E56CAA">
        <w:t xml:space="preserve"> </w:t>
      </w:r>
      <w:r w:rsidR="00E56CAA" w:rsidRPr="00E56CAA">
        <w:t>Let beer be for those who are perishing, wine for those who are in anguish!</w:t>
      </w:r>
    </w:p>
    <w:p w14:paraId="606CCAC3" w14:textId="77777777" w:rsidR="00533BD4" w:rsidRDefault="000C4C07" w:rsidP="00533BD4">
      <w:pPr>
        <w:pStyle w:val="Heading3"/>
      </w:pPr>
      <w:r w:rsidRPr="000C4C07">
        <w:t>Ecclesiastes</w:t>
      </w:r>
    </w:p>
    <w:p w14:paraId="040189B9" w14:textId="535E2477" w:rsidR="002F6B0B" w:rsidRPr="000748DF" w:rsidRDefault="002F6B0B" w:rsidP="002F6B0B">
      <w:pPr>
        <w:pStyle w:val="keywords"/>
      </w:pPr>
      <w:r w:rsidRPr="00C55749">
        <w:rPr>
          <w:rStyle w:val="Numberhead"/>
        </w:rPr>
        <w:t>Sub. word</w:t>
      </w:r>
      <w:r>
        <w:rPr>
          <w:rStyle w:val="Numberhead"/>
        </w:rPr>
        <w:t>s</w:t>
      </w:r>
      <w:r w:rsidRPr="000748DF">
        <w:tab/>
      </w:r>
      <w:r w:rsidR="002E53F9" w:rsidRPr="000C4C07">
        <w:t>keys</w:t>
      </w:r>
    </w:p>
    <w:p w14:paraId="4A0D3AAD" w14:textId="21C6801E" w:rsidR="002F6B0B" w:rsidRDefault="002F6B0B" w:rsidP="002F6B0B">
      <w:pPr>
        <w:pStyle w:val="keywords"/>
      </w:pPr>
      <w:r>
        <w:rPr>
          <w:rStyle w:val="Numberhead"/>
        </w:rPr>
        <w:t>Peg</w:t>
      </w:r>
      <w:r w:rsidRPr="000748DF">
        <w:tab/>
      </w:r>
      <w:r>
        <w:t>21 = window, night</w:t>
      </w:r>
    </w:p>
    <w:p w14:paraId="7890C8B9" w14:textId="06FEA769" w:rsidR="002F6B0B" w:rsidRDefault="003C7CD5" w:rsidP="002F6B0B">
      <w:pPr>
        <w:pStyle w:val="keywords"/>
        <w:rPr>
          <w:rStyle w:val="Numberhead"/>
        </w:rPr>
      </w:pPr>
      <w:r>
        <w:rPr>
          <w:rStyle w:val="Numberhead"/>
        </w:rPr>
        <w:t>Book terrain</w:t>
      </w:r>
      <w:r>
        <w:rPr>
          <w:rStyle w:val="Numberhead"/>
        </w:rPr>
        <w:tab/>
      </w:r>
      <w:r w:rsidR="002E53F9" w:rsidRPr="000C4C07">
        <w:t>school doors with bell above</w:t>
      </w:r>
      <w:r w:rsidR="002E53F9">
        <w:t xml:space="preserve"> </w:t>
      </w:r>
      <w:r w:rsidR="002E53F9" w:rsidRPr="000C4C07">
        <w:t>locked storage bins</w:t>
      </w:r>
    </w:p>
    <w:p w14:paraId="65716527" w14:textId="77777777" w:rsidR="002F6B0B" w:rsidRDefault="002F6B0B" w:rsidP="002F6B0B">
      <w:pPr>
        <w:pStyle w:val="keywords"/>
      </w:pPr>
      <w:r w:rsidRPr="000748DF">
        <w:rPr>
          <w:rStyle w:val="Numberhead"/>
        </w:rPr>
        <w:t>Story</w:t>
      </w:r>
      <w:r>
        <w:tab/>
      </w:r>
    </w:p>
    <w:p w14:paraId="4A42846D" w14:textId="77777777" w:rsidR="002F6B0B" w:rsidRPr="000748DF" w:rsidRDefault="002F6B0B" w:rsidP="002F6B0B">
      <w:pPr>
        <w:pStyle w:val="keywords"/>
      </w:pPr>
      <w:r>
        <w:rPr>
          <w:rStyle w:val="Numberhead"/>
        </w:rPr>
        <w:t>Notes</w:t>
      </w:r>
      <w:r w:rsidRPr="006A1716">
        <w:tab/>
      </w:r>
    </w:p>
    <w:p w14:paraId="2A3F4FA4" w14:textId="77777777" w:rsidR="006F4FAA" w:rsidRPr="00F839CC" w:rsidRDefault="006F4FAA" w:rsidP="006F4FAA">
      <w:pPr>
        <w:pStyle w:val="Heading5"/>
      </w:pPr>
      <w:r w:rsidRPr="00F839CC">
        <w:t xml:space="preserve">1 </w:t>
      </w:r>
    </w:p>
    <w:p w14:paraId="59DF04EB" w14:textId="77777777" w:rsidR="006F4FAA" w:rsidRPr="00166964" w:rsidRDefault="006F4FAA" w:rsidP="006F4FAA">
      <w:pPr>
        <w:pStyle w:val="keywords"/>
      </w:pPr>
      <w:r w:rsidRPr="00D25469">
        <w:rPr>
          <w:rStyle w:val="Numberhead"/>
        </w:rPr>
        <w:t>Peg</w:t>
      </w:r>
      <w:r>
        <w:tab/>
      </w:r>
    </w:p>
    <w:p w14:paraId="5BCC8A01" w14:textId="77777777" w:rsidR="006F4FAA" w:rsidRDefault="006F4FAA" w:rsidP="006F4FAA">
      <w:pPr>
        <w:pStyle w:val="keywords"/>
      </w:pPr>
      <w:r>
        <w:rPr>
          <w:rStyle w:val="Numberhead"/>
        </w:rPr>
        <w:t>Ch. terrain</w:t>
      </w:r>
      <w:r w:rsidRPr="00A46E8A">
        <w:tab/>
      </w:r>
    </w:p>
    <w:p w14:paraId="50D73203" w14:textId="77777777" w:rsidR="006F4FAA" w:rsidRDefault="006F4FAA" w:rsidP="006F4FAA">
      <w:pPr>
        <w:pStyle w:val="keywords"/>
      </w:pPr>
      <w:r>
        <w:rPr>
          <w:rStyle w:val="Numberhead"/>
        </w:rPr>
        <w:t>Themes</w:t>
      </w:r>
      <w:r>
        <w:tab/>
      </w:r>
    </w:p>
    <w:p w14:paraId="6AA67B4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FD412A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DBA166" w14:textId="77777777" w:rsidR="006F4FAA" w:rsidRPr="00F839CC" w:rsidRDefault="006F4FAA" w:rsidP="006F4FAA">
      <w:pPr>
        <w:pStyle w:val="Heading5"/>
      </w:pPr>
      <w:r>
        <w:t>2</w:t>
      </w:r>
      <w:r w:rsidRPr="00F839CC">
        <w:t xml:space="preserve"> </w:t>
      </w:r>
    </w:p>
    <w:p w14:paraId="65CBAA02" w14:textId="35CA280C" w:rsidR="006F4FAA" w:rsidRPr="00166964" w:rsidRDefault="006F4FAA" w:rsidP="006F4FAA">
      <w:pPr>
        <w:pStyle w:val="keywords"/>
      </w:pPr>
      <w:r w:rsidRPr="00D25469">
        <w:rPr>
          <w:rStyle w:val="Numberhead"/>
        </w:rPr>
        <w:t>Peg</w:t>
      </w:r>
      <w:r>
        <w:tab/>
      </w:r>
      <w:r w:rsidR="002E53F9" w:rsidRPr="000C4C07">
        <w:t>yawn</w:t>
      </w:r>
    </w:p>
    <w:p w14:paraId="5145F467" w14:textId="276F2AD4" w:rsidR="006F4FAA" w:rsidRDefault="006F4FAA" w:rsidP="006F4FAA">
      <w:pPr>
        <w:pStyle w:val="keywords"/>
      </w:pPr>
      <w:r>
        <w:rPr>
          <w:rStyle w:val="Numberhead"/>
        </w:rPr>
        <w:t>Ch. terrain</w:t>
      </w:r>
      <w:r w:rsidRPr="00A46E8A">
        <w:tab/>
      </w:r>
      <w:r w:rsidR="002E53F9" w:rsidRPr="000C4C07">
        <w:t>student yawning, nodding off</w:t>
      </w:r>
    </w:p>
    <w:p w14:paraId="03BDFFEB" w14:textId="77777777" w:rsidR="006F4FAA" w:rsidRDefault="006F4FAA" w:rsidP="006F4FAA">
      <w:pPr>
        <w:pStyle w:val="keywords"/>
      </w:pPr>
      <w:r>
        <w:rPr>
          <w:rStyle w:val="Numberhead"/>
        </w:rPr>
        <w:t>Themes</w:t>
      </w:r>
      <w:r>
        <w:tab/>
      </w:r>
    </w:p>
    <w:p w14:paraId="2B0F8E7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D88E79" w14:textId="08F65513" w:rsidR="006F4FAA" w:rsidRPr="00123289" w:rsidRDefault="006F4FAA" w:rsidP="006F4FAA">
      <w:pPr>
        <w:pStyle w:val="keywords"/>
      </w:pPr>
      <w:r w:rsidRPr="00431201">
        <w:rPr>
          <w:rStyle w:val="Numberhead"/>
        </w:rPr>
        <w:t>Verses</w:t>
      </w:r>
      <w:r w:rsidRPr="00431201">
        <w:rPr>
          <w:rStyle w:val="Numberhead"/>
        </w:rPr>
        <w:tab/>
      </w:r>
      <w:r w:rsidR="00123289">
        <w:rPr>
          <w:rStyle w:val="Numberhead"/>
        </w:rPr>
        <w:t>10-11</w:t>
      </w:r>
      <w:r w:rsidR="00123289">
        <w:t xml:space="preserve"> </w:t>
      </w:r>
      <w:r w:rsidR="00123289" w:rsidRPr="00123289">
        <w:t xml:space="preserve">I denied myself nothing my eyes desired; I refused my heart no pleasure. My heart took delight in all my labor, and this was the reward for all my toil. ● Yet when I surveyed all </w:t>
      </w:r>
      <w:proofErr w:type="gramStart"/>
      <w:r w:rsidR="00123289" w:rsidRPr="00123289">
        <w:t>that</w:t>
      </w:r>
      <w:proofErr w:type="gramEnd"/>
      <w:r w:rsidR="00123289" w:rsidRPr="00123289">
        <w:t xml:space="preserve"> my hands had done and what I had toiled to achieve, everything was meaningless, a chasing after the wind; nothing was gained under the sun.</w:t>
      </w:r>
    </w:p>
    <w:p w14:paraId="24DE7061" w14:textId="77777777" w:rsidR="006F4FAA" w:rsidRPr="00431201" w:rsidRDefault="006F4FAA" w:rsidP="006F4FAA">
      <w:pPr>
        <w:pStyle w:val="Heading5"/>
      </w:pPr>
      <w:r w:rsidRPr="00431201">
        <w:t xml:space="preserve">3 </w:t>
      </w:r>
    </w:p>
    <w:p w14:paraId="048A0A77" w14:textId="77777777" w:rsidR="006F4FAA" w:rsidRPr="00431201" w:rsidRDefault="006F4FAA" w:rsidP="006F4FAA">
      <w:pPr>
        <w:pStyle w:val="keywords"/>
      </w:pPr>
      <w:r w:rsidRPr="00431201">
        <w:rPr>
          <w:rStyle w:val="Numberhead"/>
        </w:rPr>
        <w:t>Peg</w:t>
      </w:r>
      <w:r w:rsidRPr="00431201">
        <w:tab/>
      </w:r>
    </w:p>
    <w:p w14:paraId="3EC026CF" w14:textId="77777777" w:rsidR="006F4FAA" w:rsidRPr="00431201" w:rsidRDefault="006F4FAA" w:rsidP="006F4FAA">
      <w:pPr>
        <w:pStyle w:val="keywords"/>
      </w:pPr>
      <w:r w:rsidRPr="00431201">
        <w:rPr>
          <w:rStyle w:val="Numberhead"/>
        </w:rPr>
        <w:t>Ch. terrain</w:t>
      </w:r>
      <w:r w:rsidRPr="00431201">
        <w:tab/>
      </w:r>
    </w:p>
    <w:p w14:paraId="6C9DBA26" w14:textId="77777777" w:rsidR="006F4FAA" w:rsidRDefault="006F4FAA" w:rsidP="006F4FAA">
      <w:pPr>
        <w:pStyle w:val="keywords"/>
      </w:pPr>
      <w:r>
        <w:rPr>
          <w:rStyle w:val="Numberhead"/>
        </w:rPr>
        <w:t>Themes</w:t>
      </w:r>
      <w:r>
        <w:tab/>
      </w:r>
    </w:p>
    <w:p w14:paraId="79FB33A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4FA2EA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CDD2039" w14:textId="77777777" w:rsidR="006F4FAA" w:rsidRPr="00F839CC" w:rsidRDefault="006F4FAA" w:rsidP="006F4FAA">
      <w:pPr>
        <w:pStyle w:val="Heading5"/>
      </w:pPr>
      <w:r>
        <w:lastRenderedPageBreak/>
        <w:t>4</w:t>
      </w:r>
      <w:r w:rsidRPr="00F839CC">
        <w:t xml:space="preserve"> </w:t>
      </w:r>
    </w:p>
    <w:p w14:paraId="4A2A1D32" w14:textId="77777777" w:rsidR="006F4FAA" w:rsidRPr="00166964" w:rsidRDefault="006F4FAA" w:rsidP="006F4FAA">
      <w:pPr>
        <w:pStyle w:val="keywords"/>
      </w:pPr>
      <w:r w:rsidRPr="00D25469">
        <w:rPr>
          <w:rStyle w:val="Numberhead"/>
        </w:rPr>
        <w:t>Peg</w:t>
      </w:r>
      <w:r>
        <w:tab/>
      </w:r>
    </w:p>
    <w:p w14:paraId="4CAEF5FC" w14:textId="77777777" w:rsidR="006F4FAA" w:rsidRDefault="006F4FAA" w:rsidP="006F4FAA">
      <w:pPr>
        <w:pStyle w:val="keywords"/>
      </w:pPr>
      <w:r>
        <w:rPr>
          <w:rStyle w:val="Numberhead"/>
        </w:rPr>
        <w:t>Ch. terrain</w:t>
      </w:r>
      <w:r w:rsidRPr="00A46E8A">
        <w:tab/>
      </w:r>
    </w:p>
    <w:p w14:paraId="6F1F90D2" w14:textId="77777777" w:rsidR="006F4FAA" w:rsidRDefault="006F4FAA" w:rsidP="006F4FAA">
      <w:pPr>
        <w:pStyle w:val="keywords"/>
      </w:pPr>
      <w:r>
        <w:rPr>
          <w:rStyle w:val="Numberhead"/>
        </w:rPr>
        <w:t>Themes</w:t>
      </w:r>
      <w:r>
        <w:tab/>
      </w:r>
    </w:p>
    <w:p w14:paraId="2903C50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0AB21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02FD6B5" w14:textId="77777777" w:rsidR="006F4FAA" w:rsidRPr="00F839CC" w:rsidRDefault="006F4FAA" w:rsidP="006F4FAA">
      <w:pPr>
        <w:pStyle w:val="Heading5"/>
      </w:pPr>
      <w:r>
        <w:t>5</w:t>
      </w:r>
      <w:r w:rsidRPr="00F839CC">
        <w:t xml:space="preserve"> </w:t>
      </w:r>
    </w:p>
    <w:p w14:paraId="164C96A1" w14:textId="77777777" w:rsidR="006F4FAA" w:rsidRPr="00166964" w:rsidRDefault="006F4FAA" w:rsidP="006F4FAA">
      <w:pPr>
        <w:pStyle w:val="keywords"/>
      </w:pPr>
      <w:r w:rsidRPr="00D25469">
        <w:rPr>
          <w:rStyle w:val="Numberhead"/>
        </w:rPr>
        <w:t>Peg</w:t>
      </w:r>
      <w:r>
        <w:tab/>
      </w:r>
    </w:p>
    <w:p w14:paraId="133B4CCC" w14:textId="77777777" w:rsidR="006F4FAA" w:rsidRDefault="006F4FAA" w:rsidP="006F4FAA">
      <w:pPr>
        <w:pStyle w:val="keywords"/>
      </w:pPr>
      <w:r>
        <w:rPr>
          <w:rStyle w:val="Numberhead"/>
        </w:rPr>
        <w:t>Ch. terrain</w:t>
      </w:r>
      <w:r w:rsidRPr="00A46E8A">
        <w:tab/>
      </w:r>
    </w:p>
    <w:p w14:paraId="64FDEB53" w14:textId="77777777" w:rsidR="006F4FAA" w:rsidRDefault="006F4FAA" w:rsidP="006F4FAA">
      <w:pPr>
        <w:pStyle w:val="keywords"/>
      </w:pPr>
      <w:r>
        <w:rPr>
          <w:rStyle w:val="Numberhead"/>
        </w:rPr>
        <w:t>Themes</w:t>
      </w:r>
      <w:r>
        <w:tab/>
      </w:r>
    </w:p>
    <w:p w14:paraId="7C39B85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622F6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AC28DF7" w14:textId="77777777" w:rsidR="006F4FAA" w:rsidRPr="00F839CC" w:rsidRDefault="006F4FAA" w:rsidP="006F4FAA">
      <w:pPr>
        <w:pStyle w:val="Heading5"/>
      </w:pPr>
      <w:r>
        <w:t>6</w:t>
      </w:r>
      <w:r w:rsidRPr="00F839CC">
        <w:t xml:space="preserve"> </w:t>
      </w:r>
    </w:p>
    <w:p w14:paraId="24CD1200" w14:textId="77777777" w:rsidR="006F4FAA" w:rsidRPr="00166964" w:rsidRDefault="006F4FAA" w:rsidP="006F4FAA">
      <w:pPr>
        <w:pStyle w:val="keywords"/>
      </w:pPr>
      <w:r w:rsidRPr="00D25469">
        <w:rPr>
          <w:rStyle w:val="Numberhead"/>
        </w:rPr>
        <w:t>Peg</w:t>
      </w:r>
      <w:r>
        <w:tab/>
      </w:r>
    </w:p>
    <w:p w14:paraId="6A385899" w14:textId="77777777" w:rsidR="006F4FAA" w:rsidRDefault="006F4FAA" w:rsidP="006F4FAA">
      <w:pPr>
        <w:pStyle w:val="keywords"/>
      </w:pPr>
      <w:r>
        <w:rPr>
          <w:rStyle w:val="Numberhead"/>
        </w:rPr>
        <w:t>Ch. terrain</w:t>
      </w:r>
      <w:r w:rsidRPr="00A46E8A">
        <w:tab/>
      </w:r>
    </w:p>
    <w:p w14:paraId="0EABD42E" w14:textId="77777777" w:rsidR="006F4FAA" w:rsidRDefault="006F4FAA" w:rsidP="006F4FAA">
      <w:pPr>
        <w:pStyle w:val="keywords"/>
      </w:pPr>
      <w:r>
        <w:rPr>
          <w:rStyle w:val="Numberhead"/>
        </w:rPr>
        <w:t>Themes</w:t>
      </w:r>
      <w:r>
        <w:tab/>
      </w:r>
    </w:p>
    <w:p w14:paraId="70F7A01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6C5286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4AB2107" w14:textId="77777777" w:rsidR="006F4FAA" w:rsidRPr="00F839CC" w:rsidRDefault="006F4FAA" w:rsidP="006F4FAA">
      <w:pPr>
        <w:pStyle w:val="Heading5"/>
      </w:pPr>
      <w:r>
        <w:t>7</w:t>
      </w:r>
      <w:r w:rsidRPr="00F839CC">
        <w:t xml:space="preserve"> </w:t>
      </w:r>
    </w:p>
    <w:p w14:paraId="241ED2D3" w14:textId="77777777" w:rsidR="006F4FAA" w:rsidRPr="00166964" w:rsidRDefault="006F4FAA" w:rsidP="006F4FAA">
      <w:pPr>
        <w:pStyle w:val="keywords"/>
      </w:pPr>
      <w:r w:rsidRPr="00D25469">
        <w:rPr>
          <w:rStyle w:val="Numberhead"/>
        </w:rPr>
        <w:t>Peg</w:t>
      </w:r>
      <w:r>
        <w:tab/>
      </w:r>
    </w:p>
    <w:p w14:paraId="4D8AB4DB" w14:textId="77777777" w:rsidR="006F4FAA" w:rsidRDefault="006F4FAA" w:rsidP="006F4FAA">
      <w:pPr>
        <w:pStyle w:val="keywords"/>
      </w:pPr>
      <w:r>
        <w:rPr>
          <w:rStyle w:val="Numberhead"/>
        </w:rPr>
        <w:t>Ch. terrain</w:t>
      </w:r>
      <w:r w:rsidRPr="00A46E8A">
        <w:tab/>
      </w:r>
    </w:p>
    <w:p w14:paraId="5D4904FB" w14:textId="77777777" w:rsidR="006F4FAA" w:rsidRDefault="006F4FAA" w:rsidP="006F4FAA">
      <w:pPr>
        <w:pStyle w:val="keywords"/>
      </w:pPr>
      <w:r>
        <w:rPr>
          <w:rStyle w:val="Numberhead"/>
        </w:rPr>
        <w:t>Themes</w:t>
      </w:r>
      <w:r>
        <w:tab/>
      </w:r>
    </w:p>
    <w:p w14:paraId="5550FFB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F6E732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B44AC68" w14:textId="77777777" w:rsidR="006F4FAA" w:rsidRPr="00F839CC" w:rsidRDefault="006F4FAA" w:rsidP="006F4FAA">
      <w:pPr>
        <w:pStyle w:val="Heading5"/>
      </w:pPr>
      <w:r>
        <w:t>8</w:t>
      </w:r>
      <w:r w:rsidRPr="00F839CC">
        <w:t xml:space="preserve"> </w:t>
      </w:r>
    </w:p>
    <w:p w14:paraId="4496FAAE" w14:textId="77777777" w:rsidR="006F4FAA" w:rsidRPr="00166964" w:rsidRDefault="006F4FAA" w:rsidP="006F4FAA">
      <w:pPr>
        <w:pStyle w:val="keywords"/>
      </w:pPr>
      <w:r w:rsidRPr="00D25469">
        <w:rPr>
          <w:rStyle w:val="Numberhead"/>
        </w:rPr>
        <w:t>Peg</w:t>
      </w:r>
      <w:r>
        <w:tab/>
      </w:r>
    </w:p>
    <w:p w14:paraId="6F1BCA70" w14:textId="77777777" w:rsidR="006F4FAA" w:rsidRDefault="006F4FAA" w:rsidP="006F4FAA">
      <w:pPr>
        <w:pStyle w:val="keywords"/>
      </w:pPr>
      <w:r>
        <w:rPr>
          <w:rStyle w:val="Numberhead"/>
        </w:rPr>
        <w:t>Ch. terrain</w:t>
      </w:r>
      <w:r w:rsidRPr="00A46E8A">
        <w:tab/>
      </w:r>
    </w:p>
    <w:p w14:paraId="183213BD" w14:textId="77777777" w:rsidR="006F4FAA" w:rsidRDefault="006F4FAA" w:rsidP="006F4FAA">
      <w:pPr>
        <w:pStyle w:val="keywords"/>
      </w:pPr>
      <w:r>
        <w:rPr>
          <w:rStyle w:val="Numberhead"/>
        </w:rPr>
        <w:t>Themes</w:t>
      </w:r>
      <w:r>
        <w:tab/>
      </w:r>
    </w:p>
    <w:p w14:paraId="542C069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067D6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C06372D" w14:textId="77777777" w:rsidR="006F4FAA" w:rsidRPr="00F839CC" w:rsidRDefault="006F4FAA" w:rsidP="006F4FAA">
      <w:pPr>
        <w:pStyle w:val="Heading5"/>
      </w:pPr>
      <w:r>
        <w:t>9</w:t>
      </w:r>
      <w:r w:rsidRPr="00F839CC">
        <w:t xml:space="preserve"> </w:t>
      </w:r>
    </w:p>
    <w:p w14:paraId="457FBA39" w14:textId="77777777" w:rsidR="006F4FAA" w:rsidRPr="00166964" w:rsidRDefault="006F4FAA" w:rsidP="006F4FAA">
      <w:pPr>
        <w:pStyle w:val="keywords"/>
      </w:pPr>
      <w:r w:rsidRPr="00D25469">
        <w:rPr>
          <w:rStyle w:val="Numberhead"/>
        </w:rPr>
        <w:t>Peg</w:t>
      </w:r>
      <w:r>
        <w:tab/>
      </w:r>
    </w:p>
    <w:p w14:paraId="501806BB" w14:textId="77777777" w:rsidR="006F4FAA" w:rsidRDefault="006F4FAA" w:rsidP="006F4FAA">
      <w:pPr>
        <w:pStyle w:val="keywords"/>
      </w:pPr>
      <w:r>
        <w:rPr>
          <w:rStyle w:val="Numberhead"/>
        </w:rPr>
        <w:t>Ch. terrain</w:t>
      </w:r>
      <w:r w:rsidRPr="00A46E8A">
        <w:tab/>
      </w:r>
    </w:p>
    <w:p w14:paraId="44C70E99" w14:textId="77777777" w:rsidR="006F4FAA" w:rsidRDefault="006F4FAA" w:rsidP="006F4FAA">
      <w:pPr>
        <w:pStyle w:val="keywords"/>
      </w:pPr>
      <w:r>
        <w:rPr>
          <w:rStyle w:val="Numberhead"/>
        </w:rPr>
        <w:t>Themes</w:t>
      </w:r>
      <w:r>
        <w:tab/>
      </w:r>
    </w:p>
    <w:p w14:paraId="2387D52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0A182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74CA2B2" w14:textId="77777777" w:rsidR="006F4FAA" w:rsidRPr="00F839CC" w:rsidRDefault="006F4FAA" w:rsidP="006F4FAA">
      <w:pPr>
        <w:pStyle w:val="Heading5"/>
      </w:pPr>
      <w:r w:rsidRPr="00F839CC">
        <w:lastRenderedPageBreak/>
        <w:t>1</w:t>
      </w:r>
      <w:r>
        <w:t>0</w:t>
      </w:r>
      <w:r w:rsidRPr="00F839CC">
        <w:t xml:space="preserve"> </w:t>
      </w:r>
    </w:p>
    <w:p w14:paraId="520A7868" w14:textId="77777777" w:rsidR="006F4FAA" w:rsidRPr="00166964" w:rsidRDefault="006F4FAA" w:rsidP="006F4FAA">
      <w:pPr>
        <w:pStyle w:val="keywords"/>
      </w:pPr>
      <w:r w:rsidRPr="00D25469">
        <w:rPr>
          <w:rStyle w:val="Numberhead"/>
        </w:rPr>
        <w:t>Peg</w:t>
      </w:r>
      <w:r>
        <w:tab/>
      </w:r>
    </w:p>
    <w:p w14:paraId="76B9FD6D" w14:textId="77777777" w:rsidR="006F4FAA" w:rsidRDefault="006F4FAA" w:rsidP="006F4FAA">
      <w:pPr>
        <w:pStyle w:val="keywords"/>
      </w:pPr>
      <w:r>
        <w:rPr>
          <w:rStyle w:val="Numberhead"/>
        </w:rPr>
        <w:t>Ch. terrain</w:t>
      </w:r>
      <w:r w:rsidRPr="00A46E8A">
        <w:tab/>
      </w:r>
    </w:p>
    <w:p w14:paraId="583C4205" w14:textId="77777777" w:rsidR="006F4FAA" w:rsidRDefault="006F4FAA" w:rsidP="006F4FAA">
      <w:pPr>
        <w:pStyle w:val="keywords"/>
      </w:pPr>
      <w:r>
        <w:rPr>
          <w:rStyle w:val="Numberhead"/>
        </w:rPr>
        <w:t>Themes</w:t>
      </w:r>
      <w:r>
        <w:tab/>
      </w:r>
    </w:p>
    <w:p w14:paraId="1ABDAAB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94BBDD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9BFEA1A" w14:textId="77777777" w:rsidR="006F4FAA" w:rsidRPr="00F839CC" w:rsidRDefault="006F4FAA" w:rsidP="006F4FAA">
      <w:pPr>
        <w:pStyle w:val="Heading5"/>
      </w:pPr>
      <w:r w:rsidRPr="00F839CC">
        <w:t>1</w:t>
      </w:r>
      <w:r>
        <w:t>1</w:t>
      </w:r>
      <w:r w:rsidRPr="00F839CC">
        <w:t xml:space="preserve"> </w:t>
      </w:r>
    </w:p>
    <w:p w14:paraId="0284DC6A" w14:textId="77777777" w:rsidR="006F4FAA" w:rsidRPr="00166964" w:rsidRDefault="006F4FAA" w:rsidP="006F4FAA">
      <w:pPr>
        <w:pStyle w:val="keywords"/>
      </w:pPr>
      <w:r w:rsidRPr="00D25469">
        <w:rPr>
          <w:rStyle w:val="Numberhead"/>
        </w:rPr>
        <w:t>Peg</w:t>
      </w:r>
      <w:r>
        <w:tab/>
      </w:r>
    </w:p>
    <w:p w14:paraId="3E087060" w14:textId="77777777" w:rsidR="006F4FAA" w:rsidRDefault="006F4FAA" w:rsidP="006F4FAA">
      <w:pPr>
        <w:pStyle w:val="keywords"/>
      </w:pPr>
      <w:r>
        <w:rPr>
          <w:rStyle w:val="Numberhead"/>
        </w:rPr>
        <w:t>Ch. terrain</w:t>
      </w:r>
      <w:r w:rsidRPr="00A46E8A">
        <w:tab/>
      </w:r>
    </w:p>
    <w:p w14:paraId="64CBF09C" w14:textId="77777777" w:rsidR="006F4FAA" w:rsidRDefault="006F4FAA" w:rsidP="006F4FAA">
      <w:pPr>
        <w:pStyle w:val="keywords"/>
      </w:pPr>
      <w:r>
        <w:rPr>
          <w:rStyle w:val="Numberhead"/>
        </w:rPr>
        <w:t>Themes</w:t>
      </w:r>
      <w:r>
        <w:tab/>
      </w:r>
    </w:p>
    <w:p w14:paraId="7EDA8A6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0FD7E2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DE1A27" w14:textId="77777777" w:rsidR="006F4FAA" w:rsidRPr="00F839CC" w:rsidRDefault="006F4FAA" w:rsidP="006F4FAA">
      <w:pPr>
        <w:pStyle w:val="Heading5"/>
      </w:pPr>
      <w:r w:rsidRPr="00F839CC">
        <w:t>1</w:t>
      </w:r>
      <w:r>
        <w:t>2</w:t>
      </w:r>
      <w:r w:rsidRPr="00F839CC">
        <w:t xml:space="preserve"> </w:t>
      </w:r>
    </w:p>
    <w:p w14:paraId="5E9E1E89" w14:textId="77777777" w:rsidR="006F4FAA" w:rsidRPr="00166964" w:rsidRDefault="006F4FAA" w:rsidP="006F4FAA">
      <w:pPr>
        <w:pStyle w:val="keywords"/>
      </w:pPr>
      <w:r w:rsidRPr="00D25469">
        <w:rPr>
          <w:rStyle w:val="Numberhead"/>
        </w:rPr>
        <w:t>Peg</w:t>
      </w:r>
      <w:r>
        <w:tab/>
      </w:r>
    </w:p>
    <w:p w14:paraId="73065BD6" w14:textId="77777777" w:rsidR="006F4FAA" w:rsidRDefault="006F4FAA" w:rsidP="006F4FAA">
      <w:pPr>
        <w:pStyle w:val="keywords"/>
      </w:pPr>
      <w:r>
        <w:rPr>
          <w:rStyle w:val="Numberhead"/>
        </w:rPr>
        <w:t>Ch. terrain</w:t>
      </w:r>
      <w:r w:rsidRPr="00A46E8A">
        <w:tab/>
      </w:r>
    </w:p>
    <w:p w14:paraId="55FE1A6D" w14:textId="77777777" w:rsidR="006F4FAA" w:rsidRDefault="006F4FAA" w:rsidP="006F4FAA">
      <w:pPr>
        <w:pStyle w:val="keywords"/>
      </w:pPr>
      <w:r>
        <w:rPr>
          <w:rStyle w:val="Numberhead"/>
        </w:rPr>
        <w:t>Themes</w:t>
      </w:r>
      <w:r>
        <w:tab/>
      </w:r>
    </w:p>
    <w:p w14:paraId="1048A0D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4C5A19D" w14:textId="0F1F9B91" w:rsidR="006F4FAA" w:rsidRPr="00F10443" w:rsidRDefault="006F4FAA" w:rsidP="006F4FAA">
      <w:pPr>
        <w:pStyle w:val="keywords"/>
        <w:rPr>
          <w:rStyle w:val="Numberhead"/>
        </w:rPr>
      </w:pPr>
      <w:r w:rsidRPr="00431201">
        <w:rPr>
          <w:rStyle w:val="Numberhead"/>
        </w:rPr>
        <w:t>Verses</w:t>
      </w:r>
      <w:r w:rsidR="003C7CD5">
        <w:rPr>
          <w:rStyle w:val="Numberhead"/>
        </w:rPr>
        <w:tab/>
      </w:r>
    </w:p>
    <w:p w14:paraId="74F88542" w14:textId="77777777" w:rsidR="00533BD4" w:rsidRDefault="000C4C07" w:rsidP="00533BD4">
      <w:pPr>
        <w:pStyle w:val="Heading3"/>
      </w:pPr>
      <w:r w:rsidRPr="000C4C07">
        <w:t>Song of Solomon</w:t>
      </w:r>
    </w:p>
    <w:p w14:paraId="572DB093" w14:textId="460674ED" w:rsidR="002F6B0B" w:rsidRPr="000748DF" w:rsidRDefault="002F6B0B" w:rsidP="002F6B0B">
      <w:pPr>
        <w:pStyle w:val="keywords"/>
      </w:pPr>
      <w:r w:rsidRPr="00C55749">
        <w:rPr>
          <w:rStyle w:val="Numberhead"/>
        </w:rPr>
        <w:t>Sub. word</w:t>
      </w:r>
      <w:r>
        <w:rPr>
          <w:rStyle w:val="Numberhead"/>
        </w:rPr>
        <w:t>s</w:t>
      </w:r>
      <w:r w:rsidRPr="000748DF">
        <w:tab/>
      </w:r>
      <w:r w:rsidR="002E53F9" w:rsidRPr="000C4C07">
        <w:t>bejeweled singer</w:t>
      </w:r>
    </w:p>
    <w:p w14:paraId="0EDBE1A7" w14:textId="18278945" w:rsidR="002F6B0B" w:rsidRDefault="002F6B0B" w:rsidP="002F6B0B">
      <w:pPr>
        <w:pStyle w:val="keywords"/>
      </w:pPr>
      <w:r>
        <w:rPr>
          <w:rStyle w:val="Numberhead"/>
        </w:rPr>
        <w:t>Peg</w:t>
      </w:r>
      <w:r w:rsidRPr="000748DF">
        <w:tab/>
      </w:r>
      <w:r>
        <w:t>22 = onion</w:t>
      </w:r>
    </w:p>
    <w:p w14:paraId="246C8CE0" w14:textId="45B6372D" w:rsidR="002F6B0B" w:rsidRDefault="003C7CD5" w:rsidP="002F6B0B">
      <w:pPr>
        <w:pStyle w:val="keywords"/>
        <w:rPr>
          <w:rStyle w:val="Numberhead"/>
        </w:rPr>
      </w:pPr>
      <w:r>
        <w:rPr>
          <w:rStyle w:val="Numberhead"/>
        </w:rPr>
        <w:t>Book terrain</w:t>
      </w:r>
      <w:r>
        <w:rPr>
          <w:rStyle w:val="Numberhead"/>
        </w:rPr>
        <w:tab/>
      </w:r>
      <w:r w:rsidR="002E53F9" w:rsidRPr="000C4C07">
        <w:t xml:space="preserve">wedding </w:t>
      </w:r>
      <w:r w:rsidR="002E53F9">
        <w:t xml:space="preserve">in a </w:t>
      </w:r>
      <w:r w:rsidR="002E53F9" w:rsidRPr="000C4C07">
        <w:t>church</w:t>
      </w:r>
    </w:p>
    <w:p w14:paraId="7365329B" w14:textId="77777777" w:rsidR="002F6B0B" w:rsidRDefault="002F6B0B" w:rsidP="002F6B0B">
      <w:pPr>
        <w:pStyle w:val="keywords"/>
      </w:pPr>
      <w:r w:rsidRPr="000748DF">
        <w:rPr>
          <w:rStyle w:val="Numberhead"/>
        </w:rPr>
        <w:t>Story</w:t>
      </w:r>
      <w:r>
        <w:tab/>
      </w:r>
    </w:p>
    <w:p w14:paraId="0C535E38" w14:textId="77777777" w:rsidR="002F6B0B" w:rsidRPr="000748DF" w:rsidRDefault="002F6B0B" w:rsidP="002F6B0B">
      <w:pPr>
        <w:pStyle w:val="keywords"/>
      </w:pPr>
      <w:r>
        <w:rPr>
          <w:rStyle w:val="Numberhead"/>
        </w:rPr>
        <w:t>Notes</w:t>
      </w:r>
      <w:r w:rsidRPr="006A1716">
        <w:tab/>
      </w:r>
    </w:p>
    <w:p w14:paraId="163CBBA7" w14:textId="77777777" w:rsidR="00956999" w:rsidRPr="00F839CC" w:rsidRDefault="00956999" w:rsidP="00956999">
      <w:pPr>
        <w:pStyle w:val="Heading5"/>
      </w:pPr>
      <w:r w:rsidRPr="00F839CC">
        <w:t xml:space="preserve">1 </w:t>
      </w:r>
    </w:p>
    <w:p w14:paraId="32F7B595" w14:textId="3D41E3DD" w:rsidR="00956999" w:rsidRPr="00166964" w:rsidRDefault="00956999" w:rsidP="00956999">
      <w:pPr>
        <w:pStyle w:val="keywords"/>
      </w:pPr>
      <w:r w:rsidRPr="00D25469">
        <w:rPr>
          <w:rStyle w:val="Numberhead"/>
        </w:rPr>
        <w:t>Peg</w:t>
      </w:r>
      <w:r>
        <w:tab/>
        <w:t>Book peg</w:t>
      </w:r>
      <w:r w:rsidR="002E53F9">
        <w:t xml:space="preserve"> = onion</w:t>
      </w:r>
    </w:p>
    <w:p w14:paraId="63FDECA5" w14:textId="77777777" w:rsidR="00956999" w:rsidRDefault="00956999" w:rsidP="00956999">
      <w:pPr>
        <w:pStyle w:val="keywords"/>
      </w:pPr>
      <w:r>
        <w:rPr>
          <w:rStyle w:val="Numberhead"/>
        </w:rPr>
        <w:t>Ch. terrain</w:t>
      </w:r>
      <w:r w:rsidRPr="00A46E8A">
        <w:tab/>
      </w:r>
    </w:p>
    <w:p w14:paraId="1F6C55C7" w14:textId="77777777" w:rsidR="00956999" w:rsidRDefault="00956999" w:rsidP="00956999">
      <w:pPr>
        <w:pStyle w:val="keywords"/>
      </w:pPr>
      <w:r>
        <w:rPr>
          <w:rStyle w:val="Numberhead"/>
        </w:rPr>
        <w:t>Themes</w:t>
      </w:r>
      <w:r>
        <w:tab/>
      </w:r>
    </w:p>
    <w:p w14:paraId="1A2372F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CFEF02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B501ABA" w14:textId="77777777" w:rsidR="00956999" w:rsidRPr="00F839CC" w:rsidRDefault="00956999" w:rsidP="00956999">
      <w:pPr>
        <w:pStyle w:val="Heading5"/>
      </w:pPr>
      <w:r>
        <w:t>2</w:t>
      </w:r>
      <w:r w:rsidRPr="00F839CC">
        <w:t xml:space="preserve"> </w:t>
      </w:r>
    </w:p>
    <w:p w14:paraId="0B1E3681" w14:textId="77777777" w:rsidR="00956999" w:rsidRPr="00166964" w:rsidRDefault="00956999" w:rsidP="00956999">
      <w:pPr>
        <w:pStyle w:val="keywords"/>
      </w:pPr>
      <w:r w:rsidRPr="00D25469">
        <w:rPr>
          <w:rStyle w:val="Numberhead"/>
        </w:rPr>
        <w:t>Peg</w:t>
      </w:r>
      <w:r>
        <w:tab/>
      </w:r>
    </w:p>
    <w:p w14:paraId="211D99AE" w14:textId="77777777" w:rsidR="00956999" w:rsidRDefault="00956999" w:rsidP="00956999">
      <w:pPr>
        <w:pStyle w:val="keywords"/>
      </w:pPr>
      <w:r>
        <w:rPr>
          <w:rStyle w:val="Numberhead"/>
        </w:rPr>
        <w:t>Ch. terrain</w:t>
      </w:r>
      <w:r w:rsidRPr="00A46E8A">
        <w:tab/>
      </w:r>
    </w:p>
    <w:p w14:paraId="079D5F23" w14:textId="77777777" w:rsidR="00956999" w:rsidRDefault="00956999" w:rsidP="00956999">
      <w:pPr>
        <w:pStyle w:val="keywords"/>
      </w:pPr>
      <w:r>
        <w:rPr>
          <w:rStyle w:val="Numberhead"/>
        </w:rPr>
        <w:t>Themes</w:t>
      </w:r>
      <w:r>
        <w:tab/>
      </w:r>
    </w:p>
    <w:p w14:paraId="3B577AA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6098109"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55A7EF5D" w14:textId="77777777" w:rsidR="00956999" w:rsidRPr="008D302A" w:rsidRDefault="00956999" w:rsidP="00956999">
      <w:pPr>
        <w:pStyle w:val="Heading5"/>
      </w:pPr>
      <w:r w:rsidRPr="008D302A">
        <w:lastRenderedPageBreak/>
        <w:t xml:space="preserve">3 </w:t>
      </w:r>
    </w:p>
    <w:p w14:paraId="2696AC5C" w14:textId="77777777" w:rsidR="00956999" w:rsidRPr="008D302A" w:rsidRDefault="00956999" w:rsidP="00956999">
      <w:pPr>
        <w:pStyle w:val="keywords"/>
      </w:pPr>
      <w:r w:rsidRPr="008D302A">
        <w:rPr>
          <w:rStyle w:val="Numberhead"/>
        </w:rPr>
        <w:t>Peg</w:t>
      </w:r>
      <w:r w:rsidRPr="008D302A">
        <w:tab/>
      </w:r>
    </w:p>
    <w:p w14:paraId="7D5F1CA3" w14:textId="77777777" w:rsidR="00956999" w:rsidRPr="008D302A" w:rsidRDefault="00956999" w:rsidP="00956999">
      <w:pPr>
        <w:pStyle w:val="keywords"/>
      </w:pPr>
      <w:r w:rsidRPr="008D302A">
        <w:rPr>
          <w:rStyle w:val="Numberhead"/>
        </w:rPr>
        <w:t>Ch. terrain</w:t>
      </w:r>
      <w:r w:rsidRPr="008D302A">
        <w:tab/>
      </w:r>
    </w:p>
    <w:p w14:paraId="44DA838A" w14:textId="77777777" w:rsidR="00956999" w:rsidRDefault="00956999" w:rsidP="00956999">
      <w:pPr>
        <w:pStyle w:val="keywords"/>
      </w:pPr>
      <w:r>
        <w:rPr>
          <w:rStyle w:val="Numberhead"/>
        </w:rPr>
        <w:t>Themes</w:t>
      </w:r>
      <w:r>
        <w:tab/>
      </w:r>
    </w:p>
    <w:p w14:paraId="0DF51562"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E4218B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8B9C160" w14:textId="77777777" w:rsidR="00956999" w:rsidRPr="00F839CC" w:rsidRDefault="00956999" w:rsidP="00956999">
      <w:pPr>
        <w:pStyle w:val="Heading5"/>
      </w:pPr>
      <w:r>
        <w:t>4</w:t>
      </w:r>
      <w:r w:rsidRPr="00F839CC">
        <w:t xml:space="preserve"> </w:t>
      </w:r>
    </w:p>
    <w:p w14:paraId="293C4483" w14:textId="77777777" w:rsidR="00956999" w:rsidRPr="00166964" w:rsidRDefault="00956999" w:rsidP="00956999">
      <w:pPr>
        <w:pStyle w:val="keywords"/>
      </w:pPr>
      <w:r w:rsidRPr="00D25469">
        <w:rPr>
          <w:rStyle w:val="Numberhead"/>
        </w:rPr>
        <w:t>Peg</w:t>
      </w:r>
      <w:r>
        <w:tab/>
      </w:r>
    </w:p>
    <w:p w14:paraId="081D17C1" w14:textId="77777777" w:rsidR="00956999" w:rsidRDefault="00956999" w:rsidP="00956999">
      <w:pPr>
        <w:pStyle w:val="keywords"/>
      </w:pPr>
      <w:r>
        <w:rPr>
          <w:rStyle w:val="Numberhead"/>
        </w:rPr>
        <w:t>Ch. terrain</w:t>
      </w:r>
      <w:r w:rsidRPr="00A46E8A">
        <w:tab/>
      </w:r>
    </w:p>
    <w:p w14:paraId="5F250980" w14:textId="77777777" w:rsidR="00956999" w:rsidRDefault="00956999" w:rsidP="00956999">
      <w:pPr>
        <w:pStyle w:val="keywords"/>
      </w:pPr>
      <w:r>
        <w:rPr>
          <w:rStyle w:val="Numberhead"/>
        </w:rPr>
        <w:t>Themes</w:t>
      </w:r>
      <w:r>
        <w:tab/>
      </w:r>
    </w:p>
    <w:p w14:paraId="2AEA4ACB"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94418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47370E6" w14:textId="77777777" w:rsidR="00956999" w:rsidRPr="00F839CC" w:rsidRDefault="00956999" w:rsidP="00956999">
      <w:pPr>
        <w:pStyle w:val="Heading5"/>
      </w:pPr>
      <w:r>
        <w:t>5</w:t>
      </w:r>
      <w:r w:rsidRPr="00F839CC">
        <w:t xml:space="preserve"> </w:t>
      </w:r>
    </w:p>
    <w:p w14:paraId="1BBF0F7C" w14:textId="77777777" w:rsidR="00956999" w:rsidRPr="00166964" w:rsidRDefault="00956999" w:rsidP="00956999">
      <w:pPr>
        <w:pStyle w:val="keywords"/>
      </w:pPr>
      <w:r w:rsidRPr="00D25469">
        <w:rPr>
          <w:rStyle w:val="Numberhead"/>
        </w:rPr>
        <w:t>Peg</w:t>
      </w:r>
      <w:r>
        <w:tab/>
      </w:r>
    </w:p>
    <w:p w14:paraId="0BC1B90E" w14:textId="77777777" w:rsidR="00956999" w:rsidRDefault="00956999" w:rsidP="00956999">
      <w:pPr>
        <w:pStyle w:val="keywords"/>
      </w:pPr>
      <w:r>
        <w:rPr>
          <w:rStyle w:val="Numberhead"/>
        </w:rPr>
        <w:t>Ch. terrain</w:t>
      </w:r>
      <w:r w:rsidRPr="00A46E8A">
        <w:tab/>
      </w:r>
    </w:p>
    <w:p w14:paraId="21E4F99F" w14:textId="77777777" w:rsidR="00956999" w:rsidRDefault="00956999" w:rsidP="00956999">
      <w:pPr>
        <w:pStyle w:val="keywords"/>
      </w:pPr>
      <w:r>
        <w:rPr>
          <w:rStyle w:val="Numberhead"/>
        </w:rPr>
        <w:t>Themes</w:t>
      </w:r>
      <w:r>
        <w:tab/>
      </w:r>
    </w:p>
    <w:p w14:paraId="684910B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6123E86"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4F58DEC" w14:textId="77777777" w:rsidR="00956999" w:rsidRPr="00F839CC" w:rsidRDefault="00956999" w:rsidP="00956999">
      <w:pPr>
        <w:pStyle w:val="Heading5"/>
      </w:pPr>
      <w:r>
        <w:t>6</w:t>
      </w:r>
      <w:r w:rsidRPr="00F839CC">
        <w:t xml:space="preserve"> </w:t>
      </w:r>
    </w:p>
    <w:p w14:paraId="2B525826" w14:textId="77777777" w:rsidR="00956999" w:rsidRPr="00166964" w:rsidRDefault="00956999" w:rsidP="00956999">
      <w:pPr>
        <w:pStyle w:val="keywords"/>
      </w:pPr>
      <w:r w:rsidRPr="00D25469">
        <w:rPr>
          <w:rStyle w:val="Numberhead"/>
        </w:rPr>
        <w:t>Peg</w:t>
      </w:r>
      <w:r>
        <w:tab/>
      </w:r>
    </w:p>
    <w:p w14:paraId="110C733D" w14:textId="77777777" w:rsidR="00956999" w:rsidRDefault="00956999" w:rsidP="00956999">
      <w:pPr>
        <w:pStyle w:val="keywords"/>
      </w:pPr>
      <w:r>
        <w:rPr>
          <w:rStyle w:val="Numberhead"/>
        </w:rPr>
        <w:t>Ch. terrain</w:t>
      </w:r>
      <w:r w:rsidRPr="00A46E8A">
        <w:tab/>
      </w:r>
    </w:p>
    <w:p w14:paraId="25AD9EF0" w14:textId="77777777" w:rsidR="00956999" w:rsidRDefault="00956999" w:rsidP="00956999">
      <w:pPr>
        <w:pStyle w:val="keywords"/>
      </w:pPr>
      <w:r>
        <w:rPr>
          <w:rStyle w:val="Numberhead"/>
        </w:rPr>
        <w:t>Themes</w:t>
      </w:r>
      <w:r>
        <w:tab/>
      </w:r>
    </w:p>
    <w:p w14:paraId="10B7245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CFB196A"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80AED99" w14:textId="77777777" w:rsidR="00956999" w:rsidRPr="00F839CC" w:rsidRDefault="00956999" w:rsidP="00956999">
      <w:pPr>
        <w:pStyle w:val="Heading5"/>
      </w:pPr>
      <w:r>
        <w:t>7</w:t>
      </w:r>
      <w:r w:rsidRPr="00F839CC">
        <w:t xml:space="preserve"> </w:t>
      </w:r>
    </w:p>
    <w:p w14:paraId="4649C43F" w14:textId="77777777" w:rsidR="00956999" w:rsidRPr="00166964" w:rsidRDefault="00956999" w:rsidP="00956999">
      <w:pPr>
        <w:pStyle w:val="keywords"/>
      </w:pPr>
      <w:r w:rsidRPr="00D25469">
        <w:rPr>
          <w:rStyle w:val="Numberhead"/>
        </w:rPr>
        <w:t>Peg</w:t>
      </w:r>
      <w:r>
        <w:tab/>
      </w:r>
    </w:p>
    <w:p w14:paraId="16FA9189" w14:textId="77777777" w:rsidR="00956999" w:rsidRDefault="00956999" w:rsidP="00956999">
      <w:pPr>
        <w:pStyle w:val="keywords"/>
      </w:pPr>
      <w:r>
        <w:rPr>
          <w:rStyle w:val="Numberhead"/>
        </w:rPr>
        <w:t>Ch. terrain</w:t>
      </w:r>
      <w:r w:rsidRPr="00A46E8A">
        <w:tab/>
      </w:r>
    </w:p>
    <w:p w14:paraId="25ADF6C9" w14:textId="77777777" w:rsidR="00956999" w:rsidRDefault="00956999" w:rsidP="00956999">
      <w:pPr>
        <w:pStyle w:val="keywords"/>
      </w:pPr>
      <w:r>
        <w:rPr>
          <w:rStyle w:val="Numberhead"/>
        </w:rPr>
        <w:t>Themes</w:t>
      </w:r>
      <w:r>
        <w:tab/>
      </w:r>
    </w:p>
    <w:p w14:paraId="1DE1317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333A82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FC5C42B" w14:textId="77777777" w:rsidR="00956999" w:rsidRPr="00F839CC" w:rsidRDefault="00956999" w:rsidP="00956999">
      <w:pPr>
        <w:pStyle w:val="Heading5"/>
      </w:pPr>
      <w:r>
        <w:t>8</w:t>
      </w:r>
      <w:r w:rsidRPr="00F839CC">
        <w:t xml:space="preserve"> </w:t>
      </w:r>
    </w:p>
    <w:p w14:paraId="710378B7" w14:textId="77777777" w:rsidR="00956999" w:rsidRPr="00166964" w:rsidRDefault="00956999" w:rsidP="00956999">
      <w:pPr>
        <w:pStyle w:val="keywords"/>
      </w:pPr>
      <w:r w:rsidRPr="00D25469">
        <w:rPr>
          <w:rStyle w:val="Numberhead"/>
        </w:rPr>
        <w:t>Peg</w:t>
      </w:r>
      <w:r>
        <w:tab/>
      </w:r>
    </w:p>
    <w:p w14:paraId="2D3AEF2E" w14:textId="77777777" w:rsidR="00956999" w:rsidRDefault="00956999" w:rsidP="00956999">
      <w:pPr>
        <w:pStyle w:val="keywords"/>
      </w:pPr>
      <w:r>
        <w:rPr>
          <w:rStyle w:val="Numberhead"/>
        </w:rPr>
        <w:t>Ch. terrain</w:t>
      </w:r>
      <w:r w:rsidRPr="00A46E8A">
        <w:tab/>
      </w:r>
    </w:p>
    <w:p w14:paraId="48F6845D" w14:textId="77777777" w:rsidR="00956999" w:rsidRDefault="00956999" w:rsidP="00956999">
      <w:pPr>
        <w:pStyle w:val="keywords"/>
      </w:pPr>
      <w:r>
        <w:rPr>
          <w:rStyle w:val="Numberhead"/>
        </w:rPr>
        <w:t>Themes</w:t>
      </w:r>
      <w:r>
        <w:tab/>
      </w:r>
    </w:p>
    <w:p w14:paraId="3440B6A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1AC20D3"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1F64667" w14:textId="227BDE1B" w:rsidR="00093767" w:rsidRPr="00093767" w:rsidRDefault="00093767" w:rsidP="00093767">
      <w:pPr>
        <w:pStyle w:val="Heading2"/>
        <w:rPr>
          <w:lang w:val="en-US"/>
        </w:rPr>
      </w:pPr>
      <w:r w:rsidRPr="00C26B78">
        <w:rPr>
          <w:lang w:val="en-US"/>
        </w:rPr>
        <w:lastRenderedPageBreak/>
        <w:t>Old Testament</w:t>
      </w:r>
      <w:r>
        <w:rPr>
          <w:lang w:val="en-US"/>
        </w:rPr>
        <w:t xml:space="preserve"> – </w:t>
      </w:r>
      <w:r w:rsidRPr="00093767">
        <w:rPr>
          <w:lang w:val="en-US"/>
        </w:rPr>
        <w:t>Major p</w:t>
      </w:r>
      <w:r>
        <w:rPr>
          <w:lang w:val="en-US"/>
        </w:rPr>
        <w:t>rophets</w:t>
      </w:r>
    </w:p>
    <w:p w14:paraId="647138C0" w14:textId="77777777" w:rsidR="00533BD4" w:rsidRDefault="000C4C07" w:rsidP="00533BD4">
      <w:pPr>
        <w:pStyle w:val="Heading3"/>
      </w:pPr>
      <w:r w:rsidRPr="000C4C07">
        <w:t>Isaiah</w:t>
      </w:r>
    </w:p>
    <w:p w14:paraId="7F318EDD" w14:textId="1F7FDEE3" w:rsidR="00731529" w:rsidRPr="000748DF" w:rsidRDefault="00731529" w:rsidP="00731529">
      <w:pPr>
        <w:pStyle w:val="keywords"/>
      </w:pPr>
      <w:r w:rsidRPr="00C55749">
        <w:rPr>
          <w:rStyle w:val="Numberhead"/>
        </w:rPr>
        <w:t>Sub. word</w:t>
      </w:r>
      <w:r>
        <w:rPr>
          <w:rStyle w:val="Numberhead"/>
        </w:rPr>
        <w:t>s</w:t>
      </w:r>
      <w:r w:rsidRPr="000748DF">
        <w:tab/>
      </w:r>
      <w:r w:rsidR="007D6C4B" w:rsidRPr="000C4C07">
        <w:t>eyes</w:t>
      </w:r>
    </w:p>
    <w:p w14:paraId="2B42B49A" w14:textId="22DF9B1F" w:rsidR="00731529" w:rsidRDefault="00731529" w:rsidP="00731529">
      <w:pPr>
        <w:pStyle w:val="keywords"/>
      </w:pPr>
      <w:r>
        <w:rPr>
          <w:rStyle w:val="Numberhead"/>
        </w:rPr>
        <w:t>Peg</w:t>
      </w:r>
      <w:r w:rsidRPr="000748DF">
        <w:tab/>
      </w:r>
      <w:r>
        <w:t>23 = Nemo</w:t>
      </w:r>
    </w:p>
    <w:p w14:paraId="39174100" w14:textId="7C12879D" w:rsidR="00731529" w:rsidRDefault="003C7CD5" w:rsidP="00731529">
      <w:pPr>
        <w:pStyle w:val="keywords"/>
        <w:rPr>
          <w:rStyle w:val="Numberhead"/>
        </w:rPr>
      </w:pPr>
      <w:r>
        <w:rPr>
          <w:rStyle w:val="Numberhead"/>
        </w:rPr>
        <w:t>Book terrain</w:t>
      </w:r>
      <w:r>
        <w:rPr>
          <w:rStyle w:val="Numberhead"/>
        </w:rPr>
        <w:tab/>
      </w:r>
      <w:r w:rsidR="007D6C4B" w:rsidRPr="000C4C07">
        <w:t>wedding reception</w:t>
      </w:r>
    </w:p>
    <w:p w14:paraId="4C257AA9" w14:textId="77777777" w:rsidR="00731529" w:rsidRDefault="00731529" w:rsidP="00731529">
      <w:pPr>
        <w:pStyle w:val="keywords"/>
      </w:pPr>
      <w:r w:rsidRPr="000748DF">
        <w:rPr>
          <w:rStyle w:val="Numberhead"/>
        </w:rPr>
        <w:t>Story</w:t>
      </w:r>
      <w:r>
        <w:tab/>
      </w:r>
    </w:p>
    <w:p w14:paraId="54DF812E" w14:textId="77777777" w:rsidR="00731529" w:rsidRPr="000748DF" w:rsidRDefault="00731529" w:rsidP="00731529">
      <w:pPr>
        <w:pStyle w:val="keywords"/>
      </w:pPr>
      <w:r>
        <w:rPr>
          <w:rStyle w:val="Numberhead"/>
        </w:rPr>
        <w:t>Notes</w:t>
      </w:r>
      <w:r w:rsidRPr="006A1716">
        <w:tab/>
      </w:r>
    </w:p>
    <w:p w14:paraId="47AD8D7C" w14:textId="77777777" w:rsidR="006F4FAA" w:rsidRPr="00F839CC" w:rsidRDefault="006F4FAA" w:rsidP="006F4FAA">
      <w:pPr>
        <w:pStyle w:val="Heading5"/>
      </w:pPr>
      <w:r w:rsidRPr="00F839CC">
        <w:t xml:space="preserve">1 </w:t>
      </w:r>
    </w:p>
    <w:p w14:paraId="6819B2D3" w14:textId="77777777" w:rsidR="006F4FAA" w:rsidRPr="00166964" w:rsidRDefault="006F4FAA" w:rsidP="006F4FAA">
      <w:pPr>
        <w:pStyle w:val="keywords"/>
      </w:pPr>
      <w:r w:rsidRPr="00D25469">
        <w:rPr>
          <w:rStyle w:val="Numberhead"/>
        </w:rPr>
        <w:t>Peg</w:t>
      </w:r>
      <w:r>
        <w:tab/>
      </w:r>
    </w:p>
    <w:p w14:paraId="3CEE2E41" w14:textId="77777777" w:rsidR="006F4FAA" w:rsidRDefault="006F4FAA" w:rsidP="006F4FAA">
      <w:pPr>
        <w:pStyle w:val="keywords"/>
      </w:pPr>
      <w:r>
        <w:rPr>
          <w:rStyle w:val="Numberhead"/>
        </w:rPr>
        <w:t>Ch. terrain</w:t>
      </w:r>
      <w:r w:rsidRPr="00A46E8A">
        <w:tab/>
      </w:r>
    </w:p>
    <w:p w14:paraId="18715925" w14:textId="77777777" w:rsidR="006F4FAA" w:rsidRDefault="006F4FAA" w:rsidP="006F4FAA">
      <w:pPr>
        <w:pStyle w:val="keywords"/>
      </w:pPr>
      <w:r>
        <w:rPr>
          <w:rStyle w:val="Numberhead"/>
        </w:rPr>
        <w:t>Themes</w:t>
      </w:r>
      <w:r>
        <w:tab/>
      </w:r>
    </w:p>
    <w:p w14:paraId="4F7598A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D6D87E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E033E80" w14:textId="77777777" w:rsidR="006F4FAA" w:rsidRPr="00F839CC" w:rsidRDefault="006F4FAA" w:rsidP="006F4FAA">
      <w:pPr>
        <w:pStyle w:val="Heading5"/>
      </w:pPr>
      <w:r>
        <w:t>2</w:t>
      </w:r>
      <w:r w:rsidRPr="00F839CC">
        <w:t xml:space="preserve"> </w:t>
      </w:r>
    </w:p>
    <w:p w14:paraId="7D8173F6" w14:textId="77777777" w:rsidR="006F4FAA" w:rsidRPr="00166964" w:rsidRDefault="006F4FAA" w:rsidP="006F4FAA">
      <w:pPr>
        <w:pStyle w:val="keywords"/>
      </w:pPr>
      <w:r w:rsidRPr="00D25469">
        <w:rPr>
          <w:rStyle w:val="Numberhead"/>
        </w:rPr>
        <w:t>Peg</w:t>
      </w:r>
      <w:r>
        <w:tab/>
      </w:r>
    </w:p>
    <w:p w14:paraId="6A4A9ECC" w14:textId="77777777" w:rsidR="006F4FAA" w:rsidRDefault="006F4FAA" w:rsidP="006F4FAA">
      <w:pPr>
        <w:pStyle w:val="keywords"/>
      </w:pPr>
      <w:r>
        <w:rPr>
          <w:rStyle w:val="Numberhead"/>
        </w:rPr>
        <w:t>Ch. terrain</w:t>
      </w:r>
      <w:r w:rsidRPr="00A46E8A">
        <w:tab/>
      </w:r>
    </w:p>
    <w:p w14:paraId="4BBAF0D2" w14:textId="77777777" w:rsidR="006F4FAA" w:rsidRDefault="006F4FAA" w:rsidP="006F4FAA">
      <w:pPr>
        <w:pStyle w:val="keywords"/>
      </w:pPr>
      <w:r>
        <w:rPr>
          <w:rStyle w:val="Numberhead"/>
        </w:rPr>
        <w:t>Themes</w:t>
      </w:r>
      <w:r>
        <w:tab/>
      </w:r>
    </w:p>
    <w:p w14:paraId="5DB573A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523369F"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02F340E4" w14:textId="77777777" w:rsidR="006F4FAA" w:rsidRPr="00431201" w:rsidRDefault="006F4FAA" w:rsidP="006F4FAA">
      <w:pPr>
        <w:pStyle w:val="Heading5"/>
      </w:pPr>
      <w:r w:rsidRPr="00431201">
        <w:t xml:space="preserve">3 </w:t>
      </w:r>
    </w:p>
    <w:p w14:paraId="490D171C" w14:textId="77777777" w:rsidR="006F4FAA" w:rsidRPr="00431201" w:rsidRDefault="006F4FAA" w:rsidP="006F4FAA">
      <w:pPr>
        <w:pStyle w:val="keywords"/>
      </w:pPr>
      <w:r w:rsidRPr="00431201">
        <w:rPr>
          <w:rStyle w:val="Numberhead"/>
        </w:rPr>
        <w:t>Peg</w:t>
      </w:r>
      <w:r w:rsidRPr="00431201">
        <w:tab/>
      </w:r>
    </w:p>
    <w:p w14:paraId="163C746E" w14:textId="77777777" w:rsidR="006F4FAA" w:rsidRPr="00431201" w:rsidRDefault="006F4FAA" w:rsidP="006F4FAA">
      <w:pPr>
        <w:pStyle w:val="keywords"/>
      </w:pPr>
      <w:r w:rsidRPr="00431201">
        <w:rPr>
          <w:rStyle w:val="Numberhead"/>
        </w:rPr>
        <w:t>Ch. terrain</w:t>
      </w:r>
      <w:r w:rsidRPr="00431201">
        <w:tab/>
      </w:r>
    </w:p>
    <w:p w14:paraId="284B4F9E" w14:textId="77777777" w:rsidR="006F4FAA" w:rsidRDefault="006F4FAA" w:rsidP="006F4FAA">
      <w:pPr>
        <w:pStyle w:val="keywords"/>
      </w:pPr>
      <w:r>
        <w:rPr>
          <w:rStyle w:val="Numberhead"/>
        </w:rPr>
        <w:t>Themes</w:t>
      </w:r>
      <w:r>
        <w:tab/>
      </w:r>
    </w:p>
    <w:p w14:paraId="6C3A27F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1BA76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F16298" w14:textId="77777777" w:rsidR="006F4FAA" w:rsidRPr="00F839CC" w:rsidRDefault="006F4FAA" w:rsidP="006F4FAA">
      <w:pPr>
        <w:pStyle w:val="Heading5"/>
      </w:pPr>
      <w:r>
        <w:t>4</w:t>
      </w:r>
      <w:r w:rsidRPr="00F839CC">
        <w:t xml:space="preserve"> </w:t>
      </w:r>
    </w:p>
    <w:p w14:paraId="2860550F" w14:textId="77777777" w:rsidR="006F4FAA" w:rsidRPr="00166964" w:rsidRDefault="006F4FAA" w:rsidP="006F4FAA">
      <w:pPr>
        <w:pStyle w:val="keywords"/>
      </w:pPr>
      <w:r w:rsidRPr="00D25469">
        <w:rPr>
          <w:rStyle w:val="Numberhead"/>
        </w:rPr>
        <w:t>Peg</w:t>
      </w:r>
      <w:r>
        <w:tab/>
      </w:r>
    </w:p>
    <w:p w14:paraId="12ABF340" w14:textId="77777777" w:rsidR="006F4FAA" w:rsidRDefault="006F4FAA" w:rsidP="006F4FAA">
      <w:pPr>
        <w:pStyle w:val="keywords"/>
      </w:pPr>
      <w:r>
        <w:rPr>
          <w:rStyle w:val="Numberhead"/>
        </w:rPr>
        <w:t>Ch. terrain</w:t>
      </w:r>
      <w:r w:rsidRPr="00A46E8A">
        <w:tab/>
      </w:r>
    </w:p>
    <w:p w14:paraId="699F86B6" w14:textId="77777777" w:rsidR="006F4FAA" w:rsidRDefault="006F4FAA" w:rsidP="006F4FAA">
      <w:pPr>
        <w:pStyle w:val="keywords"/>
      </w:pPr>
      <w:r>
        <w:rPr>
          <w:rStyle w:val="Numberhead"/>
        </w:rPr>
        <w:t>Themes</w:t>
      </w:r>
      <w:r>
        <w:tab/>
      </w:r>
    </w:p>
    <w:p w14:paraId="27FFD1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C0B7BF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FA0566C" w14:textId="77777777" w:rsidR="006F4FAA" w:rsidRPr="00F839CC" w:rsidRDefault="006F4FAA" w:rsidP="006F4FAA">
      <w:pPr>
        <w:pStyle w:val="Heading5"/>
      </w:pPr>
      <w:r>
        <w:t>5</w:t>
      </w:r>
      <w:r w:rsidRPr="00F839CC">
        <w:t xml:space="preserve"> </w:t>
      </w:r>
    </w:p>
    <w:p w14:paraId="4520724F" w14:textId="77777777" w:rsidR="006F4FAA" w:rsidRPr="00166964" w:rsidRDefault="006F4FAA" w:rsidP="006F4FAA">
      <w:pPr>
        <w:pStyle w:val="keywords"/>
      </w:pPr>
      <w:r w:rsidRPr="00D25469">
        <w:rPr>
          <w:rStyle w:val="Numberhead"/>
        </w:rPr>
        <w:t>Peg</w:t>
      </w:r>
      <w:r>
        <w:tab/>
      </w:r>
    </w:p>
    <w:p w14:paraId="08CE0AF5" w14:textId="77777777" w:rsidR="006F4FAA" w:rsidRDefault="006F4FAA" w:rsidP="006F4FAA">
      <w:pPr>
        <w:pStyle w:val="keywords"/>
      </w:pPr>
      <w:r>
        <w:rPr>
          <w:rStyle w:val="Numberhead"/>
        </w:rPr>
        <w:t>Ch. terrain</w:t>
      </w:r>
      <w:r w:rsidRPr="00A46E8A">
        <w:tab/>
      </w:r>
    </w:p>
    <w:p w14:paraId="63870CB4" w14:textId="77777777" w:rsidR="006F4FAA" w:rsidRDefault="006F4FAA" w:rsidP="006F4FAA">
      <w:pPr>
        <w:pStyle w:val="keywords"/>
      </w:pPr>
      <w:r>
        <w:rPr>
          <w:rStyle w:val="Numberhead"/>
        </w:rPr>
        <w:t>Themes</w:t>
      </w:r>
      <w:r>
        <w:tab/>
      </w:r>
    </w:p>
    <w:p w14:paraId="4EFF3BF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0AC661F" w14:textId="77777777" w:rsidR="006F4FAA" w:rsidRPr="00F10443" w:rsidRDefault="006F4FAA" w:rsidP="006F4FAA">
      <w:pPr>
        <w:pStyle w:val="keywords"/>
        <w:rPr>
          <w:rStyle w:val="Numberhead"/>
        </w:rPr>
      </w:pPr>
      <w:r w:rsidRPr="00F10443">
        <w:rPr>
          <w:rStyle w:val="Numberhead"/>
        </w:rPr>
        <w:lastRenderedPageBreak/>
        <w:t>Verses</w:t>
      </w:r>
      <w:r w:rsidRPr="00F10443">
        <w:rPr>
          <w:rStyle w:val="Numberhead"/>
        </w:rPr>
        <w:tab/>
      </w:r>
    </w:p>
    <w:p w14:paraId="60D6829C" w14:textId="77777777" w:rsidR="006F4FAA" w:rsidRPr="00F839CC" w:rsidRDefault="006F4FAA" w:rsidP="006F4FAA">
      <w:pPr>
        <w:pStyle w:val="Heading5"/>
      </w:pPr>
      <w:r>
        <w:t>6</w:t>
      </w:r>
      <w:r w:rsidRPr="00F839CC">
        <w:t xml:space="preserve"> </w:t>
      </w:r>
    </w:p>
    <w:p w14:paraId="205D823A" w14:textId="77777777" w:rsidR="006F4FAA" w:rsidRPr="00166964" w:rsidRDefault="006F4FAA" w:rsidP="006F4FAA">
      <w:pPr>
        <w:pStyle w:val="keywords"/>
      </w:pPr>
      <w:r w:rsidRPr="00D25469">
        <w:rPr>
          <w:rStyle w:val="Numberhead"/>
        </w:rPr>
        <w:t>Peg</w:t>
      </w:r>
      <w:r>
        <w:tab/>
      </w:r>
    </w:p>
    <w:p w14:paraId="3E599F98" w14:textId="77777777" w:rsidR="006F4FAA" w:rsidRDefault="006F4FAA" w:rsidP="006F4FAA">
      <w:pPr>
        <w:pStyle w:val="keywords"/>
      </w:pPr>
      <w:r>
        <w:rPr>
          <w:rStyle w:val="Numberhead"/>
        </w:rPr>
        <w:t>Ch. terrain</w:t>
      </w:r>
      <w:r w:rsidRPr="00A46E8A">
        <w:tab/>
      </w:r>
    </w:p>
    <w:p w14:paraId="0F4C70B9" w14:textId="77777777" w:rsidR="006F4FAA" w:rsidRDefault="006F4FAA" w:rsidP="006F4FAA">
      <w:pPr>
        <w:pStyle w:val="keywords"/>
      </w:pPr>
      <w:r>
        <w:rPr>
          <w:rStyle w:val="Numberhead"/>
        </w:rPr>
        <w:t>Themes</w:t>
      </w:r>
      <w:r>
        <w:tab/>
      </w:r>
    </w:p>
    <w:p w14:paraId="028D2F4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D5B172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F75509F" w14:textId="77777777" w:rsidR="006F4FAA" w:rsidRPr="00F839CC" w:rsidRDefault="006F4FAA" w:rsidP="006F4FAA">
      <w:pPr>
        <w:pStyle w:val="Heading5"/>
      </w:pPr>
      <w:r>
        <w:t>8</w:t>
      </w:r>
      <w:r w:rsidRPr="00F839CC">
        <w:t xml:space="preserve"> </w:t>
      </w:r>
    </w:p>
    <w:p w14:paraId="42A2C372" w14:textId="414EFD7A" w:rsidR="006F4FAA" w:rsidRPr="00166964" w:rsidRDefault="006F4FAA" w:rsidP="006F4FAA">
      <w:pPr>
        <w:pStyle w:val="keywords"/>
      </w:pPr>
      <w:r w:rsidRPr="00D25469">
        <w:rPr>
          <w:rStyle w:val="Numberhead"/>
        </w:rPr>
        <w:t>Peg</w:t>
      </w:r>
      <w:r>
        <w:tab/>
      </w:r>
      <w:r w:rsidR="007D6C4B" w:rsidRPr="000C4C07">
        <w:t>ova</w:t>
      </w:r>
    </w:p>
    <w:p w14:paraId="7930C487" w14:textId="19C0AB34" w:rsidR="006F4FAA" w:rsidRDefault="006F4FAA" w:rsidP="006F4FAA">
      <w:pPr>
        <w:pStyle w:val="keywords"/>
      </w:pPr>
      <w:r>
        <w:rPr>
          <w:rStyle w:val="Numberhead"/>
        </w:rPr>
        <w:t>Ch. terrain</w:t>
      </w:r>
      <w:r w:rsidRPr="00A46E8A">
        <w:tab/>
      </w:r>
      <w:r w:rsidR="007D6C4B" w:rsidRPr="000C4C07">
        <w:t>deviled eggs (ova)</w:t>
      </w:r>
    </w:p>
    <w:p w14:paraId="5EF06042" w14:textId="77777777" w:rsidR="006F4FAA" w:rsidRDefault="006F4FAA" w:rsidP="006F4FAA">
      <w:pPr>
        <w:pStyle w:val="keywords"/>
      </w:pPr>
      <w:r>
        <w:rPr>
          <w:rStyle w:val="Numberhead"/>
        </w:rPr>
        <w:t>Themes</w:t>
      </w:r>
      <w:r>
        <w:tab/>
      </w:r>
    </w:p>
    <w:p w14:paraId="46A9AF8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6BE8E13" w14:textId="035C5FFF" w:rsidR="006F4FAA" w:rsidRPr="00085CF8" w:rsidRDefault="006F4FAA" w:rsidP="006F4FAA">
      <w:pPr>
        <w:pStyle w:val="keywords"/>
      </w:pPr>
      <w:r w:rsidRPr="00F10443">
        <w:rPr>
          <w:rStyle w:val="Numberhead"/>
        </w:rPr>
        <w:t>Verses</w:t>
      </w:r>
      <w:r w:rsidRPr="00F10443">
        <w:rPr>
          <w:rStyle w:val="Numberhead"/>
        </w:rPr>
        <w:tab/>
      </w:r>
      <w:r w:rsidR="00085CF8">
        <w:rPr>
          <w:rStyle w:val="Numberhead"/>
        </w:rPr>
        <w:t>12</w:t>
      </w:r>
      <w:r w:rsidR="00085CF8">
        <w:t xml:space="preserve"> </w:t>
      </w:r>
      <w:r w:rsidR="00085CF8" w:rsidRPr="00085CF8">
        <w:t>Do not call conspiracy everything this people calls a conspiracy; do not fear what they fear, and do not dread it.</w:t>
      </w:r>
    </w:p>
    <w:p w14:paraId="2041319A" w14:textId="77777777" w:rsidR="00DA4156" w:rsidRPr="00F839CC" w:rsidRDefault="00DA4156" w:rsidP="00DA4156">
      <w:pPr>
        <w:pStyle w:val="Heading5"/>
      </w:pPr>
      <w:r>
        <w:t>7</w:t>
      </w:r>
      <w:r w:rsidRPr="00F839CC">
        <w:t xml:space="preserve"> </w:t>
      </w:r>
    </w:p>
    <w:p w14:paraId="0018B1A6" w14:textId="77777777" w:rsidR="00DA4156" w:rsidRPr="00166964" w:rsidRDefault="00DA4156" w:rsidP="00DA4156">
      <w:pPr>
        <w:pStyle w:val="keywords"/>
      </w:pPr>
      <w:r w:rsidRPr="00D25469">
        <w:rPr>
          <w:rStyle w:val="Numberhead"/>
        </w:rPr>
        <w:t>Peg</w:t>
      </w:r>
      <w:r>
        <w:tab/>
      </w:r>
    </w:p>
    <w:p w14:paraId="4E63D278" w14:textId="77777777" w:rsidR="00DA4156" w:rsidRDefault="00DA4156" w:rsidP="00DA4156">
      <w:pPr>
        <w:pStyle w:val="keywords"/>
      </w:pPr>
      <w:r>
        <w:rPr>
          <w:rStyle w:val="Numberhead"/>
        </w:rPr>
        <w:t>Ch. terrain</w:t>
      </w:r>
      <w:r w:rsidRPr="00A46E8A">
        <w:tab/>
      </w:r>
    </w:p>
    <w:p w14:paraId="668E2307" w14:textId="77777777" w:rsidR="00DA4156" w:rsidRDefault="00DA4156" w:rsidP="00DA4156">
      <w:pPr>
        <w:pStyle w:val="keywords"/>
      </w:pPr>
      <w:r>
        <w:rPr>
          <w:rStyle w:val="Numberhead"/>
        </w:rPr>
        <w:t>Themes</w:t>
      </w:r>
      <w:r>
        <w:tab/>
      </w:r>
    </w:p>
    <w:p w14:paraId="75E2BE6C" w14:textId="77777777" w:rsidR="00DA4156" w:rsidRPr="0048334D" w:rsidRDefault="00DA4156" w:rsidP="00DA4156">
      <w:pPr>
        <w:pStyle w:val="keywords"/>
        <w:rPr>
          <w:rStyle w:val="Numberhead"/>
          <w:rFonts w:asciiTheme="minorHAnsi" w:hAnsiTheme="minorHAnsi"/>
          <w:color w:val="auto"/>
          <w:sz w:val="20"/>
        </w:rPr>
      </w:pPr>
      <w:r w:rsidRPr="003D1666">
        <w:rPr>
          <w:rStyle w:val="Numberhead"/>
        </w:rPr>
        <w:t>Story</w:t>
      </w:r>
      <w:r>
        <w:tab/>
      </w:r>
    </w:p>
    <w:p w14:paraId="16B0313E" w14:textId="77777777" w:rsidR="00DA4156" w:rsidRPr="00F10443" w:rsidRDefault="00DA4156" w:rsidP="00DA4156">
      <w:pPr>
        <w:pStyle w:val="keywords"/>
        <w:rPr>
          <w:rStyle w:val="Numberhead"/>
        </w:rPr>
      </w:pPr>
      <w:r w:rsidRPr="00F10443">
        <w:rPr>
          <w:rStyle w:val="Numberhead"/>
        </w:rPr>
        <w:t>Verses</w:t>
      </w:r>
      <w:r w:rsidRPr="00F10443">
        <w:rPr>
          <w:rStyle w:val="Numberhead"/>
        </w:rPr>
        <w:tab/>
      </w:r>
    </w:p>
    <w:p w14:paraId="075D612C" w14:textId="77777777" w:rsidR="006F4FAA" w:rsidRPr="00F839CC" w:rsidRDefault="006F4FAA" w:rsidP="006F4FAA">
      <w:pPr>
        <w:pStyle w:val="Heading5"/>
      </w:pPr>
      <w:r>
        <w:t>9</w:t>
      </w:r>
      <w:r w:rsidRPr="00F839CC">
        <w:t xml:space="preserve"> </w:t>
      </w:r>
    </w:p>
    <w:p w14:paraId="2465889D" w14:textId="77777777" w:rsidR="006F4FAA" w:rsidRPr="00166964" w:rsidRDefault="006F4FAA" w:rsidP="006F4FAA">
      <w:pPr>
        <w:pStyle w:val="keywords"/>
      </w:pPr>
      <w:r w:rsidRPr="00D25469">
        <w:rPr>
          <w:rStyle w:val="Numberhead"/>
        </w:rPr>
        <w:t>Peg</w:t>
      </w:r>
      <w:r>
        <w:tab/>
      </w:r>
    </w:p>
    <w:p w14:paraId="6636A847" w14:textId="77777777" w:rsidR="006F4FAA" w:rsidRDefault="006F4FAA" w:rsidP="006F4FAA">
      <w:pPr>
        <w:pStyle w:val="keywords"/>
      </w:pPr>
      <w:r>
        <w:rPr>
          <w:rStyle w:val="Numberhead"/>
        </w:rPr>
        <w:t>Ch. terrain</w:t>
      </w:r>
      <w:r w:rsidRPr="00A46E8A">
        <w:tab/>
      </w:r>
    </w:p>
    <w:p w14:paraId="59E2A34D" w14:textId="77777777" w:rsidR="006F4FAA" w:rsidRDefault="006F4FAA" w:rsidP="006F4FAA">
      <w:pPr>
        <w:pStyle w:val="keywords"/>
      </w:pPr>
      <w:r>
        <w:rPr>
          <w:rStyle w:val="Numberhead"/>
        </w:rPr>
        <w:t>Themes</w:t>
      </w:r>
      <w:r>
        <w:tab/>
      </w:r>
    </w:p>
    <w:p w14:paraId="669FB64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821DFC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692780F" w14:textId="77777777" w:rsidR="006F4FAA" w:rsidRPr="00F839CC" w:rsidRDefault="006F4FAA" w:rsidP="006F4FAA">
      <w:pPr>
        <w:pStyle w:val="Heading5"/>
      </w:pPr>
      <w:r w:rsidRPr="00F839CC">
        <w:t>1</w:t>
      </w:r>
      <w:r>
        <w:t>0</w:t>
      </w:r>
      <w:r w:rsidRPr="00F839CC">
        <w:t xml:space="preserve"> </w:t>
      </w:r>
    </w:p>
    <w:p w14:paraId="1C14BC15" w14:textId="77777777" w:rsidR="006F4FAA" w:rsidRPr="00166964" w:rsidRDefault="006F4FAA" w:rsidP="006F4FAA">
      <w:pPr>
        <w:pStyle w:val="keywords"/>
      </w:pPr>
      <w:r w:rsidRPr="00D25469">
        <w:rPr>
          <w:rStyle w:val="Numberhead"/>
        </w:rPr>
        <w:t>Peg</w:t>
      </w:r>
      <w:r>
        <w:tab/>
      </w:r>
    </w:p>
    <w:p w14:paraId="628022EE" w14:textId="77777777" w:rsidR="006F4FAA" w:rsidRDefault="006F4FAA" w:rsidP="006F4FAA">
      <w:pPr>
        <w:pStyle w:val="keywords"/>
      </w:pPr>
      <w:r>
        <w:rPr>
          <w:rStyle w:val="Numberhead"/>
        </w:rPr>
        <w:t>Ch. terrain</w:t>
      </w:r>
      <w:r w:rsidRPr="00A46E8A">
        <w:tab/>
      </w:r>
    </w:p>
    <w:p w14:paraId="68C8F23B" w14:textId="77777777" w:rsidR="006F4FAA" w:rsidRDefault="006F4FAA" w:rsidP="006F4FAA">
      <w:pPr>
        <w:pStyle w:val="keywords"/>
      </w:pPr>
      <w:r>
        <w:rPr>
          <w:rStyle w:val="Numberhead"/>
        </w:rPr>
        <w:t>Themes</w:t>
      </w:r>
      <w:r>
        <w:tab/>
      </w:r>
    </w:p>
    <w:p w14:paraId="00019F3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946F73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288110B" w14:textId="77777777" w:rsidR="006F4FAA" w:rsidRPr="00F839CC" w:rsidRDefault="006F4FAA" w:rsidP="006F4FAA">
      <w:pPr>
        <w:pStyle w:val="Heading5"/>
      </w:pPr>
      <w:r w:rsidRPr="00F839CC">
        <w:t>1</w:t>
      </w:r>
      <w:r>
        <w:t>1</w:t>
      </w:r>
      <w:r w:rsidRPr="00F839CC">
        <w:t xml:space="preserve"> </w:t>
      </w:r>
    </w:p>
    <w:p w14:paraId="09029C94" w14:textId="77777777" w:rsidR="006F4FAA" w:rsidRPr="00166964" w:rsidRDefault="006F4FAA" w:rsidP="006F4FAA">
      <w:pPr>
        <w:pStyle w:val="keywords"/>
      </w:pPr>
      <w:r w:rsidRPr="00D25469">
        <w:rPr>
          <w:rStyle w:val="Numberhead"/>
        </w:rPr>
        <w:t>Peg</w:t>
      </w:r>
      <w:r>
        <w:tab/>
      </w:r>
    </w:p>
    <w:p w14:paraId="443D9B7A" w14:textId="77777777" w:rsidR="006F4FAA" w:rsidRDefault="006F4FAA" w:rsidP="006F4FAA">
      <w:pPr>
        <w:pStyle w:val="keywords"/>
      </w:pPr>
      <w:r>
        <w:rPr>
          <w:rStyle w:val="Numberhead"/>
        </w:rPr>
        <w:t>Ch. terrain</w:t>
      </w:r>
      <w:r w:rsidRPr="00A46E8A">
        <w:tab/>
      </w:r>
    </w:p>
    <w:p w14:paraId="0A827CA0" w14:textId="77777777" w:rsidR="006F4FAA" w:rsidRDefault="006F4FAA" w:rsidP="006F4FAA">
      <w:pPr>
        <w:pStyle w:val="keywords"/>
      </w:pPr>
      <w:r>
        <w:rPr>
          <w:rStyle w:val="Numberhead"/>
        </w:rPr>
        <w:t>Themes</w:t>
      </w:r>
      <w:r>
        <w:tab/>
      </w:r>
    </w:p>
    <w:p w14:paraId="4AF3CFC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76F45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C88686D" w14:textId="77777777" w:rsidR="006F4FAA" w:rsidRPr="00F839CC" w:rsidRDefault="006F4FAA" w:rsidP="006F4FAA">
      <w:pPr>
        <w:pStyle w:val="Heading5"/>
      </w:pPr>
      <w:r w:rsidRPr="00F839CC">
        <w:lastRenderedPageBreak/>
        <w:t>1</w:t>
      </w:r>
      <w:r>
        <w:t>2</w:t>
      </w:r>
      <w:r w:rsidRPr="00F839CC">
        <w:t xml:space="preserve"> </w:t>
      </w:r>
    </w:p>
    <w:p w14:paraId="381AE7A1" w14:textId="77777777" w:rsidR="006F4FAA" w:rsidRPr="00166964" w:rsidRDefault="006F4FAA" w:rsidP="006F4FAA">
      <w:pPr>
        <w:pStyle w:val="keywords"/>
      </w:pPr>
      <w:r w:rsidRPr="00D25469">
        <w:rPr>
          <w:rStyle w:val="Numberhead"/>
        </w:rPr>
        <w:t>Peg</w:t>
      </w:r>
      <w:r>
        <w:tab/>
      </w:r>
    </w:p>
    <w:p w14:paraId="7B34D0A5" w14:textId="77777777" w:rsidR="006F4FAA" w:rsidRDefault="006F4FAA" w:rsidP="006F4FAA">
      <w:pPr>
        <w:pStyle w:val="keywords"/>
      </w:pPr>
      <w:r>
        <w:rPr>
          <w:rStyle w:val="Numberhead"/>
        </w:rPr>
        <w:t>Ch. terrain</w:t>
      </w:r>
      <w:r w:rsidRPr="00A46E8A">
        <w:tab/>
      </w:r>
    </w:p>
    <w:p w14:paraId="34353CE2" w14:textId="77777777" w:rsidR="006F4FAA" w:rsidRDefault="006F4FAA" w:rsidP="006F4FAA">
      <w:pPr>
        <w:pStyle w:val="keywords"/>
      </w:pPr>
      <w:r>
        <w:rPr>
          <w:rStyle w:val="Numberhead"/>
        </w:rPr>
        <w:t>Themes</w:t>
      </w:r>
      <w:r>
        <w:tab/>
      </w:r>
    </w:p>
    <w:p w14:paraId="796D762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5A9E04"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6A6CF65D" w14:textId="77777777" w:rsidR="006F4FAA" w:rsidRPr="00431201" w:rsidRDefault="006F4FAA" w:rsidP="006F4FAA">
      <w:pPr>
        <w:pStyle w:val="Heading5"/>
      </w:pPr>
      <w:r w:rsidRPr="00431201">
        <w:t xml:space="preserve">13 </w:t>
      </w:r>
    </w:p>
    <w:p w14:paraId="713431D0" w14:textId="77777777" w:rsidR="006F4FAA" w:rsidRPr="00431201" w:rsidRDefault="006F4FAA" w:rsidP="006F4FAA">
      <w:pPr>
        <w:pStyle w:val="keywords"/>
      </w:pPr>
      <w:r w:rsidRPr="00431201">
        <w:rPr>
          <w:rStyle w:val="Numberhead"/>
        </w:rPr>
        <w:t>Peg</w:t>
      </w:r>
      <w:r w:rsidRPr="00431201">
        <w:tab/>
      </w:r>
    </w:p>
    <w:p w14:paraId="7A67E535" w14:textId="77777777" w:rsidR="006F4FAA" w:rsidRPr="00431201" w:rsidRDefault="006F4FAA" w:rsidP="006F4FAA">
      <w:pPr>
        <w:pStyle w:val="keywords"/>
      </w:pPr>
      <w:r w:rsidRPr="00431201">
        <w:rPr>
          <w:rStyle w:val="Numberhead"/>
        </w:rPr>
        <w:t>Ch. terrain</w:t>
      </w:r>
      <w:r w:rsidRPr="00431201">
        <w:tab/>
      </w:r>
    </w:p>
    <w:p w14:paraId="7ED10AC6" w14:textId="77777777" w:rsidR="006F4FAA" w:rsidRDefault="006F4FAA" w:rsidP="006F4FAA">
      <w:pPr>
        <w:pStyle w:val="keywords"/>
      </w:pPr>
      <w:r>
        <w:rPr>
          <w:rStyle w:val="Numberhead"/>
        </w:rPr>
        <w:t>Themes</w:t>
      </w:r>
      <w:r>
        <w:tab/>
      </w:r>
    </w:p>
    <w:p w14:paraId="34975D1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DC263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1B39992" w14:textId="77777777" w:rsidR="006F4FAA" w:rsidRPr="00F839CC" w:rsidRDefault="006F4FAA" w:rsidP="006F4FAA">
      <w:pPr>
        <w:pStyle w:val="Heading5"/>
      </w:pPr>
      <w:r w:rsidRPr="00F839CC">
        <w:t>1</w:t>
      </w:r>
      <w:r>
        <w:t>4</w:t>
      </w:r>
      <w:r w:rsidRPr="00F839CC">
        <w:t xml:space="preserve"> </w:t>
      </w:r>
    </w:p>
    <w:p w14:paraId="121764B6" w14:textId="77777777" w:rsidR="006F4FAA" w:rsidRPr="00166964" w:rsidRDefault="006F4FAA" w:rsidP="006F4FAA">
      <w:pPr>
        <w:pStyle w:val="keywords"/>
      </w:pPr>
      <w:r w:rsidRPr="00D25469">
        <w:rPr>
          <w:rStyle w:val="Numberhead"/>
        </w:rPr>
        <w:t>Peg</w:t>
      </w:r>
      <w:r>
        <w:tab/>
      </w:r>
    </w:p>
    <w:p w14:paraId="267F5889" w14:textId="77777777" w:rsidR="006F4FAA" w:rsidRDefault="006F4FAA" w:rsidP="006F4FAA">
      <w:pPr>
        <w:pStyle w:val="keywords"/>
      </w:pPr>
      <w:r>
        <w:rPr>
          <w:rStyle w:val="Numberhead"/>
        </w:rPr>
        <w:t>Ch. terrain</w:t>
      </w:r>
      <w:r w:rsidRPr="00A46E8A">
        <w:tab/>
      </w:r>
    </w:p>
    <w:p w14:paraId="7E743F01" w14:textId="77777777" w:rsidR="006F4FAA" w:rsidRDefault="006F4FAA" w:rsidP="006F4FAA">
      <w:pPr>
        <w:pStyle w:val="keywords"/>
      </w:pPr>
      <w:r>
        <w:rPr>
          <w:rStyle w:val="Numberhead"/>
        </w:rPr>
        <w:t>Themes</w:t>
      </w:r>
      <w:r>
        <w:tab/>
      </w:r>
    </w:p>
    <w:p w14:paraId="4CA215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1163D4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D388389" w14:textId="77777777" w:rsidR="006F4FAA" w:rsidRPr="00F839CC" w:rsidRDefault="006F4FAA" w:rsidP="006F4FAA">
      <w:pPr>
        <w:pStyle w:val="Heading5"/>
      </w:pPr>
      <w:r w:rsidRPr="00F839CC">
        <w:t>1</w:t>
      </w:r>
      <w:r>
        <w:t>5</w:t>
      </w:r>
      <w:r w:rsidRPr="00F839CC">
        <w:t xml:space="preserve"> </w:t>
      </w:r>
    </w:p>
    <w:p w14:paraId="0C1AFCF6" w14:textId="77777777" w:rsidR="006F4FAA" w:rsidRPr="00166964" w:rsidRDefault="006F4FAA" w:rsidP="006F4FAA">
      <w:pPr>
        <w:pStyle w:val="keywords"/>
      </w:pPr>
      <w:r w:rsidRPr="00D25469">
        <w:rPr>
          <w:rStyle w:val="Numberhead"/>
        </w:rPr>
        <w:t>Peg</w:t>
      </w:r>
      <w:r>
        <w:tab/>
      </w:r>
    </w:p>
    <w:p w14:paraId="02670E50" w14:textId="77777777" w:rsidR="006F4FAA" w:rsidRDefault="006F4FAA" w:rsidP="006F4FAA">
      <w:pPr>
        <w:pStyle w:val="keywords"/>
      </w:pPr>
      <w:r>
        <w:rPr>
          <w:rStyle w:val="Numberhead"/>
        </w:rPr>
        <w:t>Ch. terrain</w:t>
      </w:r>
      <w:r w:rsidRPr="00A46E8A">
        <w:tab/>
      </w:r>
    </w:p>
    <w:p w14:paraId="469CB53B" w14:textId="77777777" w:rsidR="006F4FAA" w:rsidRDefault="006F4FAA" w:rsidP="006F4FAA">
      <w:pPr>
        <w:pStyle w:val="keywords"/>
      </w:pPr>
      <w:r>
        <w:rPr>
          <w:rStyle w:val="Numberhead"/>
        </w:rPr>
        <w:t>Themes</w:t>
      </w:r>
      <w:r>
        <w:tab/>
      </w:r>
    </w:p>
    <w:p w14:paraId="04E16BA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6ECDB7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7AD05C1" w14:textId="77777777" w:rsidR="006F4FAA" w:rsidRPr="00F839CC" w:rsidRDefault="006F4FAA" w:rsidP="006F4FAA">
      <w:pPr>
        <w:pStyle w:val="Heading5"/>
      </w:pPr>
      <w:r w:rsidRPr="00F839CC">
        <w:t>1</w:t>
      </w:r>
      <w:r>
        <w:t>6</w:t>
      </w:r>
      <w:r w:rsidRPr="00F839CC">
        <w:t xml:space="preserve"> </w:t>
      </w:r>
    </w:p>
    <w:p w14:paraId="23C2918F" w14:textId="77777777" w:rsidR="006F4FAA" w:rsidRPr="00166964" w:rsidRDefault="006F4FAA" w:rsidP="006F4FAA">
      <w:pPr>
        <w:pStyle w:val="keywords"/>
      </w:pPr>
      <w:r w:rsidRPr="00D25469">
        <w:rPr>
          <w:rStyle w:val="Numberhead"/>
        </w:rPr>
        <w:t>Peg</w:t>
      </w:r>
      <w:r>
        <w:tab/>
      </w:r>
    </w:p>
    <w:p w14:paraId="7A56E99F" w14:textId="77777777" w:rsidR="006F4FAA" w:rsidRDefault="006F4FAA" w:rsidP="006F4FAA">
      <w:pPr>
        <w:pStyle w:val="keywords"/>
      </w:pPr>
      <w:r>
        <w:rPr>
          <w:rStyle w:val="Numberhead"/>
        </w:rPr>
        <w:t>Ch. terrain</w:t>
      </w:r>
      <w:r w:rsidRPr="00A46E8A">
        <w:tab/>
      </w:r>
    </w:p>
    <w:p w14:paraId="734D6E52" w14:textId="77777777" w:rsidR="006F4FAA" w:rsidRDefault="006F4FAA" w:rsidP="006F4FAA">
      <w:pPr>
        <w:pStyle w:val="keywords"/>
      </w:pPr>
      <w:r>
        <w:rPr>
          <w:rStyle w:val="Numberhead"/>
        </w:rPr>
        <w:t>Themes</w:t>
      </w:r>
      <w:r>
        <w:tab/>
      </w:r>
    </w:p>
    <w:p w14:paraId="7C8E3FD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834054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EBB5D77" w14:textId="77777777" w:rsidR="006F4FAA" w:rsidRPr="00F839CC" w:rsidRDefault="006F4FAA" w:rsidP="006F4FAA">
      <w:pPr>
        <w:pStyle w:val="Heading5"/>
      </w:pPr>
      <w:r w:rsidRPr="00F839CC">
        <w:t>1</w:t>
      </w:r>
      <w:r>
        <w:t>7</w:t>
      </w:r>
      <w:r w:rsidRPr="00F839CC">
        <w:t xml:space="preserve"> </w:t>
      </w:r>
    </w:p>
    <w:p w14:paraId="74FD94FD" w14:textId="77777777" w:rsidR="006F4FAA" w:rsidRPr="00166964" w:rsidRDefault="006F4FAA" w:rsidP="006F4FAA">
      <w:pPr>
        <w:pStyle w:val="keywords"/>
      </w:pPr>
      <w:r w:rsidRPr="00D25469">
        <w:rPr>
          <w:rStyle w:val="Numberhead"/>
        </w:rPr>
        <w:t>Peg</w:t>
      </w:r>
      <w:r>
        <w:tab/>
      </w:r>
    </w:p>
    <w:p w14:paraId="3F49AA5E" w14:textId="77777777" w:rsidR="006F4FAA" w:rsidRDefault="006F4FAA" w:rsidP="006F4FAA">
      <w:pPr>
        <w:pStyle w:val="keywords"/>
      </w:pPr>
      <w:r>
        <w:rPr>
          <w:rStyle w:val="Numberhead"/>
        </w:rPr>
        <w:t>Ch. terrain</w:t>
      </w:r>
      <w:r w:rsidRPr="00A46E8A">
        <w:tab/>
      </w:r>
    </w:p>
    <w:p w14:paraId="0819A6C1" w14:textId="77777777" w:rsidR="006F4FAA" w:rsidRDefault="006F4FAA" w:rsidP="006F4FAA">
      <w:pPr>
        <w:pStyle w:val="keywords"/>
      </w:pPr>
      <w:r>
        <w:rPr>
          <w:rStyle w:val="Numberhead"/>
        </w:rPr>
        <w:t>Themes</w:t>
      </w:r>
      <w:r>
        <w:tab/>
      </w:r>
    </w:p>
    <w:p w14:paraId="5B1EDBF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9EA09E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28B5F21" w14:textId="77777777" w:rsidR="006F4FAA" w:rsidRPr="00F839CC" w:rsidRDefault="006F4FAA" w:rsidP="006F4FAA">
      <w:pPr>
        <w:pStyle w:val="Heading5"/>
      </w:pPr>
      <w:r w:rsidRPr="00F839CC">
        <w:lastRenderedPageBreak/>
        <w:t>1</w:t>
      </w:r>
      <w:r>
        <w:t>8</w:t>
      </w:r>
      <w:r w:rsidRPr="00F839CC">
        <w:t xml:space="preserve"> </w:t>
      </w:r>
    </w:p>
    <w:p w14:paraId="27CD37E7" w14:textId="77777777" w:rsidR="006F4FAA" w:rsidRPr="00166964" w:rsidRDefault="006F4FAA" w:rsidP="006F4FAA">
      <w:pPr>
        <w:pStyle w:val="keywords"/>
      </w:pPr>
      <w:r w:rsidRPr="00D25469">
        <w:rPr>
          <w:rStyle w:val="Numberhead"/>
        </w:rPr>
        <w:t>Peg</w:t>
      </w:r>
      <w:r>
        <w:tab/>
      </w:r>
    </w:p>
    <w:p w14:paraId="06E65444" w14:textId="77777777" w:rsidR="006F4FAA" w:rsidRDefault="006F4FAA" w:rsidP="006F4FAA">
      <w:pPr>
        <w:pStyle w:val="keywords"/>
      </w:pPr>
      <w:r>
        <w:rPr>
          <w:rStyle w:val="Numberhead"/>
        </w:rPr>
        <w:t>Ch. terrain</w:t>
      </w:r>
      <w:r w:rsidRPr="00A46E8A">
        <w:tab/>
      </w:r>
    </w:p>
    <w:p w14:paraId="4D3B62C9" w14:textId="77777777" w:rsidR="006F4FAA" w:rsidRDefault="006F4FAA" w:rsidP="006F4FAA">
      <w:pPr>
        <w:pStyle w:val="keywords"/>
      </w:pPr>
      <w:r>
        <w:rPr>
          <w:rStyle w:val="Numberhead"/>
        </w:rPr>
        <w:t>Themes</w:t>
      </w:r>
      <w:r>
        <w:tab/>
      </w:r>
    </w:p>
    <w:p w14:paraId="7A4987B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1E786D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A2DA5F9" w14:textId="77777777" w:rsidR="006F4FAA" w:rsidRPr="00F839CC" w:rsidRDefault="006F4FAA" w:rsidP="006F4FAA">
      <w:pPr>
        <w:pStyle w:val="Heading5"/>
      </w:pPr>
      <w:r w:rsidRPr="00F839CC">
        <w:t>1</w:t>
      </w:r>
      <w:r>
        <w:t>9</w:t>
      </w:r>
      <w:r w:rsidRPr="00F839CC">
        <w:t xml:space="preserve"> </w:t>
      </w:r>
    </w:p>
    <w:p w14:paraId="24452BA2" w14:textId="77777777" w:rsidR="006F4FAA" w:rsidRPr="00166964" w:rsidRDefault="006F4FAA" w:rsidP="006F4FAA">
      <w:pPr>
        <w:pStyle w:val="keywords"/>
      </w:pPr>
      <w:r w:rsidRPr="00D25469">
        <w:rPr>
          <w:rStyle w:val="Numberhead"/>
        </w:rPr>
        <w:t>Peg</w:t>
      </w:r>
      <w:r>
        <w:tab/>
      </w:r>
    </w:p>
    <w:p w14:paraId="0CA7A817" w14:textId="77777777" w:rsidR="006F4FAA" w:rsidRDefault="006F4FAA" w:rsidP="006F4FAA">
      <w:pPr>
        <w:pStyle w:val="keywords"/>
      </w:pPr>
      <w:r>
        <w:rPr>
          <w:rStyle w:val="Numberhead"/>
        </w:rPr>
        <w:t>Ch. terrain</w:t>
      </w:r>
      <w:r w:rsidRPr="00A46E8A">
        <w:tab/>
      </w:r>
    </w:p>
    <w:p w14:paraId="16E843B7" w14:textId="77777777" w:rsidR="006F4FAA" w:rsidRDefault="006F4FAA" w:rsidP="006F4FAA">
      <w:pPr>
        <w:pStyle w:val="keywords"/>
      </w:pPr>
      <w:r>
        <w:rPr>
          <w:rStyle w:val="Numberhead"/>
        </w:rPr>
        <w:t>Themes</w:t>
      </w:r>
      <w:r>
        <w:tab/>
      </w:r>
    </w:p>
    <w:p w14:paraId="677A70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F3292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21F03F8" w14:textId="77777777" w:rsidR="006F4FAA" w:rsidRPr="00F839CC" w:rsidRDefault="006F4FAA" w:rsidP="006F4FAA">
      <w:pPr>
        <w:pStyle w:val="Heading5"/>
      </w:pPr>
      <w:r>
        <w:t>20</w:t>
      </w:r>
      <w:r w:rsidRPr="00F839CC">
        <w:t xml:space="preserve"> </w:t>
      </w:r>
    </w:p>
    <w:p w14:paraId="6AE81456" w14:textId="77777777" w:rsidR="006F4FAA" w:rsidRPr="00166964" w:rsidRDefault="006F4FAA" w:rsidP="006F4FAA">
      <w:pPr>
        <w:pStyle w:val="keywords"/>
      </w:pPr>
      <w:r w:rsidRPr="00D25469">
        <w:rPr>
          <w:rStyle w:val="Numberhead"/>
        </w:rPr>
        <w:t>Peg</w:t>
      </w:r>
      <w:r>
        <w:tab/>
      </w:r>
    </w:p>
    <w:p w14:paraId="64611FE0" w14:textId="77777777" w:rsidR="006F4FAA" w:rsidRDefault="006F4FAA" w:rsidP="006F4FAA">
      <w:pPr>
        <w:pStyle w:val="keywords"/>
      </w:pPr>
      <w:r>
        <w:rPr>
          <w:rStyle w:val="Numberhead"/>
        </w:rPr>
        <w:t>Ch. terrain</w:t>
      </w:r>
      <w:r w:rsidRPr="00A46E8A">
        <w:tab/>
      </w:r>
    </w:p>
    <w:p w14:paraId="7D10BF4B" w14:textId="77777777" w:rsidR="006F4FAA" w:rsidRDefault="006F4FAA" w:rsidP="006F4FAA">
      <w:pPr>
        <w:pStyle w:val="keywords"/>
      </w:pPr>
      <w:r>
        <w:rPr>
          <w:rStyle w:val="Numberhead"/>
        </w:rPr>
        <w:t>Themes</w:t>
      </w:r>
      <w:r>
        <w:tab/>
      </w:r>
    </w:p>
    <w:p w14:paraId="0687A82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4B404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AEDC8A5" w14:textId="77777777" w:rsidR="006F4FAA" w:rsidRPr="00F839CC" w:rsidRDefault="006F4FAA" w:rsidP="006F4FAA">
      <w:pPr>
        <w:pStyle w:val="Heading5"/>
      </w:pPr>
      <w:r>
        <w:t>21</w:t>
      </w:r>
      <w:r w:rsidRPr="00F839CC">
        <w:t xml:space="preserve"> </w:t>
      </w:r>
    </w:p>
    <w:p w14:paraId="3F374E83" w14:textId="77777777" w:rsidR="006F4FAA" w:rsidRPr="00166964" w:rsidRDefault="006F4FAA" w:rsidP="006F4FAA">
      <w:pPr>
        <w:pStyle w:val="keywords"/>
      </w:pPr>
      <w:r w:rsidRPr="00D25469">
        <w:rPr>
          <w:rStyle w:val="Numberhead"/>
        </w:rPr>
        <w:t>Peg</w:t>
      </w:r>
      <w:r>
        <w:tab/>
      </w:r>
    </w:p>
    <w:p w14:paraId="47CBD912" w14:textId="77777777" w:rsidR="006F4FAA" w:rsidRDefault="006F4FAA" w:rsidP="006F4FAA">
      <w:pPr>
        <w:pStyle w:val="keywords"/>
      </w:pPr>
      <w:r>
        <w:rPr>
          <w:rStyle w:val="Numberhead"/>
        </w:rPr>
        <w:t>Ch. terrain</w:t>
      </w:r>
      <w:r w:rsidRPr="00A46E8A">
        <w:tab/>
      </w:r>
    </w:p>
    <w:p w14:paraId="72536D70" w14:textId="77777777" w:rsidR="006F4FAA" w:rsidRDefault="006F4FAA" w:rsidP="006F4FAA">
      <w:pPr>
        <w:pStyle w:val="keywords"/>
      </w:pPr>
      <w:r>
        <w:rPr>
          <w:rStyle w:val="Numberhead"/>
        </w:rPr>
        <w:t>Themes</w:t>
      </w:r>
      <w:r>
        <w:tab/>
      </w:r>
    </w:p>
    <w:p w14:paraId="059A631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D8378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7D63B03" w14:textId="77777777" w:rsidR="006F4FAA" w:rsidRPr="00F839CC" w:rsidRDefault="006F4FAA" w:rsidP="006F4FAA">
      <w:pPr>
        <w:pStyle w:val="Heading5"/>
      </w:pPr>
      <w:r>
        <w:t>22</w:t>
      </w:r>
      <w:r w:rsidRPr="00F839CC">
        <w:t xml:space="preserve"> </w:t>
      </w:r>
    </w:p>
    <w:p w14:paraId="10A2B231" w14:textId="77777777" w:rsidR="006F4FAA" w:rsidRPr="00166964" w:rsidRDefault="006F4FAA" w:rsidP="006F4FAA">
      <w:pPr>
        <w:pStyle w:val="keywords"/>
      </w:pPr>
      <w:r w:rsidRPr="00D25469">
        <w:rPr>
          <w:rStyle w:val="Numberhead"/>
        </w:rPr>
        <w:t>Peg</w:t>
      </w:r>
      <w:r>
        <w:tab/>
      </w:r>
    </w:p>
    <w:p w14:paraId="4C9ABBF2" w14:textId="77777777" w:rsidR="006F4FAA" w:rsidRDefault="006F4FAA" w:rsidP="006F4FAA">
      <w:pPr>
        <w:pStyle w:val="keywords"/>
      </w:pPr>
      <w:r>
        <w:rPr>
          <w:rStyle w:val="Numberhead"/>
        </w:rPr>
        <w:t>Ch. terrain</w:t>
      </w:r>
      <w:r w:rsidRPr="00A46E8A">
        <w:tab/>
      </w:r>
    </w:p>
    <w:p w14:paraId="67290AF4" w14:textId="77777777" w:rsidR="006F4FAA" w:rsidRDefault="006F4FAA" w:rsidP="006F4FAA">
      <w:pPr>
        <w:pStyle w:val="keywords"/>
      </w:pPr>
      <w:r>
        <w:rPr>
          <w:rStyle w:val="Numberhead"/>
        </w:rPr>
        <w:t>Themes</w:t>
      </w:r>
      <w:r>
        <w:tab/>
      </w:r>
    </w:p>
    <w:p w14:paraId="2C961CE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5DF200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BDCBE81" w14:textId="77777777" w:rsidR="006F4FAA" w:rsidRPr="00F839CC" w:rsidRDefault="006F4FAA" w:rsidP="006F4FAA">
      <w:pPr>
        <w:pStyle w:val="Heading5"/>
      </w:pPr>
      <w:r>
        <w:t>23</w:t>
      </w:r>
      <w:r w:rsidRPr="00F839CC">
        <w:t xml:space="preserve"> </w:t>
      </w:r>
    </w:p>
    <w:p w14:paraId="4E852E68" w14:textId="77777777" w:rsidR="006F4FAA" w:rsidRPr="00166964" w:rsidRDefault="006F4FAA" w:rsidP="006F4FAA">
      <w:pPr>
        <w:pStyle w:val="keywords"/>
      </w:pPr>
      <w:r w:rsidRPr="00D25469">
        <w:rPr>
          <w:rStyle w:val="Numberhead"/>
        </w:rPr>
        <w:t>Peg</w:t>
      </w:r>
      <w:r>
        <w:tab/>
      </w:r>
    </w:p>
    <w:p w14:paraId="665239EC" w14:textId="77777777" w:rsidR="006F4FAA" w:rsidRDefault="006F4FAA" w:rsidP="006F4FAA">
      <w:pPr>
        <w:pStyle w:val="keywords"/>
      </w:pPr>
      <w:r>
        <w:rPr>
          <w:rStyle w:val="Numberhead"/>
        </w:rPr>
        <w:t>Ch. terrain</w:t>
      </w:r>
      <w:r w:rsidRPr="00A46E8A">
        <w:tab/>
      </w:r>
    </w:p>
    <w:p w14:paraId="7B851362" w14:textId="77777777" w:rsidR="006F4FAA" w:rsidRDefault="006F4FAA" w:rsidP="006F4FAA">
      <w:pPr>
        <w:pStyle w:val="keywords"/>
      </w:pPr>
      <w:r>
        <w:rPr>
          <w:rStyle w:val="Numberhead"/>
        </w:rPr>
        <w:t>Themes</w:t>
      </w:r>
      <w:r>
        <w:tab/>
      </w:r>
    </w:p>
    <w:p w14:paraId="3B45921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0216A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62BFB82" w14:textId="77777777" w:rsidR="006F4FAA" w:rsidRPr="00F839CC" w:rsidRDefault="006F4FAA" w:rsidP="006F4FAA">
      <w:pPr>
        <w:pStyle w:val="Heading5"/>
      </w:pPr>
      <w:r>
        <w:lastRenderedPageBreak/>
        <w:t>24</w:t>
      </w:r>
      <w:r w:rsidRPr="00F839CC">
        <w:t xml:space="preserve"> </w:t>
      </w:r>
    </w:p>
    <w:p w14:paraId="005C6101" w14:textId="77777777" w:rsidR="006F4FAA" w:rsidRPr="00166964" w:rsidRDefault="006F4FAA" w:rsidP="006F4FAA">
      <w:pPr>
        <w:pStyle w:val="keywords"/>
      </w:pPr>
      <w:r w:rsidRPr="00D25469">
        <w:rPr>
          <w:rStyle w:val="Numberhead"/>
        </w:rPr>
        <w:t>Peg</w:t>
      </w:r>
      <w:r>
        <w:tab/>
      </w:r>
    </w:p>
    <w:p w14:paraId="73020E5F" w14:textId="77777777" w:rsidR="006F4FAA" w:rsidRDefault="006F4FAA" w:rsidP="006F4FAA">
      <w:pPr>
        <w:pStyle w:val="keywords"/>
      </w:pPr>
      <w:r>
        <w:rPr>
          <w:rStyle w:val="Numberhead"/>
        </w:rPr>
        <w:t>Ch. terrain</w:t>
      </w:r>
      <w:r w:rsidRPr="00A46E8A">
        <w:tab/>
      </w:r>
    </w:p>
    <w:p w14:paraId="30EE3665" w14:textId="77777777" w:rsidR="006F4FAA" w:rsidRDefault="006F4FAA" w:rsidP="006F4FAA">
      <w:pPr>
        <w:pStyle w:val="keywords"/>
      </w:pPr>
      <w:r>
        <w:rPr>
          <w:rStyle w:val="Numberhead"/>
        </w:rPr>
        <w:t>Themes</w:t>
      </w:r>
      <w:r>
        <w:tab/>
      </w:r>
    </w:p>
    <w:p w14:paraId="3DA9878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BC005E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B0396E" w14:textId="77777777" w:rsidR="006F4FAA" w:rsidRPr="00F839CC" w:rsidRDefault="006F4FAA" w:rsidP="006F4FAA">
      <w:pPr>
        <w:pStyle w:val="Heading5"/>
      </w:pPr>
      <w:r>
        <w:t>25</w:t>
      </w:r>
      <w:r w:rsidRPr="00F839CC">
        <w:t xml:space="preserve"> </w:t>
      </w:r>
    </w:p>
    <w:p w14:paraId="0397ECC2" w14:textId="77777777" w:rsidR="006F4FAA" w:rsidRPr="00166964" w:rsidRDefault="006F4FAA" w:rsidP="006F4FAA">
      <w:pPr>
        <w:pStyle w:val="keywords"/>
      </w:pPr>
      <w:r w:rsidRPr="00D25469">
        <w:rPr>
          <w:rStyle w:val="Numberhead"/>
        </w:rPr>
        <w:t>Peg</w:t>
      </w:r>
      <w:r>
        <w:tab/>
      </w:r>
    </w:p>
    <w:p w14:paraId="76628001" w14:textId="77777777" w:rsidR="006F4FAA" w:rsidRDefault="006F4FAA" w:rsidP="006F4FAA">
      <w:pPr>
        <w:pStyle w:val="keywords"/>
      </w:pPr>
      <w:r>
        <w:rPr>
          <w:rStyle w:val="Numberhead"/>
        </w:rPr>
        <w:t>Ch. terrain</w:t>
      </w:r>
      <w:r w:rsidRPr="00A46E8A">
        <w:tab/>
      </w:r>
    </w:p>
    <w:p w14:paraId="3BD58E2C" w14:textId="77777777" w:rsidR="006F4FAA" w:rsidRDefault="006F4FAA" w:rsidP="006F4FAA">
      <w:pPr>
        <w:pStyle w:val="keywords"/>
      </w:pPr>
      <w:r>
        <w:rPr>
          <w:rStyle w:val="Numberhead"/>
        </w:rPr>
        <w:t>Themes</w:t>
      </w:r>
      <w:r>
        <w:tab/>
      </w:r>
    </w:p>
    <w:p w14:paraId="0ABC067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A513DA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9B70682" w14:textId="77777777" w:rsidR="006F4FAA" w:rsidRPr="00F839CC" w:rsidRDefault="006F4FAA" w:rsidP="006F4FAA">
      <w:pPr>
        <w:pStyle w:val="Heading5"/>
      </w:pPr>
      <w:r>
        <w:t>26</w:t>
      </w:r>
      <w:r w:rsidRPr="00F839CC">
        <w:t xml:space="preserve"> </w:t>
      </w:r>
    </w:p>
    <w:p w14:paraId="0D819713" w14:textId="66F483B1" w:rsidR="006F4FAA" w:rsidRPr="00166964" w:rsidRDefault="006F4FAA" w:rsidP="006F4FAA">
      <w:pPr>
        <w:pStyle w:val="keywords"/>
      </w:pPr>
      <w:r w:rsidRPr="00D25469">
        <w:rPr>
          <w:rStyle w:val="Numberhead"/>
        </w:rPr>
        <w:t>Peg</w:t>
      </w:r>
      <w:r>
        <w:tab/>
      </w:r>
      <w:r w:rsidR="00886DB0" w:rsidRPr="000C4C07">
        <w:t>nacho</w:t>
      </w:r>
    </w:p>
    <w:p w14:paraId="3F8D7251" w14:textId="3E54A650" w:rsidR="006F4FAA" w:rsidRDefault="006F4FAA" w:rsidP="006F4FAA">
      <w:pPr>
        <w:pStyle w:val="keywords"/>
      </w:pPr>
      <w:r>
        <w:rPr>
          <w:rStyle w:val="Numberhead"/>
        </w:rPr>
        <w:t>Ch. terrain</w:t>
      </w:r>
      <w:r w:rsidRPr="00A46E8A">
        <w:tab/>
      </w:r>
      <w:r w:rsidR="00886DB0" w:rsidRPr="000C4C07">
        <w:t>nacho</w:t>
      </w:r>
      <w:r w:rsidR="00886DB0">
        <w:t>s</w:t>
      </w:r>
      <w:r w:rsidR="00886DB0" w:rsidRPr="000C4C07">
        <w:t xml:space="preserve"> shaped wedding cake</w:t>
      </w:r>
    </w:p>
    <w:p w14:paraId="30677308" w14:textId="77777777" w:rsidR="006F4FAA" w:rsidRDefault="006F4FAA" w:rsidP="006F4FAA">
      <w:pPr>
        <w:pStyle w:val="keywords"/>
      </w:pPr>
      <w:r>
        <w:rPr>
          <w:rStyle w:val="Numberhead"/>
        </w:rPr>
        <w:t>Themes</w:t>
      </w:r>
      <w:r>
        <w:tab/>
      </w:r>
    </w:p>
    <w:p w14:paraId="0BB4B91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F2CC61A" w14:textId="1650D63D" w:rsidR="006F4FAA" w:rsidRPr="004A7BA6" w:rsidRDefault="006F4FAA" w:rsidP="006F4FAA">
      <w:pPr>
        <w:pStyle w:val="keywords"/>
      </w:pPr>
      <w:r w:rsidRPr="00F10443">
        <w:rPr>
          <w:rStyle w:val="Numberhead"/>
        </w:rPr>
        <w:t>Verses</w:t>
      </w:r>
      <w:r w:rsidRPr="00F10443">
        <w:rPr>
          <w:rStyle w:val="Numberhead"/>
        </w:rPr>
        <w:tab/>
      </w:r>
      <w:r w:rsidR="004A7BA6">
        <w:rPr>
          <w:rStyle w:val="Numberhead"/>
        </w:rPr>
        <w:t>3</w:t>
      </w:r>
      <w:r w:rsidR="004A7BA6">
        <w:t xml:space="preserve"> </w:t>
      </w:r>
      <w:r w:rsidR="004A7BA6" w:rsidRPr="004A7BA6">
        <w:t>You will keep in perfect peace those whose minds are steadfast, because they trust in you.</w:t>
      </w:r>
    </w:p>
    <w:p w14:paraId="63B88FC3" w14:textId="77777777" w:rsidR="006F4FAA" w:rsidRPr="00F839CC" w:rsidRDefault="006F4FAA" w:rsidP="006F4FAA">
      <w:pPr>
        <w:pStyle w:val="Heading5"/>
      </w:pPr>
      <w:r>
        <w:t>27</w:t>
      </w:r>
      <w:r w:rsidRPr="00F839CC">
        <w:t xml:space="preserve"> </w:t>
      </w:r>
    </w:p>
    <w:p w14:paraId="3A700E25" w14:textId="77777777" w:rsidR="006F4FAA" w:rsidRPr="00166964" w:rsidRDefault="006F4FAA" w:rsidP="006F4FAA">
      <w:pPr>
        <w:pStyle w:val="keywords"/>
      </w:pPr>
      <w:r w:rsidRPr="00D25469">
        <w:rPr>
          <w:rStyle w:val="Numberhead"/>
        </w:rPr>
        <w:t>Peg</w:t>
      </w:r>
      <w:r>
        <w:tab/>
      </w:r>
    </w:p>
    <w:p w14:paraId="77DB8744" w14:textId="77777777" w:rsidR="006F4FAA" w:rsidRDefault="006F4FAA" w:rsidP="006F4FAA">
      <w:pPr>
        <w:pStyle w:val="keywords"/>
      </w:pPr>
      <w:r>
        <w:rPr>
          <w:rStyle w:val="Numberhead"/>
        </w:rPr>
        <w:t>Ch. terrain</w:t>
      </w:r>
      <w:r w:rsidRPr="00A46E8A">
        <w:tab/>
      </w:r>
    </w:p>
    <w:p w14:paraId="3BE13623" w14:textId="77777777" w:rsidR="006F4FAA" w:rsidRDefault="006F4FAA" w:rsidP="006F4FAA">
      <w:pPr>
        <w:pStyle w:val="keywords"/>
      </w:pPr>
      <w:r>
        <w:rPr>
          <w:rStyle w:val="Numberhead"/>
        </w:rPr>
        <w:t>Themes</w:t>
      </w:r>
      <w:r>
        <w:tab/>
      </w:r>
    </w:p>
    <w:p w14:paraId="49E6AF1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1D6C43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7315B4D" w14:textId="77777777" w:rsidR="006F4FAA" w:rsidRPr="00F839CC" w:rsidRDefault="006F4FAA" w:rsidP="006F4FAA">
      <w:pPr>
        <w:pStyle w:val="Heading5"/>
      </w:pPr>
      <w:r>
        <w:t>28</w:t>
      </w:r>
      <w:r w:rsidRPr="00F839CC">
        <w:t xml:space="preserve"> </w:t>
      </w:r>
    </w:p>
    <w:p w14:paraId="5B886818" w14:textId="77777777" w:rsidR="006F4FAA" w:rsidRPr="00166964" w:rsidRDefault="006F4FAA" w:rsidP="006F4FAA">
      <w:pPr>
        <w:pStyle w:val="keywords"/>
      </w:pPr>
      <w:r w:rsidRPr="00D25469">
        <w:rPr>
          <w:rStyle w:val="Numberhead"/>
        </w:rPr>
        <w:t>Peg</w:t>
      </w:r>
      <w:r>
        <w:tab/>
      </w:r>
    </w:p>
    <w:p w14:paraId="1B0E59BB" w14:textId="77777777" w:rsidR="006F4FAA" w:rsidRDefault="006F4FAA" w:rsidP="006F4FAA">
      <w:pPr>
        <w:pStyle w:val="keywords"/>
      </w:pPr>
      <w:r>
        <w:rPr>
          <w:rStyle w:val="Numberhead"/>
        </w:rPr>
        <w:t>Ch. terrain</w:t>
      </w:r>
      <w:r w:rsidRPr="00A46E8A">
        <w:tab/>
      </w:r>
    </w:p>
    <w:p w14:paraId="10951BD3" w14:textId="77777777" w:rsidR="006F4FAA" w:rsidRDefault="006F4FAA" w:rsidP="006F4FAA">
      <w:pPr>
        <w:pStyle w:val="keywords"/>
      </w:pPr>
      <w:r>
        <w:rPr>
          <w:rStyle w:val="Numberhead"/>
        </w:rPr>
        <w:t>Themes</w:t>
      </w:r>
      <w:r>
        <w:tab/>
      </w:r>
    </w:p>
    <w:p w14:paraId="43592CA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F136CB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3F9FF2" w14:textId="77777777" w:rsidR="006F4FAA" w:rsidRPr="00F839CC" w:rsidRDefault="006F4FAA" w:rsidP="006F4FAA">
      <w:pPr>
        <w:pStyle w:val="Heading5"/>
      </w:pPr>
      <w:r>
        <w:t>29</w:t>
      </w:r>
      <w:r w:rsidRPr="00F839CC">
        <w:t xml:space="preserve"> </w:t>
      </w:r>
    </w:p>
    <w:p w14:paraId="1EE7E879" w14:textId="77777777" w:rsidR="006F4FAA" w:rsidRPr="00166964" w:rsidRDefault="006F4FAA" w:rsidP="006F4FAA">
      <w:pPr>
        <w:pStyle w:val="keywords"/>
      </w:pPr>
      <w:r w:rsidRPr="00D25469">
        <w:rPr>
          <w:rStyle w:val="Numberhead"/>
        </w:rPr>
        <w:t>Peg</w:t>
      </w:r>
      <w:r>
        <w:tab/>
      </w:r>
    </w:p>
    <w:p w14:paraId="41CE3077" w14:textId="77777777" w:rsidR="006F4FAA" w:rsidRDefault="006F4FAA" w:rsidP="006F4FAA">
      <w:pPr>
        <w:pStyle w:val="keywords"/>
      </w:pPr>
      <w:r>
        <w:rPr>
          <w:rStyle w:val="Numberhead"/>
        </w:rPr>
        <w:t>Ch. terrain</w:t>
      </w:r>
      <w:r w:rsidRPr="00A46E8A">
        <w:tab/>
      </w:r>
    </w:p>
    <w:p w14:paraId="1E261C26" w14:textId="77777777" w:rsidR="006F4FAA" w:rsidRDefault="006F4FAA" w:rsidP="006F4FAA">
      <w:pPr>
        <w:pStyle w:val="keywords"/>
      </w:pPr>
      <w:r>
        <w:rPr>
          <w:rStyle w:val="Numberhead"/>
        </w:rPr>
        <w:t>Themes</w:t>
      </w:r>
      <w:r>
        <w:tab/>
      </w:r>
    </w:p>
    <w:p w14:paraId="3712AC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671A4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867AF0C" w14:textId="77777777" w:rsidR="006F4FAA" w:rsidRPr="00F839CC" w:rsidRDefault="006F4FAA" w:rsidP="006F4FAA">
      <w:pPr>
        <w:pStyle w:val="Heading5"/>
      </w:pPr>
      <w:r>
        <w:lastRenderedPageBreak/>
        <w:t>30</w:t>
      </w:r>
      <w:r w:rsidRPr="00F839CC">
        <w:t xml:space="preserve"> </w:t>
      </w:r>
    </w:p>
    <w:p w14:paraId="2CB31B01" w14:textId="7AFDD3AA" w:rsidR="006F4FAA" w:rsidRPr="00166964" w:rsidRDefault="006F4FAA" w:rsidP="006F4FAA">
      <w:pPr>
        <w:pStyle w:val="keywords"/>
      </w:pPr>
      <w:r w:rsidRPr="00D25469">
        <w:rPr>
          <w:rStyle w:val="Numberhead"/>
        </w:rPr>
        <w:t>Peg</w:t>
      </w:r>
      <w:r>
        <w:tab/>
      </w:r>
      <w:r w:rsidR="00886DB0" w:rsidRPr="000C4C07">
        <w:t>mousse</w:t>
      </w:r>
    </w:p>
    <w:p w14:paraId="6E1FBF51" w14:textId="76AE2348" w:rsidR="006F4FAA" w:rsidRDefault="006F4FAA" w:rsidP="006F4FAA">
      <w:pPr>
        <w:pStyle w:val="keywords"/>
      </w:pPr>
      <w:r>
        <w:rPr>
          <w:rStyle w:val="Numberhead"/>
        </w:rPr>
        <w:t>Ch. terrain</w:t>
      </w:r>
      <w:r w:rsidRPr="00A46E8A">
        <w:tab/>
      </w:r>
      <w:r w:rsidR="00886DB0" w:rsidRPr="000C4C07">
        <w:t>chocolate mousse cups in reception</w:t>
      </w:r>
    </w:p>
    <w:p w14:paraId="52FB6AFB" w14:textId="77777777" w:rsidR="006F4FAA" w:rsidRDefault="006F4FAA" w:rsidP="006F4FAA">
      <w:pPr>
        <w:pStyle w:val="keywords"/>
      </w:pPr>
      <w:r>
        <w:rPr>
          <w:rStyle w:val="Numberhead"/>
        </w:rPr>
        <w:t>Themes</w:t>
      </w:r>
      <w:r>
        <w:tab/>
      </w:r>
    </w:p>
    <w:p w14:paraId="1243F00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35C3C5F" w14:textId="59377CC0" w:rsidR="006F4FAA" w:rsidRPr="00B6442D" w:rsidRDefault="006F4FAA" w:rsidP="006F4FAA">
      <w:pPr>
        <w:pStyle w:val="keywords"/>
      </w:pPr>
      <w:r w:rsidRPr="00F10443">
        <w:rPr>
          <w:rStyle w:val="Numberhead"/>
        </w:rPr>
        <w:t>Verses</w:t>
      </w:r>
      <w:r w:rsidRPr="00F10443">
        <w:rPr>
          <w:rStyle w:val="Numberhead"/>
        </w:rPr>
        <w:tab/>
      </w:r>
      <w:r w:rsidR="00B6442D">
        <w:rPr>
          <w:rStyle w:val="Numberhead"/>
        </w:rPr>
        <w:t>21</w:t>
      </w:r>
      <w:r w:rsidR="00B6442D">
        <w:t xml:space="preserve"> </w:t>
      </w:r>
      <w:r w:rsidR="00B6442D" w:rsidRPr="00B6442D">
        <w:t>Whether you turn to the right or to the left, your ears will hear a voice behind you, saying, "This is the way; walk in it."</w:t>
      </w:r>
    </w:p>
    <w:p w14:paraId="1484DDB5" w14:textId="77777777" w:rsidR="006F4FAA" w:rsidRPr="00F839CC" w:rsidRDefault="006F4FAA" w:rsidP="006F4FAA">
      <w:pPr>
        <w:pStyle w:val="Heading5"/>
      </w:pPr>
      <w:r>
        <w:t>31</w:t>
      </w:r>
      <w:r w:rsidRPr="00F839CC">
        <w:t xml:space="preserve"> </w:t>
      </w:r>
    </w:p>
    <w:p w14:paraId="483A3063" w14:textId="77777777" w:rsidR="006F4FAA" w:rsidRPr="00166964" w:rsidRDefault="006F4FAA" w:rsidP="006F4FAA">
      <w:pPr>
        <w:pStyle w:val="keywords"/>
      </w:pPr>
      <w:r w:rsidRPr="00D25469">
        <w:rPr>
          <w:rStyle w:val="Numberhead"/>
        </w:rPr>
        <w:t>Peg</w:t>
      </w:r>
      <w:r>
        <w:tab/>
      </w:r>
    </w:p>
    <w:p w14:paraId="7B5F1250" w14:textId="77777777" w:rsidR="006F4FAA" w:rsidRDefault="006F4FAA" w:rsidP="006F4FAA">
      <w:pPr>
        <w:pStyle w:val="keywords"/>
      </w:pPr>
      <w:r>
        <w:rPr>
          <w:rStyle w:val="Numberhead"/>
        </w:rPr>
        <w:t>Ch. terrain</w:t>
      </w:r>
      <w:r w:rsidRPr="00A46E8A">
        <w:tab/>
      </w:r>
    </w:p>
    <w:p w14:paraId="094E8ACA" w14:textId="77777777" w:rsidR="006F4FAA" w:rsidRDefault="006F4FAA" w:rsidP="006F4FAA">
      <w:pPr>
        <w:pStyle w:val="keywords"/>
      </w:pPr>
      <w:r>
        <w:rPr>
          <w:rStyle w:val="Numberhead"/>
        </w:rPr>
        <w:t>Themes</w:t>
      </w:r>
      <w:r>
        <w:tab/>
      </w:r>
    </w:p>
    <w:p w14:paraId="252F277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0925D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2FE8D3E" w14:textId="77777777" w:rsidR="006F4FAA" w:rsidRPr="00F839CC" w:rsidRDefault="006F4FAA" w:rsidP="006F4FAA">
      <w:pPr>
        <w:pStyle w:val="Heading5"/>
      </w:pPr>
      <w:r>
        <w:t>32</w:t>
      </w:r>
      <w:r w:rsidRPr="00F839CC">
        <w:t xml:space="preserve"> </w:t>
      </w:r>
    </w:p>
    <w:p w14:paraId="7A7D43F5" w14:textId="77777777" w:rsidR="006F4FAA" w:rsidRPr="00166964" w:rsidRDefault="006F4FAA" w:rsidP="006F4FAA">
      <w:pPr>
        <w:pStyle w:val="keywords"/>
      </w:pPr>
      <w:r w:rsidRPr="00D25469">
        <w:rPr>
          <w:rStyle w:val="Numberhead"/>
        </w:rPr>
        <w:t>Peg</w:t>
      </w:r>
      <w:r>
        <w:tab/>
      </w:r>
    </w:p>
    <w:p w14:paraId="32A5164D" w14:textId="77777777" w:rsidR="006F4FAA" w:rsidRDefault="006F4FAA" w:rsidP="006F4FAA">
      <w:pPr>
        <w:pStyle w:val="keywords"/>
      </w:pPr>
      <w:r>
        <w:rPr>
          <w:rStyle w:val="Numberhead"/>
        </w:rPr>
        <w:t>Ch. terrain</w:t>
      </w:r>
      <w:r w:rsidRPr="00A46E8A">
        <w:tab/>
      </w:r>
    </w:p>
    <w:p w14:paraId="025561F7" w14:textId="77777777" w:rsidR="006F4FAA" w:rsidRDefault="006F4FAA" w:rsidP="006F4FAA">
      <w:pPr>
        <w:pStyle w:val="keywords"/>
      </w:pPr>
      <w:r>
        <w:rPr>
          <w:rStyle w:val="Numberhead"/>
        </w:rPr>
        <w:t>Themes</w:t>
      </w:r>
      <w:r>
        <w:tab/>
      </w:r>
    </w:p>
    <w:p w14:paraId="209BF9F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AD1BCF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4B5C11" w14:textId="77777777" w:rsidR="006F4FAA" w:rsidRPr="00F839CC" w:rsidRDefault="006F4FAA" w:rsidP="006F4FAA">
      <w:pPr>
        <w:pStyle w:val="Heading5"/>
      </w:pPr>
      <w:r>
        <w:t>33</w:t>
      </w:r>
      <w:r w:rsidRPr="00F839CC">
        <w:t xml:space="preserve"> </w:t>
      </w:r>
    </w:p>
    <w:p w14:paraId="1518008C" w14:textId="77777777" w:rsidR="006F4FAA" w:rsidRPr="00166964" w:rsidRDefault="006F4FAA" w:rsidP="006F4FAA">
      <w:pPr>
        <w:pStyle w:val="keywords"/>
      </w:pPr>
      <w:r w:rsidRPr="00D25469">
        <w:rPr>
          <w:rStyle w:val="Numberhead"/>
        </w:rPr>
        <w:t>Peg</w:t>
      </w:r>
      <w:r>
        <w:tab/>
      </w:r>
    </w:p>
    <w:p w14:paraId="54D9C4D0" w14:textId="77777777" w:rsidR="006F4FAA" w:rsidRDefault="006F4FAA" w:rsidP="006F4FAA">
      <w:pPr>
        <w:pStyle w:val="keywords"/>
      </w:pPr>
      <w:r>
        <w:rPr>
          <w:rStyle w:val="Numberhead"/>
        </w:rPr>
        <w:t>Ch. terrain</w:t>
      </w:r>
      <w:r w:rsidRPr="00A46E8A">
        <w:tab/>
      </w:r>
    </w:p>
    <w:p w14:paraId="4160441E" w14:textId="77777777" w:rsidR="006F4FAA" w:rsidRDefault="006F4FAA" w:rsidP="006F4FAA">
      <w:pPr>
        <w:pStyle w:val="keywords"/>
      </w:pPr>
      <w:r>
        <w:rPr>
          <w:rStyle w:val="Numberhead"/>
        </w:rPr>
        <w:t>Themes</w:t>
      </w:r>
      <w:r>
        <w:tab/>
      </w:r>
    </w:p>
    <w:p w14:paraId="2522039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4F0D01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56C9F9C" w14:textId="77777777" w:rsidR="006F4FAA" w:rsidRPr="00F839CC" w:rsidRDefault="006F4FAA" w:rsidP="006F4FAA">
      <w:pPr>
        <w:pStyle w:val="Heading5"/>
      </w:pPr>
      <w:r>
        <w:t>34</w:t>
      </w:r>
      <w:r w:rsidRPr="00F839CC">
        <w:t xml:space="preserve"> </w:t>
      </w:r>
    </w:p>
    <w:p w14:paraId="7333EA8D" w14:textId="77777777" w:rsidR="006F4FAA" w:rsidRPr="00166964" w:rsidRDefault="006F4FAA" w:rsidP="006F4FAA">
      <w:pPr>
        <w:pStyle w:val="keywords"/>
      </w:pPr>
      <w:r w:rsidRPr="00D25469">
        <w:rPr>
          <w:rStyle w:val="Numberhead"/>
        </w:rPr>
        <w:t>Peg</w:t>
      </w:r>
      <w:r>
        <w:tab/>
      </w:r>
    </w:p>
    <w:p w14:paraId="29BA1CFC" w14:textId="77777777" w:rsidR="006F4FAA" w:rsidRDefault="006F4FAA" w:rsidP="006F4FAA">
      <w:pPr>
        <w:pStyle w:val="keywords"/>
      </w:pPr>
      <w:r>
        <w:rPr>
          <w:rStyle w:val="Numberhead"/>
        </w:rPr>
        <w:t>Ch. terrain</w:t>
      </w:r>
      <w:r w:rsidRPr="00A46E8A">
        <w:tab/>
      </w:r>
    </w:p>
    <w:p w14:paraId="63F6A977" w14:textId="77777777" w:rsidR="006F4FAA" w:rsidRDefault="006F4FAA" w:rsidP="006F4FAA">
      <w:pPr>
        <w:pStyle w:val="keywords"/>
      </w:pPr>
      <w:r>
        <w:rPr>
          <w:rStyle w:val="Numberhead"/>
        </w:rPr>
        <w:t>Themes</w:t>
      </w:r>
      <w:r>
        <w:tab/>
      </w:r>
    </w:p>
    <w:p w14:paraId="08D023B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3F78D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F00C28" w14:textId="77777777" w:rsidR="006F4FAA" w:rsidRPr="00F839CC" w:rsidRDefault="006F4FAA" w:rsidP="006F4FAA">
      <w:pPr>
        <w:pStyle w:val="Heading5"/>
      </w:pPr>
      <w:r>
        <w:t>35</w:t>
      </w:r>
      <w:r w:rsidRPr="00F839CC">
        <w:t xml:space="preserve"> </w:t>
      </w:r>
    </w:p>
    <w:p w14:paraId="260F2A55" w14:textId="77777777" w:rsidR="006F4FAA" w:rsidRPr="00166964" w:rsidRDefault="006F4FAA" w:rsidP="006F4FAA">
      <w:pPr>
        <w:pStyle w:val="keywords"/>
      </w:pPr>
      <w:r w:rsidRPr="00D25469">
        <w:rPr>
          <w:rStyle w:val="Numberhead"/>
        </w:rPr>
        <w:t>Peg</w:t>
      </w:r>
      <w:r>
        <w:tab/>
      </w:r>
    </w:p>
    <w:p w14:paraId="2ED7C384" w14:textId="77777777" w:rsidR="006F4FAA" w:rsidRDefault="006F4FAA" w:rsidP="006F4FAA">
      <w:pPr>
        <w:pStyle w:val="keywords"/>
      </w:pPr>
      <w:r>
        <w:rPr>
          <w:rStyle w:val="Numberhead"/>
        </w:rPr>
        <w:t>Ch. terrain</w:t>
      </w:r>
      <w:r w:rsidRPr="00A46E8A">
        <w:tab/>
      </w:r>
    </w:p>
    <w:p w14:paraId="2674611E" w14:textId="77777777" w:rsidR="006F4FAA" w:rsidRDefault="006F4FAA" w:rsidP="006F4FAA">
      <w:pPr>
        <w:pStyle w:val="keywords"/>
      </w:pPr>
      <w:r>
        <w:rPr>
          <w:rStyle w:val="Numberhead"/>
        </w:rPr>
        <w:t>Themes</w:t>
      </w:r>
      <w:r>
        <w:tab/>
      </w:r>
    </w:p>
    <w:p w14:paraId="59BE7E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BFF8DC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5F02F7E" w14:textId="77777777" w:rsidR="006F4FAA" w:rsidRPr="00F839CC" w:rsidRDefault="006F4FAA" w:rsidP="006F4FAA">
      <w:pPr>
        <w:pStyle w:val="Heading5"/>
      </w:pPr>
      <w:r>
        <w:lastRenderedPageBreak/>
        <w:t>36</w:t>
      </w:r>
      <w:r w:rsidRPr="00F839CC">
        <w:t xml:space="preserve"> </w:t>
      </w:r>
    </w:p>
    <w:p w14:paraId="3A5AC0D4" w14:textId="77777777" w:rsidR="006F4FAA" w:rsidRPr="00166964" w:rsidRDefault="006F4FAA" w:rsidP="006F4FAA">
      <w:pPr>
        <w:pStyle w:val="keywords"/>
      </w:pPr>
      <w:r w:rsidRPr="00D25469">
        <w:rPr>
          <w:rStyle w:val="Numberhead"/>
        </w:rPr>
        <w:t>Peg</w:t>
      </w:r>
      <w:r>
        <w:tab/>
      </w:r>
    </w:p>
    <w:p w14:paraId="46A44681" w14:textId="77777777" w:rsidR="006F4FAA" w:rsidRDefault="006F4FAA" w:rsidP="006F4FAA">
      <w:pPr>
        <w:pStyle w:val="keywords"/>
      </w:pPr>
      <w:r>
        <w:rPr>
          <w:rStyle w:val="Numberhead"/>
        </w:rPr>
        <w:t>Ch. terrain</w:t>
      </w:r>
      <w:r w:rsidRPr="00A46E8A">
        <w:tab/>
      </w:r>
    </w:p>
    <w:p w14:paraId="27319343" w14:textId="77777777" w:rsidR="006F4FAA" w:rsidRDefault="006F4FAA" w:rsidP="006F4FAA">
      <w:pPr>
        <w:pStyle w:val="keywords"/>
      </w:pPr>
      <w:r>
        <w:rPr>
          <w:rStyle w:val="Numberhead"/>
        </w:rPr>
        <w:t>Themes</w:t>
      </w:r>
      <w:r>
        <w:tab/>
      </w:r>
    </w:p>
    <w:p w14:paraId="33EB475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41D5BF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5E7191" w14:textId="77777777" w:rsidR="006F4FAA" w:rsidRPr="00F839CC" w:rsidRDefault="006F4FAA" w:rsidP="006F4FAA">
      <w:pPr>
        <w:pStyle w:val="Heading5"/>
      </w:pPr>
      <w:r>
        <w:t>37</w:t>
      </w:r>
      <w:r w:rsidRPr="00F839CC">
        <w:t xml:space="preserve"> </w:t>
      </w:r>
    </w:p>
    <w:p w14:paraId="2337A929" w14:textId="77777777" w:rsidR="006F4FAA" w:rsidRPr="00166964" w:rsidRDefault="006F4FAA" w:rsidP="006F4FAA">
      <w:pPr>
        <w:pStyle w:val="keywords"/>
      </w:pPr>
      <w:r w:rsidRPr="00D25469">
        <w:rPr>
          <w:rStyle w:val="Numberhead"/>
        </w:rPr>
        <w:t>Peg</w:t>
      </w:r>
      <w:r>
        <w:tab/>
      </w:r>
    </w:p>
    <w:p w14:paraId="2961496F" w14:textId="77777777" w:rsidR="006F4FAA" w:rsidRDefault="006F4FAA" w:rsidP="006F4FAA">
      <w:pPr>
        <w:pStyle w:val="keywords"/>
      </w:pPr>
      <w:r>
        <w:rPr>
          <w:rStyle w:val="Numberhead"/>
        </w:rPr>
        <w:t>Ch. terrain</w:t>
      </w:r>
      <w:r w:rsidRPr="00A46E8A">
        <w:tab/>
      </w:r>
    </w:p>
    <w:p w14:paraId="144B025D" w14:textId="77777777" w:rsidR="006F4FAA" w:rsidRDefault="006F4FAA" w:rsidP="006F4FAA">
      <w:pPr>
        <w:pStyle w:val="keywords"/>
      </w:pPr>
      <w:r>
        <w:rPr>
          <w:rStyle w:val="Numberhead"/>
        </w:rPr>
        <w:t>Themes</w:t>
      </w:r>
      <w:r>
        <w:tab/>
      </w:r>
    </w:p>
    <w:p w14:paraId="1CA677D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951171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6F014A9" w14:textId="77777777" w:rsidR="006F4FAA" w:rsidRPr="00F839CC" w:rsidRDefault="006F4FAA" w:rsidP="006F4FAA">
      <w:pPr>
        <w:pStyle w:val="Heading5"/>
      </w:pPr>
      <w:r>
        <w:t>38</w:t>
      </w:r>
      <w:r w:rsidRPr="00F839CC">
        <w:t xml:space="preserve"> </w:t>
      </w:r>
    </w:p>
    <w:p w14:paraId="73559DE3" w14:textId="77777777" w:rsidR="006F4FAA" w:rsidRPr="00166964" w:rsidRDefault="006F4FAA" w:rsidP="006F4FAA">
      <w:pPr>
        <w:pStyle w:val="keywords"/>
      </w:pPr>
      <w:r w:rsidRPr="00D25469">
        <w:rPr>
          <w:rStyle w:val="Numberhead"/>
        </w:rPr>
        <w:t>Peg</w:t>
      </w:r>
      <w:r>
        <w:tab/>
      </w:r>
    </w:p>
    <w:p w14:paraId="36970F77" w14:textId="77777777" w:rsidR="006F4FAA" w:rsidRDefault="006F4FAA" w:rsidP="006F4FAA">
      <w:pPr>
        <w:pStyle w:val="keywords"/>
      </w:pPr>
      <w:r>
        <w:rPr>
          <w:rStyle w:val="Numberhead"/>
        </w:rPr>
        <w:t>Ch. terrain</w:t>
      </w:r>
      <w:r w:rsidRPr="00A46E8A">
        <w:tab/>
      </w:r>
    </w:p>
    <w:p w14:paraId="5C3927C3" w14:textId="77777777" w:rsidR="006F4FAA" w:rsidRDefault="006F4FAA" w:rsidP="006F4FAA">
      <w:pPr>
        <w:pStyle w:val="keywords"/>
      </w:pPr>
      <w:r>
        <w:rPr>
          <w:rStyle w:val="Numberhead"/>
        </w:rPr>
        <w:t>Themes</w:t>
      </w:r>
      <w:r>
        <w:tab/>
      </w:r>
    </w:p>
    <w:p w14:paraId="17B7546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F2D06B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D66C55D" w14:textId="77777777" w:rsidR="006F4FAA" w:rsidRPr="00F839CC" w:rsidRDefault="006F4FAA" w:rsidP="006F4FAA">
      <w:pPr>
        <w:pStyle w:val="Heading5"/>
      </w:pPr>
      <w:r>
        <w:t>39</w:t>
      </w:r>
      <w:r w:rsidRPr="00F839CC">
        <w:t xml:space="preserve"> </w:t>
      </w:r>
    </w:p>
    <w:p w14:paraId="5AAE4D6F" w14:textId="77777777" w:rsidR="006F4FAA" w:rsidRPr="00166964" w:rsidRDefault="006F4FAA" w:rsidP="006F4FAA">
      <w:pPr>
        <w:pStyle w:val="keywords"/>
      </w:pPr>
      <w:r w:rsidRPr="00D25469">
        <w:rPr>
          <w:rStyle w:val="Numberhead"/>
        </w:rPr>
        <w:t>Peg</w:t>
      </w:r>
      <w:r>
        <w:tab/>
      </w:r>
    </w:p>
    <w:p w14:paraId="6BDD948E" w14:textId="77777777" w:rsidR="006F4FAA" w:rsidRDefault="006F4FAA" w:rsidP="006F4FAA">
      <w:pPr>
        <w:pStyle w:val="keywords"/>
      </w:pPr>
      <w:r>
        <w:rPr>
          <w:rStyle w:val="Numberhead"/>
        </w:rPr>
        <w:t>Ch. terrain</w:t>
      </w:r>
      <w:r w:rsidRPr="00A46E8A">
        <w:tab/>
      </w:r>
    </w:p>
    <w:p w14:paraId="2E9907BE" w14:textId="77777777" w:rsidR="006F4FAA" w:rsidRDefault="006F4FAA" w:rsidP="006F4FAA">
      <w:pPr>
        <w:pStyle w:val="keywords"/>
      </w:pPr>
      <w:r>
        <w:rPr>
          <w:rStyle w:val="Numberhead"/>
        </w:rPr>
        <w:t>Themes</w:t>
      </w:r>
      <w:r>
        <w:tab/>
      </w:r>
    </w:p>
    <w:p w14:paraId="3FCADD1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4917A4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C0BC57D" w14:textId="77777777" w:rsidR="006F4FAA" w:rsidRPr="00F839CC" w:rsidRDefault="006F4FAA" w:rsidP="006F4FAA">
      <w:pPr>
        <w:pStyle w:val="Heading5"/>
      </w:pPr>
      <w:r>
        <w:t>40</w:t>
      </w:r>
      <w:r w:rsidRPr="00F839CC">
        <w:t xml:space="preserve"> </w:t>
      </w:r>
    </w:p>
    <w:p w14:paraId="2AA416E4" w14:textId="27121EED" w:rsidR="006F4FAA" w:rsidRPr="00166964" w:rsidRDefault="006F4FAA" w:rsidP="006F4FAA">
      <w:pPr>
        <w:pStyle w:val="keywords"/>
      </w:pPr>
      <w:r w:rsidRPr="00D25469">
        <w:rPr>
          <w:rStyle w:val="Numberhead"/>
        </w:rPr>
        <w:t>Peg</w:t>
      </w:r>
      <w:r>
        <w:tab/>
      </w:r>
      <w:r w:rsidR="00DA4156" w:rsidRPr="000C4C07">
        <w:t>rice</w:t>
      </w:r>
    </w:p>
    <w:p w14:paraId="740EF16E" w14:textId="7D391ED8" w:rsidR="006F4FAA" w:rsidRDefault="006F4FAA" w:rsidP="006F4FAA">
      <w:pPr>
        <w:pStyle w:val="keywords"/>
      </w:pPr>
      <w:r>
        <w:rPr>
          <w:rStyle w:val="Numberhead"/>
        </w:rPr>
        <w:t>Ch. terrain</w:t>
      </w:r>
      <w:r w:rsidRPr="00A46E8A">
        <w:tab/>
      </w:r>
      <w:r w:rsidR="00DA4156" w:rsidRPr="000C4C07">
        <w:t>throwing rice over couple</w:t>
      </w:r>
    </w:p>
    <w:p w14:paraId="7C510989" w14:textId="77777777" w:rsidR="006F4FAA" w:rsidRDefault="006F4FAA" w:rsidP="006F4FAA">
      <w:pPr>
        <w:pStyle w:val="keywords"/>
      </w:pPr>
      <w:r>
        <w:rPr>
          <w:rStyle w:val="Numberhead"/>
        </w:rPr>
        <w:t>Themes</w:t>
      </w:r>
      <w:r>
        <w:tab/>
      </w:r>
    </w:p>
    <w:p w14:paraId="4BE7C14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4EED262" w14:textId="0E1106B8" w:rsidR="006F4FAA" w:rsidRPr="009851F7" w:rsidRDefault="006F4FAA" w:rsidP="006F4FAA">
      <w:pPr>
        <w:pStyle w:val="keywords"/>
      </w:pPr>
      <w:r w:rsidRPr="00F10443">
        <w:rPr>
          <w:rStyle w:val="Numberhead"/>
        </w:rPr>
        <w:t>Verses</w:t>
      </w:r>
      <w:r w:rsidRPr="00F10443">
        <w:rPr>
          <w:rStyle w:val="Numberhead"/>
        </w:rPr>
        <w:tab/>
      </w:r>
      <w:r w:rsidR="009851F7">
        <w:rPr>
          <w:rStyle w:val="Numberhead"/>
        </w:rPr>
        <w:t>6-8</w:t>
      </w:r>
      <w:r w:rsidR="009851F7">
        <w:t xml:space="preserve"> </w:t>
      </w:r>
      <w:proofErr w:type="gramStart"/>
      <w:r w:rsidR="009851F7" w:rsidRPr="009851F7">
        <w:t>...“</w:t>
      </w:r>
      <w:proofErr w:type="gramEnd"/>
      <w:r w:rsidR="009851F7" w:rsidRPr="009851F7">
        <w:t xml:space="preserve">All people are like grass, and all their faithfulness is like the flowers of the field. The grass withers and the flowers </w:t>
      </w:r>
      <w:proofErr w:type="gramStart"/>
      <w:r w:rsidR="009851F7" w:rsidRPr="009851F7">
        <w:t>fall, because</w:t>
      </w:r>
      <w:proofErr w:type="gramEnd"/>
      <w:r w:rsidR="009851F7" w:rsidRPr="009851F7">
        <w:t xml:space="preserve"> the breath of the Lord blows on them. Surely the people are grass. The grass withers and the flowers fall, but the word of our God endures forever.”</w:t>
      </w:r>
    </w:p>
    <w:p w14:paraId="2909AA4F" w14:textId="77777777" w:rsidR="006F4FAA" w:rsidRPr="00F839CC" w:rsidRDefault="006F4FAA" w:rsidP="006F4FAA">
      <w:pPr>
        <w:pStyle w:val="Heading5"/>
      </w:pPr>
      <w:r>
        <w:t>41</w:t>
      </w:r>
      <w:r w:rsidRPr="00F839CC">
        <w:t xml:space="preserve"> </w:t>
      </w:r>
    </w:p>
    <w:p w14:paraId="72D74EB8" w14:textId="46AE1D15" w:rsidR="006F4FAA" w:rsidRPr="00166964" w:rsidRDefault="006F4FAA" w:rsidP="006F4FAA">
      <w:pPr>
        <w:pStyle w:val="keywords"/>
      </w:pPr>
      <w:r w:rsidRPr="00D25469">
        <w:rPr>
          <w:rStyle w:val="Numberhead"/>
        </w:rPr>
        <w:t>Peg</w:t>
      </w:r>
      <w:r>
        <w:tab/>
      </w:r>
      <w:r w:rsidR="00DA4156" w:rsidRPr="000C4C07">
        <w:t>road</w:t>
      </w:r>
    </w:p>
    <w:p w14:paraId="48F3E79F" w14:textId="209E78E3" w:rsidR="006F4FAA" w:rsidRDefault="006F4FAA" w:rsidP="006F4FAA">
      <w:pPr>
        <w:pStyle w:val="keywords"/>
      </w:pPr>
      <w:r>
        <w:rPr>
          <w:rStyle w:val="Numberhead"/>
        </w:rPr>
        <w:t>Ch. terrain</w:t>
      </w:r>
      <w:r w:rsidRPr="00A46E8A">
        <w:tab/>
      </w:r>
      <w:r w:rsidR="00DA4156" w:rsidRPr="000C4C07">
        <w:t>wedding path to ceremony</w:t>
      </w:r>
    </w:p>
    <w:p w14:paraId="5009A57D" w14:textId="77777777" w:rsidR="006F4FAA" w:rsidRDefault="006F4FAA" w:rsidP="006F4FAA">
      <w:pPr>
        <w:pStyle w:val="keywords"/>
      </w:pPr>
      <w:r>
        <w:rPr>
          <w:rStyle w:val="Numberhead"/>
        </w:rPr>
        <w:t>Themes</w:t>
      </w:r>
      <w:r>
        <w:tab/>
      </w:r>
    </w:p>
    <w:p w14:paraId="1D1E876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3C34FC" w14:textId="30F27009" w:rsidR="006F4FAA" w:rsidRPr="009851F7" w:rsidRDefault="006F4FAA" w:rsidP="006F4FAA">
      <w:pPr>
        <w:pStyle w:val="keywords"/>
      </w:pPr>
      <w:r w:rsidRPr="00F10443">
        <w:rPr>
          <w:rStyle w:val="Numberhead"/>
        </w:rPr>
        <w:lastRenderedPageBreak/>
        <w:t>Verses</w:t>
      </w:r>
      <w:r w:rsidRPr="00F10443">
        <w:rPr>
          <w:rStyle w:val="Numberhead"/>
        </w:rPr>
        <w:tab/>
      </w:r>
      <w:r w:rsidR="009851F7">
        <w:rPr>
          <w:rStyle w:val="Numberhead"/>
        </w:rPr>
        <w:t>1</w:t>
      </w:r>
      <w:r w:rsidR="00BA7196">
        <w:rPr>
          <w:rStyle w:val="Numberhead"/>
        </w:rPr>
        <w:t>0</w:t>
      </w:r>
      <w:r w:rsidR="009851F7">
        <w:t xml:space="preserve"> </w:t>
      </w:r>
      <w:r w:rsidR="009851F7" w:rsidRPr="009851F7">
        <w:t>So do not fear, for I am with you; do not be dismayed, for I am your God. I will strengthen you and help you; I will uphold you with my righteous right hand.</w:t>
      </w:r>
    </w:p>
    <w:p w14:paraId="1BC9697C" w14:textId="77777777" w:rsidR="006F4FAA" w:rsidRPr="00F839CC" w:rsidRDefault="006F4FAA" w:rsidP="006F4FAA">
      <w:pPr>
        <w:pStyle w:val="Heading5"/>
      </w:pPr>
      <w:r>
        <w:t>42</w:t>
      </w:r>
      <w:r w:rsidRPr="00F839CC">
        <w:t xml:space="preserve"> </w:t>
      </w:r>
    </w:p>
    <w:p w14:paraId="18E08DE5" w14:textId="77777777" w:rsidR="006F4FAA" w:rsidRPr="00166964" w:rsidRDefault="006F4FAA" w:rsidP="006F4FAA">
      <w:pPr>
        <w:pStyle w:val="keywords"/>
      </w:pPr>
      <w:r w:rsidRPr="00D25469">
        <w:rPr>
          <w:rStyle w:val="Numberhead"/>
        </w:rPr>
        <w:t>Peg</w:t>
      </w:r>
      <w:r>
        <w:tab/>
      </w:r>
    </w:p>
    <w:p w14:paraId="79B0477B" w14:textId="77777777" w:rsidR="006F4FAA" w:rsidRDefault="006F4FAA" w:rsidP="006F4FAA">
      <w:pPr>
        <w:pStyle w:val="keywords"/>
      </w:pPr>
      <w:r>
        <w:rPr>
          <w:rStyle w:val="Numberhead"/>
        </w:rPr>
        <w:t>Ch. terrain</w:t>
      </w:r>
      <w:r w:rsidRPr="00A46E8A">
        <w:tab/>
      </w:r>
    </w:p>
    <w:p w14:paraId="7AB329D9" w14:textId="77777777" w:rsidR="006F4FAA" w:rsidRDefault="006F4FAA" w:rsidP="006F4FAA">
      <w:pPr>
        <w:pStyle w:val="keywords"/>
      </w:pPr>
      <w:r>
        <w:rPr>
          <w:rStyle w:val="Numberhead"/>
        </w:rPr>
        <w:t>Themes</w:t>
      </w:r>
      <w:r>
        <w:tab/>
      </w:r>
    </w:p>
    <w:p w14:paraId="465966E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ECCF27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77DF367" w14:textId="77777777" w:rsidR="006F4FAA" w:rsidRPr="00F839CC" w:rsidRDefault="006F4FAA" w:rsidP="006F4FAA">
      <w:pPr>
        <w:pStyle w:val="Heading5"/>
      </w:pPr>
      <w:r>
        <w:t>43</w:t>
      </w:r>
      <w:r w:rsidRPr="00F839CC">
        <w:t xml:space="preserve"> </w:t>
      </w:r>
    </w:p>
    <w:p w14:paraId="45EF9726" w14:textId="2B8764DA" w:rsidR="006F4FAA" w:rsidRPr="00166964" w:rsidRDefault="006F4FAA" w:rsidP="006F4FAA">
      <w:pPr>
        <w:pStyle w:val="keywords"/>
      </w:pPr>
      <w:r w:rsidRPr="00D25469">
        <w:rPr>
          <w:rStyle w:val="Numberhead"/>
        </w:rPr>
        <w:t>Peg</w:t>
      </w:r>
      <w:r>
        <w:tab/>
      </w:r>
      <w:r w:rsidR="00DA4156" w:rsidRPr="000C4C07">
        <w:t>ram</w:t>
      </w:r>
    </w:p>
    <w:p w14:paraId="138679C1" w14:textId="551839D7" w:rsidR="006F4FAA" w:rsidRDefault="006F4FAA" w:rsidP="006F4FAA">
      <w:pPr>
        <w:pStyle w:val="keywords"/>
      </w:pPr>
      <w:r>
        <w:rPr>
          <w:rStyle w:val="Numberhead"/>
        </w:rPr>
        <w:t>Ch. terrain</w:t>
      </w:r>
      <w:r w:rsidRPr="00A46E8A">
        <w:tab/>
      </w:r>
      <w:r w:rsidR="00DA4156">
        <w:t>r</w:t>
      </w:r>
      <w:r w:rsidR="00DA4156" w:rsidRPr="000C4C07">
        <w:t>oast ram on grill</w:t>
      </w:r>
      <w:r w:rsidR="00DA4156" w:rsidRPr="000C4C07">
        <w:tab/>
      </w:r>
    </w:p>
    <w:p w14:paraId="28F998A3" w14:textId="77777777" w:rsidR="006F4FAA" w:rsidRDefault="006F4FAA" w:rsidP="006F4FAA">
      <w:pPr>
        <w:pStyle w:val="keywords"/>
      </w:pPr>
      <w:r>
        <w:rPr>
          <w:rStyle w:val="Numberhead"/>
        </w:rPr>
        <w:t>Themes</w:t>
      </w:r>
      <w:r>
        <w:tab/>
      </w:r>
    </w:p>
    <w:p w14:paraId="0A616F8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7010887" w14:textId="02D57B56" w:rsidR="006F4FAA" w:rsidRPr="00B6442D" w:rsidRDefault="006F4FAA" w:rsidP="006F4FAA">
      <w:pPr>
        <w:pStyle w:val="keywords"/>
      </w:pPr>
      <w:r w:rsidRPr="00F10443">
        <w:rPr>
          <w:rStyle w:val="Numberhead"/>
        </w:rPr>
        <w:t>Verses</w:t>
      </w:r>
      <w:r w:rsidRPr="00F10443">
        <w:rPr>
          <w:rStyle w:val="Numberhead"/>
        </w:rPr>
        <w:tab/>
      </w:r>
      <w:r w:rsidR="00B6442D">
        <w:rPr>
          <w:rStyle w:val="Numberhead"/>
        </w:rPr>
        <w:t>1-3</w:t>
      </w:r>
      <w:r w:rsidR="00B6442D">
        <w:t xml:space="preserve"> </w:t>
      </w:r>
      <w:r w:rsidR="00B6442D" w:rsidRPr="00B6442D">
        <w:t xml:space="preserve">But now, this is what the Lord says — he who created you, Jacob, he who formed you, Israel: “Do not fear, for I have redeemed </w:t>
      </w:r>
      <w:proofErr w:type="gramStart"/>
      <w:r w:rsidR="00B6442D" w:rsidRPr="00B6442D">
        <w:t>you;  I</w:t>
      </w:r>
      <w:proofErr w:type="gramEnd"/>
      <w:r w:rsidR="00B6442D" w:rsidRPr="00B6442D">
        <w:t xml:space="preserve"> have summoned you by name; you are mine. ● When you pass through the </w:t>
      </w:r>
      <w:proofErr w:type="gramStart"/>
      <w:r w:rsidR="00B6442D" w:rsidRPr="00B6442D">
        <w:t>waters,  I</w:t>
      </w:r>
      <w:proofErr w:type="gramEnd"/>
      <w:r w:rsidR="00B6442D" w:rsidRPr="00B6442D">
        <w:t xml:space="preserve"> will be with you; and when you pass through the rivers, they will not sweep over you. When you walk through the fire, you will not be burned; the flames will not set you ablaze. ● For I am the Lord your God, the Holy One of Israel, your Savior; I give Egypt for your ransom, Cush and </w:t>
      </w:r>
      <w:proofErr w:type="spellStart"/>
      <w:r w:rsidR="00B6442D" w:rsidRPr="00B6442D">
        <w:t>Seba</w:t>
      </w:r>
      <w:proofErr w:type="spellEnd"/>
      <w:r w:rsidR="00B6442D" w:rsidRPr="00B6442D">
        <w:t xml:space="preserve"> in your stead.</w:t>
      </w:r>
    </w:p>
    <w:p w14:paraId="5DB1057F" w14:textId="77777777" w:rsidR="006F4FAA" w:rsidRPr="00F839CC" w:rsidRDefault="006F4FAA" w:rsidP="006F4FAA">
      <w:pPr>
        <w:pStyle w:val="Heading5"/>
      </w:pPr>
      <w:r>
        <w:t>44</w:t>
      </w:r>
      <w:r w:rsidRPr="00F839CC">
        <w:t xml:space="preserve"> </w:t>
      </w:r>
    </w:p>
    <w:p w14:paraId="6B2CCCE6" w14:textId="77777777" w:rsidR="006F4FAA" w:rsidRPr="00166964" w:rsidRDefault="006F4FAA" w:rsidP="006F4FAA">
      <w:pPr>
        <w:pStyle w:val="keywords"/>
      </w:pPr>
      <w:r w:rsidRPr="00D25469">
        <w:rPr>
          <w:rStyle w:val="Numberhead"/>
        </w:rPr>
        <w:t>Peg</w:t>
      </w:r>
      <w:r>
        <w:tab/>
      </w:r>
    </w:p>
    <w:p w14:paraId="30BD85BF" w14:textId="77777777" w:rsidR="006F4FAA" w:rsidRDefault="006F4FAA" w:rsidP="006F4FAA">
      <w:pPr>
        <w:pStyle w:val="keywords"/>
      </w:pPr>
      <w:r>
        <w:rPr>
          <w:rStyle w:val="Numberhead"/>
        </w:rPr>
        <w:t>Ch. terrain</w:t>
      </w:r>
      <w:r w:rsidRPr="00A46E8A">
        <w:tab/>
      </w:r>
    </w:p>
    <w:p w14:paraId="71C0C354" w14:textId="77777777" w:rsidR="006F4FAA" w:rsidRDefault="006F4FAA" w:rsidP="006F4FAA">
      <w:pPr>
        <w:pStyle w:val="keywords"/>
      </w:pPr>
      <w:r>
        <w:rPr>
          <w:rStyle w:val="Numberhead"/>
        </w:rPr>
        <w:t>Themes</w:t>
      </w:r>
      <w:r>
        <w:tab/>
      </w:r>
    </w:p>
    <w:p w14:paraId="0B1270A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D78189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3556BD1" w14:textId="77777777" w:rsidR="006F4FAA" w:rsidRPr="00F839CC" w:rsidRDefault="006F4FAA" w:rsidP="006F4FAA">
      <w:pPr>
        <w:pStyle w:val="Heading5"/>
      </w:pPr>
      <w:r>
        <w:t>45</w:t>
      </w:r>
      <w:r w:rsidRPr="00F839CC">
        <w:t xml:space="preserve"> </w:t>
      </w:r>
    </w:p>
    <w:p w14:paraId="5F162BE2" w14:textId="77777777" w:rsidR="006F4FAA" w:rsidRPr="00166964" w:rsidRDefault="006F4FAA" w:rsidP="006F4FAA">
      <w:pPr>
        <w:pStyle w:val="keywords"/>
      </w:pPr>
      <w:r w:rsidRPr="00D25469">
        <w:rPr>
          <w:rStyle w:val="Numberhead"/>
        </w:rPr>
        <w:t>Peg</w:t>
      </w:r>
      <w:r>
        <w:tab/>
      </w:r>
    </w:p>
    <w:p w14:paraId="709E59B6" w14:textId="77777777" w:rsidR="006F4FAA" w:rsidRDefault="006F4FAA" w:rsidP="006F4FAA">
      <w:pPr>
        <w:pStyle w:val="keywords"/>
      </w:pPr>
      <w:r>
        <w:rPr>
          <w:rStyle w:val="Numberhead"/>
        </w:rPr>
        <w:t>Ch. terrain</w:t>
      </w:r>
      <w:r w:rsidRPr="00A46E8A">
        <w:tab/>
      </w:r>
    </w:p>
    <w:p w14:paraId="05E48871" w14:textId="77777777" w:rsidR="006F4FAA" w:rsidRDefault="006F4FAA" w:rsidP="006F4FAA">
      <w:pPr>
        <w:pStyle w:val="keywords"/>
      </w:pPr>
      <w:r>
        <w:rPr>
          <w:rStyle w:val="Numberhead"/>
        </w:rPr>
        <w:t>Themes</w:t>
      </w:r>
      <w:r>
        <w:tab/>
      </w:r>
    </w:p>
    <w:p w14:paraId="2B530B2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BDEADA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8B9CAFF" w14:textId="77777777" w:rsidR="006F4FAA" w:rsidRPr="00F839CC" w:rsidRDefault="006F4FAA" w:rsidP="006F4FAA">
      <w:pPr>
        <w:pStyle w:val="Heading5"/>
      </w:pPr>
      <w:r>
        <w:t>46</w:t>
      </w:r>
      <w:r w:rsidRPr="00F839CC">
        <w:t xml:space="preserve"> </w:t>
      </w:r>
    </w:p>
    <w:p w14:paraId="2AAD69DC" w14:textId="77777777" w:rsidR="006F4FAA" w:rsidRPr="00166964" w:rsidRDefault="006F4FAA" w:rsidP="006F4FAA">
      <w:pPr>
        <w:pStyle w:val="keywords"/>
      </w:pPr>
      <w:r w:rsidRPr="00D25469">
        <w:rPr>
          <w:rStyle w:val="Numberhead"/>
        </w:rPr>
        <w:t>Peg</w:t>
      </w:r>
      <w:r>
        <w:tab/>
      </w:r>
    </w:p>
    <w:p w14:paraId="59C2F2DD" w14:textId="77777777" w:rsidR="006F4FAA" w:rsidRDefault="006F4FAA" w:rsidP="006F4FAA">
      <w:pPr>
        <w:pStyle w:val="keywords"/>
      </w:pPr>
      <w:r>
        <w:rPr>
          <w:rStyle w:val="Numberhead"/>
        </w:rPr>
        <w:t>Ch. terrain</w:t>
      </w:r>
      <w:r w:rsidRPr="00A46E8A">
        <w:tab/>
      </w:r>
    </w:p>
    <w:p w14:paraId="26EBEF3D" w14:textId="77777777" w:rsidR="006F4FAA" w:rsidRDefault="006F4FAA" w:rsidP="006F4FAA">
      <w:pPr>
        <w:pStyle w:val="keywords"/>
      </w:pPr>
      <w:r>
        <w:rPr>
          <w:rStyle w:val="Numberhead"/>
        </w:rPr>
        <w:t>Themes</w:t>
      </w:r>
      <w:r>
        <w:tab/>
      </w:r>
    </w:p>
    <w:p w14:paraId="4445C0A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2FD1AD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2FC79B7" w14:textId="77777777" w:rsidR="006F4FAA" w:rsidRPr="00F839CC" w:rsidRDefault="006F4FAA" w:rsidP="006F4FAA">
      <w:pPr>
        <w:pStyle w:val="Heading5"/>
      </w:pPr>
      <w:r>
        <w:lastRenderedPageBreak/>
        <w:t>47</w:t>
      </w:r>
      <w:r w:rsidRPr="00F839CC">
        <w:t xml:space="preserve"> </w:t>
      </w:r>
    </w:p>
    <w:p w14:paraId="2AD60466" w14:textId="77777777" w:rsidR="006F4FAA" w:rsidRPr="00166964" w:rsidRDefault="006F4FAA" w:rsidP="006F4FAA">
      <w:pPr>
        <w:pStyle w:val="keywords"/>
      </w:pPr>
      <w:r w:rsidRPr="00D25469">
        <w:rPr>
          <w:rStyle w:val="Numberhead"/>
        </w:rPr>
        <w:t>Peg</w:t>
      </w:r>
      <w:r>
        <w:tab/>
      </w:r>
    </w:p>
    <w:p w14:paraId="6F738942" w14:textId="77777777" w:rsidR="006F4FAA" w:rsidRDefault="006F4FAA" w:rsidP="006F4FAA">
      <w:pPr>
        <w:pStyle w:val="keywords"/>
      </w:pPr>
      <w:r>
        <w:rPr>
          <w:rStyle w:val="Numberhead"/>
        </w:rPr>
        <w:t>Ch. terrain</w:t>
      </w:r>
      <w:r w:rsidRPr="00A46E8A">
        <w:tab/>
      </w:r>
    </w:p>
    <w:p w14:paraId="3E658F67" w14:textId="77777777" w:rsidR="006F4FAA" w:rsidRDefault="006F4FAA" w:rsidP="006F4FAA">
      <w:pPr>
        <w:pStyle w:val="keywords"/>
      </w:pPr>
      <w:r>
        <w:rPr>
          <w:rStyle w:val="Numberhead"/>
        </w:rPr>
        <w:t>Themes</w:t>
      </w:r>
      <w:r>
        <w:tab/>
      </w:r>
    </w:p>
    <w:p w14:paraId="593B47F2"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243ED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2FA1DA4" w14:textId="77777777" w:rsidR="006F4FAA" w:rsidRPr="00F839CC" w:rsidRDefault="006F4FAA" w:rsidP="006F4FAA">
      <w:pPr>
        <w:pStyle w:val="Heading5"/>
      </w:pPr>
      <w:r>
        <w:t>48</w:t>
      </w:r>
    </w:p>
    <w:p w14:paraId="204FD886" w14:textId="77777777" w:rsidR="006F4FAA" w:rsidRPr="00166964" w:rsidRDefault="006F4FAA" w:rsidP="006F4FAA">
      <w:pPr>
        <w:pStyle w:val="keywords"/>
      </w:pPr>
      <w:r w:rsidRPr="00D25469">
        <w:rPr>
          <w:rStyle w:val="Numberhead"/>
        </w:rPr>
        <w:t>Peg</w:t>
      </w:r>
      <w:r>
        <w:tab/>
      </w:r>
    </w:p>
    <w:p w14:paraId="32324C25" w14:textId="77777777" w:rsidR="006F4FAA" w:rsidRDefault="006F4FAA" w:rsidP="006F4FAA">
      <w:pPr>
        <w:pStyle w:val="keywords"/>
      </w:pPr>
      <w:r>
        <w:rPr>
          <w:rStyle w:val="Numberhead"/>
        </w:rPr>
        <w:t>Ch. terrain</w:t>
      </w:r>
      <w:r w:rsidRPr="00A46E8A">
        <w:tab/>
      </w:r>
    </w:p>
    <w:p w14:paraId="4E9FFB83" w14:textId="77777777" w:rsidR="006F4FAA" w:rsidRDefault="006F4FAA" w:rsidP="006F4FAA">
      <w:pPr>
        <w:pStyle w:val="keywords"/>
      </w:pPr>
      <w:r>
        <w:rPr>
          <w:rStyle w:val="Numberhead"/>
        </w:rPr>
        <w:t>Themes</w:t>
      </w:r>
      <w:r>
        <w:tab/>
      </w:r>
    </w:p>
    <w:p w14:paraId="6A80A2C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F1DCD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0B16265" w14:textId="77777777" w:rsidR="006F4FAA" w:rsidRPr="00F839CC" w:rsidRDefault="006F4FAA" w:rsidP="006F4FAA">
      <w:pPr>
        <w:pStyle w:val="Heading5"/>
      </w:pPr>
      <w:r>
        <w:t>49</w:t>
      </w:r>
    </w:p>
    <w:p w14:paraId="40188B11" w14:textId="77777777" w:rsidR="006F4FAA" w:rsidRPr="00166964" w:rsidRDefault="006F4FAA" w:rsidP="006F4FAA">
      <w:pPr>
        <w:pStyle w:val="keywords"/>
      </w:pPr>
      <w:r w:rsidRPr="00D25469">
        <w:rPr>
          <w:rStyle w:val="Numberhead"/>
        </w:rPr>
        <w:t>Peg</w:t>
      </w:r>
      <w:r>
        <w:tab/>
      </w:r>
    </w:p>
    <w:p w14:paraId="089BE4DE" w14:textId="77777777" w:rsidR="006F4FAA" w:rsidRDefault="006F4FAA" w:rsidP="006F4FAA">
      <w:pPr>
        <w:pStyle w:val="keywords"/>
      </w:pPr>
      <w:r>
        <w:rPr>
          <w:rStyle w:val="Numberhead"/>
        </w:rPr>
        <w:t>Ch. terrain</w:t>
      </w:r>
      <w:r w:rsidRPr="00A46E8A">
        <w:tab/>
      </w:r>
    </w:p>
    <w:p w14:paraId="5FA7DC62" w14:textId="77777777" w:rsidR="006F4FAA" w:rsidRDefault="006F4FAA" w:rsidP="006F4FAA">
      <w:pPr>
        <w:pStyle w:val="keywords"/>
      </w:pPr>
      <w:r>
        <w:rPr>
          <w:rStyle w:val="Numberhead"/>
        </w:rPr>
        <w:t>Themes</w:t>
      </w:r>
      <w:r>
        <w:tab/>
      </w:r>
    </w:p>
    <w:p w14:paraId="45BE7D3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D7344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FD3439" w14:textId="77777777" w:rsidR="006F4FAA" w:rsidRPr="00F839CC" w:rsidRDefault="006F4FAA" w:rsidP="006F4FAA">
      <w:pPr>
        <w:pStyle w:val="Heading5"/>
      </w:pPr>
      <w:r>
        <w:t>50</w:t>
      </w:r>
    </w:p>
    <w:p w14:paraId="6DC963E4" w14:textId="77777777" w:rsidR="006F4FAA" w:rsidRPr="00166964" w:rsidRDefault="006F4FAA" w:rsidP="006F4FAA">
      <w:pPr>
        <w:pStyle w:val="keywords"/>
      </w:pPr>
      <w:r w:rsidRPr="00D25469">
        <w:rPr>
          <w:rStyle w:val="Numberhead"/>
        </w:rPr>
        <w:t>Peg</w:t>
      </w:r>
      <w:r>
        <w:tab/>
      </w:r>
    </w:p>
    <w:p w14:paraId="620A2553" w14:textId="77777777" w:rsidR="006F4FAA" w:rsidRDefault="006F4FAA" w:rsidP="006F4FAA">
      <w:pPr>
        <w:pStyle w:val="keywords"/>
      </w:pPr>
      <w:r>
        <w:rPr>
          <w:rStyle w:val="Numberhead"/>
        </w:rPr>
        <w:t>Ch. terrain</w:t>
      </w:r>
      <w:r w:rsidRPr="00A46E8A">
        <w:tab/>
      </w:r>
    </w:p>
    <w:p w14:paraId="3A46D8F7" w14:textId="77777777" w:rsidR="006F4FAA" w:rsidRDefault="006F4FAA" w:rsidP="006F4FAA">
      <w:pPr>
        <w:pStyle w:val="keywords"/>
      </w:pPr>
      <w:r>
        <w:rPr>
          <w:rStyle w:val="Numberhead"/>
        </w:rPr>
        <w:t>Themes</w:t>
      </w:r>
      <w:r>
        <w:tab/>
      </w:r>
    </w:p>
    <w:p w14:paraId="4AFE403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6F2589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A3CA3AA" w14:textId="77777777" w:rsidR="006F4FAA" w:rsidRPr="00F839CC" w:rsidRDefault="006F4FAA" w:rsidP="006F4FAA">
      <w:pPr>
        <w:pStyle w:val="Heading5"/>
      </w:pPr>
      <w:r>
        <w:t>51</w:t>
      </w:r>
    </w:p>
    <w:p w14:paraId="335FADAA" w14:textId="77777777" w:rsidR="006F4FAA" w:rsidRPr="00166964" w:rsidRDefault="006F4FAA" w:rsidP="006F4FAA">
      <w:pPr>
        <w:pStyle w:val="keywords"/>
      </w:pPr>
      <w:r w:rsidRPr="00D25469">
        <w:rPr>
          <w:rStyle w:val="Numberhead"/>
        </w:rPr>
        <w:t>Peg</w:t>
      </w:r>
      <w:r>
        <w:tab/>
      </w:r>
    </w:p>
    <w:p w14:paraId="789624BA" w14:textId="77777777" w:rsidR="006F4FAA" w:rsidRDefault="006F4FAA" w:rsidP="006F4FAA">
      <w:pPr>
        <w:pStyle w:val="keywords"/>
      </w:pPr>
      <w:r>
        <w:rPr>
          <w:rStyle w:val="Numberhead"/>
        </w:rPr>
        <w:t>Ch. terrain</w:t>
      </w:r>
      <w:r w:rsidRPr="00A46E8A">
        <w:tab/>
      </w:r>
    </w:p>
    <w:p w14:paraId="330BE8D6" w14:textId="77777777" w:rsidR="006F4FAA" w:rsidRDefault="006F4FAA" w:rsidP="006F4FAA">
      <w:pPr>
        <w:pStyle w:val="keywords"/>
      </w:pPr>
      <w:r>
        <w:rPr>
          <w:rStyle w:val="Numberhead"/>
        </w:rPr>
        <w:t>Themes</w:t>
      </w:r>
      <w:r>
        <w:tab/>
      </w:r>
    </w:p>
    <w:p w14:paraId="6AF0178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7C49D2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CCE5AC0" w14:textId="77777777" w:rsidR="006F4FAA" w:rsidRPr="00F839CC" w:rsidRDefault="006F4FAA" w:rsidP="006F4FAA">
      <w:pPr>
        <w:pStyle w:val="Heading5"/>
      </w:pPr>
      <w:r>
        <w:t>52</w:t>
      </w:r>
    </w:p>
    <w:p w14:paraId="437C79AD" w14:textId="77777777" w:rsidR="006F4FAA" w:rsidRPr="00166964" w:rsidRDefault="006F4FAA" w:rsidP="006F4FAA">
      <w:pPr>
        <w:pStyle w:val="keywords"/>
      </w:pPr>
      <w:r w:rsidRPr="00D25469">
        <w:rPr>
          <w:rStyle w:val="Numberhead"/>
        </w:rPr>
        <w:t>Peg</w:t>
      </w:r>
      <w:r>
        <w:tab/>
      </w:r>
    </w:p>
    <w:p w14:paraId="1954BA7E" w14:textId="77777777" w:rsidR="006F4FAA" w:rsidRDefault="006F4FAA" w:rsidP="006F4FAA">
      <w:pPr>
        <w:pStyle w:val="keywords"/>
      </w:pPr>
      <w:r>
        <w:rPr>
          <w:rStyle w:val="Numberhead"/>
        </w:rPr>
        <w:t>Ch. terrain</w:t>
      </w:r>
      <w:r w:rsidRPr="00A46E8A">
        <w:tab/>
      </w:r>
    </w:p>
    <w:p w14:paraId="628322AD" w14:textId="77777777" w:rsidR="006F4FAA" w:rsidRDefault="006F4FAA" w:rsidP="006F4FAA">
      <w:pPr>
        <w:pStyle w:val="keywords"/>
      </w:pPr>
      <w:r>
        <w:rPr>
          <w:rStyle w:val="Numberhead"/>
        </w:rPr>
        <w:t>Themes</w:t>
      </w:r>
      <w:r>
        <w:tab/>
      </w:r>
    </w:p>
    <w:p w14:paraId="5BD63BC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4C162C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D9A5CB" w14:textId="2FC01101" w:rsidR="006F4FAA" w:rsidRPr="00F839CC" w:rsidRDefault="006F4FAA" w:rsidP="006F4FAA">
      <w:pPr>
        <w:pStyle w:val="Heading5"/>
      </w:pPr>
      <w:r>
        <w:lastRenderedPageBreak/>
        <w:t>5</w:t>
      </w:r>
      <w:r w:rsidR="005849BA">
        <w:t>3</w:t>
      </w:r>
    </w:p>
    <w:p w14:paraId="67BA589A" w14:textId="708022E3" w:rsidR="006F4FAA" w:rsidRPr="00166964" w:rsidRDefault="006F4FAA" w:rsidP="006F4FAA">
      <w:pPr>
        <w:pStyle w:val="keywords"/>
      </w:pPr>
      <w:r w:rsidRPr="00D25469">
        <w:rPr>
          <w:rStyle w:val="Numberhead"/>
        </w:rPr>
        <w:t>Peg</w:t>
      </w:r>
      <w:r>
        <w:tab/>
      </w:r>
      <w:r w:rsidR="000C12C4" w:rsidRPr="000C4C07">
        <w:t>limo</w:t>
      </w:r>
    </w:p>
    <w:p w14:paraId="72E5EF86" w14:textId="02CAB9F4" w:rsidR="006F4FAA" w:rsidRDefault="006F4FAA" w:rsidP="006F4FAA">
      <w:pPr>
        <w:pStyle w:val="keywords"/>
      </w:pPr>
      <w:r>
        <w:rPr>
          <w:rStyle w:val="Numberhead"/>
        </w:rPr>
        <w:t>Ch. terrain</w:t>
      </w:r>
      <w:r w:rsidRPr="00A46E8A">
        <w:tab/>
      </w:r>
      <w:r w:rsidR="000C12C4" w:rsidRPr="000C4C07">
        <w:t>wedding limo</w:t>
      </w:r>
    </w:p>
    <w:p w14:paraId="7A22D0E0" w14:textId="77777777" w:rsidR="006F4FAA" w:rsidRDefault="006F4FAA" w:rsidP="006F4FAA">
      <w:pPr>
        <w:pStyle w:val="keywords"/>
      </w:pPr>
      <w:r>
        <w:rPr>
          <w:rStyle w:val="Numberhead"/>
        </w:rPr>
        <w:t>Themes</w:t>
      </w:r>
      <w:r>
        <w:tab/>
      </w:r>
    </w:p>
    <w:p w14:paraId="24B4227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CAAE7D" w14:textId="2D7CDB58" w:rsidR="00B6442D" w:rsidRDefault="006F4FAA" w:rsidP="006F4FAA">
      <w:pPr>
        <w:pStyle w:val="keywords"/>
      </w:pPr>
      <w:r w:rsidRPr="00F10443">
        <w:rPr>
          <w:rStyle w:val="Numberhead"/>
        </w:rPr>
        <w:t>Verses</w:t>
      </w:r>
      <w:r w:rsidRPr="00F10443">
        <w:rPr>
          <w:rStyle w:val="Numberhead"/>
        </w:rPr>
        <w:tab/>
      </w:r>
      <w:r w:rsidR="00B6442D">
        <w:rPr>
          <w:rStyle w:val="Numberhead"/>
        </w:rPr>
        <w:t>1-2</w:t>
      </w:r>
      <w:r w:rsidR="00B6442D">
        <w:t xml:space="preserve"> </w:t>
      </w:r>
      <w:r w:rsidR="00B6442D" w:rsidRPr="00B6442D">
        <w:t>Who has believed our message and to whom has the arm of the LORD been revealed? He grew up before him like a tender shoot, and like a root out of dry ground. He had no beauty or majesty to attract us to him, nothing in his appearance that we should desire him.</w:t>
      </w:r>
    </w:p>
    <w:p w14:paraId="29F78088" w14:textId="4210BC4D" w:rsidR="005A73A4" w:rsidRDefault="005A73A4" w:rsidP="006F4FAA">
      <w:pPr>
        <w:pStyle w:val="keywords"/>
      </w:pPr>
      <w:r>
        <w:rPr>
          <w:rStyle w:val="Numberhead"/>
        </w:rPr>
        <w:tab/>
        <w:t>3</w:t>
      </w:r>
      <w:r>
        <w:t xml:space="preserve"> </w:t>
      </w:r>
      <w:r w:rsidRPr="005A73A4">
        <w:t>He was despised and rejected by men, a man of sorrows, and familiar with suffering. Like one from whom men hide their faces he was despised, and we esteemed him not.</w:t>
      </w:r>
    </w:p>
    <w:p w14:paraId="1714B01E" w14:textId="496923AA" w:rsidR="005A73A4" w:rsidRDefault="005A73A4" w:rsidP="006F4FAA">
      <w:pPr>
        <w:pStyle w:val="keywords"/>
      </w:pPr>
      <w:r>
        <w:rPr>
          <w:rStyle w:val="Numberhead"/>
        </w:rPr>
        <w:tab/>
        <w:t>4</w:t>
      </w:r>
      <w:r>
        <w:t xml:space="preserve"> </w:t>
      </w:r>
      <w:proofErr w:type="gramStart"/>
      <w:r w:rsidRPr="005A73A4">
        <w:t>Surely</w:t>
      </w:r>
      <w:proofErr w:type="gramEnd"/>
      <w:r w:rsidRPr="005A73A4">
        <w:t xml:space="preserve"> he took up our infirmities and carried our sorrows, yet we considered him stricken by God, smitten by him, and afflicted.</w:t>
      </w:r>
    </w:p>
    <w:p w14:paraId="6189FA1C" w14:textId="02923F36" w:rsidR="00167326" w:rsidRPr="00167326" w:rsidRDefault="00167326" w:rsidP="006F4FAA">
      <w:pPr>
        <w:pStyle w:val="keywords"/>
      </w:pPr>
      <w:r>
        <w:rPr>
          <w:rStyle w:val="Numberhead"/>
        </w:rPr>
        <w:tab/>
        <w:t>5</w:t>
      </w:r>
      <w:r>
        <w:t xml:space="preserve"> </w:t>
      </w:r>
      <w:r w:rsidRPr="00167326">
        <w:t>But he was pierced for our transgressions, he was crushed for our iniquities; the punishment that brought us peace was upon him, and by his wounds we are healed.</w:t>
      </w:r>
    </w:p>
    <w:p w14:paraId="2D9B7AF6" w14:textId="3F8FA7E0" w:rsidR="006F4FAA" w:rsidRPr="00167326" w:rsidRDefault="00B6442D" w:rsidP="006F4FAA">
      <w:pPr>
        <w:pStyle w:val="keywords"/>
      </w:pPr>
      <w:r>
        <w:rPr>
          <w:rStyle w:val="Numberhead"/>
        </w:rPr>
        <w:tab/>
      </w:r>
      <w:r w:rsidR="009851F7">
        <w:rPr>
          <w:rStyle w:val="Numberhead"/>
        </w:rPr>
        <w:t>6</w:t>
      </w:r>
      <w:r w:rsidR="009851F7">
        <w:t xml:space="preserve"> </w:t>
      </w:r>
      <w:r w:rsidR="009851F7" w:rsidRPr="009851F7">
        <w:t>We all, like sheep, have gone astray, each of us has turned to our own way; and the LORD has laid on him the iniquity of us all.</w:t>
      </w:r>
    </w:p>
    <w:p w14:paraId="05280B22" w14:textId="233E1183" w:rsidR="00167326" w:rsidRDefault="00167326" w:rsidP="006F4FAA">
      <w:pPr>
        <w:pStyle w:val="keywords"/>
      </w:pPr>
      <w:r>
        <w:rPr>
          <w:rStyle w:val="Numberhead"/>
        </w:rPr>
        <w:tab/>
        <w:t>7</w:t>
      </w:r>
      <w:r>
        <w:t xml:space="preserve"> </w:t>
      </w:r>
      <w:r w:rsidRPr="00167326">
        <w:t>He was oppressed and afflicted, yet he did not open his mouth; he was led like a lamb to the slaughter, and as a sheep before her shearers is silent, so he did not open his mouth.</w:t>
      </w:r>
    </w:p>
    <w:p w14:paraId="1F328178" w14:textId="1CBCBF2F" w:rsidR="00C211FF" w:rsidRDefault="00C211FF" w:rsidP="006F4FAA">
      <w:pPr>
        <w:pStyle w:val="keywords"/>
      </w:pPr>
      <w:r>
        <w:rPr>
          <w:rStyle w:val="Numberhead"/>
        </w:rPr>
        <w:tab/>
        <w:t>8</w:t>
      </w:r>
      <w:r>
        <w:t xml:space="preserve"> </w:t>
      </w:r>
      <w:r w:rsidRPr="00C211FF">
        <w:t xml:space="preserve">By oppression and judgment he was taken away. And who can speak of his descendants? For he was cut off from the land of the living; for the transgression of my </w:t>
      </w:r>
      <w:r w:rsidR="005370C4" w:rsidRPr="00C211FF">
        <w:t>people,</w:t>
      </w:r>
      <w:r w:rsidRPr="00C211FF">
        <w:t xml:space="preserve"> he was stricken.</w:t>
      </w:r>
    </w:p>
    <w:p w14:paraId="76F4FDA3" w14:textId="0FFF40E0" w:rsidR="00C211FF" w:rsidRDefault="00C211FF" w:rsidP="006F4FAA">
      <w:pPr>
        <w:pStyle w:val="keywords"/>
      </w:pPr>
      <w:r>
        <w:rPr>
          <w:rStyle w:val="Numberhead"/>
        </w:rPr>
        <w:tab/>
        <w:t>9</w:t>
      </w:r>
      <w:r>
        <w:t xml:space="preserve"> </w:t>
      </w:r>
      <w:r w:rsidRPr="00C211FF">
        <w:t>He was assigned a grave with the wicked, and with the rich in his death, though he had done no violence, nor was any deceit in his mouth.</w:t>
      </w:r>
    </w:p>
    <w:p w14:paraId="4E6879D6" w14:textId="11EA5D09" w:rsidR="005370C4" w:rsidRDefault="005370C4" w:rsidP="006F4FAA">
      <w:pPr>
        <w:pStyle w:val="keywords"/>
      </w:pPr>
      <w:r>
        <w:rPr>
          <w:rStyle w:val="Numberhead"/>
        </w:rPr>
        <w:tab/>
        <w:t>10</w:t>
      </w:r>
      <w:r>
        <w:t xml:space="preserve"> </w:t>
      </w:r>
      <w:r w:rsidRPr="005370C4">
        <w:t>Yet it was the LORD's will to crush him and cause him to suffer, and though the LORD makes his life a guilt offering, he will see his offspring and prolong his days, and the will of the LORD will prosper in his hand.</w:t>
      </w:r>
    </w:p>
    <w:p w14:paraId="60C887D5" w14:textId="542068B1" w:rsidR="005370C4" w:rsidRDefault="005370C4" w:rsidP="006F4FAA">
      <w:pPr>
        <w:pStyle w:val="keywords"/>
      </w:pPr>
      <w:r>
        <w:rPr>
          <w:rStyle w:val="Numberhead"/>
        </w:rPr>
        <w:tab/>
        <w:t>11</w:t>
      </w:r>
      <w:r>
        <w:t xml:space="preserve"> </w:t>
      </w:r>
      <w:r w:rsidRPr="005370C4">
        <w:t>After the suffering of his soul, he will see the light [of life] and be satisfied; by his knowledge my righteous servant will justify many, and he will bear their iniquities.</w:t>
      </w:r>
    </w:p>
    <w:p w14:paraId="7A5D32ED" w14:textId="776E2642" w:rsidR="005370C4" w:rsidRPr="005370C4" w:rsidRDefault="005370C4" w:rsidP="006F4FAA">
      <w:pPr>
        <w:pStyle w:val="keywords"/>
      </w:pPr>
      <w:r>
        <w:rPr>
          <w:rStyle w:val="Numberhead"/>
        </w:rPr>
        <w:tab/>
        <w:t>12</w:t>
      </w:r>
      <w:r>
        <w:t xml:space="preserve"> </w:t>
      </w:r>
      <w:r w:rsidRPr="005370C4">
        <w:t xml:space="preserve">Therefore I will give him a portion among the great, and he will divide the spoils with the strong, because he poured out his life unto death, and was numbered with the transgressors. For he bore the sin of </w:t>
      </w:r>
      <w:proofErr w:type="gramStart"/>
      <w:r w:rsidRPr="005370C4">
        <w:t>many, and</w:t>
      </w:r>
      <w:proofErr w:type="gramEnd"/>
      <w:r w:rsidRPr="005370C4">
        <w:t xml:space="preserve"> made intercession for the transgressors.</w:t>
      </w:r>
    </w:p>
    <w:p w14:paraId="40C904A3" w14:textId="74EDA184" w:rsidR="006F4FAA" w:rsidRPr="00F839CC" w:rsidRDefault="006F4FAA" w:rsidP="006F4FAA">
      <w:pPr>
        <w:pStyle w:val="Heading5"/>
      </w:pPr>
      <w:r>
        <w:t>5</w:t>
      </w:r>
      <w:r w:rsidR="005849BA">
        <w:t>4</w:t>
      </w:r>
    </w:p>
    <w:p w14:paraId="7AC3AFD0" w14:textId="10427BD7" w:rsidR="006F4FAA" w:rsidRPr="00166964" w:rsidRDefault="006F4FAA" w:rsidP="006F4FAA">
      <w:pPr>
        <w:pStyle w:val="keywords"/>
      </w:pPr>
      <w:r w:rsidRPr="00D25469">
        <w:rPr>
          <w:rStyle w:val="Numberhead"/>
        </w:rPr>
        <w:t>Peg</w:t>
      </w:r>
      <w:r>
        <w:tab/>
      </w:r>
      <w:r w:rsidR="00F42581" w:rsidRPr="000C4C07">
        <w:t>lorry</w:t>
      </w:r>
    </w:p>
    <w:p w14:paraId="403CAD28" w14:textId="1EDA9AB5" w:rsidR="006F4FAA" w:rsidRDefault="006F4FAA" w:rsidP="006F4FAA">
      <w:pPr>
        <w:pStyle w:val="keywords"/>
      </w:pPr>
      <w:r>
        <w:rPr>
          <w:rStyle w:val="Numberhead"/>
        </w:rPr>
        <w:t>Ch. terrain</w:t>
      </w:r>
      <w:r w:rsidRPr="00A46E8A">
        <w:tab/>
      </w:r>
      <w:r w:rsidR="00F42581" w:rsidRPr="000C4C07">
        <w:t>decorated lorry with flowers</w:t>
      </w:r>
    </w:p>
    <w:p w14:paraId="72CBB544" w14:textId="77777777" w:rsidR="006F4FAA" w:rsidRDefault="006F4FAA" w:rsidP="006F4FAA">
      <w:pPr>
        <w:pStyle w:val="keywords"/>
      </w:pPr>
      <w:r>
        <w:rPr>
          <w:rStyle w:val="Numberhead"/>
        </w:rPr>
        <w:t>Themes</w:t>
      </w:r>
      <w:r>
        <w:tab/>
      </w:r>
    </w:p>
    <w:p w14:paraId="0BF5D47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0E475ED" w14:textId="30D7DB71" w:rsidR="006F4FAA" w:rsidRPr="009851F7" w:rsidRDefault="006F4FAA" w:rsidP="006F4FAA">
      <w:pPr>
        <w:pStyle w:val="keywords"/>
      </w:pPr>
      <w:r w:rsidRPr="00F10443">
        <w:rPr>
          <w:rStyle w:val="Numberhead"/>
        </w:rPr>
        <w:t>Verses</w:t>
      </w:r>
      <w:r w:rsidRPr="00F10443">
        <w:rPr>
          <w:rStyle w:val="Numberhead"/>
        </w:rPr>
        <w:tab/>
      </w:r>
      <w:r w:rsidR="009851F7">
        <w:rPr>
          <w:rStyle w:val="Numberhead"/>
        </w:rPr>
        <w:t>17</w:t>
      </w:r>
      <w:r w:rsidR="009851F7">
        <w:t xml:space="preserve"> </w:t>
      </w:r>
      <w:r w:rsidR="009851F7" w:rsidRPr="009851F7">
        <w:t>no weapon forged against you will prevail, and you will refute every tongue that accuses you. This is the heritage of the servants of the Lord, and this is their vindication from me,</w:t>
      </w:r>
    </w:p>
    <w:p w14:paraId="078CF4BF" w14:textId="6ADDA7B0" w:rsidR="006F4FAA" w:rsidRPr="00F839CC" w:rsidRDefault="006F4FAA" w:rsidP="006F4FAA">
      <w:pPr>
        <w:pStyle w:val="Heading5"/>
      </w:pPr>
      <w:r>
        <w:t>5</w:t>
      </w:r>
      <w:r w:rsidR="005849BA">
        <w:t>5</w:t>
      </w:r>
    </w:p>
    <w:p w14:paraId="4595E960" w14:textId="77777777" w:rsidR="006F4FAA" w:rsidRPr="00166964" w:rsidRDefault="006F4FAA" w:rsidP="006F4FAA">
      <w:pPr>
        <w:pStyle w:val="keywords"/>
      </w:pPr>
      <w:r w:rsidRPr="00D25469">
        <w:rPr>
          <w:rStyle w:val="Numberhead"/>
        </w:rPr>
        <w:t>Peg</w:t>
      </w:r>
      <w:r>
        <w:tab/>
      </w:r>
    </w:p>
    <w:p w14:paraId="2326E53D" w14:textId="77777777" w:rsidR="006F4FAA" w:rsidRDefault="006F4FAA" w:rsidP="006F4FAA">
      <w:pPr>
        <w:pStyle w:val="keywords"/>
      </w:pPr>
      <w:r>
        <w:rPr>
          <w:rStyle w:val="Numberhead"/>
        </w:rPr>
        <w:t>Ch. terrain</w:t>
      </w:r>
      <w:r w:rsidRPr="00A46E8A">
        <w:tab/>
      </w:r>
    </w:p>
    <w:p w14:paraId="26351513" w14:textId="77777777" w:rsidR="006F4FAA" w:rsidRDefault="006F4FAA" w:rsidP="006F4FAA">
      <w:pPr>
        <w:pStyle w:val="keywords"/>
      </w:pPr>
      <w:r>
        <w:rPr>
          <w:rStyle w:val="Numberhead"/>
        </w:rPr>
        <w:lastRenderedPageBreak/>
        <w:t>Themes</w:t>
      </w:r>
      <w:r>
        <w:tab/>
      </w:r>
    </w:p>
    <w:p w14:paraId="5D76516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F1E55B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9CAC071" w14:textId="1F23B659" w:rsidR="006F4FAA" w:rsidRPr="00F839CC" w:rsidRDefault="006F4FAA" w:rsidP="006F4FAA">
      <w:pPr>
        <w:pStyle w:val="Heading5"/>
      </w:pPr>
      <w:r>
        <w:t>5</w:t>
      </w:r>
      <w:r w:rsidR="005849BA">
        <w:t>6</w:t>
      </w:r>
    </w:p>
    <w:p w14:paraId="22459807" w14:textId="77777777" w:rsidR="006F4FAA" w:rsidRPr="00166964" w:rsidRDefault="006F4FAA" w:rsidP="006F4FAA">
      <w:pPr>
        <w:pStyle w:val="keywords"/>
      </w:pPr>
      <w:r w:rsidRPr="00D25469">
        <w:rPr>
          <w:rStyle w:val="Numberhead"/>
        </w:rPr>
        <w:t>Peg</w:t>
      </w:r>
      <w:r>
        <w:tab/>
      </w:r>
    </w:p>
    <w:p w14:paraId="62E60A60" w14:textId="77777777" w:rsidR="006F4FAA" w:rsidRDefault="006F4FAA" w:rsidP="006F4FAA">
      <w:pPr>
        <w:pStyle w:val="keywords"/>
      </w:pPr>
      <w:r>
        <w:rPr>
          <w:rStyle w:val="Numberhead"/>
        </w:rPr>
        <w:t>Ch. terrain</w:t>
      </w:r>
      <w:r w:rsidRPr="00A46E8A">
        <w:tab/>
      </w:r>
    </w:p>
    <w:p w14:paraId="2E28E9CE" w14:textId="77777777" w:rsidR="006F4FAA" w:rsidRDefault="006F4FAA" w:rsidP="006F4FAA">
      <w:pPr>
        <w:pStyle w:val="keywords"/>
      </w:pPr>
      <w:r>
        <w:rPr>
          <w:rStyle w:val="Numberhead"/>
        </w:rPr>
        <w:t>Themes</w:t>
      </w:r>
      <w:r>
        <w:tab/>
      </w:r>
    </w:p>
    <w:p w14:paraId="729E5102"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E96BD6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EBEB42" w14:textId="76721196" w:rsidR="006F4FAA" w:rsidRPr="00F839CC" w:rsidRDefault="006F4FAA" w:rsidP="006F4FAA">
      <w:pPr>
        <w:pStyle w:val="Heading5"/>
      </w:pPr>
      <w:r>
        <w:t>5</w:t>
      </w:r>
      <w:r w:rsidR="005849BA">
        <w:t>7</w:t>
      </w:r>
    </w:p>
    <w:p w14:paraId="70AD2594" w14:textId="77777777" w:rsidR="006F4FAA" w:rsidRPr="00166964" w:rsidRDefault="006F4FAA" w:rsidP="006F4FAA">
      <w:pPr>
        <w:pStyle w:val="keywords"/>
      </w:pPr>
      <w:r w:rsidRPr="00D25469">
        <w:rPr>
          <w:rStyle w:val="Numberhead"/>
        </w:rPr>
        <w:t>Peg</w:t>
      </w:r>
      <w:r>
        <w:tab/>
      </w:r>
    </w:p>
    <w:p w14:paraId="3D87A078" w14:textId="77777777" w:rsidR="006F4FAA" w:rsidRDefault="006F4FAA" w:rsidP="006F4FAA">
      <w:pPr>
        <w:pStyle w:val="keywords"/>
      </w:pPr>
      <w:r>
        <w:rPr>
          <w:rStyle w:val="Numberhead"/>
        </w:rPr>
        <w:t>Ch. terrain</w:t>
      </w:r>
      <w:r w:rsidRPr="00A46E8A">
        <w:tab/>
      </w:r>
    </w:p>
    <w:p w14:paraId="1723DF42" w14:textId="77777777" w:rsidR="006F4FAA" w:rsidRDefault="006F4FAA" w:rsidP="006F4FAA">
      <w:pPr>
        <w:pStyle w:val="keywords"/>
      </w:pPr>
      <w:r>
        <w:rPr>
          <w:rStyle w:val="Numberhead"/>
        </w:rPr>
        <w:t>Themes</w:t>
      </w:r>
      <w:r>
        <w:tab/>
      </w:r>
    </w:p>
    <w:p w14:paraId="56389B4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4A9C46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FE002C1" w14:textId="19C5D2E6" w:rsidR="006F4FAA" w:rsidRPr="00F839CC" w:rsidRDefault="006F4FAA" w:rsidP="006F4FAA">
      <w:pPr>
        <w:pStyle w:val="Heading5"/>
      </w:pPr>
      <w:r>
        <w:t>5</w:t>
      </w:r>
      <w:r w:rsidR="005849BA">
        <w:t>8</w:t>
      </w:r>
    </w:p>
    <w:p w14:paraId="1FD65219" w14:textId="77777777" w:rsidR="006F4FAA" w:rsidRPr="00166964" w:rsidRDefault="006F4FAA" w:rsidP="006F4FAA">
      <w:pPr>
        <w:pStyle w:val="keywords"/>
      </w:pPr>
      <w:r w:rsidRPr="00D25469">
        <w:rPr>
          <w:rStyle w:val="Numberhead"/>
        </w:rPr>
        <w:t>Peg</w:t>
      </w:r>
      <w:r>
        <w:tab/>
      </w:r>
    </w:p>
    <w:p w14:paraId="7C185475" w14:textId="77777777" w:rsidR="006F4FAA" w:rsidRDefault="006F4FAA" w:rsidP="006F4FAA">
      <w:pPr>
        <w:pStyle w:val="keywords"/>
      </w:pPr>
      <w:r>
        <w:rPr>
          <w:rStyle w:val="Numberhead"/>
        </w:rPr>
        <w:t>Ch. terrain</w:t>
      </w:r>
      <w:r w:rsidRPr="00A46E8A">
        <w:tab/>
      </w:r>
    </w:p>
    <w:p w14:paraId="4C6D025E" w14:textId="77777777" w:rsidR="006F4FAA" w:rsidRDefault="006F4FAA" w:rsidP="006F4FAA">
      <w:pPr>
        <w:pStyle w:val="keywords"/>
      </w:pPr>
      <w:r>
        <w:rPr>
          <w:rStyle w:val="Numberhead"/>
        </w:rPr>
        <w:t>Themes</w:t>
      </w:r>
      <w:r>
        <w:tab/>
      </w:r>
    </w:p>
    <w:p w14:paraId="0D009F5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BEDF2F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28E110C" w14:textId="19B37E9F" w:rsidR="006F4FAA" w:rsidRPr="00F839CC" w:rsidRDefault="006F4FAA" w:rsidP="006F4FAA">
      <w:pPr>
        <w:pStyle w:val="Heading5"/>
      </w:pPr>
      <w:r>
        <w:t>5</w:t>
      </w:r>
      <w:r w:rsidR="005849BA">
        <w:t>9</w:t>
      </w:r>
    </w:p>
    <w:p w14:paraId="3F30B8D3" w14:textId="77777777" w:rsidR="006F4FAA" w:rsidRPr="00166964" w:rsidRDefault="006F4FAA" w:rsidP="006F4FAA">
      <w:pPr>
        <w:pStyle w:val="keywords"/>
      </w:pPr>
      <w:r w:rsidRPr="00D25469">
        <w:rPr>
          <w:rStyle w:val="Numberhead"/>
        </w:rPr>
        <w:t>Peg</w:t>
      </w:r>
      <w:r>
        <w:tab/>
      </w:r>
    </w:p>
    <w:p w14:paraId="4B2F4AB9" w14:textId="77777777" w:rsidR="006F4FAA" w:rsidRDefault="006F4FAA" w:rsidP="006F4FAA">
      <w:pPr>
        <w:pStyle w:val="keywords"/>
      </w:pPr>
      <w:r>
        <w:rPr>
          <w:rStyle w:val="Numberhead"/>
        </w:rPr>
        <w:t>Ch. terrain</w:t>
      </w:r>
      <w:r w:rsidRPr="00A46E8A">
        <w:tab/>
      </w:r>
    </w:p>
    <w:p w14:paraId="70526D67" w14:textId="77777777" w:rsidR="006F4FAA" w:rsidRDefault="006F4FAA" w:rsidP="006F4FAA">
      <w:pPr>
        <w:pStyle w:val="keywords"/>
      </w:pPr>
      <w:r>
        <w:rPr>
          <w:rStyle w:val="Numberhead"/>
        </w:rPr>
        <w:t>Themes</w:t>
      </w:r>
      <w:r>
        <w:tab/>
      </w:r>
    </w:p>
    <w:p w14:paraId="253BEC3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E21E7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BB6F027" w14:textId="32CD6D28" w:rsidR="006F4FAA" w:rsidRPr="00F839CC" w:rsidRDefault="006F4FAA" w:rsidP="006F4FAA">
      <w:pPr>
        <w:pStyle w:val="Heading5"/>
      </w:pPr>
      <w:r>
        <w:t>6</w:t>
      </w:r>
      <w:r w:rsidR="005849BA">
        <w:t>0</w:t>
      </w:r>
    </w:p>
    <w:p w14:paraId="2427E1DC" w14:textId="77777777" w:rsidR="006F4FAA" w:rsidRPr="00166964" w:rsidRDefault="006F4FAA" w:rsidP="006F4FAA">
      <w:pPr>
        <w:pStyle w:val="keywords"/>
      </w:pPr>
      <w:r w:rsidRPr="00D25469">
        <w:rPr>
          <w:rStyle w:val="Numberhead"/>
        </w:rPr>
        <w:t>Peg</w:t>
      </w:r>
      <w:r>
        <w:tab/>
      </w:r>
    </w:p>
    <w:p w14:paraId="291078A9" w14:textId="77777777" w:rsidR="006F4FAA" w:rsidRDefault="006F4FAA" w:rsidP="006F4FAA">
      <w:pPr>
        <w:pStyle w:val="keywords"/>
      </w:pPr>
      <w:r>
        <w:rPr>
          <w:rStyle w:val="Numberhead"/>
        </w:rPr>
        <w:t>Ch. terrain</w:t>
      </w:r>
      <w:r w:rsidRPr="00A46E8A">
        <w:tab/>
      </w:r>
    </w:p>
    <w:p w14:paraId="77F1A6A9" w14:textId="77777777" w:rsidR="006F4FAA" w:rsidRDefault="006F4FAA" w:rsidP="006F4FAA">
      <w:pPr>
        <w:pStyle w:val="keywords"/>
      </w:pPr>
      <w:r>
        <w:rPr>
          <w:rStyle w:val="Numberhead"/>
        </w:rPr>
        <w:t>Themes</w:t>
      </w:r>
      <w:r>
        <w:tab/>
      </w:r>
    </w:p>
    <w:p w14:paraId="0C93953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4D0F1B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243C0CF" w14:textId="0DA29F7E" w:rsidR="006F4FAA" w:rsidRPr="00F839CC" w:rsidRDefault="006F4FAA" w:rsidP="006F4FAA">
      <w:pPr>
        <w:pStyle w:val="Heading5"/>
      </w:pPr>
      <w:r>
        <w:t>6</w:t>
      </w:r>
      <w:r w:rsidR="005849BA">
        <w:t>1</w:t>
      </w:r>
    </w:p>
    <w:p w14:paraId="5C48A3D5" w14:textId="77777777" w:rsidR="006F4FAA" w:rsidRPr="00166964" w:rsidRDefault="006F4FAA" w:rsidP="006F4FAA">
      <w:pPr>
        <w:pStyle w:val="keywords"/>
      </w:pPr>
      <w:r w:rsidRPr="00D25469">
        <w:rPr>
          <w:rStyle w:val="Numberhead"/>
        </w:rPr>
        <w:t>Peg</w:t>
      </w:r>
      <w:r>
        <w:tab/>
      </w:r>
    </w:p>
    <w:p w14:paraId="69C20C07" w14:textId="77777777" w:rsidR="006F4FAA" w:rsidRDefault="006F4FAA" w:rsidP="006F4FAA">
      <w:pPr>
        <w:pStyle w:val="keywords"/>
      </w:pPr>
      <w:r>
        <w:rPr>
          <w:rStyle w:val="Numberhead"/>
        </w:rPr>
        <w:t>Ch. terrain</w:t>
      </w:r>
      <w:r w:rsidRPr="00A46E8A">
        <w:tab/>
      </w:r>
    </w:p>
    <w:p w14:paraId="545446BA" w14:textId="77777777" w:rsidR="006F4FAA" w:rsidRDefault="006F4FAA" w:rsidP="006F4FAA">
      <w:pPr>
        <w:pStyle w:val="keywords"/>
      </w:pPr>
      <w:r>
        <w:rPr>
          <w:rStyle w:val="Numberhead"/>
        </w:rPr>
        <w:t>Themes</w:t>
      </w:r>
      <w:r>
        <w:tab/>
      </w:r>
    </w:p>
    <w:p w14:paraId="402A33C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lastRenderedPageBreak/>
        <w:t>Story</w:t>
      </w:r>
      <w:r>
        <w:tab/>
      </w:r>
    </w:p>
    <w:p w14:paraId="2E11037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DBF4346" w14:textId="496DA012" w:rsidR="006F4FAA" w:rsidRPr="00F839CC" w:rsidRDefault="006F4FAA" w:rsidP="006F4FAA">
      <w:pPr>
        <w:pStyle w:val="Heading5"/>
      </w:pPr>
      <w:r>
        <w:t>6</w:t>
      </w:r>
      <w:r w:rsidR="005849BA">
        <w:t>2</w:t>
      </w:r>
    </w:p>
    <w:p w14:paraId="0D84BA1C" w14:textId="77777777" w:rsidR="006F4FAA" w:rsidRPr="00166964" w:rsidRDefault="006F4FAA" w:rsidP="006F4FAA">
      <w:pPr>
        <w:pStyle w:val="keywords"/>
      </w:pPr>
      <w:r w:rsidRPr="00D25469">
        <w:rPr>
          <w:rStyle w:val="Numberhead"/>
        </w:rPr>
        <w:t>Peg</w:t>
      </w:r>
      <w:r>
        <w:tab/>
      </w:r>
    </w:p>
    <w:p w14:paraId="37E48A4E" w14:textId="77777777" w:rsidR="006F4FAA" w:rsidRDefault="006F4FAA" w:rsidP="006F4FAA">
      <w:pPr>
        <w:pStyle w:val="keywords"/>
      </w:pPr>
      <w:r>
        <w:rPr>
          <w:rStyle w:val="Numberhead"/>
        </w:rPr>
        <w:t>Ch. terrain</w:t>
      </w:r>
      <w:r w:rsidRPr="00A46E8A">
        <w:tab/>
      </w:r>
    </w:p>
    <w:p w14:paraId="559AACC6" w14:textId="77777777" w:rsidR="006F4FAA" w:rsidRDefault="006F4FAA" w:rsidP="006F4FAA">
      <w:pPr>
        <w:pStyle w:val="keywords"/>
      </w:pPr>
      <w:r>
        <w:rPr>
          <w:rStyle w:val="Numberhead"/>
        </w:rPr>
        <w:t>Themes</w:t>
      </w:r>
      <w:r>
        <w:tab/>
      </w:r>
    </w:p>
    <w:p w14:paraId="29E30AF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29445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82F4219" w14:textId="7E1D69B7" w:rsidR="006F4FAA" w:rsidRPr="00F839CC" w:rsidRDefault="006F4FAA" w:rsidP="006F4FAA">
      <w:pPr>
        <w:pStyle w:val="Heading5"/>
      </w:pPr>
      <w:r>
        <w:t>6</w:t>
      </w:r>
      <w:r w:rsidR="005849BA">
        <w:t>3</w:t>
      </w:r>
    </w:p>
    <w:p w14:paraId="4807B563" w14:textId="77777777" w:rsidR="006F4FAA" w:rsidRPr="00166964" w:rsidRDefault="006F4FAA" w:rsidP="006F4FAA">
      <w:pPr>
        <w:pStyle w:val="keywords"/>
      </w:pPr>
      <w:r w:rsidRPr="00D25469">
        <w:rPr>
          <w:rStyle w:val="Numberhead"/>
        </w:rPr>
        <w:t>Peg</w:t>
      </w:r>
      <w:r>
        <w:tab/>
      </w:r>
    </w:p>
    <w:p w14:paraId="6AC67DFD" w14:textId="77777777" w:rsidR="006F4FAA" w:rsidRDefault="006F4FAA" w:rsidP="006F4FAA">
      <w:pPr>
        <w:pStyle w:val="keywords"/>
      </w:pPr>
      <w:r>
        <w:rPr>
          <w:rStyle w:val="Numberhead"/>
        </w:rPr>
        <w:t>Ch. terrain</w:t>
      </w:r>
      <w:r w:rsidRPr="00A46E8A">
        <w:tab/>
      </w:r>
    </w:p>
    <w:p w14:paraId="5BDC49BF" w14:textId="77777777" w:rsidR="006F4FAA" w:rsidRDefault="006F4FAA" w:rsidP="006F4FAA">
      <w:pPr>
        <w:pStyle w:val="keywords"/>
      </w:pPr>
      <w:r>
        <w:rPr>
          <w:rStyle w:val="Numberhead"/>
        </w:rPr>
        <w:t>Themes</w:t>
      </w:r>
      <w:r>
        <w:tab/>
      </w:r>
    </w:p>
    <w:p w14:paraId="2D06018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A75430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F9A2D9A" w14:textId="5B203851" w:rsidR="006F4FAA" w:rsidRPr="00F839CC" w:rsidRDefault="006F4FAA" w:rsidP="006F4FAA">
      <w:pPr>
        <w:pStyle w:val="Heading5"/>
      </w:pPr>
      <w:r>
        <w:t>6</w:t>
      </w:r>
      <w:r w:rsidR="005849BA">
        <w:t>4</w:t>
      </w:r>
    </w:p>
    <w:p w14:paraId="38D44BA8" w14:textId="77777777" w:rsidR="006F4FAA" w:rsidRPr="00166964" w:rsidRDefault="006F4FAA" w:rsidP="006F4FAA">
      <w:pPr>
        <w:pStyle w:val="keywords"/>
      </w:pPr>
      <w:r w:rsidRPr="00D25469">
        <w:rPr>
          <w:rStyle w:val="Numberhead"/>
        </w:rPr>
        <w:t>Peg</w:t>
      </w:r>
      <w:r>
        <w:tab/>
      </w:r>
    </w:p>
    <w:p w14:paraId="43673649" w14:textId="77777777" w:rsidR="006F4FAA" w:rsidRDefault="006F4FAA" w:rsidP="006F4FAA">
      <w:pPr>
        <w:pStyle w:val="keywords"/>
      </w:pPr>
      <w:r>
        <w:rPr>
          <w:rStyle w:val="Numberhead"/>
        </w:rPr>
        <w:t>Ch. terrain</w:t>
      </w:r>
      <w:r w:rsidRPr="00A46E8A">
        <w:tab/>
      </w:r>
    </w:p>
    <w:p w14:paraId="699A6895" w14:textId="77777777" w:rsidR="006F4FAA" w:rsidRDefault="006F4FAA" w:rsidP="006F4FAA">
      <w:pPr>
        <w:pStyle w:val="keywords"/>
      </w:pPr>
      <w:r>
        <w:rPr>
          <w:rStyle w:val="Numberhead"/>
        </w:rPr>
        <w:t>Themes</w:t>
      </w:r>
      <w:r>
        <w:tab/>
      </w:r>
    </w:p>
    <w:p w14:paraId="63AB02B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293A6C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5721601" w14:textId="1AE8415C" w:rsidR="006F4FAA" w:rsidRPr="00F839CC" w:rsidRDefault="006F4FAA" w:rsidP="006F4FAA">
      <w:pPr>
        <w:pStyle w:val="Heading5"/>
      </w:pPr>
      <w:r>
        <w:t>6</w:t>
      </w:r>
      <w:r w:rsidR="005849BA">
        <w:t>5</w:t>
      </w:r>
    </w:p>
    <w:p w14:paraId="64C30BEA" w14:textId="77777777" w:rsidR="006F4FAA" w:rsidRPr="00166964" w:rsidRDefault="006F4FAA" w:rsidP="006F4FAA">
      <w:pPr>
        <w:pStyle w:val="keywords"/>
      </w:pPr>
      <w:r w:rsidRPr="00D25469">
        <w:rPr>
          <w:rStyle w:val="Numberhead"/>
        </w:rPr>
        <w:t>Peg</w:t>
      </w:r>
      <w:r>
        <w:tab/>
      </w:r>
    </w:p>
    <w:p w14:paraId="29ACEAE6" w14:textId="77777777" w:rsidR="006F4FAA" w:rsidRDefault="006F4FAA" w:rsidP="006F4FAA">
      <w:pPr>
        <w:pStyle w:val="keywords"/>
      </w:pPr>
      <w:r>
        <w:rPr>
          <w:rStyle w:val="Numberhead"/>
        </w:rPr>
        <w:t>Ch. terrain</w:t>
      </w:r>
      <w:r w:rsidRPr="00A46E8A">
        <w:tab/>
      </w:r>
    </w:p>
    <w:p w14:paraId="69BC39B1" w14:textId="77777777" w:rsidR="006F4FAA" w:rsidRDefault="006F4FAA" w:rsidP="006F4FAA">
      <w:pPr>
        <w:pStyle w:val="keywords"/>
      </w:pPr>
      <w:r>
        <w:rPr>
          <w:rStyle w:val="Numberhead"/>
        </w:rPr>
        <w:t>Themes</w:t>
      </w:r>
      <w:r>
        <w:tab/>
      </w:r>
    </w:p>
    <w:p w14:paraId="74FE27B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546B7A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5014F2D" w14:textId="6F295F47" w:rsidR="006F4FAA" w:rsidRPr="00F839CC" w:rsidRDefault="006F4FAA" w:rsidP="006F4FAA">
      <w:pPr>
        <w:pStyle w:val="Heading5"/>
      </w:pPr>
      <w:r>
        <w:t>6</w:t>
      </w:r>
      <w:r w:rsidR="009F3F52">
        <w:t>6</w:t>
      </w:r>
    </w:p>
    <w:p w14:paraId="6E473754" w14:textId="77777777" w:rsidR="006F4FAA" w:rsidRPr="00166964" w:rsidRDefault="006F4FAA" w:rsidP="006F4FAA">
      <w:pPr>
        <w:pStyle w:val="keywords"/>
      </w:pPr>
      <w:r w:rsidRPr="00D25469">
        <w:rPr>
          <w:rStyle w:val="Numberhead"/>
        </w:rPr>
        <w:t>Peg</w:t>
      </w:r>
      <w:r>
        <w:tab/>
      </w:r>
    </w:p>
    <w:p w14:paraId="3D228462" w14:textId="77777777" w:rsidR="006F4FAA" w:rsidRDefault="006F4FAA" w:rsidP="006F4FAA">
      <w:pPr>
        <w:pStyle w:val="keywords"/>
      </w:pPr>
      <w:r>
        <w:rPr>
          <w:rStyle w:val="Numberhead"/>
        </w:rPr>
        <w:t>Ch. terrain</w:t>
      </w:r>
      <w:r w:rsidRPr="00A46E8A">
        <w:tab/>
      </w:r>
    </w:p>
    <w:p w14:paraId="703D689C" w14:textId="77777777" w:rsidR="006F4FAA" w:rsidRDefault="006F4FAA" w:rsidP="006F4FAA">
      <w:pPr>
        <w:pStyle w:val="keywords"/>
      </w:pPr>
      <w:r>
        <w:rPr>
          <w:rStyle w:val="Numberhead"/>
        </w:rPr>
        <w:t>Themes</w:t>
      </w:r>
      <w:r>
        <w:tab/>
      </w:r>
    </w:p>
    <w:p w14:paraId="7EE30DA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79079F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3835D3B" w14:textId="77777777" w:rsidR="00533BD4" w:rsidRDefault="000C4C07" w:rsidP="00533BD4">
      <w:pPr>
        <w:pStyle w:val="Heading3"/>
      </w:pPr>
      <w:r w:rsidRPr="000C4C07">
        <w:t>Jeremiah</w:t>
      </w:r>
    </w:p>
    <w:p w14:paraId="774EB91E" w14:textId="722C787C"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bars of cherry</w:t>
      </w:r>
    </w:p>
    <w:p w14:paraId="2220B155" w14:textId="09BD933A" w:rsidR="00731529" w:rsidRDefault="00731529" w:rsidP="00731529">
      <w:pPr>
        <w:pStyle w:val="keywords"/>
      </w:pPr>
      <w:r>
        <w:rPr>
          <w:rStyle w:val="Numberhead"/>
        </w:rPr>
        <w:t>Peg</w:t>
      </w:r>
      <w:r w:rsidRPr="000748DF">
        <w:tab/>
      </w:r>
      <w:r>
        <w:t>24 = winery</w:t>
      </w:r>
    </w:p>
    <w:p w14:paraId="5B3FC00D" w14:textId="576679BC" w:rsidR="00731529" w:rsidRDefault="003C7CD5" w:rsidP="00731529">
      <w:pPr>
        <w:pStyle w:val="keywords"/>
        <w:rPr>
          <w:rStyle w:val="Numberhead"/>
        </w:rPr>
      </w:pPr>
      <w:r>
        <w:rPr>
          <w:rStyle w:val="Numberhead"/>
        </w:rPr>
        <w:t>Book terrain</w:t>
      </w:r>
      <w:r>
        <w:rPr>
          <w:rStyle w:val="Numberhead"/>
        </w:rPr>
        <w:tab/>
      </w:r>
      <w:r w:rsidR="0065288A" w:rsidRPr="000C4C07">
        <w:t>prison</w:t>
      </w:r>
      <w:r w:rsidR="00CA2C06">
        <w:t>ers</w:t>
      </w:r>
      <w:r w:rsidR="004C30EA">
        <w:t xml:space="preserve"> making cherry juice for bar</w:t>
      </w:r>
    </w:p>
    <w:p w14:paraId="37B79913" w14:textId="77777777" w:rsidR="00731529" w:rsidRDefault="00731529" w:rsidP="00731529">
      <w:pPr>
        <w:pStyle w:val="keywords"/>
      </w:pPr>
      <w:r w:rsidRPr="000748DF">
        <w:rPr>
          <w:rStyle w:val="Numberhead"/>
        </w:rPr>
        <w:t>Story</w:t>
      </w:r>
      <w:r>
        <w:tab/>
      </w:r>
    </w:p>
    <w:p w14:paraId="19784C64" w14:textId="77777777" w:rsidR="00731529" w:rsidRPr="000748DF" w:rsidRDefault="00731529" w:rsidP="00731529">
      <w:pPr>
        <w:pStyle w:val="keywords"/>
      </w:pPr>
      <w:r>
        <w:rPr>
          <w:rStyle w:val="Numberhead"/>
        </w:rPr>
        <w:lastRenderedPageBreak/>
        <w:t>Notes</w:t>
      </w:r>
      <w:r w:rsidRPr="006A1716">
        <w:tab/>
      </w:r>
    </w:p>
    <w:p w14:paraId="2632048D" w14:textId="77777777" w:rsidR="00431201" w:rsidRPr="00F839CC" w:rsidRDefault="00431201" w:rsidP="00431201">
      <w:pPr>
        <w:pStyle w:val="Heading5"/>
      </w:pPr>
      <w:r w:rsidRPr="00F839CC">
        <w:t xml:space="preserve">1 </w:t>
      </w:r>
    </w:p>
    <w:p w14:paraId="67E55F8D" w14:textId="77777777" w:rsidR="00431201" w:rsidRPr="00166964" w:rsidRDefault="00431201" w:rsidP="00431201">
      <w:pPr>
        <w:pStyle w:val="keywords"/>
      </w:pPr>
      <w:r w:rsidRPr="00D25469">
        <w:rPr>
          <w:rStyle w:val="Numberhead"/>
        </w:rPr>
        <w:t>Peg</w:t>
      </w:r>
      <w:r>
        <w:tab/>
      </w:r>
    </w:p>
    <w:p w14:paraId="658F8541" w14:textId="77777777" w:rsidR="00431201" w:rsidRDefault="00431201" w:rsidP="00431201">
      <w:pPr>
        <w:pStyle w:val="keywords"/>
      </w:pPr>
      <w:r>
        <w:rPr>
          <w:rStyle w:val="Numberhead"/>
        </w:rPr>
        <w:t>Ch. terrain</w:t>
      </w:r>
      <w:r w:rsidRPr="00A46E8A">
        <w:tab/>
      </w:r>
    </w:p>
    <w:p w14:paraId="4DF7F112" w14:textId="77777777" w:rsidR="00431201" w:rsidRDefault="00431201" w:rsidP="00431201">
      <w:pPr>
        <w:pStyle w:val="keywords"/>
      </w:pPr>
      <w:r>
        <w:rPr>
          <w:rStyle w:val="Numberhead"/>
        </w:rPr>
        <w:t>Themes</w:t>
      </w:r>
      <w:r>
        <w:tab/>
      </w:r>
    </w:p>
    <w:p w14:paraId="3BE80C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45456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C836D30" w14:textId="77777777" w:rsidR="00431201" w:rsidRPr="00F839CC" w:rsidRDefault="00431201" w:rsidP="00431201">
      <w:pPr>
        <w:pStyle w:val="Heading5"/>
      </w:pPr>
      <w:r>
        <w:t>2</w:t>
      </w:r>
      <w:r w:rsidRPr="00F839CC">
        <w:t xml:space="preserve"> </w:t>
      </w:r>
    </w:p>
    <w:p w14:paraId="290080D6" w14:textId="77777777" w:rsidR="00431201" w:rsidRPr="00166964" w:rsidRDefault="00431201" w:rsidP="00431201">
      <w:pPr>
        <w:pStyle w:val="keywords"/>
      </w:pPr>
      <w:r w:rsidRPr="00D25469">
        <w:rPr>
          <w:rStyle w:val="Numberhead"/>
        </w:rPr>
        <w:t>Peg</w:t>
      </w:r>
      <w:r>
        <w:tab/>
      </w:r>
    </w:p>
    <w:p w14:paraId="135B66A4" w14:textId="77777777" w:rsidR="00431201" w:rsidRDefault="00431201" w:rsidP="00431201">
      <w:pPr>
        <w:pStyle w:val="keywords"/>
      </w:pPr>
      <w:r>
        <w:rPr>
          <w:rStyle w:val="Numberhead"/>
        </w:rPr>
        <w:t>Ch. terrain</w:t>
      </w:r>
      <w:r w:rsidRPr="00A46E8A">
        <w:tab/>
      </w:r>
    </w:p>
    <w:p w14:paraId="347D4D56" w14:textId="77777777" w:rsidR="00431201" w:rsidRDefault="00431201" w:rsidP="00431201">
      <w:pPr>
        <w:pStyle w:val="keywords"/>
      </w:pPr>
      <w:r>
        <w:rPr>
          <w:rStyle w:val="Numberhead"/>
        </w:rPr>
        <w:t>Themes</w:t>
      </w:r>
      <w:r>
        <w:tab/>
      </w:r>
    </w:p>
    <w:p w14:paraId="460CB91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251020"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35E88FFD" w14:textId="77777777" w:rsidR="00431201" w:rsidRPr="00431201" w:rsidRDefault="00431201" w:rsidP="00431201">
      <w:pPr>
        <w:pStyle w:val="Heading5"/>
      </w:pPr>
      <w:r w:rsidRPr="00431201">
        <w:t xml:space="preserve">3 </w:t>
      </w:r>
    </w:p>
    <w:p w14:paraId="35E8BA32" w14:textId="77777777" w:rsidR="00431201" w:rsidRPr="00431201" w:rsidRDefault="00431201" w:rsidP="00431201">
      <w:pPr>
        <w:pStyle w:val="keywords"/>
      </w:pPr>
      <w:r w:rsidRPr="00431201">
        <w:rPr>
          <w:rStyle w:val="Numberhead"/>
        </w:rPr>
        <w:t>Peg</w:t>
      </w:r>
      <w:r w:rsidRPr="00431201">
        <w:tab/>
      </w:r>
    </w:p>
    <w:p w14:paraId="3C3BEF79" w14:textId="77777777" w:rsidR="00431201" w:rsidRPr="00431201" w:rsidRDefault="00431201" w:rsidP="00431201">
      <w:pPr>
        <w:pStyle w:val="keywords"/>
      </w:pPr>
      <w:r w:rsidRPr="00431201">
        <w:rPr>
          <w:rStyle w:val="Numberhead"/>
        </w:rPr>
        <w:t>Ch. terrain</w:t>
      </w:r>
      <w:r w:rsidRPr="00431201">
        <w:tab/>
      </w:r>
    </w:p>
    <w:p w14:paraId="625ED098" w14:textId="77777777" w:rsidR="00431201" w:rsidRDefault="00431201" w:rsidP="00431201">
      <w:pPr>
        <w:pStyle w:val="keywords"/>
      </w:pPr>
      <w:r>
        <w:rPr>
          <w:rStyle w:val="Numberhead"/>
        </w:rPr>
        <w:t>Themes</w:t>
      </w:r>
      <w:r>
        <w:tab/>
      </w:r>
    </w:p>
    <w:p w14:paraId="6A7536A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DBF7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E22A74" w14:textId="77777777" w:rsidR="00431201" w:rsidRPr="00F839CC" w:rsidRDefault="00431201" w:rsidP="00431201">
      <w:pPr>
        <w:pStyle w:val="Heading5"/>
      </w:pPr>
      <w:r>
        <w:t>4</w:t>
      </w:r>
      <w:r w:rsidRPr="00F839CC">
        <w:t xml:space="preserve"> </w:t>
      </w:r>
    </w:p>
    <w:p w14:paraId="1383681B" w14:textId="77777777" w:rsidR="00431201" w:rsidRPr="00166964" w:rsidRDefault="00431201" w:rsidP="00431201">
      <w:pPr>
        <w:pStyle w:val="keywords"/>
      </w:pPr>
      <w:r w:rsidRPr="00D25469">
        <w:rPr>
          <w:rStyle w:val="Numberhead"/>
        </w:rPr>
        <w:t>Peg</w:t>
      </w:r>
      <w:r>
        <w:tab/>
      </w:r>
    </w:p>
    <w:p w14:paraId="333D7D9F" w14:textId="77777777" w:rsidR="00431201" w:rsidRDefault="00431201" w:rsidP="00431201">
      <w:pPr>
        <w:pStyle w:val="keywords"/>
      </w:pPr>
      <w:r>
        <w:rPr>
          <w:rStyle w:val="Numberhead"/>
        </w:rPr>
        <w:t>Ch. terrain</w:t>
      </w:r>
      <w:r w:rsidRPr="00A46E8A">
        <w:tab/>
      </w:r>
    </w:p>
    <w:p w14:paraId="5908FDE0" w14:textId="77777777" w:rsidR="00431201" w:rsidRDefault="00431201" w:rsidP="00431201">
      <w:pPr>
        <w:pStyle w:val="keywords"/>
      </w:pPr>
      <w:r>
        <w:rPr>
          <w:rStyle w:val="Numberhead"/>
        </w:rPr>
        <w:t>Themes</w:t>
      </w:r>
      <w:r>
        <w:tab/>
      </w:r>
    </w:p>
    <w:p w14:paraId="49004E4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C87DD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9199B2" w14:textId="77777777" w:rsidR="00431201" w:rsidRPr="00F839CC" w:rsidRDefault="00431201" w:rsidP="00431201">
      <w:pPr>
        <w:pStyle w:val="Heading5"/>
      </w:pPr>
      <w:r>
        <w:t>5</w:t>
      </w:r>
      <w:r w:rsidRPr="00F839CC">
        <w:t xml:space="preserve"> </w:t>
      </w:r>
    </w:p>
    <w:p w14:paraId="7DC218A7" w14:textId="77777777" w:rsidR="00431201" w:rsidRPr="00166964" w:rsidRDefault="00431201" w:rsidP="00431201">
      <w:pPr>
        <w:pStyle w:val="keywords"/>
      </w:pPr>
      <w:r w:rsidRPr="00D25469">
        <w:rPr>
          <w:rStyle w:val="Numberhead"/>
        </w:rPr>
        <w:t>Peg</w:t>
      </w:r>
      <w:r>
        <w:tab/>
      </w:r>
    </w:p>
    <w:p w14:paraId="1A38BA74" w14:textId="77777777" w:rsidR="00431201" w:rsidRDefault="00431201" w:rsidP="00431201">
      <w:pPr>
        <w:pStyle w:val="keywords"/>
      </w:pPr>
      <w:r>
        <w:rPr>
          <w:rStyle w:val="Numberhead"/>
        </w:rPr>
        <w:t>Ch. terrain</w:t>
      </w:r>
      <w:r w:rsidRPr="00A46E8A">
        <w:tab/>
      </w:r>
    </w:p>
    <w:p w14:paraId="0D55AA51" w14:textId="77777777" w:rsidR="00431201" w:rsidRDefault="00431201" w:rsidP="00431201">
      <w:pPr>
        <w:pStyle w:val="keywords"/>
      </w:pPr>
      <w:r>
        <w:rPr>
          <w:rStyle w:val="Numberhead"/>
        </w:rPr>
        <w:t>Themes</w:t>
      </w:r>
      <w:r>
        <w:tab/>
      </w:r>
    </w:p>
    <w:p w14:paraId="2A73A56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9DB1F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9C238FD" w14:textId="77777777" w:rsidR="00431201" w:rsidRPr="00F839CC" w:rsidRDefault="00431201" w:rsidP="00431201">
      <w:pPr>
        <w:pStyle w:val="Heading5"/>
      </w:pPr>
      <w:r>
        <w:t>6</w:t>
      </w:r>
      <w:r w:rsidRPr="00F839CC">
        <w:t xml:space="preserve"> </w:t>
      </w:r>
    </w:p>
    <w:p w14:paraId="7B1101F8" w14:textId="77777777" w:rsidR="00431201" w:rsidRPr="00166964" w:rsidRDefault="00431201" w:rsidP="00431201">
      <w:pPr>
        <w:pStyle w:val="keywords"/>
      </w:pPr>
      <w:r w:rsidRPr="00D25469">
        <w:rPr>
          <w:rStyle w:val="Numberhead"/>
        </w:rPr>
        <w:t>Peg</w:t>
      </w:r>
      <w:r>
        <w:tab/>
      </w:r>
    </w:p>
    <w:p w14:paraId="568592E9" w14:textId="77777777" w:rsidR="00431201" w:rsidRDefault="00431201" w:rsidP="00431201">
      <w:pPr>
        <w:pStyle w:val="keywords"/>
      </w:pPr>
      <w:r>
        <w:rPr>
          <w:rStyle w:val="Numberhead"/>
        </w:rPr>
        <w:t>Ch. terrain</w:t>
      </w:r>
      <w:r w:rsidRPr="00A46E8A">
        <w:tab/>
      </w:r>
    </w:p>
    <w:p w14:paraId="5D61CC62" w14:textId="77777777" w:rsidR="00431201" w:rsidRDefault="00431201" w:rsidP="00431201">
      <w:pPr>
        <w:pStyle w:val="keywords"/>
      </w:pPr>
      <w:r>
        <w:rPr>
          <w:rStyle w:val="Numberhead"/>
        </w:rPr>
        <w:t>Themes</w:t>
      </w:r>
      <w:r>
        <w:tab/>
      </w:r>
    </w:p>
    <w:p w14:paraId="0BEAC0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E1A3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425E58" w14:textId="77777777" w:rsidR="00431201" w:rsidRPr="00F839CC" w:rsidRDefault="00431201" w:rsidP="00431201">
      <w:pPr>
        <w:pStyle w:val="Heading5"/>
      </w:pPr>
      <w:r>
        <w:lastRenderedPageBreak/>
        <w:t>7</w:t>
      </w:r>
      <w:r w:rsidRPr="00F839CC">
        <w:t xml:space="preserve"> </w:t>
      </w:r>
    </w:p>
    <w:p w14:paraId="2B2A379A" w14:textId="77777777" w:rsidR="00431201" w:rsidRPr="00166964" w:rsidRDefault="00431201" w:rsidP="00431201">
      <w:pPr>
        <w:pStyle w:val="keywords"/>
      </w:pPr>
      <w:r w:rsidRPr="00D25469">
        <w:rPr>
          <w:rStyle w:val="Numberhead"/>
        </w:rPr>
        <w:t>Peg</w:t>
      </w:r>
      <w:r>
        <w:tab/>
      </w:r>
    </w:p>
    <w:p w14:paraId="0DA3DC6D" w14:textId="77777777" w:rsidR="00431201" w:rsidRDefault="00431201" w:rsidP="00431201">
      <w:pPr>
        <w:pStyle w:val="keywords"/>
      </w:pPr>
      <w:r>
        <w:rPr>
          <w:rStyle w:val="Numberhead"/>
        </w:rPr>
        <w:t>Ch. terrain</w:t>
      </w:r>
      <w:r w:rsidRPr="00A46E8A">
        <w:tab/>
      </w:r>
    </w:p>
    <w:p w14:paraId="624BEE07" w14:textId="77777777" w:rsidR="00431201" w:rsidRDefault="00431201" w:rsidP="00431201">
      <w:pPr>
        <w:pStyle w:val="keywords"/>
      </w:pPr>
      <w:r>
        <w:rPr>
          <w:rStyle w:val="Numberhead"/>
        </w:rPr>
        <w:t>Themes</w:t>
      </w:r>
      <w:r>
        <w:tab/>
      </w:r>
    </w:p>
    <w:p w14:paraId="15F777B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B91E1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C369E9" w14:textId="77777777" w:rsidR="00431201" w:rsidRPr="00F839CC" w:rsidRDefault="00431201" w:rsidP="00431201">
      <w:pPr>
        <w:pStyle w:val="Heading5"/>
      </w:pPr>
      <w:r>
        <w:t>8</w:t>
      </w:r>
      <w:r w:rsidRPr="00F839CC">
        <w:t xml:space="preserve"> </w:t>
      </w:r>
    </w:p>
    <w:p w14:paraId="74C2F385" w14:textId="3218AB62" w:rsidR="00431201" w:rsidRPr="00166964" w:rsidRDefault="00431201" w:rsidP="00431201">
      <w:pPr>
        <w:pStyle w:val="keywords"/>
      </w:pPr>
      <w:r w:rsidRPr="00D25469">
        <w:rPr>
          <w:rStyle w:val="Numberhead"/>
        </w:rPr>
        <w:t>Peg</w:t>
      </w:r>
      <w:r>
        <w:tab/>
      </w:r>
      <w:r w:rsidR="00B66148" w:rsidRPr="000C4C07">
        <w:t>whip</w:t>
      </w:r>
    </w:p>
    <w:p w14:paraId="76053A63" w14:textId="7773958E" w:rsidR="00431201" w:rsidRDefault="00431201" w:rsidP="00431201">
      <w:pPr>
        <w:pStyle w:val="keywords"/>
      </w:pPr>
      <w:r>
        <w:rPr>
          <w:rStyle w:val="Numberhead"/>
        </w:rPr>
        <w:t>Ch. terrain</w:t>
      </w:r>
      <w:r w:rsidRPr="00A46E8A">
        <w:tab/>
      </w:r>
      <w:r w:rsidR="00B66148" w:rsidRPr="000C4C07">
        <w:t>Prison guard whipping prisoners</w:t>
      </w:r>
    </w:p>
    <w:p w14:paraId="419DD895" w14:textId="77777777" w:rsidR="00431201" w:rsidRDefault="00431201" w:rsidP="00431201">
      <w:pPr>
        <w:pStyle w:val="keywords"/>
      </w:pPr>
      <w:r>
        <w:rPr>
          <w:rStyle w:val="Numberhead"/>
        </w:rPr>
        <w:t>Themes</w:t>
      </w:r>
      <w:r>
        <w:tab/>
      </w:r>
    </w:p>
    <w:p w14:paraId="5F8AA64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5196C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5A9C28" w14:textId="77777777" w:rsidR="00431201" w:rsidRPr="00F839CC" w:rsidRDefault="00431201" w:rsidP="00431201">
      <w:pPr>
        <w:pStyle w:val="Heading5"/>
      </w:pPr>
      <w:r>
        <w:t>9</w:t>
      </w:r>
      <w:r w:rsidRPr="00F839CC">
        <w:t xml:space="preserve"> </w:t>
      </w:r>
    </w:p>
    <w:p w14:paraId="7E257A40" w14:textId="77777777" w:rsidR="00431201" w:rsidRPr="00166964" w:rsidRDefault="00431201" w:rsidP="00431201">
      <w:pPr>
        <w:pStyle w:val="keywords"/>
      </w:pPr>
      <w:r w:rsidRPr="00D25469">
        <w:rPr>
          <w:rStyle w:val="Numberhead"/>
        </w:rPr>
        <w:t>Peg</w:t>
      </w:r>
      <w:r>
        <w:tab/>
      </w:r>
    </w:p>
    <w:p w14:paraId="7ECFF3A4" w14:textId="77777777" w:rsidR="00431201" w:rsidRDefault="00431201" w:rsidP="00431201">
      <w:pPr>
        <w:pStyle w:val="keywords"/>
      </w:pPr>
      <w:r>
        <w:rPr>
          <w:rStyle w:val="Numberhead"/>
        </w:rPr>
        <w:t>Ch. terrain</w:t>
      </w:r>
      <w:r w:rsidRPr="00A46E8A">
        <w:tab/>
      </w:r>
    </w:p>
    <w:p w14:paraId="0AC2C74D" w14:textId="77777777" w:rsidR="00431201" w:rsidRDefault="00431201" w:rsidP="00431201">
      <w:pPr>
        <w:pStyle w:val="keywords"/>
      </w:pPr>
      <w:r>
        <w:rPr>
          <w:rStyle w:val="Numberhead"/>
        </w:rPr>
        <w:t>Themes</w:t>
      </w:r>
      <w:r>
        <w:tab/>
      </w:r>
    </w:p>
    <w:p w14:paraId="6D649E0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0F5034" w14:textId="3CFB43D3"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23</w:t>
      </w:r>
      <w:r w:rsidR="00CF4A74">
        <w:t xml:space="preserve"> </w:t>
      </w:r>
      <w:r w:rsidR="00CF4A74" w:rsidRPr="00CF4A74">
        <w:t xml:space="preserve">This is what the Lord says: “Let not the wise boast of their wisdom or the strong boast of their strength or the rich boast of their riches, ● but let the one who boasts boast about this: that they have the understanding to know me, that I am the Lord, who exercises kindness, </w:t>
      </w:r>
      <w:proofErr w:type="gramStart"/>
      <w:r w:rsidR="00CF4A74" w:rsidRPr="00CF4A74">
        <w:t>justice</w:t>
      </w:r>
      <w:proofErr w:type="gramEnd"/>
      <w:r w:rsidR="00CF4A74" w:rsidRPr="00CF4A74">
        <w:t xml:space="preserve"> and righteousness on earth, for in these I delight,” declares the Lord.</w:t>
      </w:r>
    </w:p>
    <w:p w14:paraId="0E84B6D5" w14:textId="77777777" w:rsidR="00431201" w:rsidRPr="00F839CC" w:rsidRDefault="00431201" w:rsidP="00431201">
      <w:pPr>
        <w:pStyle w:val="Heading5"/>
      </w:pPr>
      <w:r w:rsidRPr="00F839CC">
        <w:t>1</w:t>
      </w:r>
      <w:r>
        <w:t>0</w:t>
      </w:r>
      <w:r w:rsidRPr="00F839CC">
        <w:t xml:space="preserve"> </w:t>
      </w:r>
    </w:p>
    <w:p w14:paraId="1466B7FD" w14:textId="77777777" w:rsidR="00431201" w:rsidRPr="00166964" w:rsidRDefault="00431201" w:rsidP="00431201">
      <w:pPr>
        <w:pStyle w:val="keywords"/>
      </w:pPr>
      <w:r w:rsidRPr="00D25469">
        <w:rPr>
          <w:rStyle w:val="Numberhead"/>
        </w:rPr>
        <w:t>Peg</w:t>
      </w:r>
      <w:r>
        <w:tab/>
      </w:r>
    </w:p>
    <w:p w14:paraId="43AD17A3" w14:textId="77777777" w:rsidR="00431201" w:rsidRDefault="00431201" w:rsidP="00431201">
      <w:pPr>
        <w:pStyle w:val="keywords"/>
      </w:pPr>
      <w:r>
        <w:rPr>
          <w:rStyle w:val="Numberhead"/>
        </w:rPr>
        <w:t>Ch. terrain</w:t>
      </w:r>
      <w:r w:rsidRPr="00A46E8A">
        <w:tab/>
      </w:r>
    </w:p>
    <w:p w14:paraId="6270A0EE" w14:textId="77777777" w:rsidR="00431201" w:rsidRDefault="00431201" w:rsidP="00431201">
      <w:pPr>
        <w:pStyle w:val="keywords"/>
      </w:pPr>
      <w:r>
        <w:rPr>
          <w:rStyle w:val="Numberhead"/>
        </w:rPr>
        <w:t>Themes</w:t>
      </w:r>
      <w:r>
        <w:tab/>
      </w:r>
    </w:p>
    <w:p w14:paraId="15DAA6B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039EB8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90CA2D5" w14:textId="77777777" w:rsidR="00431201" w:rsidRPr="00F839CC" w:rsidRDefault="00431201" w:rsidP="00431201">
      <w:pPr>
        <w:pStyle w:val="Heading5"/>
      </w:pPr>
      <w:r w:rsidRPr="00F839CC">
        <w:t>1</w:t>
      </w:r>
      <w:r>
        <w:t>1</w:t>
      </w:r>
      <w:r w:rsidRPr="00F839CC">
        <w:t xml:space="preserve"> </w:t>
      </w:r>
    </w:p>
    <w:p w14:paraId="04CF9F99" w14:textId="77777777" w:rsidR="00431201" w:rsidRPr="00166964" w:rsidRDefault="00431201" w:rsidP="00431201">
      <w:pPr>
        <w:pStyle w:val="keywords"/>
      </w:pPr>
      <w:r w:rsidRPr="00D25469">
        <w:rPr>
          <w:rStyle w:val="Numberhead"/>
        </w:rPr>
        <w:t>Peg</w:t>
      </w:r>
      <w:r>
        <w:tab/>
      </w:r>
    </w:p>
    <w:p w14:paraId="2C2A66C2" w14:textId="77777777" w:rsidR="00431201" w:rsidRDefault="00431201" w:rsidP="00431201">
      <w:pPr>
        <w:pStyle w:val="keywords"/>
      </w:pPr>
      <w:r>
        <w:rPr>
          <w:rStyle w:val="Numberhead"/>
        </w:rPr>
        <w:t>Ch. terrain</w:t>
      </w:r>
      <w:r w:rsidRPr="00A46E8A">
        <w:tab/>
      </w:r>
    </w:p>
    <w:p w14:paraId="71B4E076" w14:textId="77777777" w:rsidR="00431201" w:rsidRDefault="00431201" w:rsidP="00431201">
      <w:pPr>
        <w:pStyle w:val="keywords"/>
      </w:pPr>
      <w:r>
        <w:rPr>
          <w:rStyle w:val="Numberhead"/>
        </w:rPr>
        <w:t>Themes</w:t>
      </w:r>
      <w:r>
        <w:tab/>
      </w:r>
    </w:p>
    <w:p w14:paraId="431413B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452F4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33311A" w14:textId="77777777" w:rsidR="00431201" w:rsidRPr="00F839CC" w:rsidRDefault="00431201" w:rsidP="00431201">
      <w:pPr>
        <w:pStyle w:val="Heading5"/>
      </w:pPr>
      <w:r w:rsidRPr="00F839CC">
        <w:t>1</w:t>
      </w:r>
      <w:r>
        <w:t>2</w:t>
      </w:r>
      <w:r w:rsidRPr="00F839CC">
        <w:t xml:space="preserve"> </w:t>
      </w:r>
    </w:p>
    <w:p w14:paraId="4FEF6D6A" w14:textId="77777777" w:rsidR="00431201" w:rsidRPr="00166964" w:rsidRDefault="00431201" w:rsidP="00431201">
      <w:pPr>
        <w:pStyle w:val="keywords"/>
      </w:pPr>
      <w:r w:rsidRPr="00D25469">
        <w:rPr>
          <w:rStyle w:val="Numberhead"/>
        </w:rPr>
        <w:t>Peg</w:t>
      </w:r>
      <w:r>
        <w:tab/>
      </w:r>
    </w:p>
    <w:p w14:paraId="2F45537A" w14:textId="77777777" w:rsidR="00431201" w:rsidRDefault="00431201" w:rsidP="00431201">
      <w:pPr>
        <w:pStyle w:val="keywords"/>
      </w:pPr>
      <w:r>
        <w:rPr>
          <w:rStyle w:val="Numberhead"/>
        </w:rPr>
        <w:t>Ch. terrain</w:t>
      </w:r>
      <w:r w:rsidRPr="00A46E8A">
        <w:tab/>
      </w:r>
    </w:p>
    <w:p w14:paraId="11A02C3D" w14:textId="77777777" w:rsidR="00431201" w:rsidRDefault="00431201" w:rsidP="00431201">
      <w:pPr>
        <w:pStyle w:val="keywords"/>
      </w:pPr>
      <w:r>
        <w:rPr>
          <w:rStyle w:val="Numberhead"/>
        </w:rPr>
        <w:t>Themes</w:t>
      </w:r>
      <w:r>
        <w:tab/>
      </w:r>
    </w:p>
    <w:p w14:paraId="48CDED7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1C9946" w14:textId="77777777" w:rsidR="00431201" w:rsidRPr="00431201" w:rsidRDefault="00431201" w:rsidP="00431201">
      <w:pPr>
        <w:pStyle w:val="keywords"/>
        <w:rPr>
          <w:rStyle w:val="Numberhead"/>
        </w:rPr>
      </w:pPr>
      <w:r w:rsidRPr="00431201">
        <w:rPr>
          <w:rStyle w:val="Numberhead"/>
        </w:rPr>
        <w:lastRenderedPageBreak/>
        <w:t>Verses</w:t>
      </w:r>
      <w:r w:rsidRPr="00431201">
        <w:rPr>
          <w:rStyle w:val="Numberhead"/>
        </w:rPr>
        <w:tab/>
      </w:r>
    </w:p>
    <w:p w14:paraId="2730C323" w14:textId="77777777" w:rsidR="00431201" w:rsidRPr="00431201" w:rsidRDefault="00431201" w:rsidP="00431201">
      <w:pPr>
        <w:pStyle w:val="Heading5"/>
      </w:pPr>
      <w:r w:rsidRPr="00431201">
        <w:t xml:space="preserve">13 </w:t>
      </w:r>
    </w:p>
    <w:p w14:paraId="14BACBBE" w14:textId="77777777" w:rsidR="00431201" w:rsidRPr="00431201" w:rsidRDefault="00431201" w:rsidP="00431201">
      <w:pPr>
        <w:pStyle w:val="keywords"/>
      </w:pPr>
      <w:r w:rsidRPr="00431201">
        <w:rPr>
          <w:rStyle w:val="Numberhead"/>
        </w:rPr>
        <w:t>Peg</w:t>
      </w:r>
      <w:r w:rsidRPr="00431201">
        <w:tab/>
      </w:r>
    </w:p>
    <w:p w14:paraId="5D26EA13" w14:textId="77777777" w:rsidR="00431201" w:rsidRPr="00431201" w:rsidRDefault="00431201" w:rsidP="00431201">
      <w:pPr>
        <w:pStyle w:val="keywords"/>
      </w:pPr>
      <w:r w:rsidRPr="00431201">
        <w:rPr>
          <w:rStyle w:val="Numberhead"/>
        </w:rPr>
        <w:t>Ch. terrain</w:t>
      </w:r>
      <w:r w:rsidRPr="00431201">
        <w:tab/>
      </w:r>
    </w:p>
    <w:p w14:paraId="38EEC1A1" w14:textId="77777777" w:rsidR="00431201" w:rsidRDefault="00431201" w:rsidP="00431201">
      <w:pPr>
        <w:pStyle w:val="keywords"/>
      </w:pPr>
      <w:r>
        <w:rPr>
          <w:rStyle w:val="Numberhead"/>
        </w:rPr>
        <w:t>Themes</w:t>
      </w:r>
      <w:r>
        <w:tab/>
      </w:r>
    </w:p>
    <w:p w14:paraId="3A87187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BC1E1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EB1631" w14:textId="77777777" w:rsidR="00431201" w:rsidRPr="00F839CC" w:rsidRDefault="00431201" w:rsidP="00431201">
      <w:pPr>
        <w:pStyle w:val="Heading5"/>
      </w:pPr>
      <w:r w:rsidRPr="00F839CC">
        <w:t>1</w:t>
      </w:r>
      <w:r>
        <w:t>4</w:t>
      </w:r>
      <w:r w:rsidRPr="00F839CC">
        <w:t xml:space="preserve"> </w:t>
      </w:r>
    </w:p>
    <w:p w14:paraId="60BF0348" w14:textId="77777777" w:rsidR="00431201" w:rsidRPr="00166964" w:rsidRDefault="00431201" w:rsidP="00431201">
      <w:pPr>
        <w:pStyle w:val="keywords"/>
      </w:pPr>
      <w:r w:rsidRPr="00D25469">
        <w:rPr>
          <w:rStyle w:val="Numberhead"/>
        </w:rPr>
        <w:t>Peg</w:t>
      </w:r>
      <w:r>
        <w:tab/>
      </w:r>
    </w:p>
    <w:p w14:paraId="1AEDC4D0" w14:textId="77777777" w:rsidR="00431201" w:rsidRDefault="00431201" w:rsidP="00431201">
      <w:pPr>
        <w:pStyle w:val="keywords"/>
      </w:pPr>
      <w:r>
        <w:rPr>
          <w:rStyle w:val="Numberhead"/>
        </w:rPr>
        <w:t>Ch. terrain</w:t>
      </w:r>
      <w:r w:rsidRPr="00A46E8A">
        <w:tab/>
      </w:r>
    </w:p>
    <w:p w14:paraId="2EA4295E" w14:textId="77777777" w:rsidR="00431201" w:rsidRDefault="00431201" w:rsidP="00431201">
      <w:pPr>
        <w:pStyle w:val="keywords"/>
      </w:pPr>
      <w:r>
        <w:rPr>
          <w:rStyle w:val="Numberhead"/>
        </w:rPr>
        <w:t>Themes</w:t>
      </w:r>
      <w:r>
        <w:tab/>
      </w:r>
    </w:p>
    <w:p w14:paraId="6AD3D1C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23252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54C74B" w14:textId="77777777" w:rsidR="00431201" w:rsidRPr="00F839CC" w:rsidRDefault="00431201" w:rsidP="00431201">
      <w:pPr>
        <w:pStyle w:val="Heading5"/>
      </w:pPr>
      <w:r w:rsidRPr="00F839CC">
        <w:t>1</w:t>
      </w:r>
      <w:r>
        <w:t>5</w:t>
      </w:r>
      <w:r w:rsidRPr="00F839CC">
        <w:t xml:space="preserve"> </w:t>
      </w:r>
    </w:p>
    <w:p w14:paraId="456E73B1" w14:textId="77777777" w:rsidR="00431201" w:rsidRPr="00166964" w:rsidRDefault="00431201" w:rsidP="00431201">
      <w:pPr>
        <w:pStyle w:val="keywords"/>
      </w:pPr>
      <w:r w:rsidRPr="00D25469">
        <w:rPr>
          <w:rStyle w:val="Numberhead"/>
        </w:rPr>
        <w:t>Peg</w:t>
      </w:r>
      <w:r>
        <w:tab/>
      </w:r>
    </w:p>
    <w:p w14:paraId="3959396C" w14:textId="77777777" w:rsidR="00431201" w:rsidRDefault="00431201" w:rsidP="00431201">
      <w:pPr>
        <w:pStyle w:val="keywords"/>
      </w:pPr>
      <w:r>
        <w:rPr>
          <w:rStyle w:val="Numberhead"/>
        </w:rPr>
        <w:t>Ch. terrain</w:t>
      </w:r>
      <w:r w:rsidRPr="00A46E8A">
        <w:tab/>
      </w:r>
    </w:p>
    <w:p w14:paraId="2EFCC232" w14:textId="77777777" w:rsidR="00431201" w:rsidRDefault="00431201" w:rsidP="00431201">
      <w:pPr>
        <w:pStyle w:val="keywords"/>
      </w:pPr>
      <w:r>
        <w:rPr>
          <w:rStyle w:val="Numberhead"/>
        </w:rPr>
        <w:t>Themes</w:t>
      </w:r>
      <w:r>
        <w:tab/>
      </w:r>
    </w:p>
    <w:p w14:paraId="31B2C9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E790C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AA051F" w14:textId="77777777" w:rsidR="00431201" w:rsidRPr="00F839CC" w:rsidRDefault="00431201" w:rsidP="00431201">
      <w:pPr>
        <w:pStyle w:val="Heading5"/>
      </w:pPr>
      <w:r w:rsidRPr="00F839CC">
        <w:t>1</w:t>
      </w:r>
      <w:r>
        <w:t>6</w:t>
      </w:r>
      <w:r w:rsidRPr="00F839CC">
        <w:t xml:space="preserve"> </w:t>
      </w:r>
    </w:p>
    <w:p w14:paraId="2D936681" w14:textId="77777777" w:rsidR="00431201" w:rsidRPr="00166964" w:rsidRDefault="00431201" w:rsidP="00431201">
      <w:pPr>
        <w:pStyle w:val="keywords"/>
      </w:pPr>
      <w:r w:rsidRPr="00D25469">
        <w:rPr>
          <w:rStyle w:val="Numberhead"/>
        </w:rPr>
        <w:t>Peg</w:t>
      </w:r>
      <w:r>
        <w:tab/>
      </w:r>
    </w:p>
    <w:p w14:paraId="0AD0409A" w14:textId="77777777" w:rsidR="00431201" w:rsidRDefault="00431201" w:rsidP="00431201">
      <w:pPr>
        <w:pStyle w:val="keywords"/>
      </w:pPr>
      <w:r>
        <w:rPr>
          <w:rStyle w:val="Numberhead"/>
        </w:rPr>
        <w:t>Ch. terrain</w:t>
      </w:r>
      <w:r w:rsidRPr="00A46E8A">
        <w:tab/>
      </w:r>
    </w:p>
    <w:p w14:paraId="724B1056" w14:textId="77777777" w:rsidR="00431201" w:rsidRDefault="00431201" w:rsidP="00431201">
      <w:pPr>
        <w:pStyle w:val="keywords"/>
      </w:pPr>
      <w:r>
        <w:rPr>
          <w:rStyle w:val="Numberhead"/>
        </w:rPr>
        <w:t>Themes</w:t>
      </w:r>
      <w:r>
        <w:tab/>
      </w:r>
    </w:p>
    <w:p w14:paraId="44BE9C8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8755B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F0E8B5" w14:textId="77777777" w:rsidR="00431201" w:rsidRPr="00F839CC" w:rsidRDefault="00431201" w:rsidP="00431201">
      <w:pPr>
        <w:pStyle w:val="Heading5"/>
      </w:pPr>
      <w:r w:rsidRPr="00F839CC">
        <w:t>1</w:t>
      </w:r>
      <w:r>
        <w:t>7</w:t>
      </w:r>
      <w:r w:rsidRPr="00F839CC">
        <w:t xml:space="preserve"> </w:t>
      </w:r>
    </w:p>
    <w:p w14:paraId="661C58AB" w14:textId="77777777" w:rsidR="00431201" w:rsidRPr="00166964" w:rsidRDefault="00431201" w:rsidP="00431201">
      <w:pPr>
        <w:pStyle w:val="keywords"/>
      </w:pPr>
      <w:r w:rsidRPr="00D25469">
        <w:rPr>
          <w:rStyle w:val="Numberhead"/>
        </w:rPr>
        <w:t>Peg</w:t>
      </w:r>
      <w:r>
        <w:tab/>
      </w:r>
    </w:p>
    <w:p w14:paraId="68828E0E" w14:textId="77777777" w:rsidR="00431201" w:rsidRDefault="00431201" w:rsidP="00431201">
      <w:pPr>
        <w:pStyle w:val="keywords"/>
      </w:pPr>
      <w:r>
        <w:rPr>
          <w:rStyle w:val="Numberhead"/>
        </w:rPr>
        <w:t>Ch. terrain</w:t>
      </w:r>
      <w:r w:rsidRPr="00A46E8A">
        <w:tab/>
      </w:r>
    </w:p>
    <w:p w14:paraId="7390AB8A" w14:textId="77777777" w:rsidR="00431201" w:rsidRDefault="00431201" w:rsidP="00431201">
      <w:pPr>
        <w:pStyle w:val="keywords"/>
      </w:pPr>
      <w:r>
        <w:rPr>
          <w:rStyle w:val="Numberhead"/>
        </w:rPr>
        <w:t>Themes</w:t>
      </w:r>
      <w:r>
        <w:tab/>
      </w:r>
    </w:p>
    <w:p w14:paraId="1011C20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4D217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08CDE8" w14:textId="77777777" w:rsidR="00431201" w:rsidRPr="00F839CC" w:rsidRDefault="00431201" w:rsidP="00431201">
      <w:pPr>
        <w:pStyle w:val="Heading5"/>
      </w:pPr>
      <w:r w:rsidRPr="00F839CC">
        <w:t>1</w:t>
      </w:r>
      <w:r>
        <w:t>8</w:t>
      </w:r>
      <w:r w:rsidRPr="00F839CC">
        <w:t xml:space="preserve"> </w:t>
      </w:r>
    </w:p>
    <w:p w14:paraId="62D01FA9" w14:textId="77777777" w:rsidR="00431201" w:rsidRPr="00166964" w:rsidRDefault="00431201" w:rsidP="00431201">
      <w:pPr>
        <w:pStyle w:val="keywords"/>
      </w:pPr>
      <w:r w:rsidRPr="00D25469">
        <w:rPr>
          <w:rStyle w:val="Numberhead"/>
        </w:rPr>
        <w:t>Peg</w:t>
      </w:r>
      <w:r>
        <w:tab/>
      </w:r>
    </w:p>
    <w:p w14:paraId="655B8343" w14:textId="77777777" w:rsidR="00431201" w:rsidRDefault="00431201" w:rsidP="00431201">
      <w:pPr>
        <w:pStyle w:val="keywords"/>
      </w:pPr>
      <w:r>
        <w:rPr>
          <w:rStyle w:val="Numberhead"/>
        </w:rPr>
        <w:t>Ch. terrain</w:t>
      </w:r>
      <w:r w:rsidRPr="00A46E8A">
        <w:tab/>
      </w:r>
    </w:p>
    <w:p w14:paraId="02C79EA0" w14:textId="77777777" w:rsidR="00431201" w:rsidRDefault="00431201" w:rsidP="00431201">
      <w:pPr>
        <w:pStyle w:val="keywords"/>
      </w:pPr>
      <w:r>
        <w:rPr>
          <w:rStyle w:val="Numberhead"/>
        </w:rPr>
        <w:t>Themes</w:t>
      </w:r>
      <w:r>
        <w:tab/>
      </w:r>
    </w:p>
    <w:p w14:paraId="3F1D083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D0E04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338DA6A" w14:textId="77777777" w:rsidR="00431201" w:rsidRPr="00F839CC" w:rsidRDefault="00431201" w:rsidP="00431201">
      <w:pPr>
        <w:pStyle w:val="Heading5"/>
      </w:pPr>
      <w:r w:rsidRPr="00F839CC">
        <w:lastRenderedPageBreak/>
        <w:t>1</w:t>
      </w:r>
      <w:r>
        <w:t>9</w:t>
      </w:r>
      <w:r w:rsidRPr="00F839CC">
        <w:t xml:space="preserve"> </w:t>
      </w:r>
    </w:p>
    <w:p w14:paraId="371FC716" w14:textId="77777777" w:rsidR="00431201" w:rsidRPr="00166964" w:rsidRDefault="00431201" w:rsidP="00431201">
      <w:pPr>
        <w:pStyle w:val="keywords"/>
      </w:pPr>
      <w:r w:rsidRPr="00D25469">
        <w:rPr>
          <w:rStyle w:val="Numberhead"/>
        </w:rPr>
        <w:t>Peg</w:t>
      </w:r>
      <w:r>
        <w:tab/>
      </w:r>
    </w:p>
    <w:p w14:paraId="592561C6" w14:textId="77777777" w:rsidR="00431201" w:rsidRDefault="00431201" w:rsidP="00431201">
      <w:pPr>
        <w:pStyle w:val="keywords"/>
      </w:pPr>
      <w:r>
        <w:rPr>
          <w:rStyle w:val="Numberhead"/>
        </w:rPr>
        <w:t>Ch. terrain</w:t>
      </w:r>
      <w:r w:rsidRPr="00A46E8A">
        <w:tab/>
      </w:r>
    </w:p>
    <w:p w14:paraId="0A24BE0D" w14:textId="77777777" w:rsidR="00431201" w:rsidRDefault="00431201" w:rsidP="00431201">
      <w:pPr>
        <w:pStyle w:val="keywords"/>
      </w:pPr>
      <w:r>
        <w:rPr>
          <w:rStyle w:val="Numberhead"/>
        </w:rPr>
        <w:t>Themes</w:t>
      </w:r>
      <w:r>
        <w:tab/>
      </w:r>
    </w:p>
    <w:p w14:paraId="3E9BB96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23DB6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5A634AD" w14:textId="77777777" w:rsidR="00431201" w:rsidRPr="00F839CC" w:rsidRDefault="00431201" w:rsidP="00431201">
      <w:pPr>
        <w:pStyle w:val="Heading5"/>
      </w:pPr>
      <w:r>
        <w:t>20</w:t>
      </w:r>
      <w:r w:rsidRPr="00F839CC">
        <w:t xml:space="preserve"> </w:t>
      </w:r>
    </w:p>
    <w:p w14:paraId="443F945C" w14:textId="77777777" w:rsidR="00431201" w:rsidRPr="00166964" w:rsidRDefault="00431201" w:rsidP="00431201">
      <w:pPr>
        <w:pStyle w:val="keywords"/>
      </w:pPr>
      <w:r w:rsidRPr="00D25469">
        <w:rPr>
          <w:rStyle w:val="Numberhead"/>
        </w:rPr>
        <w:t>Peg</w:t>
      </w:r>
      <w:r>
        <w:tab/>
      </w:r>
    </w:p>
    <w:p w14:paraId="562B5A26" w14:textId="77777777" w:rsidR="00431201" w:rsidRDefault="00431201" w:rsidP="00431201">
      <w:pPr>
        <w:pStyle w:val="keywords"/>
      </w:pPr>
      <w:r>
        <w:rPr>
          <w:rStyle w:val="Numberhead"/>
        </w:rPr>
        <w:t>Ch. terrain</w:t>
      </w:r>
      <w:r w:rsidRPr="00A46E8A">
        <w:tab/>
      </w:r>
    </w:p>
    <w:p w14:paraId="582E3DA4" w14:textId="77777777" w:rsidR="00431201" w:rsidRDefault="00431201" w:rsidP="00431201">
      <w:pPr>
        <w:pStyle w:val="keywords"/>
      </w:pPr>
      <w:r>
        <w:rPr>
          <w:rStyle w:val="Numberhead"/>
        </w:rPr>
        <w:t>Themes</w:t>
      </w:r>
      <w:r>
        <w:tab/>
      </w:r>
    </w:p>
    <w:p w14:paraId="00FFB49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CC0C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A3C57D3" w14:textId="77777777" w:rsidR="00431201" w:rsidRPr="00F839CC" w:rsidRDefault="00431201" w:rsidP="00431201">
      <w:pPr>
        <w:pStyle w:val="Heading5"/>
      </w:pPr>
      <w:r>
        <w:t>21</w:t>
      </w:r>
      <w:r w:rsidRPr="00F839CC">
        <w:t xml:space="preserve"> </w:t>
      </w:r>
    </w:p>
    <w:p w14:paraId="380210F2" w14:textId="77777777" w:rsidR="00431201" w:rsidRPr="00166964" w:rsidRDefault="00431201" w:rsidP="00431201">
      <w:pPr>
        <w:pStyle w:val="keywords"/>
      </w:pPr>
      <w:r w:rsidRPr="00D25469">
        <w:rPr>
          <w:rStyle w:val="Numberhead"/>
        </w:rPr>
        <w:t>Peg</w:t>
      </w:r>
      <w:r>
        <w:tab/>
      </w:r>
    </w:p>
    <w:p w14:paraId="4250DED8" w14:textId="77777777" w:rsidR="00431201" w:rsidRDefault="00431201" w:rsidP="00431201">
      <w:pPr>
        <w:pStyle w:val="keywords"/>
      </w:pPr>
      <w:r>
        <w:rPr>
          <w:rStyle w:val="Numberhead"/>
        </w:rPr>
        <w:t>Ch. terrain</w:t>
      </w:r>
      <w:r w:rsidRPr="00A46E8A">
        <w:tab/>
      </w:r>
    </w:p>
    <w:p w14:paraId="3381D086" w14:textId="77777777" w:rsidR="00431201" w:rsidRDefault="00431201" w:rsidP="00431201">
      <w:pPr>
        <w:pStyle w:val="keywords"/>
      </w:pPr>
      <w:r>
        <w:rPr>
          <w:rStyle w:val="Numberhead"/>
        </w:rPr>
        <w:t>Themes</w:t>
      </w:r>
      <w:r>
        <w:tab/>
      </w:r>
    </w:p>
    <w:p w14:paraId="1629662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4150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A7A5D5" w14:textId="77777777" w:rsidR="00431201" w:rsidRPr="00F839CC" w:rsidRDefault="00431201" w:rsidP="00431201">
      <w:pPr>
        <w:pStyle w:val="Heading5"/>
      </w:pPr>
      <w:r>
        <w:t>22</w:t>
      </w:r>
      <w:r w:rsidRPr="00F839CC">
        <w:t xml:space="preserve"> </w:t>
      </w:r>
    </w:p>
    <w:p w14:paraId="0391CA4D" w14:textId="77777777" w:rsidR="00431201" w:rsidRPr="00166964" w:rsidRDefault="00431201" w:rsidP="00431201">
      <w:pPr>
        <w:pStyle w:val="keywords"/>
      </w:pPr>
      <w:r w:rsidRPr="00D25469">
        <w:rPr>
          <w:rStyle w:val="Numberhead"/>
        </w:rPr>
        <w:t>Peg</w:t>
      </w:r>
      <w:r>
        <w:tab/>
      </w:r>
    </w:p>
    <w:p w14:paraId="0B0AB15C" w14:textId="77777777" w:rsidR="00431201" w:rsidRDefault="00431201" w:rsidP="00431201">
      <w:pPr>
        <w:pStyle w:val="keywords"/>
      </w:pPr>
      <w:r>
        <w:rPr>
          <w:rStyle w:val="Numberhead"/>
        </w:rPr>
        <w:t>Ch. terrain</w:t>
      </w:r>
      <w:r w:rsidRPr="00A46E8A">
        <w:tab/>
      </w:r>
    </w:p>
    <w:p w14:paraId="3442D18B" w14:textId="77777777" w:rsidR="00431201" w:rsidRDefault="00431201" w:rsidP="00431201">
      <w:pPr>
        <w:pStyle w:val="keywords"/>
      </w:pPr>
      <w:r>
        <w:rPr>
          <w:rStyle w:val="Numberhead"/>
        </w:rPr>
        <w:t>Themes</w:t>
      </w:r>
      <w:r>
        <w:tab/>
      </w:r>
    </w:p>
    <w:p w14:paraId="026D810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DFC114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A30D1C8" w14:textId="77777777" w:rsidR="00431201" w:rsidRPr="00F839CC" w:rsidRDefault="00431201" w:rsidP="00431201">
      <w:pPr>
        <w:pStyle w:val="Heading5"/>
      </w:pPr>
      <w:r>
        <w:t>23</w:t>
      </w:r>
      <w:r w:rsidRPr="00F839CC">
        <w:t xml:space="preserve"> </w:t>
      </w:r>
    </w:p>
    <w:p w14:paraId="0DEC941D" w14:textId="64403978" w:rsidR="00431201" w:rsidRPr="00166964" w:rsidRDefault="00431201" w:rsidP="00431201">
      <w:pPr>
        <w:pStyle w:val="keywords"/>
      </w:pPr>
      <w:r w:rsidRPr="00D25469">
        <w:rPr>
          <w:rStyle w:val="Numberhead"/>
        </w:rPr>
        <w:t>Peg</w:t>
      </w:r>
      <w:r>
        <w:tab/>
      </w:r>
      <w:r w:rsidR="00B66148" w:rsidRPr="000C4C07">
        <w:t>enemy</w:t>
      </w:r>
    </w:p>
    <w:p w14:paraId="47FAE7B0" w14:textId="0EE993A7" w:rsidR="00431201" w:rsidRDefault="00431201" w:rsidP="00431201">
      <w:pPr>
        <w:pStyle w:val="keywords"/>
      </w:pPr>
      <w:r>
        <w:rPr>
          <w:rStyle w:val="Numberhead"/>
        </w:rPr>
        <w:t>Ch. terrain</w:t>
      </w:r>
      <w:r w:rsidRPr="00A46E8A">
        <w:tab/>
      </w:r>
      <w:r w:rsidR="00B66148" w:rsidRPr="000C4C07">
        <w:t>enemy with helmet and fatigues in prison</w:t>
      </w:r>
    </w:p>
    <w:p w14:paraId="7F972BE4" w14:textId="77777777" w:rsidR="00431201" w:rsidRDefault="00431201" w:rsidP="00431201">
      <w:pPr>
        <w:pStyle w:val="keywords"/>
      </w:pPr>
      <w:r>
        <w:rPr>
          <w:rStyle w:val="Numberhead"/>
        </w:rPr>
        <w:t>Themes</w:t>
      </w:r>
      <w:r>
        <w:tab/>
      </w:r>
    </w:p>
    <w:p w14:paraId="657BCBA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941A3CE" w14:textId="7FE1D62A"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6</w:t>
      </w:r>
      <w:r w:rsidR="00CF4A74">
        <w:t xml:space="preserve"> </w:t>
      </w:r>
      <w:r w:rsidR="00CF4A74" w:rsidRPr="00CF4A74">
        <w:t>In his days Judah will be saved and Israel will live in safety. This is the name by which he will be called: The Lord Our Righteous Savior.</w:t>
      </w:r>
    </w:p>
    <w:p w14:paraId="46360E9F" w14:textId="77777777" w:rsidR="00431201" w:rsidRPr="00F839CC" w:rsidRDefault="00431201" w:rsidP="00431201">
      <w:pPr>
        <w:pStyle w:val="Heading5"/>
      </w:pPr>
      <w:r>
        <w:t>24</w:t>
      </w:r>
      <w:r w:rsidRPr="00F839CC">
        <w:t xml:space="preserve"> </w:t>
      </w:r>
    </w:p>
    <w:p w14:paraId="22DBBC1C" w14:textId="77777777" w:rsidR="00431201" w:rsidRPr="00166964" w:rsidRDefault="00431201" w:rsidP="00431201">
      <w:pPr>
        <w:pStyle w:val="keywords"/>
      </w:pPr>
      <w:r w:rsidRPr="00D25469">
        <w:rPr>
          <w:rStyle w:val="Numberhead"/>
        </w:rPr>
        <w:t>Peg</w:t>
      </w:r>
      <w:r>
        <w:tab/>
      </w:r>
    </w:p>
    <w:p w14:paraId="62CC498C" w14:textId="77777777" w:rsidR="00431201" w:rsidRDefault="00431201" w:rsidP="00431201">
      <w:pPr>
        <w:pStyle w:val="keywords"/>
      </w:pPr>
      <w:r>
        <w:rPr>
          <w:rStyle w:val="Numberhead"/>
        </w:rPr>
        <w:t>Ch. terrain</w:t>
      </w:r>
      <w:r w:rsidRPr="00A46E8A">
        <w:tab/>
      </w:r>
    </w:p>
    <w:p w14:paraId="522E75B9" w14:textId="77777777" w:rsidR="00431201" w:rsidRDefault="00431201" w:rsidP="00431201">
      <w:pPr>
        <w:pStyle w:val="keywords"/>
      </w:pPr>
      <w:r>
        <w:rPr>
          <w:rStyle w:val="Numberhead"/>
        </w:rPr>
        <w:t>Themes</w:t>
      </w:r>
      <w:r>
        <w:tab/>
      </w:r>
    </w:p>
    <w:p w14:paraId="5B6709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DDD48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B2EFFEE" w14:textId="77777777" w:rsidR="00431201" w:rsidRPr="00F839CC" w:rsidRDefault="00431201" w:rsidP="00431201">
      <w:pPr>
        <w:pStyle w:val="Heading5"/>
      </w:pPr>
      <w:r>
        <w:lastRenderedPageBreak/>
        <w:t>25</w:t>
      </w:r>
      <w:r w:rsidRPr="00F839CC">
        <w:t xml:space="preserve"> </w:t>
      </w:r>
    </w:p>
    <w:p w14:paraId="651D32D6" w14:textId="77777777" w:rsidR="00431201" w:rsidRPr="00166964" w:rsidRDefault="00431201" w:rsidP="00431201">
      <w:pPr>
        <w:pStyle w:val="keywords"/>
      </w:pPr>
      <w:r w:rsidRPr="00D25469">
        <w:rPr>
          <w:rStyle w:val="Numberhead"/>
        </w:rPr>
        <w:t>Peg</w:t>
      </w:r>
      <w:r>
        <w:tab/>
      </w:r>
    </w:p>
    <w:p w14:paraId="2C3432BB" w14:textId="77777777" w:rsidR="00431201" w:rsidRDefault="00431201" w:rsidP="00431201">
      <w:pPr>
        <w:pStyle w:val="keywords"/>
      </w:pPr>
      <w:r>
        <w:rPr>
          <w:rStyle w:val="Numberhead"/>
        </w:rPr>
        <w:t>Ch. terrain</w:t>
      </w:r>
      <w:r w:rsidRPr="00A46E8A">
        <w:tab/>
      </w:r>
    </w:p>
    <w:p w14:paraId="698AF47E" w14:textId="77777777" w:rsidR="00431201" w:rsidRDefault="00431201" w:rsidP="00431201">
      <w:pPr>
        <w:pStyle w:val="keywords"/>
      </w:pPr>
      <w:r>
        <w:rPr>
          <w:rStyle w:val="Numberhead"/>
        </w:rPr>
        <w:t>Themes</w:t>
      </w:r>
      <w:r>
        <w:tab/>
      </w:r>
    </w:p>
    <w:p w14:paraId="12D2675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D2EE6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1022E2" w14:textId="77777777" w:rsidR="00431201" w:rsidRPr="00F839CC" w:rsidRDefault="00431201" w:rsidP="00431201">
      <w:pPr>
        <w:pStyle w:val="Heading5"/>
      </w:pPr>
      <w:r>
        <w:t>26</w:t>
      </w:r>
      <w:r w:rsidRPr="00F839CC">
        <w:t xml:space="preserve"> </w:t>
      </w:r>
    </w:p>
    <w:p w14:paraId="0D17068E" w14:textId="77777777" w:rsidR="00431201" w:rsidRPr="00166964" w:rsidRDefault="00431201" w:rsidP="00431201">
      <w:pPr>
        <w:pStyle w:val="keywords"/>
      </w:pPr>
      <w:r w:rsidRPr="00D25469">
        <w:rPr>
          <w:rStyle w:val="Numberhead"/>
        </w:rPr>
        <w:t>Peg</w:t>
      </w:r>
      <w:r>
        <w:tab/>
      </w:r>
    </w:p>
    <w:p w14:paraId="47632FE1" w14:textId="77777777" w:rsidR="00431201" w:rsidRDefault="00431201" w:rsidP="00431201">
      <w:pPr>
        <w:pStyle w:val="keywords"/>
      </w:pPr>
      <w:r>
        <w:rPr>
          <w:rStyle w:val="Numberhead"/>
        </w:rPr>
        <w:t>Ch. terrain</w:t>
      </w:r>
      <w:r w:rsidRPr="00A46E8A">
        <w:tab/>
      </w:r>
    </w:p>
    <w:p w14:paraId="4330B0B7" w14:textId="77777777" w:rsidR="00431201" w:rsidRDefault="00431201" w:rsidP="00431201">
      <w:pPr>
        <w:pStyle w:val="keywords"/>
      </w:pPr>
      <w:r>
        <w:rPr>
          <w:rStyle w:val="Numberhead"/>
        </w:rPr>
        <w:t>Themes</w:t>
      </w:r>
      <w:r>
        <w:tab/>
      </w:r>
    </w:p>
    <w:p w14:paraId="3DF83E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820B5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2FAD357" w14:textId="77777777" w:rsidR="00431201" w:rsidRPr="00F839CC" w:rsidRDefault="00431201" w:rsidP="00431201">
      <w:pPr>
        <w:pStyle w:val="Heading5"/>
      </w:pPr>
      <w:r>
        <w:t>27</w:t>
      </w:r>
      <w:r w:rsidRPr="00F839CC">
        <w:t xml:space="preserve"> </w:t>
      </w:r>
    </w:p>
    <w:p w14:paraId="7B8A8173" w14:textId="77777777" w:rsidR="00431201" w:rsidRPr="00166964" w:rsidRDefault="00431201" w:rsidP="00431201">
      <w:pPr>
        <w:pStyle w:val="keywords"/>
      </w:pPr>
      <w:r w:rsidRPr="00D25469">
        <w:rPr>
          <w:rStyle w:val="Numberhead"/>
        </w:rPr>
        <w:t>Peg</w:t>
      </w:r>
      <w:r>
        <w:tab/>
      </w:r>
    </w:p>
    <w:p w14:paraId="0B95189C" w14:textId="77777777" w:rsidR="00431201" w:rsidRDefault="00431201" w:rsidP="00431201">
      <w:pPr>
        <w:pStyle w:val="keywords"/>
      </w:pPr>
      <w:r>
        <w:rPr>
          <w:rStyle w:val="Numberhead"/>
        </w:rPr>
        <w:t>Ch. terrain</w:t>
      </w:r>
      <w:r w:rsidRPr="00A46E8A">
        <w:tab/>
      </w:r>
    </w:p>
    <w:p w14:paraId="71DDC7A6" w14:textId="77777777" w:rsidR="00431201" w:rsidRDefault="00431201" w:rsidP="00431201">
      <w:pPr>
        <w:pStyle w:val="keywords"/>
      </w:pPr>
      <w:r>
        <w:rPr>
          <w:rStyle w:val="Numberhead"/>
        </w:rPr>
        <w:t>Themes</w:t>
      </w:r>
      <w:r>
        <w:tab/>
      </w:r>
    </w:p>
    <w:p w14:paraId="644127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8B13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C74DBEC" w14:textId="77777777" w:rsidR="00431201" w:rsidRPr="00F839CC" w:rsidRDefault="00431201" w:rsidP="00431201">
      <w:pPr>
        <w:pStyle w:val="Heading5"/>
      </w:pPr>
      <w:r>
        <w:t>28</w:t>
      </w:r>
      <w:r w:rsidRPr="00F839CC">
        <w:t xml:space="preserve"> </w:t>
      </w:r>
    </w:p>
    <w:p w14:paraId="4A259D5D" w14:textId="77777777" w:rsidR="00431201" w:rsidRPr="00166964" w:rsidRDefault="00431201" w:rsidP="00431201">
      <w:pPr>
        <w:pStyle w:val="keywords"/>
      </w:pPr>
      <w:r w:rsidRPr="00D25469">
        <w:rPr>
          <w:rStyle w:val="Numberhead"/>
        </w:rPr>
        <w:t>Peg</w:t>
      </w:r>
      <w:r>
        <w:tab/>
      </w:r>
    </w:p>
    <w:p w14:paraId="2012CE35" w14:textId="77777777" w:rsidR="00431201" w:rsidRDefault="00431201" w:rsidP="00431201">
      <w:pPr>
        <w:pStyle w:val="keywords"/>
      </w:pPr>
      <w:r>
        <w:rPr>
          <w:rStyle w:val="Numberhead"/>
        </w:rPr>
        <w:t>Ch. terrain</w:t>
      </w:r>
      <w:r w:rsidRPr="00A46E8A">
        <w:tab/>
      </w:r>
    </w:p>
    <w:p w14:paraId="0C7D7D6E" w14:textId="77777777" w:rsidR="00431201" w:rsidRDefault="00431201" w:rsidP="00431201">
      <w:pPr>
        <w:pStyle w:val="keywords"/>
      </w:pPr>
      <w:r>
        <w:rPr>
          <w:rStyle w:val="Numberhead"/>
        </w:rPr>
        <w:t>Themes</w:t>
      </w:r>
      <w:r>
        <w:tab/>
      </w:r>
    </w:p>
    <w:p w14:paraId="4541A4F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261DCC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5F008C" w14:textId="77777777" w:rsidR="00431201" w:rsidRPr="00F839CC" w:rsidRDefault="00431201" w:rsidP="00431201">
      <w:pPr>
        <w:pStyle w:val="Heading5"/>
      </w:pPr>
      <w:r>
        <w:t>29</w:t>
      </w:r>
      <w:r w:rsidRPr="00F839CC">
        <w:t xml:space="preserve"> </w:t>
      </w:r>
    </w:p>
    <w:p w14:paraId="7AA507A6" w14:textId="33FF2091" w:rsidR="00431201" w:rsidRPr="00166964" w:rsidRDefault="00431201" w:rsidP="00431201">
      <w:pPr>
        <w:pStyle w:val="keywords"/>
      </w:pPr>
      <w:r w:rsidRPr="00D25469">
        <w:rPr>
          <w:rStyle w:val="Numberhead"/>
        </w:rPr>
        <w:t>Peg</w:t>
      </w:r>
      <w:r>
        <w:tab/>
      </w:r>
      <w:r w:rsidR="0065288A" w:rsidRPr="000C4C07">
        <w:t>nap</w:t>
      </w:r>
    </w:p>
    <w:p w14:paraId="282367C3" w14:textId="5D912215" w:rsidR="00431201" w:rsidRDefault="00431201" w:rsidP="00431201">
      <w:pPr>
        <w:pStyle w:val="keywords"/>
      </w:pPr>
      <w:r>
        <w:rPr>
          <w:rStyle w:val="Numberhead"/>
        </w:rPr>
        <w:t>Ch. terrain</w:t>
      </w:r>
      <w:r w:rsidRPr="00A46E8A">
        <w:tab/>
      </w:r>
      <w:r w:rsidR="0065288A" w:rsidRPr="000C4C07">
        <w:t>nap on a steel bunk bed</w:t>
      </w:r>
    </w:p>
    <w:p w14:paraId="71507270" w14:textId="77777777" w:rsidR="00431201" w:rsidRDefault="00431201" w:rsidP="00431201">
      <w:pPr>
        <w:pStyle w:val="keywords"/>
      </w:pPr>
      <w:r>
        <w:rPr>
          <w:rStyle w:val="Numberhead"/>
        </w:rPr>
        <w:t>Themes</w:t>
      </w:r>
      <w:r>
        <w:tab/>
      </w:r>
    </w:p>
    <w:p w14:paraId="3643214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60A4E4" w14:textId="1E4CE992" w:rsidR="00431201" w:rsidRDefault="00431201" w:rsidP="00431201">
      <w:pPr>
        <w:pStyle w:val="keywords"/>
      </w:pPr>
      <w:r w:rsidRPr="00F10443">
        <w:rPr>
          <w:rStyle w:val="Numberhead"/>
        </w:rPr>
        <w:t>Verses</w:t>
      </w:r>
      <w:r w:rsidRPr="00F10443">
        <w:rPr>
          <w:rStyle w:val="Numberhead"/>
        </w:rPr>
        <w:tab/>
      </w:r>
      <w:r w:rsidR="00CF4A74">
        <w:rPr>
          <w:rStyle w:val="Numberhead"/>
        </w:rPr>
        <w:t>10</w:t>
      </w:r>
      <w:r w:rsidR="00CF4A74">
        <w:t xml:space="preserve"> </w:t>
      </w:r>
      <w:r w:rsidR="00CF4A74" w:rsidRPr="00CF4A74">
        <w:t>This is what the Lord says: “When seventy years are completed for Babylon, I will come to you and fulfill my good promise to bring you back to this place.</w:t>
      </w:r>
    </w:p>
    <w:p w14:paraId="07A9516C" w14:textId="7E0016EF" w:rsidR="00CF4A74" w:rsidRPr="00CF4A74" w:rsidRDefault="00CF4A74" w:rsidP="00431201">
      <w:pPr>
        <w:pStyle w:val="keywords"/>
      </w:pPr>
      <w:r>
        <w:rPr>
          <w:rStyle w:val="Numberhead"/>
        </w:rPr>
        <w:tab/>
        <w:t>11-12</w:t>
      </w:r>
      <w:r>
        <w:t xml:space="preserve"> </w:t>
      </w:r>
      <w:r w:rsidRPr="00CF4A74">
        <w:t>For I know the plans I have for you,” declares the Lord, “plans to prosper you and not to harm you, plans to give you hope and a future. ● Then you will call on me and come and pray to me, and I will listen to you.</w:t>
      </w:r>
    </w:p>
    <w:p w14:paraId="3EA2A196" w14:textId="77777777" w:rsidR="00431201" w:rsidRPr="00F839CC" w:rsidRDefault="00431201" w:rsidP="00431201">
      <w:pPr>
        <w:pStyle w:val="Heading5"/>
      </w:pPr>
      <w:r>
        <w:t>30</w:t>
      </w:r>
      <w:r w:rsidRPr="00F839CC">
        <w:t xml:space="preserve"> </w:t>
      </w:r>
    </w:p>
    <w:p w14:paraId="001DBA68" w14:textId="77777777" w:rsidR="00431201" w:rsidRPr="00166964" w:rsidRDefault="00431201" w:rsidP="00431201">
      <w:pPr>
        <w:pStyle w:val="keywords"/>
      </w:pPr>
      <w:r w:rsidRPr="00D25469">
        <w:rPr>
          <w:rStyle w:val="Numberhead"/>
        </w:rPr>
        <w:t>Peg</w:t>
      </w:r>
      <w:r>
        <w:tab/>
      </w:r>
    </w:p>
    <w:p w14:paraId="0F84E321" w14:textId="77777777" w:rsidR="00431201" w:rsidRDefault="00431201" w:rsidP="00431201">
      <w:pPr>
        <w:pStyle w:val="keywords"/>
      </w:pPr>
      <w:r>
        <w:rPr>
          <w:rStyle w:val="Numberhead"/>
        </w:rPr>
        <w:t>Ch. terrain</w:t>
      </w:r>
      <w:r w:rsidRPr="00A46E8A">
        <w:tab/>
      </w:r>
    </w:p>
    <w:p w14:paraId="780A1711" w14:textId="77777777" w:rsidR="00431201" w:rsidRDefault="00431201" w:rsidP="00431201">
      <w:pPr>
        <w:pStyle w:val="keywords"/>
      </w:pPr>
      <w:r>
        <w:rPr>
          <w:rStyle w:val="Numberhead"/>
        </w:rPr>
        <w:t>Themes</w:t>
      </w:r>
      <w:r>
        <w:tab/>
      </w:r>
    </w:p>
    <w:p w14:paraId="3623EA9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1AEB28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A7C9BB3" w14:textId="77777777" w:rsidR="00431201" w:rsidRPr="00F839CC" w:rsidRDefault="00431201" w:rsidP="00431201">
      <w:pPr>
        <w:pStyle w:val="Heading5"/>
      </w:pPr>
      <w:r>
        <w:t>31</w:t>
      </w:r>
      <w:r w:rsidRPr="00F839CC">
        <w:t xml:space="preserve"> </w:t>
      </w:r>
    </w:p>
    <w:p w14:paraId="296DF187" w14:textId="77777777" w:rsidR="00431201" w:rsidRPr="00166964" w:rsidRDefault="00431201" w:rsidP="00431201">
      <w:pPr>
        <w:pStyle w:val="keywords"/>
      </w:pPr>
      <w:r w:rsidRPr="00D25469">
        <w:rPr>
          <w:rStyle w:val="Numberhead"/>
        </w:rPr>
        <w:t>Peg</w:t>
      </w:r>
      <w:r>
        <w:tab/>
      </w:r>
    </w:p>
    <w:p w14:paraId="79D7972A" w14:textId="77777777" w:rsidR="00431201" w:rsidRDefault="00431201" w:rsidP="00431201">
      <w:pPr>
        <w:pStyle w:val="keywords"/>
      </w:pPr>
      <w:r>
        <w:rPr>
          <w:rStyle w:val="Numberhead"/>
        </w:rPr>
        <w:t>Ch. terrain</w:t>
      </w:r>
      <w:r w:rsidRPr="00A46E8A">
        <w:tab/>
      </w:r>
    </w:p>
    <w:p w14:paraId="5ECF1F44" w14:textId="77777777" w:rsidR="00431201" w:rsidRDefault="00431201" w:rsidP="00431201">
      <w:pPr>
        <w:pStyle w:val="keywords"/>
      </w:pPr>
      <w:r>
        <w:rPr>
          <w:rStyle w:val="Numberhead"/>
        </w:rPr>
        <w:t>Themes</w:t>
      </w:r>
      <w:r>
        <w:tab/>
      </w:r>
    </w:p>
    <w:p w14:paraId="4AEF5B0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8407E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2F8254" w14:textId="77777777" w:rsidR="00431201" w:rsidRPr="00F839CC" w:rsidRDefault="00431201" w:rsidP="00431201">
      <w:pPr>
        <w:pStyle w:val="Heading5"/>
      </w:pPr>
      <w:r>
        <w:t>32</w:t>
      </w:r>
      <w:r w:rsidRPr="00F839CC">
        <w:t xml:space="preserve"> </w:t>
      </w:r>
    </w:p>
    <w:p w14:paraId="00A7BBD1" w14:textId="175DBC2E" w:rsidR="00431201" w:rsidRPr="00166964" w:rsidRDefault="00431201" w:rsidP="00431201">
      <w:pPr>
        <w:pStyle w:val="keywords"/>
      </w:pPr>
      <w:r w:rsidRPr="00D25469">
        <w:rPr>
          <w:rStyle w:val="Numberhead"/>
        </w:rPr>
        <w:t>Peg</w:t>
      </w:r>
      <w:r>
        <w:tab/>
      </w:r>
      <w:r w:rsidR="0065288A" w:rsidRPr="000C4C07">
        <w:t>manna</w:t>
      </w:r>
    </w:p>
    <w:p w14:paraId="3DDCF899" w14:textId="0208E4DD" w:rsidR="00431201" w:rsidRDefault="00431201" w:rsidP="00431201">
      <w:pPr>
        <w:pStyle w:val="keywords"/>
      </w:pPr>
      <w:r>
        <w:rPr>
          <w:rStyle w:val="Numberhead"/>
        </w:rPr>
        <w:t>Ch. terrain</w:t>
      </w:r>
      <w:r w:rsidRPr="00A46E8A">
        <w:tab/>
      </w:r>
      <w:r w:rsidR="0065288A" w:rsidRPr="000C4C07">
        <w:t>manna served in steel cups to prisoners</w:t>
      </w:r>
    </w:p>
    <w:p w14:paraId="6139DDD9" w14:textId="77777777" w:rsidR="00431201" w:rsidRDefault="00431201" w:rsidP="00431201">
      <w:pPr>
        <w:pStyle w:val="keywords"/>
      </w:pPr>
      <w:r>
        <w:rPr>
          <w:rStyle w:val="Numberhead"/>
        </w:rPr>
        <w:t>Themes</w:t>
      </w:r>
      <w:r>
        <w:tab/>
      </w:r>
    </w:p>
    <w:p w14:paraId="0400B2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9BCD12E" w14:textId="567C39FD"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27</w:t>
      </w:r>
      <w:r w:rsidR="00CF4A74">
        <w:t xml:space="preserve"> </w:t>
      </w:r>
      <w:r w:rsidR="00CF4A74" w:rsidRPr="00CF4A74">
        <w:t>I am the Lord, the God of all mankind. Is anything too hard for me?</w:t>
      </w:r>
    </w:p>
    <w:p w14:paraId="4BB1ADB9" w14:textId="77777777" w:rsidR="00431201" w:rsidRPr="00F839CC" w:rsidRDefault="00431201" w:rsidP="00431201">
      <w:pPr>
        <w:pStyle w:val="Heading5"/>
      </w:pPr>
      <w:r>
        <w:t>33</w:t>
      </w:r>
      <w:r w:rsidRPr="00F839CC">
        <w:t xml:space="preserve"> </w:t>
      </w:r>
    </w:p>
    <w:p w14:paraId="7A626E24" w14:textId="58FB0EA5" w:rsidR="00431201" w:rsidRPr="00166964" w:rsidRDefault="00431201" w:rsidP="00431201">
      <w:pPr>
        <w:pStyle w:val="keywords"/>
      </w:pPr>
      <w:r w:rsidRPr="00D25469">
        <w:rPr>
          <w:rStyle w:val="Numberhead"/>
        </w:rPr>
        <w:t>Peg</w:t>
      </w:r>
      <w:r>
        <w:tab/>
      </w:r>
      <w:r w:rsidR="0065288A" w:rsidRPr="000C4C07">
        <w:t>imam</w:t>
      </w:r>
    </w:p>
    <w:p w14:paraId="2D285669" w14:textId="326DB924" w:rsidR="00431201" w:rsidRDefault="00431201" w:rsidP="00431201">
      <w:pPr>
        <w:pStyle w:val="keywords"/>
      </w:pPr>
      <w:r>
        <w:rPr>
          <w:rStyle w:val="Numberhead"/>
        </w:rPr>
        <w:t>Ch. terrain</w:t>
      </w:r>
      <w:r w:rsidRPr="00A46E8A">
        <w:tab/>
      </w:r>
      <w:r w:rsidR="0065288A" w:rsidRPr="000C4C07">
        <w:t>imam in prison</w:t>
      </w:r>
    </w:p>
    <w:p w14:paraId="7F87D361" w14:textId="77777777" w:rsidR="00431201" w:rsidRDefault="00431201" w:rsidP="00431201">
      <w:pPr>
        <w:pStyle w:val="keywords"/>
      </w:pPr>
      <w:r>
        <w:rPr>
          <w:rStyle w:val="Numberhead"/>
        </w:rPr>
        <w:t>Themes</w:t>
      </w:r>
      <w:r>
        <w:tab/>
      </w:r>
    </w:p>
    <w:p w14:paraId="18C53D4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CBBAC2" w14:textId="3017C78A"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3</w:t>
      </w:r>
      <w:r w:rsidR="00CF4A74">
        <w:t xml:space="preserve"> </w:t>
      </w:r>
      <w:r w:rsidR="00CF4A74" w:rsidRPr="00CF4A74">
        <w:t>Call to me and I will answer you and tell you great and unsearchable things you do not know.</w:t>
      </w:r>
    </w:p>
    <w:p w14:paraId="5FC87DA4" w14:textId="77777777" w:rsidR="00431201" w:rsidRPr="00F839CC" w:rsidRDefault="00431201" w:rsidP="00431201">
      <w:pPr>
        <w:pStyle w:val="Heading5"/>
      </w:pPr>
      <w:r>
        <w:t>34</w:t>
      </w:r>
      <w:r w:rsidRPr="00F839CC">
        <w:t xml:space="preserve"> </w:t>
      </w:r>
    </w:p>
    <w:p w14:paraId="2988DC43" w14:textId="77777777" w:rsidR="00431201" w:rsidRPr="00166964" w:rsidRDefault="00431201" w:rsidP="00431201">
      <w:pPr>
        <w:pStyle w:val="keywords"/>
      </w:pPr>
      <w:r w:rsidRPr="00D25469">
        <w:rPr>
          <w:rStyle w:val="Numberhead"/>
        </w:rPr>
        <w:t>Peg</w:t>
      </w:r>
      <w:r>
        <w:tab/>
      </w:r>
    </w:p>
    <w:p w14:paraId="0276CE76" w14:textId="77777777" w:rsidR="00431201" w:rsidRDefault="00431201" w:rsidP="00431201">
      <w:pPr>
        <w:pStyle w:val="keywords"/>
      </w:pPr>
      <w:r>
        <w:rPr>
          <w:rStyle w:val="Numberhead"/>
        </w:rPr>
        <w:t>Ch. terrain</w:t>
      </w:r>
      <w:r w:rsidRPr="00A46E8A">
        <w:tab/>
      </w:r>
    </w:p>
    <w:p w14:paraId="22DB295C" w14:textId="77777777" w:rsidR="00431201" w:rsidRDefault="00431201" w:rsidP="00431201">
      <w:pPr>
        <w:pStyle w:val="keywords"/>
      </w:pPr>
      <w:r>
        <w:rPr>
          <w:rStyle w:val="Numberhead"/>
        </w:rPr>
        <w:t>Themes</w:t>
      </w:r>
      <w:r>
        <w:tab/>
      </w:r>
    </w:p>
    <w:p w14:paraId="4CCE738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321E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D5E510" w14:textId="77777777" w:rsidR="00431201" w:rsidRPr="00F839CC" w:rsidRDefault="00431201" w:rsidP="00431201">
      <w:pPr>
        <w:pStyle w:val="Heading5"/>
      </w:pPr>
      <w:r>
        <w:t>35</w:t>
      </w:r>
      <w:r w:rsidRPr="00F839CC">
        <w:t xml:space="preserve"> </w:t>
      </w:r>
    </w:p>
    <w:p w14:paraId="50C1712D" w14:textId="77777777" w:rsidR="00431201" w:rsidRPr="00166964" w:rsidRDefault="00431201" w:rsidP="00431201">
      <w:pPr>
        <w:pStyle w:val="keywords"/>
      </w:pPr>
      <w:r w:rsidRPr="00D25469">
        <w:rPr>
          <w:rStyle w:val="Numberhead"/>
        </w:rPr>
        <w:t>Peg</w:t>
      </w:r>
      <w:r>
        <w:tab/>
      </w:r>
    </w:p>
    <w:p w14:paraId="281FA770" w14:textId="77777777" w:rsidR="00431201" w:rsidRDefault="00431201" w:rsidP="00431201">
      <w:pPr>
        <w:pStyle w:val="keywords"/>
      </w:pPr>
      <w:r>
        <w:rPr>
          <w:rStyle w:val="Numberhead"/>
        </w:rPr>
        <w:t>Ch. terrain</w:t>
      </w:r>
      <w:r w:rsidRPr="00A46E8A">
        <w:tab/>
      </w:r>
    </w:p>
    <w:p w14:paraId="6167303A" w14:textId="77777777" w:rsidR="00431201" w:rsidRDefault="00431201" w:rsidP="00431201">
      <w:pPr>
        <w:pStyle w:val="keywords"/>
      </w:pPr>
      <w:r>
        <w:rPr>
          <w:rStyle w:val="Numberhead"/>
        </w:rPr>
        <w:t>Themes</w:t>
      </w:r>
      <w:r>
        <w:tab/>
      </w:r>
    </w:p>
    <w:p w14:paraId="4EB2184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5A5B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279B7F5" w14:textId="77777777" w:rsidR="00431201" w:rsidRPr="00F839CC" w:rsidRDefault="00431201" w:rsidP="00431201">
      <w:pPr>
        <w:pStyle w:val="Heading5"/>
      </w:pPr>
      <w:r>
        <w:t>36</w:t>
      </w:r>
      <w:r w:rsidRPr="00F839CC">
        <w:t xml:space="preserve"> </w:t>
      </w:r>
    </w:p>
    <w:p w14:paraId="3292F9A3" w14:textId="77777777" w:rsidR="00431201" w:rsidRPr="00166964" w:rsidRDefault="00431201" w:rsidP="00431201">
      <w:pPr>
        <w:pStyle w:val="keywords"/>
      </w:pPr>
      <w:r w:rsidRPr="00D25469">
        <w:rPr>
          <w:rStyle w:val="Numberhead"/>
        </w:rPr>
        <w:t>Peg</w:t>
      </w:r>
      <w:r>
        <w:tab/>
      </w:r>
    </w:p>
    <w:p w14:paraId="4B7FAE91" w14:textId="77777777" w:rsidR="00431201" w:rsidRDefault="00431201" w:rsidP="00431201">
      <w:pPr>
        <w:pStyle w:val="keywords"/>
      </w:pPr>
      <w:r>
        <w:rPr>
          <w:rStyle w:val="Numberhead"/>
        </w:rPr>
        <w:t>Ch. terrain</w:t>
      </w:r>
      <w:r w:rsidRPr="00A46E8A">
        <w:tab/>
      </w:r>
    </w:p>
    <w:p w14:paraId="7C58CE08" w14:textId="77777777" w:rsidR="00431201" w:rsidRDefault="00431201" w:rsidP="00431201">
      <w:pPr>
        <w:pStyle w:val="keywords"/>
      </w:pPr>
      <w:r>
        <w:rPr>
          <w:rStyle w:val="Numberhead"/>
        </w:rPr>
        <w:t>Themes</w:t>
      </w:r>
      <w:r>
        <w:tab/>
      </w:r>
    </w:p>
    <w:p w14:paraId="75E5158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7078737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7F1E9A7" w14:textId="77777777" w:rsidR="00431201" w:rsidRPr="00F839CC" w:rsidRDefault="00431201" w:rsidP="00431201">
      <w:pPr>
        <w:pStyle w:val="Heading5"/>
      </w:pPr>
      <w:r>
        <w:t>37</w:t>
      </w:r>
      <w:r w:rsidRPr="00F839CC">
        <w:t xml:space="preserve"> </w:t>
      </w:r>
    </w:p>
    <w:p w14:paraId="769D94A4" w14:textId="77777777" w:rsidR="00431201" w:rsidRPr="00166964" w:rsidRDefault="00431201" w:rsidP="00431201">
      <w:pPr>
        <w:pStyle w:val="keywords"/>
      </w:pPr>
      <w:r w:rsidRPr="00D25469">
        <w:rPr>
          <w:rStyle w:val="Numberhead"/>
        </w:rPr>
        <w:t>Peg</w:t>
      </w:r>
      <w:r>
        <w:tab/>
      </w:r>
    </w:p>
    <w:p w14:paraId="165C43C7" w14:textId="77777777" w:rsidR="00431201" w:rsidRDefault="00431201" w:rsidP="00431201">
      <w:pPr>
        <w:pStyle w:val="keywords"/>
      </w:pPr>
      <w:r>
        <w:rPr>
          <w:rStyle w:val="Numberhead"/>
        </w:rPr>
        <w:t>Ch. terrain</w:t>
      </w:r>
      <w:r w:rsidRPr="00A46E8A">
        <w:tab/>
      </w:r>
    </w:p>
    <w:p w14:paraId="6CA0E7DB" w14:textId="77777777" w:rsidR="00431201" w:rsidRDefault="00431201" w:rsidP="00431201">
      <w:pPr>
        <w:pStyle w:val="keywords"/>
      </w:pPr>
      <w:r>
        <w:rPr>
          <w:rStyle w:val="Numberhead"/>
        </w:rPr>
        <w:t>Themes</w:t>
      </w:r>
      <w:r>
        <w:tab/>
      </w:r>
    </w:p>
    <w:p w14:paraId="73EBB01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3CF8C8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4E9146" w14:textId="77777777" w:rsidR="00431201" w:rsidRPr="00F839CC" w:rsidRDefault="00431201" w:rsidP="00431201">
      <w:pPr>
        <w:pStyle w:val="Heading5"/>
      </w:pPr>
      <w:r>
        <w:t>38</w:t>
      </w:r>
      <w:r w:rsidRPr="00F839CC">
        <w:t xml:space="preserve"> </w:t>
      </w:r>
    </w:p>
    <w:p w14:paraId="2D2804CB" w14:textId="77777777" w:rsidR="00431201" w:rsidRPr="00166964" w:rsidRDefault="00431201" w:rsidP="00431201">
      <w:pPr>
        <w:pStyle w:val="keywords"/>
      </w:pPr>
      <w:r w:rsidRPr="00D25469">
        <w:rPr>
          <w:rStyle w:val="Numberhead"/>
        </w:rPr>
        <w:t>Peg</w:t>
      </w:r>
      <w:r>
        <w:tab/>
      </w:r>
    </w:p>
    <w:p w14:paraId="734CBBD5" w14:textId="77777777" w:rsidR="00431201" w:rsidRDefault="00431201" w:rsidP="00431201">
      <w:pPr>
        <w:pStyle w:val="keywords"/>
      </w:pPr>
      <w:r>
        <w:rPr>
          <w:rStyle w:val="Numberhead"/>
        </w:rPr>
        <w:t>Ch. terrain</w:t>
      </w:r>
      <w:r w:rsidRPr="00A46E8A">
        <w:tab/>
      </w:r>
    </w:p>
    <w:p w14:paraId="61CEBD48" w14:textId="77777777" w:rsidR="00431201" w:rsidRDefault="00431201" w:rsidP="00431201">
      <w:pPr>
        <w:pStyle w:val="keywords"/>
      </w:pPr>
      <w:r>
        <w:rPr>
          <w:rStyle w:val="Numberhead"/>
        </w:rPr>
        <w:t>Themes</w:t>
      </w:r>
      <w:r>
        <w:tab/>
      </w:r>
    </w:p>
    <w:p w14:paraId="53406A5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93D719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53C693A" w14:textId="77777777" w:rsidR="00431201" w:rsidRPr="00F839CC" w:rsidRDefault="00431201" w:rsidP="00431201">
      <w:pPr>
        <w:pStyle w:val="Heading5"/>
      </w:pPr>
      <w:r>
        <w:t>39</w:t>
      </w:r>
      <w:r w:rsidRPr="00F839CC">
        <w:t xml:space="preserve"> </w:t>
      </w:r>
    </w:p>
    <w:p w14:paraId="299DC411" w14:textId="77777777" w:rsidR="00431201" w:rsidRPr="00166964" w:rsidRDefault="00431201" w:rsidP="00431201">
      <w:pPr>
        <w:pStyle w:val="keywords"/>
      </w:pPr>
      <w:r w:rsidRPr="00D25469">
        <w:rPr>
          <w:rStyle w:val="Numberhead"/>
        </w:rPr>
        <w:t>Peg</w:t>
      </w:r>
      <w:r>
        <w:tab/>
      </w:r>
    </w:p>
    <w:p w14:paraId="24778C88" w14:textId="77777777" w:rsidR="00431201" w:rsidRDefault="00431201" w:rsidP="00431201">
      <w:pPr>
        <w:pStyle w:val="keywords"/>
      </w:pPr>
      <w:r>
        <w:rPr>
          <w:rStyle w:val="Numberhead"/>
        </w:rPr>
        <w:t>Ch. terrain</w:t>
      </w:r>
      <w:r w:rsidRPr="00A46E8A">
        <w:tab/>
      </w:r>
    </w:p>
    <w:p w14:paraId="1956F468" w14:textId="77777777" w:rsidR="00431201" w:rsidRDefault="00431201" w:rsidP="00431201">
      <w:pPr>
        <w:pStyle w:val="keywords"/>
      </w:pPr>
      <w:r>
        <w:rPr>
          <w:rStyle w:val="Numberhead"/>
        </w:rPr>
        <w:t>Themes</w:t>
      </w:r>
      <w:r>
        <w:tab/>
      </w:r>
    </w:p>
    <w:p w14:paraId="37EAF9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79F92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59398A" w14:textId="77777777" w:rsidR="00431201" w:rsidRPr="00F839CC" w:rsidRDefault="00431201" w:rsidP="00431201">
      <w:pPr>
        <w:pStyle w:val="Heading5"/>
      </w:pPr>
      <w:r>
        <w:t>40</w:t>
      </w:r>
      <w:r w:rsidRPr="00F839CC">
        <w:t xml:space="preserve"> </w:t>
      </w:r>
    </w:p>
    <w:p w14:paraId="40016F8C" w14:textId="77777777" w:rsidR="00431201" w:rsidRPr="00166964" w:rsidRDefault="00431201" w:rsidP="00431201">
      <w:pPr>
        <w:pStyle w:val="keywords"/>
      </w:pPr>
      <w:r w:rsidRPr="00D25469">
        <w:rPr>
          <w:rStyle w:val="Numberhead"/>
        </w:rPr>
        <w:t>Peg</w:t>
      </w:r>
      <w:r>
        <w:tab/>
      </w:r>
    </w:p>
    <w:p w14:paraId="122136FD" w14:textId="77777777" w:rsidR="00431201" w:rsidRDefault="00431201" w:rsidP="00431201">
      <w:pPr>
        <w:pStyle w:val="keywords"/>
      </w:pPr>
      <w:r>
        <w:rPr>
          <w:rStyle w:val="Numberhead"/>
        </w:rPr>
        <w:t>Ch. terrain</w:t>
      </w:r>
      <w:r w:rsidRPr="00A46E8A">
        <w:tab/>
      </w:r>
    </w:p>
    <w:p w14:paraId="1F473552" w14:textId="77777777" w:rsidR="00431201" w:rsidRDefault="00431201" w:rsidP="00431201">
      <w:pPr>
        <w:pStyle w:val="keywords"/>
      </w:pPr>
      <w:r>
        <w:rPr>
          <w:rStyle w:val="Numberhead"/>
        </w:rPr>
        <w:t>Themes</w:t>
      </w:r>
      <w:r>
        <w:tab/>
      </w:r>
    </w:p>
    <w:p w14:paraId="09D5411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52FC3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6A5C1D" w14:textId="77777777" w:rsidR="00431201" w:rsidRPr="00F839CC" w:rsidRDefault="00431201" w:rsidP="00431201">
      <w:pPr>
        <w:pStyle w:val="Heading5"/>
      </w:pPr>
      <w:r>
        <w:t>41</w:t>
      </w:r>
      <w:r w:rsidRPr="00F839CC">
        <w:t xml:space="preserve"> </w:t>
      </w:r>
    </w:p>
    <w:p w14:paraId="1F5C7AA3" w14:textId="77777777" w:rsidR="00431201" w:rsidRPr="00166964" w:rsidRDefault="00431201" w:rsidP="00431201">
      <w:pPr>
        <w:pStyle w:val="keywords"/>
      </w:pPr>
      <w:r w:rsidRPr="00D25469">
        <w:rPr>
          <w:rStyle w:val="Numberhead"/>
        </w:rPr>
        <w:t>Peg</w:t>
      </w:r>
      <w:r>
        <w:tab/>
      </w:r>
    </w:p>
    <w:p w14:paraId="39D9783C" w14:textId="77777777" w:rsidR="00431201" w:rsidRDefault="00431201" w:rsidP="00431201">
      <w:pPr>
        <w:pStyle w:val="keywords"/>
      </w:pPr>
      <w:r>
        <w:rPr>
          <w:rStyle w:val="Numberhead"/>
        </w:rPr>
        <w:t>Ch. terrain</w:t>
      </w:r>
      <w:r w:rsidRPr="00A46E8A">
        <w:tab/>
      </w:r>
    </w:p>
    <w:p w14:paraId="66E67867" w14:textId="77777777" w:rsidR="00431201" w:rsidRDefault="00431201" w:rsidP="00431201">
      <w:pPr>
        <w:pStyle w:val="keywords"/>
      </w:pPr>
      <w:r>
        <w:rPr>
          <w:rStyle w:val="Numberhead"/>
        </w:rPr>
        <w:t>Themes</w:t>
      </w:r>
      <w:r>
        <w:tab/>
      </w:r>
    </w:p>
    <w:p w14:paraId="32A5E2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F8F01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91E6983" w14:textId="77777777" w:rsidR="00431201" w:rsidRPr="00F839CC" w:rsidRDefault="00431201" w:rsidP="00431201">
      <w:pPr>
        <w:pStyle w:val="Heading5"/>
      </w:pPr>
      <w:r>
        <w:t>42</w:t>
      </w:r>
      <w:r w:rsidRPr="00F839CC">
        <w:t xml:space="preserve"> </w:t>
      </w:r>
    </w:p>
    <w:p w14:paraId="6EC275F1" w14:textId="77777777" w:rsidR="00431201" w:rsidRPr="00166964" w:rsidRDefault="00431201" w:rsidP="00431201">
      <w:pPr>
        <w:pStyle w:val="keywords"/>
      </w:pPr>
      <w:r w:rsidRPr="00D25469">
        <w:rPr>
          <w:rStyle w:val="Numberhead"/>
        </w:rPr>
        <w:t>Peg</w:t>
      </w:r>
      <w:r>
        <w:tab/>
      </w:r>
    </w:p>
    <w:p w14:paraId="353396F6" w14:textId="77777777" w:rsidR="00431201" w:rsidRDefault="00431201" w:rsidP="00431201">
      <w:pPr>
        <w:pStyle w:val="keywords"/>
      </w:pPr>
      <w:r>
        <w:rPr>
          <w:rStyle w:val="Numberhead"/>
        </w:rPr>
        <w:t>Ch. terrain</w:t>
      </w:r>
      <w:r w:rsidRPr="00A46E8A">
        <w:tab/>
      </w:r>
    </w:p>
    <w:p w14:paraId="17333150" w14:textId="77777777" w:rsidR="00431201" w:rsidRDefault="00431201" w:rsidP="00431201">
      <w:pPr>
        <w:pStyle w:val="keywords"/>
      </w:pPr>
      <w:r>
        <w:rPr>
          <w:rStyle w:val="Numberhead"/>
        </w:rPr>
        <w:t>Themes</w:t>
      </w:r>
      <w:r>
        <w:tab/>
      </w:r>
    </w:p>
    <w:p w14:paraId="21F78A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08EF22D"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76ED6317" w14:textId="77777777" w:rsidR="00431201" w:rsidRPr="00F839CC" w:rsidRDefault="00431201" w:rsidP="00431201">
      <w:pPr>
        <w:pStyle w:val="Heading5"/>
      </w:pPr>
      <w:r>
        <w:t>43</w:t>
      </w:r>
      <w:r w:rsidRPr="00F839CC">
        <w:t xml:space="preserve"> </w:t>
      </w:r>
    </w:p>
    <w:p w14:paraId="0BFF52C8" w14:textId="77777777" w:rsidR="00431201" w:rsidRPr="00166964" w:rsidRDefault="00431201" w:rsidP="00431201">
      <w:pPr>
        <w:pStyle w:val="keywords"/>
      </w:pPr>
      <w:r w:rsidRPr="00D25469">
        <w:rPr>
          <w:rStyle w:val="Numberhead"/>
        </w:rPr>
        <w:t>Peg</w:t>
      </w:r>
      <w:r>
        <w:tab/>
      </w:r>
    </w:p>
    <w:p w14:paraId="5D178C02" w14:textId="77777777" w:rsidR="00431201" w:rsidRDefault="00431201" w:rsidP="00431201">
      <w:pPr>
        <w:pStyle w:val="keywords"/>
      </w:pPr>
      <w:r>
        <w:rPr>
          <w:rStyle w:val="Numberhead"/>
        </w:rPr>
        <w:t>Ch. terrain</w:t>
      </w:r>
      <w:r w:rsidRPr="00A46E8A">
        <w:tab/>
      </w:r>
    </w:p>
    <w:p w14:paraId="6B632242" w14:textId="77777777" w:rsidR="00431201" w:rsidRDefault="00431201" w:rsidP="00431201">
      <w:pPr>
        <w:pStyle w:val="keywords"/>
      </w:pPr>
      <w:r>
        <w:rPr>
          <w:rStyle w:val="Numberhead"/>
        </w:rPr>
        <w:t>Themes</w:t>
      </w:r>
      <w:r>
        <w:tab/>
      </w:r>
    </w:p>
    <w:p w14:paraId="55262FA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FE958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BBF613" w14:textId="77777777" w:rsidR="00431201" w:rsidRPr="00F839CC" w:rsidRDefault="00431201" w:rsidP="00431201">
      <w:pPr>
        <w:pStyle w:val="Heading5"/>
      </w:pPr>
      <w:r>
        <w:t>44</w:t>
      </w:r>
      <w:r w:rsidRPr="00F839CC">
        <w:t xml:space="preserve"> </w:t>
      </w:r>
    </w:p>
    <w:p w14:paraId="36DC050E" w14:textId="77777777" w:rsidR="00431201" w:rsidRPr="00166964" w:rsidRDefault="00431201" w:rsidP="00431201">
      <w:pPr>
        <w:pStyle w:val="keywords"/>
      </w:pPr>
      <w:r w:rsidRPr="00D25469">
        <w:rPr>
          <w:rStyle w:val="Numberhead"/>
        </w:rPr>
        <w:t>Peg</w:t>
      </w:r>
      <w:r>
        <w:tab/>
      </w:r>
    </w:p>
    <w:p w14:paraId="31BAAEDF" w14:textId="77777777" w:rsidR="00431201" w:rsidRDefault="00431201" w:rsidP="00431201">
      <w:pPr>
        <w:pStyle w:val="keywords"/>
      </w:pPr>
      <w:r>
        <w:rPr>
          <w:rStyle w:val="Numberhead"/>
        </w:rPr>
        <w:t>Ch. terrain</w:t>
      </w:r>
      <w:r w:rsidRPr="00A46E8A">
        <w:tab/>
      </w:r>
    </w:p>
    <w:p w14:paraId="61D3711C" w14:textId="77777777" w:rsidR="00431201" w:rsidRDefault="00431201" w:rsidP="00431201">
      <w:pPr>
        <w:pStyle w:val="keywords"/>
      </w:pPr>
      <w:r>
        <w:rPr>
          <w:rStyle w:val="Numberhead"/>
        </w:rPr>
        <w:t>Themes</w:t>
      </w:r>
      <w:r>
        <w:tab/>
      </w:r>
    </w:p>
    <w:p w14:paraId="07A71FA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772E4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4363780" w14:textId="77777777" w:rsidR="00431201" w:rsidRPr="00F839CC" w:rsidRDefault="00431201" w:rsidP="00431201">
      <w:pPr>
        <w:pStyle w:val="Heading5"/>
      </w:pPr>
      <w:r>
        <w:t>45</w:t>
      </w:r>
      <w:r w:rsidRPr="00F839CC">
        <w:t xml:space="preserve"> </w:t>
      </w:r>
    </w:p>
    <w:p w14:paraId="6EFBF2B4" w14:textId="77777777" w:rsidR="00431201" w:rsidRPr="00166964" w:rsidRDefault="00431201" w:rsidP="00431201">
      <w:pPr>
        <w:pStyle w:val="keywords"/>
      </w:pPr>
      <w:r w:rsidRPr="00D25469">
        <w:rPr>
          <w:rStyle w:val="Numberhead"/>
        </w:rPr>
        <w:t>Peg</w:t>
      </w:r>
      <w:r>
        <w:tab/>
      </w:r>
    </w:p>
    <w:p w14:paraId="529ACEFD" w14:textId="77777777" w:rsidR="00431201" w:rsidRDefault="00431201" w:rsidP="00431201">
      <w:pPr>
        <w:pStyle w:val="keywords"/>
      </w:pPr>
      <w:r>
        <w:rPr>
          <w:rStyle w:val="Numberhead"/>
        </w:rPr>
        <w:t>Ch. terrain</w:t>
      </w:r>
      <w:r w:rsidRPr="00A46E8A">
        <w:tab/>
      </w:r>
    </w:p>
    <w:p w14:paraId="18039375" w14:textId="77777777" w:rsidR="00431201" w:rsidRDefault="00431201" w:rsidP="00431201">
      <w:pPr>
        <w:pStyle w:val="keywords"/>
      </w:pPr>
      <w:r>
        <w:rPr>
          <w:rStyle w:val="Numberhead"/>
        </w:rPr>
        <w:t>Themes</w:t>
      </w:r>
      <w:r>
        <w:tab/>
      </w:r>
    </w:p>
    <w:p w14:paraId="5C3CB74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5045C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92EB51" w14:textId="77777777" w:rsidR="00431201" w:rsidRPr="00F839CC" w:rsidRDefault="00431201" w:rsidP="00431201">
      <w:pPr>
        <w:pStyle w:val="Heading5"/>
      </w:pPr>
      <w:r>
        <w:t>46</w:t>
      </w:r>
      <w:r w:rsidRPr="00F839CC">
        <w:t xml:space="preserve"> </w:t>
      </w:r>
    </w:p>
    <w:p w14:paraId="195A6974" w14:textId="77777777" w:rsidR="00431201" w:rsidRPr="00166964" w:rsidRDefault="00431201" w:rsidP="00431201">
      <w:pPr>
        <w:pStyle w:val="keywords"/>
      </w:pPr>
      <w:r w:rsidRPr="00D25469">
        <w:rPr>
          <w:rStyle w:val="Numberhead"/>
        </w:rPr>
        <w:t>Peg</w:t>
      </w:r>
      <w:r>
        <w:tab/>
      </w:r>
    </w:p>
    <w:p w14:paraId="3C8C579D" w14:textId="77777777" w:rsidR="00431201" w:rsidRDefault="00431201" w:rsidP="00431201">
      <w:pPr>
        <w:pStyle w:val="keywords"/>
      </w:pPr>
      <w:r>
        <w:rPr>
          <w:rStyle w:val="Numberhead"/>
        </w:rPr>
        <w:t>Ch. terrain</w:t>
      </w:r>
      <w:r w:rsidRPr="00A46E8A">
        <w:tab/>
      </w:r>
    </w:p>
    <w:p w14:paraId="6F09FF05" w14:textId="77777777" w:rsidR="00431201" w:rsidRDefault="00431201" w:rsidP="00431201">
      <w:pPr>
        <w:pStyle w:val="keywords"/>
      </w:pPr>
      <w:r>
        <w:rPr>
          <w:rStyle w:val="Numberhead"/>
        </w:rPr>
        <w:t>Themes</w:t>
      </w:r>
      <w:r>
        <w:tab/>
      </w:r>
    </w:p>
    <w:p w14:paraId="6D894C9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4D0F2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24B4F90" w14:textId="77777777" w:rsidR="00431201" w:rsidRPr="00F839CC" w:rsidRDefault="00431201" w:rsidP="00431201">
      <w:pPr>
        <w:pStyle w:val="Heading5"/>
      </w:pPr>
      <w:r>
        <w:t>47</w:t>
      </w:r>
      <w:r w:rsidRPr="00F839CC">
        <w:t xml:space="preserve"> </w:t>
      </w:r>
    </w:p>
    <w:p w14:paraId="4E3845F1" w14:textId="77777777" w:rsidR="00431201" w:rsidRPr="00166964" w:rsidRDefault="00431201" w:rsidP="00431201">
      <w:pPr>
        <w:pStyle w:val="keywords"/>
      </w:pPr>
      <w:r w:rsidRPr="00D25469">
        <w:rPr>
          <w:rStyle w:val="Numberhead"/>
        </w:rPr>
        <w:t>Peg</w:t>
      </w:r>
      <w:r>
        <w:tab/>
      </w:r>
    </w:p>
    <w:p w14:paraId="5FE0077D" w14:textId="77777777" w:rsidR="00431201" w:rsidRDefault="00431201" w:rsidP="00431201">
      <w:pPr>
        <w:pStyle w:val="keywords"/>
      </w:pPr>
      <w:r>
        <w:rPr>
          <w:rStyle w:val="Numberhead"/>
        </w:rPr>
        <w:t>Ch. terrain</w:t>
      </w:r>
      <w:r w:rsidRPr="00A46E8A">
        <w:tab/>
      </w:r>
    </w:p>
    <w:p w14:paraId="308C378E" w14:textId="77777777" w:rsidR="00431201" w:rsidRDefault="00431201" w:rsidP="00431201">
      <w:pPr>
        <w:pStyle w:val="keywords"/>
      </w:pPr>
      <w:r>
        <w:rPr>
          <w:rStyle w:val="Numberhead"/>
        </w:rPr>
        <w:t>Themes</w:t>
      </w:r>
      <w:r>
        <w:tab/>
      </w:r>
    </w:p>
    <w:p w14:paraId="0E3C00B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F3C31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914BE9" w14:textId="77777777" w:rsidR="00431201" w:rsidRPr="00F839CC" w:rsidRDefault="00431201" w:rsidP="00431201">
      <w:pPr>
        <w:pStyle w:val="Heading5"/>
      </w:pPr>
      <w:r>
        <w:t>48</w:t>
      </w:r>
    </w:p>
    <w:p w14:paraId="591A06B4" w14:textId="77777777" w:rsidR="00431201" w:rsidRPr="00166964" w:rsidRDefault="00431201" w:rsidP="00431201">
      <w:pPr>
        <w:pStyle w:val="keywords"/>
      </w:pPr>
      <w:r w:rsidRPr="00D25469">
        <w:rPr>
          <w:rStyle w:val="Numberhead"/>
        </w:rPr>
        <w:t>Peg</w:t>
      </w:r>
      <w:r>
        <w:tab/>
      </w:r>
    </w:p>
    <w:p w14:paraId="56801828" w14:textId="77777777" w:rsidR="00431201" w:rsidRDefault="00431201" w:rsidP="00431201">
      <w:pPr>
        <w:pStyle w:val="keywords"/>
      </w:pPr>
      <w:r>
        <w:rPr>
          <w:rStyle w:val="Numberhead"/>
        </w:rPr>
        <w:t>Ch. terrain</w:t>
      </w:r>
      <w:r w:rsidRPr="00A46E8A">
        <w:tab/>
      </w:r>
    </w:p>
    <w:p w14:paraId="0B2B9E89" w14:textId="77777777" w:rsidR="00431201" w:rsidRDefault="00431201" w:rsidP="00431201">
      <w:pPr>
        <w:pStyle w:val="keywords"/>
      </w:pPr>
      <w:r>
        <w:rPr>
          <w:rStyle w:val="Numberhead"/>
        </w:rPr>
        <w:t>Themes</w:t>
      </w:r>
      <w:r>
        <w:tab/>
      </w:r>
    </w:p>
    <w:p w14:paraId="236DA5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7C37C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B730EB" w14:textId="66D68C49" w:rsidR="00431201" w:rsidRPr="00F839CC" w:rsidRDefault="00431201" w:rsidP="00431201">
      <w:pPr>
        <w:pStyle w:val="Heading5"/>
      </w:pPr>
      <w:r>
        <w:lastRenderedPageBreak/>
        <w:t>49</w:t>
      </w:r>
    </w:p>
    <w:p w14:paraId="5DDC64F6" w14:textId="77777777" w:rsidR="00431201" w:rsidRPr="00166964" w:rsidRDefault="00431201" w:rsidP="00431201">
      <w:pPr>
        <w:pStyle w:val="keywords"/>
      </w:pPr>
      <w:r w:rsidRPr="00D25469">
        <w:rPr>
          <w:rStyle w:val="Numberhead"/>
        </w:rPr>
        <w:t>Peg</w:t>
      </w:r>
      <w:r>
        <w:tab/>
      </w:r>
    </w:p>
    <w:p w14:paraId="6B1A170B" w14:textId="77777777" w:rsidR="00431201" w:rsidRDefault="00431201" w:rsidP="00431201">
      <w:pPr>
        <w:pStyle w:val="keywords"/>
      </w:pPr>
      <w:r>
        <w:rPr>
          <w:rStyle w:val="Numberhead"/>
        </w:rPr>
        <w:t>Ch. terrain</w:t>
      </w:r>
      <w:r w:rsidRPr="00A46E8A">
        <w:tab/>
      </w:r>
    </w:p>
    <w:p w14:paraId="62F2ED7E" w14:textId="77777777" w:rsidR="00431201" w:rsidRDefault="00431201" w:rsidP="00431201">
      <w:pPr>
        <w:pStyle w:val="keywords"/>
      </w:pPr>
      <w:r>
        <w:rPr>
          <w:rStyle w:val="Numberhead"/>
        </w:rPr>
        <w:t>Themes</w:t>
      </w:r>
      <w:r>
        <w:tab/>
      </w:r>
    </w:p>
    <w:p w14:paraId="1C8DD53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395BA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734E47" w14:textId="3A4E0232" w:rsidR="00431201" w:rsidRPr="00F839CC" w:rsidRDefault="00431201" w:rsidP="00431201">
      <w:pPr>
        <w:pStyle w:val="Heading5"/>
      </w:pPr>
      <w:r>
        <w:t>50</w:t>
      </w:r>
    </w:p>
    <w:p w14:paraId="138EEF96" w14:textId="77777777" w:rsidR="00431201" w:rsidRPr="00166964" w:rsidRDefault="00431201" w:rsidP="00431201">
      <w:pPr>
        <w:pStyle w:val="keywords"/>
      </w:pPr>
      <w:r w:rsidRPr="00D25469">
        <w:rPr>
          <w:rStyle w:val="Numberhead"/>
        </w:rPr>
        <w:t>Peg</w:t>
      </w:r>
      <w:r>
        <w:tab/>
      </w:r>
    </w:p>
    <w:p w14:paraId="6D8A0649" w14:textId="77777777" w:rsidR="00431201" w:rsidRDefault="00431201" w:rsidP="00431201">
      <w:pPr>
        <w:pStyle w:val="keywords"/>
      </w:pPr>
      <w:r>
        <w:rPr>
          <w:rStyle w:val="Numberhead"/>
        </w:rPr>
        <w:t>Ch. terrain</w:t>
      </w:r>
      <w:r w:rsidRPr="00A46E8A">
        <w:tab/>
      </w:r>
    </w:p>
    <w:p w14:paraId="63201295" w14:textId="77777777" w:rsidR="00431201" w:rsidRDefault="00431201" w:rsidP="00431201">
      <w:pPr>
        <w:pStyle w:val="keywords"/>
      </w:pPr>
      <w:r>
        <w:rPr>
          <w:rStyle w:val="Numberhead"/>
        </w:rPr>
        <w:t>Themes</w:t>
      </w:r>
      <w:r>
        <w:tab/>
      </w:r>
    </w:p>
    <w:p w14:paraId="6075C5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361EB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DFAF5A" w14:textId="5EB35445" w:rsidR="00431201" w:rsidRPr="00F839CC" w:rsidRDefault="00431201" w:rsidP="00431201">
      <w:pPr>
        <w:pStyle w:val="Heading5"/>
      </w:pPr>
      <w:r>
        <w:t>51</w:t>
      </w:r>
    </w:p>
    <w:p w14:paraId="1256D408" w14:textId="77777777" w:rsidR="00431201" w:rsidRPr="00166964" w:rsidRDefault="00431201" w:rsidP="00431201">
      <w:pPr>
        <w:pStyle w:val="keywords"/>
      </w:pPr>
      <w:r w:rsidRPr="00D25469">
        <w:rPr>
          <w:rStyle w:val="Numberhead"/>
        </w:rPr>
        <w:t>Peg</w:t>
      </w:r>
      <w:r>
        <w:tab/>
      </w:r>
    </w:p>
    <w:p w14:paraId="2811038F" w14:textId="77777777" w:rsidR="00431201" w:rsidRDefault="00431201" w:rsidP="00431201">
      <w:pPr>
        <w:pStyle w:val="keywords"/>
      </w:pPr>
      <w:r>
        <w:rPr>
          <w:rStyle w:val="Numberhead"/>
        </w:rPr>
        <w:t>Ch. terrain</w:t>
      </w:r>
      <w:r w:rsidRPr="00A46E8A">
        <w:tab/>
      </w:r>
    </w:p>
    <w:p w14:paraId="2FC257D2" w14:textId="77777777" w:rsidR="00431201" w:rsidRDefault="00431201" w:rsidP="00431201">
      <w:pPr>
        <w:pStyle w:val="keywords"/>
      </w:pPr>
      <w:r>
        <w:rPr>
          <w:rStyle w:val="Numberhead"/>
        </w:rPr>
        <w:t>Themes</w:t>
      </w:r>
      <w:r>
        <w:tab/>
      </w:r>
    </w:p>
    <w:p w14:paraId="4DAFE9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8DA3A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4CBC2B1" w14:textId="5241BAC9" w:rsidR="00431201" w:rsidRPr="00F839CC" w:rsidRDefault="00431201" w:rsidP="00431201">
      <w:pPr>
        <w:pStyle w:val="Heading5"/>
      </w:pPr>
      <w:r>
        <w:t>52</w:t>
      </w:r>
    </w:p>
    <w:p w14:paraId="17F8BA5F" w14:textId="77777777" w:rsidR="00431201" w:rsidRPr="00166964" w:rsidRDefault="00431201" w:rsidP="00431201">
      <w:pPr>
        <w:pStyle w:val="keywords"/>
      </w:pPr>
      <w:r w:rsidRPr="00D25469">
        <w:rPr>
          <w:rStyle w:val="Numberhead"/>
        </w:rPr>
        <w:t>Peg</w:t>
      </w:r>
      <w:r>
        <w:tab/>
      </w:r>
    </w:p>
    <w:p w14:paraId="3C129F96" w14:textId="77777777" w:rsidR="00431201" w:rsidRDefault="00431201" w:rsidP="00431201">
      <w:pPr>
        <w:pStyle w:val="keywords"/>
      </w:pPr>
      <w:r>
        <w:rPr>
          <w:rStyle w:val="Numberhead"/>
        </w:rPr>
        <w:t>Ch. terrain</w:t>
      </w:r>
      <w:r w:rsidRPr="00A46E8A">
        <w:tab/>
      </w:r>
    </w:p>
    <w:p w14:paraId="31810580" w14:textId="77777777" w:rsidR="00431201" w:rsidRDefault="00431201" w:rsidP="00431201">
      <w:pPr>
        <w:pStyle w:val="keywords"/>
      </w:pPr>
      <w:r>
        <w:rPr>
          <w:rStyle w:val="Numberhead"/>
        </w:rPr>
        <w:t>Themes</w:t>
      </w:r>
      <w:r>
        <w:tab/>
      </w:r>
    </w:p>
    <w:p w14:paraId="3DBCC85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5E2DA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54FF17" w14:textId="77777777" w:rsidR="00533BD4" w:rsidRDefault="000C4C07" w:rsidP="00533BD4">
      <w:pPr>
        <w:pStyle w:val="Heading3"/>
      </w:pPr>
      <w:r w:rsidRPr="000C4C07">
        <w:t>Lamentations</w:t>
      </w:r>
    </w:p>
    <w:p w14:paraId="48C5DA62" w14:textId="0D6A8F04"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lambs mint color</w:t>
      </w:r>
    </w:p>
    <w:p w14:paraId="6957B1EC" w14:textId="7797BDE8" w:rsidR="00731529" w:rsidRDefault="00731529" w:rsidP="00731529">
      <w:pPr>
        <w:pStyle w:val="keywords"/>
      </w:pPr>
      <w:r>
        <w:rPr>
          <w:rStyle w:val="Numberhead"/>
        </w:rPr>
        <w:t>Peg</w:t>
      </w:r>
      <w:r w:rsidRPr="000748DF">
        <w:tab/>
      </w:r>
      <w:r>
        <w:t>25 = nail</w:t>
      </w:r>
    </w:p>
    <w:p w14:paraId="6451A025" w14:textId="7F7F7D06" w:rsidR="00731529" w:rsidRDefault="003C7CD5" w:rsidP="00731529">
      <w:pPr>
        <w:pStyle w:val="keywords"/>
        <w:rPr>
          <w:rStyle w:val="Numberhead"/>
        </w:rPr>
      </w:pPr>
      <w:r>
        <w:rPr>
          <w:rStyle w:val="Numberhead"/>
        </w:rPr>
        <w:t>Book terrain</w:t>
      </w:r>
      <w:r>
        <w:rPr>
          <w:rStyle w:val="Numberhead"/>
        </w:rPr>
        <w:tab/>
      </w:r>
      <w:r w:rsidR="0065288A" w:rsidRPr="000C4C07">
        <w:t>blues bar</w:t>
      </w:r>
    </w:p>
    <w:p w14:paraId="2A799D7C" w14:textId="77777777" w:rsidR="00731529" w:rsidRDefault="00731529" w:rsidP="00731529">
      <w:pPr>
        <w:pStyle w:val="keywords"/>
      </w:pPr>
      <w:r w:rsidRPr="000748DF">
        <w:rPr>
          <w:rStyle w:val="Numberhead"/>
        </w:rPr>
        <w:t>Story</w:t>
      </w:r>
      <w:r>
        <w:tab/>
      </w:r>
    </w:p>
    <w:p w14:paraId="169B630F" w14:textId="77777777" w:rsidR="00731529" w:rsidRPr="000748DF" w:rsidRDefault="00731529" w:rsidP="00731529">
      <w:pPr>
        <w:pStyle w:val="keywords"/>
      </w:pPr>
      <w:r>
        <w:rPr>
          <w:rStyle w:val="Numberhead"/>
        </w:rPr>
        <w:t>Notes</w:t>
      </w:r>
      <w:r w:rsidRPr="006A1716">
        <w:tab/>
      </w:r>
    </w:p>
    <w:p w14:paraId="571F9B18" w14:textId="77777777" w:rsidR="00E92735" w:rsidRPr="00F839CC" w:rsidRDefault="00E92735" w:rsidP="00E92735">
      <w:pPr>
        <w:pStyle w:val="Heading5"/>
      </w:pPr>
      <w:r w:rsidRPr="00F839CC">
        <w:t xml:space="preserve">1 </w:t>
      </w:r>
    </w:p>
    <w:p w14:paraId="728DC6E0" w14:textId="77777777" w:rsidR="00E92735" w:rsidRPr="00166964" w:rsidRDefault="00E92735" w:rsidP="00E92735">
      <w:pPr>
        <w:pStyle w:val="keywords"/>
      </w:pPr>
      <w:r w:rsidRPr="00D25469">
        <w:rPr>
          <w:rStyle w:val="Numberhead"/>
        </w:rPr>
        <w:t>Peg</w:t>
      </w:r>
      <w:r>
        <w:tab/>
      </w:r>
    </w:p>
    <w:p w14:paraId="44137370" w14:textId="77777777" w:rsidR="00E92735" w:rsidRDefault="00E92735" w:rsidP="00E92735">
      <w:pPr>
        <w:pStyle w:val="keywords"/>
      </w:pPr>
      <w:r>
        <w:rPr>
          <w:rStyle w:val="Numberhead"/>
        </w:rPr>
        <w:t>Ch. terrain</w:t>
      </w:r>
      <w:r w:rsidRPr="00A46E8A">
        <w:tab/>
      </w:r>
    </w:p>
    <w:p w14:paraId="39407777" w14:textId="77777777" w:rsidR="00E92735" w:rsidRDefault="00E92735" w:rsidP="00E92735">
      <w:pPr>
        <w:pStyle w:val="keywords"/>
      </w:pPr>
      <w:r>
        <w:rPr>
          <w:rStyle w:val="Numberhead"/>
        </w:rPr>
        <w:t>Themes</w:t>
      </w:r>
      <w:r>
        <w:tab/>
      </w:r>
    </w:p>
    <w:p w14:paraId="7933D9A8"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5320288"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7A980906" w14:textId="77777777" w:rsidR="00E92735" w:rsidRPr="00F839CC" w:rsidRDefault="00E92735" w:rsidP="00E92735">
      <w:pPr>
        <w:pStyle w:val="Heading5"/>
      </w:pPr>
      <w:r>
        <w:lastRenderedPageBreak/>
        <w:t>2</w:t>
      </w:r>
      <w:r w:rsidRPr="00F839CC">
        <w:t xml:space="preserve"> </w:t>
      </w:r>
    </w:p>
    <w:p w14:paraId="359F216B" w14:textId="77777777" w:rsidR="00E92735" w:rsidRPr="00166964" w:rsidRDefault="00E92735" w:rsidP="00E92735">
      <w:pPr>
        <w:pStyle w:val="keywords"/>
      </w:pPr>
      <w:r w:rsidRPr="00D25469">
        <w:rPr>
          <w:rStyle w:val="Numberhead"/>
        </w:rPr>
        <w:t>Peg</w:t>
      </w:r>
      <w:r>
        <w:tab/>
      </w:r>
    </w:p>
    <w:p w14:paraId="34D1D1A0" w14:textId="77777777" w:rsidR="00E92735" w:rsidRDefault="00E92735" w:rsidP="00E92735">
      <w:pPr>
        <w:pStyle w:val="keywords"/>
      </w:pPr>
      <w:r>
        <w:rPr>
          <w:rStyle w:val="Numberhead"/>
        </w:rPr>
        <w:t>Ch. terrain</w:t>
      </w:r>
      <w:r w:rsidRPr="00A46E8A">
        <w:tab/>
      </w:r>
    </w:p>
    <w:p w14:paraId="7063B31A" w14:textId="77777777" w:rsidR="00E92735" w:rsidRDefault="00E92735" w:rsidP="00E92735">
      <w:pPr>
        <w:pStyle w:val="keywords"/>
      </w:pPr>
      <w:r>
        <w:rPr>
          <w:rStyle w:val="Numberhead"/>
        </w:rPr>
        <w:t>Themes</w:t>
      </w:r>
      <w:r>
        <w:tab/>
      </w:r>
    </w:p>
    <w:p w14:paraId="3BDACD54"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403E41C" w14:textId="77777777" w:rsidR="00E92735" w:rsidRPr="00431201" w:rsidRDefault="00E92735" w:rsidP="00E92735">
      <w:pPr>
        <w:pStyle w:val="keywords"/>
        <w:rPr>
          <w:rStyle w:val="Numberhead"/>
        </w:rPr>
      </w:pPr>
      <w:r w:rsidRPr="00431201">
        <w:rPr>
          <w:rStyle w:val="Numberhead"/>
        </w:rPr>
        <w:t>Verses</w:t>
      </w:r>
      <w:r w:rsidRPr="00431201">
        <w:rPr>
          <w:rStyle w:val="Numberhead"/>
        </w:rPr>
        <w:tab/>
      </w:r>
    </w:p>
    <w:p w14:paraId="3452E2C9" w14:textId="77777777" w:rsidR="00E92735" w:rsidRPr="00431201" w:rsidRDefault="00E92735" w:rsidP="00E92735">
      <w:pPr>
        <w:pStyle w:val="Heading5"/>
      </w:pPr>
      <w:r w:rsidRPr="00431201">
        <w:t xml:space="preserve">3 </w:t>
      </w:r>
    </w:p>
    <w:p w14:paraId="6AD2FFF9" w14:textId="4450DCF3" w:rsidR="00E92735" w:rsidRPr="00B957D3" w:rsidRDefault="00E92735" w:rsidP="00E92735">
      <w:pPr>
        <w:pStyle w:val="keywords"/>
      </w:pPr>
      <w:r w:rsidRPr="00B957D3">
        <w:rPr>
          <w:rStyle w:val="Numberhead"/>
        </w:rPr>
        <w:t>Peg</w:t>
      </w:r>
      <w:r w:rsidRPr="00B957D3">
        <w:tab/>
      </w:r>
      <w:r w:rsidR="0065288A" w:rsidRPr="00B957D3">
        <w:t>Maui</w:t>
      </w:r>
    </w:p>
    <w:p w14:paraId="3BB2F42F" w14:textId="6D39239A" w:rsidR="00E92735" w:rsidRPr="00B957D3" w:rsidRDefault="00E92735" w:rsidP="00E92735">
      <w:pPr>
        <w:pStyle w:val="keywords"/>
      </w:pPr>
      <w:r w:rsidRPr="00B957D3">
        <w:rPr>
          <w:rStyle w:val="Numberhead"/>
        </w:rPr>
        <w:t>Ch. terrain</w:t>
      </w:r>
      <w:r w:rsidRPr="00B957D3">
        <w:tab/>
      </w:r>
      <w:r w:rsidR="0065288A" w:rsidRPr="00B957D3">
        <w:t xml:space="preserve">Maui </w:t>
      </w:r>
      <w:proofErr w:type="spellStart"/>
      <w:r w:rsidR="0065288A" w:rsidRPr="00B957D3">
        <w:t>fru-fru</w:t>
      </w:r>
      <w:proofErr w:type="spellEnd"/>
      <w:r w:rsidR="0065288A" w:rsidRPr="00B957D3">
        <w:t xml:space="preserve"> drink</w:t>
      </w:r>
    </w:p>
    <w:p w14:paraId="5B4E8B4F" w14:textId="77777777" w:rsidR="00E92735" w:rsidRDefault="00E92735" w:rsidP="00E92735">
      <w:pPr>
        <w:pStyle w:val="keywords"/>
      </w:pPr>
      <w:r>
        <w:rPr>
          <w:rStyle w:val="Numberhead"/>
        </w:rPr>
        <w:t>Themes</w:t>
      </w:r>
      <w:r>
        <w:tab/>
      </w:r>
    </w:p>
    <w:p w14:paraId="6F43468A"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1CDE5BAE" w14:textId="5D6F16C4" w:rsidR="00CF4A74" w:rsidRDefault="00E92735" w:rsidP="00E92735">
      <w:pPr>
        <w:pStyle w:val="keywords"/>
      </w:pPr>
      <w:r w:rsidRPr="00F10443">
        <w:rPr>
          <w:rStyle w:val="Numberhead"/>
        </w:rPr>
        <w:t>Verses</w:t>
      </w:r>
      <w:r w:rsidRPr="00F10443">
        <w:rPr>
          <w:rStyle w:val="Numberhead"/>
        </w:rPr>
        <w:tab/>
      </w:r>
      <w:r w:rsidR="00CF4A74">
        <w:rPr>
          <w:rStyle w:val="Numberhead"/>
        </w:rPr>
        <w:t>19-21</w:t>
      </w:r>
      <w:r w:rsidR="00CF4A74">
        <w:t xml:space="preserve"> </w:t>
      </w:r>
      <w:r w:rsidR="00CF4A74" w:rsidRPr="00CF4A74">
        <w:t xml:space="preserve">I remember my affliction and my wandering, the </w:t>
      </w:r>
      <w:proofErr w:type="gramStart"/>
      <w:r w:rsidR="00CF4A74" w:rsidRPr="00CF4A74">
        <w:t>bitterness</w:t>
      </w:r>
      <w:proofErr w:type="gramEnd"/>
      <w:r w:rsidR="00CF4A74" w:rsidRPr="00CF4A74">
        <w:t xml:space="preserve"> and the gall. ● I well remember them, and my soul is downcast within me. ● Yet this I call to mind and therefore I have hope:</w:t>
      </w:r>
    </w:p>
    <w:p w14:paraId="02F60B1B" w14:textId="61C0761A" w:rsidR="00E92735" w:rsidRPr="00CF4A74" w:rsidRDefault="00CF4A74" w:rsidP="00E92735">
      <w:pPr>
        <w:pStyle w:val="keywords"/>
      </w:pPr>
      <w:r>
        <w:rPr>
          <w:rStyle w:val="Numberhead"/>
        </w:rPr>
        <w:tab/>
        <w:t>22</w:t>
      </w:r>
      <w:r w:rsidR="002F75B0">
        <w:rPr>
          <w:rStyle w:val="Numberhead"/>
        </w:rPr>
        <w:t>-23</w:t>
      </w:r>
      <w:r>
        <w:t xml:space="preserve"> </w:t>
      </w:r>
      <w:r w:rsidRPr="00CF4A74">
        <w:t>Because of the Lord’s great love we are not consumed, for his compassions never fail. ● They are new every morning; great is your faithfulness.</w:t>
      </w:r>
    </w:p>
    <w:p w14:paraId="3414BEBC" w14:textId="77777777" w:rsidR="00E92735" w:rsidRPr="00F839CC" w:rsidRDefault="00E92735" w:rsidP="00E92735">
      <w:pPr>
        <w:pStyle w:val="Heading5"/>
      </w:pPr>
      <w:r>
        <w:t>4</w:t>
      </w:r>
      <w:r w:rsidRPr="00F839CC">
        <w:t xml:space="preserve"> </w:t>
      </w:r>
    </w:p>
    <w:p w14:paraId="1AE6076C" w14:textId="77777777" w:rsidR="00E92735" w:rsidRPr="00166964" w:rsidRDefault="00E92735" w:rsidP="00E92735">
      <w:pPr>
        <w:pStyle w:val="keywords"/>
      </w:pPr>
      <w:r w:rsidRPr="00D25469">
        <w:rPr>
          <w:rStyle w:val="Numberhead"/>
        </w:rPr>
        <w:t>Peg</w:t>
      </w:r>
      <w:r>
        <w:tab/>
      </w:r>
    </w:p>
    <w:p w14:paraId="05B76B8B" w14:textId="77777777" w:rsidR="00E92735" w:rsidRDefault="00E92735" w:rsidP="00E92735">
      <w:pPr>
        <w:pStyle w:val="keywords"/>
      </w:pPr>
      <w:r>
        <w:rPr>
          <w:rStyle w:val="Numberhead"/>
        </w:rPr>
        <w:t>Ch. terrain</w:t>
      </w:r>
      <w:r w:rsidRPr="00A46E8A">
        <w:tab/>
      </w:r>
    </w:p>
    <w:p w14:paraId="68A5548A" w14:textId="77777777" w:rsidR="00E92735" w:rsidRDefault="00E92735" w:rsidP="00E92735">
      <w:pPr>
        <w:pStyle w:val="keywords"/>
      </w:pPr>
      <w:r>
        <w:rPr>
          <w:rStyle w:val="Numberhead"/>
        </w:rPr>
        <w:t>Themes</w:t>
      </w:r>
      <w:r>
        <w:tab/>
      </w:r>
    </w:p>
    <w:p w14:paraId="29A90FF2"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5D57A46"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79C0B494" w14:textId="77777777" w:rsidR="00E92735" w:rsidRPr="00F839CC" w:rsidRDefault="00E92735" w:rsidP="00E92735">
      <w:pPr>
        <w:pStyle w:val="Heading5"/>
      </w:pPr>
      <w:r>
        <w:t>5</w:t>
      </w:r>
      <w:r w:rsidRPr="00F839CC">
        <w:t xml:space="preserve"> </w:t>
      </w:r>
    </w:p>
    <w:p w14:paraId="70DC9A35" w14:textId="77777777" w:rsidR="00E92735" w:rsidRPr="00166964" w:rsidRDefault="00E92735" w:rsidP="00E92735">
      <w:pPr>
        <w:pStyle w:val="keywords"/>
      </w:pPr>
      <w:r w:rsidRPr="00D25469">
        <w:rPr>
          <w:rStyle w:val="Numberhead"/>
        </w:rPr>
        <w:t>Peg</w:t>
      </w:r>
      <w:r>
        <w:tab/>
      </w:r>
    </w:p>
    <w:p w14:paraId="5A14DA9D" w14:textId="77777777" w:rsidR="00E92735" w:rsidRDefault="00E92735" w:rsidP="00E92735">
      <w:pPr>
        <w:pStyle w:val="keywords"/>
      </w:pPr>
      <w:r>
        <w:rPr>
          <w:rStyle w:val="Numberhead"/>
        </w:rPr>
        <w:t>Ch. terrain</w:t>
      </w:r>
      <w:r w:rsidRPr="00A46E8A">
        <w:tab/>
      </w:r>
    </w:p>
    <w:p w14:paraId="6D13A082" w14:textId="77777777" w:rsidR="00E92735" w:rsidRDefault="00E92735" w:rsidP="00E92735">
      <w:pPr>
        <w:pStyle w:val="keywords"/>
      </w:pPr>
      <w:r>
        <w:rPr>
          <w:rStyle w:val="Numberhead"/>
        </w:rPr>
        <w:t>Themes</w:t>
      </w:r>
      <w:r>
        <w:tab/>
      </w:r>
    </w:p>
    <w:p w14:paraId="25019583"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48D186D9"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24DC9C1D" w14:textId="77777777" w:rsidR="00533BD4" w:rsidRDefault="000C4C07" w:rsidP="00533BD4">
      <w:pPr>
        <w:pStyle w:val="Heading3"/>
      </w:pPr>
      <w:r w:rsidRPr="000C4C07">
        <w:t>Ezekiel</w:t>
      </w:r>
    </w:p>
    <w:p w14:paraId="135D5642" w14:textId="52842F5C"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easily kills</w:t>
      </w:r>
    </w:p>
    <w:p w14:paraId="7EC2E7E2" w14:textId="4E35AB02" w:rsidR="00731529" w:rsidRDefault="00731529" w:rsidP="00731529">
      <w:pPr>
        <w:pStyle w:val="keywords"/>
      </w:pPr>
      <w:r>
        <w:rPr>
          <w:rStyle w:val="Numberhead"/>
        </w:rPr>
        <w:t>Peg</w:t>
      </w:r>
      <w:r w:rsidRPr="000748DF">
        <w:tab/>
      </w:r>
      <w:r>
        <w:t>26 = nacho</w:t>
      </w:r>
    </w:p>
    <w:p w14:paraId="1646B500" w14:textId="4C7A9475" w:rsidR="00731529" w:rsidRDefault="003C7CD5" w:rsidP="00731529">
      <w:pPr>
        <w:pStyle w:val="keywords"/>
        <w:rPr>
          <w:rStyle w:val="Numberhead"/>
        </w:rPr>
      </w:pPr>
      <w:r>
        <w:rPr>
          <w:rStyle w:val="Numberhead"/>
        </w:rPr>
        <w:t>Book terrain</w:t>
      </w:r>
      <w:r>
        <w:rPr>
          <w:rStyle w:val="Numberhead"/>
        </w:rPr>
        <w:tab/>
      </w:r>
      <w:r w:rsidR="0065288A" w:rsidRPr="000C4C07">
        <w:t>martial arts &amp; military weaponry</w:t>
      </w:r>
    </w:p>
    <w:p w14:paraId="319A8A0E" w14:textId="77777777" w:rsidR="00731529" w:rsidRDefault="00731529" w:rsidP="00731529">
      <w:pPr>
        <w:pStyle w:val="keywords"/>
      </w:pPr>
      <w:r w:rsidRPr="000748DF">
        <w:rPr>
          <w:rStyle w:val="Numberhead"/>
        </w:rPr>
        <w:t>Story</w:t>
      </w:r>
      <w:r>
        <w:tab/>
      </w:r>
    </w:p>
    <w:p w14:paraId="10AF18C0" w14:textId="77777777" w:rsidR="00731529" w:rsidRPr="000748DF" w:rsidRDefault="00731529" w:rsidP="00731529">
      <w:pPr>
        <w:pStyle w:val="keywords"/>
      </w:pPr>
      <w:r>
        <w:rPr>
          <w:rStyle w:val="Numberhead"/>
        </w:rPr>
        <w:t>Notes</w:t>
      </w:r>
      <w:r w:rsidRPr="006A1716">
        <w:tab/>
      </w:r>
    </w:p>
    <w:p w14:paraId="5925BC71" w14:textId="77777777" w:rsidR="00431201" w:rsidRPr="00F839CC" w:rsidRDefault="00431201" w:rsidP="00431201">
      <w:pPr>
        <w:pStyle w:val="Heading5"/>
      </w:pPr>
      <w:r w:rsidRPr="00F839CC">
        <w:t xml:space="preserve">1 </w:t>
      </w:r>
    </w:p>
    <w:p w14:paraId="17BB259A" w14:textId="5C13E223" w:rsidR="00431201" w:rsidRPr="00166964" w:rsidRDefault="00431201" w:rsidP="00431201">
      <w:pPr>
        <w:pStyle w:val="keywords"/>
      </w:pPr>
      <w:r w:rsidRPr="00D25469">
        <w:rPr>
          <w:rStyle w:val="Numberhead"/>
        </w:rPr>
        <w:t>Peg</w:t>
      </w:r>
      <w:r>
        <w:tab/>
      </w:r>
    </w:p>
    <w:p w14:paraId="019E43AA" w14:textId="77777777" w:rsidR="00431201" w:rsidRDefault="00431201" w:rsidP="00431201">
      <w:pPr>
        <w:pStyle w:val="keywords"/>
      </w:pPr>
      <w:r>
        <w:rPr>
          <w:rStyle w:val="Numberhead"/>
        </w:rPr>
        <w:t>Ch. terrain</w:t>
      </w:r>
      <w:r w:rsidRPr="00A46E8A">
        <w:tab/>
      </w:r>
    </w:p>
    <w:p w14:paraId="2F968582" w14:textId="77777777" w:rsidR="00431201" w:rsidRDefault="00431201" w:rsidP="00431201">
      <w:pPr>
        <w:pStyle w:val="keywords"/>
      </w:pPr>
      <w:r>
        <w:rPr>
          <w:rStyle w:val="Numberhead"/>
        </w:rPr>
        <w:t>Themes</w:t>
      </w:r>
      <w:r>
        <w:tab/>
      </w:r>
    </w:p>
    <w:p w14:paraId="3C8CA146" w14:textId="36570EA5"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7A13BF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AB4054" w14:textId="77777777" w:rsidR="00431201" w:rsidRPr="00F839CC" w:rsidRDefault="00431201" w:rsidP="00431201">
      <w:pPr>
        <w:pStyle w:val="Heading5"/>
      </w:pPr>
      <w:r>
        <w:t>2</w:t>
      </w:r>
      <w:r w:rsidRPr="00F839CC">
        <w:t xml:space="preserve"> </w:t>
      </w:r>
    </w:p>
    <w:p w14:paraId="5ECFC33C" w14:textId="41ECD93F" w:rsidR="00431201" w:rsidRPr="00166964" w:rsidRDefault="00431201" w:rsidP="00431201">
      <w:pPr>
        <w:pStyle w:val="keywords"/>
      </w:pPr>
      <w:r w:rsidRPr="00D25469">
        <w:rPr>
          <w:rStyle w:val="Numberhead"/>
        </w:rPr>
        <w:t>Peg</w:t>
      </w:r>
      <w:r>
        <w:tab/>
      </w:r>
    </w:p>
    <w:p w14:paraId="6381C423" w14:textId="77777777" w:rsidR="00431201" w:rsidRDefault="00431201" w:rsidP="00431201">
      <w:pPr>
        <w:pStyle w:val="keywords"/>
      </w:pPr>
      <w:r>
        <w:rPr>
          <w:rStyle w:val="Numberhead"/>
        </w:rPr>
        <w:t>Ch. terrain</w:t>
      </w:r>
      <w:r w:rsidRPr="00A46E8A">
        <w:tab/>
      </w:r>
    </w:p>
    <w:p w14:paraId="044E6FC6" w14:textId="77777777" w:rsidR="00431201" w:rsidRDefault="00431201" w:rsidP="00431201">
      <w:pPr>
        <w:pStyle w:val="keywords"/>
      </w:pPr>
      <w:r>
        <w:rPr>
          <w:rStyle w:val="Numberhead"/>
        </w:rPr>
        <w:t>Themes</w:t>
      </w:r>
      <w:r>
        <w:tab/>
      </w:r>
    </w:p>
    <w:p w14:paraId="5022B879" w14:textId="6DC53771"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0BE6FA" w14:textId="77777777" w:rsidR="00431201" w:rsidRPr="00956999" w:rsidRDefault="00431201" w:rsidP="00431201">
      <w:pPr>
        <w:pStyle w:val="keywords"/>
        <w:rPr>
          <w:rStyle w:val="Numberhead"/>
        </w:rPr>
      </w:pPr>
      <w:r w:rsidRPr="00956999">
        <w:rPr>
          <w:rStyle w:val="Numberhead"/>
        </w:rPr>
        <w:t>Verses</w:t>
      </w:r>
      <w:r w:rsidRPr="00956999">
        <w:rPr>
          <w:rStyle w:val="Numberhead"/>
        </w:rPr>
        <w:tab/>
      </w:r>
    </w:p>
    <w:p w14:paraId="66A8E9AC" w14:textId="77777777" w:rsidR="00431201" w:rsidRPr="00956999" w:rsidRDefault="00431201" w:rsidP="00431201">
      <w:pPr>
        <w:pStyle w:val="Heading5"/>
      </w:pPr>
      <w:r w:rsidRPr="00956999">
        <w:t xml:space="preserve">3 </w:t>
      </w:r>
    </w:p>
    <w:p w14:paraId="7919580D" w14:textId="28BCF891" w:rsidR="00431201" w:rsidRPr="00956999" w:rsidRDefault="00431201" w:rsidP="00431201">
      <w:pPr>
        <w:pStyle w:val="keywords"/>
      </w:pPr>
      <w:r w:rsidRPr="00956999">
        <w:rPr>
          <w:rStyle w:val="Numberhead"/>
        </w:rPr>
        <w:t>Peg</w:t>
      </w:r>
      <w:r w:rsidRPr="00956999">
        <w:tab/>
      </w:r>
    </w:p>
    <w:p w14:paraId="5C53F27E" w14:textId="77777777" w:rsidR="00431201" w:rsidRPr="00956999" w:rsidRDefault="00431201" w:rsidP="00431201">
      <w:pPr>
        <w:pStyle w:val="keywords"/>
      </w:pPr>
      <w:r w:rsidRPr="00956999">
        <w:rPr>
          <w:rStyle w:val="Numberhead"/>
        </w:rPr>
        <w:t>Ch. terrain</w:t>
      </w:r>
      <w:r w:rsidRPr="00956999">
        <w:tab/>
      </w:r>
    </w:p>
    <w:p w14:paraId="1B8AAAB6" w14:textId="77777777" w:rsidR="00431201" w:rsidRDefault="00431201" w:rsidP="00431201">
      <w:pPr>
        <w:pStyle w:val="keywords"/>
      </w:pPr>
      <w:r>
        <w:rPr>
          <w:rStyle w:val="Numberhead"/>
        </w:rPr>
        <w:t>Themes</w:t>
      </w:r>
      <w:r>
        <w:tab/>
      </w:r>
    </w:p>
    <w:p w14:paraId="31C3C0EA" w14:textId="4134FC39"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DCC9EB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DF16D74" w14:textId="77777777" w:rsidR="00431201" w:rsidRPr="00F839CC" w:rsidRDefault="00431201" w:rsidP="00431201">
      <w:pPr>
        <w:pStyle w:val="Heading5"/>
      </w:pPr>
      <w:r>
        <w:t>4</w:t>
      </w:r>
      <w:r w:rsidRPr="00F839CC">
        <w:t xml:space="preserve"> </w:t>
      </w:r>
    </w:p>
    <w:p w14:paraId="6200E3F7" w14:textId="18E391F3" w:rsidR="00431201" w:rsidRPr="00166964" w:rsidRDefault="00431201" w:rsidP="00431201">
      <w:pPr>
        <w:pStyle w:val="keywords"/>
      </w:pPr>
      <w:r w:rsidRPr="00D25469">
        <w:rPr>
          <w:rStyle w:val="Numberhead"/>
        </w:rPr>
        <w:t>Peg</w:t>
      </w:r>
      <w:r>
        <w:tab/>
      </w:r>
    </w:p>
    <w:p w14:paraId="57365910" w14:textId="77777777" w:rsidR="00431201" w:rsidRDefault="00431201" w:rsidP="00431201">
      <w:pPr>
        <w:pStyle w:val="keywords"/>
      </w:pPr>
      <w:r>
        <w:rPr>
          <w:rStyle w:val="Numberhead"/>
        </w:rPr>
        <w:t>Ch. terrain</w:t>
      </w:r>
      <w:r w:rsidRPr="00A46E8A">
        <w:tab/>
      </w:r>
    </w:p>
    <w:p w14:paraId="5B03AEF3" w14:textId="77777777" w:rsidR="00431201" w:rsidRDefault="00431201" w:rsidP="00431201">
      <w:pPr>
        <w:pStyle w:val="keywords"/>
      </w:pPr>
      <w:r>
        <w:rPr>
          <w:rStyle w:val="Numberhead"/>
        </w:rPr>
        <w:t>Themes</w:t>
      </w:r>
      <w:r>
        <w:tab/>
      </w:r>
    </w:p>
    <w:p w14:paraId="375B8EF3" w14:textId="6507000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E87BE9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A89208" w14:textId="77777777" w:rsidR="00431201" w:rsidRPr="00F839CC" w:rsidRDefault="00431201" w:rsidP="00431201">
      <w:pPr>
        <w:pStyle w:val="Heading5"/>
      </w:pPr>
      <w:r>
        <w:t>5</w:t>
      </w:r>
      <w:r w:rsidRPr="00F839CC">
        <w:t xml:space="preserve"> </w:t>
      </w:r>
    </w:p>
    <w:p w14:paraId="05F7268F" w14:textId="611F3554" w:rsidR="00431201" w:rsidRPr="00166964" w:rsidRDefault="00431201" w:rsidP="00431201">
      <w:pPr>
        <w:pStyle w:val="keywords"/>
      </w:pPr>
      <w:r w:rsidRPr="00D25469">
        <w:rPr>
          <w:rStyle w:val="Numberhead"/>
        </w:rPr>
        <w:t>Peg</w:t>
      </w:r>
      <w:r>
        <w:tab/>
      </w:r>
    </w:p>
    <w:p w14:paraId="758EF3C5" w14:textId="77777777" w:rsidR="00431201" w:rsidRDefault="00431201" w:rsidP="00431201">
      <w:pPr>
        <w:pStyle w:val="keywords"/>
      </w:pPr>
      <w:r>
        <w:rPr>
          <w:rStyle w:val="Numberhead"/>
        </w:rPr>
        <w:t>Ch. terrain</w:t>
      </w:r>
      <w:r w:rsidRPr="00A46E8A">
        <w:tab/>
      </w:r>
    </w:p>
    <w:p w14:paraId="082AB2C6" w14:textId="77777777" w:rsidR="00431201" w:rsidRDefault="00431201" w:rsidP="00431201">
      <w:pPr>
        <w:pStyle w:val="keywords"/>
      </w:pPr>
      <w:r>
        <w:rPr>
          <w:rStyle w:val="Numberhead"/>
        </w:rPr>
        <w:t>Themes</w:t>
      </w:r>
      <w:r>
        <w:tab/>
      </w:r>
    </w:p>
    <w:p w14:paraId="6919001D" w14:textId="6813FAFC"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263C7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EB6D16" w14:textId="77777777" w:rsidR="00431201" w:rsidRPr="00F839CC" w:rsidRDefault="00431201" w:rsidP="00431201">
      <w:pPr>
        <w:pStyle w:val="Heading5"/>
      </w:pPr>
      <w:r>
        <w:t>6</w:t>
      </w:r>
      <w:r w:rsidRPr="00F839CC">
        <w:t xml:space="preserve"> </w:t>
      </w:r>
    </w:p>
    <w:p w14:paraId="7AC4D18F" w14:textId="2F68F1E0" w:rsidR="00431201" w:rsidRPr="00166964" w:rsidRDefault="00431201" w:rsidP="00431201">
      <w:pPr>
        <w:pStyle w:val="keywords"/>
      </w:pPr>
      <w:r w:rsidRPr="00D25469">
        <w:rPr>
          <w:rStyle w:val="Numberhead"/>
        </w:rPr>
        <w:t>Peg</w:t>
      </w:r>
      <w:r>
        <w:tab/>
      </w:r>
    </w:p>
    <w:p w14:paraId="6BA862CB" w14:textId="77777777" w:rsidR="00431201" w:rsidRDefault="00431201" w:rsidP="00431201">
      <w:pPr>
        <w:pStyle w:val="keywords"/>
      </w:pPr>
      <w:r>
        <w:rPr>
          <w:rStyle w:val="Numberhead"/>
        </w:rPr>
        <w:t>Ch. terrain</w:t>
      </w:r>
      <w:r w:rsidRPr="00A46E8A">
        <w:tab/>
      </w:r>
    </w:p>
    <w:p w14:paraId="35E2EBB9" w14:textId="77777777" w:rsidR="00431201" w:rsidRDefault="00431201" w:rsidP="00431201">
      <w:pPr>
        <w:pStyle w:val="keywords"/>
      </w:pPr>
      <w:r>
        <w:rPr>
          <w:rStyle w:val="Numberhead"/>
        </w:rPr>
        <w:t>Themes</w:t>
      </w:r>
      <w:r>
        <w:tab/>
      </w:r>
    </w:p>
    <w:p w14:paraId="5D79FA49" w14:textId="30E9D5AD"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83B9C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77BF444" w14:textId="77777777" w:rsidR="00431201" w:rsidRPr="00F839CC" w:rsidRDefault="00431201" w:rsidP="00431201">
      <w:pPr>
        <w:pStyle w:val="Heading5"/>
      </w:pPr>
      <w:r>
        <w:t>7</w:t>
      </w:r>
      <w:r w:rsidRPr="00F839CC">
        <w:t xml:space="preserve"> </w:t>
      </w:r>
    </w:p>
    <w:p w14:paraId="6956CC23" w14:textId="4A6F750A" w:rsidR="00431201" w:rsidRPr="00166964" w:rsidRDefault="00431201" w:rsidP="00431201">
      <w:pPr>
        <w:pStyle w:val="keywords"/>
      </w:pPr>
      <w:r w:rsidRPr="00D25469">
        <w:rPr>
          <w:rStyle w:val="Numberhead"/>
        </w:rPr>
        <w:t>Peg</w:t>
      </w:r>
      <w:r>
        <w:tab/>
      </w:r>
    </w:p>
    <w:p w14:paraId="41E2493C" w14:textId="77777777" w:rsidR="00431201" w:rsidRDefault="00431201" w:rsidP="00431201">
      <w:pPr>
        <w:pStyle w:val="keywords"/>
      </w:pPr>
      <w:r>
        <w:rPr>
          <w:rStyle w:val="Numberhead"/>
        </w:rPr>
        <w:t>Ch. terrain</w:t>
      </w:r>
      <w:r w:rsidRPr="00A46E8A">
        <w:tab/>
      </w:r>
    </w:p>
    <w:p w14:paraId="21205991" w14:textId="77777777" w:rsidR="00431201" w:rsidRDefault="00431201" w:rsidP="00431201">
      <w:pPr>
        <w:pStyle w:val="keywords"/>
      </w:pPr>
      <w:r>
        <w:rPr>
          <w:rStyle w:val="Numberhead"/>
        </w:rPr>
        <w:t>Themes</w:t>
      </w:r>
      <w:r>
        <w:tab/>
      </w:r>
    </w:p>
    <w:p w14:paraId="7118D030" w14:textId="21C9AC5A"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F7AA56"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3B4E8A79" w14:textId="77777777" w:rsidR="00431201" w:rsidRPr="00F839CC" w:rsidRDefault="00431201" w:rsidP="00431201">
      <w:pPr>
        <w:pStyle w:val="Heading5"/>
      </w:pPr>
      <w:r>
        <w:t>8</w:t>
      </w:r>
      <w:r w:rsidRPr="00F839CC">
        <w:t xml:space="preserve"> </w:t>
      </w:r>
    </w:p>
    <w:p w14:paraId="4F2306A5" w14:textId="53FC6C71" w:rsidR="00431201" w:rsidRPr="00166964" w:rsidRDefault="00431201" w:rsidP="00431201">
      <w:pPr>
        <w:pStyle w:val="keywords"/>
      </w:pPr>
      <w:r w:rsidRPr="00D25469">
        <w:rPr>
          <w:rStyle w:val="Numberhead"/>
        </w:rPr>
        <w:t>Peg</w:t>
      </w:r>
      <w:r>
        <w:tab/>
      </w:r>
    </w:p>
    <w:p w14:paraId="0DC2B4BF" w14:textId="77777777" w:rsidR="00431201" w:rsidRDefault="00431201" w:rsidP="00431201">
      <w:pPr>
        <w:pStyle w:val="keywords"/>
      </w:pPr>
      <w:r>
        <w:rPr>
          <w:rStyle w:val="Numberhead"/>
        </w:rPr>
        <w:t>Ch. terrain</w:t>
      </w:r>
      <w:r w:rsidRPr="00A46E8A">
        <w:tab/>
      </w:r>
    </w:p>
    <w:p w14:paraId="019CBDD6" w14:textId="77777777" w:rsidR="00431201" w:rsidRDefault="00431201" w:rsidP="00431201">
      <w:pPr>
        <w:pStyle w:val="keywords"/>
      </w:pPr>
      <w:r>
        <w:rPr>
          <w:rStyle w:val="Numberhead"/>
        </w:rPr>
        <w:t>Themes</w:t>
      </w:r>
      <w:r>
        <w:tab/>
      </w:r>
    </w:p>
    <w:p w14:paraId="752B61ED" w14:textId="0475B9C2"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C58C1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F9A451" w14:textId="77777777" w:rsidR="00431201" w:rsidRPr="00F839CC" w:rsidRDefault="00431201" w:rsidP="00431201">
      <w:pPr>
        <w:pStyle w:val="Heading5"/>
      </w:pPr>
      <w:r>
        <w:t>9</w:t>
      </w:r>
      <w:r w:rsidRPr="00F839CC">
        <w:t xml:space="preserve"> </w:t>
      </w:r>
    </w:p>
    <w:p w14:paraId="6B216D86" w14:textId="55D5C667" w:rsidR="00431201" w:rsidRPr="00166964" w:rsidRDefault="00431201" w:rsidP="00431201">
      <w:pPr>
        <w:pStyle w:val="keywords"/>
      </w:pPr>
      <w:r w:rsidRPr="00D25469">
        <w:rPr>
          <w:rStyle w:val="Numberhead"/>
        </w:rPr>
        <w:t>Peg</w:t>
      </w:r>
      <w:r>
        <w:tab/>
      </w:r>
    </w:p>
    <w:p w14:paraId="7C738D0F" w14:textId="77777777" w:rsidR="00431201" w:rsidRDefault="00431201" w:rsidP="00431201">
      <w:pPr>
        <w:pStyle w:val="keywords"/>
      </w:pPr>
      <w:r>
        <w:rPr>
          <w:rStyle w:val="Numberhead"/>
        </w:rPr>
        <w:t>Ch. terrain</w:t>
      </w:r>
      <w:r w:rsidRPr="00A46E8A">
        <w:tab/>
      </w:r>
    </w:p>
    <w:p w14:paraId="77F7817D" w14:textId="77777777" w:rsidR="00431201" w:rsidRDefault="00431201" w:rsidP="00431201">
      <w:pPr>
        <w:pStyle w:val="keywords"/>
      </w:pPr>
      <w:r>
        <w:rPr>
          <w:rStyle w:val="Numberhead"/>
        </w:rPr>
        <w:t>Themes</w:t>
      </w:r>
      <w:r>
        <w:tab/>
      </w:r>
    </w:p>
    <w:p w14:paraId="6D2FA127" w14:textId="001D621E"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46420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6050A0" w14:textId="77777777" w:rsidR="00431201" w:rsidRPr="00F839CC" w:rsidRDefault="00431201" w:rsidP="00431201">
      <w:pPr>
        <w:pStyle w:val="Heading5"/>
      </w:pPr>
      <w:r w:rsidRPr="00F839CC">
        <w:t>1</w:t>
      </w:r>
      <w:r>
        <w:t>0</w:t>
      </w:r>
      <w:r w:rsidRPr="00F839CC">
        <w:t xml:space="preserve"> </w:t>
      </w:r>
    </w:p>
    <w:p w14:paraId="3301DF8B" w14:textId="6D7B303F" w:rsidR="00431201" w:rsidRPr="00166964" w:rsidRDefault="00431201" w:rsidP="00431201">
      <w:pPr>
        <w:pStyle w:val="keywords"/>
      </w:pPr>
      <w:r w:rsidRPr="00D25469">
        <w:rPr>
          <w:rStyle w:val="Numberhead"/>
        </w:rPr>
        <w:t>Peg</w:t>
      </w:r>
      <w:r>
        <w:tab/>
      </w:r>
    </w:p>
    <w:p w14:paraId="69E9B408" w14:textId="77777777" w:rsidR="00431201" w:rsidRDefault="00431201" w:rsidP="00431201">
      <w:pPr>
        <w:pStyle w:val="keywords"/>
      </w:pPr>
      <w:r>
        <w:rPr>
          <w:rStyle w:val="Numberhead"/>
        </w:rPr>
        <w:t>Ch. terrain</w:t>
      </w:r>
      <w:r w:rsidRPr="00A46E8A">
        <w:tab/>
      </w:r>
    </w:p>
    <w:p w14:paraId="45AC7D42" w14:textId="77777777" w:rsidR="00431201" w:rsidRDefault="00431201" w:rsidP="00431201">
      <w:pPr>
        <w:pStyle w:val="keywords"/>
      </w:pPr>
      <w:r>
        <w:rPr>
          <w:rStyle w:val="Numberhead"/>
        </w:rPr>
        <w:t>Themes</w:t>
      </w:r>
      <w:r>
        <w:tab/>
      </w:r>
    </w:p>
    <w:p w14:paraId="054E2B77" w14:textId="1804513F"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2E6299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2D5F931" w14:textId="77777777" w:rsidR="00431201" w:rsidRPr="00F839CC" w:rsidRDefault="00431201" w:rsidP="00431201">
      <w:pPr>
        <w:pStyle w:val="Heading5"/>
      </w:pPr>
      <w:r w:rsidRPr="00F839CC">
        <w:t>1</w:t>
      </w:r>
      <w:r>
        <w:t>1</w:t>
      </w:r>
      <w:r w:rsidRPr="00F839CC">
        <w:t xml:space="preserve"> </w:t>
      </w:r>
    </w:p>
    <w:p w14:paraId="15C5B242" w14:textId="3D239B85" w:rsidR="00431201" w:rsidRPr="00166964" w:rsidRDefault="00431201" w:rsidP="00431201">
      <w:pPr>
        <w:pStyle w:val="keywords"/>
      </w:pPr>
      <w:r w:rsidRPr="00D25469">
        <w:rPr>
          <w:rStyle w:val="Numberhead"/>
        </w:rPr>
        <w:t>Peg</w:t>
      </w:r>
      <w:r>
        <w:tab/>
      </w:r>
    </w:p>
    <w:p w14:paraId="5C543F5A" w14:textId="77777777" w:rsidR="00431201" w:rsidRDefault="00431201" w:rsidP="00431201">
      <w:pPr>
        <w:pStyle w:val="keywords"/>
      </w:pPr>
      <w:r>
        <w:rPr>
          <w:rStyle w:val="Numberhead"/>
        </w:rPr>
        <w:t>Ch. terrain</w:t>
      </w:r>
      <w:r w:rsidRPr="00A46E8A">
        <w:tab/>
      </w:r>
    </w:p>
    <w:p w14:paraId="270F546F" w14:textId="77777777" w:rsidR="00431201" w:rsidRDefault="00431201" w:rsidP="00431201">
      <w:pPr>
        <w:pStyle w:val="keywords"/>
      </w:pPr>
      <w:r>
        <w:rPr>
          <w:rStyle w:val="Numberhead"/>
        </w:rPr>
        <w:t>Themes</w:t>
      </w:r>
      <w:r>
        <w:tab/>
      </w:r>
    </w:p>
    <w:p w14:paraId="12270004" w14:textId="3660DDA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D385D2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65BDC11" w14:textId="77777777" w:rsidR="00431201" w:rsidRPr="00F839CC" w:rsidRDefault="00431201" w:rsidP="00431201">
      <w:pPr>
        <w:pStyle w:val="Heading5"/>
      </w:pPr>
      <w:r w:rsidRPr="00F839CC">
        <w:t>1</w:t>
      </w:r>
      <w:r>
        <w:t>2</w:t>
      </w:r>
      <w:r w:rsidRPr="00F839CC">
        <w:t xml:space="preserve"> </w:t>
      </w:r>
    </w:p>
    <w:p w14:paraId="3D166C17" w14:textId="4D1A4054" w:rsidR="00431201" w:rsidRPr="00166964" w:rsidRDefault="00431201" w:rsidP="00431201">
      <w:pPr>
        <w:pStyle w:val="keywords"/>
      </w:pPr>
      <w:r w:rsidRPr="00D25469">
        <w:rPr>
          <w:rStyle w:val="Numberhead"/>
        </w:rPr>
        <w:t>Peg</w:t>
      </w:r>
      <w:r>
        <w:tab/>
      </w:r>
    </w:p>
    <w:p w14:paraId="203D8832" w14:textId="77777777" w:rsidR="00431201" w:rsidRDefault="00431201" w:rsidP="00431201">
      <w:pPr>
        <w:pStyle w:val="keywords"/>
      </w:pPr>
      <w:r>
        <w:rPr>
          <w:rStyle w:val="Numberhead"/>
        </w:rPr>
        <w:t>Ch. terrain</w:t>
      </w:r>
      <w:r w:rsidRPr="00A46E8A">
        <w:tab/>
      </w:r>
    </w:p>
    <w:p w14:paraId="739EB7D5" w14:textId="77777777" w:rsidR="00431201" w:rsidRDefault="00431201" w:rsidP="00431201">
      <w:pPr>
        <w:pStyle w:val="keywords"/>
      </w:pPr>
      <w:r>
        <w:rPr>
          <w:rStyle w:val="Numberhead"/>
        </w:rPr>
        <w:t>Themes</w:t>
      </w:r>
      <w:r>
        <w:tab/>
      </w:r>
    </w:p>
    <w:p w14:paraId="2AFF6622" w14:textId="0DF7BE21"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2FDF4A7" w14:textId="77777777" w:rsidR="00431201" w:rsidRPr="00956999" w:rsidRDefault="00431201" w:rsidP="00431201">
      <w:pPr>
        <w:pStyle w:val="keywords"/>
        <w:rPr>
          <w:rStyle w:val="Numberhead"/>
        </w:rPr>
      </w:pPr>
      <w:r w:rsidRPr="00956999">
        <w:rPr>
          <w:rStyle w:val="Numberhead"/>
        </w:rPr>
        <w:t>Verses</w:t>
      </w:r>
      <w:r w:rsidRPr="00956999">
        <w:rPr>
          <w:rStyle w:val="Numberhead"/>
        </w:rPr>
        <w:tab/>
      </w:r>
    </w:p>
    <w:p w14:paraId="039F7D65" w14:textId="77777777" w:rsidR="00431201" w:rsidRPr="00956999" w:rsidRDefault="00431201" w:rsidP="00431201">
      <w:pPr>
        <w:pStyle w:val="Heading5"/>
      </w:pPr>
      <w:r w:rsidRPr="00956999">
        <w:t xml:space="preserve">13 </w:t>
      </w:r>
    </w:p>
    <w:p w14:paraId="189A2D30" w14:textId="450E5971" w:rsidR="00431201" w:rsidRPr="00956999" w:rsidRDefault="00431201" w:rsidP="00431201">
      <w:pPr>
        <w:pStyle w:val="keywords"/>
      </w:pPr>
      <w:r w:rsidRPr="00956999">
        <w:rPr>
          <w:rStyle w:val="Numberhead"/>
        </w:rPr>
        <w:t>Peg</w:t>
      </w:r>
      <w:r w:rsidRPr="00956999">
        <w:tab/>
      </w:r>
    </w:p>
    <w:p w14:paraId="6DC44554" w14:textId="77777777" w:rsidR="00431201" w:rsidRPr="00956999" w:rsidRDefault="00431201" w:rsidP="00431201">
      <w:pPr>
        <w:pStyle w:val="keywords"/>
      </w:pPr>
      <w:r w:rsidRPr="00956999">
        <w:rPr>
          <w:rStyle w:val="Numberhead"/>
        </w:rPr>
        <w:t>Ch. terrain</w:t>
      </w:r>
      <w:r w:rsidRPr="00956999">
        <w:tab/>
      </w:r>
    </w:p>
    <w:p w14:paraId="1DA49EE1" w14:textId="77777777" w:rsidR="00431201" w:rsidRDefault="00431201" w:rsidP="00431201">
      <w:pPr>
        <w:pStyle w:val="keywords"/>
      </w:pPr>
      <w:r>
        <w:rPr>
          <w:rStyle w:val="Numberhead"/>
        </w:rPr>
        <w:t>Themes</w:t>
      </w:r>
      <w:r>
        <w:tab/>
      </w:r>
    </w:p>
    <w:p w14:paraId="4F6FDEDA" w14:textId="6EF8E880"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C5251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32DB428" w14:textId="77777777" w:rsidR="00431201" w:rsidRPr="00F839CC" w:rsidRDefault="00431201" w:rsidP="00431201">
      <w:pPr>
        <w:pStyle w:val="Heading5"/>
      </w:pPr>
      <w:r w:rsidRPr="00F839CC">
        <w:lastRenderedPageBreak/>
        <w:t>1</w:t>
      </w:r>
      <w:r>
        <w:t>4</w:t>
      </w:r>
      <w:r w:rsidRPr="00F839CC">
        <w:t xml:space="preserve"> </w:t>
      </w:r>
    </w:p>
    <w:p w14:paraId="1B654E95" w14:textId="77777777" w:rsidR="00431201" w:rsidRPr="00166964" w:rsidRDefault="00431201" w:rsidP="00431201">
      <w:pPr>
        <w:pStyle w:val="keywords"/>
      </w:pPr>
      <w:r w:rsidRPr="00D25469">
        <w:rPr>
          <w:rStyle w:val="Numberhead"/>
        </w:rPr>
        <w:t>Peg</w:t>
      </w:r>
      <w:r>
        <w:tab/>
      </w:r>
    </w:p>
    <w:p w14:paraId="18845AC3" w14:textId="77777777" w:rsidR="00431201" w:rsidRDefault="00431201" w:rsidP="00431201">
      <w:pPr>
        <w:pStyle w:val="keywords"/>
      </w:pPr>
      <w:r>
        <w:rPr>
          <w:rStyle w:val="Numberhead"/>
        </w:rPr>
        <w:t>Ch. terrain</w:t>
      </w:r>
      <w:r w:rsidRPr="00A46E8A">
        <w:tab/>
      </w:r>
    </w:p>
    <w:p w14:paraId="289A99E6" w14:textId="77777777" w:rsidR="00431201" w:rsidRDefault="00431201" w:rsidP="00431201">
      <w:pPr>
        <w:pStyle w:val="keywords"/>
      </w:pPr>
      <w:r>
        <w:rPr>
          <w:rStyle w:val="Numberhead"/>
        </w:rPr>
        <w:t>Themes</w:t>
      </w:r>
      <w:r>
        <w:tab/>
      </w:r>
    </w:p>
    <w:p w14:paraId="4E0EC2B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513F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0E1F37" w14:textId="77777777" w:rsidR="00431201" w:rsidRPr="00F839CC" w:rsidRDefault="00431201" w:rsidP="00431201">
      <w:pPr>
        <w:pStyle w:val="Heading5"/>
      </w:pPr>
      <w:r w:rsidRPr="00F839CC">
        <w:t>1</w:t>
      </w:r>
      <w:r>
        <w:t>5</w:t>
      </w:r>
      <w:r w:rsidRPr="00F839CC">
        <w:t xml:space="preserve"> </w:t>
      </w:r>
    </w:p>
    <w:p w14:paraId="7FD0830D" w14:textId="77777777" w:rsidR="00431201" w:rsidRPr="00166964" w:rsidRDefault="00431201" w:rsidP="00431201">
      <w:pPr>
        <w:pStyle w:val="keywords"/>
      </w:pPr>
      <w:r w:rsidRPr="00D25469">
        <w:rPr>
          <w:rStyle w:val="Numberhead"/>
        </w:rPr>
        <w:t>Peg</w:t>
      </w:r>
      <w:r>
        <w:tab/>
      </w:r>
    </w:p>
    <w:p w14:paraId="7D409682" w14:textId="77777777" w:rsidR="00431201" w:rsidRDefault="00431201" w:rsidP="00431201">
      <w:pPr>
        <w:pStyle w:val="keywords"/>
      </w:pPr>
      <w:r>
        <w:rPr>
          <w:rStyle w:val="Numberhead"/>
        </w:rPr>
        <w:t>Ch. terrain</w:t>
      </w:r>
      <w:r w:rsidRPr="00A46E8A">
        <w:tab/>
      </w:r>
    </w:p>
    <w:p w14:paraId="31DB051E" w14:textId="77777777" w:rsidR="00431201" w:rsidRDefault="00431201" w:rsidP="00431201">
      <w:pPr>
        <w:pStyle w:val="keywords"/>
      </w:pPr>
      <w:r>
        <w:rPr>
          <w:rStyle w:val="Numberhead"/>
        </w:rPr>
        <w:t>Themes</w:t>
      </w:r>
      <w:r>
        <w:tab/>
      </w:r>
    </w:p>
    <w:p w14:paraId="3A602E8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E6010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C35446" w14:textId="77777777" w:rsidR="00431201" w:rsidRPr="00F839CC" w:rsidRDefault="00431201" w:rsidP="00431201">
      <w:pPr>
        <w:pStyle w:val="Heading5"/>
      </w:pPr>
      <w:r w:rsidRPr="00F839CC">
        <w:t>1</w:t>
      </w:r>
      <w:r>
        <w:t>6</w:t>
      </w:r>
      <w:r w:rsidRPr="00F839CC">
        <w:t xml:space="preserve"> </w:t>
      </w:r>
    </w:p>
    <w:p w14:paraId="3084C145" w14:textId="77777777" w:rsidR="00431201" w:rsidRPr="00166964" w:rsidRDefault="00431201" w:rsidP="00431201">
      <w:pPr>
        <w:pStyle w:val="keywords"/>
      </w:pPr>
      <w:r w:rsidRPr="00D25469">
        <w:rPr>
          <w:rStyle w:val="Numberhead"/>
        </w:rPr>
        <w:t>Peg</w:t>
      </w:r>
      <w:r>
        <w:tab/>
      </w:r>
    </w:p>
    <w:p w14:paraId="6FF7449D" w14:textId="77777777" w:rsidR="00431201" w:rsidRDefault="00431201" w:rsidP="00431201">
      <w:pPr>
        <w:pStyle w:val="keywords"/>
      </w:pPr>
      <w:r>
        <w:rPr>
          <w:rStyle w:val="Numberhead"/>
        </w:rPr>
        <w:t>Ch. terrain</w:t>
      </w:r>
      <w:r w:rsidRPr="00A46E8A">
        <w:tab/>
      </w:r>
    </w:p>
    <w:p w14:paraId="7C101EFC" w14:textId="77777777" w:rsidR="00431201" w:rsidRDefault="00431201" w:rsidP="00431201">
      <w:pPr>
        <w:pStyle w:val="keywords"/>
      </w:pPr>
      <w:r>
        <w:rPr>
          <w:rStyle w:val="Numberhead"/>
        </w:rPr>
        <w:t>Themes</w:t>
      </w:r>
      <w:r>
        <w:tab/>
      </w:r>
    </w:p>
    <w:p w14:paraId="1181B5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825E7C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13AA301" w14:textId="77777777" w:rsidR="00431201" w:rsidRPr="00F839CC" w:rsidRDefault="00431201" w:rsidP="00431201">
      <w:pPr>
        <w:pStyle w:val="Heading5"/>
      </w:pPr>
      <w:r w:rsidRPr="00F839CC">
        <w:t>1</w:t>
      </w:r>
      <w:r>
        <w:t>7</w:t>
      </w:r>
      <w:r w:rsidRPr="00F839CC">
        <w:t xml:space="preserve"> </w:t>
      </w:r>
    </w:p>
    <w:p w14:paraId="618C16AF" w14:textId="77777777" w:rsidR="00431201" w:rsidRPr="00166964" w:rsidRDefault="00431201" w:rsidP="00431201">
      <w:pPr>
        <w:pStyle w:val="keywords"/>
      </w:pPr>
      <w:r w:rsidRPr="00D25469">
        <w:rPr>
          <w:rStyle w:val="Numberhead"/>
        </w:rPr>
        <w:t>Peg</w:t>
      </w:r>
      <w:r>
        <w:tab/>
      </w:r>
    </w:p>
    <w:p w14:paraId="564F0FB0" w14:textId="77777777" w:rsidR="00431201" w:rsidRDefault="00431201" w:rsidP="00431201">
      <w:pPr>
        <w:pStyle w:val="keywords"/>
      </w:pPr>
      <w:r>
        <w:rPr>
          <w:rStyle w:val="Numberhead"/>
        </w:rPr>
        <w:t>Ch. terrain</w:t>
      </w:r>
      <w:r w:rsidRPr="00A46E8A">
        <w:tab/>
      </w:r>
    </w:p>
    <w:p w14:paraId="3219C428" w14:textId="77777777" w:rsidR="00431201" w:rsidRDefault="00431201" w:rsidP="00431201">
      <w:pPr>
        <w:pStyle w:val="keywords"/>
      </w:pPr>
      <w:r>
        <w:rPr>
          <w:rStyle w:val="Numberhead"/>
        </w:rPr>
        <w:t>Themes</w:t>
      </w:r>
      <w:r>
        <w:tab/>
      </w:r>
    </w:p>
    <w:p w14:paraId="2186F79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D62E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0AFD2C1" w14:textId="77777777" w:rsidR="00431201" w:rsidRPr="00F839CC" w:rsidRDefault="00431201" w:rsidP="00431201">
      <w:pPr>
        <w:pStyle w:val="Heading5"/>
      </w:pPr>
      <w:r w:rsidRPr="00F839CC">
        <w:t>1</w:t>
      </w:r>
      <w:r>
        <w:t>8</w:t>
      </w:r>
      <w:r w:rsidRPr="00F839CC">
        <w:t xml:space="preserve"> </w:t>
      </w:r>
    </w:p>
    <w:p w14:paraId="1434E94B" w14:textId="77777777" w:rsidR="00431201" w:rsidRPr="00166964" w:rsidRDefault="00431201" w:rsidP="00431201">
      <w:pPr>
        <w:pStyle w:val="keywords"/>
      </w:pPr>
      <w:r w:rsidRPr="00D25469">
        <w:rPr>
          <w:rStyle w:val="Numberhead"/>
        </w:rPr>
        <w:t>Peg</w:t>
      </w:r>
      <w:r>
        <w:tab/>
      </w:r>
    </w:p>
    <w:p w14:paraId="4CE6980B" w14:textId="77777777" w:rsidR="00431201" w:rsidRDefault="00431201" w:rsidP="00431201">
      <w:pPr>
        <w:pStyle w:val="keywords"/>
      </w:pPr>
      <w:r>
        <w:rPr>
          <w:rStyle w:val="Numberhead"/>
        </w:rPr>
        <w:t>Ch. terrain</w:t>
      </w:r>
      <w:r w:rsidRPr="00A46E8A">
        <w:tab/>
      </w:r>
    </w:p>
    <w:p w14:paraId="4563C7DF" w14:textId="77777777" w:rsidR="00431201" w:rsidRDefault="00431201" w:rsidP="00431201">
      <w:pPr>
        <w:pStyle w:val="keywords"/>
      </w:pPr>
      <w:r>
        <w:rPr>
          <w:rStyle w:val="Numberhead"/>
        </w:rPr>
        <w:t>Themes</w:t>
      </w:r>
      <w:r>
        <w:tab/>
      </w:r>
    </w:p>
    <w:p w14:paraId="1FF782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55F66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EC0E2B" w14:textId="77777777" w:rsidR="00431201" w:rsidRPr="00F839CC" w:rsidRDefault="00431201" w:rsidP="00431201">
      <w:pPr>
        <w:pStyle w:val="Heading5"/>
      </w:pPr>
      <w:r w:rsidRPr="00F839CC">
        <w:t>1</w:t>
      </w:r>
      <w:r>
        <w:t>9</w:t>
      </w:r>
      <w:r w:rsidRPr="00F839CC">
        <w:t xml:space="preserve"> </w:t>
      </w:r>
    </w:p>
    <w:p w14:paraId="65E88786" w14:textId="77777777" w:rsidR="00431201" w:rsidRPr="00166964" w:rsidRDefault="00431201" w:rsidP="00431201">
      <w:pPr>
        <w:pStyle w:val="keywords"/>
      </w:pPr>
      <w:r w:rsidRPr="00D25469">
        <w:rPr>
          <w:rStyle w:val="Numberhead"/>
        </w:rPr>
        <w:t>Peg</w:t>
      </w:r>
      <w:r>
        <w:tab/>
      </w:r>
    </w:p>
    <w:p w14:paraId="24A3FBD8" w14:textId="77777777" w:rsidR="00431201" w:rsidRDefault="00431201" w:rsidP="00431201">
      <w:pPr>
        <w:pStyle w:val="keywords"/>
      </w:pPr>
      <w:r>
        <w:rPr>
          <w:rStyle w:val="Numberhead"/>
        </w:rPr>
        <w:t>Ch. terrain</w:t>
      </w:r>
      <w:r w:rsidRPr="00A46E8A">
        <w:tab/>
      </w:r>
    </w:p>
    <w:p w14:paraId="420150FB" w14:textId="77777777" w:rsidR="00431201" w:rsidRDefault="00431201" w:rsidP="00431201">
      <w:pPr>
        <w:pStyle w:val="keywords"/>
      </w:pPr>
      <w:r>
        <w:rPr>
          <w:rStyle w:val="Numberhead"/>
        </w:rPr>
        <w:t>Themes</w:t>
      </w:r>
      <w:r>
        <w:tab/>
      </w:r>
    </w:p>
    <w:p w14:paraId="478C79E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2DB9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319BB8" w14:textId="77777777" w:rsidR="00431201" w:rsidRPr="00F839CC" w:rsidRDefault="00431201" w:rsidP="00431201">
      <w:pPr>
        <w:pStyle w:val="Heading5"/>
      </w:pPr>
      <w:r>
        <w:lastRenderedPageBreak/>
        <w:t>20</w:t>
      </w:r>
      <w:r w:rsidRPr="00F839CC">
        <w:t xml:space="preserve"> </w:t>
      </w:r>
    </w:p>
    <w:p w14:paraId="562FBB62" w14:textId="77777777" w:rsidR="00431201" w:rsidRPr="00166964" w:rsidRDefault="00431201" w:rsidP="00431201">
      <w:pPr>
        <w:pStyle w:val="keywords"/>
      </w:pPr>
      <w:r w:rsidRPr="00D25469">
        <w:rPr>
          <w:rStyle w:val="Numberhead"/>
        </w:rPr>
        <w:t>Peg</w:t>
      </w:r>
      <w:r>
        <w:tab/>
      </w:r>
    </w:p>
    <w:p w14:paraId="00347AC5" w14:textId="77777777" w:rsidR="00431201" w:rsidRDefault="00431201" w:rsidP="00431201">
      <w:pPr>
        <w:pStyle w:val="keywords"/>
      </w:pPr>
      <w:r>
        <w:rPr>
          <w:rStyle w:val="Numberhead"/>
        </w:rPr>
        <w:t>Ch. terrain</w:t>
      </w:r>
      <w:r w:rsidRPr="00A46E8A">
        <w:tab/>
      </w:r>
    </w:p>
    <w:p w14:paraId="785674B6" w14:textId="77777777" w:rsidR="00431201" w:rsidRDefault="00431201" w:rsidP="00431201">
      <w:pPr>
        <w:pStyle w:val="keywords"/>
      </w:pPr>
      <w:r>
        <w:rPr>
          <w:rStyle w:val="Numberhead"/>
        </w:rPr>
        <w:t>Themes</w:t>
      </w:r>
      <w:r>
        <w:tab/>
      </w:r>
    </w:p>
    <w:p w14:paraId="27C85D3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ACA2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E21590" w14:textId="77777777" w:rsidR="00431201" w:rsidRPr="00F839CC" w:rsidRDefault="00431201" w:rsidP="00431201">
      <w:pPr>
        <w:pStyle w:val="Heading5"/>
      </w:pPr>
      <w:r>
        <w:t>21</w:t>
      </w:r>
      <w:r w:rsidRPr="00F839CC">
        <w:t xml:space="preserve"> </w:t>
      </w:r>
    </w:p>
    <w:p w14:paraId="1D61F6BA" w14:textId="77777777" w:rsidR="00431201" w:rsidRPr="00166964" w:rsidRDefault="00431201" w:rsidP="00431201">
      <w:pPr>
        <w:pStyle w:val="keywords"/>
      </w:pPr>
      <w:r w:rsidRPr="00D25469">
        <w:rPr>
          <w:rStyle w:val="Numberhead"/>
        </w:rPr>
        <w:t>Peg</w:t>
      </w:r>
      <w:r>
        <w:tab/>
      </w:r>
    </w:p>
    <w:p w14:paraId="52430700" w14:textId="77777777" w:rsidR="00431201" w:rsidRDefault="00431201" w:rsidP="00431201">
      <w:pPr>
        <w:pStyle w:val="keywords"/>
      </w:pPr>
      <w:r>
        <w:rPr>
          <w:rStyle w:val="Numberhead"/>
        </w:rPr>
        <w:t>Ch. terrain</w:t>
      </w:r>
      <w:r w:rsidRPr="00A46E8A">
        <w:tab/>
      </w:r>
    </w:p>
    <w:p w14:paraId="70706523" w14:textId="77777777" w:rsidR="00431201" w:rsidRDefault="00431201" w:rsidP="00431201">
      <w:pPr>
        <w:pStyle w:val="keywords"/>
      </w:pPr>
      <w:r>
        <w:rPr>
          <w:rStyle w:val="Numberhead"/>
        </w:rPr>
        <w:t>Themes</w:t>
      </w:r>
      <w:r>
        <w:tab/>
      </w:r>
    </w:p>
    <w:p w14:paraId="22E4DD4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091C6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932C5B" w14:textId="77777777" w:rsidR="00431201" w:rsidRPr="00F839CC" w:rsidRDefault="00431201" w:rsidP="00431201">
      <w:pPr>
        <w:pStyle w:val="Heading5"/>
      </w:pPr>
      <w:r>
        <w:t>22</w:t>
      </w:r>
      <w:r w:rsidRPr="00F839CC">
        <w:t xml:space="preserve"> </w:t>
      </w:r>
    </w:p>
    <w:p w14:paraId="4A19547B" w14:textId="77777777" w:rsidR="00431201" w:rsidRPr="00166964" w:rsidRDefault="00431201" w:rsidP="00431201">
      <w:pPr>
        <w:pStyle w:val="keywords"/>
      </w:pPr>
      <w:r w:rsidRPr="00D25469">
        <w:rPr>
          <w:rStyle w:val="Numberhead"/>
        </w:rPr>
        <w:t>Peg</w:t>
      </w:r>
      <w:r>
        <w:tab/>
      </w:r>
    </w:p>
    <w:p w14:paraId="48CAE014" w14:textId="77777777" w:rsidR="00431201" w:rsidRDefault="00431201" w:rsidP="00431201">
      <w:pPr>
        <w:pStyle w:val="keywords"/>
      </w:pPr>
      <w:r>
        <w:rPr>
          <w:rStyle w:val="Numberhead"/>
        </w:rPr>
        <w:t>Ch. terrain</w:t>
      </w:r>
      <w:r w:rsidRPr="00A46E8A">
        <w:tab/>
      </w:r>
    </w:p>
    <w:p w14:paraId="2A034099" w14:textId="77777777" w:rsidR="00431201" w:rsidRDefault="00431201" w:rsidP="00431201">
      <w:pPr>
        <w:pStyle w:val="keywords"/>
      </w:pPr>
      <w:r>
        <w:rPr>
          <w:rStyle w:val="Numberhead"/>
        </w:rPr>
        <w:t>Themes</w:t>
      </w:r>
      <w:r>
        <w:tab/>
      </w:r>
    </w:p>
    <w:p w14:paraId="59D205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92BAF2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BEAC567" w14:textId="77777777" w:rsidR="00431201" w:rsidRPr="00F839CC" w:rsidRDefault="00431201" w:rsidP="00431201">
      <w:pPr>
        <w:pStyle w:val="Heading5"/>
      </w:pPr>
      <w:r>
        <w:t>23</w:t>
      </w:r>
      <w:r w:rsidRPr="00F839CC">
        <w:t xml:space="preserve"> </w:t>
      </w:r>
    </w:p>
    <w:p w14:paraId="08A3EBA5" w14:textId="77777777" w:rsidR="00431201" w:rsidRPr="00166964" w:rsidRDefault="00431201" w:rsidP="00431201">
      <w:pPr>
        <w:pStyle w:val="keywords"/>
      </w:pPr>
      <w:r w:rsidRPr="00D25469">
        <w:rPr>
          <w:rStyle w:val="Numberhead"/>
        </w:rPr>
        <w:t>Peg</w:t>
      </w:r>
      <w:r>
        <w:tab/>
      </w:r>
    </w:p>
    <w:p w14:paraId="1393C9A6" w14:textId="77777777" w:rsidR="00431201" w:rsidRDefault="00431201" w:rsidP="00431201">
      <w:pPr>
        <w:pStyle w:val="keywords"/>
      </w:pPr>
      <w:r>
        <w:rPr>
          <w:rStyle w:val="Numberhead"/>
        </w:rPr>
        <w:t>Ch. terrain</w:t>
      </w:r>
      <w:r w:rsidRPr="00A46E8A">
        <w:tab/>
      </w:r>
    </w:p>
    <w:p w14:paraId="27AB9B54" w14:textId="77777777" w:rsidR="00431201" w:rsidRDefault="00431201" w:rsidP="00431201">
      <w:pPr>
        <w:pStyle w:val="keywords"/>
      </w:pPr>
      <w:r>
        <w:rPr>
          <w:rStyle w:val="Numberhead"/>
        </w:rPr>
        <w:t>Themes</w:t>
      </w:r>
      <w:r>
        <w:tab/>
      </w:r>
    </w:p>
    <w:p w14:paraId="7D72BDE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ED3A3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8DE1E79" w14:textId="77777777" w:rsidR="00431201" w:rsidRPr="00F839CC" w:rsidRDefault="00431201" w:rsidP="00431201">
      <w:pPr>
        <w:pStyle w:val="Heading5"/>
      </w:pPr>
      <w:r>
        <w:t>24</w:t>
      </w:r>
      <w:r w:rsidRPr="00F839CC">
        <w:t xml:space="preserve"> </w:t>
      </w:r>
    </w:p>
    <w:p w14:paraId="2C43FC66" w14:textId="77777777" w:rsidR="00431201" w:rsidRPr="00166964" w:rsidRDefault="00431201" w:rsidP="00431201">
      <w:pPr>
        <w:pStyle w:val="keywords"/>
      </w:pPr>
      <w:r w:rsidRPr="00D25469">
        <w:rPr>
          <w:rStyle w:val="Numberhead"/>
        </w:rPr>
        <w:t>Peg</w:t>
      </w:r>
      <w:r>
        <w:tab/>
      </w:r>
    </w:p>
    <w:p w14:paraId="473692DF" w14:textId="77777777" w:rsidR="00431201" w:rsidRDefault="00431201" w:rsidP="00431201">
      <w:pPr>
        <w:pStyle w:val="keywords"/>
      </w:pPr>
      <w:r>
        <w:rPr>
          <w:rStyle w:val="Numberhead"/>
        </w:rPr>
        <w:t>Ch. terrain</w:t>
      </w:r>
      <w:r w:rsidRPr="00A46E8A">
        <w:tab/>
      </w:r>
    </w:p>
    <w:p w14:paraId="13AD493C" w14:textId="77777777" w:rsidR="00431201" w:rsidRDefault="00431201" w:rsidP="00431201">
      <w:pPr>
        <w:pStyle w:val="keywords"/>
      </w:pPr>
      <w:r>
        <w:rPr>
          <w:rStyle w:val="Numberhead"/>
        </w:rPr>
        <w:t>Themes</w:t>
      </w:r>
      <w:r>
        <w:tab/>
      </w:r>
    </w:p>
    <w:p w14:paraId="79DF3C9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23623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7C96CD" w14:textId="77777777" w:rsidR="00431201" w:rsidRPr="00F839CC" w:rsidRDefault="00431201" w:rsidP="00431201">
      <w:pPr>
        <w:pStyle w:val="Heading5"/>
      </w:pPr>
      <w:r>
        <w:t>25</w:t>
      </w:r>
      <w:r w:rsidRPr="00F839CC">
        <w:t xml:space="preserve"> </w:t>
      </w:r>
    </w:p>
    <w:p w14:paraId="32B20BBE" w14:textId="77777777" w:rsidR="00431201" w:rsidRPr="00166964" w:rsidRDefault="00431201" w:rsidP="00431201">
      <w:pPr>
        <w:pStyle w:val="keywords"/>
      </w:pPr>
      <w:r w:rsidRPr="00D25469">
        <w:rPr>
          <w:rStyle w:val="Numberhead"/>
        </w:rPr>
        <w:t>Peg</w:t>
      </w:r>
      <w:r>
        <w:tab/>
      </w:r>
    </w:p>
    <w:p w14:paraId="7379469F" w14:textId="77777777" w:rsidR="00431201" w:rsidRDefault="00431201" w:rsidP="00431201">
      <w:pPr>
        <w:pStyle w:val="keywords"/>
      </w:pPr>
      <w:r>
        <w:rPr>
          <w:rStyle w:val="Numberhead"/>
        </w:rPr>
        <w:t>Ch. terrain</w:t>
      </w:r>
      <w:r w:rsidRPr="00A46E8A">
        <w:tab/>
      </w:r>
    </w:p>
    <w:p w14:paraId="0E97305C" w14:textId="77777777" w:rsidR="00431201" w:rsidRDefault="00431201" w:rsidP="00431201">
      <w:pPr>
        <w:pStyle w:val="keywords"/>
      </w:pPr>
      <w:r>
        <w:rPr>
          <w:rStyle w:val="Numberhead"/>
        </w:rPr>
        <w:t>Themes</w:t>
      </w:r>
      <w:r>
        <w:tab/>
      </w:r>
    </w:p>
    <w:p w14:paraId="5926F0C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F07E8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31DDC6" w14:textId="77777777" w:rsidR="00431201" w:rsidRPr="00F839CC" w:rsidRDefault="00431201" w:rsidP="00431201">
      <w:pPr>
        <w:pStyle w:val="Heading5"/>
      </w:pPr>
      <w:r>
        <w:lastRenderedPageBreak/>
        <w:t>26</w:t>
      </w:r>
      <w:r w:rsidRPr="00F839CC">
        <w:t xml:space="preserve"> </w:t>
      </w:r>
    </w:p>
    <w:p w14:paraId="3215D6A3" w14:textId="77777777" w:rsidR="00431201" w:rsidRPr="00166964" w:rsidRDefault="00431201" w:rsidP="00431201">
      <w:pPr>
        <w:pStyle w:val="keywords"/>
      </w:pPr>
      <w:r w:rsidRPr="00D25469">
        <w:rPr>
          <w:rStyle w:val="Numberhead"/>
        </w:rPr>
        <w:t>Peg</w:t>
      </w:r>
      <w:r>
        <w:tab/>
      </w:r>
    </w:p>
    <w:p w14:paraId="0AD7FFAA" w14:textId="77777777" w:rsidR="00431201" w:rsidRDefault="00431201" w:rsidP="00431201">
      <w:pPr>
        <w:pStyle w:val="keywords"/>
      </w:pPr>
      <w:r>
        <w:rPr>
          <w:rStyle w:val="Numberhead"/>
        </w:rPr>
        <w:t>Ch. terrain</w:t>
      </w:r>
      <w:r w:rsidRPr="00A46E8A">
        <w:tab/>
      </w:r>
    </w:p>
    <w:p w14:paraId="1B77C512" w14:textId="77777777" w:rsidR="00431201" w:rsidRDefault="00431201" w:rsidP="00431201">
      <w:pPr>
        <w:pStyle w:val="keywords"/>
      </w:pPr>
      <w:r>
        <w:rPr>
          <w:rStyle w:val="Numberhead"/>
        </w:rPr>
        <w:t>Themes</w:t>
      </w:r>
      <w:r>
        <w:tab/>
      </w:r>
    </w:p>
    <w:p w14:paraId="5CD012B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6BB64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03C7E90" w14:textId="77777777" w:rsidR="00431201" w:rsidRPr="00F839CC" w:rsidRDefault="00431201" w:rsidP="00431201">
      <w:pPr>
        <w:pStyle w:val="Heading5"/>
      </w:pPr>
      <w:r>
        <w:t>27</w:t>
      </w:r>
      <w:r w:rsidRPr="00F839CC">
        <w:t xml:space="preserve"> </w:t>
      </w:r>
    </w:p>
    <w:p w14:paraId="2BD019B4" w14:textId="77777777" w:rsidR="00431201" w:rsidRPr="00166964" w:rsidRDefault="00431201" w:rsidP="00431201">
      <w:pPr>
        <w:pStyle w:val="keywords"/>
      </w:pPr>
      <w:r w:rsidRPr="00D25469">
        <w:rPr>
          <w:rStyle w:val="Numberhead"/>
        </w:rPr>
        <w:t>Peg</w:t>
      </w:r>
      <w:r>
        <w:tab/>
      </w:r>
    </w:p>
    <w:p w14:paraId="6976DB7E" w14:textId="77777777" w:rsidR="00431201" w:rsidRDefault="00431201" w:rsidP="00431201">
      <w:pPr>
        <w:pStyle w:val="keywords"/>
      </w:pPr>
      <w:r>
        <w:rPr>
          <w:rStyle w:val="Numberhead"/>
        </w:rPr>
        <w:t>Ch. terrain</w:t>
      </w:r>
      <w:r w:rsidRPr="00A46E8A">
        <w:tab/>
      </w:r>
    </w:p>
    <w:p w14:paraId="0FCF557B" w14:textId="77777777" w:rsidR="00431201" w:rsidRDefault="00431201" w:rsidP="00431201">
      <w:pPr>
        <w:pStyle w:val="keywords"/>
      </w:pPr>
      <w:r>
        <w:rPr>
          <w:rStyle w:val="Numberhead"/>
        </w:rPr>
        <w:t>Themes</w:t>
      </w:r>
      <w:r>
        <w:tab/>
      </w:r>
    </w:p>
    <w:p w14:paraId="200F07F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B1054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124C611" w14:textId="77777777" w:rsidR="00431201" w:rsidRPr="00F839CC" w:rsidRDefault="00431201" w:rsidP="00431201">
      <w:pPr>
        <w:pStyle w:val="Heading5"/>
      </w:pPr>
      <w:r>
        <w:t>28</w:t>
      </w:r>
      <w:r w:rsidRPr="00F839CC">
        <w:t xml:space="preserve"> </w:t>
      </w:r>
    </w:p>
    <w:p w14:paraId="0ACF6075" w14:textId="77777777" w:rsidR="00431201" w:rsidRPr="00166964" w:rsidRDefault="00431201" w:rsidP="00431201">
      <w:pPr>
        <w:pStyle w:val="keywords"/>
      </w:pPr>
      <w:r w:rsidRPr="00D25469">
        <w:rPr>
          <w:rStyle w:val="Numberhead"/>
        </w:rPr>
        <w:t>Peg</w:t>
      </w:r>
      <w:r>
        <w:tab/>
      </w:r>
    </w:p>
    <w:p w14:paraId="50B419A8" w14:textId="77777777" w:rsidR="00431201" w:rsidRDefault="00431201" w:rsidP="00431201">
      <w:pPr>
        <w:pStyle w:val="keywords"/>
      </w:pPr>
      <w:r>
        <w:rPr>
          <w:rStyle w:val="Numberhead"/>
        </w:rPr>
        <w:t>Ch. terrain</w:t>
      </w:r>
      <w:r w:rsidRPr="00A46E8A">
        <w:tab/>
      </w:r>
    </w:p>
    <w:p w14:paraId="284921DE" w14:textId="77777777" w:rsidR="00431201" w:rsidRDefault="00431201" w:rsidP="00431201">
      <w:pPr>
        <w:pStyle w:val="keywords"/>
      </w:pPr>
      <w:r>
        <w:rPr>
          <w:rStyle w:val="Numberhead"/>
        </w:rPr>
        <w:t>Themes</w:t>
      </w:r>
      <w:r>
        <w:tab/>
      </w:r>
    </w:p>
    <w:p w14:paraId="18A501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31293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2070F2E" w14:textId="77777777" w:rsidR="00431201" w:rsidRPr="00F839CC" w:rsidRDefault="00431201" w:rsidP="00431201">
      <w:pPr>
        <w:pStyle w:val="Heading5"/>
      </w:pPr>
      <w:r>
        <w:t>29</w:t>
      </w:r>
      <w:r w:rsidRPr="00F839CC">
        <w:t xml:space="preserve"> </w:t>
      </w:r>
    </w:p>
    <w:p w14:paraId="53DE1646" w14:textId="77777777" w:rsidR="00431201" w:rsidRPr="00166964" w:rsidRDefault="00431201" w:rsidP="00431201">
      <w:pPr>
        <w:pStyle w:val="keywords"/>
      </w:pPr>
      <w:r w:rsidRPr="00D25469">
        <w:rPr>
          <w:rStyle w:val="Numberhead"/>
        </w:rPr>
        <w:t>Peg</w:t>
      </w:r>
      <w:r>
        <w:tab/>
      </w:r>
    </w:p>
    <w:p w14:paraId="0A096EF9" w14:textId="77777777" w:rsidR="00431201" w:rsidRDefault="00431201" w:rsidP="00431201">
      <w:pPr>
        <w:pStyle w:val="keywords"/>
      </w:pPr>
      <w:r>
        <w:rPr>
          <w:rStyle w:val="Numberhead"/>
        </w:rPr>
        <w:t>Ch. terrain</w:t>
      </w:r>
      <w:r w:rsidRPr="00A46E8A">
        <w:tab/>
      </w:r>
    </w:p>
    <w:p w14:paraId="26F2FD62" w14:textId="77777777" w:rsidR="00431201" w:rsidRDefault="00431201" w:rsidP="00431201">
      <w:pPr>
        <w:pStyle w:val="keywords"/>
      </w:pPr>
      <w:r>
        <w:rPr>
          <w:rStyle w:val="Numberhead"/>
        </w:rPr>
        <w:t>Themes</w:t>
      </w:r>
      <w:r>
        <w:tab/>
      </w:r>
    </w:p>
    <w:p w14:paraId="52EF51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1843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7E23E99" w14:textId="77777777" w:rsidR="00431201" w:rsidRPr="00F839CC" w:rsidRDefault="00431201" w:rsidP="00431201">
      <w:pPr>
        <w:pStyle w:val="Heading5"/>
      </w:pPr>
      <w:r>
        <w:t>30</w:t>
      </w:r>
      <w:r w:rsidRPr="00F839CC">
        <w:t xml:space="preserve"> </w:t>
      </w:r>
    </w:p>
    <w:p w14:paraId="7D8836CA" w14:textId="77777777" w:rsidR="00431201" w:rsidRPr="00166964" w:rsidRDefault="00431201" w:rsidP="00431201">
      <w:pPr>
        <w:pStyle w:val="keywords"/>
      </w:pPr>
      <w:r w:rsidRPr="00D25469">
        <w:rPr>
          <w:rStyle w:val="Numberhead"/>
        </w:rPr>
        <w:t>Peg</w:t>
      </w:r>
      <w:r>
        <w:tab/>
      </w:r>
    </w:p>
    <w:p w14:paraId="6DAAE0F6" w14:textId="77777777" w:rsidR="00431201" w:rsidRDefault="00431201" w:rsidP="00431201">
      <w:pPr>
        <w:pStyle w:val="keywords"/>
      </w:pPr>
      <w:r>
        <w:rPr>
          <w:rStyle w:val="Numberhead"/>
        </w:rPr>
        <w:t>Ch. terrain</w:t>
      </w:r>
      <w:r w:rsidRPr="00A46E8A">
        <w:tab/>
      </w:r>
    </w:p>
    <w:p w14:paraId="4F8527B1" w14:textId="77777777" w:rsidR="00431201" w:rsidRDefault="00431201" w:rsidP="00431201">
      <w:pPr>
        <w:pStyle w:val="keywords"/>
      </w:pPr>
      <w:r>
        <w:rPr>
          <w:rStyle w:val="Numberhead"/>
        </w:rPr>
        <w:t>Themes</w:t>
      </w:r>
      <w:r>
        <w:tab/>
      </w:r>
    </w:p>
    <w:p w14:paraId="425081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86C64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E726E23" w14:textId="77777777" w:rsidR="00431201" w:rsidRPr="00F839CC" w:rsidRDefault="00431201" w:rsidP="00431201">
      <w:pPr>
        <w:pStyle w:val="Heading5"/>
      </w:pPr>
      <w:r>
        <w:t>31</w:t>
      </w:r>
      <w:r w:rsidRPr="00F839CC">
        <w:t xml:space="preserve"> </w:t>
      </w:r>
    </w:p>
    <w:p w14:paraId="46F7F959" w14:textId="77777777" w:rsidR="00431201" w:rsidRPr="00166964" w:rsidRDefault="00431201" w:rsidP="00431201">
      <w:pPr>
        <w:pStyle w:val="keywords"/>
      </w:pPr>
      <w:r w:rsidRPr="00D25469">
        <w:rPr>
          <w:rStyle w:val="Numberhead"/>
        </w:rPr>
        <w:t>Peg</w:t>
      </w:r>
      <w:r>
        <w:tab/>
      </w:r>
    </w:p>
    <w:p w14:paraId="3225B3DC" w14:textId="77777777" w:rsidR="00431201" w:rsidRDefault="00431201" w:rsidP="00431201">
      <w:pPr>
        <w:pStyle w:val="keywords"/>
      </w:pPr>
      <w:r>
        <w:rPr>
          <w:rStyle w:val="Numberhead"/>
        </w:rPr>
        <w:t>Ch. terrain</w:t>
      </w:r>
      <w:r w:rsidRPr="00A46E8A">
        <w:tab/>
      </w:r>
    </w:p>
    <w:p w14:paraId="6B71C14E" w14:textId="77777777" w:rsidR="00431201" w:rsidRDefault="00431201" w:rsidP="00431201">
      <w:pPr>
        <w:pStyle w:val="keywords"/>
      </w:pPr>
      <w:r>
        <w:rPr>
          <w:rStyle w:val="Numberhead"/>
        </w:rPr>
        <w:t>Themes</w:t>
      </w:r>
      <w:r>
        <w:tab/>
      </w:r>
    </w:p>
    <w:p w14:paraId="0611CA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A53D4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2C9FD1" w14:textId="77777777" w:rsidR="00431201" w:rsidRPr="00F839CC" w:rsidRDefault="00431201" w:rsidP="00431201">
      <w:pPr>
        <w:pStyle w:val="Heading5"/>
      </w:pPr>
      <w:r>
        <w:lastRenderedPageBreak/>
        <w:t>32</w:t>
      </w:r>
      <w:r w:rsidRPr="00F839CC">
        <w:t xml:space="preserve"> </w:t>
      </w:r>
    </w:p>
    <w:p w14:paraId="3BFBD24B" w14:textId="77777777" w:rsidR="00431201" w:rsidRPr="00166964" w:rsidRDefault="00431201" w:rsidP="00431201">
      <w:pPr>
        <w:pStyle w:val="keywords"/>
      </w:pPr>
      <w:r w:rsidRPr="00D25469">
        <w:rPr>
          <w:rStyle w:val="Numberhead"/>
        </w:rPr>
        <w:t>Peg</w:t>
      </w:r>
      <w:r>
        <w:tab/>
      </w:r>
    </w:p>
    <w:p w14:paraId="46BF5805" w14:textId="77777777" w:rsidR="00431201" w:rsidRDefault="00431201" w:rsidP="00431201">
      <w:pPr>
        <w:pStyle w:val="keywords"/>
      </w:pPr>
      <w:r>
        <w:rPr>
          <w:rStyle w:val="Numberhead"/>
        </w:rPr>
        <w:t>Ch. terrain</w:t>
      </w:r>
      <w:r w:rsidRPr="00A46E8A">
        <w:tab/>
      </w:r>
    </w:p>
    <w:p w14:paraId="35A08A50" w14:textId="77777777" w:rsidR="00431201" w:rsidRDefault="00431201" w:rsidP="00431201">
      <w:pPr>
        <w:pStyle w:val="keywords"/>
      </w:pPr>
      <w:r>
        <w:rPr>
          <w:rStyle w:val="Numberhead"/>
        </w:rPr>
        <w:t>Themes</w:t>
      </w:r>
      <w:r>
        <w:tab/>
      </w:r>
    </w:p>
    <w:p w14:paraId="6AE6F86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9D368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5CA015" w14:textId="77777777" w:rsidR="00431201" w:rsidRPr="00F839CC" w:rsidRDefault="00431201" w:rsidP="00431201">
      <w:pPr>
        <w:pStyle w:val="Heading5"/>
      </w:pPr>
      <w:r>
        <w:t>33</w:t>
      </w:r>
      <w:r w:rsidRPr="00F839CC">
        <w:t xml:space="preserve"> </w:t>
      </w:r>
    </w:p>
    <w:p w14:paraId="42763E90" w14:textId="77777777" w:rsidR="00431201" w:rsidRPr="00166964" w:rsidRDefault="00431201" w:rsidP="00431201">
      <w:pPr>
        <w:pStyle w:val="keywords"/>
      </w:pPr>
      <w:r w:rsidRPr="00D25469">
        <w:rPr>
          <w:rStyle w:val="Numberhead"/>
        </w:rPr>
        <w:t>Peg</w:t>
      </w:r>
      <w:r>
        <w:tab/>
      </w:r>
    </w:p>
    <w:p w14:paraId="4D4AFABF" w14:textId="77777777" w:rsidR="00431201" w:rsidRDefault="00431201" w:rsidP="00431201">
      <w:pPr>
        <w:pStyle w:val="keywords"/>
      </w:pPr>
      <w:r>
        <w:rPr>
          <w:rStyle w:val="Numberhead"/>
        </w:rPr>
        <w:t>Ch. terrain</w:t>
      </w:r>
      <w:r w:rsidRPr="00A46E8A">
        <w:tab/>
      </w:r>
    </w:p>
    <w:p w14:paraId="50824275" w14:textId="77777777" w:rsidR="00431201" w:rsidRDefault="00431201" w:rsidP="00431201">
      <w:pPr>
        <w:pStyle w:val="keywords"/>
      </w:pPr>
      <w:r>
        <w:rPr>
          <w:rStyle w:val="Numberhead"/>
        </w:rPr>
        <w:t>Themes</w:t>
      </w:r>
      <w:r>
        <w:tab/>
      </w:r>
    </w:p>
    <w:p w14:paraId="303C70E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9C30A3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6B5C02" w14:textId="77777777" w:rsidR="00431201" w:rsidRPr="00F839CC" w:rsidRDefault="00431201" w:rsidP="00431201">
      <w:pPr>
        <w:pStyle w:val="Heading5"/>
      </w:pPr>
      <w:r>
        <w:t>34</w:t>
      </w:r>
      <w:r w:rsidRPr="00F839CC">
        <w:t xml:space="preserve"> </w:t>
      </w:r>
    </w:p>
    <w:p w14:paraId="33B5A0E1" w14:textId="77777777" w:rsidR="00431201" w:rsidRPr="00166964" w:rsidRDefault="00431201" w:rsidP="00431201">
      <w:pPr>
        <w:pStyle w:val="keywords"/>
      </w:pPr>
      <w:r w:rsidRPr="00D25469">
        <w:rPr>
          <w:rStyle w:val="Numberhead"/>
        </w:rPr>
        <w:t>Peg</w:t>
      </w:r>
      <w:r>
        <w:tab/>
      </w:r>
    </w:p>
    <w:p w14:paraId="59E99DA5" w14:textId="77777777" w:rsidR="00431201" w:rsidRDefault="00431201" w:rsidP="00431201">
      <w:pPr>
        <w:pStyle w:val="keywords"/>
      </w:pPr>
      <w:r>
        <w:rPr>
          <w:rStyle w:val="Numberhead"/>
        </w:rPr>
        <w:t>Ch. terrain</w:t>
      </w:r>
      <w:r w:rsidRPr="00A46E8A">
        <w:tab/>
      </w:r>
    </w:p>
    <w:p w14:paraId="7251AED6" w14:textId="77777777" w:rsidR="00431201" w:rsidRDefault="00431201" w:rsidP="00431201">
      <w:pPr>
        <w:pStyle w:val="keywords"/>
      </w:pPr>
      <w:r>
        <w:rPr>
          <w:rStyle w:val="Numberhead"/>
        </w:rPr>
        <w:t>Themes</w:t>
      </w:r>
      <w:r>
        <w:tab/>
      </w:r>
    </w:p>
    <w:p w14:paraId="42AD372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A29FD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F3EC3F" w14:textId="77777777" w:rsidR="00431201" w:rsidRPr="00F839CC" w:rsidRDefault="00431201" w:rsidP="00431201">
      <w:pPr>
        <w:pStyle w:val="Heading5"/>
      </w:pPr>
      <w:r>
        <w:t>35</w:t>
      </w:r>
      <w:r w:rsidRPr="00F839CC">
        <w:t xml:space="preserve"> </w:t>
      </w:r>
    </w:p>
    <w:p w14:paraId="33BAEFCC" w14:textId="77777777" w:rsidR="00431201" w:rsidRPr="00166964" w:rsidRDefault="00431201" w:rsidP="00431201">
      <w:pPr>
        <w:pStyle w:val="keywords"/>
      </w:pPr>
      <w:r w:rsidRPr="00D25469">
        <w:rPr>
          <w:rStyle w:val="Numberhead"/>
        </w:rPr>
        <w:t>Peg</w:t>
      </w:r>
      <w:r>
        <w:tab/>
      </w:r>
    </w:p>
    <w:p w14:paraId="258E46D1" w14:textId="77777777" w:rsidR="00431201" w:rsidRDefault="00431201" w:rsidP="00431201">
      <w:pPr>
        <w:pStyle w:val="keywords"/>
      </w:pPr>
      <w:r>
        <w:rPr>
          <w:rStyle w:val="Numberhead"/>
        </w:rPr>
        <w:t>Ch. terrain</w:t>
      </w:r>
      <w:r w:rsidRPr="00A46E8A">
        <w:tab/>
      </w:r>
    </w:p>
    <w:p w14:paraId="5E3F945E" w14:textId="77777777" w:rsidR="00431201" w:rsidRDefault="00431201" w:rsidP="00431201">
      <w:pPr>
        <w:pStyle w:val="keywords"/>
      </w:pPr>
      <w:r>
        <w:rPr>
          <w:rStyle w:val="Numberhead"/>
        </w:rPr>
        <w:t>Themes</w:t>
      </w:r>
      <w:r>
        <w:tab/>
      </w:r>
    </w:p>
    <w:p w14:paraId="482BCF3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3B833A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A1CDD4" w14:textId="77777777" w:rsidR="00431201" w:rsidRPr="00F839CC" w:rsidRDefault="00431201" w:rsidP="00431201">
      <w:pPr>
        <w:pStyle w:val="Heading5"/>
      </w:pPr>
      <w:r>
        <w:t>36</w:t>
      </w:r>
      <w:r w:rsidRPr="00F839CC">
        <w:t xml:space="preserve"> </w:t>
      </w:r>
    </w:p>
    <w:p w14:paraId="46622125" w14:textId="77777777" w:rsidR="00431201" w:rsidRPr="00166964" w:rsidRDefault="00431201" w:rsidP="00431201">
      <w:pPr>
        <w:pStyle w:val="keywords"/>
      </w:pPr>
      <w:r w:rsidRPr="00D25469">
        <w:rPr>
          <w:rStyle w:val="Numberhead"/>
        </w:rPr>
        <w:t>Peg</w:t>
      </w:r>
      <w:r>
        <w:tab/>
      </w:r>
    </w:p>
    <w:p w14:paraId="3D9E6E32" w14:textId="77777777" w:rsidR="00431201" w:rsidRDefault="00431201" w:rsidP="00431201">
      <w:pPr>
        <w:pStyle w:val="keywords"/>
      </w:pPr>
      <w:r>
        <w:rPr>
          <w:rStyle w:val="Numberhead"/>
        </w:rPr>
        <w:t>Ch. terrain</w:t>
      </w:r>
      <w:r w:rsidRPr="00A46E8A">
        <w:tab/>
      </w:r>
    </w:p>
    <w:p w14:paraId="01F64145" w14:textId="77777777" w:rsidR="00431201" w:rsidRDefault="00431201" w:rsidP="00431201">
      <w:pPr>
        <w:pStyle w:val="keywords"/>
      </w:pPr>
      <w:r>
        <w:rPr>
          <w:rStyle w:val="Numberhead"/>
        </w:rPr>
        <w:t>Themes</w:t>
      </w:r>
      <w:r>
        <w:tab/>
      </w:r>
    </w:p>
    <w:p w14:paraId="5F32A40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CB374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135E26" w14:textId="77777777" w:rsidR="00431201" w:rsidRPr="00F839CC" w:rsidRDefault="00431201" w:rsidP="00431201">
      <w:pPr>
        <w:pStyle w:val="Heading5"/>
      </w:pPr>
      <w:r>
        <w:t>37</w:t>
      </w:r>
      <w:r w:rsidRPr="00F839CC">
        <w:t xml:space="preserve"> </w:t>
      </w:r>
    </w:p>
    <w:p w14:paraId="490FD815" w14:textId="20C16E18" w:rsidR="00431201" w:rsidRPr="00166964" w:rsidRDefault="00431201" w:rsidP="00431201">
      <w:pPr>
        <w:pStyle w:val="keywords"/>
      </w:pPr>
      <w:r w:rsidRPr="00D25469">
        <w:rPr>
          <w:rStyle w:val="Numberhead"/>
        </w:rPr>
        <w:t>Peg</w:t>
      </w:r>
      <w:r>
        <w:tab/>
      </w:r>
      <w:r w:rsidR="0065288A" w:rsidRPr="000C4C07">
        <w:t>mohawk</w:t>
      </w:r>
    </w:p>
    <w:p w14:paraId="7FE17644" w14:textId="37A9426C" w:rsidR="00431201" w:rsidRDefault="00431201" w:rsidP="00431201">
      <w:pPr>
        <w:pStyle w:val="keywords"/>
      </w:pPr>
      <w:r>
        <w:rPr>
          <w:rStyle w:val="Numberhead"/>
        </w:rPr>
        <w:t>Ch. terrain</w:t>
      </w:r>
      <w:r w:rsidRPr="00A46E8A">
        <w:tab/>
      </w:r>
      <w:r w:rsidR="0065288A" w:rsidRPr="000C4C07">
        <w:t>soldiers with mohawks</w:t>
      </w:r>
    </w:p>
    <w:p w14:paraId="07830A57" w14:textId="77777777" w:rsidR="00431201" w:rsidRDefault="00431201" w:rsidP="00431201">
      <w:pPr>
        <w:pStyle w:val="keywords"/>
      </w:pPr>
      <w:r>
        <w:rPr>
          <w:rStyle w:val="Numberhead"/>
        </w:rPr>
        <w:t>Themes</w:t>
      </w:r>
      <w:r>
        <w:tab/>
      </w:r>
    </w:p>
    <w:p w14:paraId="493053F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E130D71" w14:textId="24CC8E82" w:rsidR="00431201" w:rsidRPr="003E3273" w:rsidRDefault="00431201" w:rsidP="00431201">
      <w:pPr>
        <w:pStyle w:val="keywords"/>
      </w:pPr>
      <w:r w:rsidRPr="00F10443">
        <w:rPr>
          <w:rStyle w:val="Numberhead"/>
        </w:rPr>
        <w:t>Verses</w:t>
      </w:r>
      <w:r w:rsidRPr="00F10443">
        <w:rPr>
          <w:rStyle w:val="Numberhead"/>
        </w:rPr>
        <w:tab/>
      </w:r>
      <w:r w:rsidR="003E3273">
        <w:rPr>
          <w:rStyle w:val="Numberhead"/>
        </w:rPr>
        <w:t>4-6</w:t>
      </w:r>
      <w:r w:rsidR="003E3273">
        <w:t xml:space="preserve"> </w:t>
      </w:r>
      <w:r w:rsidR="003E3273" w:rsidRPr="003E3273">
        <w:t xml:space="preserve">Then he said to me, “Prophesy to these bones and say to them, ‘Dry bones, hear the word of the Lord! 5 This is what the Sovereign Lord says to these bones: I will make breath enter you, and you will come to life. 6 I will attach tendons to you and make flesh come </w:t>
      </w:r>
      <w:r w:rsidR="003E3273" w:rsidRPr="003E3273">
        <w:lastRenderedPageBreak/>
        <w:t>upon you and cover you with skin; I will put breath in you, and you will come to life. Then you will know that I am the Lord.’</w:t>
      </w:r>
    </w:p>
    <w:p w14:paraId="1BF77D8C" w14:textId="77777777" w:rsidR="00431201" w:rsidRPr="00F839CC" w:rsidRDefault="00431201" w:rsidP="00431201">
      <w:pPr>
        <w:pStyle w:val="Heading5"/>
      </w:pPr>
      <w:r>
        <w:t>38</w:t>
      </w:r>
      <w:r w:rsidRPr="00F839CC">
        <w:t xml:space="preserve"> </w:t>
      </w:r>
    </w:p>
    <w:p w14:paraId="00982101" w14:textId="19D04744" w:rsidR="00431201" w:rsidRPr="00166964" w:rsidRDefault="00431201" w:rsidP="00431201">
      <w:pPr>
        <w:pStyle w:val="keywords"/>
      </w:pPr>
      <w:r w:rsidRPr="00D25469">
        <w:rPr>
          <w:rStyle w:val="Numberhead"/>
        </w:rPr>
        <w:t>Peg</w:t>
      </w:r>
      <w:r>
        <w:tab/>
      </w:r>
      <w:proofErr w:type="spellStart"/>
      <w:r w:rsidR="0065288A" w:rsidRPr="000C4C07">
        <w:t>HumVee</w:t>
      </w:r>
      <w:proofErr w:type="spellEnd"/>
    </w:p>
    <w:p w14:paraId="6736DF3B" w14:textId="664ABC84" w:rsidR="00431201" w:rsidRDefault="00431201" w:rsidP="00431201">
      <w:pPr>
        <w:pStyle w:val="keywords"/>
      </w:pPr>
      <w:r>
        <w:rPr>
          <w:rStyle w:val="Numberhead"/>
        </w:rPr>
        <w:t>Ch. terrain</w:t>
      </w:r>
      <w:r w:rsidRPr="00A46E8A">
        <w:tab/>
      </w:r>
      <w:r w:rsidR="0065288A" w:rsidRPr="000C4C07">
        <w:t xml:space="preserve">soldiers in </w:t>
      </w:r>
      <w:proofErr w:type="spellStart"/>
      <w:r w:rsidR="0065288A" w:rsidRPr="000C4C07">
        <w:t>HumVee</w:t>
      </w:r>
      <w:proofErr w:type="spellEnd"/>
      <w:r w:rsidR="0065288A" w:rsidRPr="000C4C07">
        <w:t xml:space="preserve"> convoy</w:t>
      </w:r>
    </w:p>
    <w:p w14:paraId="3F1EB94B" w14:textId="77777777" w:rsidR="00431201" w:rsidRDefault="00431201" w:rsidP="00431201">
      <w:pPr>
        <w:pStyle w:val="keywords"/>
      </w:pPr>
      <w:r>
        <w:rPr>
          <w:rStyle w:val="Numberhead"/>
        </w:rPr>
        <w:t>Themes</w:t>
      </w:r>
      <w:r>
        <w:tab/>
      </w:r>
    </w:p>
    <w:p w14:paraId="18B755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6748B9" w14:textId="0A31629B" w:rsidR="00431201" w:rsidRDefault="00431201" w:rsidP="00431201">
      <w:pPr>
        <w:pStyle w:val="keywords"/>
      </w:pPr>
      <w:r w:rsidRPr="00F10443">
        <w:rPr>
          <w:rStyle w:val="Numberhead"/>
        </w:rPr>
        <w:t>Verses</w:t>
      </w:r>
      <w:r w:rsidRPr="00F10443">
        <w:rPr>
          <w:rStyle w:val="Numberhead"/>
        </w:rPr>
        <w:tab/>
      </w:r>
      <w:r w:rsidR="003E3273">
        <w:rPr>
          <w:rStyle w:val="Numberhead"/>
        </w:rPr>
        <w:t>1-3</w:t>
      </w:r>
      <w:r w:rsidR="003E3273">
        <w:t xml:space="preserve"> </w:t>
      </w:r>
      <w:r w:rsidR="003E3273" w:rsidRPr="003E3273">
        <w:t xml:space="preserve">The word of the Lord came to me: ● “Son of man, set your face against Gog, of the land of Magog, the chief prince of </w:t>
      </w:r>
      <w:proofErr w:type="spellStart"/>
      <w:r w:rsidR="003E3273" w:rsidRPr="003E3273">
        <w:t>Meshek</w:t>
      </w:r>
      <w:proofErr w:type="spellEnd"/>
      <w:r w:rsidR="003E3273" w:rsidRPr="003E3273">
        <w:t xml:space="preserve"> and Tubal; prophesy against him ● and say: ‘This is what the Sovereign Lord says: I am against you, Gog, chief prince of </w:t>
      </w:r>
      <w:proofErr w:type="spellStart"/>
      <w:r w:rsidR="003E3273" w:rsidRPr="003E3273">
        <w:t>Meshek</w:t>
      </w:r>
      <w:proofErr w:type="spellEnd"/>
      <w:r w:rsidR="003E3273" w:rsidRPr="003E3273">
        <w:t xml:space="preserve"> and Tubal.</w:t>
      </w:r>
    </w:p>
    <w:p w14:paraId="23A08C6F" w14:textId="00BE7F4D" w:rsidR="003E3273" w:rsidRPr="003E3273" w:rsidRDefault="003E3273" w:rsidP="00431201">
      <w:pPr>
        <w:pStyle w:val="keywords"/>
      </w:pPr>
      <w:r>
        <w:rPr>
          <w:rStyle w:val="Numberhead"/>
        </w:rPr>
        <w:tab/>
        <w:t>4-6</w:t>
      </w:r>
      <w:r>
        <w:t xml:space="preserve"> </w:t>
      </w:r>
      <w:r w:rsidRPr="003E3273">
        <w:t xml:space="preserve">I will turn you around, put hooks in your jaws and bring you out with your whole army—your horses, your horsemen fully armed, and a great horde with large and small shields, all of them brandishing their swords. 5 Persia, Cush and Put will be with them, all with shields and helmets, 6 also Gomer with all its troops, and Beth </w:t>
      </w:r>
      <w:proofErr w:type="spellStart"/>
      <w:r w:rsidRPr="003E3273">
        <w:t>Togarmah</w:t>
      </w:r>
      <w:proofErr w:type="spellEnd"/>
      <w:r w:rsidRPr="003E3273">
        <w:t xml:space="preserve"> from the far north with all its troops—the many nations with you.</w:t>
      </w:r>
    </w:p>
    <w:p w14:paraId="315DB7D3" w14:textId="77777777" w:rsidR="00431201" w:rsidRPr="00F839CC" w:rsidRDefault="00431201" w:rsidP="00431201">
      <w:pPr>
        <w:pStyle w:val="Heading5"/>
      </w:pPr>
      <w:r>
        <w:t>39</w:t>
      </w:r>
      <w:r w:rsidRPr="00F839CC">
        <w:t xml:space="preserve"> </w:t>
      </w:r>
    </w:p>
    <w:p w14:paraId="7361F297" w14:textId="77777777" w:rsidR="00431201" w:rsidRPr="00166964" w:rsidRDefault="00431201" w:rsidP="00431201">
      <w:pPr>
        <w:pStyle w:val="keywords"/>
      </w:pPr>
      <w:r w:rsidRPr="00D25469">
        <w:rPr>
          <w:rStyle w:val="Numberhead"/>
        </w:rPr>
        <w:t>Peg</w:t>
      </w:r>
      <w:r>
        <w:tab/>
      </w:r>
    </w:p>
    <w:p w14:paraId="0FA47C00" w14:textId="77777777" w:rsidR="00431201" w:rsidRDefault="00431201" w:rsidP="00431201">
      <w:pPr>
        <w:pStyle w:val="keywords"/>
      </w:pPr>
      <w:r>
        <w:rPr>
          <w:rStyle w:val="Numberhead"/>
        </w:rPr>
        <w:t>Ch. terrain</w:t>
      </w:r>
      <w:r w:rsidRPr="00A46E8A">
        <w:tab/>
      </w:r>
    </w:p>
    <w:p w14:paraId="3435CA44" w14:textId="77777777" w:rsidR="00431201" w:rsidRDefault="00431201" w:rsidP="00431201">
      <w:pPr>
        <w:pStyle w:val="keywords"/>
      </w:pPr>
      <w:r>
        <w:rPr>
          <w:rStyle w:val="Numberhead"/>
        </w:rPr>
        <w:t>Themes</w:t>
      </w:r>
      <w:r>
        <w:tab/>
      </w:r>
    </w:p>
    <w:p w14:paraId="0E9D6A5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0685E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4C662F" w14:textId="77777777" w:rsidR="00431201" w:rsidRPr="00F839CC" w:rsidRDefault="00431201" w:rsidP="00431201">
      <w:pPr>
        <w:pStyle w:val="Heading5"/>
      </w:pPr>
      <w:r>
        <w:t>40</w:t>
      </w:r>
      <w:r w:rsidRPr="00F839CC">
        <w:t xml:space="preserve"> </w:t>
      </w:r>
    </w:p>
    <w:p w14:paraId="36F8DC70" w14:textId="77777777" w:rsidR="00431201" w:rsidRPr="00166964" w:rsidRDefault="00431201" w:rsidP="00431201">
      <w:pPr>
        <w:pStyle w:val="keywords"/>
      </w:pPr>
      <w:r w:rsidRPr="00D25469">
        <w:rPr>
          <w:rStyle w:val="Numberhead"/>
        </w:rPr>
        <w:t>Peg</w:t>
      </w:r>
      <w:r>
        <w:tab/>
      </w:r>
    </w:p>
    <w:p w14:paraId="042D737B" w14:textId="77777777" w:rsidR="00431201" w:rsidRDefault="00431201" w:rsidP="00431201">
      <w:pPr>
        <w:pStyle w:val="keywords"/>
      </w:pPr>
      <w:r>
        <w:rPr>
          <w:rStyle w:val="Numberhead"/>
        </w:rPr>
        <w:t>Ch. terrain</w:t>
      </w:r>
      <w:r w:rsidRPr="00A46E8A">
        <w:tab/>
      </w:r>
    </w:p>
    <w:p w14:paraId="5EB3F166" w14:textId="77777777" w:rsidR="00431201" w:rsidRDefault="00431201" w:rsidP="00431201">
      <w:pPr>
        <w:pStyle w:val="keywords"/>
      </w:pPr>
      <w:r>
        <w:rPr>
          <w:rStyle w:val="Numberhead"/>
        </w:rPr>
        <w:t>Themes</w:t>
      </w:r>
      <w:r>
        <w:tab/>
      </w:r>
    </w:p>
    <w:p w14:paraId="3840CD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912630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6E47B5" w14:textId="77777777" w:rsidR="00431201" w:rsidRPr="00F839CC" w:rsidRDefault="00431201" w:rsidP="00431201">
      <w:pPr>
        <w:pStyle w:val="Heading5"/>
      </w:pPr>
      <w:r>
        <w:t>41</w:t>
      </w:r>
      <w:r w:rsidRPr="00F839CC">
        <w:t xml:space="preserve"> </w:t>
      </w:r>
    </w:p>
    <w:p w14:paraId="3EC1B2C3" w14:textId="39CFABA7" w:rsidR="00431201" w:rsidRPr="00166964" w:rsidRDefault="00431201" w:rsidP="00431201">
      <w:pPr>
        <w:pStyle w:val="keywords"/>
      </w:pPr>
      <w:r w:rsidRPr="00D25469">
        <w:rPr>
          <w:rStyle w:val="Numberhead"/>
        </w:rPr>
        <w:t>Peg</w:t>
      </w:r>
      <w:r>
        <w:tab/>
      </w:r>
    </w:p>
    <w:p w14:paraId="27F3ABAC" w14:textId="77777777" w:rsidR="00431201" w:rsidRDefault="00431201" w:rsidP="00431201">
      <w:pPr>
        <w:pStyle w:val="keywords"/>
      </w:pPr>
      <w:r>
        <w:rPr>
          <w:rStyle w:val="Numberhead"/>
        </w:rPr>
        <w:t>Ch. terrain</w:t>
      </w:r>
      <w:r w:rsidRPr="00A46E8A">
        <w:tab/>
      </w:r>
    </w:p>
    <w:p w14:paraId="4A0DAE3D" w14:textId="44F3033A" w:rsidR="00431201" w:rsidRDefault="00431201" w:rsidP="00431201">
      <w:pPr>
        <w:pStyle w:val="keywords"/>
      </w:pPr>
      <w:r>
        <w:rPr>
          <w:rStyle w:val="Numberhead"/>
        </w:rPr>
        <w:t>Themes</w:t>
      </w:r>
      <w:r>
        <w:tab/>
      </w:r>
    </w:p>
    <w:p w14:paraId="09E24250" w14:textId="750110EB"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16BC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B5C61FE" w14:textId="77777777" w:rsidR="00431201" w:rsidRPr="00F839CC" w:rsidRDefault="00431201" w:rsidP="00431201">
      <w:pPr>
        <w:pStyle w:val="Heading5"/>
      </w:pPr>
      <w:r>
        <w:t>42</w:t>
      </w:r>
      <w:r w:rsidRPr="00F839CC">
        <w:t xml:space="preserve"> </w:t>
      </w:r>
    </w:p>
    <w:p w14:paraId="12281655" w14:textId="77777777" w:rsidR="00431201" w:rsidRPr="00166964" w:rsidRDefault="00431201" w:rsidP="00431201">
      <w:pPr>
        <w:pStyle w:val="keywords"/>
      </w:pPr>
      <w:r w:rsidRPr="00D25469">
        <w:rPr>
          <w:rStyle w:val="Numberhead"/>
        </w:rPr>
        <w:t>Peg</w:t>
      </w:r>
      <w:r>
        <w:tab/>
      </w:r>
    </w:p>
    <w:p w14:paraId="26ED722E" w14:textId="77777777" w:rsidR="00431201" w:rsidRDefault="00431201" w:rsidP="00431201">
      <w:pPr>
        <w:pStyle w:val="keywords"/>
      </w:pPr>
      <w:r>
        <w:rPr>
          <w:rStyle w:val="Numberhead"/>
        </w:rPr>
        <w:t>Ch. terrain</w:t>
      </w:r>
      <w:r w:rsidRPr="00A46E8A">
        <w:tab/>
      </w:r>
    </w:p>
    <w:p w14:paraId="7E420422" w14:textId="77777777" w:rsidR="00431201" w:rsidRDefault="00431201" w:rsidP="00431201">
      <w:pPr>
        <w:pStyle w:val="keywords"/>
      </w:pPr>
      <w:r>
        <w:rPr>
          <w:rStyle w:val="Numberhead"/>
        </w:rPr>
        <w:t>Themes</w:t>
      </w:r>
      <w:r>
        <w:tab/>
      </w:r>
    </w:p>
    <w:p w14:paraId="45A579B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3C75B7"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427CEBCF" w14:textId="77777777" w:rsidR="00431201" w:rsidRPr="00F839CC" w:rsidRDefault="00431201" w:rsidP="00431201">
      <w:pPr>
        <w:pStyle w:val="Heading5"/>
      </w:pPr>
      <w:r>
        <w:t>43</w:t>
      </w:r>
      <w:r w:rsidRPr="00F839CC">
        <w:t xml:space="preserve"> </w:t>
      </w:r>
    </w:p>
    <w:p w14:paraId="4D6F47A1" w14:textId="77777777" w:rsidR="00431201" w:rsidRPr="00166964" w:rsidRDefault="00431201" w:rsidP="00431201">
      <w:pPr>
        <w:pStyle w:val="keywords"/>
      </w:pPr>
      <w:r w:rsidRPr="00D25469">
        <w:rPr>
          <w:rStyle w:val="Numberhead"/>
        </w:rPr>
        <w:t>Peg</w:t>
      </w:r>
      <w:r>
        <w:tab/>
      </w:r>
    </w:p>
    <w:p w14:paraId="411BC6C0" w14:textId="77777777" w:rsidR="00431201" w:rsidRDefault="00431201" w:rsidP="00431201">
      <w:pPr>
        <w:pStyle w:val="keywords"/>
      </w:pPr>
      <w:r>
        <w:rPr>
          <w:rStyle w:val="Numberhead"/>
        </w:rPr>
        <w:t>Ch. terrain</w:t>
      </w:r>
      <w:r w:rsidRPr="00A46E8A">
        <w:tab/>
      </w:r>
    </w:p>
    <w:p w14:paraId="61A496BB" w14:textId="77777777" w:rsidR="00431201" w:rsidRDefault="00431201" w:rsidP="00431201">
      <w:pPr>
        <w:pStyle w:val="keywords"/>
      </w:pPr>
      <w:r>
        <w:rPr>
          <w:rStyle w:val="Numberhead"/>
        </w:rPr>
        <w:t>Themes</w:t>
      </w:r>
      <w:r>
        <w:tab/>
      </w:r>
    </w:p>
    <w:p w14:paraId="02375BC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C7AA1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6D5304B" w14:textId="77777777" w:rsidR="00431201" w:rsidRPr="00F839CC" w:rsidRDefault="00431201" w:rsidP="00431201">
      <w:pPr>
        <w:pStyle w:val="Heading5"/>
      </w:pPr>
      <w:r>
        <w:t>44</w:t>
      </w:r>
      <w:r w:rsidRPr="00F839CC">
        <w:t xml:space="preserve"> </w:t>
      </w:r>
    </w:p>
    <w:p w14:paraId="5BAA61FF" w14:textId="77777777" w:rsidR="00431201" w:rsidRPr="00166964" w:rsidRDefault="00431201" w:rsidP="00431201">
      <w:pPr>
        <w:pStyle w:val="keywords"/>
      </w:pPr>
      <w:r w:rsidRPr="00D25469">
        <w:rPr>
          <w:rStyle w:val="Numberhead"/>
        </w:rPr>
        <w:t>Peg</w:t>
      </w:r>
      <w:r>
        <w:tab/>
      </w:r>
    </w:p>
    <w:p w14:paraId="327E48AE" w14:textId="77777777" w:rsidR="00431201" w:rsidRDefault="00431201" w:rsidP="00431201">
      <w:pPr>
        <w:pStyle w:val="keywords"/>
      </w:pPr>
      <w:r>
        <w:rPr>
          <w:rStyle w:val="Numberhead"/>
        </w:rPr>
        <w:t>Ch. terrain</w:t>
      </w:r>
      <w:r w:rsidRPr="00A46E8A">
        <w:tab/>
      </w:r>
    </w:p>
    <w:p w14:paraId="31B71B45" w14:textId="77777777" w:rsidR="00431201" w:rsidRDefault="00431201" w:rsidP="00431201">
      <w:pPr>
        <w:pStyle w:val="keywords"/>
      </w:pPr>
      <w:r>
        <w:rPr>
          <w:rStyle w:val="Numberhead"/>
        </w:rPr>
        <w:t>Themes</w:t>
      </w:r>
      <w:r>
        <w:tab/>
      </w:r>
    </w:p>
    <w:p w14:paraId="589DFAA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FA602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EA7CDAF" w14:textId="77777777" w:rsidR="00431201" w:rsidRPr="00F839CC" w:rsidRDefault="00431201" w:rsidP="00431201">
      <w:pPr>
        <w:pStyle w:val="Heading5"/>
      </w:pPr>
      <w:r>
        <w:t>45</w:t>
      </w:r>
      <w:r w:rsidRPr="00F839CC">
        <w:t xml:space="preserve"> </w:t>
      </w:r>
    </w:p>
    <w:p w14:paraId="668A8CF0" w14:textId="77777777" w:rsidR="00431201" w:rsidRPr="00166964" w:rsidRDefault="00431201" w:rsidP="00431201">
      <w:pPr>
        <w:pStyle w:val="keywords"/>
      </w:pPr>
      <w:r w:rsidRPr="00D25469">
        <w:rPr>
          <w:rStyle w:val="Numberhead"/>
        </w:rPr>
        <w:t>Peg</w:t>
      </w:r>
      <w:r>
        <w:tab/>
      </w:r>
    </w:p>
    <w:p w14:paraId="6C4DAF46" w14:textId="77777777" w:rsidR="00431201" w:rsidRDefault="00431201" w:rsidP="00431201">
      <w:pPr>
        <w:pStyle w:val="keywords"/>
      </w:pPr>
      <w:r>
        <w:rPr>
          <w:rStyle w:val="Numberhead"/>
        </w:rPr>
        <w:t>Ch. terrain</w:t>
      </w:r>
      <w:r w:rsidRPr="00A46E8A">
        <w:tab/>
      </w:r>
    </w:p>
    <w:p w14:paraId="7B49F355" w14:textId="77777777" w:rsidR="00431201" w:rsidRDefault="00431201" w:rsidP="00431201">
      <w:pPr>
        <w:pStyle w:val="keywords"/>
      </w:pPr>
      <w:r>
        <w:rPr>
          <w:rStyle w:val="Numberhead"/>
        </w:rPr>
        <w:t>Themes</w:t>
      </w:r>
      <w:r>
        <w:tab/>
      </w:r>
    </w:p>
    <w:p w14:paraId="5F08FB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957AE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F987F5A" w14:textId="77777777" w:rsidR="00431201" w:rsidRPr="00F839CC" w:rsidRDefault="00431201" w:rsidP="00431201">
      <w:pPr>
        <w:pStyle w:val="Heading5"/>
      </w:pPr>
      <w:r>
        <w:t>46</w:t>
      </w:r>
      <w:r w:rsidRPr="00F839CC">
        <w:t xml:space="preserve"> </w:t>
      </w:r>
    </w:p>
    <w:p w14:paraId="785A89B7" w14:textId="77777777" w:rsidR="00431201" w:rsidRPr="00166964" w:rsidRDefault="00431201" w:rsidP="00431201">
      <w:pPr>
        <w:pStyle w:val="keywords"/>
      </w:pPr>
      <w:r w:rsidRPr="00D25469">
        <w:rPr>
          <w:rStyle w:val="Numberhead"/>
        </w:rPr>
        <w:t>Peg</w:t>
      </w:r>
      <w:r>
        <w:tab/>
      </w:r>
    </w:p>
    <w:p w14:paraId="44623282" w14:textId="77777777" w:rsidR="00431201" w:rsidRDefault="00431201" w:rsidP="00431201">
      <w:pPr>
        <w:pStyle w:val="keywords"/>
      </w:pPr>
      <w:r>
        <w:rPr>
          <w:rStyle w:val="Numberhead"/>
        </w:rPr>
        <w:t>Ch. terrain</w:t>
      </w:r>
      <w:r w:rsidRPr="00A46E8A">
        <w:tab/>
      </w:r>
    </w:p>
    <w:p w14:paraId="063876FA" w14:textId="77777777" w:rsidR="00431201" w:rsidRDefault="00431201" w:rsidP="00431201">
      <w:pPr>
        <w:pStyle w:val="keywords"/>
      </w:pPr>
      <w:r>
        <w:rPr>
          <w:rStyle w:val="Numberhead"/>
        </w:rPr>
        <w:t>Themes</w:t>
      </w:r>
      <w:r>
        <w:tab/>
      </w:r>
    </w:p>
    <w:p w14:paraId="3F390ED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AFA32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5E2909" w14:textId="77777777" w:rsidR="00431201" w:rsidRPr="00F839CC" w:rsidRDefault="00431201" w:rsidP="00431201">
      <w:pPr>
        <w:pStyle w:val="Heading5"/>
      </w:pPr>
      <w:r>
        <w:t>47</w:t>
      </w:r>
      <w:r w:rsidRPr="00F839CC">
        <w:t xml:space="preserve"> </w:t>
      </w:r>
    </w:p>
    <w:p w14:paraId="265906BA" w14:textId="77777777" w:rsidR="00431201" w:rsidRPr="00166964" w:rsidRDefault="00431201" w:rsidP="00431201">
      <w:pPr>
        <w:pStyle w:val="keywords"/>
      </w:pPr>
      <w:r w:rsidRPr="00D25469">
        <w:rPr>
          <w:rStyle w:val="Numberhead"/>
        </w:rPr>
        <w:t>Peg</w:t>
      </w:r>
      <w:r>
        <w:tab/>
      </w:r>
    </w:p>
    <w:p w14:paraId="4063D9D9" w14:textId="77777777" w:rsidR="00431201" w:rsidRDefault="00431201" w:rsidP="00431201">
      <w:pPr>
        <w:pStyle w:val="keywords"/>
      </w:pPr>
      <w:r>
        <w:rPr>
          <w:rStyle w:val="Numberhead"/>
        </w:rPr>
        <w:t>Ch. terrain</w:t>
      </w:r>
      <w:r w:rsidRPr="00A46E8A">
        <w:tab/>
      </w:r>
    </w:p>
    <w:p w14:paraId="51A93039" w14:textId="77777777" w:rsidR="00431201" w:rsidRDefault="00431201" w:rsidP="00431201">
      <w:pPr>
        <w:pStyle w:val="keywords"/>
      </w:pPr>
      <w:r>
        <w:rPr>
          <w:rStyle w:val="Numberhead"/>
        </w:rPr>
        <w:t>Themes</w:t>
      </w:r>
      <w:r>
        <w:tab/>
      </w:r>
    </w:p>
    <w:p w14:paraId="62ABE51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8113F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E734A2" w14:textId="77777777" w:rsidR="00431201" w:rsidRPr="00F839CC" w:rsidRDefault="00431201" w:rsidP="00431201">
      <w:pPr>
        <w:pStyle w:val="Heading5"/>
      </w:pPr>
      <w:r>
        <w:t>48</w:t>
      </w:r>
    </w:p>
    <w:p w14:paraId="19DAFF4C" w14:textId="77777777" w:rsidR="00431201" w:rsidRPr="00166964" w:rsidRDefault="00431201" w:rsidP="00431201">
      <w:pPr>
        <w:pStyle w:val="keywords"/>
      </w:pPr>
      <w:r w:rsidRPr="00D25469">
        <w:rPr>
          <w:rStyle w:val="Numberhead"/>
        </w:rPr>
        <w:t>Peg</w:t>
      </w:r>
      <w:r>
        <w:tab/>
      </w:r>
    </w:p>
    <w:p w14:paraId="0180D54A" w14:textId="77777777" w:rsidR="00431201" w:rsidRDefault="00431201" w:rsidP="00431201">
      <w:pPr>
        <w:pStyle w:val="keywords"/>
      </w:pPr>
      <w:r>
        <w:rPr>
          <w:rStyle w:val="Numberhead"/>
        </w:rPr>
        <w:t>Ch. terrain</w:t>
      </w:r>
      <w:r w:rsidRPr="00A46E8A">
        <w:tab/>
      </w:r>
    </w:p>
    <w:p w14:paraId="468320B8" w14:textId="77777777" w:rsidR="00431201" w:rsidRDefault="00431201" w:rsidP="00431201">
      <w:pPr>
        <w:pStyle w:val="keywords"/>
      </w:pPr>
      <w:r>
        <w:rPr>
          <w:rStyle w:val="Numberhead"/>
        </w:rPr>
        <w:t>Themes</w:t>
      </w:r>
      <w:r>
        <w:tab/>
      </w:r>
    </w:p>
    <w:p w14:paraId="2F8B0C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69D31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128048D" w14:textId="77777777" w:rsidR="00093767" w:rsidRDefault="000C4C07" w:rsidP="00093767">
      <w:pPr>
        <w:pStyle w:val="Heading3"/>
      </w:pPr>
      <w:r w:rsidRPr="000C4C07">
        <w:lastRenderedPageBreak/>
        <w:t>Daniel</w:t>
      </w:r>
    </w:p>
    <w:p w14:paraId="7BEE4EB4" w14:textId="185E94F0"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lion with Star of David</w:t>
      </w:r>
    </w:p>
    <w:p w14:paraId="004E4D93" w14:textId="0136C442" w:rsidR="00731529" w:rsidRDefault="00731529" w:rsidP="00731529">
      <w:pPr>
        <w:pStyle w:val="keywords"/>
      </w:pPr>
      <w:r>
        <w:rPr>
          <w:rStyle w:val="Numberhead"/>
        </w:rPr>
        <w:t>Peg</w:t>
      </w:r>
      <w:r w:rsidRPr="000748DF">
        <w:tab/>
      </w:r>
      <w:r>
        <w:t>27 = neck</w:t>
      </w:r>
    </w:p>
    <w:p w14:paraId="5702AF62" w14:textId="306A683D" w:rsidR="00731529" w:rsidRDefault="003C7CD5" w:rsidP="00731529">
      <w:pPr>
        <w:pStyle w:val="keywords"/>
        <w:rPr>
          <w:rStyle w:val="Numberhead"/>
        </w:rPr>
      </w:pPr>
      <w:r>
        <w:rPr>
          <w:rStyle w:val="Numberhead"/>
        </w:rPr>
        <w:t>Book terrain</w:t>
      </w:r>
      <w:r>
        <w:rPr>
          <w:rStyle w:val="Numberhead"/>
        </w:rPr>
        <w:tab/>
      </w:r>
      <w:r w:rsidR="0065288A" w:rsidRPr="000C4C07">
        <w:t>zoo with lions</w:t>
      </w:r>
    </w:p>
    <w:p w14:paraId="1D0F182C" w14:textId="77777777" w:rsidR="00731529" w:rsidRDefault="00731529" w:rsidP="00731529">
      <w:pPr>
        <w:pStyle w:val="keywords"/>
      </w:pPr>
      <w:r w:rsidRPr="000748DF">
        <w:rPr>
          <w:rStyle w:val="Numberhead"/>
        </w:rPr>
        <w:t>Story</w:t>
      </w:r>
      <w:r>
        <w:tab/>
      </w:r>
    </w:p>
    <w:p w14:paraId="671F227A" w14:textId="77777777" w:rsidR="00731529" w:rsidRPr="000748DF" w:rsidRDefault="00731529" w:rsidP="00731529">
      <w:pPr>
        <w:pStyle w:val="keywords"/>
      </w:pPr>
      <w:r>
        <w:rPr>
          <w:rStyle w:val="Numberhead"/>
        </w:rPr>
        <w:t>Notes</w:t>
      </w:r>
      <w:r w:rsidRPr="006A1716">
        <w:tab/>
      </w:r>
    </w:p>
    <w:p w14:paraId="56F39897" w14:textId="77777777" w:rsidR="00431201" w:rsidRPr="00F839CC" w:rsidRDefault="00431201" w:rsidP="00431201">
      <w:pPr>
        <w:pStyle w:val="Heading5"/>
      </w:pPr>
      <w:r w:rsidRPr="00F839CC">
        <w:t xml:space="preserve">1 </w:t>
      </w:r>
    </w:p>
    <w:p w14:paraId="5A31AB6D" w14:textId="77777777" w:rsidR="00431201" w:rsidRPr="00166964" w:rsidRDefault="00431201" w:rsidP="00431201">
      <w:pPr>
        <w:pStyle w:val="keywords"/>
      </w:pPr>
      <w:r w:rsidRPr="00D25469">
        <w:rPr>
          <w:rStyle w:val="Numberhead"/>
        </w:rPr>
        <w:t>Peg</w:t>
      </w:r>
      <w:r>
        <w:tab/>
      </w:r>
    </w:p>
    <w:p w14:paraId="3E8A54E2" w14:textId="77777777" w:rsidR="00431201" w:rsidRDefault="00431201" w:rsidP="00431201">
      <w:pPr>
        <w:pStyle w:val="keywords"/>
      </w:pPr>
      <w:r>
        <w:rPr>
          <w:rStyle w:val="Numberhead"/>
        </w:rPr>
        <w:t>Ch. terrain</w:t>
      </w:r>
      <w:r w:rsidRPr="00A46E8A">
        <w:tab/>
      </w:r>
    </w:p>
    <w:p w14:paraId="5BE7253C" w14:textId="77777777" w:rsidR="00431201" w:rsidRDefault="00431201" w:rsidP="00431201">
      <w:pPr>
        <w:pStyle w:val="keywords"/>
      </w:pPr>
      <w:r>
        <w:rPr>
          <w:rStyle w:val="Numberhead"/>
        </w:rPr>
        <w:t>Themes</w:t>
      </w:r>
      <w:r>
        <w:tab/>
      </w:r>
    </w:p>
    <w:p w14:paraId="4D8C656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E1B353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4D5C1DF" w14:textId="77777777" w:rsidR="00431201" w:rsidRPr="00F839CC" w:rsidRDefault="00431201" w:rsidP="00431201">
      <w:pPr>
        <w:pStyle w:val="Heading5"/>
      </w:pPr>
      <w:r>
        <w:t>2</w:t>
      </w:r>
      <w:r w:rsidRPr="00F839CC">
        <w:t xml:space="preserve"> </w:t>
      </w:r>
    </w:p>
    <w:p w14:paraId="677B4CA5" w14:textId="77777777" w:rsidR="00431201" w:rsidRPr="00166964" w:rsidRDefault="00431201" w:rsidP="00431201">
      <w:pPr>
        <w:pStyle w:val="keywords"/>
      </w:pPr>
      <w:r w:rsidRPr="00D25469">
        <w:rPr>
          <w:rStyle w:val="Numberhead"/>
        </w:rPr>
        <w:t>Peg</w:t>
      </w:r>
      <w:r>
        <w:tab/>
      </w:r>
    </w:p>
    <w:p w14:paraId="00383E78" w14:textId="77777777" w:rsidR="00431201" w:rsidRDefault="00431201" w:rsidP="00431201">
      <w:pPr>
        <w:pStyle w:val="keywords"/>
      </w:pPr>
      <w:r>
        <w:rPr>
          <w:rStyle w:val="Numberhead"/>
        </w:rPr>
        <w:t>Ch. terrain</w:t>
      </w:r>
      <w:r w:rsidRPr="00A46E8A">
        <w:tab/>
      </w:r>
    </w:p>
    <w:p w14:paraId="08C143FC" w14:textId="77777777" w:rsidR="00431201" w:rsidRDefault="00431201" w:rsidP="00431201">
      <w:pPr>
        <w:pStyle w:val="keywords"/>
      </w:pPr>
      <w:r>
        <w:rPr>
          <w:rStyle w:val="Numberhead"/>
        </w:rPr>
        <w:t>Themes</w:t>
      </w:r>
      <w:r>
        <w:tab/>
      </w:r>
    </w:p>
    <w:p w14:paraId="7959CB7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DFE0A1"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1BB9389D" w14:textId="77777777" w:rsidR="00431201" w:rsidRPr="00431201" w:rsidRDefault="00431201" w:rsidP="00431201">
      <w:pPr>
        <w:pStyle w:val="Heading5"/>
      </w:pPr>
      <w:r w:rsidRPr="00431201">
        <w:t xml:space="preserve">3 </w:t>
      </w:r>
    </w:p>
    <w:p w14:paraId="2BBD9463" w14:textId="77777777" w:rsidR="00431201" w:rsidRPr="00431201" w:rsidRDefault="00431201" w:rsidP="00431201">
      <w:pPr>
        <w:pStyle w:val="keywords"/>
      </w:pPr>
      <w:r w:rsidRPr="00431201">
        <w:rPr>
          <w:rStyle w:val="Numberhead"/>
        </w:rPr>
        <w:t>Peg</w:t>
      </w:r>
      <w:r w:rsidRPr="00431201">
        <w:tab/>
      </w:r>
    </w:p>
    <w:p w14:paraId="22F25A08" w14:textId="77777777" w:rsidR="00431201" w:rsidRPr="00431201" w:rsidRDefault="00431201" w:rsidP="00431201">
      <w:pPr>
        <w:pStyle w:val="keywords"/>
      </w:pPr>
      <w:r w:rsidRPr="00431201">
        <w:rPr>
          <w:rStyle w:val="Numberhead"/>
        </w:rPr>
        <w:t>Ch. terrain</w:t>
      </w:r>
      <w:r w:rsidRPr="00431201">
        <w:tab/>
      </w:r>
    </w:p>
    <w:p w14:paraId="4674A3FF" w14:textId="77777777" w:rsidR="00431201" w:rsidRDefault="00431201" w:rsidP="00431201">
      <w:pPr>
        <w:pStyle w:val="keywords"/>
      </w:pPr>
      <w:r>
        <w:rPr>
          <w:rStyle w:val="Numberhead"/>
        </w:rPr>
        <w:t>Themes</w:t>
      </w:r>
      <w:r>
        <w:tab/>
      </w:r>
    </w:p>
    <w:p w14:paraId="03C4453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A0A8E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D7B54F1" w14:textId="77777777" w:rsidR="00431201" w:rsidRPr="00F839CC" w:rsidRDefault="00431201" w:rsidP="00431201">
      <w:pPr>
        <w:pStyle w:val="Heading5"/>
      </w:pPr>
      <w:r>
        <w:t>4</w:t>
      </w:r>
      <w:r w:rsidRPr="00F839CC">
        <w:t xml:space="preserve"> </w:t>
      </w:r>
    </w:p>
    <w:p w14:paraId="7F768AE5" w14:textId="77777777" w:rsidR="00431201" w:rsidRPr="00166964" w:rsidRDefault="00431201" w:rsidP="00431201">
      <w:pPr>
        <w:pStyle w:val="keywords"/>
      </w:pPr>
      <w:r w:rsidRPr="00D25469">
        <w:rPr>
          <w:rStyle w:val="Numberhead"/>
        </w:rPr>
        <w:t>Peg</w:t>
      </w:r>
      <w:r>
        <w:tab/>
      </w:r>
    </w:p>
    <w:p w14:paraId="01BB8262" w14:textId="77777777" w:rsidR="00431201" w:rsidRDefault="00431201" w:rsidP="00431201">
      <w:pPr>
        <w:pStyle w:val="keywords"/>
      </w:pPr>
      <w:r>
        <w:rPr>
          <w:rStyle w:val="Numberhead"/>
        </w:rPr>
        <w:t>Ch. terrain</w:t>
      </w:r>
      <w:r w:rsidRPr="00A46E8A">
        <w:tab/>
      </w:r>
    </w:p>
    <w:p w14:paraId="1185A193" w14:textId="77777777" w:rsidR="00431201" w:rsidRDefault="00431201" w:rsidP="00431201">
      <w:pPr>
        <w:pStyle w:val="keywords"/>
      </w:pPr>
      <w:r>
        <w:rPr>
          <w:rStyle w:val="Numberhead"/>
        </w:rPr>
        <w:t>Themes</w:t>
      </w:r>
      <w:r>
        <w:tab/>
      </w:r>
    </w:p>
    <w:p w14:paraId="4E9452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218E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523174" w14:textId="77777777" w:rsidR="00431201" w:rsidRPr="00F839CC" w:rsidRDefault="00431201" w:rsidP="00431201">
      <w:pPr>
        <w:pStyle w:val="Heading5"/>
      </w:pPr>
      <w:r>
        <w:t>5</w:t>
      </w:r>
      <w:r w:rsidRPr="00F839CC">
        <w:t xml:space="preserve"> </w:t>
      </w:r>
    </w:p>
    <w:p w14:paraId="09400E9A" w14:textId="77777777" w:rsidR="00431201" w:rsidRPr="00166964" w:rsidRDefault="00431201" w:rsidP="00431201">
      <w:pPr>
        <w:pStyle w:val="keywords"/>
      </w:pPr>
      <w:r w:rsidRPr="00D25469">
        <w:rPr>
          <w:rStyle w:val="Numberhead"/>
        </w:rPr>
        <w:t>Peg</w:t>
      </w:r>
      <w:r>
        <w:tab/>
      </w:r>
    </w:p>
    <w:p w14:paraId="797CED27" w14:textId="77777777" w:rsidR="00431201" w:rsidRDefault="00431201" w:rsidP="00431201">
      <w:pPr>
        <w:pStyle w:val="keywords"/>
      </w:pPr>
      <w:r>
        <w:rPr>
          <w:rStyle w:val="Numberhead"/>
        </w:rPr>
        <w:t>Ch. terrain</w:t>
      </w:r>
      <w:r w:rsidRPr="00A46E8A">
        <w:tab/>
      </w:r>
    </w:p>
    <w:p w14:paraId="48A2EEBF" w14:textId="77777777" w:rsidR="00431201" w:rsidRDefault="00431201" w:rsidP="00431201">
      <w:pPr>
        <w:pStyle w:val="keywords"/>
      </w:pPr>
      <w:r>
        <w:rPr>
          <w:rStyle w:val="Numberhead"/>
        </w:rPr>
        <w:t>Themes</w:t>
      </w:r>
      <w:r>
        <w:tab/>
      </w:r>
    </w:p>
    <w:p w14:paraId="2DADFFB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37B9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CC335B" w14:textId="77777777" w:rsidR="00431201" w:rsidRPr="00F839CC" w:rsidRDefault="00431201" w:rsidP="00431201">
      <w:pPr>
        <w:pStyle w:val="Heading5"/>
      </w:pPr>
      <w:r>
        <w:lastRenderedPageBreak/>
        <w:t>6</w:t>
      </w:r>
      <w:r w:rsidRPr="00F839CC">
        <w:t xml:space="preserve"> </w:t>
      </w:r>
    </w:p>
    <w:p w14:paraId="57DB2457" w14:textId="77777777" w:rsidR="00431201" w:rsidRPr="00166964" w:rsidRDefault="00431201" w:rsidP="00431201">
      <w:pPr>
        <w:pStyle w:val="keywords"/>
      </w:pPr>
      <w:r w:rsidRPr="00D25469">
        <w:rPr>
          <w:rStyle w:val="Numberhead"/>
        </w:rPr>
        <w:t>Peg</w:t>
      </w:r>
      <w:r>
        <w:tab/>
      </w:r>
    </w:p>
    <w:p w14:paraId="0D0E083B" w14:textId="77777777" w:rsidR="00431201" w:rsidRDefault="00431201" w:rsidP="00431201">
      <w:pPr>
        <w:pStyle w:val="keywords"/>
      </w:pPr>
      <w:r>
        <w:rPr>
          <w:rStyle w:val="Numberhead"/>
        </w:rPr>
        <w:t>Ch. terrain</w:t>
      </w:r>
      <w:r w:rsidRPr="00A46E8A">
        <w:tab/>
      </w:r>
    </w:p>
    <w:p w14:paraId="6E5E851D" w14:textId="77777777" w:rsidR="00431201" w:rsidRDefault="00431201" w:rsidP="00431201">
      <w:pPr>
        <w:pStyle w:val="keywords"/>
      </w:pPr>
      <w:r>
        <w:rPr>
          <w:rStyle w:val="Numberhead"/>
        </w:rPr>
        <w:t>Themes</w:t>
      </w:r>
      <w:r>
        <w:tab/>
      </w:r>
    </w:p>
    <w:p w14:paraId="3B25A6E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804E5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49834C" w14:textId="77777777" w:rsidR="00431201" w:rsidRPr="00F839CC" w:rsidRDefault="00431201" w:rsidP="00431201">
      <w:pPr>
        <w:pStyle w:val="Heading5"/>
      </w:pPr>
      <w:r>
        <w:t>7</w:t>
      </w:r>
      <w:r w:rsidRPr="00F839CC">
        <w:t xml:space="preserve"> </w:t>
      </w:r>
    </w:p>
    <w:p w14:paraId="1E3EB67B" w14:textId="77777777" w:rsidR="00431201" w:rsidRPr="00166964" w:rsidRDefault="00431201" w:rsidP="00431201">
      <w:pPr>
        <w:pStyle w:val="keywords"/>
      </w:pPr>
      <w:r w:rsidRPr="00D25469">
        <w:rPr>
          <w:rStyle w:val="Numberhead"/>
        </w:rPr>
        <w:t>Peg</w:t>
      </w:r>
      <w:r>
        <w:tab/>
      </w:r>
    </w:p>
    <w:p w14:paraId="66EB452D" w14:textId="77777777" w:rsidR="00431201" w:rsidRDefault="00431201" w:rsidP="00431201">
      <w:pPr>
        <w:pStyle w:val="keywords"/>
      </w:pPr>
      <w:r>
        <w:rPr>
          <w:rStyle w:val="Numberhead"/>
        </w:rPr>
        <w:t>Ch. terrain</w:t>
      </w:r>
      <w:r w:rsidRPr="00A46E8A">
        <w:tab/>
      </w:r>
    </w:p>
    <w:p w14:paraId="6AC9CDE6" w14:textId="77777777" w:rsidR="00431201" w:rsidRDefault="00431201" w:rsidP="00431201">
      <w:pPr>
        <w:pStyle w:val="keywords"/>
      </w:pPr>
      <w:r>
        <w:rPr>
          <w:rStyle w:val="Numberhead"/>
        </w:rPr>
        <w:t>Themes</w:t>
      </w:r>
      <w:r>
        <w:tab/>
      </w:r>
    </w:p>
    <w:p w14:paraId="5AECE8B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A981F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AEC8CE4" w14:textId="77777777" w:rsidR="00431201" w:rsidRPr="00F839CC" w:rsidRDefault="00431201" w:rsidP="00431201">
      <w:pPr>
        <w:pStyle w:val="Heading5"/>
      </w:pPr>
      <w:r>
        <w:t>8</w:t>
      </w:r>
      <w:r w:rsidRPr="00F839CC">
        <w:t xml:space="preserve"> </w:t>
      </w:r>
    </w:p>
    <w:p w14:paraId="5FE5F9B1" w14:textId="77777777" w:rsidR="00431201" w:rsidRPr="00166964" w:rsidRDefault="00431201" w:rsidP="00431201">
      <w:pPr>
        <w:pStyle w:val="keywords"/>
      </w:pPr>
      <w:r w:rsidRPr="00D25469">
        <w:rPr>
          <w:rStyle w:val="Numberhead"/>
        </w:rPr>
        <w:t>Peg</w:t>
      </w:r>
      <w:r>
        <w:tab/>
      </w:r>
    </w:p>
    <w:p w14:paraId="14A8E6AD" w14:textId="77777777" w:rsidR="00431201" w:rsidRDefault="00431201" w:rsidP="00431201">
      <w:pPr>
        <w:pStyle w:val="keywords"/>
      </w:pPr>
      <w:r>
        <w:rPr>
          <w:rStyle w:val="Numberhead"/>
        </w:rPr>
        <w:t>Ch. terrain</w:t>
      </w:r>
      <w:r w:rsidRPr="00A46E8A">
        <w:tab/>
      </w:r>
    </w:p>
    <w:p w14:paraId="2EA6397D" w14:textId="77777777" w:rsidR="00431201" w:rsidRDefault="00431201" w:rsidP="00431201">
      <w:pPr>
        <w:pStyle w:val="keywords"/>
      </w:pPr>
      <w:r>
        <w:rPr>
          <w:rStyle w:val="Numberhead"/>
        </w:rPr>
        <w:t>Themes</w:t>
      </w:r>
      <w:r>
        <w:tab/>
      </w:r>
    </w:p>
    <w:p w14:paraId="39F8448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6AD4C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170A970" w14:textId="77777777" w:rsidR="00431201" w:rsidRPr="00F839CC" w:rsidRDefault="00431201" w:rsidP="00431201">
      <w:pPr>
        <w:pStyle w:val="Heading5"/>
      </w:pPr>
      <w:r>
        <w:t>9</w:t>
      </w:r>
      <w:r w:rsidRPr="00F839CC">
        <w:t xml:space="preserve"> </w:t>
      </w:r>
    </w:p>
    <w:p w14:paraId="2A20DF71" w14:textId="1E9D2287" w:rsidR="00431201" w:rsidRPr="00166964" w:rsidRDefault="00431201" w:rsidP="00431201">
      <w:pPr>
        <w:pStyle w:val="keywords"/>
      </w:pPr>
      <w:r w:rsidRPr="00D25469">
        <w:rPr>
          <w:rStyle w:val="Numberhead"/>
        </w:rPr>
        <w:t>Peg</w:t>
      </w:r>
      <w:r>
        <w:tab/>
      </w:r>
      <w:r w:rsidR="0065288A" w:rsidRPr="000C4C07">
        <w:t>ape</w:t>
      </w:r>
    </w:p>
    <w:p w14:paraId="4A28BCE7" w14:textId="782C0C89" w:rsidR="00431201" w:rsidRDefault="00431201" w:rsidP="00431201">
      <w:pPr>
        <w:pStyle w:val="keywords"/>
      </w:pPr>
      <w:r>
        <w:rPr>
          <w:rStyle w:val="Numberhead"/>
        </w:rPr>
        <w:t>Ch. terrain</w:t>
      </w:r>
      <w:r w:rsidRPr="00A46E8A">
        <w:tab/>
      </w:r>
      <w:r w:rsidR="0065288A" w:rsidRPr="000C4C07">
        <w:t>ape house in zoo</w:t>
      </w:r>
    </w:p>
    <w:p w14:paraId="17E3D55E" w14:textId="77777777" w:rsidR="00431201" w:rsidRDefault="00431201" w:rsidP="00431201">
      <w:pPr>
        <w:pStyle w:val="keywords"/>
      </w:pPr>
      <w:r>
        <w:rPr>
          <w:rStyle w:val="Numberhead"/>
        </w:rPr>
        <w:t>Themes</w:t>
      </w:r>
      <w:r>
        <w:tab/>
      </w:r>
    </w:p>
    <w:p w14:paraId="1A7D3C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90AE80" w14:textId="2E7DFB1F" w:rsidR="00431201" w:rsidRPr="00C333E3" w:rsidRDefault="00431201" w:rsidP="00431201">
      <w:pPr>
        <w:pStyle w:val="keywords"/>
      </w:pPr>
      <w:r w:rsidRPr="00F10443">
        <w:rPr>
          <w:rStyle w:val="Numberhead"/>
        </w:rPr>
        <w:t>Verses</w:t>
      </w:r>
      <w:r w:rsidRPr="00F10443">
        <w:rPr>
          <w:rStyle w:val="Numberhead"/>
        </w:rPr>
        <w:tab/>
      </w:r>
      <w:r w:rsidR="00C333E3">
        <w:rPr>
          <w:rStyle w:val="Numberhead"/>
        </w:rPr>
        <w:t>27</w:t>
      </w:r>
      <w:r w:rsidR="00C333E3">
        <w:t xml:space="preserve"> </w:t>
      </w:r>
      <w:r w:rsidR="00C333E3" w:rsidRPr="00C333E3">
        <w:t>He will confirm a covenant with many for one ‘seven.’ In the middle of the ‘seven’ he will put an end to sacrifice and offering. And at the temple he will set up an abomination that causes desolation, until the end that is decreed is poured out on him.</w:t>
      </w:r>
    </w:p>
    <w:p w14:paraId="36833E0A" w14:textId="77777777" w:rsidR="00431201" w:rsidRPr="00F839CC" w:rsidRDefault="00431201" w:rsidP="00431201">
      <w:pPr>
        <w:pStyle w:val="Heading5"/>
      </w:pPr>
      <w:r w:rsidRPr="00F839CC">
        <w:t>1</w:t>
      </w:r>
      <w:r>
        <w:t>0</w:t>
      </w:r>
      <w:r w:rsidRPr="00F839CC">
        <w:t xml:space="preserve"> </w:t>
      </w:r>
    </w:p>
    <w:p w14:paraId="63EFE1CB" w14:textId="77777777" w:rsidR="00431201" w:rsidRPr="00166964" w:rsidRDefault="00431201" w:rsidP="00431201">
      <w:pPr>
        <w:pStyle w:val="keywords"/>
      </w:pPr>
      <w:r w:rsidRPr="00D25469">
        <w:rPr>
          <w:rStyle w:val="Numberhead"/>
        </w:rPr>
        <w:t>Peg</w:t>
      </w:r>
      <w:r>
        <w:tab/>
      </w:r>
    </w:p>
    <w:p w14:paraId="04B612A0" w14:textId="77777777" w:rsidR="00431201" w:rsidRDefault="00431201" w:rsidP="00431201">
      <w:pPr>
        <w:pStyle w:val="keywords"/>
      </w:pPr>
      <w:r>
        <w:rPr>
          <w:rStyle w:val="Numberhead"/>
        </w:rPr>
        <w:t>Ch. terrain</w:t>
      </w:r>
      <w:r w:rsidRPr="00A46E8A">
        <w:tab/>
      </w:r>
    </w:p>
    <w:p w14:paraId="57F52A7D" w14:textId="77777777" w:rsidR="00431201" w:rsidRDefault="00431201" w:rsidP="00431201">
      <w:pPr>
        <w:pStyle w:val="keywords"/>
      </w:pPr>
      <w:r>
        <w:rPr>
          <w:rStyle w:val="Numberhead"/>
        </w:rPr>
        <w:t>Themes</w:t>
      </w:r>
      <w:r>
        <w:tab/>
      </w:r>
    </w:p>
    <w:p w14:paraId="736BD73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B2D83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2ACE45" w14:textId="77777777" w:rsidR="00431201" w:rsidRPr="00F839CC" w:rsidRDefault="00431201" w:rsidP="00431201">
      <w:pPr>
        <w:pStyle w:val="Heading5"/>
      </w:pPr>
      <w:r w:rsidRPr="00F839CC">
        <w:t>1</w:t>
      </w:r>
      <w:r>
        <w:t>1</w:t>
      </w:r>
      <w:r w:rsidRPr="00F839CC">
        <w:t xml:space="preserve"> </w:t>
      </w:r>
    </w:p>
    <w:p w14:paraId="41382F97" w14:textId="77777777" w:rsidR="00431201" w:rsidRPr="00166964" w:rsidRDefault="00431201" w:rsidP="00431201">
      <w:pPr>
        <w:pStyle w:val="keywords"/>
      </w:pPr>
      <w:r w:rsidRPr="00D25469">
        <w:rPr>
          <w:rStyle w:val="Numberhead"/>
        </w:rPr>
        <w:t>Peg</w:t>
      </w:r>
      <w:r>
        <w:tab/>
      </w:r>
    </w:p>
    <w:p w14:paraId="23869DE2" w14:textId="77777777" w:rsidR="00431201" w:rsidRDefault="00431201" w:rsidP="00431201">
      <w:pPr>
        <w:pStyle w:val="keywords"/>
      </w:pPr>
      <w:r>
        <w:rPr>
          <w:rStyle w:val="Numberhead"/>
        </w:rPr>
        <w:t>Ch. terrain</w:t>
      </w:r>
      <w:r w:rsidRPr="00A46E8A">
        <w:tab/>
      </w:r>
    </w:p>
    <w:p w14:paraId="7E639B66" w14:textId="77777777" w:rsidR="00431201" w:rsidRDefault="00431201" w:rsidP="00431201">
      <w:pPr>
        <w:pStyle w:val="keywords"/>
      </w:pPr>
      <w:r>
        <w:rPr>
          <w:rStyle w:val="Numberhead"/>
        </w:rPr>
        <w:t>Themes</w:t>
      </w:r>
      <w:r>
        <w:tab/>
      </w:r>
    </w:p>
    <w:p w14:paraId="4E4D900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09ABBF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293298" w14:textId="77777777" w:rsidR="00431201" w:rsidRPr="00F839CC" w:rsidRDefault="00431201" w:rsidP="00431201">
      <w:pPr>
        <w:pStyle w:val="Heading5"/>
      </w:pPr>
      <w:r w:rsidRPr="00F839CC">
        <w:lastRenderedPageBreak/>
        <w:t>1</w:t>
      </w:r>
      <w:r>
        <w:t>2</w:t>
      </w:r>
      <w:r w:rsidRPr="00F839CC">
        <w:t xml:space="preserve"> </w:t>
      </w:r>
    </w:p>
    <w:p w14:paraId="1686B87A" w14:textId="77777777" w:rsidR="00431201" w:rsidRPr="00166964" w:rsidRDefault="00431201" w:rsidP="00431201">
      <w:pPr>
        <w:pStyle w:val="keywords"/>
      </w:pPr>
      <w:r w:rsidRPr="00D25469">
        <w:rPr>
          <w:rStyle w:val="Numberhead"/>
        </w:rPr>
        <w:t>Peg</w:t>
      </w:r>
      <w:r>
        <w:tab/>
      </w:r>
    </w:p>
    <w:p w14:paraId="495FF032" w14:textId="77777777" w:rsidR="00431201" w:rsidRDefault="00431201" w:rsidP="00431201">
      <w:pPr>
        <w:pStyle w:val="keywords"/>
      </w:pPr>
      <w:r>
        <w:rPr>
          <w:rStyle w:val="Numberhead"/>
        </w:rPr>
        <w:t>Ch. terrain</w:t>
      </w:r>
      <w:r w:rsidRPr="00A46E8A">
        <w:tab/>
      </w:r>
    </w:p>
    <w:p w14:paraId="008E79C5" w14:textId="77777777" w:rsidR="00431201" w:rsidRDefault="00431201" w:rsidP="00431201">
      <w:pPr>
        <w:pStyle w:val="keywords"/>
      </w:pPr>
      <w:r>
        <w:rPr>
          <w:rStyle w:val="Numberhead"/>
        </w:rPr>
        <w:t>Themes</w:t>
      </w:r>
      <w:r>
        <w:tab/>
      </w:r>
    </w:p>
    <w:p w14:paraId="74E2389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A27B70"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050488A8" w14:textId="485DDAFE" w:rsidR="00093767" w:rsidRPr="00093767" w:rsidRDefault="00093767" w:rsidP="00093767">
      <w:pPr>
        <w:pStyle w:val="Heading2"/>
        <w:rPr>
          <w:lang w:val="en-US"/>
        </w:rPr>
      </w:pPr>
      <w:r w:rsidRPr="00C26B78">
        <w:rPr>
          <w:lang w:val="en-US"/>
        </w:rPr>
        <w:t>Old Testament</w:t>
      </w:r>
      <w:r>
        <w:rPr>
          <w:lang w:val="en-US"/>
        </w:rPr>
        <w:t xml:space="preserve"> – M</w:t>
      </w:r>
      <w:r w:rsidRPr="00093767">
        <w:rPr>
          <w:lang w:val="en-US"/>
        </w:rPr>
        <w:t>inor p</w:t>
      </w:r>
      <w:r>
        <w:rPr>
          <w:lang w:val="en-US"/>
        </w:rPr>
        <w:t>rophets</w:t>
      </w:r>
    </w:p>
    <w:p w14:paraId="6B994914" w14:textId="77777777" w:rsidR="00093767" w:rsidRDefault="000C4C07" w:rsidP="00093767">
      <w:pPr>
        <w:pStyle w:val="Heading3"/>
      </w:pPr>
      <w:r w:rsidRPr="000C4C07">
        <w:t>Hosea</w:t>
      </w:r>
    </w:p>
    <w:p w14:paraId="2D13D27F" w14:textId="58509C48" w:rsidR="00731529" w:rsidRPr="000748DF" w:rsidRDefault="00731529" w:rsidP="00731529">
      <w:pPr>
        <w:pStyle w:val="keywords"/>
      </w:pPr>
      <w:r w:rsidRPr="00C55749">
        <w:rPr>
          <w:rStyle w:val="Numberhead"/>
        </w:rPr>
        <w:t>Sub. word</w:t>
      </w:r>
      <w:r>
        <w:rPr>
          <w:rStyle w:val="Numberhead"/>
        </w:rPr>
        <w:t>s</w:t>
      </w:r>
      <w:r w:rsidRPr="000748DF">
        <w:tab/>
      </w:r>
      <w:r w:rsidR="00A3373F" w:rsidRPr="000C4C07">
        <w:t>rubber hose</w:t>
      </w:r>
    </w:p>
    <w:p w14:paraId="6C7F26A8" w14:textId="148A8C96" w:rsidR="00731529" w:rsidRDefault="00731529" w:rsidP="00731529">
      <w:pPr>
        <w:pStyle w:val="keywords"/>
      </w:pPr>
      <w:r>
        <w:rPr>
          <w:rStyle w:val="Numberhead"/>
        </w:rPr>
        <w:t>Peg</w:t>
      </w:r>
      <w:r w:rsidRPr="000748DF">
        <w:tab/>
      </w:r>
      <w:r>
        <w:t>28 = knife</w:t>
      </w:r>
    </w:p>
    <w:p w14:paraId="64FADC2D" w14:textId="1677A75E" w:rsidR="00731529" w:rsidRDefault="003C7CD5" w:rsidP="00731529">
      <w:pPr>
        <w:pStyle w:val="keywords"/>
        <w:rPr>
          <w:rStyle w:val="Numberhead"/>
        </w:rPr>
      </w:pPr>
      <w:r>
        <w:rPr>
          <w:rStyle w:val="Numberhead"/>
        </w:rPr>
        <w:t>Book terrain</w:t>
      </w:r>
      <w:r>
        <w:rPr>
          <w:rStyle w:val="Numberhead"/>
        </w:rPr>
        <w:tab/>
      </w:r>
      <w:r w:rsidR="00A3373F" w:rsidRPr="000C4C07">
        <w:t>urban street night life</w:t>
      </w:r>
    </w:p>
    <w:p w14:paraId="06DD8431" w14:textId="77777777" w:rsidR="00731529" w:rsidRDefault="00731529" w:rsidP="00731529">
      <w:pPr>
        <w:pStyle w:val="keywords"/>
      </w:pPr>
      <w:r w:rsidRPr="000748DF">
        <w:rPr>
          <w:rStyle w:val="Numberhead"/>
        </w:rPr>
        <w:t>Story</w:t>
      </w:r>
      <w:r>
        <w:tab/>
      </w:r>
    </w:p>
    <w:p w14:paraId="7B24F71B" w14:textId="77777777" w:rsidR="00731529" w:rsidRPr="000748DF" w:rsidRDefault="00731529" w:rsidP="00731529">
      <w:pPr>
        <w:pStyle w:val="keywords"/>
      </w:pPr>
      <w:r>
        <w:rPr>
          <w:rStyle w:val="Numberhead"/>
        </w:rPr>
        <w:t>Notes</w:t>
      </w:r>
      <w:r w:rsidRPr="006A1716">
        <w:tab/>
      </w:r>
    </w:p>
    <w:p w14:paraId="36770744" w14:textId="77777777" w:rsidR="006A604B" w:rsidRPr="00F839CC" w:rsidRDefault="006A604B" w:rsidP="00D2162A">
      <w:pPr>
        <w:pStyle w:val="Heading5"/>
      </w:pPr>
      <w:r w:rsidRPr="00F839CC">
        <w:t xml:space="preserve">1 </w:t>
      </w:r>
    </w:p>
    <w:p w14:paraId="0F5E8AE8" w14:textId="77777777" w:rsidR="006A604B" w:rsidRPr="00166964" w:rsidRDefault="006A604B" w:rsidP="00D2162A">
      <w:pPr>
        <w:pStyle w:val="keywords"/>
      </w:pPr>
      <w:r w:rsidRPr="00D25469">
        <w:rPr>
          <w:rStyle w:val="Numberhead"/>
        </w:rPr>
        <w:t>Peg</w:t>
      </w:r>
      <w:r>
        <w:tab/>
        <w:t>Book peg</w:t>
      </w:r>
    </w:p>
    <w:p w14:paraId="39039988" w14:textId="77777777" w:rsidR="006A604B" w:rsidRDefault="006A604B" w:rsidP="00D2162A">
      <w:pPr>
        <w:pStyle w:val="keywords"/>
      </w:pPr>
      <w:r>
        <w:rPr>
          <w:rStyle w:val="Numberhead"/>
        </w:rPr>
        <w:t>Ch. terrain</w:t>
      </w:r>
      <w:r w:rsidRPr="00A46E8A">
        <w:tab/>
      </w:r>
    </w:p>
    <w:p w14:paraId="5A25D989" w14:textId="77777777" w:rsidR="006A604B" w:rsidRDefault="006A604B" w:rsidP="00D2162A">
      <w:pPr>
        <w:pStyle w:val="keywords"/>
      </w:pPr>
      <w:r>
        <w:rPr>
          <w:rStyle w:val="Numberhead"/>
        </w:rPr>
        <w:t>Themes</w:t>
      </w:r>
      <w:r>
        <w:tab/>
      </w:r>
    </w:p>
    <w:p w14:paraId="79174285" w14:textId="77777777" w:rsidR="006A604B" w:rsidRPr="0048334D" w:rsidRDefault="006A604B" w:rsidP="00D2162A">
      <w:pPr>
        <w:pStyle w:val="keywords"/>
        <w:rPr>
          <w:rStyle w:val="Numberhead"/>
          <w:rFonts w:asciiTheme="minorHAnsi" w:hAnsiTheme="minorHAnsi"/>
          <w:color w:val="auto"/>
          <w:sz w:val="20"/>
        </w:rPr>
      </w:pPr>
      <w:r w:rsidRPr="003D1666">
        <w:rPr>
          <w:rStyle w:val="Numberhead"/>
        </w:rPr>
        <w:t>Story</w:t>
      </w:r>
      <w:r>
        <w:tab/>
      </w:r>
    </w:p>
    <w:p w14:paraId="0C5FDBC9" w14:textId="77777777" w:rsidR="006A604B" w:rsidRPr="00F10443" w:rsidRDefault="006A604B" w:rsidP="00D2162A">
      <w:pPr>
        <w:pStyle w:val="keywords"/>
        <w:rPr>
          <w:rStyle w:val="Numberhead"/>
        </w:rPr>
      </w:pPr>
      <w:r w:rsidRPr="00F10443">
        <w:rPr>
          <w:rStyle w:val="Numberhead"/>
        </w:rPr>
        <w:t>Verses</w:t>
      </w:r>
      <w:r w:rsidRPr="00F10443">
        <w:rPr>
          <w:rStyle w:val="Numberhead"/>
        </w:rPr>
        <w:tab/>
      </w:r>
    </w:p>
    <w:p w14:paraId="547F5E0C" w14:textId="77777777" w:rsidR="006A604B" w:rsidRPr="00F839CC" w:rsidRDefault="006A604B" w:rsidP="006A604B">
      <w:pPr>
        <w:pStyle w:val="Heading5"/>
      </w:pPr>
      <w:r>
        <w:t>2</w:t>
      </w:r>
      <w:r w:rsidRPr="00F839CC">
        <w:t xml:space="preserve"> </w:t>
      </w:r>
    </w:p>
    <w:p w14:paraId="3547DCC2" w14:textId="77777777" w:rsidR="006A604B" w:rsidRPr="00166964" w:rsidRDefault="006A604B" w:rsidP="006A604B">
      <w:pPr>
        <w:pStyle w:val="keywords"/>
      </w:pPr>
      <w:r w:rsidRPr="00D25469">
        <w:rPr>
          <w:rStyle w:val="Numberhead"/>
        </w:rPr>
        <w:t>Peg</w:t>
      </w:r>
      <w:r>
        <w:tab/>
      </w:r>
    </w:p>
    <w:p w14:paraId="20ECD59F" w14:textId="77777777" w:rsidR="006A604B" w:rsidRDefault="006A604B" w:rsidP="006A604B">
      <w:pPr>
        <w:pStyle w:val="keywords"/>
      </w:pPr>
      <w:r>
        <w:rPr>
          <w:rStyle w:val="Numberhead"/>
        </w:rPr>
        <w:t>Ch. terrain</w:t>
      </w:r>
      <w:r w:rsidRPr="00A46E8A">
        <w:tab/>
      </w:r>
    </w:p>
    <w:p w14:paraId="38CBF1C1" w14:textId="77777777" w:rsidR="006A604B" w:rsidRDefault="006A604B" w:rsidP="006A604B">
      <w:pPr>
        <w:pStyle w:val="keywords"/>
      </w:pPr>
      <w:r>
        <w:rPr>
          <w:rStyle w:val="Numberhead"/>
        </w:rPr>
        <w:t>Themes</w:t>
      </w:r>
      <w:r>
        <w:tab/>
      </w:r>
    </w:p>
    <w:p w14:paraId="03064D69"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3D475E2" w14:textId="77777777" w:rsidR="006A604B" w:rsidRPr="008D302A" w:rsidRDefault="006A604B" w:rsidP="006A604B">
      <w:pPr>
        <w:pStyle w:val="keywords"/>
        <w:rPr>
          <w:rStyle w:val="Numberhead"/>
        </w:rPr>
      </w:pPr>
      <w:r w:rsidRPr="008D302A">
        <w:rPr>
          <w:rStyle w:val="Numberhead"/>
        </w:rPr>
        <w:t>Verses</w:t>
      </w:r>
      <w:r w:rsidRPr="008D302A">
        <w:rPr>
          <w:rStyle w:val="Numberhead"/>
        </w:rPr>
        <w:tab/>
      </w:r>
    </w:p>
    <w:p w14:paraId="28BB368C" w14:textId="77777777" w:rsidR="006A604B" w:rsidRPr="008D302A" w:rsidRDefault="006A604B" w:rsidP="006A604B">
      <w:pPr>
        <w:pStyle w:val="Heading5"/>
      </w:pPr>
      <w:r w:rsidRPr="008D302A">
        <w:t xml:space="preserve">3 </w:t>
      </w:r>
    </w:p>
    <w:p w14:paraId="3128625E" w14:textId="77777777" w:rsidR="006A604B" w:rsidRPr="008D302A" w:rsidRDefault="006A604B" w:rsidP="006A604B">
      <w:pPr>
        <w:pStyle w:val="keywords"/>
      </w:pPr>
      <w:r w:rsidRPr="008D302A">
        <w:rPr>
          <w:rStyle w:val="Numberhead"/>
        </w:rPr>
        <w:t>Peg</w:t>
      </w:r>
      <w:r w:rsidRPr="008D302A">
        <w:tab/>
      </w:r>
    </w:p>
    <w:p w14:paraId="75526AE4" w14:textId="77777777" w:rsidR="006A604B" w:rsidRPr="008D302A" w:rsidRDefault="006A604B" w:rsidP="006A604B">
      <w:pPr>
        <w:pStyle w:val="keywords"/>
      </w:pPr>
      <w:r w:rsidRPr="008D302A">
        <w:rPr>
          <w:rStyle w:val="Numberhead"/>
        </w:rPr>
        <w:t>Ch. terrain</w:t>
      </w:r>
      <w:r w:rsidRPr="008D302A">
        <w:tab/>
      </w:r>
    </w:p>
    <w:p w14:paraId="75DB9640" w14:textId="77777777" w:rsidR="006A604B" w:rsidRDefault="006A604B" w:rsidP="006A604B">
      <w:pPr>
        <w:pStyle w:val="keywords"/>
      </w:pPr>
      <w:r>
        <w:rPr>
          <w:rStyle w:val="Numberhead"/>
        </w:rPr>
        <w:t>Themes</w:t>
      </w:r>
      <w:r>
        <w:tab/>
      </w:r>
    </w:p>
    <w:p w14:paraId="042004F9"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5B6B7156"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43E7E8E0" w14:textId="77777777" w:rsidR="006A604B" w:rsidRPr="00F839CC" w:rsidRDefault="006A604B" w:rsidP="006A604B">
      <w:pPr>
        <w:pStyle w:val="Heading5"/>
      </w:pPr>
      <w:r>
        <w:t>4</w:t>
      </w:r>
      <w:r w:rsidRPr="00F839CC">
        <w:t xml:space="preserve"> </w:t>
      </w:r>
    </w:p>
    <w:p w14:paraId="32DDC426" w14:textId="77777777" w:rsidR="006A604B" w:rsidRPr="00166964" w:rsidRDefault="006A604B" w:rsidP="006A604B">
      <w:pPr>
        <w:pStyle w:val="keywords"/>
      </w:pPr>
      <w:r w:rsidRPr="00D25469">
        <w:rPr>
          <w:rStyle w:val="Numberhead"/>
        </w:rPr>
        <w:t>Peg</w:t>
      </w:r>
      <w:r>
        <w:tab/>
      </w:r>
    </w:p>
    <w:p w14:paraId="00BAB96E" w14:textId="77777777" w:rsidR="006A604B" w:rsidRDefault="006A604B" w:rsidP="006A604B">
      <w:pPr>
        <w:pStyle w:val="keywords"/>
      </w:pPr>
      <w:r>
        <w:rPr>
          <w:rStyle w:val="Numberhead"/>
        </w:rPr>
        <w:t>Ch. terrain</w:t>
      </w:r>
      <w:r w:rsidRPr="00A46E8A">
        <w:tab/>
      </w:r>
    </w:p>
    <w:p w14:paraId="1668595A" w14:textId="77777777" w:rsidR="006A604B" w:rsidRDefault="006A604B" w:rsidP="006A604B">
      <w:pPr>
        <w:pStyle w:val="keywords"/>
      </w:pPr>
      <w:r>
        <w:rPr>
          <w:rStyle w:val="Numberhead"/>
        </w:rPr>
        <w:t>Themes</w:t>
      </w:r>
      <w:r>
        <w:tab/>
      </w:r>
    </w:p>
    <w:p w14:paraId="3C388180"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5ECCEC7E" w14:textId="77777777" w:rsidR="006A604B" w:rsidRPr="00F10443" w:rsidRDefault="006A604B" w:rsidP="006A604B">
      <w:pPr>
        <w:pStyle w:val="keywords"/>
        <w:rPr>
          <w:rStyle w:val="Numberhead"/>
        </w:rPr>
      </w:pPr>
      <w:r w:rsidRPr="00F10443">
        <w:rPr>
          <w:rStyle w:val="Numberhead"/>
        </w:rPr>
        <w:lastRenderedPageBreak/>
        <w:t>Verses</w:t>
      </w:r>
      <w:r w:rsidRPr="00F10443">
        <w:rPr>
          <w:rStyle w:val="Numberhead"/>
        </w:rPr>
        <w:tab/>
      </w:r>
    </w:p>
    <w:p w14:paraId="76998FF6" w14:textId="77777777" w:rsidR="006A604B" w:rsidRPr="00F839CC" w:rsidRDefault="006A604B" w:rsidP="006A604B">
      <w:pPr>
        <w:pStyle w:val="Heading5"/>
      </w:pPr>
      <w:r>
        <w:t>5</w:t>
      </w:r>
      <w:r w:rsidRPr="00F839CC">
        <w:t xml:space="preserve"> </w:t>
      </w:r>
    </w:p>
    <w:p w14:paraId="7C34C9AC" w14:textId="77777777" w:rsidR="006A604B" w:rsidRPr="00166964" w:rsidRDefault="006A604B" w:rsidP="006A604B">
      <w:pPr>
        <w:pStyle w:val="keywords"/>
      </w:pPr>
      <w:r w:rsidRPr="00D25469">
        <w:rPr>
          <w:rStyle w:val="Numberhead"/>
        </w:rPr>
        <w:t>Peg</w:t>
      </w:r>
      <w:r>
        <w:tab/>
      </w:r>
    </w:p>
    <w:p w14:paraId="1029CEB0" w14:textId="77777777" w:rsidR="006A604B" w:rsidRDefault="006A604B" w:rsidP="006A604B">
      <w:pPr>
        <w:pStyle w:val="keywords"/>
      </w:pPr>
      <w:r>
        <w:rPr>
          <w:rStyle w:val="Numberhead"/>
        </w:rPr>
        <w:t>Ch. terrain</w:t>
      </w:r>
      <w:r w:rsidRPr="00A46E8A">
        <w:tab/>
      </w:r>
    </w:p>
    <w:p w14:paraId="2EEAEB83" w14:textId="77777777" w:rsidR="006A604B" w:rsidRDefault="006A604B" w:rsidP="006A604B">
      <w:pPr>
        <w:pStyle w:val="keywords"/>
      </w:pPr>
      <w:r>
        <w:rPr>
          <w:rStyle w:val="Numberhead"/>
        </w:rPr>
        <w:t>Themes</w:t>
      </w:r>
      <w:r>
        <w:tab/>
      </w:r>
    </w:p>
    <w:p w14:paraId="0559D590"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6262A80A"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7DD56058" w14:textId="77777777" w:rsidR="006A604B" w:rsidRPr="00F839CC" w:rsidRDefault="006A604B" w:rsidP="006A604B">
      <w:pPr>
        <w:pStyle w:val="Heading5"/>
      </w:pPr>
      <w:r>
        <w:t>6</w:t>
      </w:r>
      <w:r w:rsidRPr="00F839CC">
        <w:t xml:space="preserve"> </w:t>
      </w:r>
    </w:p>
    <w:p w14:paraId="7DDE1291" w14:textId="77777777" w:rsidR="006A604B" w:rsidRPr="00166964" w:rsidRDefault="006A604B" w:rsidP="006A604B">
      <w:pPr>
        <w:pStyle w:val="keywords"/>
      </w:pPr>
      <w:r w:rsidRPr="00D25469">
        <w:rPr>
          <w:rStyle w:val="Numberhead"/>
        </w:rPr>
        <w:t>Peg</w:t>
      </w:r>
      <w:r>
        <w:tab/>
      </w:r>
    </w:p>
    <w:p w14:paraId="4B7B3598" w14:textId="77777777" w:rsidR="006A604B" w:rsidRDefault="006A604B" w:rsidP="006A604B">
      <w:pPr>
        <w:pStyle w:val="keywords"/>
      </w:pPr>
      <w:r>
        <w:rPr>
          <w:rStyle w:val="Numberhead"/>
        </w:rPr>
        <w:t>Ch. terrain</w:t>
      </w:r>
      <w:r w:rsidRPr="00A46E8A">
        <w:tab/>
      </w:r>
    </w:p>
    <w:p w14:paraId="50C3D7DE" w14:textId="77777777" w:rsidR="006A604B" w:rsidRDefault="006A604B" w:rsidP="006A604B">
      <w:pPr>
        <w:pStyle w:val="keywords"/>
      </w:pPr>
      <w:r>
        <w:rPr>
          <w:rStyle w:val="Numberhead"/>
        </w:rPr>
        <w:t>Themes</w:t>
      </w:r>
      <w:r>
        <w:tab/>
      </w:r>
    </w:p>
    <w:p w14:paraId="043D3CB7"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3C4EDC86"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386EC251" w14:textId="77777777" w:rsidR="006A604B" w:rsidRPr="00F839CC" w:rsidRDefault="006A604B" w:rsidP="006A604B">
      <w:pPr>
        <w:pStyle w:val="Heading5"/>
      </w:pPr>
      <w:r>
        <w:t>7</w:t>
      </w:r>
      <w:r w:rsidRPr="00F839CC">
        <w:t xml:space="preserve"> </w:t>
      </w:r>
    </w:p>
    <w:p w14:paraId="0C217BC4" w14:textId="77777777" w:rsidR="006A604B" w:rsidRPr="00166964" w:rsidRDefault="006A604B" w:rsidP="006A604B">
      <w:pPr>
        <w:pStyle w:val="keywords"/>
      </w:pPr>
      <w:r w:rsidRPr="00D25469">
        <w:rPr>
          <w:rStyle w:val="Numberhead"/>
        </w:rPr>
        <w:t>Peg</w:t>
      </w:r>
      <w:r>
        <w:tab/>
      </w:r>
    </w:p>
    <w:p w14:paraId="7B95B59D" w14:textId="77777777" w:rsidR="006A604B" w:rsidRDefault="006A604B" w:rsidP="006A604B">
      <w:pPr>
        <w:pStyle w:val="keywords"/>
      </w:pPr>
      <w:r>
        <w:rPr>
          <w:rStyle w:val="Numberhead"/>
        </w:rPr>
        <w:t>Ch. terrain</w:t>
      </w:r>
      <w:r w:rsidRPr="00A46E8A">
        <w:tab/>
      </w:r>
    </w:p>
    <w:p w14:paraId="396536B4" w14:textId="77777777" w:rsidR="006A604B" w:rsidRDefault="006A604B" w:rsidP="006A604B">
      <w:pPr>
        <w:pStyle w:val="keywords"/>
      </w:pPr>
      <w:r>
        <w:rPr>
          <w:rStyle w:val="Numberhead"/>
        </w:rPr>
        <w:t>Themes</w:t>
      </w:r>
      <w:r>
        <w:tab/>
      </w:r>
    </w:p>
    <w:p w14:paraId="7AF07C2A"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76D86339"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6663673C" w14:textId="77777777" w:rsidR="006A604B" w:rsidRPr="00F839CC" w:rsidRDefault="006A604B" w:rsidP="006A604B">
      <w:pPr>
        <w:pStyle w:val="Heading5"/>
      </w:pPr>
      <w:r>
        <w:t>8</w:t>
      </w:r>
      <w:r w:rsidRPr="00F839CC">
        <w:t xml:space="preserve"> </w:t>
      </w:r>
    </w:p>
    <w:p w14:paraId="0E7C476F" w14:textId="77777777" w:rsidR="006A604B" w:rsidRPr="00166964" w:rsidRDefault="006A604B" w:rsidP="006A604B">
      <w:pPr>
        <w:pStyle w:val="keywords"/>
      </w:pPr>
      <w:r w:rsidRPr="00D25469">
        <w:rPr>
          <w:rStyle w:val="Numberhead"/>
        </w:rPr>
        <w:t>Peg</w:t>
      </w:r>
      <w:r>
        <w:tab/>
      </w:r>
    </w:p>
    <w:p w14:paraId="50CD309C" w14:textId="77777777" w:rsidR="006A604B" w:rsidRDefault="006A604B" w:rsidP="006A604B">
      <w:pPr>
        <w:pStyle w:val="keywords"/>
      </w:pPr>
      <w:r>
        <w:rPr>
          <w:rStyle w:val="Numberhead"/>
        </w:rPr>
        <w:t>Ch. terrain</w:t>
      </w:r>
      <w:r w:rsidRPr="00A46E8A">
        <w:tab/>
      </w:r>
    </w:p>
    <w:p w14:paraId="6ACEAEDB" w14:textId="77777777" w:rsidR="006A604B" w:rsidRDefault="006A604B" w:rsidP="006A604B">
      <w:pPr>
        <w:pStyle w:val="keywords"/>
      </w:pPr>
      <w:r>
        <w:rPr>
          <w:rStyle w:val="Numberhead"/>
        </w:rPr>
        <w:t>Themes</w:t>
      </w:r>
      <w:r>
        <w:tab/>
      </w:r>
    </w:p>
    <w:p w14:paraId="1616EDC3"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08AC2264"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4EB013EB" w14:textId="77777777" w:rsidR="006A604B" w:rsidRPr="00F839CC" w:rsidRDefault="006A604B" w:rsidP="006A604B">
      <w:pPr>
        <w:pStyle w:val="Heading5"/>
      </w:pPr>
      <w:r>
        <w:t>9</w:t>
      </w:r>
      <w:r w:rsidRPr="00F839CC">
        <w:t xml:space="preserve"> </w:t>
      </w:r>
    </w:p>
    <w:p w14:paraId="53F9040C" w14:textId="77777777" w:rsidR="006A604B" w:rsidRPr="00166964" w:rsidRDefault="006A604B" w:rsidP="006A604B">
      <w:pPr>
        <w:pStyle w:val="keywords"/>
      </w:pPr>
      <w:r w:rsidRPr="00D25469">
        <w:rPr>
          <w:rStyle w:val="Numberhead"/>
        </w:rPr>
        <w:t>Peg</w:t>
      </w:r>
      <w:r>
        <w:tab/>
      </w:r>
    </w:p>
    <w:p w14:paraId="131D2CDC" w14:textId="77777777" w:rsidR="006A604B" w:rsidRDefault="006A604B" w:rsidP="006A604B">
      <w:pPr>
        <w:pStyle w:val="keywords"/>
      </w:pPr>
      <w:r>
        <w:rPr>
          <w:rStyle w:val="Numberhead"/>
        </w:rPr>
        <w:t>Ch. terrain</w:t>
      </w:r>
      <w:r w:rsidRPr="00A46E8A">
        <w:tab/>
      </w:r>
    </w:p>
    <w:p w14:paraId="614EA7FF" w14:textId="77777777" w:rsidR="006A604B" w:rsidRDefault="006A604B" w:rsidP="006A604B">
      <w:pPr>
        <w:pStyle w:val="keywords"/>
      </w:pPr>
      <w:r>
        <w:rPr>
          <w:rStyle w:val="Numberhead"/>
        </w:rPr>
        <w:t>Themes</w:t>
      </w:r>
      <w:r>
        <w:tab/>
      </w:r>
    </w:p>
    <w:p w14:paraId="218FC4B2"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3799916"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0AF2B238" w14:textId="77777777" w:rsidR="006A604B" w:rsidRPr="00F839CC" w:rsidRDefault="006A604B" w:rsidP="006A604B">
      <w:pPr>
        <w:pStyle w:val="Heading5"/>
      </w:pPr>
      <w:r w:rsidRPr="00F839CC">
        <w:t>1</w:t>
      </w:r>
      <w:r>
        <w:t>0</w:t>
      </w:r>
      <w:r w:rsidRPr="00F839CC">
        <w:t xml:space="preserve"> </w:t>
      </w:r>
    </w:p>
    <w:p w14:paraId="1BABBDED" w14:textId="77777777" w:rsidR="006A604B" w:rsidRPr="00166964" w:rsidRDefault="006A604B" w:rsidP="006A604B">
      <w:pPr>
        <w:pStyle w:val="keywords"/>
      </w:pPr>
      <w:r w:rsidRPr="00D25469">
        <w:rPr>
          <w:rStyle w:val="Numberhead"/>
        </w:rPr>
        <w:t>Peg</w:t>
      </w:r>
      <w:r>
        <w:tab/>
      </w:r>
    </w:p>
    <w:p w14:paraId="26A1EDB0" w14:textId="77777777" w:rsidR="006A604B" w:rsidRDefault="006A604B" w:rsidP="006A604B">
      <w:pPr>
        <w:pStyle w:val="keywords"/>
      </w:pPr>
      <w:r>
        <w:rPr>
          <w:rStyle w:val="Numberhead"/>
        </w:rPr>
        <w:t>Ch. terrain</w:t>
      </w:r>
      <w:r w:rsidRPr="00A46E8A">
        <w:tab/>
      </w:r>
    </w:p>
    <w:p w14:paraId="2D284272" w14:textId="77777777" w:rsidR="006A604B" w:rsidRDefault="006A604B" w:rsidP="006A604B">
      <w:pPr>
        <w:pStyle w:val="keywords"/>
      </w:pPr>
      <w:r>
        <w:rPr>
          <w:rStyle w:val="Numberhead"/>
        </w:rPr>
        <w:t>Themes</w:t>
      </w:r>
      <w:r>
        <w:tab/>
      </w:r>
    </w:p>
    <w:p w14:paraId="7C89CA28"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4D1D49F4"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77AB055B" w14:textId="77777777" w:rsidR="006A604B" w:rsidRPr="00F839CC" w:rsidRDefault="006A604B" w:rsidP="006A604B">
      <w:pPr>
        <w:pStyle w:val="Heading5"/>
      </w:pPr>
      <w:r w:rsidRPr="00F839CC">
        <w:lastRenderedPageBreak/>
        <w:t>1</w:t>
      </w:r>
      <w:r>
        <w:t>1</w:t>
      </w:r>
      <w:r w:rsidRPr="00F839CC">
        <w:t xml:space="preserve"> </w:t>
      </w:r>
    </w:p>
    <w:p w14:paraId="76F96D97" w14:textId="77777777" w:rsidR="006A604B" w:rsidRPr="00166964" w:rsidRDefault="006A604B" w:rsidP="006A604B">
      <w:pPr>
        <w:pStyle w:val="keywords"/>
      </w:pPr>
      <w:r w:rsidRPr="00D25469">
        <w:rPr>
          <w:rStyle w:val="Numberhead"/>
        </w:rPr>
        <w:t>Peg</w:t>
      </w:r>
      <w:r>
        <w:tab/>
      </w:r>
    </w:p>
    <w:p w14:paraId="59EE2BAC" w14:textId="77777777" w:rsidR="006A604B" w:rsidRDefault="006A604B" w:rsidP="006A604B">
      <w:pPr>
        <w:pStyle w:val="keywords"/>
      </w:pPr>
      <w:r>
        <w:rPr>
          <w:rStyle w:val="Numberhead"/>
        </w:rPr>
        <w:t>Ch. terrain</w:t>
      </w:r>
      <w:r w:rsidRPr="00A46E8A">
        <w:tab/>
      </w:r>
    </w:p>
    <w:p w14:paraId="210E3C07" w14:textId="77777777" w:rsidR="006A604B" w:rsidRDefault="006A604B" w:rsidP="006A604B">
      <w:pPr>
        <w:pStyle w:val="keywords"/>
      </w:pPr>
      <w:r>
        <w:rPr>
          <w:rStyle w:val="Numberhead"/>
        </w:rPr>
        <w:t>Themes</w:t>
      </w:r>
      <w:r>
        <w:tab/>
      </w:r>
    </w:p>
    <w:p w14:paraId="3A21AA84"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389758DA"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2138874D" w14:textId="77777777" w:rsidR="006A604B" w:rsidRPr="00F839CC" w:rsidRDefault="006A604B" w:rsidP="006A604B">
      <w:pPr>
        <w:pStyle w:val="Heading5"/>
      </w:pPr>
      <w:r w:rsidRPr="00F839CC">
        <w:t>1</w:t>
      </w:r>
      <w:r>
        <w:t>2</w:t>
      </w:r>
      <w:r w:rsidRPr="00F839CC">
        <w:t xml:space="preserve"> </w:t>
      </w:r>
    </w:p>
    <w:p w14:paraId="10AB623A" w14:textId="77777777" w:rsidR="006A604B" w:rsidRPr="00166964" w:rsidRDefault="006A604B" w:rsidP="006A604B">
      <w:pPr>
        <w:pStyle w:val="keywords"/>
      </w:pPr>
      <w:r w:rsidRPr="00D25469">
        <w:rPr>
          <w:rStyle w:val="Numberhead"/>
        </w:rPr>
        <w:t>Peg</w:t>
      </w:r>
      <w:r>
        <w:tab/>
      </w:r>
    </w:p>
    <w:p w14:paraId="19E408F7" w14:textId="77777777" w:rsidR="006A604B" w:rsidRDefault="006A604B" w:rsidP="006A604B">
      <w:pPr>
        <w:pStyle w:val="keywords"/>
      </w:pPr>
      <w:r>
        <w:rPr>
          <w:rStyle w:val="Numberhead"/>
        </w:rPr>
        <w:t>Ch. terrain</w:t>
      </w:r>
      <w:r w:rsidRPr="00A46E8A">
        <w:tab/>
      </w:r>
    </w:p>
    <w:p w14:paraId="5C38A08E" w14:textId="77777777" w:rsidR="006A604B" w:rsidRDefault="006A604B" w:rsidP="006A604B">
      <w:pPr>
        <w:pStyle w:val="keywords"/>
      </w:pPr>
      <w:r>
        <w:rPr>
          <w:rStyle w:val="Numberhead"/>
        </w:rPr>
        <w:t>Themes</w:t>
      </w:r>
      <w:r>
        <w:tab/>
      </w:r>
    </w:p>
    <w:p w14:paraId="0374439A"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1E522085" w14:textId="77777777" w:rsidR="006A604B" w:rsidRPr="008D302A" w:rsidRDefault="006A604B" w:rsidP="006A604B">
      <w:pPr>
        <w:pStyle w:val="keywords"/>
        <w:rPr>
          <w:rStyle w:val="Numberhead"/>
        </w:rPr>
      </w:pPr>
      <w:r w:rsidRPr="008D302A">
        <w:rPr>
          <w:rStyle w:val="Numberhead"/>
        </w:rPr>
        <w:t>Verses</w:t>
      </w:r>
      <w:r w:rsidRPr="008D302A">
        <w:rPr>
          <w:rStyle w:val="Numberhead"/>
        </w:rPr>
        <w:tab/>
      </w:r>
    </w:p>
    <w:p w14:paraId="07794D31" w14:textId="77777777" w:rsidR="00C13030" w:rsidRPr="008D302A" w:rsidRDefault="00C13030" w:rsidP="00C13030">
      <w:pPr>
        <w:pStyle w:val="Heading5"/>
      </w:pPr>
      <w:r w:rsidRPr="008D302A">
        <w:t xml:space="preserve">13 </w:t>
      </w:r>
    </w:p>
    <w:p w14:paraId="5392F25E" w14:textId="77777777" w:rsidR="00C13030" w:rsidRPr="008D302A" w:rsidRDefault="00C13030" w:rsidP="00C13030">
      <w:pPr>
        <w:pStyle w:val="keywords"/>
      </w:pPr>
      <w:r w:rsidRPr="008D302A">
        <w:rPr>
          <w:rStyle w:val="Numberhead"/>
        </w:rPr>
        <w:t>Peg</w:t>
      </w:r>
      <w:r w:rsidRPr="008D302A">
        <w:tab/>
      </w:r>
    </w:p>
    <w:p w14:paraId="4768E860" w14:textId="77777777" w:rsidR="00C13030" w:rsidRPr="008D302A" w:rsidRDefault="00C13030" w:rsidP="00C13030">
      <w:pPr>
        <w:pStyle w:val="keywords"/>
      </w:pPr>
      <w:r w:rsidRPr="008D302A">
        <w:rPr>
          <w:rStyle w:val="Numberhead"/>
        </w:rPr>
        <w:t>Ch. terrain</w:t>
      </w:r>
      <w:r w:rsidRPr="008D302A">
        <w:tab/>
      </w:r>
    </w:p>
    <w:p w14:paraId="1EA777C1" w14:textId="77777777" w:rsidR="00C13030" w:rsidRDefault="00C13030" w:rsidP="00C13030">
      <w:pPr>
        <w:pStyle w:val="keywords"/>
      </w:pPr>
      <w:r>
        <w:rPr>
          <w:rStyle w:val="Numberhead"/>
        </w:rPr>
        <w:t>Themes</w:t>
      </w:r>
      <w:r>
        <w:tab/>
      </w:r>
    </w:p>
    <w:p w14:paraId="19A9E887" w14:textId="77777777" w:rsidR="00C13030" w:rsidRPr="0048334D" w:rsidRDefault="00C13030" w:rsidP="00C13030">
      <w:pPr>
        <w:pStyle w:val="keywords"/>
        <w:rPr>
          <w:rStyle w:val="Numberhead"/>
          <w:rFonts w:asciiTheme="minorHAnsi" w:hAnsiTheme="minorHAnsi"/>
          <w:color w:val="auto"/>
          <w:sz w:val="20"/>
        </w:rPr>
      </w:pPr>
      <w:r w:rsidRPr="003D1666">
        <w:rPr>
          <w:rStyle w:val="Numberhead"/>
        </w:rPr>
        <w:t>Story</w:t>
      </w:r>
      <w:r>
        <w:tab/>
      </w:r>
    </w:p>
    <w:p w14:paraId="264A4C79" w14:textId="77777777" w:rsidR="00C13030" w:rsidRPr="00F10443" w:rsidRDefault="00C13030" w:rsidP="00C13030">
      <w:pPr>
        <w:pStyle w:val="keywords"/>
        <w:rPr>
          <w:rStyle w:val="Numberhead"/>
        </w:rPr>
      </w:pPr>
      <w:r w:rsidRPr="00F10443">
        <w:rPr>
          <w:rStyle w:val="Numberhead"/>
        </w:rPr>
        <w:t>Verses</w:t>
      </w:r>
      <w:r w:rsidRPr="00F10443">
        <w:rPr>
          <w:rStyle w:val="Numberhead"/>
        </w:rPr>
        <w:tab/>
      </w:r>
    </w:p>
    <w:p w14:paraId="4FB66349" w14:textId="29C81DA0" w:rsidR="006A604B" w:rsidRPr="008D302A" w:rsidRDefault="00D74E4F" w:rsidP="002743F9">
      <w:pPr>
        <w:pStyle w:val="Heading5"/>
        <w:tabs>
          <w:tab w:val="left" w:pos="3525"/>
        </w:tabs>
      </w:pPr>
      <w:r>
        <w:t>14</w:t>
      </w:r>
      <w:r w:rsidR="006A604B" w:rsidRPr="008D302A">
        <w:t xml:space="preserve"> </w:t>
      </w:r>
      <w:r w:rsidR="002743F9">
        <w:tab/>
      </w:r>
    </w:p>
    <w:p w14:paraId="230BC09D" w14:textId="77777777" w:rsidR="006A604B" w:rsidRPr="008D302A" w:rsidRDefault="006A604B" w:rsidP="006A604B">
      <w:pPr>
        <w:pStyle w:val="keywords"/>
      </w:pPr>
      <w:r w:rsidRPr="008D302A">
        <w:rPr>
          <w:rStyle w:val="Numberhead"/>
        </w:rPr>
        <w:t>Peg</w:t>
      </w:r>
      <w:r w:rsidRPr="008D302A">
        <w:tab/>
      </w:r>
    </w:p>
    <w:p w14:paraId="14E8F964" w14:textId="77777777" w:rsidR="006A604B" w:rsidRPr="008D302A" w:rsidRDefault="006A604B" w:rsidP="006A604B">
      <w:pPr>
        <w:pStyle w:val="keywords"/>
      </w:pPr>
      <w:r w:rsidRPr="008D302A">
        <w:rPr>
          <w:rStyle w:val="Numberhead"/>
        </w:rPr>
        <w:t>Ch. terrain</w:t>
      </w:r>
      <w:r w:rsidRPr="008D302A">
        <w:tab/>
      </w:r>
    </w:p>
    <w:p w14:paraId="48B42734" w14:textId="77777777" w:rsidR="006A604B" w:rsidRDefault="006A604B" w:rsidP="006A604B">
      <w:pPr>
        <w:pStyle w:val="keywords"/>
      </w:pPr>
      <w:r>
        <w:rPr>
          <w:rStyle w:val="Numberhead"/>
        </w:rPr>
        <w:t>Themes</w:t>
      </w:r>
      <w:r>
        <w:tab/>
      </w:r>
    </w:p>
    <w:p w14:paraId="4250C05F"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EF0C51E"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62149116" w14:textId="77777777" w:rsidR="00093767" w:rsidRDefault="000C4C07" w:rsidP="00093767">
      <w:pPr>
        <w:pStyle w:val="Heading3"/>
      </w:pPr>
      <w:r w:rsidRPr="000C4C07">
        <w:t>Joel</w:t>
      </w:r>
    </w:p>
    <w:p w14:paraId="22401369" w14:textId="7A74E3D0" w:rsidR="00731529" w:rsidRPr="000748DF" w:rsidRDefault="00731529" w:rsidP="00731529">
      <w:pPr>
        <w:pStyle w:val="keywords"/>
      </w:pPr>
      <w:r w:rsidRPr="00C55749">
        <w:rPr>
          <w:rStyle w:val="Numberhead"/>
        </w:rPr>
        <w:t>Sub. word</w:t>
      </w:r>
      <w:r>
        <w:rPr>
          <w:rStyle w:val="Numberhead"/>
        </w:rPr>
        <w:t>s</w:t>
      </w:r>
      <w:r w:rsidRPr="000748DF">
        <w:tab/>
      </w:r>
      <w:r w:rsidR="00D372A4" w:rsidRPr="000C4C07">
        <w:t>cup o' joe</w:t>
      </w:r>
    </w:p>
    <w:p w14:paraId="0F357079" w14:textId="70D7EE51" w:rsidR="00731529" w:rsidRDefault="00731529" w:rsidP="00731529">
      <w:pPr>
        <w:pStyle w:val="keywords"/>
      </w:pPr>
      <w:r>
        <w:rPr>
          <w:rStyle w:val="Numberhead"/>
        </w:rPr>
        <w:t>Peg</w:t>
      </w:r>
      <w:r w:rsidRPr="000748DF">
        <w:tab/>
      </w:r>
      <w:r>
        <w:t>29 = honeybee</w:t>
      </w:r>
    </w:p>
    <w:p w14:paraId="102896D2" w14:textId="158FAE5E" w:rsidR="00731529" w:rsidRDefault="003C7CD5" w:rsidP="00731529">
      <w:pPr>
        <w:pStyle w:val="keywords"/>
        <w:rPr>
          <w:rStyle w:val="Numberhead"/>
        </w:rPr>
      </w:pPr>
      <w:r>
        <w:rPr>
          <w:rStyle w:val="Numberhead"/>
        </w:rPr>
        <w:t>Book terrain</w:t>
      </w:r>
      <w:r>
        <w:rPr>
          <w:rStyle w:val="Numberhead"/>
        </w:rPr>
        <w:tab/>
      </w:r>
    </w:p>
    <w:p w14:paraId="002EA6FF" w14:textId="36A06834" w:rsidR="00731529" w:rsidRDefault="00731529" w:rsidP="00731529">
      <w:pPr>
        <w:pStyle w:val="keywords"/>
      </w:pPr>
      <w:r w:rsidRPr="000748DF">
        <w:rPr>
          <w:rStyle w:val="Numberhead"/>
        </w:rPr>
        <w:t>Story</w:t>
      </w:r>
      <w:r>
        <w:tab/>
      </w:r>
      <w:r w:rsidR="00D372A4" w:rsidRPr="000C4C07">
        <w:t>coffee shop with sweet pastries</w:t>
      </w:r>
    </w:p>
    <w:p w14:paraId="6AB453DD" w14:textId="51579EE3" w:rsidR="00D372A4" w:rsidRDefault="00731529" w:rsidP="00731529">
      <w:pPr>
        <w:pStyle w:val="keywords"/>
        <w:rPr>
          <w:rStyle w:val="Numberhead"/>
        </w:rPr>
      </w:pPr>
      <w:r>
        <w:rPr>
          <w:rStyle w:val="Numberhead"/>
        </w:rPr>
        <w:t>Notes</w:t>
      </w:r>
    </w:p>
    <w:p w14:paraId="3CD14431" w14:textId="77777777" w:rsidR="000367ED" w:rsidRPr="00F839CC" w:rsidRDefault="000367ED" w:rsidP="000367ED">
      <w:pPr>
        <w:pStyle w:val="Heading5"/>
      </w:pPr>
      <w:r w:rsidRPr="00F839CC">
        <w:t xml:space="preserve">1 </w:t>
      </w:r>
    </w:p>
    <w:p w14:paraId="4331D874" w14:textId="77777777" w:rsidR="000367ED" w:rsidRPr="00166964" w:rsidRDefault="000367ED" w:rsidP="000367ED">
      <w:pPr>
        <w:pStyle w:val="keywords"/>
      </w:pPr>
      <w:r w:rsidRPr="00D25469">
        <w:rPr>
          <w:rStyle w:val="Numberhead"/>
        </w:rPr>
        <w:t>Peg</w:t>
      </w:r>
      <w:r>
        <w:tab/>
        <w:t>Book peg</w:t>
      </w:r>
    </w:p>
    <w:p w14:paraId="6A49AD02" w14:textId="77777777" w:rsidR="000367ED" w:rsidRDefault="000367ED" w:rsidP="000367ED">
      <w:pPr>
        <w:pStyle w:val="keywords"/>
      </w:pPr>
      <w:r>
        <w:rPr>
          <w:rStyle w:val="Numberhead"/>
        </w:rPr>
        <w:t>Ch. terrain</w:t>
      </w:r>
      <w:r w:rsidRPr="00A46E8A">
        <w:tab/>
      </w:r>
    </w:p>
    <w:p w14:paraId="277F21E2" w14:textId="77777777" w:rsidR="000367ED" w:rsidRDefault="000367ED" w:rsidP="000367ED">
      <w:pPr>
        <w:pStyle w:val="keywords"/>
      </w:pPr>
      <w:r>
        <w:rPr>
          <w:rStyle w:val="Numberhead"/>
        </w:rPr>
        <w:t>Themes</w:t>
      </w:r>
      <w:r>
        <w:tab/>
      </w:r>
    </w:p>
    <w:p w14:paraId="5343B41E" w14:textId="6AEA2F5D"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761B4A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5BFE4D" w14:textId="77777777" w:rsidR="000367ED" w:rsidRPr="00F839CC" w:rsidRDefault="000367ED" w:rsidP="000367ED">
      <w:pPr>
        <w:pStyle w:val="Heading5"/>
      </w:pPr>
      <w:r>
        <w:lastRenderedPageBreak/>
        <w:t>2</w:t>
      </w:r>
      <w:r w:rsidRPr="00F839CC">
        <w:t xml:space="preserve"> </w:t>
      </w:r>
    </w:p>
    <w:p w14:paraId="26379A14" w14:textId="77777777" w:rsidR="000367ED" w:rsidRPr="00166964" w:rsidRDefault="000367ED" w:rsidP="000367ED">
      <w:pPr>
        <w:pStyle w:val="keywords"/>
      </w:pPr>
      <w:r w:rsidRPr="00D25469">
        <w:rPr>
          <w:rStyle w:val="Numberhead"/>
        </w:rPr>
        <w:t>Peg</w:t>
      </w:r>
      <w:r>
        <w:tab/>
      </w:r>
    </w:p>
    <w:p w14:paraId="3E1EBD65" w14:textId="77777777" w:rsidR="000367ED" w:rsidRDefault="000367ED" w:rsidP="000367ED">
      <w:pPr>
        <w:pStyle w:val="keywords"/>
      </w:pPr>
      <w:r>
        <w:rPr>
          <w:rStyle w:val="Numberhead"/>
        </w:rPr>
        <w:t>Ch. terrain</w:t>
      </w:r>
      <w:r w:rsidRPr="00A46E8A">
        <w:tab/>
      </w:r>
    </w:p>
    <w:p w14:paraId="3C549426" w14:textId="77777777" w:rsidR="000367ED" w:rsidRDefault="000367ED" w:rsidP="000367ED">
      <w:pPr>
        <w:pStyle w:val="keywords"/>
      </w:pPr>
      <w:r>
        <w:rPr>
          <w:rStyle w:val="Numberhead"/>
        </w:rPr>
        <w:t>Themes</w:t>
      </w:r>
      <w:r>
        <w:tab/>
      </w:r>
    </w:p>
    <w:p w14:paraId="13C4421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B27F605"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77160836" w14:textId="77777777" w:rsidR="000367ED" w:rsidRPr="008D302A" w:rsidRDefault="000367ED" w:rsidP="000367ED">
      <w:pPr>
        <w:pStyle w:val="Heading5"/>
      </w:pPr>
      <w:r w:rsidRPr="008D302A">
        <w:t xml:space="preserve">3 </w:t>
      </w:r>
    </w:p>
    <w:p w14:paraId="2345FD20" w14:textId="77777777" w:rsidR="000367ED" w:rsidRPr="008D302A" w:rsidRDefault="000367ED" w:rsidP="000367ED">
      <w:pPr>
        <w:pStyle w:val="keywords"/>
      </w:pPr>
      <w:r w:rsidRPr="008D302A">
        <w:rPr>
          <w:rStyle w:val="Numberhead"/>
        </w:rPr>
        <w:t>Peg</w:t>
      </w:r>
      <w:r w:rsidRPr="008D302A">
        <w:tab/>
      </w:r>
    </w:p>
    <w:p w14:paraId="4F0C71B1" w14:textId="77777777" w:rsidR="000367ED" w:rsidRPr="008D302A" w:rsidRDefault="000367ED" w:rsidP="000367ED">
      <w:pPr>
        <w:pStyle w:val="keywords"/>
      </w:pPr>
      <w:r w:rsidRPr="008D302A">
        <w:rPr>
          <w:rStyle w:val="Numberhead"/>
        </w:rPr>
        <w:t>Ch. terrain</w:t>
      </w:r>
      <w:r w:rsidRPr="008D302A">
        <w:tab/>
      </w:r>
    </w:p>
    <w:p w14:paraId="2B726E91" w14:textId="77777777" w:rsidR="000367ED" w:rsidRDefault="000367ED" w:rsidP="000367ED">
      <w:pPr>
        <w:pStyle w:val="keywords"/>
      </w:pPr>
      <w:r>
        <w:rPr>
          <w:rStyle w:val="Numberhead"/>
        </w:rPr>
        <w:t>Themes</w:t>
      </w:r>
      <w:r>
        <w:tab/>
      </w:r>
    </w:p>
    <w:p w14:paraId="60086D4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01976A0" w14:textId="6CF4952A" w:rsidR="000367ED" w:rsidRPr="00F10443" w:rsidRDefault="000367ED" w:rsidP="000367ED">
      <w:pPr>
        <w:pStyle w:val="keywords"/>
        <w:rPr>
          <w:rStyle w:val="Numberhead"/>
        </w:rPr>
      </w:pPr>
      <w:r w:rsidRPr="00F10443">
        <w:rPr>
          <w:rStyle w:val="Numberhead"/>
        </w:rPr>
        <w:t>Verses</w:t>
      </w:r>
      <w:r w:rsidR="003C7CD5">
        <w:rPr>
          <w:rStyle w:val="Numberhead"/>
        </w:rPr>
        <w:tab/>
      </w:r>
    </w:p>
    <w:p w14:paraId="3507829C" w14:textId="77777777" w:rsidR="00093767" w:rsidRPr="00020B29" w:rsidRDefault="000C4C07" w:rsidP="00093767">
      <w:pPr>
        <w:pStyle w:val="Heading3"/>
      </w:pPr>
      <w:r w:rsidRPr="00020B29">
        <w:t>Amos</w:t>
      </w:r>
    </w:p>
    <w:p w14:paraId="6D394B3B" w14:textId="13E69410" w:rsidR="000663BB" w:rsidRPr="00020B29" w:rsidRDefault="000663BB" w:rsidP="000663BB">
      <w:pPr>
        <w:pStyle w:val="keywords"/>
      </w:pPr>
      <w:r w:rsidRPr="00020B29">
        <w:rPr>
          <w:rStyle w:val="Numberhead"/>
        </w:rPr>
        <w:t>Sub. words</w:t>
      </w:r>
      <w:r w:rsidRPr="00020B29">
        <w:tab/>
      </w:r>
      <w:r w:rsidR="00EB3494" w:rsidRPr="000C4C07">
        <w:t>moss</w:t>
      </w:r>
    </w:p>
    <w:p w14:paraId="4A07F4EB" w14:textId="693B0028" w:rsidR="000663BB" w:rsidRDefault="000663BB" w:rsidP="000663BB">
      <w:pPr>
        <w:pStyle w:val="keywords"/>
      </w:pPr>
      <w:r>
        <w:rPr>
          <w:rStyle w:val="Numberhead"/>
        </w:rPr>
        <w:t>Peg</w:t>
      </w:r>
      <w:r w:rsidRPr="000748DF">
        <w:tab/>
      </w:r>
      <w:r>
        <w:t>30 = moss</w:t>
      </w:r>
    </w:p>
    <w:p w14:paraId="2E4BB729" w14:textId="40E46FD5" w:rsidR="000663BB" w:rsidRDefault="003C7CD5" w:rsidP="000663BB">
      <w:pPr>
        <w:pStyle w:val="keywords"/>
        <w:rPr>
          <w:rStyle w:val="Numberhead"/>
        </w:rPr>
      </w:pPr>
      <w:r>
        <w:rPr>
          <w:rStyle w:val="Numberhead"/>
        </w:rPr>
        <w:t>Book terrain</w:t>
      </w:r>
      <w:r>
        <w:rPr>
          <w:rStyle w:val="Numberhead"/>
        </w:rPr>
        <w:tab/>
      </w:r>
    </w:p>
    <w:p w14:paraId="29BE66EE" w14:textId="2AA9750F" w:rsidR="000663BB" w:rsidRDefault="000663BB" w:rsidP="000663BB">
      <w:pPr>
        <w:pStyle w:val="keywords"/>
      </w:pPr>
      <w:r w:rsidRPr="000748DF">
        <w:rPr>
          <w:rStyle w:val="Numberhead"/>
        </w:rPr>
        <w:t>Story</w:t>
      </w:r>
      <w:r>
        <w:tab/>
      </w:r>
      <w:r w:rsidR="00EB3494" w:rsidRPr="000C4C07">
        <w:t>farmers’ market</w:t>
      </w:r>
    </w:p>
    <w:p w14:paraId="087F736F" w14:textId="77777777" w:rsidR="000663BB" w:rsidRDefault="000663BB" w:rsidP="000663BB">
      <w:pPr>
        <w:pStyle w:val="keywords"/>
        <w:rPr>
          <w:rStyle w:val="Numberhead"/>
        </w:rPr>
      </w:pPr>
      <w:r>
        <w:rPr>
          <w:rStyle w:val="Numberhead"/>
        </w:rPr>
        <w:t>Notes</w:t>
      </w:r>
    </w:p>
    <w:p w14:paraId="5361AB46" w14:textId="77777777" w:rsidR="00D2162A" w:rsidRPr="00F839CC" w:rsidRDefault="00D2162A" w:rsidP="00D2162A">
      <w:pPr>
        <w:pStyle w:val="Heading5"/>
      </w:pPr>
      <w:r w:rsidRPr="00F839CC">
        <w:t xml:space="preserve">1 </w:t>
      </w:r>
    </w:p>
    <w:p w14:paraId="64F48C12" w14:textId="77777777" w:rsidR="00D2162A" w:rsidRPr="00166964" w:rsidRDefault="00D2162A" w:rsidP="00D2162A">
      <w:pPr>
        <w:pStyle w:val="keywords"/>
      </w:pPr>
      <w:r w:rsidRPr="00D25469">
        <w:rPr>
          <w:rStyle w:val="Numberhead"/>
        </w:rPr>
        <w:t>Peg</w:t>
      </w:r>
      <w:r>
        <w:tab/>
        <w:t>Book peg</w:t>
      </w:r>
    </w:p>
    <w:p w14:paraId="14AE811B" w14:textId="77777777" w:rsidR="00D2162A" w:rsidRDefault="00D2162A" w:rsidP="00D2162A">
      <w:pPr>
        <w:pStyle w:val="keywords"/>
      </w:pPr>
      <w:r>
        <w:rPr>
          <w:rStyle w:val="Numberhead"/>
        </w:rPr>
        <w:t>Ch. terrain</w:t>
      </w:r>
      <w:r w:rsidRPr="00A46E8A">
        <w:tab/>
      </w:r>
    </w:p>
    <w:p w14:paraId="059BB83D" w14:textId="77777777" w:rsidR="00D2162A" w:rsidRDefault="00D2162A" w:rsidP="00D2162A">
      <w:pPr>
        <w:pStyle w:val="keywords"/>
      </w:pPr>
      <w:r>
        <w:rPr>
          <w:rStyle w:val="Numberhead"/>
        </w:rPr>
        <w:t>Themes</w:t>
      </w:r>
      <w:r>
        <w:tab/>
      </w:r>
    </w:p>
    <w:p w14:paraId="41F79DF4"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3737068"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0EAC2CA9" w14:textId="77777777" w:rsidR="00D2162A" w:rsidRPr="00F839CC" w:rsidRDefault="00D2162A" w:rsidP="00D2162A">
      <w:pPr>
        <w:pStyle w:val="Heading5"/>
      </w:pPr>
      <w:r>
        <w:t>2</w:t>
      </w:r>
      <w:r w:rsidRPr="00F839CC">
        <w:t xml:space="preserve"> </w:t>
      </w:r>
    </w:p>
    <w:p w14:paraId="7E3A11ED" w14:textId="77777777" w:rsidR="00D2162A" w:rsidRPr="00166964" w:rsidRDefault="00D2162A" w:rsidP="00D2162A">
      <w:pPr>
        <w:pStyle w:val="keywords"/>
      </w:pPr>
      <w:r w:rsidRPr="00D25469">
        <w:rPr>
          <w:rStyle w:val="Numberhead"/>
        </w:rPr>
        <w:t>Peg</w:t>
      </w:r>
      <w:r>
        <w:tab/>
      </w:r>
    </w:p>
    <w:p w14:paraId="14CEBCB1" w14:textId="77777777" w:rsidR="00D2162A" w:rsidRDefault="00D2162A" w:rsidP="00D2162A">
      <w:pPr>
        <w:pStyle w:val="keywords"/>
      </w:pPr>
      <w:r>
        <w:rPr>
          <w:rStyle w:val="Numberhead"/>
        </w:rPr>
        <w:t>Ch. terrain</w:t>
      </w:r>
      <w:r w:rsidRPr="00A46E8A">
        <w:tab/>
      </w:r>
    </w:p>
    <w:p w14:paraId="5A299510" w14:textId="77777777" w:rsidR="00D2162A" w:rsidRDefault="00D2162A" w:rsidP="00D2162A">
      <w:pPr>
        <w:pStyle w:val="keywords"/>
      </w:pPr>
      <w:r>
        <w:rPr>
          <w:rStyle w:val="Numberhead"/>
        </w:rPr>
        <w:t>Themes</w:t>
      </w:r>
      <w:r>
        <w:tab/>
      </w:r>
    </w:p>
    <w:p w14:paraId="08485A96"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AC7E2D0" w14:textId="77777777" w:rsidR="00D2162A" w:rsidRPr="008D302A" w:rsidRDefault="00D2162A" w:rsidP="00D2162A">
      <w:pPr>
        <w:pStyle w:val="keywords"/>
        <w:rPr>
          <w:rStyle w:val="Numberhead"/>
        </w:rPr>
      </w:pPr>
      <w:r w:rsidRPr="008D302A">
        <w:rPr>
          <w:rStyle w:val="Numberhead"/>
        </w:rPr>
        <w:t>Verses</w:t>
      </w:r>
      <w:r w:rsidRPr="008D302A">
        <w:rPr>
          <w:rStyle w:val="Numberhead"/>
        </w:rPr>
        <w:tab/>
      </w:r>
    </w:p>
    <w:p w14:paraId="415539DA" w14:textId="77777777" w:rsidR="00D2162A" w:rsidRPr="008D302A" w:rsidRDefault="00D2162A" w:rsidP="00D2162A">
      <w:pPr>
        <w:pStyle w:val="Heading5"/>
      </w:pPr>
      <w:r w:rsidRPr="008D302A">
        <w:t xml:space="preserve">3 </w:t>
      </w:r>
    </w:p>
    <w:p w14:paraId="7D99366F" w14:textId="77777777" w:rsidR="00D2162A" w:rsidRPr="008D302A" w:rsidRDefault="00D2162A" w:rsidP="00D2162A">
      <w:pPr>
        <w:pStyle w:val="keywords"/>
      </w:pPr>
      <w:r w:rsidRPr="008D302A">
        <w:rPr>
          <w:rStyle w:val="Numberhead"/>
        </w:rPr>
        <w:t>Peg</w:t>
      </w:r>
      <w:r w:rsidRPr="008D302A">
        <w:tab/>
      </w:r>
    </w:p>
    <w:p w14:paraId="79CA4325" w14:textId="77777777" w:rsidR="00D2162A" w:rsidRPr="008D302A" w:rsidRDefault="00D2162A" w:rsidP="00D2162A">
      <w:pPr>
        <w:pStyle w:val="keywords"/>
      </w:pPr>
      <w:r w:rsidRPr="008D302A">
        <w:rPr>
          <w:rStyle w:val="Numberhead"/>
        </w:rPr>
        <w:t>Ch. terrain</w:t>
      </w:r>
      <w:r w:rsidRPr="008D302A">
        <w:tab/>
      </w:r>
    </w:p>
    <w:p w14:paraId="5F7EE856" w14:textId="77777777" w:rsidR="00D2162A" w:rsidRDefault="00D2162A" w:rsidP="00D2162A">
      <w:pPr>
        <w:pStyle w:val="keywords"/>
      </w:pPr>
      <w:r>
        <w:rPr>
          <w:rStyle w:val="Numberhead"/>
        </w:rPr>
        <w:t>Themes</w:t>
      </w:r>
      <w:r>
        <w:tab/>
      </w:r>
    </w:p>
    <w:p w14:paraId="22A41BDD"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0CCDA0FD"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47A5CA20" w14:textId="77777777" w:rsidR="00D2162A" w:rsidRPr="00F839CC" w:rsidRDefault="00D2162A" w:rsidP="00D2162A">
      <w:pPr>
        <w:pStyle w:val="Heading5"/>
      </w:pPr>
      <w:r>
        <w:lastRenderedPageBreak/>
        <w:t>4</w:t>
      </w:r>
      <w:r w:rsidRPr="00F839CC">
        <w:t xml:space="preserve"> </w:t>
      </w:r>
    </w:p>
    <w:p w14:paraId="3E47FAA7" w14:textId="77777777" w:rsidR="00D2162A" w:rsidRPr="00166964" w:rsidRDefault="00D2162A" w:rsidP="00D2162A">
      <w:pPr>
        <w:pStyle w:val="keywords"/>
      </w:pPr>
      <w:r w:rsidRPr="00D25469">
        <w:rPr>
          <w:rStyle w:val="Numberhead"/>
        </w:rPr>
        <w:t>Peg</w:t>
      </w:r>
      <w:r>
        <w:tab/>
      </w:r>
    </w:p>
    <w:p w14:paraId="6A67A804" w14:textId="77777777" w:rsidR="00D2162A" w:rsidRDefault="00D2162A" w:rsidP="00D2162A">
      <w:pPr>
        <w:pStyle w:val="keywords"/>
      </w:pPr>
      <w:r>
        <w:rPr>
          <w:rStyle w:val="Numberhead"/>
        </w:rPr>
        <w:t>Ch. terrain</w:t>
      </w:r>
      <w:r w:rsidRPr="00A46E8A">
        <w:tab/>
      </w:r>
    </w:p>
    <w:p w14:paraId="25A58902" w14:textId="77777777" w:rsidR="00D2162A" w:rsidRDefault="00D2162A" w:rsidP="00D2162A">
      <w:pPr>
        <w:pStyle w:val="keywords"/>
      </w:pPr>
      <w:r>
        <w:rPr>
          <w:rStyle w:val="Numberhead"/>
        </w:rPr>
        <w:t>Themes</w:t>
      </w:r>
      <w:r>
        <w:tab/>
      </w:r>
    </w:p>
    <w:p w14:paraId="5A85C640"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9136BC0"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5919912C" w14:textId="77777777" w:rsidR="00D2162A" w:rsidRPr="00F839CC" w:rsidRDefault="00D2162A" w:rsidP="00D2162A">
      <w:pPr>
        <w:pStyle w:val="Heading5"/>
      </w:pPr>
      <w:r>
        <w:t>5</w:t>
      </w:r>
      <w:r w:rsidRPr="00F839CC">
        <w:t xml:space="preserve"> </w:t>
      </w:r>
    </w:p>
    <w:p w14:paraId="44E31874" w14:textId="77777777" w:rsidR="00D2162A" w:rsidRPr="00166964" w:rsidRDefault="00D2162A" w:rsidP="00D2162A">
      <w:pPr>
        <w:pStyle w:val="keywords"/>
      </w:pPr>
      <w:r w:rsidRPr="00D25469">
        <w:rPr>
          <w:rStyle w:val="Numberhead"/>
        </w:rPr>
        <w:t>Peg</w:t>
      </w:r>
      <w:r>
        <w:tab/>
      </w:r>
    </w:p>
    <w:p w14:paraId="572E0151" w14:textId="77777777" w:rsidR="00D2162A" w:rsidRDefault="00D2162A" w:rsidP="00D2162A">
      <w:pPr>
        <w:pStyle w:val="keywords"/>
      </w:pPr>
      <w:r>
        <w:rPr>
          <w:rStyle w:val="Numberhead"/>
        </w:rPr>
        <w:t>Ch. terrain</w:t>
      </w:r>
      <w:r w:rsidRPr="00A46E8A">
        <w:tab/>
      </w:r>
    </w:p>
    <w:p w14:paraId="1AF55ED7" w14:textId="77777777" w:rsidR="00D2162A" w:rsidRDefault="00D2162A" w:rsidP="00D2162A">
      <w:pPr>
        <w:pStyle w:val="keywords"/>
      </w:pPr>
      <w:r>
        <w:rPr>
          <w:rStyle w:val="Numberhead"/>
        </w:rPr>
        <w:t>Themes</w:t>
      </w:r>
      <w:r>
        <w:tab/>
      </w:r>
    </w:p>
    <w:p w14:paraId="52440C7C"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179FDB99"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6AB83B4B" w14:textId="77777777" w:rsidR="00D2162A" w:rsidRPr="00F839CC" w:rsidRDefault="00D2162A" w:rsidP="00D2162A">
      <w:pPr>
        <w:pStyle w:val="Heading5"/>
      </w:pPr>
      <w:r>
        <w:t>6</w:t>
      </w:r>
      <w:r w:rsidRPr="00F839CC">
        <w:t xml:space="preserve"> </w:t>
      </w:r>
    </w:p>
    <w:p w14:paraId="38C7ADB9" w14:textId="77777777" w:rsidR="00D2162A" w:rsidRPr="00166964" w:rsidRDefault="00D2162A" w:rsidP="00D2162A">
      <w:pPr>
        <w:pStyle w:val="keywords"/>
      </w:pPr>
      <w:r w:rsidRPr="00D25469">
        <w:rPr>
          <w:rStyle w:val="Numberhead"/>
        </w:rPr>
        <w:t>Peg</w:t>
      </w:r>
      <w:r>
        <w:tab/>
      </w:r>
    </w:p>
    <w:p w14:paraId="5F606740" w14:textId="77777777" w:rsidR="00D2162A" w:rsidRDefault="00D2162A" w:rsidP="00D2162A">
      <w:pPr>
        <w:pStyle w:val="keywords"/>
      </w:pPr>
      <w:r>
        <w:rPr>
          <w:rStyle w:val="Numberhead"/>
        </w:rPr>
        <w:t>Ch. terrain</w:t>
      </w:r>
      <w:r w:rsidRPr="00A46E8A">
        <w:tab/>
      </w:r>
    </w:p>
    <w:p w14:paraId="1065E250" w14:textId="77777777" w:rsidR="00D2162A" w:rsidRDefault="00D2162A" w:rsidP="00D2162A">
      <w:pPr>
        <w:pStyle w:val="keywords"/>
      </w:pPr>
      <w:r>
        <w:rPr>
          <w:rStyle w:val="Numberhead"/>
        </w:rPr>
        <w:t>Themes</w:t>
      </w:r>
      <w:r>
        <w:tab/>
      </w:r>
    </w:p>
    <w:p w14:paraId="2FA7C54B"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248AAD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48CF80E1" w14:textId="77777777" w:rsidR="00D2162A" w:rsidRPr="00F839CC" w:rsidRDefault="00D2162A" w:rsidP="00D2162A">
      <w:pPr>
        <w:pStyle w:val="Heading5"/>
      </w:pPr>
      <w:r>
        <w:t>7</w:t>
      </w:r>
      <w:r w:rsidRPr="00F839CC">
        <w:t xml:space="preserve"> </w:t>
      </w:r>
    </w:p>
    <w:p w14:paraId="5B90121A" w14:textId="77777777" w:rsidR="00D2162A" w:rsidRPr="00166964" w:rsidRDefault="00D2162A" w:rsidP="00D2162A">
      <w:pPr>
        <w:pStyle w:val="keywords"/>
      </w:pPr>
      <w:r w:rsidRPr="00D25469">
        <w:rPr>
          <w:rStyle w:val="Numberhead"/>
        </w:rPr>
        <w:t>Peg</w:t>
      </w:r>
      <w:r>
        <w:tab/>
      </w:r>
    </w:p>
    <w:p w14:paraId="41134B88" w14:textId="77777777" w:rsidR="00D2162A" w:rsidRDefault="00D2162A" w:rsidP="00D2162A">
      <w:pPr>
        <w:pStyle w:val="keywords"/>
      </w:pPr>
      <w:r>
        <w:rPr>
          <w:rStyle w:val="Numberhead"/>
        </w:rPr>
        <w:t>Ch. terrain</w:t>
      </w:r>
      <w:r w:rsidRPr="00A46E8A">
        <w:tab/>
      </w:r>
    </w:p>
    <w:p w14:paraId="1C458350" w14:textId="77777777" w:rsidR="00D2162A" w:rsidRDefault="00D2162A" w:rsidP="00D2162A">
      <w:pPr>
        <w:pStyle w:val="keywords"/>
      </w:pPr>
      <w:r>
        <w:rPr>
          <w:rStyle w:val="Numberhead"/>
        </w:rPr>
        <w:t>Themes</w:t>
      </w:r>
      <w:r>
        <w:tab/>
      </w:r>
    </w:p>
    <w:p w14:paraId="31CB64E9"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62EB181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7008BF5D" w14:textId="77777777" w:rsidR="00D2162A" w:rsidRPr="00F839CC" w:rsidRDefault="00D2162A" w:rsidP="00D2162A">
      <w:pPr>
        <w:pStyle w:val="Heading5"/>
      </w:pPr>
      <w:r>
        <w:t>8</w:t>
      </w:r>
      <w:r w:rsidRPr="00F839CC">
        <w:t xml:space="preserve"> </w:t>
      </w:r>
    </w:p>
    <w:p w14:paraId="1AA240C8" w14:textId="77777777" w:rsidR="00D2162A" w:rsidRPr="00166964" w:rsidRDefault="00D2162A" w:rsidP="00D2162A">
      <w:pPr>
        <w:pStyle w:val="keywords"/>
      </w:pPr>
      <w:r w:rsidRPr="00D25469">
        <w:rPr>
          <w:rStyle w:val="Numberhead"/>
        </w:rPr>
        <w:t>Peg</w:t>
      </w:r>
      <w:r>
        <w:tab/>
      </w:r>
    </w:p>
    <w:p w14:paraId="5D9C0502" w14:textId="77777777" w:rsidR="00D2162A" w:rsidRDefault="00D2162A" w:rsidP="00D2162A">
      <w:pPr>
        <w:pStyle w:val="keywords"/>
      </w:pPr>
      <w:r>
        <w:rPr>
          <w:rStyle w:val="Numberhead"/>
        </w:rPr>
        <w:t>Ch. terrain</w:t>
      </w:r>
      <w:r w:rsidRPr="00A46E8A">
        <w:tab/>
      </w:r>
    </w:p>
    <w:p w14:paraId="4578FB16" w14:textId="77777777" w:rsidR="00D2162A" w:rsidRDefault="00D2162A" w:rsidP="00D2162A">
      <w:pPr>
        <w:pStyle w:val="keywords"/>
      </w:pPr>
      <w:r>
        <w:rPr>
          <w:rStyle w:val="Numberhead"/>
        </w:rPr>
        <w:t>Themes</w:t>
      </w:r>
      <w:r>
        <w:tab/>
      </w:r>
    </w:p>
    <w:p w14:paraId="4D456145"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79B16B94"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267912F7" w14:textId="77777777" w:rsidR="00D2162A" w:rsidRPr="00F839CC" w:rsidRDefault="00D2162A" w:rsidP="00D2162A">
      <w:pPr>
        <w:pStyle w:val="Heading5"/>
      </w:pPr>
      <w:r>
        <w:t>9</w:t>
      </w:r>
      <w:r w:rsidRPr="00F839CC">
        <w:t xml:space="preserve"> </w:t>
      </w:r>
    </w:p>
    <w:p w14:paraId="0DD94D7F" w14:textId="77777777" w:rsidR="00D2162A" w:rsidRPr="00166964" w:rsidRDefault="00D2162A" w:rsidP="00D2162A">
      <w:pPr>
        <w:pStyle w:val="keywords"/>
      </w:pPr>
      <w:r w:rsidRPr="00D25469">
        <w:rPr>
          <w:rStyle w:val="Numberhead"/>
        </w:rPr>
        <w:t>Peg</w:t>
      </w:r>
      <w:r>
        <w:tab/>
      </w:r>
    </w:p>
    <w:p w14:paraId="647ECAB7" w14:textId="77777777" w:rsidR="00D2162A" w:rsidRDefault="00D2162A" w:rsidP="00D2162A">
      <w:pPr>
        <w:pStyle w:val="keywords"/>
      </w:pPr>
      <w:r>
        <w:rPr>
          <w:rStyle w:val="Numberhead"/>
        </w:rPr>
        <w:t>Ch. terrain</w:t>
      </w:r>
      <w:r w:rsidRPr="00A46E8A">
        <w:tab/>
      </w:r>
    </w:p>
    <w:p w14:paraId="6F33B68E" w14:textId="77777777" w:rsidR="00D2162A" w:rsidRDefault="00D2162A" w:rsidP="00D2162A">
      <w:pPr>
        <w:pStyle w:val="keywords"/>
      </w:pPr>
      <w:r>
        <w:rPr>
          <w:rStyle w:val="Numberhead"/>
        </w:rPr>
        <w:t>Themes</w:t>
      </w:r>
      <w:r>
        <w:tab/>
      </w:r>
    </w:p>
    <w:p w14:paraId="2DEF4AE4"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018D67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0265E70B" w14:textId="77777777" w:rsidR="00093767" w:rsidRDefault="000C4C07" w:rsidP="00093767">
      <w:pPr>
        <w:pStyle w:val="Heading3"/>
      </w:pPr>
      <w:r w:rsidRPr="000C4C07">
        <w:lastRenderedPageBreak/>
        <w:t>Obadiah</w:t>
      </w:r>
    </w:p>
    <w:p w14:paraId="1781EFAD" w14:textId="1C61752B" w:rsidR="000663BB" w:rsidRPr="000663BB" w:rsidRDefault="000663BB" w:rsidP="000663BB">
      <w:pPr>
        <w:pStyle w:val="keywords"/>
      </w:pPr>
      <w:r w:rsidRPr="000663BB">
        <w:rPr>
          <w:rStyle w:val="Numberhead"/>
        </w:rPr>
        <w:t>Sub. words</w:t>
      </w:r>
      <w:r w:rsidRPr="000663BB">
        <w:tab/>
      </w:r>
      <w:r w:rsidR="00EB3494" w:rsidRPr="000C4C07">
        <w:t>bed, die-topped posts</w:t>
      </w:r>
    </w:p>
    <w:p w14:paraId="6ED47DF6" w14:textId="0B57CB12" w:rsidR="000663BB" w:rsidRDefault="000663BB" w:rsidP="000663BB">
      <w:pPr>
        <w:pStyle w:val="keywords"/>
      </w:pPr>
      <w:r>
        <w:rPr>
          <w:rStyle w:val="Numberhead"/>
        </w:rPr>
        <w:t>Peg</w:t>
      </w:r>
      <w:r w:rsidRPr="000748DF">
        <w:tab/>
      </w:r>
      <w:r>
        <w:t>31 = moat</w:t>
      </w:r>
    </w:p>
    <w:p w14:paraId="68F13675" w14:textId="0904B81B" w:rsidR="000663BB" w:rsidRDefault="003C7CD5" w:rsidP="000663BB">
      <w:pPr>
        <w:pStyle w:val="keywords"/>
        <w:rPr>
          <w:rStyle w:val="Numberhead"/>
        </w:rPr>
      </w:pPr>
      <w:r>
        <w:rPr>
          <w:rStyle w:val="Numberhead"/>
        </w:rPr>
        <w:t>Book terrain</w:t>
      </w:r>
      <w:r>
        <w:rPr>
          <w:rStyle w:val="Numberhead"/>
        </w:rPr>
        <w:tab/>
      </w:r>
    </w:p>
    <w:p w14:paraId="08C31C85" w14:textId="41CBBEEE" w:rsidR="000663BB" w:rsidRDefault="000663BB" w:rsidP="000663BB">
      <w:pPr>
        <w:pStyle w:val="keywords"/>
      </w:pPr>
      <w:r w:rsidRPr="000748DF">
        <w:rPr>
          <w:rStyle w:val="Numberhead"/>
        </w:rPr>
        <w:t>Story</w:t>
      </w:r>
      <w:r>
        <w:tab/>
      </w:r>
      <w:r w:rsidR="00EB3494" w:rsidRPr="000C4C07">
        <w:t>home goods store</w:t>
      </w:r>
    </w:p>
    <w:p w14:paraId="4029D104" w14:textId="77777777" w:rsidR="000663BB" w:rsidRDefault="000663BB" w:rsidP="000663BB">
      <w:pPr>
        <w:pStyle w:val="keywords"/>
        <w:rPr>
          <w:rStyle w:val="Numberhead"/>
        </w:rPr>
      </w:pPr>
      <w:r>
        <w:rPr>
          <w:rStyle w:val="Numberhead"/>
        </w:rPr>
        <w:t>Notes</w:t>
      </w:r>
    </w:p>
    <w:p w14:paraId="1AB7B40C" w14:textId="77777777" w:rsidR="00842100" w:rsidRDefault="00842100" w:rsidP="00842100">
      <w:pPr>
        <w:pStyle w:val="keywords"/>
      </w:pPr>
      <w:r>
        <w:rPr>
          <w:rStyle w:val="Numberhead"/>
        </w:rPr>
        <w:t>Themes</w:t>
      </w:r>
      <w:r>
        <w:tab/>
      </w:r>
    </w:p>
    <w:p w14:paraId="1482F140" w14:textId="58B47853" w:rsidR="00842100" w:rsidRPr="0048334D" w:rsidRDefault="00842100" w:rsidP="00842100">
      <w:pPr>
        <w:pStyle w:val="keywords"/>
        <w:rPr>
          <w:rStyle w:val="Numberhead"/>
          <w:rFonts w:asciiTheme="minorHAnsi" w:hAnsiTheme="minorHAnsi"/>
          <w:color w:val="auto"/>
          <w:sz w:val="20"/>
        </w:rPr>
      </w:pPr>
      <w:r w:rsidRPr="003D1666">
        <w:rPr>
          <w:rStyle w:val="Numberhead"/>
        </w:rPr>
        <w:t>Story</w:t>
      </w:r>
      <w:r>
        <w:tab/>
      </w:r>
    </w:p>
    <w:p w14:paraId="7E6DE343" w14:textId="77777777" w:rsidR="00842100" w:rsidRPr="00F10443" w:rsidRDefault="00842100" w:rsidP="00842100">
      <w:pPr>
        <w:pStyle w:val="keywords"/>
        <w:rPr>
          <w:rStyle w:val="Numberhead"/>
        </w:rPr>
      </w:pPr>
      <w:r w:rsidRPr="00F10443">
        <w:rPr>
          <w:rStyle w:val="Numberhead"/>
        </w:rPr>
        <w:t>Verses</w:t>
      </w:r>
      <w:r w:rsidRPr="00F10443">
        <w:rPr>
          <w:rStyle w:val="Numberhead"/>
        </w:rPr>
        <w:tab/>
      </w:r>
    </w:p>
    <w:p w14:paraId="07A2A16D" w14:textId="77777777" w:rsidR="00093767" w:rsidRDefault="000C4C07" w:rsidP="00093767">
      <w:pPr>
        <w:pStyle w:val="Heading3"/>
      </w:pPr>
      <w:r w:rsidRPr="000C4C07">
        <w:t>Jonah</w:t>
      </w:r>
    </w:p>
    <w:p w14:paraId="42161774" w14:textId="5C7D8F70" w:rsidR="000663BB" w:rsidRPr="000663BB" w:rsidRDefault="000663BB" w:rsidP="000663BB">
      <w:pPr>
        <w:pStyle w:val="keywords"/>
      </w:pPr>
      <w:r w:rsidRPr="000663BB">
        <w:rPr>
          <w:rStyle w:val="Numberhead"/>
        </w:rPr>
        <w:t>Sub. words</w:t>
      </w:r>
      <w:r w:rsidRPr="000663BB">
        <w:tab/>
      </w:r>
      <w:r w:rsidR="00A3373F" w:rsidRPr="000C4C07">
        <w:t>China</w:t>
      </w:r>
    </w:p>
    <w:p w14:paraId="648E9388" w14:textId="7CAD3594" w:rsidR="000663BB" w:rsidRDefault="000663BB" w:rsidP="000663BB">
      <w:pPr>
        <w:pStyle w:val="keywords"/>
      </w:pPr>
      <w:r>
        <w:rPr>
          <w:rStyle w:val="Numberhead"/>
        </w:rPr>
        <w:t>Peg</w:t>
      </w:r>
      <w:r w:rsidRPr="000748DF">
        <w:tab/>
      </w:r>
      <w:r>
        <w:t>32 = moon</w:t>
      </w:r>
    </w:p>
    <w:p w14:paraId="4CBEB2CE" w14:textId="32514868" w:rsidR="000663BB" w:rsidRDefault="003C7CD5" w:rsidP="000663BB">
      <w:pPr>
        <w:pStyle w:val="keywords"/>
        <w:rPr>
          <w:rStyle w:val="Numberhead"/>
        </w:rPr>
      </w:pPr>
      <w:r>
        <w:rPr>
          <w:rStyle w:val="Numberhead"/>
        </w:rPr>
        <w:t>Book terrain</w:t>
      </w:r>
      <w:r>
        <w:rPr>
          <w:rStyle w:val="Numberhead"/>
        </w:rPr>
        <w:tab/>
      </w:r>
      <w:r w:rsidR="00A3373F" w:rsidRPr="000C4C07">
        <w:t>Chinese aquarium</w:t>
      </w:r>
    </w:p>
    <w:p w14:paraId="4ADE5FFA" w14:textId="77777777" w:rsidR="000663BB" w:rsidRDefault="000663BB" w:rsidP="000663BB">
      <w:pPr>
        <w:pStyle w:val="keywords"/>
      </w:pPr>
      <w:r w:rsidRPr="000748DF">
        <w:rPr>
          <w:rStyle w:val="Numberhead"/>
        </w:rPr>
        <w:t>Story</w:t>
      </w:r>
      <w:r>
        <w:tab/>
      </w:r>
    </w:p>
    <w:p w14:paraId="5014DD2D" w14:textId="77777777" w:rsidR="000663BB" w:rsidRDefault="000663BB" w:rsidP="000663BB">
      <w:pPr>
        <w:pStyle w:val="keywords"/>
        <w:rPr>
          <w:rStyle w:val="Numberhead"/>
        </w:rPr>
      </w:pPr>
      <w:r>
        <w:rPr>
          <w:rStyle w:val="Numberhead"/>
        </w:rPr>
        <w:t>Notes</w:t>
      </w:r>
    </w:p>
    <w:p w14:paraId="33F22EC3" w14:textId="77777777" w:rsidR="000367ED" w:rsidRPr="00F839CC" w:rsidRDefault="000367ED" w:rsidP="000367ED">
      <w:pPr>
        <w:pStyle w:val="Heading5"/>
      </w:pPr>
      <w:r w:rsidRPr="00F839CC">
        <w:t xml:space="preserve">1 </w:t>
      </w:r>
    </w:p>
    <w:p w14:paraId="6CF8C66E" w14:textId="77777777" w:rsidR="000367ED" w:rsidRPr="00166964" w:rsidRDefault="000367ED" w:rsidP="000367ED">
      <w:pPr>
        <w:pStyle w:val="keywords"/>
      </w:pPr>
      <w:r w:rsidRPr="00D25469">
        <w:rPr>
          <w:rStyle w:val="Numberhead"/>
        </w:rPr>
        <w:t>Peg</w:t>
      </w:r>
      <w:r>
        <w:tab/>
        <w:t>Book peg</w:t>
      </w:r>
    </w:p>
    <w:p w14:paraId="1EE150C4" w14:textId="77777777" w:rsidR="000367ED" w:rsidRDefault="000367ED" w:rsidP="000367ED">
      <w:pPr>
        <w:pStyle w:val="keywords"/>
      </w:pPr>
      <w:r>
        <w:rPr>
          <w:rStyle w:val="Numberhead"/>
        </w:rPr>
        <w:t>Ch. terrain</w:t>
      </w:r>
      <w:r w:rsidRPr="00A46E8A">
        <w:tab/>
      </w:r>
    </w:p>
    <w:p w14:paraId="44E42AC5" w14:textId="77777777" w:rsidR="000367ED" w:rsidRDefault="000367ED" w:rsidP="000367ED">
      <w:pPr>
        <w:pStyle w:val="keywords"/>
      </w:pPr>
      <w:r>
        <w:rPr>
          <w:rStyle w:val="Numberhead"/>
        </w:rPr>
        <w:t>Themes</w:t>
      </w:r>
      <w:r>
        <w:tab/>
      </w:r>
    </w:p>
    <w:p w14:paraId="0049B0EB" w14:textId="3527ECBC"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614E9A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0B55AEE7" w14:textId="77777777" w:rsidR="000367ED" w:rsidRPr="00F839CC" w:rsidRDefault="000367ED" w:rsidP="000367ED">
      <w:pPr>
        <w:pStyle w:val="Heading5"/>
      </w:pPr>
      <w:r>
        <w:t>2</w:t>
      </w:r>
      <w:r w:rsidRPr="00F839CC">
        <w:t xml:space="preserve"> </w:t>
      </w:r>
    </w:p>
    <w:p w14:paraId="71238AFD" w14:textId="77777777" w:rsidR="000367ED" w:rsidRPr="00166964" w:rsidRDefault="000367ED" w:rsidP="000367ED">
      <w:pPr>
        <w:pStyle w:val="keywords"/>
      </w:pPr>
      <w:r w:rsidRPr="00D25469">
        <w:rPr>
          <w:rStyle w:val="Numberhead"/>
        </w:rPr>
        <w:t>Peg</w:t>
      </w:r>
      <w:r>
        <w:tab/>
      </w:r>
    </w:p>
    <w:p w14:paraId="7B97F927" w14:textId="77777777" w:rsidR="000367ED" w:rsidRDefault="000367ED" w:rsidP="000367ED">
      <w:pPr>
        <w:pStyle w:val="keywords"/>
      </w:pPr>
      <w:r>
        <w:rPr>
          <w:rStyle w:val="Numberhead"/>
        </w:rPr>
        <w:t>Ch. terrain</w:t>
      </w:r>
      <w:r w:rsidRPr="00A46E8A">
        <w:tab/>
      </w:r>
    </w:p>
    <w:p w14:paraId="103E4714" w14:textId="77777777" w:rsidR="000367ED" w:rsidRDefault="000367ED" w:rsidP="000367ED">
      <w:pPr>
        <w:pStyle w:val="keywords"/>
      </w:pPr>
      <w:r>
        <w:rPr>
          <w:rStyle w:val="Numberhead"/>
        </w:rPr>
        <w:t>Themes</w:t>
      </w:r>
      <w:r>
        <w:tab/>
      </w:r>
    </w:p>
    <w:p w14:paraId="4039921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BA79084"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66600F50" w14:textId="77777777" w:rsidR="000367ED" w:rsidRPr="008D302A" w:rsidRDefault="000367ED" w:rsidP="000367ED">
      <w:pPr>
        <w:pStyle w:val="Heading5"/>
      </w:pPr>
      <w:r w:rsidRPr="008D302A">
        <w:t xml:space="preserve">3 </w:t>
      </w:r>
    </w:p>
    <w:p w14:paraId="0E38578B" w14:textId="77777777" w:rsidR="000367ED" w:rsidRPr="008D302A" w:rsidRDefault="000367ED" w:rsidP="000367ED">
      <w:pPr>
        <w:pStyle w:val="keywords"/>
      </w:pPr>
      <w:r w:rsidRPr="008D302A">
        <w:rPr>
          <w:rStyle w:val="Numberhead"/>
        </w:rPr>
        <w:t>Peg</w:t>
      </w:r>
      <w:r w:rsidRPr="008D302A">
        <w:tab/>
      </w:r>
    </w:p>
    <w:p w14:paraId="22831D0E" w14:textId="77777777" w:rsidR="000367ED" w:rsidRPr="008D302A" w:rsidRDefault="000367ED" w:rsidP="000367ED">
      <w:pPr>
        <w:pStyle w:val="keywords"/>
      </w:pPr>
      <w:r w:rsidRPr="008D302A">
        <w:rPr>
          <w:rStyle w:val="Numberhead"/>
        </w:rPr>
        <w:t>Ch. terrain</w:t>
      </w:r>
      <w:r w:rsidRPr="008D302A">
        <w:tab/>
      </w:r>
    </w:p>
    <w:p w14:paraId="1AFE6659" w14:textId="77777777" w:rsidR="000367ED" w:rsidRDefault="000367ED" w:rsidP="000367ED">
      <w:pPr>
        <w:pStyle w:val="keywords"/>
      </w:pPr>
      <w:r>
        <w:rPr>
          <w:rStyle w:val="Numberhead"/>
        </w:rPr>
        <w:t>Themes</w:t>
      </w:r>
      <w:r>
        <w:tab/>
      </w:r>
    </w:p>
    <w:p w14:paraId="2CA92A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0BDB27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87394D5" w14:textId="77777777" w:rsidR="000367ED" w:rsidRPr="00F839CC" w:rsidRDefault="000367ED" w:rsidP="000367ED">
      <w:pPr>
        <w:pStyle w:val="Heading5"/>
      </w:pPr>
      <w:r>
        <w:t>4</w:t>
      </w:r>
      <w:r w:rsidRPr="00F839CC">
        <w:t xml:space="preserve"> </w:t>
      </w:r>
    </w:p>
    <w:p w14:paraId="45218BEA" w14:textId="77777777" w:rsidR="000367ED" w:rsidRPr="00166964" w:rsidRDefault="000367ED" w:rsidP="000367ED">
      <w:pPr>
        <w:pStyle w:val="keywords"/>
      </w:pPr>
      <w:r w:rsidRPr="00D25469">
        <w:rPr>
          <w:rStyle w:val="Numberhead"/>
        </w:rPr>
        <w:t>Peg</w:t>
      </w:r>
      <w:r>
        <w:tab/>
      </w:r>
    </w:p>
    <w:p w14:paraId="3301765C" w14:textId="77777777" w:rsidR="000367ED" w:rsidRDefault="000367ED" w:rsidP="000367ED">
      <w:pPr>
        <w:pStyle w:val="keywords"/>
      </w:pPr>
      <w:r>
        <w:rPr>
          <w:rStyle w:val="Numberhead"/>
        </w:rPr>
        <w:t>Ch. terrain</w:t>
      </w:r>
      <w:r w:rsidRPr="00A46E8A">
        <w:tab/>
      </w:r>
    </w:p>
    <w:p w14:paraId="5A2685E8" w14:textId="77777777" w:rsidR="000367ED" w:rsidRDefault="000367ED" w:rsidP="000367ED">
      <w:pPr>
        <w:pStyle w:val="keywords"/>
      </w:pPr>
      <w:r>
        <w:rPr>
          <w:rStyle w:val="Numberhead"/>
        </w:rPr>
        <w:t>Themes</w:t>
      </w:r>
      <w:r>
        <w:tab/>
      </w:r>
    </w:p>
    <w:p w14:paraId="12EBF0F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lastRenderedPageBreak/>
        <w:t>Story</w:t>
      </w:r>
      <w:r>
        <w:tab/>
      </w:r>
    </w:p>
    <w:p w14:paraId="008926B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4FA9BFE" w14:textId="77777777" w:rsidR="00093767" w:rsidRDefault="000C4C07" w:rsidP="00093767">
      <w:pPr>
        <w:pStyle w:val="Heading3"/>
      </w:pPr>
      <w:r w:rsidRPr="000C4C07">
        <w:t>Micah</w:t>
      </w:r>
    </w:p>
    <w:p w14:paraId="1BED575E" w14:textId="0ACAC483" w:rsidR="000663BB" w:rsidRPr="000663BB" w:rsidRDefault="000663BB" w:rsidP="000663BB">
      <w:pPr>
        <w:pStyle w:val="keywords"/>
      </w:pPr>
      <w:r w:rsidRPr="000663BB">
        <w:rPr>
          <w:rStyle w:val="Numberhead"/>
        </w:rPr>
        <w:t>Sub. words</w:t>
      </w:r>
      <w:r w:rsidRPr="000663BB">
        <w:tab/>
      </w:r>
      <w:r w:rsidR="00A3373F" w:rsidRPr="000C4C07">
        <w:t>microphones</w:t>
      </w:r>
    </w:p>
    <w:p w14:paraId="7B3D7A80" w14:textId="450D5939" w:rsidR="000663BB" w:rsidRDefault="000663BB" w:rsidP="000663BB">
      <w:pPr>
        <w:pStyle w:val="keywords"/>
      </w:pPr>
      <w:r>
        <w:rPr>
          <w:rStyle w:val="Numberhead"/>
        </w:rPr>
        <w:t>Peg</w:t>
      </w:r>
      <w:r w:rsidRPr="000748DF">
        <w:tab/>
      </w:r>
      <w:r>
        <w:t>33 = muumuu</w:t>
      </w:r>
    </w:p>
    <w:p w14:paraId="00917A0A" w14:textId="0D3CAA7C" w:rsidR="000663BB" w:rsidRDefault="003C7CD5" w:rsidP="000663BB">
      <w:pPr>
        <w:pStyle w:val="keywords"/>
        <w:rPr>
          <w:rStyle w:val="Numberhead"/>
        </w:rPr>
      </w:pPr>
      <w:r>
        <w:rPr>
          <w:rStyle w:val="Numberhead"/>
        </w:rPr>
        <w:t>Book terrain</w:t>
      </w:r>
      <w:r>
        <w:rPr>
          <w:rStyle w:val="Numberhead"/>
        </w:rPr>
        <w:tab/>
      </w:r>
      <w:r w:rsidR="00A3373F" w:rsidRPr="000C4C07">
        <w:t>radio station</w:t>
      </w:r>
    </w:p>
    <w:p w14:paraId="680376B8" w14:textId="77777777" w:rsidR="000663BB" w:rsidRDefault="000663BB" w:rsidP="000663BB">
      <w:pPr>
        <w:pStyle w:val="keywords"/>
      </w:pPr>
      <w:r w:rsidRPr="000748DF">
        <w:rPr>
          <w:rStyle w:val="Numberhead"/>
        </w:rPr>
        <w:t>Story</w:t>
      </w:r>
      <w:r>
        <w:tab/>
      </w:r>
    </w:p>
    <w:p w14:paraId="67EE6DAC" w14:textId="77777777" w:rsidR="000663BB" w:rsidRDefault="000663BB" w:rsidP="000663BB">
      <w:pPr>
        <w:pStyle w:val="keywords"/>
        <w:rPr>
          <w:rStyle w:val="Numberhead"/>
        </w:rPr>
      </w:pPr>
      <w:r>
        <w:rPr>
          <w:rStyle w:val="Numberhead"/>
        </w:rPr>
        <w:t>Notes</w:t>
      </w:r>
    </w:p>
    <w:p w14:paraId="7C9D3899" w14:textId="77777777" w:rsidR="00B21CD4" w:rsidRPr="00F839CC" w:rsidRDefault="00B21CD4" w:rsidP="00B21CD4">
      <w:pPr>
        <w:pStyle w:val="Heading5"/>
      </w:pPr>
      <w:r w:rsidRPr="00F839CC">
        <w:t xml:space="preserve">1 </w:t>
      </w:r>
    </w:p>
    <w:p w14:paraId="369149C2" w14:textId="77777777" w:rsidR="00B21CD4" w:rsidRPr="00166964" w:rsidRDefault="00B21CD4" w:rsidP="00B21CD4">
      <w:pPr>
        <w:pStyle w:val="keywords"/>
      </w:pPr>
      <w:r w:rsidRPr="00D25469">
        <w:rPr>
          <w:rStyle w:val="Numberhead"/>
        </w:rPr>
        <w:t>Peg</w:t>
      </w:r>
      <w:r>
        <w:tab/>
      </w:r>
    </w:p>
    <w:p w14:paraId="7EC75AD5" w14:textId="77777777" w:rsidR="00B21CD4" w:rsidRDefault="00B21CD4" w:rsidP="00B21CD4">
      <w:pPr>
        <w:pStyle w:val="keywords"/>
      </w:pPr>
      <w:r>
        <w:rPr>
          <w:rStyle w:val="Numberhead"/>
        </w:rPr>
        <w:t>Ch. terrain</w:t>
      </w:r>
      <w:r w:rsidRPr="00A46E8A">
        <w:tab/>
      </w:r>
    </w:p>
    <w:p w14:paraId="40F4A8E5" w14:textId="77777777" w:rsidR="00B21CD4" w:rsidRDefault="00B21CD4" w:rsidP="00B21CD4">
      <w:pPr>
        <w:pStyle w:val="keywords"/>
      </w:pPr>
      <w:r>
        <w:rPr>
          <w:rStyle w:val="Numberhead"/>
        </w:rPr>
        <w:t>Themes</w:t>
      </w:r>
      <w:r>
        <w:tab/>
      </w:r>
    </w:p>
    <w:p w14:paraId="05003B6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4F47D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26FD9E8" w14:textId="77777777" w:rsidR="00B21CD4" w:rsidRPr="00F839CC" w:rsidRDefault="00B21CD4" w:rsidP="00B21CD4">
      <w:pPr>
        <w:pStyle w:val="Heading5"/>
      </w:pPr>
      <w:r>
        <w:t>2</w:t>
      </w:r>
      <w:r w:rsidRPr="00F839CC">
        <w:t xml:space="preserve"> </w:t>
      </w:r>
    </w:p>
    <w:p w14:paraId="7807918A" w14:textId="77777777" w:rsidR="00B21CD4" w:rsidRPr="00166964" w:rsidRDefault="00B21CD4" w:rsidP="00B21CD4">
      <w:pPr>
        <w:pStyle w:val="keywords"/>
      </w:pPr>
      <w:r w:rsidRPr="00D25469">
        <w:rPr>
          <w:rStyle w:val="Numberhead"/>
        </w:rPr>
        <w:t>Peg</w:t>
      </w:r>
      <w:r>
        <w:tab/>
      </w:r>
    </w:p>
    <w:p w14:paraId="5567496D" w14:textId="77777777" w:rsidR="00B21CD4" w:rsidRDefault="00B21CD4" w:rsidP="00B21CD4">
      <w:pPr>
        <w:pStyle w:val="keywords"/>
      </w:pPr>
      <w:r>
        <w:rPr>
          <w:rStyle w:val="Numberhead"/>
        </w:rPr>
        <w:t>Ch. terrain</w:t>
      </w:r>
      <w:r w:rsidRPr="00A46E8A">
        <w:tab/>
      </w:r>
    </w:p>
    <w:p w14:paraId="7678C2D2" w14:textId="77777777" w:rsidR="00B21CD4" w:rsidRDefault="00B21CD4" w:rsidP="00B21CD4">
      <w:pPr>
        <w:pStyle w:val="keywords"/>
      </w:pPr>
      <w:r>
        <w:rPr>
          <w:rStyle w:val="Numberhead"/>
        </w:rPr>
        <w:t>Themes</w:t>
      </w:r>
      <w:r>
        <w:tab/>
      </w:r>
    </w:p>
    <w:p w14:paraId="11D6E588"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C3053F7"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65122875" w14:textId="77777777" w:rsidR="00B21CD4" w:rsidRPr="00431201" w:rsidRDefault="00B21CD4" w:rsidP="00B21CD4">
      <w:pPr>
        <w:pStyle w:val="Heading5"/>
      </w:pPr>
      <w:r w:rsidRPr="00431201">
        <w:t xml:space="preserve">3 </w:t>
      </w:r>
    </w:p>
    <w:p w14:paraId="04A708EB" w14:textId="77777777" w:rsidR="00B21CD4" w:rsidRPr="00431201" w:rsidRDefault="00B21CD4" w:rsidP="00B21CD4">
      <w:pPr>
        <w:pStyle w:val="keywords"/>
      </w:pPr>
      <w:r w:rsidRPr="00431201">
        <w:rPr>
          <w:rStyle w:val="Numberhead"/>
        </w:rPr>
        <w:t>Peg</w:t>
      </w:r>
      <w:r w:rsidRPr="00431201">
        <w:tab/>
      </w:r>
    </w:p>
    <w:p w14:paraId="170DCEE1" w14:textId="77777777" w:rsidR="00B21CD4" w:rsidRPr="00431201" w:rsidRDefault="00B21CD4" w:rsidP="00B21CD4">
      <w:pPr>
        <w:pStyle w:val="keywords"/>
      </w:pPr>
      <w:r w:rsidRPr="00431201">
        <w:rPr>
          <w:rStyle w:val="Numberhead"/>
        </w:rPr>
        <w:t>Ch. terrain</w:t>
      </w:r>
      <w:r w:rsidRPr="00431201">
        <w:tab/>
      </w:r>
    </w:p>
    <w:p w14:paraId="07C6475D" w14:textId="77777777" w:rsidR="00B21CD4" w:rsidRDefault="00B21CD4" w:rsidP="00B21CD4">
      <w:pPr>
        <w:pStyle w:val="keywords"/>
      </w:pPr>
      <w:r>
        <w:rPr>
          <w:rStyle w:val="Numberhead"/>
        </w:rPr>
        <w:t>Themes</w:t>
      </w:r>
      <w:r>
        <w:tab/>
      </w:r>
    </w:p>
    <w:p w14:paraId="5CAC620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C3A47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42C62A4D" w14:textId="77777777" w:rsidR="00B21CD4" w:rsidRPr="00F839CC" w:rsidRDefault="00B21CD4" w:rsidP="00B21CD4">
      <w:pPr>
        <w:pStyle w:val="Heading5"/>
      </w:pPr>
      <w:r>
        <w:t>4</w:t>
      </w:r>
      <w:r w:rsidRPr="00F839CC">
        <w:t xml:space="preserve"> </w:t>
      </w:r>
    </w:p>
    <w:p w14:paraId="4751A9DC" w14:textId="77777777" w:rsidR="00B21CD4" w:rsidRPr="00166964" w:rsidRDefault="00B21CD4" w:rsidP="00B21CD4">
      <w:pPr>
        <w:pStyle w:val="keywords"/>
      </w:pPr>
      <w:r w:rsidRPr="00D25469">
        <w:rPr>
          <w:rStyle w:val="Numberhead"/>
        </w:rPr>
        <w:t>Peg</w:t>
      </w:r>
      <w:r>
        <w:tab/>
      </w:r>
    </w:p>
    <w:p w14:paraId="22EE2741" w14:textId="77777777" w:rsidR="00B21CD4" w:rsidRDefault="00B21CD4" w:rsidP="00B21CD4">
      <w:pPr>
        <w:pStyle w:val="keywords"/>
      </w:pPr>
      <w:r>
        <w:rPr>
          <w:rStyle w:val="Numberhead"/>
        </w:rPr>
        <w:t>Ch. terrain</w:t>
      </w:r>
      <w:r w:rsidRPr="00A46E8A">
        <w:tab/>
      </w:r>
    </w:p>
    <w:p w14:paraId="2564A349" w14:textId="77777777" w:rsidR="00B21CD4" w:rsidRDefault="00B21CD4" w:rsidP="00B21CD4">
      <w:pPr>
        <w:pStyle w:val="keywords"/>
      </w:pPr>
      <w:r>
        <w:rPr>
          <w:rStyle w:val="Numberhead"/>
        </w:rPr>
        <w:t>Themes</w:t>
      </w:r>
      <w:r>
        <w:tab/>
      </w:r>
    </w:p>
    <w:p w14:paraId="20D8E39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3BA0CB70"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22A95384" w14:textId="77777777" w:rsidR="00B21CD4" w:rsidRPr="00F839CC" w:rsidRDefault="00B21CD4" w:rsidP="00B21CD4">
      <w:pPr>
        <w:pStyle w:val="Heading5"/>
      </w:pPr>
      <w:r>
        <w:t>5</w:t>
      </w:r>
      <w:r w:rsidRPr="00F839CC">
        <w:t xml:space="preserve"> </w:t>
      </w:r>
    </w:p>
    <w:p w14:paraId="54F5C1E6" w14:textId="77777777" w:rsidR="00B21CD4" w:rsidRPr="00166964" w:rsidRDefault="00B21CD4" w:rsidP="00B21CD4">
      <w:pPr>
        <w:pStyle w:val="keywords"/>
      </w:pPr>
      <w:r w:rsidRPr="00D25469">
        <w:rPr>
          <w:rStyle w:val="Numberhead"/>
        </w:rPr>
        <w:t>Peg</w:t>
      </w:r>
      <w:r>
        <w:tab/>
      </w:r>
    </w:p>
    <w:p w14:paraId="731C7150" w14:textId="77777777" w:rsidR="00B21CD4" w:rsidRDefault="00B21CD4" w:rsidP="00B21CD4">
      <w:pPr>
        <w:pStyle w:val="keywords"/>
      </w:pPr>
      <w:r>
        <w:rPr>
          <w:rStyle w:val="Numberhead"/>
        </w:rPr>
        <w:t>Ch. terrain</w:t>
      </w:r>
      <w:r w:rsidRPr="00A46E8A">
        <w:tab/>
      </w:r>
    </w:p>
    <w:p w14:paraId="25340552" w14:textId="77777777" w:rsidR="00B21CD4" w:rsidRDefault="00B21CD4" w:rsidP="00B21CD4">
      <w:pPr>
        <w:pStyle w:val="keywords"/>
      </w:pPr>
      <w:r>
        <w:rPr>
          <w:rStyle w:val="Numberhead"/>
        </w:rPr>
        <w:t>Themes</w:t>
      </w:r>
      <w:r>
        <w:tab/>
      </w:r>
    </w:p>
    <w:p w14:paraId="57BCECF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5DC635B" w14:textId="77777777" w:rsidR="00B21CD4" w:rsidRPr="00F10443" w:rsidRDefault="00B21CD4" w:rsidP="00B21CD4">
      <w:pPr>
        <w:pStyle w:val="keywords"/>
        <w:rPr>
          <w:rStyle w:val="Numberhead"/>
        </w:rPr>
      </w:pPr>
      <w:r w:rsidRPr="00F10443">
        <w:rPr>
          <w:rStyle w:val="Numberhead"/>
        </w:rPr>
        <w:lastRenderedPageBreak/>
        <w:t>Verses</w:t>
      </w:r>
      <w:r w:rsidRPr="00F10443">
        <w:rPr>
          <w:rStyle w:val="Numberhead"/>
        </w:rPr>
        <w:tab/>
      </w:r>
    </w:p>
    <w:p w14:paraId="72DC4B6F" w14:textId="77777777" w:rsidR="00B21CD4" w:rsidRPr="00F839CC" w:rsidRDefault="00B21CD4" w:rsidP="00B21CD4">
      <w:pPr>
        <w:pStyle w:val="Heading5"/>
      </w:pPr>
      <w:r>
        <w:t>6</w:t>
      </w:r>
      <w:r w:rsidRPr="00F839CC">
        <w:t xml:space="preserve"> </w:t>
      </w:r>
    </w:p>
    <w:p w14:paraId="0846D611" w14:textId="77777777" w:rsidR="00B21CD4" w:rsidRPr="00166964" w:rsidRDefault="00B21CD4" w:rsidP="00B21CD4">
      <w:pPr>
        <w:pStyle w:val="keywords"/>
      </w:pPr>
      <w:r w:rsidRPr="00D25469">
        <w:rPr>
          <w:rStyle w:val="Numberhead"/>
        </w:rPr>
        <w:t>Peg</w:t>
      </w:r>
      <w:r>
        <w:tab/>
      </w:r>
    </w:p>
    <w:p w14:paraId="208EFDA7" w14:textId="77777777" w:rsidR="00B21CD4" w:rsidRDefault="00B21CD4" w:rsidP="00B21CD4">
      <w:pPr>
        <w:pStyle w:val="keywords"/>
      </w:pPr>
      <w:r>
        <w:rPr>
          <w:rStyle w:val="Numberhead"/>
        </w:rPr>
        <w:t>Ch. terrain</w:t>
      </w:r>
      <w:r w:rsidRPr="00A46E8A">
        <w:tab/>
      </w:r>
    </w:p>
    <w:p w14:paraId="28A5C157" w14:textId="77777777" w:rsidR="00B21CD4" w:rsidRDefault="00B21CD4" w:rsidP="00B21CD4">
      <w:pPr>
        <w:pStyle w:val="keywords"/>
      </w:pPr>
      <w:r>
        <w:rPr>
          <w:rStyle w:val="Numberhead"/>
        </w:rPr>
        <w:t>Themes</w:t>
      </w:r>
      <w:r>
        <w:tab/>
      </w:r>
    </w:p>
    <w:p w14:paraId="79F6FFFE"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13C7A7DD"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D7F9509" w14:textId="77777777" w:rsidR="00B21CD4" w:rsidRPr="00F839CC" w:rsidRDefault="00B21CD4" w:rsidP="00B21CD4">
      <w:pPr>
        <w:pStyle w:val="Heading5"/>
      </w:pPr>
      <w:r>
        <w:t>7</w:t>
      </w:r>
      <w:r w:rsidRPr="00F839CC">
        <w:t xml:space="preserve"> </w:t>
      </w:r>
    </w:p>
    <w:p w14:paraId="52856C9C" w14:textId="77777777" w:rsidR="00B21CD4" w:rsidRPr="00166964" w:rsidRDefault="00B21CD4" w:rsidP="00B21CD4">
      <w:pPr>
        <w:pStyle w:val="keywords"/>
      </w:pPr>
      <w:r w:rsidRPr="00D25469">
        <w:rPr>
          <w:rStyle w:val="Numberhead"/>
        </w:rPr>
        <w:t>Peg</w:t>
      </w:r>
      <w:r>
        <w:tab/>
      </w:r>
    </w:p>
    <w:p w14:paraId="63A47DB4" w14:textId="77777777" w:rsidR="00B21CD4" w:rsidRDefault="00B21CD4" w:rsidP="00B21CD4">
      <w:pPr>
        <w:pStyle w:val="keywords"/>
      </w:pPr>
      <w:r>
        <w:rPr>
          <w:rStyle w:val="Numberhead"/>
        </w:rPr>
        <w:t>Ch. terrain</w:t>
      </w:r>
      <w:r w:rsidRPr="00A46E8A">
        <w:tab/>
      </w:r>
    </w:p>
    <w:p w14:paraId="387744D9" w14:textId="77777777" w:rsidR="00B21CD4" w:rsidRDefault="00B21CD4" w:rsidP="00B21CD4">
      <w:pPr>
        <w:pStyle w:val="keywords"/>
      </w:pPr>
      <w:r>
        <w:rPr>
          <w:rStyle w:val="Numberhead"/>
        </w:rPr>
        <w:t>Themes</w:t>
      </w:r>
      <w:r>
        <w:tab/>
      </w:r>
    </w:p>
    <w:p w14:paraId="5299063B"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390F7A0"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0EEBEEF0" w14:textId="77777777" w:rsidR="00093767" w:rsidRPr="00020B29" w:rsidRDefault="000C4C07" w:rsidP="00093767">
      <w:pPr>
        <w:pStyle w:val="Heading3"/>
      </w:pPr>
      <w:r w:rsidRPr="00020B29">
        <w:t>Nahum</w:t>
      </w:r>
    </w:p>
    <w:p w14:paraId="2C24C53D" w14:textId="6FC81053" w:rsidR="000663BB" w:rsidRPr="00B957D3" w:rsidRDefault="000663BB" w:rsidP="000663BB">
      <w:pPr>
        <w:pStyle w:val="keywords"/>
      </w:pPr>
      <w:r w:rsidRPr="00B957D3">
        <w:rPr>
          <w:rStyle w:val="Numberhead"/>
        </w:rPr>
        <w:t>Sub. words</w:t>
      </w:r>
      <w:r w:rsidRPr="00B957D3">
        <w:tab/>
      </w:r>
      <w:r w:rsidR="009C088E" w:rsidRPr="00B957D3">
        <w:t xml:space="preserve">sha </w:t>
      </w:r>
      <w:proofErr w:type="spellStart"/>
      <w:r w:rsidR="009C088E" w:rsidRPr="00B957D3">
        <w:t>na-na</w:t>
      </w:r>
      <w:proofErr w:type="spellEnd"/>
      <w:r w:rsidR="009C088E" w:rsidRPr="00B957D3">
        <w:t xml:space="preserve"> hum</w:t>
      </w:r>
    </w:p>
    <w:p w14:paraId="19AF6D5C" w14:textId="37F68D52" w:rsidR="000663BB" w:rsidRDefault="000663BB" w:rsidP="000663BB">
      <w:pPr>
        <w:pStyle w:val="keywords"/>
      </w:pPr>
      <w:r>
        <w:rPr>
          <w:rStyle w:val="Numberhead"/>
        </w:rPr>
        <w:t>Peg</w:t>
      </w:r>
      <w:r w:rsidRPr="000748DF">
        <w:tab/>
      </w:r>
      <w:r>
        <w:t>34 = hammer</w:t>
      </w:r>
    </w:p>
    <w:p w14:paraId="7A031EBC" w14:textId="117A9101" w:rsidR="000663BB" w:rsidRDefault="003C7CD5" w:rsidP="000663BB">
      <w:pPr>
        <w:pStyle w:val="keywords"/>
        <w:rPr>
          <w:rStyle w:val="Numberhead"/>
        </w:rPr>
      </w:pPr>
      <w:r>
        <w:rPr>
          <w:rStyle w:val="Numberhead"/>
        </w:rPr>
        <w:t>Book terrain</w:t>
      </w:r>
      <w:r>
        <w:rPr>
          <w:rStyle w:val="Numberhead"/>
        </w:rPr>
        <w:tab/>
      </w:r>
      <w:r w:rsidR="009C088E" w:rsidRPr="00B957D3">
        <w:t>talent show</w:t>
      </w:r>
    </w:p>
    <w:p w14:paraId="64BF1AF7" w14:textId="77777777" w:rsidR="000663BB" w:rsidRPr="00431201" w:rsidRDefault="000663BB" w:rsidP="000663BB">
      <w:pPr>
        <w:pStyle w:val="keywords"/>
      </w:pPr>
      <w:r w:rsidRPr="00431201">
        <w:rPr>
          <w:rStyle w:val="Numberhead"/>
        </w:rPr>
        <w:t>Story</w:t>
      </w:r>
      <w:r w:rsidRPr="00431201">
        <w:tab/>
      </w:r>
    </w:p>
    <w:p w14:paraId="127A5B90" w14:textId="14EFD90E" w:rsidR="000663BB" w:rsidRPr="00B957D3" w:rsidRDefault="000663BB" w:rsidP="000663BB">
      <w:pPr>
        <w:pStyle w:val="keywords"/>
      </w:pPr>
      <w:r w:rsidRPr="00B957D3">
        <w:rPr>
          <w:rStyle w:val="Numberhead"/>
        </w:rPr>
        <w:t>Notes</w:t>
      </w:r>
      <w:r w:rsidR="00CA2C06">
        <w:tab/>
      </w:r>
      <w:r w:rsidR="00CA2C06" w:rsidRPr="00CA2C06">
        <w:t xml:space="preserve">Nineveh – nine </w:t>
      </w:r>
      <w:proofErr w:type="spellStart"/>
      <w:r w:rsidR="00CA2C06" w:rsidRPr="00CA2C06">
        <w:t>novas</w:t>
      </w:r>
      <w:proofErr w:type="spellEnd"/>
    </w:p>
    <w:p w14:paraId="289E867B" w14:textId="77777777" w:rsidR="000367ED" w:rsidRPr="00F839CC" w:rsidRDefault="000367ED" w:rsidP="000367ED">
      <w:pPr>
        <w:pStyle w:val="Heading5"/>
      </w:pPr>
      <w:r w:rsidRPr="00F839CC">
        <w:t xml:space="preserve">1 </w:t>
      </w:r>
    </w:p>
    <w:p w14:paraId="6499F446" w14:textId="77777777" w:rsidR="000367ED" w:rsidRPr="00166964" w:rsidRDefault="000367ED" w:rsidP="000367ED">
      <w:pPr>
        <w:pStyle w:val="keywords"/>
      </w:pPr>
      <w:r w:rsidRPr="00D25469">
        <w:rPr>
          <w:rStyle w:val="Numberhead"/>
        </w:rPr>
        <w:t>Peg</w:t>
      </w:r>
      <w:r>
        <w:tab/>
        <w:t>Book peg</w:t>
      </w:r>
    </w:p>
    <w:p w14:paraId="013D13BD" w14:textId="77777777" w:rsidR="000367ED" w:rsidRDefault="000367ED" w:rsidP="000367ED">
      <w:pPr>
        <w:pStyle w:val="keywords"/>
      </w:pPr>
      <w:r>
        <w:rPr>
          <w:rStyle w:val="Numberhead"/>
        </w:rPr>
        <w:t>Ch. terrain</w:t>
      </w:r>
      <w:r w:rsidRPr="00A46E8A">
        <w:tab/>
      </w:r>
    </w:p>
    <w:p w14:paraId="1F2ADD7A" w14:textId="77777777" w:rsidR="000367ED" w:rsidRDefault="000367ED" w:rsidP="000367ED">
      <w:pPr>
        <w:pStyle w:val="keywords"/>
      </w:pPr>
      <w:r>
        <w:rPr>
          <w:rStyle w:val="Numberhead"/>
        </w:rPr>
        <w:t>Themes</w:t>
      </w:r>
      <w:r>
        <w:tab/>
      </w:r>
    </w:p>
    <w:p w14:paraId="4A7F646B" w14:textId="57B1BC24"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43C2CB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38BF704" w14:textId="77777777" w:rsidR="000367ED" w:rsidRPr="00F839CC" w:rsidRDefault="000367ED" w:rsidP="000367ED">
      <w:pPr>
        <w:pStyle w:val="Heading5"/>
      </w:pPr>
      <w:r>
        <w:t>2</w:t>
      </w:r>
      <w:r w:rsidRPr="00F839CC">
        <w:t xml:space="preserve"> </w:t>
      </w:r>
    </w:p>
    <w:p w14:paraId="0B903770" w14:textId="77777777" w:rsidR="000367ED" w:rsidRPr="00166964" w:rsidRDefault="000367ED" w:rsidP="000367ED">
      <w:pPr>
        <w:pStyle w:val="keywords"/>
      </w:pPr>
      <w:r w:rsidRPr="00D25469">
        <w:rPr>
          <w:rStyle w:val="Numberhead"/>
        </w:rPr>
        <w:t>Peg</w:t>
      </w:r>
      <w:r>
        <w:tab/>
      </w:r>
    </w:p>
    <w:p w14:paraId="36AB7524" w14:textId="77777777" w:rsidR="000367ED" w:rsidRDefault="000367ED" w:rsidP="000367ED">
      <w:pPr>
        <w:pStyle w:val="keywords"/>
      </w:pPr>
      <w:r>
        <w:rPr>
          <w:rStyle w:val="Numberhead"/>
        </w:rPr>
        <w:t>Ch. terrain</w:t>
      </w:r>
      <w:r w:rsidRPr="00A46E8A">
        <w:tab/>
      </w:r>
    </w:p>
    <w:p w14:paraId="6AB9BB6B" w14:textId="77777777" w:rsidR="000367ED" w:rsidRDefault="000367ED" w:rsidP="000367ED">
      <w:pPr>
        <w:pStyle w:val="keywords"/>
      </w:pPr>
      <w:r>
        <w:rPr>
          <w:rStyle w:val="Numberhead"/>
        </w:rPr>
        <w:t>Themes</w:t>
      </w:r>
      <w:r>
        <w:tab/>
      </w:r>
    </w:p>
    <w:p w14:paraId="7257F3C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330E9F2"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768BC719" w14:textId="77777777" w:rsidR="000367ED" w:rsidRPr="008D302A" w:rsidRDefault="000367ED" w:rsidP="000367ED">
      <w:pPr>
        <w:pStyle w:val="Heading5"/>
      </w:pPr>
      <w:r w:rsidRPr="008D302A">
        <w:t xml:space="preserve">3 </w:t>
      </w:r>
    </w:p>
    <w:p w14:paraId="6B61F048" w14:textId="77777777" w:rsidR="000367ED" w:rsidRPr="008D302A" w:rsidRDefault="000367ED" w:rsidP="000367ED">
      <w:pPr>
        <w:pStyle w:val="keywords"/>
      </w:pPr>
      <w:r w:rsidRPr="008D302A">
        <w:rPr>
          <w:rStyle w:val="Numberhead"/>
        </w:rPr>
        <w:t>Peg</w:t>
      </w:r>
      <w:r w:rsidRPr="008D302A">
        <w:tab/>
      </w:r>
    </w:p>
    <w:p w14:paraId="274BF112" w14:textId="77777777" w:rsidR="000367ED" w:rsidRPr="008D302A" w:rsidRDefault="000367ED" w:rsidP="000367ED">
      <w:pPr>
        <w:pStyle w:val="keywords"/>
      </w:pPr>
      <w:r w:rsidRPr="008D302A">
        <w:rPr>
          <w:rStyle w:val="Numberhead"/>
        </w:rPr>
        <w:t>Ch. terrain</w:t>
      </w:r>
      <w:r w:rsidRPr="008D302A">
        <w:tab/>
      </w:r>
    </w:p>
    <w:p w14:paraId="276BFD35" w14:textId="77777777" w:rsidR="000367ED" w:rsidRDefault="000367ED" w:rsidP="000367ED">
      <w:pPr>
        <w:pStyle w:val="keywords"/>
      </w:pPr>
      <w:r>
        <w:rPr>
          <w:rStyle w:val="Numberhead"/>
        </w:rPr>
        <w:t>Themes</w:t>
      </w:r>
      <w:r>
        <w:tab/>
      </w:r>
    </w:p>
    <w:p w14:paraId="74DDA089"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6BF28BA" w14:textId="16D9C1CA" w:rsidR="000367ED" w:rsidRPr="00F10443" w:rsidRDefault="000367ED" w:rsidP="000367ED">
      <w:pPr>
        <w:pStyle w:val="keywords"/>
        <w:rPr>
          <w:rStyle w:val="Numberhead"/>
        </w:rPr>
      </w:pPr>
      <w:r w:rsidRPr="00F10443">
        <w:rPr>
          <w:rStyle w:val="Numberhead"/>
        </w:rPr>
        <w:t>Verses</w:t>
      </w:r>
      <w:r w:rsidR="003C7CD5">
        <w:rPr>
          <w:rStyle w:val="Numberhead"/>
        </w:rPr>
        <w:tab/>
      </w:r>
    </w:p>
    <w:p w14:paraId="20DAB136" w14:textId="77777777" w:rsidR="00093767" w:rsidRDefault="000C4C07" w:rsidP="00093767">
      <w:pPr>
        <w:pStyle w:val="Heading3"/>
      </w:pPr>
      <w:r w:rsidRPr="000C4C07">
        <w:lastRenderedPageBreak/>
        <w:t>Habakkuk</w:t>
      </w:r>
    </w:p>
    <w:p w14:paraId="08984BD9" w14:textId="56FC1F83" w:rsidR="000663BB" w:rsidRPr="000663BB" w:rsidRDefault="000663BB" w:rsidP="000663BB">
      <w:pPr>
        <w:pStyle w:val="keywords"/>
      </w:pPr>
      <w:r w:rsidRPr="000663BB">
        <w:rPr>
          <w:rStyle w:val="Numberhead"/>
        </w:rPr>
        <w:t>Sub. words</w:t>
      </w:r>
      <w:r w:rsidRPr="000663BB">
        <w:tab/>
      </w:r>
      <w:r w:rsidR="009C088E" w:rsidRPr="000C4C07">
        <w:t>tobacco</w:t>
      </w:r>
    </w:p>
    <w:p w14:paraId="55A27B21" w14:textId="43DB3CDF" w:rsidR="000663BB" w:rsidRDefault="000663BB" w:rsidP="000663BB">
      <w:pPr>
        <w:pStyle w:val="keywords"/>
      </w:pPr>
      <w:r>
        <w:rPr>
          <w:rStyle w:val="Numberhead"/>
        </w:rPr>
        <w:t>Peg</w:t>
      </w:r>
      <w:r w:rsidRPr="000748DF">
        <w:tab/>
      </w:r>
      <w:r>
        <w:t>35 = mule</w:t>
      </w:r>
    </w:p>
    <w:p w14:paraId="555A7CC6" w14:textId="1E3EA56E" w:rsidR="000663BB" w:rsidRDefault="003C7CD5" w:rsidP="000663BB">
      <w:pPr>
        <w:pStyle w:val="keywords"/>
        <w:rPr>
          <w:rStyle w:val="Numberhead"/>
        </w:rPr>
      </w:pPr>
      <w:r>
        <w:rPr>
          <w:rStyle w:val="Numberhead"/>
        </w:rPr>
        <w:t>Book terrain</w:t>
      </w:r>
      <w:r>
        <w:rPr>
          <w:rStyle w:val="Numberhead"/>
        </w:rPr>
        <w:tab/>
      </w:r>
      <w:r w:rsidR="009C088E" w:rsidRPr="000C4C07">
        <w:t>Western trading post</w:t>
      </w:r>
    </w:p>
    <w:p w14:paraId="0B71A554" w14:textId="77777777" w:rsidR="000663BB" w:rsidRDefault="000663BB" w:rsidP="000663BB">
      <w:pPr>
        <w:pStyle w:val="keywords"/>
      </w:pPr>
      <w:r w:rsidRPr="000748DF">
        <w:rPr>
          <w:rStyle w:val="Numberhead"/>
        </w:rPr>
        <w:t>Story</w:t>
      </w:r>
      <w:r>
        <w:tab/>
      </w:r>
    </w:p>
    <w:p w14:paraId="21E0427D" w14:textId="5CEC1DF8" w:rsidR="000663BB" w:rsidRPr="00CA2C06" w:rsidRDefault="000663BB" w:rsidP="000663BB">
      <w:pPr>
        <w:pStyle w:val="keywords"/>
      </w:pPr>
      <w:r>
        <w:rPr>
          <w:rStyle w:val="Numberhead"/>
        </w:rPr>
        <w:t>Notes</w:t>
      </w:r>
      <w:r w:rsidR="00CA2C06">
        <w:tab/>
      </w:r>
      <w:r w:rsidR="00CA2C06" w:rsidRPr="00CA2C06">
        <w:t>Chaldeans – cauldron on priest head</w:t>
      </w:r>
    </w:p>
    <w:p w14:paraId="0479E201" w14:textId="77777777" w:rsidR="000367ED" w:rsidRPr="00F839CC" w:rsidRDefault="000367ED" w:rsidP="000367ED">
      <w:pPr>
        <w:pStyle w:val="Heading5"/>
      </w:pPr>
      <w:r w:rsidRPr="00F839CC">
        <w:t xml:space="preserve">1 </w:t>
      </w:r>
    </w:p>
    <w:p w14:paraId="52DFFC74" w14:textId="77777777" w:rsidR="000367ED" w:rsidRPr="00166964" w:rsidRDefault="000367ED" w:rsidP="000367ED">
      <w:pPr>
        <w:pStyle w:val="keywords"/>
      </w:pPr>
      <w:r w:rsidRPr="00D25469">
        <w:rPr>
          <w:rStyle w:val="Numberhead"/>
        </w:rPr>
        <w:t>Peg</w:t>
      </w:r>
      <w:r>
        <w:tab/>
        <w:t>Book peg</w:t>
      </w:r>
    </w:p>
    <w:p w14:paraId="75E4E1E7" w14:textId="77777777" w:rsidR="000367ED" w:rsidRDefault="000367ED" w:rsidP="000367ED">
      <w:pPr>
        <w:pStyle w:val="keywords"/>
      </w:pPr>
      <w:r>
        <w:rPr>
          <w:rStyle w:val="Numberhead"/>
        </w:rPr>
        <w:t>Ch. terrain</w:t>
      </w:r>
      <w:r w:rsidRPr="00A46E8A">
        <w:tab/>
      </w:r>
    </w:p>
    <w:p w14:paraId="68BB4D1B" w14:textId="77777777" w:rsidR="000367ED" w:rsidRDefault="000367ED" w:rsidP="000367ED">
      <w:pPr>
        <w:pStyle w:val="keywords"/>
      </w:pPr>
      <w:r>
        <w:rPr>
          <w:rStyle w:val="Numberhead"/>
        </w:rPr>
        <w:t>Themes</w:t>
      </w:r>
      <w:r>
        <w:tab/>
      </w:r>
    </w:p>
    <w:p w14:paraId="7489FE1D" w14:textId="588B94BB"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CE6A1A8"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6D4A570" w14:textId="77777777" w:rsidR="000367ED" w:rsidRPr="00F839CC" w:rsidRDefault="000367ED" w:rsidP="000367ED">
      <w:pPr>
        <w:pStyle w:val="Heading5"/>
      </w:pPr>
      <w:r>
        <w:t>2</w:t>
      </w:r>
      <w:r w:rsidRPr="00F839CC">
        <w:t xml:space="preserve"> </w:t>
      </w:r>
    </w:p>
    <w:p w14:paraId="06DB99D3" w14:textId="77777777" w:rsidR="000367ED" w:rsidRPr="00166964" w:rsidRDefault="000367ED" w:rsidP="000367ED">
      <w:pPr>
        <w:pStyle w:val="keywords"/>
      </w:pPr>
      <w:r w:rsidRPr="00D25469">
        <w:rPr>
          <w:rStyle w:val="Numberhead"/>
        </w:rPr>
        <w:t>Peg</w:t>
      </w:r>
      <w:r>
        <w:tab/>
      </w:r>
    </w:p>
    <w:p w14:paraId="31A8E8DA" w14:textId="77777777" w:rsidR="000367ED" w:rsidRDefault="000367ED" w:rsidP="000367ED">
      <w:pPr>
        <w:pStyle w:val="keywords"/>
      </w:pPr>
      <w:r>
        <w:rPr>
          <w:rStyle w:val="Numberhead"/>
        </w:rPr>
        <w:t>Ch. terrain</w:t>
      </w:r>
      <w:r w:rsidRPr="00A46E8A">
        <w:tab/>
      </w:r>
    </w:p>
    <w:p w14:paraId="37F9CBB0" w14:textId="77777777" w:rsidR="000367ED" w:rsidRDefault="000367ED" w:rsidP="000367ED">
      <w:pPr>
        <w:pStyle w:val="keywords"/>
      </w:pPr>
      <w:r>
        <w:rPr>
          <w:rStyle w:val="Numberhead"/>
        </w:rPr>
        <w:t>Themes</w:t>
      </w:r>
      <w:r>
        <w:tab/>
      </w:r>
    </w:p>
    <w:p w14:paraId="0507E64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B19BBE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454AA120" w14:textId="77777777" w:rsidR="000367ED" w:rsidRPr="008D302A" w:rsidRDefault="000367ED" w:rsidP="000367ED">
      <w:pPr>
        <w:pStyle w:val="Heading5"/>
      </w:pPr>
      <w:r w:rsidRPr="008D302A">
        <w:t xml:space="preserve">3 </w:t>
      </w:r>
    </w:p>
    <w:p w14:paraId="5B142D67" w14:textId="77777777" w:rsidR="000367ED" w:rsidRPr="008D302A" w:rsidRDefault="000367ED" w:rsidP="000367ED">
      <w:pPr>
        <w:pStyle w:val="keywords"/>
      </w:pPr>
      <w:r w:rsidRPr="008D302A">
        <w:rPr>
          <w:rStyle w:val="Numberhead"/>
        </w:rPr>
        <w:t>Peg</w:t>
      </w:r>
      <w:r w:rsidRPr="008D302A">
        <w:tab/>
      </w:r>
    </w:p>
    <w:p w14:paraId="301EAE06" w14:textId="77777777" w:rsidR="000367ED" w:rsidRPr="008D302A" w:rsidRDefault="000367ED" w:rsidP="000367ED">
      <w:pPr>
        <w:pStyle w:val="keywords"/>
      </w:pPr>
      <w:r w:rsidRPr="008D302A">
        <w:rPr>
          <w:rStyle w:val="Numberhead"/>
        </w:rPr>
        <w:t>Ch. terrain</w:t>
      </w:r>
      <w:r w:rsidRPr="008D302A">
        <w:tab/>
      </w:r>
    </w:p>
    <w:p w14:paraId="2406DB59" w14:textId="77777777" w:rsidR="000367ED" w:rsidRDefault="000367ED" w:rsidP="000367ED">
      <w:pPr>
        <w:pStyle w:val="keywords"/>
      </w:pPr>
      <w:r>
        <w:rPr>
          <w:rStyle w:val="Numberhead"/>
        </w:rPr>
        <w:t>Themes</w:t>
      </w:r>
      <w:r>
        <w:tab/>
      </w:r>
    </w:p>
    <w:p w14:paraId="36199D87"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78D258B" w14:textId="10C14B8F" w:rsidR="000367ED" w:rsidRPr="00F10443" w:rsidRDefault="000367ED" w:rsidP="000367ED">
      <w:pPr>
        <w:pStyle w:val="keywords"/>
        <w:rPr>
          <w:rStyle w:val="Numberhead"/>
        </w:rPr>
      </w:pPr>
      <w:r w:rsidRPr="00F10443">
        <w:rPr>
          <w:rStyle w:val="Numberhead"/>
        </w:rPr>
        <w:t>Verses</w:t>
      </w:r>
      <w:r w:rsidR="003C7CD5">
        <w:rPr>
          <w:rStyle w:val="Numberhead"/>
        </w:rPr>
        <w:tab/>
      </w:r>
    </w:p>
    <w:p w14:paraId="5A8EDAF2" w14:textId="77777777" w:rsidR="00093767" w:rsidRDefault="000C4C07" w:rsidP="00093767">
      <w:pPr>
        <w:pStyle w:val="Heading3"/>
      </w:pPr>
      <w:r w:rsidRPr="000C4C07">
        <w:t>Zephaniah</w:t>
      </w:r>
    </w:p>
    <w:p w14:paraId="4CBB1A5E" w14:textId="7A693C96" w:rsidR="000663BB" w:rsidRPr="000663BB" w:rsidRDefault="000663BB" w:rsidP="000663BB">
      <w:pPr>
        <w:pStyle w:val="keywords"/>
      </w:pPr>
      <w:r w:rsidRPr="000663BB">
        <w:rPr>
          <w:rStyle w:val="Numberhead"/>
        </w:rPr>
        <w:t>Sub. words</w:t>
      </w:r>
      <w:r w:rsidRPr="000663BB">
        <w:tab/>
      </w:r>
      <w:r w:rsidR="009C088E" w:rsidRPr="000C4C07">
        <w:t>large fan</w:t>
      </w:r>
    </w:p>
    <w:p w14:paraId="40EF5C71" w14:textId="304B09C6" w:rsidR="000663BB" w:rsidRDefault="000663BB" w:rsidP="000663BB">
      <w:pPr>
        <w:pStyle w:val="keywords"/>
      </w:pPr>
      <w:r>
        <w:rPr>
          <w:rStyle w:val="Numberhead"/>
        </w:rPr>
        <w:t>Peg</w:t>
      </w:r>
      <w:r w:rsidRPr="000748DF">
        <w:tab/>
      </w:r>
      <w:r>
        <w:t>36 = match</w:t>
      </w:r>
    </w:p>
    <w:p w14:paraId="39BA4227" w14:textId="620EB5FA" w:rsidR="000663BB" w:rsidRDefault="003C7CD5" w:rsidP="000663BB">
      <w:pPr>
        <w:pStyle w:val="keywords"/>
        <w:rPr>
          <w:rStyle w:val="Numberhead"/>
        </w:rPr>
      </w:pPr>
      <w:r>
        <w:rPr>
          <w:rStyle w:val="Numberhead"/>
        </w:rPr>
        <w:t>Book terrain</w:t>
      </w:r>
      <w:r>
        <w:rPr>
          <w:rStyle w:val="Numberhead"/>
        </w:rPr>
        <w:tab/>
      </w:r>
      <w:r w:rsidR="009C088E" w:rsidRPr="000C4C07">
        <w:t xml:space="preserve">hurricane in </w:t>
      </w:r>
      <w:proofErr w:type="spellStart"/>
      <w:r w:rsidR="009C088E" w:rsidRPr="000C4C07">
        <w:t>Carribean</w:t>
      </w:r>
      <w:proofErr w:type="spellEnd"/>
    </w:p>
    <w:p w14:paraId="3988A99C" w14:textId="77777777" w:rsidR="000663BB" w:rsidRDefault="000663BB" w:rsidP="000663BB">
      <w:pPr>
        <w:pStyle w:val="keywords"/>
      </w:pPr>
      <w:r w:rsidRPr="000748DF">
        <w:rPr>
          <w:rStyle w:val="Numberhead"/>
        </w:rPr>
        <w:t>Story</w:t>
      </w:r>
      <w:r>
        <w:tab/>
      </w:r>
    </w:p>
    <w:p w14:paraId="4ADF9E89" w14:textId="77777777" w:rsidR="000663BB" w:rsidRDefault="000663BB" w:rsidP="000663BB">
      <w:pPr>
        <w:pStyle w:val="keywords"/>
        <w:rPr>
          <w:rStyle w:val="Numberhead"/>
        </w:rPr>
      </w:pPr>
      <w:r>
        <w:rPr>
          <w:rStyle w:val="Numberhead"/>
        </w:rPr>
        <w:t>Notes</w:t>
      </w:r>
    </w:p>
    <w:p w14:paraId="32BA5C20" w14:textId="77777777" w:rsidR="000367ED" w:rsidRPr="00F839CC" w:rsidRDefault="000367ED" w:rsidP="000367ED">
      <w:pPr>
        <w:pStyle w:val="Heading5"/>
      </w:pPr>
      <w:r w:rsidRPr="00F839CC">
        <w:t xml:space="preserve">1 </w:t>
      </w:r>
    </w:p>
    <w:p w14:paraId="326D1942" w14:textId="77777777" w:rsidR="000367ED" w:rsidRPr="00166964" w:rsidRDefault="000367ED" w:rsidP="000367ED">
      <w:pPr>
        <w:pStyle w:val="keywords"/>
      </w:pPr>
      <w:r w:rsidRPr="00D25469">
        <w:rPr>
          <w:rStyle w:val="Numberhead"/>
        </w:rPr>
        <w:t>Peg</w:t>
      </w:r>
      <w:r>
        <w:tab/>
        <w:t>Book peg</w:t>
      </w:r>
    </w:p>
    <w:p w14:paraId="1E6EC674" w14:textId="77777777" w:rsidR="000367ED" w:rsidRDefault="000367ED" w:rsidP="000367ED">
      <w:pPr>
        <w:pStyle w:val="keywords"/>
      </w:pPr>
      <w:r>
        <w:rPr>
          <w:rStyle w:val="Numberhead"/>
        </w:rPr>
        <w:t>Ch. terrain</w:t>
      </w:r>
      <w:r w:rsidRPr="00A46E8A">
        <w:tab/>
      </w:r>
    </w:p>
    <w:p w14:paraId="1AC022F0" w14:textId="77777777" w:rsidR="000367ED" w:rsidRDefault="000367ED" w:rsidP="000367ED">
      <w:pPr>
        <w:pStyle w:val="keywords"/>
      </w:pPr>
      <w:r>
        <w:rPr>
          <w:rStyle w:val="Numberhead"/>
        </w:rPr>
        <w:t>Themes</w:t>
      </w:r>
      <w:r>
        <w:tab/>
      </w:r>
    </w:p>
    <w:p w14:paraId="58092003" w14:textId="7DD5BA19"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11DF039"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495B272" w14:textId="77777777" w:rsidR="000367ED" w:rsidRPr="00F839CC" w:rsidRDefault="000367ED" w:rsidP="000367ED">
      <w:pPr>
        <w:pStyle w:val="Heading5"/>
      </w:pPr>
      <w:r>
        <w:lastRenderedPageBreak/>
        <w:t>2</w:t>
      </w:r>
      <w:r w:rsidRPr="00F839CC">
        <w:t xml:space="preserve"> </w:t>
      </w:r>
    </w:p>
    <w:p w14:paraId="1DEB7D15" w14:textId="77777777" w:rsidR="000367ED" w:rsidRPr="00166964" w:rsidRDefault="000367ED" w:rsidP="000367ED">
      <w:pPr>
        <w:pStyle w:val="keywords"/>
      </w:pPr>
      <w:r w:rsidRPr="00D25469">
        <w:rPr>
          <w:rStyle w:val="Numberhead"/>
        </w:rPr>
        <w:t>Peg</w:t>
      </w:r>
      <w:r>
        <w:tab/>
      </w:r>
    </w:p>
    <w:p w14:paraId="6E2A54E9" w14:textId="77777777" w:rsidR="000367ED" w:rsidRDefault="000367ED" w:rsidP="000367ED">
      <w:pPr>
        <w:pStyle w:val="keywords"/>
      </w:pPr>
      <w:r>
        <w:rPr>
          <w:rStyle w:val="Numberhead"/>
        </w:rPr>
        <w:t>Ch. terrain</w:t>
      </w:r>
      <w:r w:rsidRPr="00A46E8A">
        <w:tab/>
      </w:r>
    </w:p>
    <w:p w14:paraId="69085704" w14:textId="77777777" w:rsidR="000367ED" w:rsidRDefault="000367ED" w:rsidP="000367ED">
      <w:pPr>
        <w:pStyle w:val="keywords"/>
      </w:pPr>
      <w:r>
        <w:rPr>
          <w:rStyle w:val="Numberhead"/>
        </w:rPr>
        <w:t>Themes</w:t>
      </w:r>
      <w:r>
        <w:tab/>
      </w:r>
    </w:p>
    <w:p w14:paraId="7FFF35B3"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CBC20E4"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5846B740" w14:textId="77777777" w:rsidR="000367ED" w:rsidRPr="008D302A" w:rsidRDefault="000367ED" w:rsidP="000367ED">
      <w:pPr>
        <w:pStyle w:val="Heading5"/>
      </w:pPr>
      <w:r w:rsidRPr="008D302A">
        <w:t xml:space="preserve">3 </w:t>
      </w:r>
    </w:p>
    <w:p w14:paraId="2BF0E5CC" w14:textId="77777777" w:rsidR="000367ED" w:rsidRPr="008D302A" w:rsidRDefault="000367ED" w:rsidP="000367ED">
      <w:pPr>
        <w:pStyle w:val="keywords"/>
      </w:pPr>
      <w:r w:rsidRPr="008D302A">
        <w:rPr>
          <w:rStyle w:val="Numberhead"/>
        </w:rPr>
        <w:t>Peg</w:t>
      </w:r>
      <w:r w:rsidRPr="008D302A">
        <w:tab/>
      </w:r>
    </w:p>
    <w:p w14:paraId="53AC8AE4" w14:textId="77777777" w:rsidR="000367ED" w:rsidRPr="008D302A" w:rsidRDefault="000367ED" w:rsidP="000367ED">
      <w:pPr>
        <w:pStyle w:val="keywords"/>
      </w:pPr>
      <w:r w:rsidRPr="008D302A">
        <w:rPr>
          <w:rStyle w:val="Numberhead"/>
        </w:rPr>
        <w:t>Ch. terrain</w:t>
      </w:r>
      <w:r w:rsidRPr="008D302A">
        <w:tab/>
      </w:r>
    </w:p>
    <w:p w14:paraId="1D59271F" w14:textId="77777777" w:rsidR="000367ED" w:rsidRDefault="000367ED" w:rsidP="000367ED">
      <w:pPr>
        <w:pStyle w:val="keywords"/>
      </w:pPr>
      <w:r>
        <w:rPr>
          <w:rStyle w:val="Numberhead"/>
        </w:rPr>
        <w:t>Themes</w:t>
      </w:r>
      <w:r>
        <w:tab/>
      </w:r>
    </w:p>
    <w:p w14:paraId="003E7F05"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89BA37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EB50D60" w14:textId="77777777" w:rsidR="00093767" w:rsidRDefault="000C4C07" w:rsidP="00093767">
      <w:pPr>
        <w:pStyle w:val="Heading3"/>
      </w:pPr>
      <w:r w:rsidRPr="000C4C07">
        <w:t>Haggai</w:t>
      </w:r>
    </w:p>
    <w:p w14:paraId="49C2BBEF" w14:textId="416043B3" w:rsidR="000663BB" w:rsidRPr="000663BB" w:rsidRDefault="000663BB" w:rsidP="000663BB">
      <w:pPr>
        <w:pStyle w:val="keywords"/>
      </w:pPr>
      <w:r w:rsidRPr="000663BB">
        <w:rPr>
          <w:rStyle w:val="Numberhead"/>
        </w:rPr>
        <w:t>Sub. words</w:t>
      </w:r>
      <w:r w:rsidRPr="000663BB">
        <w:tab/>
      </w:r>
      <w:r w:rsidR="009C088E" w:rsidRPr="000C4C07">
        <w:t>hack saw</w:t>
      </w:r>
    </w:p>
    <w:p w14:paraId="4EB092D8" w14:textId="45D728BC" w:rsidR="000663BB" w:rsidRDefault="000663BB" w:rsidP="000663BB">
      <w:pPr>
        <w:pStyle w:val="keywords"/>
      </w:pPr>
      <w:r>
        <w:rPr>
          <w:rStyle w:val="Numberhead"/>
        </w:rPr>
        <w:t>Peg</w:t>
      </w:r>
      <w:r w:rsidRPr="000748DF">
        <w:tab/>
      </w:r>
      <w:r>
        <w:t xml:space="preserve">37 = </w:t>
      </w:r>
      <w:proofErr w:type="spellStart"/>
      <w:r>
        <w:t>mack</w:t>
      </w:r>
      <w:proofErr w:type="spellEnd"/>
    </w:p>
    <w:p w14:paraId="66FE4C32" w14:textId="7B3C932C" w:rsidR="000663BB" w:rsidRDefault="003C7CD5" w:rsidP="000663BB">
      <w:pPr>
        <w:pStyle w:val="keywords"/>
        <w:rPr>
          <w:rStyle w:val="Numberhead"/>
        </w:rPr>
      </w:pPr>
      <w:r>
        <w:rPr>
          <w:rStyle w:val="Numberhead"/>
        </w:rPr>
        <w:t>Book terrain</w:t>
      </w:r>
      <w:r>
        <w:rPr>
          <w:rStyle w:val="Numberhead"/>
        </w:rPr>
        <w:tab/>
      </w:r>
      <w:r w:rsidR="009C088E" w:rsidRPr="000C4C07">
        <w:t>truck stop</w:t>
      </w:r>
    </w:p>
    <w:p w14:paraId="44BE114D" w14:textId="77777777" w:rsidR="000663BB" w:rsidRDefault="000663BB" w:rsidP="000663BB">
      <w:pPr>
        <w:pStyle w:val="keywords"/>
      </w:pPr>
      <w:r w:rsidRPr="000748DF">
        <w:rPr>
          <w:rStyle w:val="Numberhead"/>
        </w:rPr>
        <w:t>Story</w:t>
      </w:r>
      <w:r>
        <w:tab/>
      </w:r>
    </w:p>
    <w:p w14:paraId="4AAA8978" w14:textId="77777777" w:rsidR="000663BB" w:rsidRDefault="000663BB" w:rsidP="000663BB">
      <w:pPr>
        <w:pStyle w:val="keywords"/>
        <w:rPr>
          <w:rStyle w:val="Numberhead"/>
        </w:rPr>
      </w:pPr>
      <w:r>
        <w:rPr>
          <w:rStyle w:val="Numberhead"/>
        </w:rPr>
        <w:t>Notes</w:t>
      </w:r>
    </w:p>
    <w:p w14:paraId="01EE8147" w14:textId="77777777" w:rsidR="006E37CA" w:rsidRPr="00F839CC" w:rsidRDefault="006E37CA" w:rsidP="006E37CA">
      <w:pPr>
        <w:pStyle w:val="Heading5"/>
      </w:pPr>
      <w:r w:rsidRPr="00F839CC">
        <w:t xml:space="preserve">1 </w:t>
      </w:r>
    </w:p>
    <w:p w14:paraId="35E22EBA" w14:textId="77777777" w:rsidR="006E37CA" w:rsidRPr="00166964" w:rsidRDefault="006E37CA" w:rsidP="006E37CA">
      <w:pPr>
        <w:pStyle w:val="keywords"/>
      </w:pPr>
      <w:r w:rsidRPr="00D25469">
        <w:rPr>
          <w:rStyle w:val="Numberhead"/>
        </w:rPr>
        <w:t>Peg</w:t>
      </w:r>
      <w:r>
        <w:tab/>
        <w:t>Book peg</w:t>
      </w:r>
    </w:p>
    <w:p w14:paraId="41275650" w14:textId="77777777" w:rsidR="006E37CA" w:rsidRDefault="006E37CA" w:rsidP="006E37CA">
      <w:pPr>
        <w:pStyle w:val="keywords"/>
      </w:pPr>
      <w:r>
        <w:rPr>
          <w:rStyle w:val="Numberhead"/>
        </w:rPr>
        <w:t>Ch. terrain</w:t>
      </w:r>
      <w:r w:rsidRPr="00A46E8A">
        <w:tab/>
      </w:r>
    </w:p>
    <w:p w14:paraId="1D270325" w14:textId="77777777" w:rsidR="006E37CA" w:rsidRDefault="006E37CA" w:rsidP="006E37CA">
      <w:pPr>
        <w:pStyle w:val="keywords"/>
      </w:pPr>
      <w:r>
        <w:rPr>
          <w:rStyle w:val="Numberhead"/>
        </w:rPr>
        <w:t>Themes</w:t>
      </w:r>
      <w:r>
        <w:tab/>
      </w:r>
    </w:p>
    <w:p w14:paraId="7CB0723D" w14:textId="0B514E11" w:rsidR="006E37CA" w:rsidRPr="0048334D" w:rsidRDefault="006E37CA" w:rsidP="006E37CA">
      <w:pPr>
        <w:pStyle w:val="keywords"/>
        <w:rPr>
          <w:rStyle w:val="Numberhead"/>
          <w:rFonts w:asciiTheme="minorHAnsi" w:hAnsiTheme="minorHAnsi"/>
          <w:color w:val="auto"/>
          <w:sz w:val="20"/>
        </w:rPr>
      </w:pPr>
      <w:r w:rsidRPr="003D1666">
        <w:rPr>
          <w:rStyle w:val="Numberhead"/>
        </w:rPr>
        <w:t>Story</w:t>
      </w:r>
      <w:r>
        <w:tab/>
      </w:r>
    </w:p>
    <w:p w14:paraId="181B7929" w14:textId="77777777" w:rsidR="006E37CA" w:rsidRPr="00F10443" w:rsidRDefault="006E37CA" w:rsidP="006E37CA">
      <w:pPr>
        <w:pStyle w:val="keywords"/>
        <w:rPr>
          <w:rStyle w:val="Numberhead"/>
        </w:rPr>
      </w:pPr>
      <w:r w:rsidRPr="00F10443">
        <w:rPr>
          <w:rStyle w:val="Numberhead"/>
        </w:rPr>
        <w:t>Verses</w:t>
      </w:r>
      <w:r w:rsidRPr="00F10443">
        <w:rPr>
          <w:rStyle w:val="Numberhead"/>
        </w:rPr>
        <w:tab/>
      </w:r>
    </w:p>
    <w:p w14:paraId="7103DC0E" w14:textId="77777777" w:rsidR="006E37CA" w:rsidRPr="00F839CC" w:rsidRDefault="006E37CA" w:rsidP="006E37CA">
      <w:pPr>
        <w:pStyle w:val="Heading5"/>
      </w:pPr>
      <w:r>
        <w:t>2</w:t>
      </w:r>
      <w:r w:rsidRPr="00F839CC">
        <w:t xml:space="preserve"> </w:t>
      </w:r>
    </w:p>
    <w:p w14:paraId="3C1DEDD6" w14:textId="77777777" w:rsidR="006E37CA" w:rsidRPr="00166964" w:rsidRDefault="006E37CA" w:rsidP="006E37CA">
      <w:pPr>
        <w:pStyle w:val="keywords"/>
      </w:pPr>
      <w:r w:rsidRPr="00D25469">
        <w:rPr>
          <w:rStyle w:val="Numberhead"/>
        </w:rPr>
        <w:t>Peg</w:t>
      </w:r>
      <w:r>
        <w:tab/>
      </w:r>
    </w:p>
    <w:p w14:paraId="633A022F" w14:textId="77777777" w:rsidR="006E37CA" w:rsidRDefault="006E37CA" w:rsidP="006E37CA">
      <w:pPr>
        <w:pStyle w:val="keywords"/>
      </w:pPr>
      <w:r>
        <w:rPr>
          <w:rStyle w:val="Numberhead"/>
        </w:rPr>
        <w:t>Ch. terrain</w:t>
      </w:r>
      <w:r w:rsidRPr="00A46E8A">
        <w:tab/>
      </w:r>
    </w:p>
    <w:p w14:paraId="43729DF0" w14:textId="77777777" w:rsidR="006E37CA" w:rsidRDefault="006E37CA" w:rsidP="006E37CA">
      <w:pPr>
        <w:pStyle w:val="keywords"/>
      </w:pPr>
      <w:r>
        <w:rPr>
          <w:rStyle w:val="Numberhead"/>
        </w:rPr>
        <w:t>Themes</w:t>
      </w:r>
      <w:r>
        <w:tab/>
      </w:r>
    </w:p>
    <w:p w14:paraId="1F21EA5D" w14:textId="77777777" w:rsidR="006E37CA" w:rsidRPr="0048334D" w:rsidRDefault="006E37CA" w:rsidP="006E37CA">
      <w:pPr>
        <w:pStyle w:val="keywords"/>
        <w:rPr>
          <w:rStyle w:val="Numberhead"/>
          <w:rFonts w:asciiTheme="minorHAnsi" w:hAnsiTheme="minorHAnsi"/>
          <w:color w:val="auto"/>
          <w:sz w:val="20"/>
        </w:rPr>
      </w:pPr>
      <w:r w:rsidRPr="003D1666">
        <w:rPr>
          <w:rStyle w:val="Numberhead"/>
        </w:rPr>
        <w:t>Story</w:t>
      </w:r>
      <w:r>
        <w:tab/>
      </w:r>
    </w:p>
    <w:p w14:paraId="7328B405" w14:textId="77777777" w:rsidR="006E37CA" w:rsidRPr="008D302A" w:rsidRDefault="006E37CA" w:rsidP="006E37CA">
      <w:pPr>
        <w:pStyle w:val="keywords"/>
        <w:rPr>
          <w:rStyle w:val="Numberhead"/>
        </w:rPr>
      </w:pPr>
      <w:r w:rsidRPr="008D302A">
        <w:rPr>
          <w:rStyle w:val="Numberhead"/>
        </w:rPr>
        <w:t>Verses</w:t>
      </w:r>
      <w:r w:rsidRPr="008D302A">
        <w:rPr>
          <w:rStyle w:val="Numberhead"/>
        </w:rPr>
        <w:tab/>
      </w:r>
    </w:p>
    <w:p w14:paraId="5358B5F7" w14:textId="77777777" w:rsidR="00093767" w:rsidRDefault="000C4C07" w:rsidP="00093767">
      <w:pPr>
        <w:pStyle w:val="Heading3"/>
      </w:pPr>
      <w:r w:rsidRPr="000C4C07">
        <w:t>Zechariah</w:t>
      </w:r>
    </w:p>
    <w:p w14:paraId="6A429D6B" w14:textId="63EDDD5F" w:rsidR="000663BB" w:rsidRPr="000663BB" w:rsidRDefault="000663BB" w:rsidP="000663BB">
      <w:pPr>
        <w:pStyle w:val="keywords"/>
      </w:pPr>
      <w:r w:rsidRPr="000663BB">
        <w:rPr>
          <w:rStyle w:val="Numberhead"/>
        </w:rPr>
        <w:t>Sub. words</w:t>
      </w:r>
      <w:r w:rsidRPr="000663BB">
        <w:tab/>
      </w:r>
      <w:r w:rsidR="009C088E" w:rsidRPr="000C4C07">
        <w:t>Z egg shaped car</w:t>
      </w:r>
    </w:p>
    <w:p w14:paraId="189E0C02" w14:textId="067663C4" w:rsidR="000663BB" w:rsidRDefault="000663BB" w:rsidP="000663BB">
      <w:pPr>
        <w:pStyle w:val="keywords"/>
      </w:pPr>
      <w:r>
        <w:rPr>
          <w:rStyle w:val="Numberhead"/>
        </w:rPr>
        <w:t>Peg</w:t>
      </w:r>
      <w:r w:rsidRPr="000748DF">
        <w:tab/>
      </w:r>
      <w:r>
        <w:t>38 = movie</w:t>
      </w:r>
    </w:p>
    <w:p w14:paraId="023F5F0E" w14:textId="351A1923" w:rsidR="000663BB" w:rsidRDefault="003C7CD5" w:rsidP="000663BB">
      <w:pPr>
        <w:pStyle w:val="keywords"/>
        <w:rPr>
          <w:rStyle w:val="Numberhead"/>
        </w:rPr>
      </w:pPr>
      <w:r>
        <w:rPr>
          <w:rStyle w:val="Numberhead"/>
        </w:rPr>
        <w:t>Book terrain</w:t>
      </w:r>
      <w:r>
        <w:rPr>
          <w:rStyle w:val="Numberhead"/>
        </w:rPr>
        <w:tab/>
      </w:r>
      <w:r w:rsidR="009C088E" w:rsidRPr="000C4C07">
        <w:t>racetrack</w:t>
      </w:r>
    </w:p>
    <w:p w14:paraId="542E43A6" w14:textId="77777777" w:rsidR="000663BB" w:rsidRDefault="000663BB" w:rsidP="000663BB">
      <w:pPr>
        <w:pStyle w:val="keywords"/>
      </w:pPr>
      <w:r w:rsidRPr="000748DF">
        <w:rPr>
          <w:rStyle w:val="Numberhead"/>
        </w:rPr>
        <w:t>Story</w:t>
      </w:r>
      <w:r>
        <w:tab/>
      </w:r>
    </w:p>
    <w:p w14:paraId="0DE60D8E" w14:textId="13CE588C" w:rsidR="000663BB" w:rsidRPr="00CA2C06" w:rsidRDefault="000663BB" w:rsidP="000663BB">
      <w:pPr>
        <w:pStyle w:val="keywords"/>
      </w:pPr>
      <w:r>
        <w:rPr>
          <w:rStyle w:val="Numberhead"/>
        </w:rPr>
        <w:t>Notes</w:t>
      </w:r>
      <w:r w:rsidR="00CA2C06">
        <w:tab/>
      </w:r>
      <w:r w:rsidR="00CA2C06" w:rsidRPr="00CA2C06">
        <w:t>shofars start race, Romans vs Jews</w:t>
      </w:r>
    </w:p>
    <w:p w14:paraId="2C2BB64D" w14:textId="77777777" w:rsidR="00B21CD4" w:rsidRPr="00F839CC" w:rsidRDefault="00B21CD4" w:rsidP="00B21CD4">
      <w:pPr>
        <w:pStyle w:val="Heading5"/>
      </w:pPr>
      <w:r w:rsidRPr="00F839CC">
        <w:lastRenderedPageBreak/>
        <w:t xml:space="preserve">1 </w:t>
      </w:r>
    </w:p>
    <w:p w14:paraId="23FD852F" w14:textId="77777777" w:rsidR="00B21CD4" w:rsidRPr="00166964" w:rsidRDefault="00B21CD4" w:rsidP="00B21CD4">
      <w:pPr>
        <w:pStyle w:val="keywords"/>
      </w:pPr>
      <w:r w:rsidRPr="00D25469">
        <w:rPr>
          <w:rStyle w:val="Numberhead"/>
        </w:rPr>
        <w:t>Peg</w:t>
      </w:r>
      <w:r>
        <w:tab/>
      </w:r>
    </w:p>
    <w:p w14:paraId="4FEB346A" w14:textId="77777777" w:rsidR="00B21CD4" w:rsidRDefault="00B21CD4" w:rsidP="00B21CD4">
      <w:pPr>
        <w:pStyle w:val="keywords"/>
      </w:pPr>
      <w:r>
        <w:rPr>
          <w:rStyle w:val="Numberhead"/>
        </w:rPr>
        <w:t>Ch. terrain</w:t>
      </w:r>
      <w:r w:rsidRPr="00A46E8A">
        <w:tab/>
      </w:r>
    </w:p>
    <w:p w14:paraId="0D46A645" w14:textId="77777777" w:rsidR="00B21CD4" w:rsidRDefault="00B21CD4" w:rsidP="00B21CD4">
      <w:pPr>
        <w:pStyle w:val="keywords"/>
      </w:pPr>
      <w:r>
        <w:rPr>
          <w:rStyle w:val="Numberhead"/>
        </w:rPr>
        <w:t>Themes</w:t>
      </w:r>
      <w:r>
        <w:tab/>
      </w:r>
    </w:p>
    <w:p w14:paraId="6A655DC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DCBD51D"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1FBBA55C" w14:textId="77777777" w:rsidR="00B21CD4" w:rsidRPr="00F839CC" w:rsidRDefault="00B21CD4" w:rsidP="00B21CD4">
      <w:pPr>
        <w:pStyle w:val="Heading5"/>
      </w:pPr>
      <w:r>
        <w:t>2</w:t>
      </w:r>
      <w:r w:rsidRPr="00F839CC">
        <w:t xml:space="preserve"> </w:t>
      </w:r>
    </w:p>
    <w:p w14:paraId="7CC37C81" w14:textId="77777777" w:rsidR="00B21CD4" w:rsidRPr="00166964" w:rsidRDefault="00B21CD4" w:rsidP="00B21CD4">
      <w:pPr>
        <w:pStyle w:val="keywords"/>
      </w:pPr>
      <w:r w:rsidRPr="00D25469">
        <w:rPr>
          <w:rStyle w:val="Numberhead"/>
        </w:rPr>
        <w:t>Peg</w:t>
      </w:r>
      <w:r>
        <w:tab/>
      </w:r>
    </w:p>
    <w:p w14:paraId="728C6901" w14:textId="77777777" w:rsidR="00B21CD4" w:rsidRDefault="00B21CD4" w:rsidP="00B21CD4">
      <w:pPr>
        <w:pStyle w:val="keywords"/>
      </w:pPr>
      <w:r>
        <w:rPr>
          <w:rStyle w:val="Numberhead"/>
        </w:rPr>
        <w:t>Ch. terrain</w:t>
      </w:r>
      <w:r w:rsidRPr="00A46E8A">
        <w:tab/>
      </w:r>
    </w:p>
    <w:p w14:paraId="0FA54D38" w14:textId="77777777" w:rsidR="00B21CD4" w:rsidRDefault="00B21CD4" w:rsidP="00B21CD4">
      <w:pPr>
        <w:pStyle w:val="keywords"/>
      </w:pPr>
      <w:r>
        <w:rPr>
          <w:rStyle w:val="Numberhead"/>
        </w:rPr>
        <w:t>Themes</w:t>
      </w:r>
      <w:r>
        <w:tab/>
      </w:r>
    </w:p>
    <w:p w14:paraId="5390089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7A5E830"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12C94BC9" w14:textId="77777777" w:rsidR="00B21CD4" w:rsidRPr="00431201" w:rsidRDefault="00B21CD4" w:rsidP="00B21CD4">
      <w:pPr>
        <w:pStyle w:val="Heading5"/>
      </w:pPr>
      <w:r w:rsidRPr="00431201">
        <w:t xml:space="preserve">3 </w:t>
      </w:r>
    </w:p>
    <w:p w14:paraId="4F6D2966" w14:textId="77777777" w:rsidR="00B21CD4" w:rsidRPr="00431201" w:rsidRDefault="00B21CD4" w:rsidP="00B21CD4">
      <w:pPr>
        <w:pStyle w:val="keywords"/>
      </w:pPr>
      <w:r w:rsidRPr="00431201">
        <w:rPr>
          <w:rStyle w:val="Numberhead"/>
        </w:rPr>
        <w:t>Peg</w:t>
      </w:r>
      <w:r w:rsidRPr="00431201">
        <w:tab/>
      </w:r>
    </w:p>
    <w:p w14:paraId="29D9FD8E" w14:textId="77777777" w:rsidR="00B21CD4" w:rsidRPr="00431201" w:rsidRDefault="00B21CD4" w:rsidP="00B21CD4">
      <w:pPr>
        <w:pStyle w:val="keywords"/>
      </w:pPr>
      <w:r w:rsidRPr="00431201">
        <w:rPr>
          <w:rStyle w:val="Numberhead"/>
        </w:rPr>
        <w:t>Ch. terrain</w:t>
      </w:r>
      <w:r w:rsidRPr="00431201">
        <w:tab/>
      </w:r>
    </w:p>
    <w:p w14:paraId="2AE0FFB6" w14:textId="77777777" w:rsidR="00B21CD4" w:rsidRDefault="00B21CD4" w:rsidP="00B21CD4">
      <w:pPr>
        <w:pStyle w:val="keywords"/>
      </w:pPr>
      <w:r>
        <w:rPr>
          <w:rStyle w:val="Numberhead"/>
        </w:rPr>
        <w:t>Themes</w:t>
      </w:r>
      <w:r>
        <w:tab/>
      </w:r>
    </w:p>
    <w:p w14:paraId="14BEBBC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4360F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58EDCABB" w14:textId="77777777" w:rsidR="00B21CD4" w:rsidRPr="00F839CC" w:rsidRDefault="00B21CD4" w:rsidP="00B21CD4">
      <w:pPr>
        <w:pStyle w:val="Heading5"/>
      </w:pPr>
      <w:r>
        <w:t>4</w:t>
      </w:r>
      <w:r w:rsidRPr="00F839CC">
        <w:t xml:space="preserve"> </w:t>
      </w:r>
    </w:p>
    <w:p w14:paraId="35875EFF" w14:textId="77777777" w:rsidR="00B21CD4" w:rsidRPr="00166964" w:rsidRDefault="00B21CD4" w:rsidP="00B21CD4">
      <w:pPr>
        <w:pStyle w:val="keywords"/>
      </w:pPr>
      <w:r w:rsidRPr="00D25469">
        <w:rPr>
          <w:rStyle w:val="Numberhead"/>
        </w:rPr>
        <w:t>Peg</w:t>
      </w:r>
      <w:r>
        <w:tab/>
      </w:r>
    </w:p>
    <w:p w14:paraId="2554282B" w14:textId="77777777" w:rsidR="00B21CD4" w:rsidRDefault="00B21CD4" w:rsidP="00B21CD4">
      <w:pPr>
        <w:pStyle w:val="keywords"/>
      </w:pPr>
      <w:r>
        <w:rPr>
          <w:rStyle w:val="Numberhead"/>
        </w:rPr>
        <w:t>Ch. terrain</w:t>
      </w:r>
      <w:r w:rsidRPr="00A46E8A">
        <w:tab/>
      </w:r>
    </w:p>
    <w:p w14:paraId="2895B0B2" w14:textId="77777777" w:rsidR="00B21CD4" w:rsidRDefault="00B21CD4" w:rsidP="00B21CD4">
      <w:pPr>
        <w:pStyle w:val="keywords"/>
      </w:pPr>
      <w:r>
        <w:rPr>
          <w:rStyle w:val="Numberhead"/>
        </w:rPr>
        <w:t>Themes</w:t>
      </w:r>
      <w:r>
        <w:tab/>
      </w:r>
    </w:p>
    <w:p w14:paraId="11A8638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3FFC542"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063F2ED3" w14:textId="77777777" w:rsidR="00B21CD4" w:rsidRPr="00F839CC" w:rsidRDefault="00B21CD4" w:rsidP="00B21CD4">
      <w:pPr>
        <w:pStyle w:val="Heading5"/>
      </w:pPr>
      <w:r>
        <w:t>5</w:t>
      </w:r>
      <w:r w:rsidRPr="00F839CC">
        <w:t xml:space="preserve"> </w:t>
      </w:r>
    </w:p>
    <w:p w14:paraId="40F410D2" w14:textId="77777777" w:rsidR="00B21CD4" w:rsidRPr="00166964" w:rsidRDefault="00B21CD4" w:rsidP="00B21CD4">
      <w:pPr>
        <w:pStyle w:val="keywords"/>
      </w:pPr>
      <w:r w:rsidRPr="00D25469">
        <w:rPr>
          <w:rStyle w:val="Numberhead"/>
        </w:rPr>
        <w:t>Peg</w:t>
      </w:r>
      <w:r>
        <w:tab/>
      </w:r>
    </w:p>
    <w:p w14:paraId="6E361CA8" w14:textId="77777777" w:rsidR="00B21CD4" w:rsidRDefault="00B21CD4" w:rsidP="00B21CD4">
      <w:pPr>
        <w:pStyle w:val="keywords"/>
      </w:pPr>
      <w:r>
        <w:rPr>
          <w:rStyle w:val="Numberhead"/>
        </w:rPr>
        <w:t>Ch. terrain</w:t>
      </w:r>
      <w:r w:rsidRPr="00A46E8A">
        <w:tab/>
      </w:r>
    </w:p>
    <w:p w14:paraId="2CF6471A" w14:textId="77777777" w:rsidR="00B21CD4" w:rsidRDefault="00B21CD4" w:rsidP="00B21CD4">
      <w:pPr>
        <w:pStyle w:val="keywords"/>
      </w:pPr>
      <w:r>
        <w:rPr>
          <w:rStyle w:val="Numberhead"/>
        </w:rPr>
        <w:t>Themes</w:t>
      </w:r>
      <w:r>
        <w:tab/>
      </w:r>
    </w:p>
    <w:p w14:paraId="7F1283D6"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458AF51"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594A7298" w14:textId="77777777" w:rsidR="00B21CD4" w:rsidRPr="00F839CC" w:rsidRDefault="00B21CD4" w:rsidP="00B21CD4">
      <w:pPr>
        <w:pStyle w:val="Heading5"/>
      </w:pPr>
      <w:r>
        <w:t>6</w:t>
      </w:r>
      <w:r w:rsidRPr="00F839CC">
        <w:t xml:space="preserve"> </w:t>
      </w:r>
    </w:p>
    <w:p w14:paraId="181B0597" w14:textId="77777777" w:rsidR="00B21CD4" w:rsidRPr="00166964" w:rsidRDefault="00B21CD4" w:rsidP="00B21CD4">
      <w:pPr>
        <w:pStyle w:val="keywords"/>
      </w:pPr>
      <w:r w:rsidRPr="00D25469">
        <w:rPr>
          <w:rStyle w:val="Numberhead"/>
        </w:rPr>
        <w:t>Peg</w:t>
      </w:r>
      <w:r>
        <w:tab/>
      </w:r>
    </w:p>
    <w:p w14:paraId="5FB2398F" w14:textId="77777777" w:rsidR="00B21CD4" w:rsidRDefault="00B21CD4" w:rsidP="00B21CD4">
      <w:pPr>
        <w:pStyle w:val="keywords"/>
      </w:pPr>
      <w:r>
        <w:rPr>
          <w:rStyle w:val="Numberhead"/>
        </w:rPr>
        <w:t>Ch. terrain</w:t>
      </w:r>
      <w:r w:rsidRPr="00A46E8A">
        <w:tab/>
      </w:r>
    </w:p>
    <w:p w14:paraId="53571CA2" w14:textId="77777777" w:rsidR="00B21CD4" w:rsidRDefault="00B21CD4" w:rsidP="00B21CD4">
      <w:pPr>
        <w:pStyle w:val="keywords"/>
      </w:pPr>
      <w:r>
        <w:rPr>
          <w:rStyle w:val="Numberhead"/>
        </w:rPr>
        <w:t>Themes</w:t>
      </w:r>
      <w:r>
        <w:tab/>
      </w:r>
    </w:p>
    <w:p w14:paraId="4FF24C17"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1D5DF502"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388D21B9" w14:textId="77777777" w:rsidR="00B21CD4" w:rsidRPr="00F839CC" w:rsidRDefault="00B21CD4" w:rsidP="00B21CD4">
      <w:pPr>
        <w:pStyle w:val="Heading5"/>
      </w:pPr>
      <w:r>
        <w:lastRenderedPageBreak/>
        <w:t>7</w:t>
      </w:r>
      <w:r w:rsidRPr="00F839CC">
        <w:t xml:space="preserve"> </w:t>
      </w:r>
    </w:p>
    <w:p w14:paraId="19538170" w14:textId="77777777" w:rsidR="00B21CD4" w:rsidRPr="00166964" w:rsidRDefault="00B21CD4" w:rsidP="00B21CD4">
      <w:pPr>
        <w:pStyle w:val="keywords"/>
      </w:pPr>
      <w:r w:rsidRPr="00D25469">
        <w:rPr>
          <w:rStyle w:val="Numberhead"/>
        </w:rPr>
        <w:t>Peg</w:t>
      </w:r>
      <w:r>
        <w:tab/>
      </w:r>
    </w:p>
    <w:p w14:paraId="33996740" w14:textId="77777777" w:rsidR="00B21CD4" w:rsidRDefault="00B21CD4" w:rsidP="00B21CD4">
      <w:pPr>
        <w:pStyle w:val="keywords"/>
      </w:pPr>
      <w:r>
        <w:rPr>
          <w:rStyle w:val="Numberhead"/>
        </w:rPr>
        <w:t>Ch. terrain</w:t>
      </w:r>
      <w:r w:rsidRPr="00A46E8A">
        <w:tab/>
      </w:r>
    </w:p>
    <w:p w14:paraId="1F1AD99E" w14:textId="77777777" w:rsidR="00B21CD4" w:rsidRDefault="00B21CD4" w:rsidP="00B21CD4">
      <w:pPr>
        <w:pStyle w:val="keywords"/>
      </w:pPr>
      <w:r>
        <w:rPr>
          <w:rStyle w:val="Numberhead"/>
        </w:rPr>
        <w:t>Themes</w:t>
      </w:r>
      <w:r>
        <w:tab/>
      </w:r>
    </w:p>
    <w:p w14:paraId="641B544B"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77DAF8B"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7BC4295B" w14:textId="77777777" w:rsidR="00B21CD4" w:rsidRPr="00F839CC" w:rsidRDefault="00B21CD4" w:rsidP="00B21CD4">
      <w:pPr>
        <w:pStyle w:val="Heading5"/>
      </w:pPr>
      <w:r>
        <w:t>8</w:t>
      </w:r>
      <w:r w:rsidRPr="00F839CC">
        <w:t xml:space="preserve"> </w:t>
      </w:r>
    </w:p>
    <w:p w14:paraId="2F737B4D" w14:textId="77777777" w:rsidR="00B21CD4" w:rsidRPr="00166964" w:rsidRDefault="00B21CD4" w:rsidP="00B21CD4">
      <w:pPr>
        <w:pStyle w:val="keywords"/>
      </w:pPr>
      <w:r w:rsidRPr="00D25469">
        <w:rPr>
          <w:rStyle w:val="Numberhead"/>
        </w:rPr>
        <w:t>Peg</w:t>
      </w:r>
      <w:r>
        <w:tab/>
      </w:r>
    </w:p>
    <w:p w14:paraId="7C4DFA88" w14:textId="77777777" w:rsidR="00B21CD4" w:rsidRDefault="00B21CD4" w:rsidP="00B21CD4">
      <w:pPr>
        <w:pStyle w:val="keywords"/>
      </w:pPr>
      <w:r>
        <w:rPr>
          <w:rStyle w:val="Numberhead"/>
        </w:rPr>
        <w:t>Ch. terrain</w:t>
      </w:r>
      <w:r w:rsidRPr="00A46E8A">
        <w:tab/>
      </w:r>
    </w:p>
    <w:p w14:paraId="56913123" w14:textId="77777777" w:rsidR="00B21CD4" w:rsidRDefault="00B21CD4" w:rsidP="00B21CD4">
      <w:pPr>
        <w:pStyle w:val="keywords"/>
      </w:pPr>
      <w:r>
        <w:rPr>
          <w:rStyle w:val="Numberhead"/>
        </w:rPr>
        <w:t>Themes</w:t>
      </w:r>
      <w:r>
        <w:tab/>
      </w:r>
    </w:p>
    <w:p w14:paraId="1B16DDC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74657B5"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409F9ABD" w14:textId="77777777" w:rsidR="00B21CD4" w:rsidRPr="00F839CC" w:rsidRDefault="00B21CD4" w:rsidP="00B21CD4">
      <w:pPr>
        <w:pStyle w:val="Heading5"/>
      </w:pPr>
      <w:r>
        <w:t>9</w:t>
      </w:r>
      <w:r w:rsidRPr="00F839CC">
        <w:t xml:space="preserve"> </w:t>
      </w:r>
    </w:p>
    <w:p w14:paraId="46001249" w14:textId="77777777" w:rsidR="00B21CD4" w:rsidRPr="00166964" w:rsidRDefault="00B21CD4" w:rsidP="00B21CD4">
      <w:pPr>
        <w:pStyle w:val="keywords"/>
      </w:pPr>
      <w:r w:rsidRPr="00D25469">
        <w:rPr>
          <w:rStyle w:val="Numberhead"/>
        </w:rPr>
        <w:t>Peg</w:t>
      </w:r>
      <w:r>
        <w:tab/>
      </w:r>
    </w:p>
    <w:p w14:paraId="0BCA5B41" w14:textId="77777777" w:rsidR="00B21CD4" w:rsidRDefault="00B21CD4" w:rsidP="00B21CD4">
      <w:pPr>
        <w:pStyle w:val="keywords"/>
      </w:pPr>
      <w:r>
        <w:rPr>
          <w:rStyle w:val="Numberhead"/>
        </w:rPr>
        <w:t>Ch. terrain</w:t>
      </w:r>
      <w:r w:rsidRPr="00A46E8A">
        <w:tab/>
      </w:r>
    </w:p>
    <w:p w14:paraId="6D1B9331" w14:textId="77777777" w:rsidR="00B21CD4" w:rsidRDefault="00B21CD4" w:rsidP="00B21CD4">
      <w:pPr>
        <w:pStyle w:val="keywords"/>
      </w:pPr>
      <w:r>
        <w:rPr>
          <w:rStyle w:val="Numberhead"/>
        </w:rPr>
        <w:t>Themes</w:t>
      </w:r>
      <w:r>
        <w:tab/>
      </w:r>
    </w:p>
    <w:p w14:paraId="55EAC30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2A499421"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3C477A0" w14:textId="77777777" w:rsidR="00B21CD4" w:rsidRPr="00F839CC" w:rsidRDefault="00B21CD4" w:rsidP="00B21CD4">
      <w:pPr>
        <w:pStyle w:val="Heading5"/>
      </w:pPr>
      <w:r w:rsidRPr="00F839CC">
        <w:t>1</w:t>
      </w:r>
      <w:r>
        <w:t>0</w:t>
      </w:r>
      <w:r w:rsidRPr="00F839CC">
        <w:t xml:space="preserve"> </w:t>
      </w:r>
    </w:p>
    <w:p w14:paraId="032E1377" w14:textId="77777777" w:rsidR="00B21CD4" w:rsidRPr="00166964" w:rsidRDefault="00B21CD4" w:rsidP="00B21CD4">
      <w:pPr>
        <w:pStyle w:val="keywords"/>
      </w:pPr>
      <w:r w:rsidRPr="00D25469">
        <w:rPr>
          <w:rStyle w:val="Numberhead"/>
        </w:rPr>
        <w:t>Peg</w:t>
      </w:r>
      <w:r>
        <w:tab/>
      </w:r>
    </w:p>
    <w:p w14:paraId="19AD63A5" w14:textId="77777777" w:rsidR="00B21CD4" w:rsidRDefault="00B21CD4" w:rsidP="00B21CD4">
      <w:pPr>
        <w:pStyle w:val="keywords"/>
      </w:pPr>
      <w:r>
        <w:rPr>
          <w:rStyle w:val="Numberhead"/>
        </w:rPr>
        <w:t>Ch. terrain</w:t>
      </w:r>
      <w:r w:rsidRPr="00A46E8A">
        <w:tab/>
      </w:r>
    </w:p>
    <w:p w14:paraId="2BD47940" w14:textId="77777777" w:rsidR="00B21CD4" w:rsidRDefault="00B21CD4" w:rsidP="00B21CD4">
      <w:pPr>
        <w:pStyle w:val="keywords"/>
      </w:pPr>
      <w:r>
        <w:rPr>
          <w:rStyle w:val="Numberhead"/>
        </w:rPr>
        <w:t>Themes</w:t>
      </w:r>
      <w:r>
        <w:tab/>
      </w:r>
    </w:p>
    <w:p w14:paraId="113C619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478D9C9"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3B47DE7E" w14:textId="77777777" w:rsidR="00B21CD4" w:rsidRPr="00F839CC" w:rsidRDefault="00B21CD4" w:rsidP="00B21CD4">
      <w:pPr>
        <w:pStyle w:val="Heading5"/>
      </w:pPr>
      <w:r w:rsidRPr="00F839CC">
        <w:t>1</w:t>
      </w:r>
      <w:r>
        <w:t>1</w:t>
      </w:r>
      <w:r w:rsidRPr="00F839CC">
        <w:t xml:space="preserve"> </w:t>
      </w:r>
    </w:p>
    <w:p w14:paraId="4F2F65E2" w14:textId="77777777" w:rsidR="00B21CD4" w:rsidRPr="00166964" w:rsidRDefault="00B21CD4" w:rsidP="00B21CD4">
      <w:pPr>
        <w:pStyle w:val="keywords"/>
      </w:pPr>
      <w:r w:rsidRPr="00D25469">
        <w:rPr>
          <w:rStyle w:val="Numberhead"/>
        </w:rPr>
        <w:t>Peg</w:t>
      </w:r>
      <w:r>
        <w:tab/>
      </w:r>
    </w:p>
    <w:p w14:paraId="68646E55" w14:textId="77777777" w:rsidR="00B21CD4" w:rsidRDefault="00B21CD4" w:rsidP="00B21CD4">
      <w:pPr>
        <w:pStyle w:val="keywords"/>
      </w:pPr>
      <w:r>
        <w:rPr>
          <w:rStyle w:val="Numberhead"/>
        </w:rPr>
        <w:t>Ch. terrain</w:t>
      </w:r>
      <w:r w:rsidRPr="00A46E8A">
        <w:tab/>
      </w:r>
    </w:p>
    <w:p w14:paraId="6FE9ADE9" w14:textId="77777777" w:rsidR="00B21CD4" w:rsidRDefault="00B21CD4" w:rsidP="00B21CD4">
      <w:pPr>
        <w:pStyle w:val="keywords"/>
      </w:pPr>
      <w:r>
        <w:rPr>
          <w:rStyle w:val="Numberhead"/>
        </w:rPr>
        <w:t>Themes</w:t>
      </w:r>
      <w:r>
        <w:tab/>
      </w:r>
    </w:p>
    <w:p w14:paraId="72C1A73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A391EFC"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73931E2B" w14:textId="77777777" w:rsidR="00B21CD4" w:rsidRPr="00F839CC" w:rsidRDefault="00B21CD4" w:rsidP="00B21CD4">
      <w:pPr>
        <w:pStyle w:val="Heading5"/>
      </w:pPr>
      <w:r w:rsidRPr="00F839CC">
        <w:t>1</w:t>
      </w:r>
      <w:r>
        <w:t>2</w:t>
      </w:r>
      <w:r w:rsidRPr="00F839CC">
        <w:t xml:space="preserve"> </w:t>
      </w:r>
    </w:p>
    <w:p w14:paraId="6DF9435E" w14:textId="3DDABFD4" w:rsidR="00B21CD4" w:rsidRPr="00166964" w:rsidRDefault="00B21CD4" w:rsidP="00B21CD4">
      <w:pPr>
        <w:pStyle w:val="keywords"/>
      </w:pPr>
      <w:r w:rsidRPr="00D25469">
        <w:rPr>
          <w:rStyle w:val="Numberhead"/>
        </w:rPr>
        <w:t>Peg</w:t>
      </w:r>
      <w:r>
        <w:tab/>
      </w:r>
      <w:r w:rsidR="009C088E" w:rsidRPr="000C4C07">
        <w:t>dune</w:t>
      </w:r>
    </w:p>
    <w:p w14:paraId="0E9A4EC9" w14:textId="0BFE00CF" w:rsidR="00B21CD4" w:rsidRDefault="00B21CD4" w:rsidP="00B21CD4">
      <w:pPr>
        <w:pStyle w:val="keywords"/>
      </w:pPr>
      <w:r>
        <w:rPr>
          <w:rStyle w:val="Numberhead"/>
        </w:rPr>
        <w:t>Ch. terrain</w:t>
      </w:r>
      <w:r w:rsidRPr="00A46E8A">
        <w:tab/>
      </w:r>
      <w:r w:rsidR="009C088E" w:rsidRPr="000C4C07">
        <w:t>racetrack goes over large dune hill</w:t>
      </w:r>
    </w:p>
    <w:p w14:paraId="50CD1C35" w14:textId="77777777" w:rsidR="00B21CD4" w:rsidRDefault="00B21CD4" w:rsidP="00B21CD4">
      <w:pPr>
        <w:pStyle w:val="keywords"/>
      </w:pPr>
      <w:r>
        <w:rPr>
          <w:rStyle w:val="Numberhead"/>
        </w:rPr>
        <w:t>Themes</w:t>
      </w:r>
      <w:r>
        <w:tab/>
      </w:r>
    </w:p>
    <w:p w14:paraId="67BFF70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A744585" w14:textId="76F34DF9" w:rsidR="00B21CD4" w:rsidRPr="00D34524" w:rsidRDefault="00B21CD4" w:rsidP="00B21CD4">
      <w:pPr>
        <w:pStyle w:val="keywords"/>
      </w:pPr>
      <w:r w:rsidRPr="00431201">
        <w:rPr>
          <w:rStyle w:val="Numberhead"/>
        </w:rPr>
        <w:t>Verses</w:t>
      </w:r>
      <w:r w:rsidRPr="00431201">
        <w:rPr>
          <w:rStyle w:val="Numberhead"/>
        </w:rPr>
        <w:tab/>
      </w:r>
      <w:r w:rsidR="00D34524">
        <w:rPr>
          <w:rStyle w:val="Numberhead"/>
        </w:rPr>
        <w:t>10</w:t>
      </w:r>
      <w:r w:rsidR="00D34524">
        <w:t xml:space="preserve"> </w:t>
      </w:r>
      <w:r w:rsidR="00D34524" w:rsidRPr="00D34524">
        <w:t xml:space="preserve">And I will pour out on the house of David and the inhabitants of Jerusalem a spirit a of grace and supplication. They will look on me, the one they have pierced, and they will </w:t>
      </w:r>
      <w:r w:rsidR="00D34524" w:rsidRPr="00D34524">
        <w:lastRenderedPageBreak/>
        <w:t xml:space="preserve">mourn for him as one mourns for an only </w:t>
      </w:r>
      <w:proofErr w:type="gramStart"/>
      <w:r w:rsidR="00D34524" w:rsidRPr="00D34524">
        <w:t>child, and</w:t>
      </w:r>
      <w:proofErr w:type="gramEnd"/>
      <w:r w:rsidR="00D34524" w:rsidRPr="00D34524">
        <w:t xml:space="preserve"> grieve bitterly for him as one grieves for a firstborn son.</w:t>
      </w:r>
    </w:p>
    <w:p w14:paraId="699BDCD3" w14:textId="421846AF" w:rsidR="00B21CD4" w:rsidRPr="00F839CC" w:rsidRDefault="00B21CD4" w:rsidP="00B21CD4">
      <w:pPr>
        <w:pStyle w:val="Heading5"/>
      </w:pPr>
      <w:r w:rsidRPr="00F839CC">
        <w:t>1</w:t>
      </w:r>
      <w:r>
        <w:t>3</w:t>
      </w:r>
      <w:r w:rsidRPr="00F839CC">
        <w:t xml:space="preserve"> </w:t>
      </w:r>
    </w:p>
    <w:p w14:paraId="1B737EDE" w14:textId="77777777" w:rsidR="00B21CD4" w:rsidRPr="00166964" w:rsidRDefault="00B21CD4" w:rsidP="00B21CD4">
      <w:pPr>
        <w:pStyle w:val="keywords"/>
      </w:pPr>
      <w:r w:rsidRPr="00D25469">
        <w:rPr>
          <w:rStyle w:val="Numberhead"/>
        </w:rPr>
        <w:t>Peg</w:t>
      </w:r>
      <w:r>
        <w:tab/>
      </w:r>
    </w:p>
    <w:p w14:paraId="38D6D9EC" w14:textId="77777777" w:rsidR="00B21CD4" w:rsidRDefault="00B21CD4" w:rsidP="00B21CD4">
      <w:pPr>
        <w:pStyle w:val="keywords"/>
      </w:pPr>
      <w:r>
        <w:rPr>
          <w:rStyle w:val="Numberhead"/>
        </w:rPr>
        <w:t>Ch. terrain</w:t>
      </w:r>
      <w:r w:rsidRPr="00A46E8A">
        <w:tab/>
      </w:r>
    </w:p>
    <w:p w14:paraId="25731352" w14:textId="77777777" w:rsidR="00B21CD4" w:rsidRDefault="00B21CD4" w:rsidP="00B21CD4">
      <w:pPr>
        <w:pStyle w:val="keywords"/>
      </w:pPr>
      <w:r>
        <w:rPr>
          <w:rStyle w:val="Numberhead"/>
        </w:rPr>
        <w:t>Themes</w:t>
      </w:r>
      <w:r>
        <w:tab/>
      </w:r>
    </w:p>
    <w:p w14:paraId="4AB8E96F"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32E02D74"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5D3C84B8" w14:textId="4DE0C812" w:rsidR="00B21CD4" w:rsidRPr="00F839CC" w:rsidRDefault="00B21CD4" w:rsidP="00B21CD4">
      <w:pPr>
        <w:pStyle w:val="Heading5"/>
      </w:pPr>
      <w:r w:rsidRPr="00F839CC">
        <w:t>1</w:t>
      </w:r>
      <w:r>
        <w:t>4</w:t>
      </w:r>
      <w:r w:rsidRPr="00F839CC">
        <w:t xml:space="preserve"> </w:t>
      </w:r>
    </w:p>
    <w:p w14:paraId="75BC6EEB" w14:textId="77777777" w:rsidR="00B21CD4" w:rsidRPr="00166964" w:rsidRDefault="00B21CD4" w:rsidP="00B21CD4">
      <w:pPr>
        <w:pStyle w:val="keywords"/>
      </w:pPr>
      <w:r w:rsidRPr="00D25469">
        <w:rPr>
          <w:rStyle w:val="Numberhead"/>
        </w:rPr>
        <w:t>Peg</w:t>
      </w:r>
      <w:r>
        <w:tab/>
      </w:r>
    </w:p>
    <w:p w14:paraId="58F812AC" w14:textId="77777777" w:rsidR="00B21CD4" w:rsidRDefault="00B21CD4" w:rsidP="00B21CD4">
      <w:pPr>
        <w:pStyle w:val="keywords"/>
      </w:pPr>
      <w:r>
        <w:rPr>
          <w:rStyle w:val="Numberhead"/>
        </w:rPr>
        <w:t>Ch. terrain</w:t>
      </w:r>
      <w:r w:rsidRPr="00A46E8A">
        <w:tab/>
      </w:r>
    </w:p>
    <w:p w14:paraId="3FF14081" w14:textId="77777777" w:rsidR="00B21CD4" w:rsidRDefault="00B21CD4" w:rsidP="00B21CD4">
      <w:pPr>
        <w:pStyle w:val="keywords"/>
      </w:pPr>
      <w:r>
        <w:rPr>
          <w:rStyle w:val="Numberhead"/>
        </w:rPr>
        <w:t>Themes</w:t>
      </w:r>
      <w:r>
        <w:tab/>
      </w:r>
    </w:p>
    <w:p w14:paraId="25445D8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AC57EAE"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600C8DE7" w14:textId="77777777" w:rsidR="00093767" w:rsidRDefault="000C4C07" w:rsidP="00093767">
      <w:pPr>
        <w:pStyle w:val="Heading3"/>
      </w:pPr>
      <w:r w:rsidRPr="000C4C07">
        <w:t>Malachi</w:t>
      </w:r>
    </w:p>
    <w:p w14:paraId="06DE1380" w14:textId="22FF9729" w:rsidR="000663BB" w:rsidRPr="000663BB" w:rsidRDefault="000663BB" w:rsidP="000663BB">
      <w:pPr>
        <w:pStyle w:val="keywords"/>
      </w:pPr>
      <w:r w:rsidRPr="000663BB">
        <w:rPr>
          <w:rStyle w:val="Numberhead"/>
        </w:rPr>
        <w:t>Sub. words</w:t>
      </w:r>
      <w:r w:rsidRPr="000663BB">
        <w:tab/>
      </w:r>
      <w:r w:rsidR="00D049E5" w:rsidRPr="000C4C07">
        <w:t>eyes full of milk</w:t>
      </w:r>
    </w:p>
    <w:p w14:paraId="109EB8F2" w14:textId="2C0F7FEF" w:rsidR="000663BB" w:rsidRDefault="000663BB" w:rsidP="000663BB">
      <w:pPr>
        <w:pStyle w:val="keywords"/>
      </w:pPr>
      <w:r>
        <w:rPr>
          <w:rStyle w:val="Numberhead"/>
        </w:rPr>
        <w:t>Peg</w:t>
      </w:r>
      <w:r w:rsidRPr="000748DF">
        <w:tab/>
      </w:r>
      <w:r>
        <w:t>39 = amoeba</w:t>
      </w:r>
    </w:p>
    <w:p w14:paraId="3429CC2B" w14:textId="21D00F7D" w:rsidR="000663BB" w:rsidRDefault="003C7CD5" w:rsidP="000663BB">
      <w:pPr>
        <w:pStyle w:val="keywords"/>
        <w:rPr>
          <w:rStyle w:val="Numberhead"/>
        </w:rPr>
      </w:pPr>
      <w:r>
        <w:rPr>
          <w:rStyle w:val="Numberhead"/>
        </w:rPr>
        <w:t>Book terrain</w:t>
      </w:r>
      <w:r>
        <w:rPr>
          <w:rStyle w:val="Numberhead"/>
        </w:rPr>
        <w:tab/>
      </w:r>
    </w:p>
    <w:p w14:paraId="428A6690" w14:textId="5477CDAC" w:rsidR="000663BB" w:rsidRDefault="000663BB" w:rsidP="000663BB">
      <w:pPr>
        <w:pStyle w:val="keywords"/>
      </w:pPr>
      <w:r w:rsidRPr="000748DF">
        <w:rPr>
          <w:rStyle w:val="Numberhead"/>
        </w:rPr>
        <w:t>Story</w:t>
      </w:r>
      <w:r>
        <w:tab/>
      </w:r>
      <w:r w:rsidR="00D049E5" w:rsidRPr="000C4C07">
        <w:t>vet office</w:t>
      </w:r>
    </w:p>
    <w:p w14:paraId="528D6D17" w14:textId="77777777" w:rsidR="000663BB" w:rsidRDefault="000663BB" w:rsidP="000663BB">
      <w:pPr>
        <w:pStyle w:val="keywords"/>
        <w:rPr>
          <w:rStyle w:val="Numberhead"/>
        </w:rPr>
      </w:pPr>
      <w:r>
        <w:rPr>
          <w:rStyle w:val="Numberhead"/>
        </w:rPr>
        <w:t>Notes</w:t>
      </w:r>
    </w:p>
    <w:p w14:paraId="3425F3FE" w14:textId="77777777" w:rsidR="000367ED" w:rsidRPr="00F839CC" w:rsidRDefault="000367ED" w:rsidP="000367ED">
      <w:pPr>
        <w:pStyle w:val="Heading5"/>
      </w:pPr>
      <w:bookmarkStart w:id="11" w:name="_Toc96174699"/>
      <w:r w:rsidRPr="00F839CC">
        <w:t xml:space="preserve">1 </w:t>
      </w:r>
    </w:p>
    <w:p w14:paraId="2F0E2B58" w14:textId="77777777" w:rsidR="000367ED" w:rsidRPr="00166964" w:rsidRDefault="000367ED" w:rsidP="000367ED">
      <w:pPr>
        <w:pStyle w:val="keywords"/>
      </w:pPr>
      <w:r w:rsidRPr="00D25469">
        <w:rPr>
          <w:rStyle w:val="Numberhead"/>
        </w:rPr>
        <w:t>Peg</w:t>
      </w:r>
      <w:r>
        <w:tab/>
        <w:t>Book peg</w:t>
      </w:r>
    </w:p>
    <w:p w14:paraId="4DA1A12A" w14:textId="77777777" w:rsidR="000367ED" w:rsidRDefault="000367ED" w:rsidP="000367ED">
      <w:pPr>
        <w:pStyle w:val="keywords"/>
      </w:pPr>
      <w:r>
        <w:rPr>
          <w:rStyle w:val="Numberhead"/>
        </w:rPr>
        <w:t>Ch. terrain</w:t>
      </w:r>
      <w:r w:rsidRPr="00A46E8A">
        <w:tab/>
      </w:r>
    </w:p>
    <w:p w14:paraId="4CB0AC10" w14:textId="77777777" w:rsidR="000367ED" w:rsidRDefault="000367ED" w:rsidP="000367ED">
      <w:pPr>
        <w:pStyle w:val="keywords"/>
      </w:pPr>
      <w:r>
        <w:rPr>
          <w:rStyle w:val="Numberhead"/>
        </w:rPr>
        <w:t>Themes</w:t>
      </w:r>
      <w:r>
        <w:tab/>
      </w:r>
    </w:p>
    <w:p w14:paraId="30C5B98E" w14:textId="492C94C1"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C6C4AF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184990E" w14:textId="77777777" w:rsidR="000367ED" w:rsidRPr="00F839CC" w:rsidRDefault="000367ED" w:rsidP="000367ED">
      <w:pPr>
        <w:pStyle w:val="Heading5"/>
      </w:pPr>
      <w:r>
        <w:t>2</w:t>
      </w:r>
      <w:r w:rsidRPr="00F839CC">
        <w:t xml:space="preserve"> </w:t>
      </w:r>
    </w:p>
    <w:p w14:paraId="66F0982F" w14:textId="1F692623" w:rsidR="000367ED" w:rsidRPr="00166964" w:rsidRDefault="000367ED" w:rsidP="000367ED">
      <w:pPr>
        <w:pStyle w:val="keywords"/>
      </w:pPr>
      <w:r w:rsidRPr="00D25469">
        <w:rPr>
          <w:rStyle w:val="Numberhead"/>
        </w:rPr>
        <w:t>Peg</w:t>
      </w:r>
      <w:r>
        <w:tab/>
      </w:r>
      <w:r w:rsidR="009C088E" w:rsidRPr="000C4C07">
        <w:t>hyena</w:t>
      </w:r>
    </w:p>
    <w:p w14:paraId="370B24B5" w14:textId="1FE8D5B3" w:rsidR="000367ED" w:rsidRDefault="000367ED" w:rsidP="000367ED">
      <w:pPr>
        <w:pStyle w:val="keywords"/>
      </w:pPr>
      <w:r>
        <w:rPr>
          <w:rStyle w:val="Numberhead"/>
        </w:rPr>
        <w:t>Ch. terrain</w:t>
      </w:r>
      <w:r w:rsidRPr="00A46E8A">
        <w:tab/>
      </w:r>
      <w:r w:rsidR="009C088E" w:rsidRPr="000C4C07">
        <w:t>hyena on exam table on leash</w:t>
      </w:r>
    </w:p>
    <w:p w14:paraId="418C013B" w14:textId="77777777" w:rsidR="000367ED" w:rsidRDefault="000367ED" w:rsidP="000367ED">
      <w:pPr>
        <w:pStyle w:val="keywords"/>
      </w:pPr>
      <w:r>
        <w:rPr>
          <w:rStyle w:val="Numberhead"/>
        </w:rPr>
        <w:t>Themes</w:t>
      </w:r>
      <w:r>
        <w:tab/>
      </w:r>
    </w:p>
    <w:p w14:paraId="3318073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BDA3142"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3CA08E1D" w14:textId="77777777" w:rsidR="000367ED" w:rsidRPr="008D302A" w:rsidRDefault="000367ED" w:rsidP="000367ED">
      <w:pPr>
        <w:pStyle w:val="Heading5"/>
      </w:pPr>
      <w:r w:rsidRPr="008D302A">
        <w:t xml:space="preserve">3 </w:t>
      </w:r>
    </w:p>
    <w:p w14:paraId="7678BFE7" w14:textId="600A051B" w:rsidR="000367ED" w:rsidRPr="008D302A" w:rsidRDefault="000367ED" w:rsidP="000367ED">
      <w:pPr>
        <w:pStyle w:val="keywords"/>
      </w:pPr>
      <w:r w:rsidRPr="008D302A">
        <w:rPr>
          <w:rStyle w:val="Numberhead"/>
        </w:rPr>
        <w:t>Peg</w:t>
      </w:r>
      <w:r w:rsidRPr="008D302A">
        <w:tab/>
      </w:r>
      <w:r w:rsidR="009C088E" w:rsidRPr="000C4C07">
        <w:t>emu</w:t>
      </w:r>
    </w:p>
    <w:p w14:paraId="11670B2A" w14:textId="7B72D13E" w:rsidR="000367ED" w:rsidRPr="008D302A" w:rsidRDefault="000367ED" w:rsidP="000367ED">
      <w:pPr>
        <w:pStyle w:val="keywords"/>
      </w:pPr>
      <w:r w:rsidRPr="008D302A">
        <w:rPr>
          <w:rStyle w:val="Numberhead"/>
        </w:rPr>
        <w:t>Ch. terrain</w:t>
      </w:r>
      <w:r w:rsidRPr="008D302A">
        <w:tab/>
      </w:r>
      <w:r w:rsidR="009C088E" w:rsidRPr="000C4C07">
        <w:t>emu on exam table on leash</w:t>
      </w:r>
    </w:p>
    <w:p w14:paraId="392402AE" w14:textId="77777777" w:rsidR="000367ED" w:rsidRDefault="000367ED" w:rsidP="000367ED">
      <w:pPr>
        <w:pStyle w:val="keywords"/>
      </w:pPr>
      <w:r>
        <w:rPr>
          <w:rStyle w:val="Numberhead"/>
        </w:rPr>
        <w:t>Themes</w:t>
      </w:r>
      <w:r>
        <w:tab/>
      </w:r>
    </w:p>
    <w:p w14:paraId="35879E6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ED5DE45" w14:textId="24BA36FD" w:rsidR="000367ED" w:rsidRDefault="000367ED" w:rsidP="000367ED">
      <w:pPr>
        <w:pStyle w:val="keywords"/>
      </w:pPr>
      <w:r w:rsidRPr="00F10443">
        <w:rPr>
          <w:rStyle w:val="Numberhead"/>
        </w:rPr>
        <w:lastRenderedPageBreak/>
        <w:t>Verses</w:t>
      </w:r>
      <w:r w:rsidRPr="00F10443">
        <w:rPr>
          <w:rStyle w:val="Numberhead"/>
        </w:rPr>
        <w:tab/>
      </w:r>
      <w:r w:rsidR="00864A36">
        <w:rPr>
          <w:rStyle w:val="Numberhead"/>
        </w:rPr>
        <w:t>8-9</w:t>
      </w:r>
      <w:r w:rsidR="00864A36">
        <w:t xml:space="preserve"> </w:t>
      </w:r>
      <w:r w:rsidR="00864A36" w:rsidRPr="00864A36">
        <w:t xml:space="preserve">Will a mere mortal rob </w:t>
      </w:r>
      <w:proofErr w:type="gramStart"/>
      <w:r w:rsidR="00864A36" w:rsidRPr="00864A36">
        <w:t>God?</w:t>
      </w:r>
      <w:proofErr w:type="gramEnd"/>
      <w:r w:rsidR="00864A36" w:rsidRPr="00864A36">
        <w:t xml:space="preserve"> Yet you rob me. “But you ask, ‘How are we robbing you?’ “In tithes and offerings. ● You are under a curse—your whole nation—because you are robbing me.</w:t>
      </w:r>
    </w:p>
    <w:p w14:paraId="16DC5816" w14:textId="360E7241" w:rsidR="00864A36" w:rsidRPr="00864A36" w:rsidRDefault="00864A36" w:rsidP="000367ED">
      <w:pPr>
        <w:pStyle w:val="keywords"/>
      </w:pPr>
      <w:r>
        <w:rPr>
          <w:rStyle w:val="Numberhead"/>
        </w:rPr>
        <w:tab/>
        <w:t>10</w:t>
      </w:r>
      <w:r>
        <w:t xml:space="preserve"> </w:t>
      </w:r>
      <w:r w:rsidRPr="00864A36">
        <w:t>Bring the whole tithe into the storehouse, that there may be food in my house. Test me in this,” says the Lord Almighty, “and see if I will not throw open the floodgates of heaven and pour out so much blessing that there will not be room enough to store it.</w:t>
      </w:r>
    </w:p>
    <w:p w14:paraId="5DBCBDA7" w14:textId="77777777" w:rsidR="000367ED" w:rsidRPr="00F839CC" w:rsidRDefault="000367ED" w:rsidP="000367ED">
      <w:pPr>
        <w:pStyle w:val="Heading5"/>
      </w:pPr>
      <w:r>
        <w:t>4</w:t>
      </w:r>
      <w:r w:rsidRPr="00F839CC">
        <w:t xml:space="preserve"> </w:t>
      </w:r>
    </w:p>
    <w:p w14:paraId="2CC49F8A" w14:textId="014F601E" w:rsidR="000367ED" w:rsidRPr="00166964" w:rsidRDefault="000367ED" w:rsidP="000367ED">
      <w:pPr>
        <w:pStyle w:val="keywords"/>
      </w:pPr>
      <w:r w:rsidRPr="00D25469">
        <w:rPr>
          <w:rStyle w:val="Numberhead"/>
        </w:rPr>
        <w:t>Peg</w:t>
      </w:r>
      <w:r>
        <w:tab/>
      </w:r>
      <w:r w:rsidR="009C088E" w:rsidRPr="000C4C07">
        <w:t>ray</w:t>
      </w:r>
    </w:p>
    <w:p w14:paraId="0E292BE1" w14:textId="5D270D94" w:rsidR="000367ED" w:rsidRDefault="000367ED" w:rsidP="000367ED">
      <w:pPr>
        <w:pStyle w:val="keywords"/>
      </w:pPr>
      <w:r>
        <w:rPr>
          <w:rStyle w:val="Numberhead"/>
        </w:rPr>
        <w:t>Ch. terrain</w:t>
      </w:r>
      <w:r w:rsidRPr="00A46E8A">
        <w:tab/>
      </w:r>
      <w:r w:rsidR="009C088E" w:rsidRPr="000C4C07">
        <w:t>sting ray on exam table on leash</w:t>
      </w:r>
    </w:p>
    <w:p w14:paraId="5C8519CC" w14:textId="77777777" w:rsidR="000367ED" w:rsidRDefault="000367ED" w:rsidP="000367ED">
      <w:pPr>
        <w:pStyle w:val="keywords"/>
      </w:pPr>
      <w:r>
        <w:rPr>
          <w:rStyle w:val="Numberhead"/>
        </w:rPr>
        <w:t>Themes</w:t>
      </w:r>
      <w:r>
        <w:tab/>
      </w:r>
    </w:p>
    <w:p w14:paraId="793B96C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D43249C" w14:textId="3AE92613" w:rsidR="000367ED" w:rsidRPr="00864A36" w:rsidRDefault="000367ED" w:rsidP="000367ED">
      <w:pPr>
        <w:pStyle w:val="keywords"/>
      </w:pPr>
      <w:r w:rsidRPr="00F10443">
        <w:rPr>
          <w:rStyle w:val="Numberhead"/>
        </w:rPr>
        <w:t>Verses</w:t>
      </w:r>
      <w:r w:rsidRPr="00F10443">
        <w:rPr>
          <w:rStyle w:val="Numberhead"/>
        </w:rPr>
        <w:tab/>
      </w:r>
      <w:r w:rsidR="00864A36">
        <w:rPr>
          <w:rStyle w:val="Numberhead"/>
        </w:rPr>
        <w:t>5-6</w:t>
      </w:r>
      <w:r w:rsidR="00864A36">
        <w:t xml:space="preserve"> </w:t>
      </w:r>
      <w:r w:rsidR="00864A36" w:rsidRPr="00864A36">
        <w:t xml:space="preserve">See, I will send the prophet Elijah to you before that great and dreadful day of the Lord comes. ● He will turn the hearts of the parents to their children, and the hearts of the children to their parents; or else I will come and strike the land with </w:t>
      </w:r>
      <w:proofErr w:type="gramStart"/>
      <w:r w:rsidR="00864A36" w:rsidRPr="00864A36">
        <w:t>total destruction</w:t>
      </w:r>
      <w:proofErr w:type="gramEnd"/>
      <w:r w:rsidR="00864A36" w:rsidRPr="00864A36">
        <w:t>.</w:t>
      </w:r>
    </w:p>
    <w:p w14:paraId="77D49E67" w14:textId="77777777" w:rsidR="00E95B23" w:rsidRDefault="00E95B23">
      <w:pPr>
        <w:spacing w:after="160" w:line="259" w:lineRule="auto"/>
        <w:ind w:left="0"/>
        <w:rPr>
          <w:rFonts w:ascii="Franklin Gothic Demi" w:eastAsiaTheme="majorEastAsia" w:hAnsi="Franklin Gothic Demi" w:cstheme="majorBidi"/>
          <w:color w:val="2F5496" w:themeColor="accent1" w:themeShade="BF"/>
          <w:sz w:val="32"/>
          <w:szCs w:val="32"/>
        </w:rPr>
      </w:pPr>
      <w:r>
        <w:br w:type="page"/>
      </w:r>
    </w:p>
    <w:p w14:paraId="434A3E72" w14:textId="1CD378F9" w:rsidR="006A05C8" w:rsidRDefault="006A05C8" w:rsidP="006A05C8">
      <w:pPr>
        <w:pStyle w:val="Heading2"/>
        <w:rPr>
          <w:lang w:val="en-US"/>
        </w:rPr>
      </w:pPr>
      <w:r w:rsidRPr="00C26B78">
        <w:rPr>
          <w:lang w:val="en-US"/>
        </w:rPr>
        <w:lastRenderedPageBreak/>
        <w:t>New Testament</w:t>
      </w:r>
      <w:bookmarkEnd w:id="11"/>
      <w:r w:rsidR="008F510B">
        <w:rPr>
          <w:lang w:val="en-US"/>
        </w:rPr>
        <w:t xml:space="preserve"> </w:t>
      </w:r>
      <w:r w:rsidR="00E837E3">
        <w:rPr>
          <w:lang w:val="en-US"/>
        </w:rPr>
        <w:t>– the monument</w:t>
      </w:r>
    </w:p>
    <w:p w14:paraId="5C0B5F52" w14:textId="6D5E6FDF" w:rsidR="00E837E3" w:rsidRPr="00E837E3" w:rsidRDefault="00E837E3" w:rsidP="002A45F3">
      <w:pPr>
        <w:pStyle w:val="keywords"/>
      </w:pPr>
      <w:r w:rsidRPr="000748DF">
        <w:rPr>
          <w:rStyle w:val="Numberhead"/>
        </w:rPr>
        <w:t>Story</w:t>
      </w:r>
      <w:r>
        <w:tab/>
      </w:r>
      <w:r w:rsidRPr="000748DF">
        <w:t>The four gospels are terrains</w:t>
      </w:r>
      <w:r w:rsidR="008A3860">
        <w:t xml:space="preserve">: a school building, a tree used as an inn, a hospital and </w:t>
      </w:r>
      <w:r w:rsidR="006D7CF3">
        <w:t xml:space="preserve">a </w:t>
      </w:r>
      <w:r w:rsidR="008A3860">
        <w:t xml:space="preserve">hippie surf shop on the west side facing the ocean. They surround a </w:t>
      </w:r>
      <w:r w:rsidRPr="000748DF">
        <w:t>monument</w:t>
      </w:r>
      <w:r>
        <w:t xml:space="preserve"> of Christ in front of a Messianic synagogue.</w:t>
      </w:r>
    </w:p>
    <w:p w14:paraId="1EAB3F36" w14:textId="276D4E49" w:rsidR="0000260F" w:rsidRDefault="0000260F" w:rsidP="0000260F">
      <w:pPr>
        <w:pStyle w:val="Heading3"/>
      </w:pPr>
      <w:r w:rsidRPr="0000260F">
        <w:t>Mat</w:t>
      </w:r>
      <w:r>
        <w:t>thew</w:t>
      </w:r>
    </w:p>
    <w:p w14:paraId="6AEF2B26" w14:textId="24A65C45" w:rsidR="000C1001" w:rsidRPr="000748DF" w:rsidRDefault="00C55749" w:rsidP="00166964">
      <w:pPr>
        <w:pStyle w:val="keywords"/>
      </w:pPr>
      <w:r w:rsidRPr="00C55749">
        <w:rPr>
          <w:rStyle w:val="Numberhead"/>
        </w:rPr>
        <w:t>Sub. word</w:t>
      </w:r>
      <w:r w:rsidR="003D1666">
        <w:rPr>
          <w:rStyle w:val="Numberhead"/>
        </w:rPr>
        <w:t>s</w:t>
      </w:r>
      <w:r w:rsidRPr="000748DF">
        <w:tab/>
      </w:r>
      <w:r w:rsidR="000C1001" w:rsidRPr="000748DF">
        <w:t>Math U</w:t>
      </w:r>
    </w:p>
    <w:p w14:paraId="0AB5DEE7" w14:textId="777F4EE6" w:rsidR="00C55749" w:rsidRDefault="00C55749" w:rsidP="00166964">
      <w:pPr>
        <w:pStyle w:val="keywords"/>
      </w:pPr>
      <w:r>
        <w:rPr>
          <w:rStyle w:val="Numberhead"/>
        </w:rPr>
        <w:t>Peg</w:t>
      </w:r>
      <w:r w:rsidRPr="000748DF">
        <w:tab/>
      </w:r>
      <w:r w:rsidR="00741F3B">
        <w:t xml:space="preserve">1 = </w:t>
      </w:r>
      <w:r w:rsidRPr="000748DF">
        <w:t>Yoda</w:t>
      </w:r>
    </w:p>
    <w:p w14:paraId="32991B60" w14:textId="59BCB98F" w:rsidR="00AE390F" w:rsidRDefault="003C7CD5" w:rsidP="00AE390F">
      <w:pPr>
        <w:pStyle w:val="keywords"/>
        <w:rPr>
          <w:rStyle w:val="Numberhead"/>
        </w:rPr>
      </w:pPr>
      <w:r>
        <w:rPr>
          <w:rStyle w:val="Numberhead"/>
        </w:rPr>
        <w:t>Book terrain</w:t>
      </w:r>
      <w:r>
        <w:rPr>
          <w:rStyle w:val="Numberhead"/>
        </w:rPr>
        <w:tab/>
      </w:r>
      <w:r w:rsidR="00AE390F" w:rsidRPr="000748DF">
        <w:t>mathematics school building</w:t>
      </w:r>
    </w:p>
    <w:p w14:paraId="27B77CAD" w14:textId="46FFFAE5" w:rsidR="000748DF" w:rsidRDefault="000748DF" w:rsidP="00166964">
      <w:pPr>
        <w:pStyle w:val="keywords"/>
      </w:pPr>
      <w:r w:rsidRPr="000748DF">
        <w:rPr>
          <w:rStyle w:val="Numberhead"/>
        </w:rPr>
        <w:t>Story</w:t>
      </w:r>
      <w:r>
        <w:tab/>
      </w:r>
      <w:r w:rsidR="006A1716">
        <w:t>The front of the monument is a large</w:t>
      </w:r>
      <w:r w:rsidR="00A86288">
        <w:t xml:space="preserve"> </w:t>
      </w:r>
      <w:r w:rsidR="00AB61C9">
        <w:t xml:space="preserve">old </w:t>
      </w:r>
      <w:r w:rsidR="00A86288">
        <w:t>university building where math is taught. The sign out front says “Math U.”</w:t>
      </w:r>
    </w:p>
    <w:p w14:paraId="2F4208BF" w14:textId="312ACA68" w:rsidR="006A1716" w:rsidRPr="000748DF" w:rsidRDefault="006A1716" w:rsidP="00166964">
      <w:pPr>
        <w:pStyle w:val="keywords"/>
      </w:pPr>
      <w:r>
        <w:rPr>
          <w:rStyle w:val="Numberhead"/>
        </w:rPr>
        <w:t>Notes</w:t>
      </w:r>
      <w:r w:rsidRPr="006A1716">
        <w:tab/>
      </w:r>
      <w:r w:rsidR="00012C58">
        <w:t>The tax collector needs to use math in his job.</w:t>
      </w:r>
    </w:p>
    <w:p w14:paraId="010DDA77" w14:textId="33779FB6" w:rsidR="00CA0C90" w:rsidRDefault="00CA0C90" w:rsidP="00D25469">
      <w:pPr>
        <w:pStyle w:val="Heading4"/>
      </w:pPr>
      <w:r w:rsidRPr="000C4C07">
        <w:t>Student commons area</w:t>
      </w:r>
    </w:p>
    <w:p w14:paraId="0F36C716" w14:textId="78080D8D" w:rsidR="003D1666" w:rsidRPr="00AE6A68" w:rsidRDefault="00585E37" w:rsidP="00166964">
      <w:pPr>
        <w:pStyle w:val="keywords"/>
      </w:pPr>
      <w:r>
        <w:rPr>
          <w:rStyle w:val="Numberhead"/>
        </w:rPr>
        <w:t>Scene</w:t>
      </w:r>
      <w:r w:rsidR="003D1666" w:rsidRPr="00AE6A68">
        <w:tab/>
      </w:r>
      <w:r w:rsidR="00AE6A68" w:rsidRPr="00AE6A68">
        <w:t>Areas</w:t>
      </w:r>
      <w:r w:rsidR="00AE6A68">
        <w:t xml:space="preserve"> near the entrance of the building where students congregate</w:t>
      </w:r>
      <w:r w:rsidR="003843AB">
        <w:t xml:space="preserve"> to socialize and study.</w:t>
      </w:r>
    </w:p>
    <w:p w14:paraId="6412C367" w14:textId="2DAFC45D" w:rsidR="00D25469" w:rsidRPr="00F839CC" w:rsidRDefault="00CA0C90" w:rsidP="0048334D">
      <w:pPr>
        <w:pStyle w:val="Heading5"/>
      </w:pPr>
      <w:r w:rsidRPr="00F839CC">
        <w:t>1</w:t>
      </w:r>
      <w:r w:rsidR="003843AB" w:rsidRPr="00F839CC">
        <w:t xml:space="preserve"> </w:t>
      </w:r>
      <w:r w:rsidR="000E05D6">
        <w:t>School building</w:t>
      </w:r>
    </w:p>
    <w:p w14:paraId="06A92429" w14:textId="57CA28AA" w:rsidR="002A1EC1" w:rsidRPr="00166964" w:rsidRDefault="00D25469" w:rsidP="00166964">
      <w:pPr>
        <w:pStyle w:val="keywords"/>
      </w:pPr>
      <w:r w:rsidRPr="00D25469">
        <w:rPr>
          <w:rStyle w:val="Numberhead"/>
        </w:rPr>
        <w:t>Peg</w:t>
      </w:r>
      <w:r>
        <w:tab/>
      </w:r>
      <w:r w:rsidR="006A1716">
        <w:t>Book peg</w:t>
      </w:r>
    </w:p>
    <w:p w14:paraId="775AB959" w14:textId="3F263C0E" w:rsidR="000F5171" w:rsidRDefault="00585E37" w:rsidP="009E4EEA">
      <w:pPr>
        <w:pStyle w:val="keywords"/>
      </w:pPr>
      <w:r>
        <w:rPr>
          <w:rStyle w:val="Numberhead"/>
        </w:rPr>
        <w:t>Ch. terrain</w:t>
      </w:r>
      <w:r w:rsidR="000F5171" w:rsidRPr="00A46E8A">
        <w:tab/>
      </w:r>
      <w:r w:rsidR="000F5171" w:rsidRPr="000C4C07">
        <w:t>Large double wooden doors to old school building</w:t>
      </w:r>
      <w:r w:rsidR="000F5171">
        <w:t>.</w:t>
      </w:r>
    </w:p>
    <w:p w14:paraId="2E8962DA" w14:textId="4E5F12BA" w:rsidR="00D25469" w:rsidRDefault="00D25469" w:rsidP="00166964">
      <w:pPr>
        <w:pStyle w:val="keywords"/>
      </w:pPr>
      <w:r>
        <w:rPr>
          <w:rStyle w:val="Numberhead"/>
        </w:rPr>
        <w:t>Themes</w:t>
      </w:r>
      <w:r>
        <w:tab/>
      </w:r>
      <w:r w:rsidR="00292D89" w:rsidRPr="00292D89">
        <w:t>The genealogy of Jesus the Messiah, Joseph accepts Jesus as his son</w:t>
      </w:r>
      <w:r w:rsidR="00292D89">
        <w:t>.</w:t>
      </w:r>
    </w:p>
    <w:p w14:paraId="2480FE84" w14:textId="5C5C1E86" w:rsidR="003D1666" w:rsidRPr="0048334D" w:rsidRDefault="003D1666" w:rsidP="00166964">
      <w:pPr>
        <w:pStyle w:val="keywords"/>
        <w:rPr>
          <w:rStyle w:val="Numberhead"/>
          <w:rFonts w:asciiTheme="minorHAnsi" w:hAnsiTheme="minorHAnsi"/>
          <w:color w:val="auto"/>
          <w:sz w:val="20"/>
        </w:rPr>
      </w:pPr>
      <w:r w:rsidRPr="003D1666">
        <w:rPr>
          <w:rStyle w:val="Numberhead"/>
        </w:rPr>
        <w:t>Story</w:t>
      </w:r>
      <w:r w:rsidR="0048334D">
        <w:tab/>
      </w:r>
      <w:r w:rsidR="0005283B" w:rsidRPr="00E37640">
        <w:rPr>
          <w:b/>
          <w:bCs/>
        </w:rPr>
        <w:t xml:space="preserve">Yoda </w:t>
      </w:r>
      <w:r w:rsidR="0005283B" w:rsidRPr="0005283B">
        <w:t>is studying outside the large double wooden doors of an old school building.</w:t>
      </w:r>
    </w:p>
    <w:p w14:paraId="13471E91" w14:textId="35930F90" w:rsidR="00F10443" w:rsidRPr="00F10443" w:rsidRDefault="00F10443" w:rsidP="00166964">
      <w:pPr>
        <w:pStyle w:val="keywords"/>
        <w:rPr>
          <w:rStyle w:val="Numberhead"/>
        </w:rPr>
      </w:pPr>
      <w:r w:rsidRPr="00F10443">
        <w:rPr>
          <w:rStyle w:val="Numberhead"/>
        </w:rPr>
        <w:t>Verses</w:t>
      </w:r>
      <w:r w:rsidRPr="00F10443">
        <w:rPr>
          <w:rStyle w:val="Numberhead"/>
        </w:rPr>
        <w:tab/>
      </w:r>
    </w:p>
    <w:p w14:paraId="1E51B1DA" w14:textId="4B0CFD40" w:rsidR="00F10443" w:rsidRPr="00F839CC" w:rsidRDefault="00F10443" w:rsidP="0048334D">
      <w:pPr>
        <w:pStyle w:val="Heading5"/>
      </w:pPr>
      <w:r w:rsidRPr="00F839CC">
        <w:t>2</w:t>
      </w:r>
      <w:r w:rsidR="00AE6A68" w:rsidRPr="00F839CC">
        <w:t xml:space="preserve"> </w:t>
      </w:r>
      <w:r w:rsidR="000E05D6">
        <w:t>Marble lobby</w:t>
      </w:r>
    </w:p>
    <w:p w14:paraId="54DFCEC4" w14:textId="0D0A42E2" w:rsidR="00F10443" w:rsidRDefault="00F10443" w:rsidP="00166964">
      <w:pPr>
        <w:pStyle w:val="keywords"/>
      </w:pPr>
      <w:r w:rsidRPr="00D25469">
        <w:rPr>
          <w:rStyle w:val="Numberhead"/>
        </w:rPr>
        <w:t>Peg</w:t>
      </w:r>
      <w:r>
        <w:tab/>
      </w:r>
      <w:r w:rsidR="000C4C07" w:rsidRPr="000C4C07">
        <w:t>knee</w:t>
      </w:r>
    </w:p>
    <w:p w14:paraId="152FADF8" w14:textId="391DCFD1" w:rsidR="000F5171" w:rsidRDefault="00585E37" w:rsidP="000F5171">
      <w:pPr>
        <w:pStyle w:val="keywords"/>
      </w:pPr>
      <w:r>
        <w:rPr>
          <w:rStyle w:val="Numberhead"/>
        </w:rPr>
        <w:t>Ch. terrain</w:t>
      </w:r>
      <w:r w:rsidR="000F5171" w:rsidRPr="00A46E8A">
        <w:tab/>
      </w:r>
      <w:proofErr w:type="gramStart"/>
      <w:r w:rsidR="007F47D5">
        <w:t>An</w:t>
      </w:r>
      <w:proofErr w:type="gramEnd"/>
      <w:r w:rsidR="007F47D5">
        <w:t xml:space="preserve"> open marble lobby.</w:t>
      </w:r>
    </w:p>
    <w:p w14:paraId="48296212" w14:textId="1DF2F487" w:rsidR="00F10443" w:rsidRDefault="00F10443" w:rsidP="00166964">
      <w:pPr>
        <w:pStyle w:val="keywords"/>
        <w:rPr>
          <w:rStyle w:val="Numberhead"/>
        </w:rPr>
      </w:pPr>
      <w:r>
        <w:rPr>
          <w:rStyle w:val="Numberhead"/>
        </w:rPr>
        <w:t>Themes</w:t>
      </w:r>
      <w:r w:rsidR="00C55749" w:rsidRPr="008968F6">
        <w:tab/>
      </w:r>
      <w:r w:rsidR="008968F6" w:rsidRPr="008968F6">
        <w:t xml:space="preserve">The Magi </w:t>
      </w:r>
      <w:r w:rsidR="00D6228B" w:rsidRPr="008968F6">
        <w:t xml:space="preserve">visit the </w:t>
      </w:r>
      <w:r w:rsidR="008968F6" w:rsidRPr="008968F6">
        <w:t xml:space="preserve">Messiah, </w:t>
      </w:r>
      <w:r w:rsidR="00D6228B" w:rsidRPr="008968F6">
        <w:t xml:space="preserve">the escape to </w:t>
      </w:r>
      <w:r w:rsidR="008968F6" w:rsidRPr="008968F6">
        <w:t xml:space="preserve">Egypt, </w:t>
      </w:r>
      <w:r w:rsidR="00D6228B" w:rsidRPr="008968F6">
        <w:t xml:space="preserve">the return </w:t>
      </w:r>
      <w:r w:rsidR="008968F6" w:rsidRPr="008968F6">
        <w:t>to Nazareth</w:t>
      </w:r>
    </w:p>
    <w:p w14:paraId="74949F96" w14:textId="05600B3E" w:rsidR="008968F6" w:rsidRDefault="00F10443" w:rsidP="008968F6">
      <w:pPr>
        <w:pStyle w:val="keywords"/>
      </w:pPr>
      <w:r>
        <w:rPr>
          <w:rStyle w:val="Numberhead"/>
        </w:rPr>
        <w:t>Story</w:t>
      </w:r>
      <w:r w:rsidRPr="00A46E8A">
        <w:tab/>
      </w:r>
      <w:r w:rsidR="008968F6" w:rsidRPr="008968F6">
        <w:t xml:space="preserve">A person wearing </w:t>
      </w:r>
      <w:r w:rsidR="008968F6" w:rsidRPr="00E37640">
        <w:rPr>
          <w:b/>
          <w:bCs/>
        </w:rPr>
        <w:t>knee</w:t>
      </w:r>
      <w:r w:rsidR="008968F6" w:rsidRPr="008968F6">
        <w:t xml:space="preserve"> pads shines the lobby floor.</w:t>
      </w:r>
      <w:r w:rsidR="005533AD">
        <w:t xml:space="preserve"> Magi in full robes and crowns, walk across the floor and mistake Yoda for the Christ child. They then are frightened and run off to the left towards Egypt on a map. They then tentatively inch back into Israel to the backwater town of Nazareth where they hope no one notices them.</w:t>
      </w:r>
    </w:p>
    <w:p w14:paraId="2254EE98" w14:textId="0E6C8770" w:rsidR="00F10443" w:rsidRPr="00F10443" w:rsidRDefault="00F10443" w:rsidP="008968F6">
      <w:pPr>
        <w:pStyle w:val="keywords"/>
        <w:rPr>
          <w:rStyle w:val="Numberhead"/>
        </w:rPr>
      </w:pPr>
      <w:r w:rsidRPr="00F10443">
        <w:rPr>
          <w:rStyle w:val="Numberhead"/>
        </w:rPr>
        <w:t>Verses</w:t>
      </w:r>
      <w:r w:rsidRPr="00A46E8A">
        <w:tab/>
      </w:r>
    </w:p>
    <w:p w14:paraId="31F518B8" w14:textId="4E9E225B" w:rsidR="00AE6A68" w:rsidRPr="00F839CC" w:rsidRDefault="00AE6A68" w:rsidP="0048334D">
      <w:pPr>
        <w:pStyle w:val="Heading5"/>
      </w:pPr>
      <w:r w:rsidRPr="00F839CC">
        <w:t xml:space="preserve">3 </w:t>
      </w:r>
      <w:r w:rsidR="00D12C67" w:rsidRPr="00F839CC">
        <w:t>Welcome desk</w:t>
      </w:r>
    </w:p>
    <w:p w14:paraId="22C22B81" w14:textId="1696EED3" w:rsidR="00AE6A68" w:rsidRDefault="00AE6A68" w:rsidP="00166964">
      <w:pPr>
        <w:pStyle w:val="keywords"/>
      </w:pPr>
      <w:r w:rsidRPr="00D25469">
        <w:rPr>
          <w:rStyle w:val="Numberhead"/>
        </w:rPr>
        <w:t>Peg</w:t>
      </w:r>
      <w:r>
        <w:tab/>
      </w:r>
      <w:r w:rsidR="00F53CC4">
        <w:t>Ma</w:t>
      </w:r>
    </w:p>
    <w:p w14:paraId="2B49E754" w14:textId="51BE8ECD" w:rsidR="000F5171" w:rsidRDefault="00585E37" w:rsidP="000F5171">
      <w:pPr>
        <w:pStyle w:val="keywords"/>
      </w:pPr>
      <w:r>
        <w:rPr>
          <w:rStyle w:val="Numberhead"/>
        </w:rPr>
        <w:t>Ch. terrain</w:t>
      </w:r>
      <w:r w:rsidR="000F5171" w:rsidRPr="00A46E8A">
        <w:tab/>
      </w:r>
      <w:r w:rsidR="007F47D5">
        <w:t>A welcome desk</w:t>
      </w:r>
    </w:p>
    <w:p w14:paraId="0E0BB37B" w14:textId="003385E6" w:rsidR="00AE6A68" w:rsidRPr="008968F6" w:rsidRDefault="00AE6A68" w:rsidP="00166964">
      <w:pPr>
        <w:pStyle w:val="keywords"/>
      </w:pPr>
      <w:r>
        <w:rPr>
          <w:rStyle w:val="Numberhead"/>
        </w:rPr>
        <w:t>Themes</w:t>
      </w:r>
      <w:r w:rsidRPr="008968F6">
        <w:tab/>
      </w:r>
      <w:r w:rsidR="00A47B88" w:rsidRPr="00A47B88">
        <w:t xml:space="preserve">John the Baptist </w:t>
      </w:r>
      <w:r w:rsidR="00D6228B" w:rsidRPr="00A47B88">
        <w:t xml:space="preserve">prepares the way, the baptism </w:t>
      </w:r>
      <w:r w:rsidR="00A47B88" w:rsidRPr="00A47B88">
        <w:t>of Jesus</w:t>
      </w:r>
    </w:p>
    <w:p w14:paraId="71F13153" w14:textId="21538103" w:rsidR="00AE6A68" w:rsidRPr="000C4C07" w:rsidRDefault="00AE6A68" w:rsidP="00166964">
      <w:pPr>
        <w:pStyle w:val="keywords"/>
      </w:pPr>
      <w:r>
        <w:rPr>
          <w:rStyle w:val="Numberhead"/>
        </w:rPr>
        <w:t>Story</w:t>
      </w:r>
      <w:r w:rsidRPr="00A46E8A">
        <w:tab/>
      </w:r>
      <w:r w:rsidR="00B741A6" w:rsidRPr="00B741A6">
        <w:t xml:space="preserve">My ma has a job at the reception desk </w:t>
      </w:r>
      <w:r w:rsidR="00E37640">
        <w:t>and checks Yoda’s badge</w:t>
      </w:r>
      <w:r w:rsidR="00B741A6" w:rsidRPr="00B741A6">
        <w:t>.</w:t>
      </w:r>
      <w:r w:rsidR="00E8612A">
        <w:t xml:space="preserve"> She </w:t>
      </w:r>
      <w:r w:rsidR="00E37640">
        <w:t>sees</w:t>
      </w:r>
      <w:r w:rsidR="00E8612A">
        <w:t xml:space="preserve"> John the Baptist clearing the path to the pool area </w:t>
      </w:r>
      <w:r w:rsidR="00E37640">
        <w:t xml:space="preserve">of wet towels </w:t>
      </w:r>
      <w:r w:rsidR="00E8612A">
        <w:t xml:space="preserve">after returning from the baptism, hands him a </w:t>
      </w:r>
      <w:r w:rsidR="00E37640">
        <w:t xml:space="preserve">dry </w:t>
      </w:r>
      <w:r w:rsidR="00E8612A">
        <w:t>towel.</w:t>
      </w:r>
    </w:p>
    <w:p w14:paraId="4CFE2D78" w14:textId="77777777" w:rsidR="00AE6A68" w:rsidRPr="00F10443" w:rsidRDefault="00AE6A68" w:rsidP="00166964">
      <w:pPr>
        <w:pStyle w:val="keywords"/>
        <w:rPr>
          <w:rStyle w:val="Numberhead"/>
        </w:rPr>
      </w:pPr>
      <w:r w:rsidRPr="00F10443">
        <w:rPr>
          <w:rStyle w:val="Numberhead"/>
        </w:rPr>
        <w:t>Verses</w:t>
      </w:r>
      <w:r w:rsidRPr="00A46E8A">
        <w:tab/>
      </w:r>
    </w:p>
    <w:p w14:paraId="4E233939" w14:textId="55C35E83" w:rsidR="00AE6A68" w:rsidRPr="00F839CC" w:rsidRDefault="00AE6A68" w:rsidP="0048334D">
      <w:pPr>
        <w:pStyle w:val="Heading5"/>
      </w:pPr>
      <w:r w:rsidRPr="00F839CC">
        <w:lastRenderedPageBreak/>
        <w:t>4</w:t>
      </w:r>
      <w:r w:rsidR="00D12C67" w:rsidRPr="00F839CC">
        <w:t xml:space="preserve"> Down the </w:t>
      </w:r>
      <w:r w:rsidR="001A4253" w:rsidRPr="00F839CC">
        <w:t xml:space="preserve">grand </w:t>
      </w:r>
      <w:r w:rsidR="00D12C67" w:rsidRPr="00F839CC">
        <w:t>staircase</w:t>
      </w:r>
    </w:p>
    <w:p w14:paraId="38571760" w14:textId="65F7DAF7" w:rsidR="00AE6A68" w:rsidRPr="009C10AA" w:rsidRDefault="00AE6A68" w:rsidP="00166964">
      <w:pPr>
        <w:pStyle w:val="keywords"/>
      </w:pPr>
      <w:r w:rsidRPr="00D25469">
        <w:rPr>
          <w:rStyle w:val="Numberhead"/>
        </w:rPr>
        <w:t>Peg</w:t>
      </w:r>
      <w:r>
        <w:tab/>
      </w:r>
      <w:r w:rsidR="00F53CC4">
        <w:t>air</w:t>
      </w:r>
    </w:p>
    <w:p w14:paraId="4D3C3A76" w14:textId="40403FEB" w:rsidR="000F5171" w:rsidRDefault="00585E37" w:rsidP="000F5171">
      <w:pPr>
        <w:pStyle w:val="keywords"/>
      </w:pPr>
      <w:r>
        <w:rPr>
          <w:rStyle w:val="Numberhead"/>
        </w:rPr>
        <w:t>Ch. terrain</w:t>
      </w:r>
      <w:r w:rsidR="000F5171" w:rsidRPr="00A46E8A">
        <w:tab/>
      </w:r>
      <w:r w:rsidR="00053750">
        <w:t>A</w:t>
      </w:r>
      <w:r w:rsidR="004F7655">
        <w:t xml:space="preserve"> grand staircase from a large balcony</w:t>
      </w:r>
      <w:r w:rsidR="00053750">
        <w:t xml:space="preserve"> into the student’s study area</w:t>
      </w:r>
    </w:p>
    <w:p w14:paraId="00288549" w14:textId="7D5DC65F" w:rsidR="00AE6A68" w:rsidRPr="008968F6" w:rsidRDefault="00AE6A68" w:rsidP="00166964">
      <w:pPr>
        <w:pStyle w:val="keywords"/>
      </w:pPr>
      <w:r>
        <w:rPr>
          <w:rStyle w:val="Numberhead"/>
        </w:rPr>
        <w:t>Themes</w:t>
      </w:r>
      <w:r w:rsidRPr="008968F6">
        <w:tab/>
      </w:r>
      <w:r w:rsidR="00A47B88" w:rsidRPr="00A47B88">
        <w:t xml:space="preserve">Jesus Is </w:t>
      </w:r>
      <w:r w:rsidR="004F7655" w:rsidRPr="00A47B88">
        <w:t>tested in the wilderness</w:t>
      </w:r>
      <w:r w:rsidR="00A47B88" w:rsidRPr="00A47B88">
        <w:t xml:space="preserve">, Jesus </w:t>
      </w:r>
      <w:r w:rsidR="004F7655" w:rsidRPr="00A47B88">
        <w:t>begins to preach</w:t>
      </w:r>
      <w:r w:rsidR="00A47B88" w:rsidRPr="00A47B88">
        <w:t xml:space="preserve">, Jesus </w:t>
      </w:r>
      <w:r w:rsidR="004F7655" w:rsidRPr="00A47B88">
        <w:t>calls his first disciples</w:t>
      </w:r>
      <w:r w:rsidR="00A47B88" w:rsidRPr="00A47B88">
        <w:t>,</w:t>
      </w:r>
      <w:r w:rsidR="008072EE">
        <w:t xml:space="preserve"> </w:t>
      </w:r>
      <w:r w:rsidR="00B65E07">
        <w:t>Jesus heals the sick.</w:t>
      </w:r>
    </w:p>
    <w:p w14:paraId="2D8DF8F8" w14:textId="272ED2A2" w:rsidR="00AE6A68" w:rsidRPr="00B741A6" w:rsidRDefault="00AE6A68" w:rsidP="00166964">
      <w:pPr>
        <w:pStyle w:val="keywords"/>
      </w:pPr>
      <w:r>
        <w:rPr>
          <w:rStyle w:val="Numberhead"/>
        </w:rPr>
        <w:t>Story</w:t>
      </w:r>
      <w:r w:rsidRPr="00B741A6">
        <w:tab/>
      </w:r>
      <w:r w:rsidR="008072EE">
        <w:t>The edges of the balcony are thick with trees, but Jesus</w:t>
      </w:r>
      <w:r w:rsidR="002A7520">
        <w:t>, wet from his baptism,</w:t>
      </w:r>
      <w:r w:rsidR="008072EE">
        <w:t xml:space="preserve"> walks down </w:t>
      </w:r>
      <w:r w:rsidR="00053750">
        <w:t>a grand</w:t>
      </w:r>
      <w:r w:rsidR="008072EE">
        <w:t xml:space="preserve"> staircase after resisting temptation. He starts preaching from the top. He kicks a rock (Peter) down the stairs and ants are uncovered (Andrew). At the bottom, the rock hits with a thunderous noise (sons of Zebedee</w:t>
      </w:r>
      <w:r w:rsidR="006E6DF4">
        <w:t>/thunder</w:t>
      </w:r>
      <w:r w:rsidR="008072EE">
        <w:t>: John and James), causing injuries to people. Jesus heals all the people there.</w:t>
      </w:r>
      <w:r w:rsidR="00053750">
        <w:t xml:space="preserve"> Many high-powered ceiling fans are in the room causing papers to fly about</w:t>
      </w:r>
      <w:r w:rsidR="006E6DF4">
        <w:t xml:space="preserve"> in the </w:t>
      </w:r>
      <w:r w:rsidR="006E6DF4" w:rsidRPr="006E6DF4">
        <w:rPr>
          <w:b/>
          <w:bCs/>
        </w:rPr>
        <w:t>air</w:t>
      </w:r>
      <w:r w:rsidR="00053750">
        <w:t>.</w:t>
      </w:r>
    </w:p>
    <w:p w14:paraId="3A950575" w14:textId="1202EA5B" w:rsidR="00AE6A68" w:rsidRPr="00F10443" w:rsidRDefault="00AE6A68" w:rsidP="00166964">
      <w:pPr>
        <w:pStyle w:val="keywords"/>
        <w:rPr>
          <w:rStyle w:val="Numberhead"/>
        </w:rPr>
      </w:pPr>
      <w:r w:rsidRPr="00F10443">
        <w:rPr>
          <w:rStyle w:val="Numberhead"/>
        </w:rPr>
        <w:t>Verses</w:t>
      </w:r>
      <w:r w:rsidRPr="00AE6A68">
        <w:tab/>
      </w:r>
      <w:r w:rsidRPr="009C10AA">
        <w:rPr>
          <w:rStyle w:val="Numberhead"/>
        </w:rPr>
        <w:t>19</w:t>
      </w:r>
      <w:r w:rsidR="008072EE">
        <w:t xml:space="preserve"> (</w:t>
      </w:r>
      <w:r w:rsidR="006E6DF4">
        <w:t>tape</w:t>
      </w:r>
      <w:r w:rsidR="00E132AA">
        <w:t>, police style</w:t>
      </w:r>
      <w:r w:rsidR="008072EE">
        <w:t>)</w:t>
      </w:r>
      <w:r>
        <w:t xml:space="preserve"> </w:t>
      </w:r>
      <w:r w:rsidR="009C10AA" w:rsidRPr="009C10AA">
        <w:t xml:space="preserve">"Come, follow me," Jesus said, “and I will send you out to fish for people.” </w:t>
      </w:r>
      <w:r w:rsidR="00E350B0">
        <w:t>(</w:t>
      </w:r>
      <w:proofErr w:type="gramStart"/>
      <w:r w:rsidR="00FC628E">
        <w:t>comb</w:t>
      </w:r>
      <w:proofErr w:type="gramEnd"/>
      <w:r w:rsidR="00FC628E">
        <w:t>, mail, fishing rod</w:t>
      </w:r>
      <w:r w:rsidR="00E350B0">
        <w:t>)</w:t>
      </w:r>
    </w:p>
    <w:p w14:paraId="20B4FDC3" w14:textId="7F77CDCA" w:rsidR="001A4253" w:rsidRPr="0048334D" w:rsidRDefault="001A4253" w:rsidP="0048334D">
      <w:pPr>
        <w:pStyle w:val="Heading5"/>
      </w:pPr>
      <w:r w:rsidRPr="0048334D">
        <w:t>5 Up the stairs</w:t>
      </w:r>
    </w:p>
    <w:p w14:paraId="5A77D6D0" w14:textId="7AD935DF" w:rsidR="001A4253" w:rsidRDefault="001A4253" w:rsidP="00166964">
      <w:pPr>
        <w:pStyle w:val="keywords"/>
      </w:pPr>
      <w:r w:rsidRPr="00D25469">
        <w:rPr>
          <w:rStyle w:val="Numberhead"/>
        </w:rPr>
        <w:t>Peg</w:t>
      </w:r>
      <w:r>
        <w:tab/>
      </w:r>
      <w:r w:rsidR="00F53CC4">
        <w:t>aisle</w:t>
      </w:r>
    </w:p>
    <w:p w14:paraId="1A9B9C82" w14:textId="7DCF46C3" w:rsidR="000F5171" w:rsidRDefault="00585E37" w:rsidP="000F5171">
      <w:pPr>
        <w:pStyle w:val="keywords"/>
      </w:pPr>
      <w:r>
        <w:rPr>
          <w:rStyle w:val="Numberhead"/>
        </w:rPr>
        <w:t>Ch. terrain</w:t>
      </w:r>
      <w:r w:rsidR="000F5171" w:rsidRPr="00A46E8A">
        <w:tab/>
      </w:r>
      <w:r w:rsidR="007F47D5">
        <w:t>A student study area with rows of cubicles.</w:t>
      </w:r>
    </w:p>
    <w:p w14:paraId="4278D383" w14:textId="21965CE5" w:rsidR="001A4253" w:rsidRPr="008968F6" w:rsidRDefault="001A4253" w:rsidP="00166964">
      <w:pPr>
        <w:pStyle w:val="keywords"/>
      </w:pPr>
      <w:r>
        <w:rPr>
          <w:rStyle w:val="Numberhead"/>
        </w:rPr>
        <w:t>Themes</w:t>
      </w:r>
      <w:r w:rsidRPr="008968F6">
        <w:tab/>
      </w:r>
      <w:r w:rsidR="00A47B88" w:rsidRPr="00A47B88">
        <w:t xml:space="preserve">Introduction to the Sermon on the Mount, </w:t>
      </w:r>
      <w:r w:rsidR="00D6228B" w:rsidRPr="00A47B88">
        <w:t>salt and light, the fulfillment of the law, murder, adultery, divorce, oaths, eye for an eye, love for enemies</w:t>
      </w:r>
    </w:p>
    <w:p w14:paraId="30571C49" w14:textId="58CC7FBB" w:rsidR="001A4253" w:rsidRPr="00B741A6" w:rsidRDefault="001A4253" w:rsidP="00166964">
      <w:pPr>
        <w:pStyle w:val="keywords"/>
      </w:pPr>
      <w:proofErr w:type="gramStart"/>
      <w:r>
        <w:rPr>
          <w:rStyle w:val="Numberhead"/>
        </w:rPr>
        <w:t>Story</w:t>
      </w:r>
      <w:proofErr w:type="gramEnd"/>
      <w:r w:rsidRPr="00B741A6">
        <w:tab/>
      </w:r>
      <w:r w:rsidR="00B741A6" w:rsidRPr="00B741A6">
        <w:t>You walk down an aisle with math students chatting in between study pods.</w:t>
      </w:r>
    </w:p>
    <w:p w14:paraId="70BACA85" w14:textId="6274FE72" w:rsidR="00295839" w:rsidRDefault="001A4253" w:rsidP="00166964">
      <w:pPr>
        <w:pStyle w:val="keywords"/>
      </w:pPr>
      <w:r w:rsidRPr="00F10443">
        <w:rPr>
          <w:rStyle w:val="Numberhead"/>
        </w:rPr>
        <w:t>Verses</w:t>
      </w:r>
      <w:r w:rsidRPr="00AE6A68">
        <w:tab/>
      </w:r>
      <w:r w:rsidRPr="009C10AA">
        <w:rPr>
          <w:rStyle w:val="Numberhead"/>
        </w:rPr>
        <w:t>16</w:t>
      </w:r>
      <w:r>
        <w:t xml:space="preserve"> </w:t>
      </w:r>
      <w:r w:rsidR="009C10AA" w:rsidRPr="009C10AA">
        <w:t xml:space="preserve">In the same way, let your light shine before others, that they may see your good deeds and glorify your Father in heaven. </w:t>
      </w:r>
      <w:r w:rsidR="007A21EE">
        <w:t>(</w:t>
      </w:r>
      <w:proofErr w:type="gramStart"/>
      <w:r w:rsidR="007A21EE">
        <w:t>inn</w:t>
      </w:r>
      <w:proofErr w:type="gramEnd"/>
      <w:r w:rsidR="007A21EE">
        <w:t>, way)</w:t>
      </w:r>
    </w:p>
    <w:p w14:paraId="18E4F23D" w14:textId="0457BD07" w:rsidR="001A4253" w:rsidRPr="00F10443" w:rsidRDefault="009C10AA" w:rsidP="00166964">
      <w:pPr>
        <w:pStyle w:val="keywords"/>
        <w:rPr>
          <w:rStyle w:val="Numberhead"/>
        </w:rPr>
      </w:pPr>
      <w:r>
        <w:tab/>
      </w:r>
      <w:r w:rsidR="001A4253" w:rsidRPr="009C10AA">
        <w:rPr>
          <w:rStyle w:val="Numberhead"/>
        </w:rPr>
        <w:t>27</w:t>
      </w:r>
      <w:r w:rsidR="001A4253">
        <w:t xml:space="preserve"> </w:t>
      </w:r>
      <w:r w:rsidRPr="009C10AA">
        <w:t xml:space="preserve">“You have heard that it was said, ‘You shall not commit adultery.’ ● But I tell you that anyone who looks at a woman lustfully has already committed adultery with her in his heart. </w:t>
      </w:r>
      <w:r w:rsidR="007A21EE">
        <w:t>(</w:t>
      </w:r>
      <w:proofErr w:type="gramStart"/>
      <w:r w:rsidR="007A21EE">
        <w:t>you</w:t>
      </w:r>
      <w:proofErr w:type="gramEnd"/>
      <w:r w:rsidR="007A21EE">
        <w:t>, heard)</w:t>
      </w:r>
    </w:p>
    <w:p w14:paraId="02C749C8" w14:textId="1EAAE133" w:rsidR="001A4253" w:rsidRPr="00F839CC" w:rsidRDefault="001A4253" w:rsidP="0048334D">
      <w:pPr>
        <w:pStyle w:val="Heading5"/>
      </w:pPr>
      <w:r w:rsidRPr="00F839CC">
        <w:t>6 Smoking patio</w:t>
      </w:r>
    </w:p>
    <w:p w14:paraId="32661C87" w14:textId="558E2F0F" w:rsidR="001A4253" w:rsidRDefault="001A4253" w:rsidP="00166964">
      <w:pPr>
        <w:pStyle w:val="keywords"/>
      </w:pPr>
      <w:r w:rsidRPr="00D25469">
        <w:rPr>
          <w:rStyle w:val="Numberhead"/>
        </w:rPr>
        <w:t>Peg</w:t>
      </w:r>
      <w:r>
        <w:tab/>
      </w:r>
      <w:r w:rsidR="00F53CC4">
        <w:t>ash</w:t>
      </w:r>
    </w:p>
    <w:p w14:paraId="5ECFE052" w14:textId="472758A8" w:rsidR="000F5171" w:rsidRDefault="00585E37" w:rsidP="000F5171">
      <w:pPr>
        <w:pStyle w:val="keywords"/>
      </w:pPr>
      <w:r>
        <w:rPr>
          <w:rStyle w:val="Numberhead"/>
        </w:rPr>
        <w:t>Ch. terrain</w:t>
      </w:r>
      <w:r w:rsidR="000F5171" w:rsidRPr="00A46E8A">
        <w:tab/>
      </w:r>
      <w:r w:rsidR="00053750">
        <w:t>Smoking patio</w:t>
      </w:r>
    </w:p>
    <w:p w14:paraId="12613A98" w14:textId="03A231A8" w:rsidR="001A4253" w:rsidRPr="008968F6" w:rsidRDefault="001A4253" w:rsidP="00166964">
      <w:pPr>
        <w:pStyle w:val="keywords"/>
      </w:pPr>
      <w:r>
        <w:rPr>
          <w:rStyle w:val="Numberhead"/>
        </w:rPr>
        <w:t>Themes</w:t>
      </w:r>
      <w:r w:rsidRPr="008968F6">
        <w:tab/>
      </w:r>
      <w:r w:rsidR="00D6228B" w:rsidRPr="00A47B88">
        <w:t>Giving to the needy, prayer, fasting, treasures in heaven, do not worry</w:t>
      </w:r>
    </w:p>
    <w:p w14:paraId="371191A4" w14:textId="0CEA9080" w:rsidR="001A4253" w:rsidRPr="00B741A6" w:rsidRDefault="001A4253" w:rsidP="00166964">
      <w:pPr>
        <w:pStyle w:val="keywords"/>
      </w:pPr>
      <w:r>
        <w:rPr>
          <w:rStyle w:val="Numberhead"/>
        </w:rPr>
        <w:t>Story</w:t>
      </w:r>
      <w:r w:rsidRPr="00B741A6">
        <w:tab/>
      </w:r>
      <w:r w:rsidR="00B741A6" w:rsidRPr="00B741A6">
        <w:t>Some students take a break and go out to use the patio ash receptacle tower in the smokers' area.</w:t>
      </w:r>
    </w:p>
    <w:p w14:paraId="10087E0A" w14:textId="36722B2F" w:rsidR="009C10AA" w:rsidRDefault="001A4253" w:rsidP="00166964">
      <w:pPr>
        <w:pStyle w:val="keywords"/>
      </w:pPr>
      <w:r w:rsidRPr="00F10443">
        <w:rPr>
          <w:rStyle w:val="Numberhead"/>
        </w:rPr>
        <w:t>Verses</w:t>
      </w:r>
      <w:r w:rsidRPr="00AE6A68">
        <w:tab/>
      </w:r>
      <w:r w:rsidRPr="006256BB">
        <w:rPr>
          <w:rStyle w:val="Numberhead"/>
        </w:rPr>
        <w:t>7-8</w:t>
      </w:r>
      <w:r>
        <w:t xml:space="preserve"> </w:t>
      </w:r>
      <w:r w:rsidR="006256BB" w:rsidRPr="006256BB">
        <w:t xml:space="preserve">And when you pray, do not keep on babbling like pagans, for they think they will be heard because of their many words. ● Do not be like them, for your </w:t>
      </w:r>
      <w:proofErr w:type="gramStart"/>
      <w:r w:rsidR="006256BB" w:rsidRPr="006256BB">
        <w:t>Father</w:t>
      </w:r>
      <w:proofErr w:type="gramEnd"/>
      <w:r w:rsidR="006256BB" w:rsidRPr="006256BB">
        <w:t xml:space="preserve"> knows what you need before you ask him. </w:t>
      </w:r>
      <w:r w:rsidR="009C10AA">
        <w:t>(</w:t>
      </w:r>
      <w:proofErr w:type="gramStart"/>
      <w:r w:rsidR="009C10AA">
        <w:t>when</w:t>
      </w:r>
      <w:proofErr w:type="gramEnd"/>
      <w:r w:rsidR="009C10AA">
        <w:t>, pray)</w:t>
      </w:r>
    </w:p>
    <w:p w14:paraId="4C29DBF3" w14:textId="681A15F7" w:rsidR="009C10AA" w:rsidRDefault="006256BB" w:rsidP="00166964">
      <w:pPr>
        <w:pStyle w:val="keywords"/>
      </w:pPr>
      <w:r>
        <w:tab/>
      </w:r>
      <w:r w:rsidR="001A4253" w:rsidRPr="006256BB">
        <w:rPr>
          <w:rStyle w:val="Numberhead"/>
        </w:rPr>
        <w:t>19-21</w:t>
      </w:r>
      <w:r w:rsidR="001A4253">
        <w:t xml:space="preserve"> </w:t>
      </w:r>
      <w:r w:rsidRPr="006256BB">
        <w:t xml:space="preserve">Do not store up for yourselves treasures on earth, where moths and vermin destroy, and where thieves break in and steal. ● But store up for yourselves treasures in heaven, where moths and vermin do not destroy, and where thieves do not break in and steal. ● For where your treasure is, there your heart will be also. </w:t>
      </w:r>
      <w:r w:rsidR="009C10AA">
        <w:t>(</w:t>
      </w:r>
      <w:proofErr w:type="gramStart"/>
      <w:r w:rsidR="009C10AA">
        <w:t>not</w:t>
      </w:r>
      <w:proofErr w:type="gramEnd"/>
      <w:r w:rsidR="009C10AA">
        <w:t>, store)</w:t>
      </w:r>
    </w:p>
    <w:p w14:paraId="380D11CD" w14:textId="08172C47" w:rsidR="001A4253" w:rsidRDefault="006256BB" w:rsidP="00166964">
      <w:pPr>
        <w:pStyle w:val="keywords"/>
      </w:pPr>
      <w:r>
        <w:tab/>
      </w:r>
      <w:r w:rsidR="001A4253" w:rsidRPr="006256BB">
        <w:rPr>
          <w:rStyle w:val="Numberhead"/>
        </w:rPr>
        <w:t xml:space="preserve">24 </w:t>
      </w:r>
      <w:r w:rsidRPr="006256BB">
        <w:t xml:space="preserve">No one can serve two masters. Either you will hate the one and love the other, or you will be devoted to the one and despise the other. You cannot serve both God and money. </w:t>
      </w:r>
      <w:r w:rsidR="009C10AA">
        <w:t>(no one, serve)</w:t>
      </w:r>
    </w:p>
    <w:p w14:paraId="7C0A4687" w14:textId="39660334" w:rsidR="000338F5" w:rsidRPr="000338F5" w:rsidRDefault="000338F5" w:rsidP="00166964">
      <w:pPr>
        <w:pStyle w:val="keywords"/>
      </w:pPr>
      <w:r>
        <w:rPr>
          <w:rStyle w:val="Numberhead"/>
        </w:rPr>
        <w:tab/>
        <w:t>33</w:t>
      </w:r>
      <w:r>
        <w:t xml:space="preserve"> </w:t>
      </w:r>
      <w:r w:rsidRPr="000338F5">
        <w:t>But seek first his kingdom and his righteousness, and all these things will be given to you as well.</w:t>
      </w:r>
    </w:p>
    <w:p w14:paraId="0CECD3A3" w14:textId="101CED15" w:rsidR="00264AB8" w:rsidRPr="00F839CC" w:rsidRDefault="00264AB8" w:rsidP="00264AB8">
      <w:pPr>
        <w:pStyle w:val="Heading5"/>
      </w:pPr>
      <w:r>
        <w:lastRenderedPageBreak/>
        <w:t>7</w:t>
      </w:r>
      <w:r w:rsidRPr="00F839CC">
        <w:t xml:space="preserve"> </w:t>
      </w:r>
      <w:r>
        <w:t>Stylish furniture</w:t>
      </w:r>
    </w:p>
    <w:p w14:paraId="747FBC5B" w14:textId="68FD92ED" w:rsidR="00264AB8" w:rsidRDefault="00264AB8" w:rsidP="00264AB8">
      <w:pPr>
        <w:pStyle w:val="keywords"/>
      </w:pPr>
      <w:r w:rsidRPr="00D25469">
        <w:rPr>
          <w:rStyle w:val="Numberhead"/>
        </w:rPr>
        <w:t>Peg</w:t>
      </w:r>
      <w:r>
        <w:tab/>
        <w:t>IKEA</w:t>
      </w:r>
    </w:p>
    <w:p w14:paraId="67DD935C" w14:textId="2D8AF086" w:rsidR="000F5171" w:rsidRDefault="00585E37" w:rsidP="000F5171">
      <w:pPr>
        <w:pStyle w:val="keywords"/>
      </w:pPr>
      <w:r>
        <w:rPr>
          <w:rStyle w:val="Numberhead"/>
        </w:rPr>
        <w:t>Ch. terrain</w:t>
      </w:r>
      <w:r w:rsidR="000F5171" w:rsidRPr="00A46E8A">
        <w:tab/>
      </w:r>
      <w:r w:rsidR="00E11BB1">
        <w:t>A Danish bookcase with stereo equipment and speakers.</w:t>
      </w:r>
    </w:p>
    <w:p w14:paraId="6369DE88" w14:textId="063C620A" w:rsidR="00264AB8" w:rsidRPr="008968F6" w:rsidRDefault="00264AB8" w:rsidP="00264AB8">
      <w:pPr>
        <w:pStyle w:val="keywords"/>
      </w:pPr>
      <w:r>
        <w:rPr>
          <w:rStyle w:val="Numberhead"/>
        </w:rPr>
        <w:t>Themes</w:t>
      </w:r>
      <w:r w:rsidRPr="008968F6">
        <w:tab/>
      </w:r>
      <w:r w:rsidR="00A47B88" w:rsidRPr="00A47B88">
        <w:t xml:space="preserve">Judging </w:t>
      </w:r>
      <w:r w:rsidR="000E53BD" w:rsidRPr="00A47B88">
        <w:t>others, ask seek knock, the narrow and wide gates, true and false prophets, true and false disciples, the wise and foolish builders</w:t>
      </w:r>
      <w:r w:rsidR="000E53BD">
        <w:t>.</w:t>
      </w:r>
    </w:p>
    <w:p w14:paraId="57E9754B" w14:textId="2C9D1993" w:rsidR="005C60F2" w:rsidRDefault="00264AB8" w:rsidP="00B741A6">
      <w:pPr>
        <w:pStyle w:val="keywords"/>
      </w:pPr>
      <w:r w:rsidRPr="00A47B88">
        <w:rPr>
          <w:rStyle w:val="Numberhead"/>
        </w:rPr>
        <w:t>Story</w:t>
      </w:r>
      <w:r w:rsidRPr="00B741A6">
        <w:tab/>
      </w:r>
      <w:r w:rsidR="00B741A6" w:rsidRPr="00B741A6">
        <w:t xml:space="preserve">The students </w:t>
      </w:r>
      <w:r w:rsidR="00626804">
        <w:t xml:space="preserve">have </w:t>
      </w:r>
      <w:r w:rsidR="00B741A6" w:rsidRPr="00B741A6">
        <w:t>built IKEA furniture to house a music system while they smoke on the patio.</w:t>
      </w:r>
    </w:p>
    <w:p w14:paraId="7A6E1613" w14:textId="564A8149" w:rsidR="00F10443" w:rsidRDefault="00264AB8" w:rsidP="00B741A6">
      <w:pPr>
        <w:pStyle w:val="keywords"/>
      </w:pPr>
      <w:r w:rsidRPr="00F10443">
        <w:rPr>
          <w:rStyle w:val="Numberhead"/>
        </w:rPr>
        <w:t>Verses</w:t>
      </w:r>
      <w:r w:rsidR="00A47B88">
        <w:tab/>
      </w:r>
      <w:r w:rsidR="00821784" w:rsidRPr="00B77506">
        <w:rPr>
          <w:rStyle w:val="Numberhead"/>
        </w:rPr>
        <w:t>1-2</w:t>
      </w:r>
      <w:r w:rsidR="00821784" w:rsidRPr="00B77506">
        <w:rPr>
          <w:color w:val="C45911" w:themeColor="accent2" w:themeShade="BF"/>
        </w:rPr>
        <w:t xml:space="preserve"> </w:t>
      </w:r>
      <w:r w:rsidR="00821784" w:rsidRPr="00821784">
        <w:t>Do not judge, or you too will be judged. ● For in the same way you judge others, you will be judged, and with the measure you use, it will be measured to you.</w:t>
      </w:r>
    </w:p>
    <w:p w14:paraId="034EBE97" w14:textId="1C5ED400" w:rsidR="008E1A65" w:rsidRPr="008E1A65" w:rsidRDefault="008E1A65" w:rsidP="00B741A6">
      <w:pPr>
        <w:pStyle w:val="keywords"/>
      </w:pPr>
      <w:r w:rsidRPr="00A46E8A">
        <w:tab/>
      </w:r>
      <w:r>
        <w:rPr>
          <w:rStyle w:val="Numberhead"/>
        </w:rPr>
        <w:t>21-2</w:t>
      </w:r>
      <w:r w:rsidR="000338F5">
        <w:rPr>
          <w:rStyle w:val="Numberhead"/>
        </w:rPr>
        <w:t>3</w:t>
      </w:r>
      <w:r w:rsidRPr="008E1A65">
        <w:t xml:space="preserve"> “Not everyone who says to me, ‘Lord, Lord,’ will enter the kingdom of heaven, but only the one who does the will of my Father who is in heaven. ● Many will say to me on that day, ‘Lord, Lord, did we not prophesy in your name and in your name drive out demons and, in your name, perform many miracles?’ ● Then I will tell them plainly, ‘I never knew you. Away from me, you evildoers!’</w:t>
      </w:r>
    </w:p>
    <w:p w14:paraId="62FA8322" w14:textId="65E44215" w:rsidR="00264AB8" w:rsidRPr="00F839CC" w:rsidRDefault="00264AB8" w:rsidP="00264AB8">
      <w:pPr>
        <w:pStyle w:val="Heading5"/>
      </w:pPr>
      <w:r>
        <w:t>8</w:t>
      </w:r>
      <w:r w:rsidRPr="00F839CC">
        <w:t xml:space="preserve"> </w:t>
      </w:r>
      <w:r>
        <w:t>Brick wall</w:t>
      </w:r>
    </w:p>
    <w:p w14:paraId="3F85A4EA" w14:textId="54C38E2B" w:rsidR="00264AB8" w:rsidRDefault="00264AB8" w:rsidP="00264AB8">
      <w:pPr>
        <w:pStyle w:val="keywords"/>
      </w:pPr>
      <w:r w:rsidRPr="00D25469">
        <w:rPr>
          <w:rStyle w:val="Numberhead"/>
        </w:rPr>
        <w:t>Peg</w:t>
      </w:r>
      <w:r>
        <w:tab/>
        <w:t>ivy</w:t>
      </w:r>
    </w:p>
    <w:p w14:paraId="3A6B2E01" w14:textId="3BB7E843" w:rsidR="000F5171" w:rsidRPr="00B741A6" w:rsidRDefault="00585E37" w:rsidP="000F5171">
      <w:pPr>
        <w:pStyle w:val="keywords"/>
      </w:pPr>
      <w:r>
        <w:rPr>
          <w:rStyle w:val="Numberhead"/>
        </w:rPr>
        <w:t>Ch. terrain</w:t>
      </w:r>
      <w:r w:rsidR="000F5171" w:rsidRPr="00B741A6">
        <w:tab/>
      </w:r>
      <w:r w:rsidR="00E11BB1">
        <w:t>Ivy covered brick walls of the math building.</w:t>
      </w:r>
    </w:p>
    <w:p w14:paraId="05147EA0" w14:textId="2F7E0E45" w:rsidR="00264AB8" w:rsidRPr="008968F6" w:rsidRDefault="00264AB8" w:rsidP="00264AB8">
      <w:pPr>
        <w:pStyle w:val="keywords"/>
      </w:pPr>
      <w:r>
        <w:rPr>
          <w:rStyle w:val="Numberhead"/>
        </w:rPr>
        <w:t>Themes</w:t>
      </w:r>
      <w:r w:rsidRPr="008968F6">
        <w:tab/>
      </w:r>
      <w:r w:rsidR="00B741A6" w:rsidRPr="00B741A6">
        <w:t xml:space="preserve">Jesus </w:t>
      </w:r>
      <w:r w:rsidR="00C42352" w:rsidRPr="00B741A6">
        <w:t>heals a man with leprosy, the faith of the centurion</w:t>
      </w:r>
      <w:r w:rsidR="00B741A6" w:rsidRPr="00B741A6">
        <w:t xml:space="preserve">, Jesus </w:t>
      </w:r>
      <w:r w:rsidR="00C42352" w:rsidRPr="00C42352">
        <w:t>heals many, the cost of following</w:t>
      </w:r>
      <w:r w:rsidR="00C42352" w:rsidRPr="00B741A6">
        <w:t xml:space="preserve"> </w:t>
      </w:r>
      <w:r w:rsidR="00B741A6" w:rsidRPr="00B741A6">
        <w:t xml:space="preserve">Jesus, Jesus </w:t>
      </w:r>
      <w:r w:rsidR="00C42352" w:rsidRPr="00B741A6">
        <w:t>calms the storm</w:t>
      </w:r>
      <w:r w:rsidR="00B741A6" w:rsidRPr="00B741A6">
        <w:t xml:space="preserve">, Jesus </w:t>
      </w:r>
      <w:r w:rsidR="00C42352" w:rsidRPr="00B741A6">
        <w:t>restores two demon-possessed men</w:t>
      </w:r>
      <w:r w:rsidR="00C42352">
        <w:t>.</w:t>
      </w:r>
    </w:p>
    <w:p w14:paraId="7E4A7CE3" w14:textId="02E57CFB" w:rsidR="00264AB8" w:rsidRPr="00B741A6" w:rsidRDefault="00264AB8" w:rsidP="00264AB8">
      <w:pPr>
        <w:pStyle w:val="keywords"/>
      </w:pPr>
      <w:r>
        <w:rPr>
          <w:rStyle w:val="Numberhead"/>
        </w:rPr>
        <w:t>Story</w:t>
      </w:r>
      <w:r w:rsidRPr="00B741A6">
        <w:tab/>
      </w:r>
      <w:r w:rsidR="00B741A6" w:rsidRPr="00B741A6">
        <w:t>Thick ivy on the brick walls keep falling over the outside of the furniture.</w:t>
      </w:r>
    </w:p>
    <w:p w14:paraId="58AF31F8" w14:textId="450EFE3D" w:rsidR="000C4C07" w:rsidRPr="00821784" w:rsidRDefault="00264AB8" w:rsidP="00821784">
      <w:pPr>
        <w:pStyle w:val="keywords"/>
      </w:pPr>
      <w:r w:rsidRPr="00F10443">
        <w:rPr>
          <w:rStyle w:val="Numberhead"/>
        </w:rPr>
        <w:t>Verses</w:t>
      </w:r>
      <w:r w:rsidR="00821784">
        <w:rPr>
          <w:rStyle w:val="Numberhead"/>
        </w:rPr>
        <w:tab/>
      </w:r>
    </w:p>
    <w:p w14:paraId="0747C86C" w14:textId="1A70E384" w:rsidR="00AE390F" w:rsidRPr="00F839CC" w:rsidRDefault="00AE390F" w:rsidP="00AE390F">
      <w:pPr>
        <w:pStyle w:val="Heading5"/>
      </w:pPr>
      <w:r>
        <w:t>9</w:t>
      </w:r>
      <w:r w:rsidRPr="00F839CC">
        <w:t xml:space="preserve"> </w:t>
      </w:r>
      <w:r>
        <w:t>App developer</w:t>
      </w:r>
    </w:p>
    <w:p w14:paraId="544028BE" w14:textId="0A1D0067" w:rsidR="00E11BB1" w:rsidRDefault="00E11BB1" w:rsidP="00E11BB1">
      <w:pPr>
        <w:pStyle w:val="keywords"/>
      </w:pPr>
      <w:r w:rsidRPr="00D25469">
        <w:rPr>
          <w:rStyle w:val="Numberhead"/>
        </w:rPr>
        <w:t>Peg</w:t>
      </w:r>
      <w:r>
        <w:tab/>
        <w:t>app</w:t>
      </w:r>
    </w:p>
    <w:p w14:paraId="3C67DAF0" w14:textId="16C7B678" w:rsidR="00E11BB1" w:rsidRPr="00B741A6" w:rsidRDefault="00585E37" w:rsidP="00E11BB1">
      <w:pPr>
        <w:pStyle w:val="keywords"/>
      </w:pPr>
      <w:r>
        <w:rPr>
          <w:rStyle w:val="Numberhead"/>
        </w:rPr>
        <w:t>Ch. terrain</w:t>
      </w:r>
      <w:r w:rsidR="00E11BB1" w:rsidRPr="00B741A6">
        <w:tab/>
      </w:r>
      <w:r w:rsidR="00E11BB1">
        <w:t>A wall monitor displaying a calendar app.</w:t>
      </w:r>
    </w:p>
    <w:p w14:paraId="774701D3" w14:textId="7E45BB1C" w:rsidR="00E11BB1" w:rsidRPr="008968F6" w:rsidRDefault="00E11BB1" w:rsidP="00E11BB1">
      <w:pPr>
        <w:pStyle w:val="keywords"/>
      </w:pPr>
      <w:r>
        <w:rPr>
          <w:rStyle w:val="Numberhead"/>
        </w:rPr>
        <w:t>Themes</w:t>
      </w:r>
      <w:r w:rsidRPr="008968F6">
        <w:tab/>
      </w:r>
      <w:r w:rsidR="00A07F51" w:rsidRPr="00A07F51">
        <w:t>Jesus forgives and heals a paralyzed man, the calling of Matthew, Jesus questioned about fasting, Jesus raises a dead girl and heals a sick woman, Jesus heals the blind and the mute, the workers are few</w:t>
      </w:r>
      <w:r w:rsidR="00A07F51">
        <w:t>.</w:t>
      </w:r>
    </w:p>
    <w:p w14:paraId="7A1DF748" w14:textId="42C104EA" w:rsidR="00E11BB1" w:rsidRPr="00B741A6" w:rsidRDefault="00E11BB1" w:rsidP="00E11BB1">
      <w:pPr>
        <w:pStyle w:val="keywords"/>
      </w:pPr>
      <w:r>
        <w:rPr>
          <w:rStyle w:val="Numberhead"/>
        </w:rPr>
        <w:t>Story</w:t>
      </w:r>
      <w:r w:rsidRPr="00B741A6">
        <w:tab/>
      </w:r>
      <w:r w:rsidR="00A07F51" w:rsidRPr="00A07F51">
        <w:t>A large monitor showing a public calendar app is mounted on top of the furniture.</w:t>
      </w:r>
    </w:p>
    <w:p w14:paraId="6AA47A44" w14:textId="77777777" w:rsidR="00E11BB1" w:rsidRPr="00821784" w:rsidRDefault="00E11BB1" w:rsidP="00E11BB1">
      <w:pPr>
        <w:pStyle w:val="keywords"/>
      </w:pPr>
      <w:r w:rsidRPr="00F10443">
        <w:rPr>
          <w:rStyle w:val="Numberhead"/>
        </w:rPr>
        <w:t>Verses</w:t>
      </w:r>
      <w:r>
        <w:rPr>
          <w:rStyle w:val="Numberhead"/>
        </w:rPr>
        <w:tab/>
      </w:r>
    </w:p>
    <w:p w14:paraId="29561FC5" w14:textId="77777777" w:rsidR="00052612" w:rsidRDefault="00052612" w:rsidP="00052612">
      <w:pPr>
        <w:pStyle w:val="Heading4"/>
      </w:pPr>
      <w:r w:rsidRPr="000C4C07">
        <w:t xml:space="preserve">Admin offices </w:t>
      </w:r>
    </w:p>
    <w:p w14:paraId="1F965255" w14:textId="6A687883" w:rsidR="00AE390F" w:rsidRPr="00AE6A68" w:rsidRDefault="00585E37" w:rsidP="00AE390F">
      <w:pPr>
        <w:pStyle w:val="keywords"/>
      </w:pPr>
      <w:r>
        <w:rPr>
          <w:rStyle w:val="Numberhead"/>
        </w:rPr>
        <w:t>Scene</w:t>
      </w:r>
      <w:r w:rsidR="00AE390F" w:rsidRPr="00AE6A68">
        <w:tab/>
      </w:r>
    </w:p>
    <w:p w14:paraId="2B1067FD" w14:textId="05038129" w:rsidR="00AE390F" w:rsidRDefault="00AE390F" w:rsidP="00AE390F">
      <w:pPr>
        <w:pStyle w:val="Heading5"/>
      </w:pPr>
      <w:r>
        <w:t>10</w:t>
      </w:r>
      <w:r w:rsidRPr="00F839CC">
        <w:t xml:space="preserve"> </w:t>
      </w:r>
      <w:r w:rsidR="006C3D57">
        <w:t>Elevator</w:t>
      </w:r>
    </w:p>
    <w:p w14:paraId="62214737" w14:textId="157CBA2A" w:rsidR="00E11BB1" w:rsidRDefault="00E11BB1" w:rsidP="00E11BB1">
      <w:pPr>
        <w:pStyle w:val="keywords"/>
      </w:pPr>
      <w:r w:rsidRPr="00D25469">
        <w:rPr>
          <w:rStyle w:val="Numberhead"/>
        </w:rPr>
        <w:t>Peg</w:t>
      </w:r>
      <w:r>
        <w:tab/>
        <w:t>Otis</w:t>
      </w:r>
    </w:p>
    <w:p w14:paraId="31B5E8E4" w14:textId="211E9FEE" w:rsidR="00E11BB1" w:rsidRPr="00B741A6" w:rsidRDefault="00585E37" w:rsidP="00E11BB1">
      <w:pPr>
        <w:pStyle w:val="keywords"/>
      </w:pPr>
      <w:r>
        <w:rPr>
          <w:rStyle w:val="Numberhead"/>
        </w:rPr>
        <w:t>Ch. terrain</w:t>
      </w:r>
      <w:r w:rsidR="00E11BB1" w:rsidRPr="00B741A6">
        <w:tab/>
      </w:r>
    </w:p>
    <w:p w14:paraId="2AB4397D" w14:textId="64470220" w:rsidR="00E11BB1" w:rsidRPr="008968F6" w:rsidRDefault="00E11BB1" w:rsidP="00E11BB1">
      <w:pPr>
        <w:pStyle w:val="keywords"/>
      </w:pPr>
      <w:r>
        <w:rPr>
          <w:rStyle w:val="Numberhead"/>
        </w:rPr>
        <w:t>Themes</w:t>
      </w:r>
      <w:r w:rsidRPr="008968F6">
        <w:tab/>
      </w:r>
      <w:r w:rsidR="00A07F51" w:rsidRPr="00A07F51">
        <w:t>Jesus Sends Out the Twelve</w:t>
      </w:r>
    </w:p>
    <w:p w14:paraId="5F0E2EE6" w14:textId="21C3A753" w:rsidR="00E11BB1" w:rsidRPr="00B741A6" w:rsidRDefault="00E11BB1" w:rsidP="00E11BB1">
      <w:pPr>
        <w:pStyle w:val="keywords"/>
      </w:pPr>
      <w:proofErr w:type="gramStart"/>
      <w:r>
        <w:rPr>
          <w:rStyle w:val="Numberhead"/>
        </w:rPr>
        <w:t>Story</w:t>
      </w:r>
      <w:proofErr w:type="gramEnd"/>
      <w:r w:rsidRPr="00B741A6">
        <w:tab/>
      </w:r>
      <w:r w:rsidR="00A07F51" w:rsidRPr="00A07F51">
        <w:t>You notice a meeting to attend on the calendar and take the Otis elevator in lobby get to the right floor.</w:t>
      </w:r>
    </w:p>
    <w:p w14:paraId="3E2A1A20" w14:textId="481F502B" w:rsidR="00E11BB1" w:rsidRPr="00675812" w:rsidRDefault="00E11BB1" w:rsidP="00E11BB1">
      <w:pPr>
        <w:pStyle w:val="keywords"/>
      </w:pPr>
      <w:r w:rsidRPr="00F10443">
        <w:rPr>
          <w:rStyle w:val="Numberhead"/>
        </w:rPr>
        <w:t>Verses</w:t>
      </w:r>
      <w:r>
        <w:rPr>
          <w:rStyle w:val="Numberhead"/>
        </w:rPr>
        <w:tab/>
      </w:r>
      <w:r w:rsidR="00675812">
        <w:rPr>
          <w:rStyle w:val="Numberhead"/>
        </w:rPr>
        <w:t>29-31</w:t>
      </w:r>
      <w:r w:rsidR="00675812">
        <w:t xml:space="preserve"> </w:t>
      </w:r>
      <w:r w:rsidR="00675812" w:rsidRPr="00675812">
        <w:t xml:space="preserve">Are not two sparrows sold for a </w:t>
      </w:r>
      <w:proofErr w:type="gramStart"/>
      <w:r w:rsidR="00675812" w:rsidRPr="00675812">
        <w:t>penny?</w:t>
      </w:r>
      <w:proofErr w:type="gramEnd"/>
      <w:r w:rsidR="00675812" w:rsidRPr="00675812">
        <w:t xml:space="preserve"> Yet not one of them will fall to the ground outside your </w:t>
      </w:r>
      <w:proofErr w:type="gramStart"/>
      <w:r w:rsidR="00675812" w:rsidRPr="00675812">
        <w:t>Father’s</w:t>
      </w:r>
      <w:proofErr w:type="gramEnd"/>
      <w:r w:rsidR="00675812" w:rsidRPr="00675812">
        <w:t xml:space="preserve"> care. ● And even the very hairs of your head are all numbered. ● So don’t be afraid; you are worth more than many sparrows.</w:t>
      </w:r>
    </w:p>
    <w:p w14:paraId="5784007B" w14:textId="64B227F9" w:rsidR="00E11BB1" w:rsidRPr="00F839CC" w:rsidRDefault="00E11BB1" w:rsidP="00E11BB1">
      <w:pPr>
        <w:pStyle w:val="Heading5"/>
      </w:pPr>
      <w:r>
        <w:lastRenderedPageBreak/>
        <w:t>11 Discussing a tweet</w:t>
      </w:r>
    </w:p>
    <w:p w14:paraId="7E135EFF" w14:textId="4997B0A8" w:rsidR="00E11BB1" w:rsidRDefault="00E11BB1" w:rsidP="00E11BB1">
      <w:pPr>
        <w:pStyle w:val="keywords"/>
      </w:pPr>
      <w:r w:rsidRPr="00D25469">
        <w:rPr>
          <w:rStyle w:val="Numberhead"/>
        </w:rPr>
        <w:t>Peg</w:t>
      </w:r>
      <w:r>
        <w:tab/>
      </w:r>
      <w:r w:rsidRPr="000C4C07">
        <w:t>tweet</w:t>
      </w:r>
    </w:p>
    <w:p w14:paraId="4830678E" w14:textId="6865B8B1" w:rsidR="00E11BB1" w:rsidRPr="00B741A6" w:rsidRDefault="00585E37" w:rsidP="00E11BB1">
      <w:pPr>
        <w:pStyle w:val="keywords"/>
      </w:pPr>
      <w:r>
        <w:rPr>
          <w:rStyle w:val="Numberhead"/>
        </w:rPr>
        <w:t>Ch. terrain</w:t>
      </w:r>
      <w:r w:rsidR="00E11BB1" w:rsidRPr="00B741A6">
        <w:tab/>
      </w:r>
      <w:r w:rsidR="00084445">
        <w:t>A group of people in the elevator discuss a tweet.</w:t>
      </w:r>
    </w:p>
    <w:p w14:paraId="04018370" w14:textId="6E549282" w:rsidR="00E11BB1" w:rsidRPr="008968F6" w:rsidRDefault="00E11BB1" w:rsidP="00E11BB1">
      <w:pPr>
        <w:pStyle w:val="keywords"/>
      </w:pPr>
      <w:r>
        <w:rPr>
          <w:rStyle w:val="Numberhead"/>
        </w:rPr>
        <w:t>Themes</w:t>
      </w:r>
      <w:r w:rsidRPr="008968F6">
        <w:tab/>
      </w:r>
      <w:r w:rsidR="00A07F51" w:rsidRPr="00A07F51">
        <w:t>Jesus and John the Baptist, woe on unrepentant towns, the Father revealed in the Son</w:t>
      </w:r>
      <w:r w:rsidR="00A07F51">
        <w:t>.</w:t>
      </w:r>
    </w:p>
    <w:p w14:paraId="491C12CA" w14:textId="7DBEFBDF" w:rsidR="00E11BB1" w:rsidRPr="00B741A6" w:rsidRDefault="00E11BB1" w:rsidP="00E11BB1">
      <w:pPr>
        <w:pStyle w:val="keywords"/>
      </w:pPr>
      <w:r>
        <w:rPr>
          <w:rStyle w:val="Numberhead"/>
        </w:rPr>
        <w:t>Story</w:t>
      </w:r>
      <w:r w:rsidRPr="00B741A6">
        <w:tab/>
      </w:r>
      <w:r w:rsidR="00A07F51" w:rsidRPr="00A07F51">
        <w:t>While waiting for the elevator, you tweet about making the important meeting to your colleagues.</w:t>
      </w:r>
    </w:p>
    <w:p w14:paraId="5509A493" w14:textId="4A430715" w:rsidR="00E11BB1" w:rsidRPr="00675812" w:rsidRDefault="00E11BB1" w:rsidP="00E11BB1">
      <w:pPr>
        <w:pStyle w:val="keywords"/>
      </w:pPr>
      <w:r w:rsidRPr="00F10443">
        <w:rPr>
          <w:rStyle w:val="Numberhead"/>
        </w:rPr>
        <w:t>Verses</w:t>
      </w:r>
      <w:r>
        <w:rPr>
          <w:rStyle w:val="Numberhead"/>
        </w:rPr>
        <w:tab/>
      </w:r>
      <w:r w:rsidR="00675812">
        <w:rPr>
          <w:rStyle w:val="Numberhead"/>
        </w:rPr>
        <w:t>28-3</w:t>
      </w:r>
      <w:r w:rsidR="000338F5">
        <w:rPr>
          <w:rStyle w:val="Numberhead"/>
        </w:rPr>
        <w:t>1</w:t>
      </w:r>
      <w:r w:rsidR="00675812">
        <w:t xml:space="preserve"> </w:t>
      </w:r>
      <w:r w:rsidR="00675812" w:rsidRPr="00675812">
        <w:t>Come to me, all you who are weary and burdened, and I will give you rest. ● Take my yoke upon you and learn from me, for I am gentle and humble in heart, and you will find rest for your souls. ● For my yoke is easy and my burden is light.”</w:t>
      </w:r>
    </w:p>
    <w:p w14:paraId="71CB9FD3" w14:textId="522E8246" w:rsidR="00084445" w:rsidRPr="00F839CC" w:rsidRDefault="00084445" w:rsidP="00084445">
      <w:pPr>
        <w:pStyle w:val="Heading5"/>
      </w:pPr>
      <w:r>
        <w:t xml:space="preserve">12 </w:t>
      </w:r>
      <w:r w:rsidR="001457C4">
        <w:t>Dean’s office</w:t>
      </w:r>
    </w:p>
    <w:p w14:paraId="2BBF67ED" w14:textId="6EEDB7B6" w:rsidR="00084445" w:rsidRDefault="00084445" w:rsidP="00084445">
      <w:pPr>
        <w:pStyle w:val="keywords"/>
      </w:pPr>
      <w:r w:rsidRPr="00D25469">
        <w:rPr>
          <w:rStyle w:val="Numberhead"/>
        </w:rPr>
        <w:t>Peg</w:t>
      </w:r>
      <w:r>
        <w:tab/>
      </w:r>
      <w:r w:rsidRPr="000C4C07">
        <w:t>dean</w:t>
      </w:r>
    </w:p>
    <w:p w14:paraId="6902B5C1" w14:textId="6E6C4E52" w:rsidR="00084445" w:rsidRPr="00B741A6" w:rsidRDefault="00585E37" w:rsidP="00084445">
      <w:pPr>
        <w:pStyle w:val="keywords"/>
      </w:pPr>
      <w:r>
        <w:rPr>
          <w:rStyle w:val="Numberhead"/>
        </w:rPr>
        <w:t>Ch. terrain</w:t>
      </w:r>
      <w:r w:rsidR="00084445" w:rsidRPr="00B741A6">
        <w:tab/>
      </w:r>
      <w:proofErr w:type="gramStart"/>
      <w:r w:rsidR="00D6228B">
        <w:t>The</w:t>
      </w:r>
      <w:proofErr w:type="gramEnd"/>
      <w:r w:rsidR="00D6228B">
        <w:t xml:space="preserve"> </w:t>
      </w:r>
      <w:r w:rsidR="00084445">
        <w:t>dean’s office</w:t>
      </w:r>
    </w:p>
    <w:p w14:paraId="280391F8" w14:textId="1E44AAC2" w:rsidR="00084445" w:rsidRPr="008968F6" w:rsidRDefault="00084445" w:rsidP="00084445">
      <w:pPr>
        <w:pStyle w:val="keywords"/>
      </w:pPr>
      <w:r>
        <w:rPr>
          <w:rStyle w:val="Numberhead"/>
        </w:rPr>
        <w:t>Themes</w:t>
      </w:r>
      <w:r w:rsidRPr="008968F6">
        <w:tab/>
      </w:r>
      <w:r w:rsidR="001457C4" w:rsidRPr="001457C4">
        <w:t xml:space="preserve">Jesus Is Lord of the Sabbath, God’s chosen servant, Jesus and </w:t>
      </w:r>
      <w:r w:rsidR="00675812" w:rsidRPr="001457C4">
        <w:t>Beelzebub</w:t>
      </w:r>
      <w:r w:rsidR="001457C4" w:rsidRPr="001457C4">
        <w:t xml:space="preserve">, the sign of Jonah, Jesus’ </w:t>
      </w:r>
      <w:proofErr w:type="gramStart"/>
      <w:r w:rsidR="001457C4" w:rsidRPr="001457C4">
        <w:t>mother</w:t>
      </w:r>
      <w:proofErr w:type="gramEnd"/>
      <w:r w:rsidR="001457C4" w:rsidRPr="001457C4">
        <w:t xml:space="preserve"> and brothers</w:t>
      </w:r>
    </w:p>
    <w:p w14:paraId="2C039D4E" w14:textId="2246891A" w:rsidR="00084445" w:rsidRPr="00B741A6" w:rsidRDefault="00084445" w:rsidP="00084445">
      <w:pPr>
        <w:pStyle w:val="keywords"/>
      </w:pPr>
      <w:proofErr w:type="gramStart"/>
      <w:r>
        <w:rPr>
          <w:rStyle w:val="Numberhead"/>
        </w:rPr>
        <w:t>Story</w:t>
      </w:r>
      <w:proofErr w:type="gramEnd"/>
      <w:r w:rsidRPr="00B741A6">
        <w:tab/>
      </w:r>
      <w:r w:rsidR="00FD039D" w:rsidRPr="00FD039D">
        <w:t xml:space="preserve">You walk </w:t>
      </w:r>
      <w:r w:rsidR="00675812" w:rsidRPr="00FD039D">
        <w:t>into</w:t>
      </w:r>
      <w:r w:rsidR="00FD039D" w:rsidRPr="00FD039D">
        <w:t xml:space="preserve"> the meeting room and see the college dean getting ready to start the meeting.</w:t>
      </w:r>
    </w:p>
    <w:p w14:paraId="21B67462" w14:textId="043E7999" w:rsidR="00084445" w:rsidRPr="006F5C36" w:rsidRDefault="00084445" w:rsidP="00084445">
      <w:pPr>
        <w:pStyle w:val="keywords"/>
      </w:pPr>
      <w:r w:rsidRPr="00F10443">
        <w:rPr>
          <w:rStyle w:val="Numberhead"/>
        </w:rPr>
        <w:t>Verses</w:t>
      </w:r>
      <w:r>
        <w:rPr>
          <w:rStyle w:val="Numberhead"/>
        </w:rPr>
        <w:tab/>
      </w:r>
      <w:r w:rsidR="006F5C36">
        <w:rPr>
          <w:rStyle w:val="Numberhead"/>
        </w:rPr>
        <w:t>31</w:t>
      </w:r>
      <w:r w:rsidR="006F5C36">
        <w:t xml:space="preserve"> </w:t>
      </w:r>
      <w:r w:rsidR="006F5C36" w:rsidRPr="006F5C36">
        <w:t>And so I tell you, every kind of sin and slander can be forgiven, but blasphemy against the Spirit will not be forgiven.</w:t>
      </w:r>
    </w:p>
    <w:p w14:paraId="1EC81415" w14:textId="2115FC26" w:rsidR="00084445" w:rsidRPr="00F839CC" w:rsidRDefault="00084445" w:rsidP="00084445">
      <w:pPr>
        <w:pStyle w:val="Heading5"/>
      </w:pPr>
      <w:r>
        <w:t>13</w:t>
      </w:r>
      <w:r w:rsidR="00C0335D">
        <w:t xml:space="preserve"> The team eating lunch</w:t>
      </w:r>
    </w:p>
    <w:p w14:paraId="7CB72532" w14:textId="57FF8377" w:rsidR="00084445" w:rsidRDefault="00084445" w:rsidP="00084445">
      <w:pPr>
        <w:pStyle w:val="keywords"/>
      </w:pPr>
      <w:r w:rsidRPr="00D25469">
        <w:rPr>
          <w:rStyle w:val="Numberhead"/>
        </w:rPr>
        <w:t>Peg</w:t>
      </w:r>
      <w:r>
        <w:tab/>
      </w:r>
      <w:r w:rsidRPr="000C4C07">
        <w:t>team</w:t>
      </w:r>
    </w:p>
    <w:p w14:paraId="191AD884" w14:textId="35937287" w:rsidR="00084445" w:rsidRPr="00B741A6" w:rsidRDefault="00585E37" w:rsidP="00084445">
      <w:pPr>
        <w:pStyle w:val="keywords"/>
      </w:pPr>
      <w:r>
        <w:rPr>
          <w:rStyle w:val="Numberhead"/>
        </w:rPr>
        <w:t>Ch. terrain</w:t>
      </w:r>
      <w:r w:rsidR="00084445" w:rsidRPr="00B741A6">
        <w:tab/>
      </w:r>
      <w:proofErr w:type="gramStart"/>
      <w:r w:rsidR="00496699">
        <w:t>The</w:t>
      </w:r>
      <w:proofErr w:type="gramEnd"/>
      <w:r w:rsidR="00496699">
        <w:t xml:space="preserve"> lunches of the team.</w:t>
      </w:r>
    </w:p>
    <w:p w14:paraId="35F1026A" w14:textId="64016F2E" w:rsidR="00084445" w:rsidRPr="00EC0AB3" w:rsidRDefault="00084445" w:rsidP="00084445">
      <w:pPr>
        <w:pStyle w:val="keywords"/>
      </w:pPr>
      <w:r>
        <w:rPr>
          <w:rStyle w:val="Numberhead"/>
        </w:rPr>
        <w:t>Themes</w:t>
      </w:r>
      <w:r w:rsidRPr="008968F6">
        <w:tab/>
      </w:r>
      <w:r w:rsidR="001457C4" w:rsidRPr="001457C4">
        <w:t xml:space="preserve">The </w:t>
      </w:r>
      <w:r w:rsidR="00EC0AB3" w:rsidRPr="00EC0AB3">
        <w:t xml:space="preserve">parable of the </w:t>
      </w:r>
      <w:proofErr w:type="spellStart"/>
      <w:r w:rsidR="00EC0AB3" w:rsidRPr="00EC0AB3">
        <w:t>sower</w:t>
      </w:r>
      <w:proofErr w:type="spellEnd"/>
      <w:r w:rsidR="00EC0AB3" w:rsidRPr="00EC0AB3">
        <w:t>, the parable of the weeds, the parables of the mustard seed and the yeast, the parable of the weeds explained, the parables of the hidden treasure and the pearl, the parable of the net, a prophet without honor</w:t>
      </w:r>
    </w:p>
    <w:p w14:paraId="79F67AC4" w14:textId="286BD95E" w:rsidR="00084445" w:rsidRPr="00B741A6" w:rsidRDefault="00084445" w:rsidP="00084445">
      <w:pPr>
        <w:pStyle w:val="keywords"/>
      </w:pPr>
      <w:r>
        <w:rPr>
          <w:rStyle w:val="Numberhead"/>
        </w:rPr>
        <w:t>Story</w:t>
      </w:r>
      <w:r w:rsidRPr="00B741A6">
        <w:tab/>
      </w:r>
      <w:r w:rsidR="001457C4" w:rsidRPr="001457C4">
        <w:t>Several small teams are participating in the meeting but disagreeing and getting heated.</w:t>
      </w:r>
    </w:p>
    <w:p w14:paraId="7FD09E5F" w14:textId="77777777" w:rsidR="00084445" w:rsidRPr="00821784" w:rsidRDefault="00084445" w:rsidP="00084445">
      <w:pPr>
        <w:pStyle w:val="keywords"/>
      </w:pPr>
      <w:r w:rsidRPr="00F10443">
        <w:rPr>
          <w:rStyle w:val="Numberhead"/>
        </w:rPr>
        <w:t>Verses</w:t>
      </w:r>
      <w:r>
        <w:rPr>
          <w:rStyle w:val="Numberhead"/>
        </w:rPr>
        <w:tab/>
      </w:r>
    </w:p>
    <w:p w14:paraId="615D9B0C" w14:textId="0019ACED" w:rsidR="00084445" w:rsidRPr="00F839CC" w:rsidRDefault="00084445" w:rsidP="00084445">
      <w:pPr>
        <w:pStyle w:val="Heading5"/>
      </w:pPr>
      <w:r>
        <w:t>14</w:t>
      </w:r>
      <w:r w:rsidR="00C0335D">
        <w:t xml:space="preserve"> Things spill on the </w:t>
      </w:r>
      <w:r w:rsidR="008C7C11">
        <w:t>table</w:t>
      </w:r>
    </w:p>
    <w:p w14:paraId="5F120861" w14:textId="5484ABD3" w:rsidR="00084445" w:rsidRDefault="00084445" w:rsidP="00084445">
      <w:pPr>
        <w:pStyle w:val="keywords"/>
      </w:pPr>
      <w:r w:rsidRPr="00D25469">
        <w:rPr>
          <w:rStyle w:val="Numberhead"/>
        </w:rPr>
        <w:t>Peg</w:t>
      </w:r>
      <w:r>
        <w:tab/>
      </w:r>
      <w:r w:rsidRPr="000C4C07">
        <w:t>water</w:t>
      </w:r>
    </w:p>
    <w:p w14:paraId="51D85617" w14:textId="12236E68" w:rsidR="00084445" w:rsidRPr="00B741A6" w:rsidRDefault="00585E37" w:rsidP="00084445">
      <w:pPr>
        <w:pStyle w:val="keywords"/>
      </w:pPr>
      <w:r>
        <w:rPr>
          <w:rStyle w:val="Numberhead"/>
        </w:rPr>
        <w:t>Ch. terrain</w:t>
      </w:r>
      <w:r w:rsidR="00084445" w:rsidRPr="00B741A6">
        <w:tab/>
      </w:r>
      <w:r w:rsidR="000371AE">
        <w:t xml:space="preserve">The </w:t>
      </w:r>
      <w:proofErr w:type="gramStart"/>
      <w:r w:rsidR="000371AE">
        <w:t>table</w:t>
      </w:r>
      <w:r w:rsidR="00F34563">
        <w:t xml:space="preserve"> top</w:t>
      </w:r>
      <w:proofErr w:type="gramEnd"/>
      <w:r w:rsidR="000371AE">
        <w:t>.</w:t>
      </w:r>
    </w:p>
    <w:p w14:paraId="736B9CEC" w14:textId="2D20686B" w:rsidR="00084445" w:rsidRPr="00871C0F" w:rsidRDefault="00084445" w:rsidP="00871C0F">
      <w:pPr>
        <w:pStyle w:val="keywords"/>
      </w:pPr>
      <w:r>
        <w:rPr>
          <w:rStyle w:val="Numberhead"/>
        </w:rPr>
        <w:t>Themes</w:t>
      </w:r>
      <w:r w:rsidRPr="008968F6">
        <w:tab/>
      </w:r>
      <w:r w:rsidR="00871C0F" w:rsidRPr="00871C0F">
        <w:t>John the Baptist Beheaded</w:t>
      </w:r>
      <w:r w:rsidR="00871C0F">
        <w:t xml:space="preserve">, </w:t>
      </w:r>
      <w:r w:rsidR="00871C0F" w:rsidRPr="00871C0F">
        <w:t>Jesus Feeds the Five Thousand</w:t>
      </w:r>
      <w:r w:rsidR="00871C0F">
        <w:t xml:space="preserve">, </w:t>
      </w:r>
      <w:r w:rsidR="00871C0F" w:rsidRPr="00871C0F">
        <w:t>Jesus Walks on the Water</w:t>
      </w:r>
    </w:p>
    <w:p w14:paraId="02701182" w14:textId="4C4D5B08" w:rsidR="00084445" w:rsidRPr="00B741A6" w:rsidRDefault="00084445" w:rsidP="00084445">
      <w:pPr>
        <w:pStyle w:val="keywords"/>
      </w:pPr>
      <w:r>
        <w:rPr>
          <w:rStyle w:val="Numberhead"/>
        </w:rPr>
        <w:t>Story</w:t>
      </w:r>
      <w:r w:rsidRPr="00B741A6">
        <w:tab/>
      </w:r>
      <w:r w:rsidR="001457C4" w:rsidRPr="001457C4">
        <w:t>One meeting member while making an angry point knocks over a water pitcher.</w:t>
      </w:r>
    </w:p>
    <w:p w14:paraId="205C60CD" w14:textId="77777777" w:rsidR="00084445" w:rsidRPr="00821784" w:rsidRDefault="00084445" w:rsidP="00084445">
      <w:pPr>
        <w:pStyle w:val="keywords"/>
      </w:pPr>
      <w:r w:rsidRPr="00F10443">
        <w:rPr>
          <w:rStyle w:val="Numberhead"/>
        </w:rPr>
        <w:t>Verses</w:t>
      </w:r>
      <w:r>
        <w:rPr>
          <w:rStyle w:val="Numberhead"/>
        </w:rPr>
        <w:tab/>
      </w:r>
    </w:p>
    <w:p w14:paraId="4B5DEC93" w14:textId="618B924B" w:rsidR="00084445" w:rsidRPr="00F839CC" w:rsidRDefault="00084445" w:rsidP="00084445">
      <w:pPr>
        <w:pStyle w:val="Heading5"/>
      </w:pPr>
      <w:r>
        <w:t>15</w:t>
      </w:r>
      <w:r w:rsidR="00C0335D">
        <w:t xml:space="preserve"> Wiping up the mess</w:t>
      </w:r>
    </w:p>
    <w:p w14:paraId="6D49AFBF" w14:textId="2AEB7F72" w:rsidR="00084445" w:rsidRDefault="00084445" w:rsidP="00084445">
      <w:pPr>
        <w:pStyle w:val="keywords"/>
      </w:pPr>
      <w:r w:rsidRPr="00D25469">
        <w:rPr>
          <w:rStyle w:val="Numberhead"/>
        </w:rPr>
        <w:t>Peg</w:t>
      </w:r>
      <w:r>
        <w:tab/>
      </w:r>
      <w:r w:rsidRPr="000C4C07">
        <w:t>towel</w:t>
      </w:r>
    </w:p>
    <w:p w14:paraId="3EE82541" w14:textId="50079576" w:rsidR="00084445" w:rsidRPr="00B741A6" w:rsidRDefault="00585E37" w:rsidP="00084445">
      <w:pPr>
        <w:pStyle w:val="keywords"/>
      </w:pPr>
      <w:r>
        <w:rPr>
          <w:rStyle w:val="Numberhead"/>
        </w:rPr>
        <w:t>Ch. terrain</w:t>
      </w:r>
      <w:r w:rsidR="00084445" w:rsidRPr="00B741A6">
        <w:tab/>
      </w:r>
      <w:proofErr w:type="gramStart"/>
      <w:r w:rsidR="000371AE">
        <w:t>The</w:t>
      </w:r>
      <w:proofErr w:type="gramEnd"/>
      <w:r w:rsidR="000371AE">
        <w:t xml:space="preserve"> </w:t>
      </w:r>
      <w:r w:rsidR="008C7C11">
        <w:t>floor around the table</w:t>
      </w:r>
      <w:r w:rsidR="000371AE">
        <w:t>.</w:t>
      </w:r>
    </w:p>
    <w:p w14:paraId="6AE9F39F" w14:textId="15E7D542" w:rsidR="00084445" w:rsidRPr="00871C0F" w:rsidRDefault="00084445" w:rsidP="00871C0F">
      <w:pPr>
        <w:pStyle w:val="keywords"/>
      </w:pPr>
      <w:r>
        <w:rPr>
          <w:rStyle w:val="Numberhead"/>
        </w:rPr>
        <w:t>Themes</w:t>
      </w:r>
      <w:r w:rsidRPr="008968F6">
        <w:tab/>
      </w:r>
      <w:r w:rsidR="00871C0F" w:rsidRPr="00871C0F">
        <w:t>That Which Defiles</w:t>
      </w:r>
      <w:r w:rsidR="00871C0F">
        <w:t xml:space="preserve">, </w:t>
      </w:r>
      <w:r w:rsidR="00871C0F" w:rsidRPr="00871C0F">
        <w:t>The Faith of a Canaanite Woman</w:t>
      </w:r>
      <w:r w:rsidR="00871C0F">
        <w:t xml:space="preserve">, </w:t>
      </w:r>
      <w:r w:rsidR="00871C0F" w:rsidRPr="00871C0F">
        <w:t>Jesus Feeds the Four Thousand</w:t>
      </w:r>
    </w:p>
    <w:p w14:paraId="2C33FFC4" w14:textId="769EDC60" w:rsidR="00084445" w:rsidRPr="00B741A6" w:rsidRDefault="00084445" w:rsidP="00084445">
      <w:pPr>
        <w:pStyle w:val="keywords"/>
      </w:pPr>
      <w:r>
        <w:rPr>
          <w:rStyle w:val="Numberhead"/>
        </w:rPr>
        <w:t>Story</w:t>
      </w:r>
      <w:r w:rsidRPr="00B741A6">
        <w:tab/>
      </w:r>
      <w:r w:rsidR="001457C4" w:rsidRPr="001457C4">
        <w:t>People grab bathroom paper towels to sop up liquid dripping over the meeting table.</w:t>
      </w:r>
    </w:p>
    <w:p w14:paraId="61E7D659" w14:textId="77777777" w:rsidR="00084445" w:rsidRPr="00821784" w:rsidRDefault="00084445" w:rsidP="00084445">
      <w:pPr>
        <w:pStyle w:val="keywords"/>
      </w:pPr>
      <w:r w:rsidRPr="00F10443">
        <w:rPr>
          <w:rStyle w:val="Numberhead"/>
        </w:rPr>
        <w:t>Verses</w:t>
      </w:r>
      <w:r>
        <w:rPr>
          <w:rStyle w:val="Numberhead"/>
        </w:rPr>
        <w:tab/>
      </w:r>
    </w:p>
    <w:p w14:paraId="56068FB9" w14:textId="77777777" w:rsidR="00052612" w:rsidRDefault="00052612" w:rsidP="00052612">
      <w:pPr>
        <w:pStyle w:val="Heading4"/>
      </w:pPr>
      <w:r w:rsidRPr="000C4C07">
        <w:lastRenderedPageBreak/>
        <w:t xml:space="preserve">Classroom </w:t>
      </w:r>
    </w:p>
    <w:p w14:paraId="44E72E40" w14:textId="04E6112E" w:rsidR="00084445" w:rsidRPr="00AE6A68" w:rsidRDefault="00585E37" w:rsidP="00084445">
      <w:pPr>
        <w:pStyle w:val="keywords"/>
      </w:pPr>
      <w:r>
        <w:rPr>
          <w:rStyle w:val="Numberhead"/>
        </w:rPr>
        <w:t>Scene</w:t>
      </w:r>
      <w:r w:rsidR="00084445" w:rsidRPr="00AE6A68">
        <w:tab/>
      </w:r>
      <w:r w:rsidR="00C0335D">
        <w:t>A classroom with math students and teacher’s desk at the front. Glass windows overlook the front lawn.</w:t>
      </w:r>
    </w:p>
    <w:p w14:paraId="5295A270" w14:textId="6934597D" w:rsidR="00084445" w:rsidRPr="00F839CC" w:rsidRDefault="00084445" w:rsidP="00084445">
      <w:pPr>
        <w:pStyle w:val="Heading5"/>
      </w:pPr>
      <w:r>
        <w:t xml:space="preserve">16 </w:t>
      </w:r>
      <w:r w:rsidR="00732DB5">
        <w:t>The math problem</w:t>
      </w:r>
    </w:p>
    <w:p w14:paraId="518582BF" w14:textId="6C72475C" w:rsidR="00084445" w:rsidRDefault="00084445" w:rsidP="00084445">
      <w:pPr>
        <w:pStyle w:val="keywords"/>
      </w:pPr>
      <w:r w:rsidRPr="00D25469">
        <w:rPr>
          <w:rStyle w:val="Numberhead"/>
        </w:rPr>
        <w:t>Peg</w:t>
      </w:r>
      <w:r>
        <w:tab/>
      </w:r>
      <w:proofErr w:type="gramStart"/>
      <w:r w:rsidRPr="000C4C07">
        <w:t>teach</w:t>
      </w:r>
      <w:proofErr w:type="gramEnd"/>
    </w:p>
    <w:p w14:paraId="09F5ADFC" w14:textId="79921B7D" w:rsidR="00084445" w:rsidRPr="00B741A6" w:rsidRDefault="00585E37" w:rsidP="00084445">
      <w:pPr>
        <w:pStyle w:val="keywords"/>
      </w:pPr>
      <w:r>
        <w:rPr>
          <w:rStyle w:val="Numberhead"/>
        </w:rPr>
        <w:t>Ch. terrain</w:t>
      </w:r>
      <w:r w:rsidR="00084445" w:rsidRPr="00B741A6">
        <w:tab/>
      </w:r>
      <w:proofErr w:type="gramStart"/>
      <w:r w:rsidR="009D1226">
        <w:t>The</w:t>
      </w:r>
      <w:proofErr w:type="gramEnd"/>
      <w:r w:rsidR="009D1226">
        <w:t xml:space="preserve"> dean at the whiteboard.</w:t>
      </w:r>
    </w:p>
    <w:p w14:paraId="312052CC" w14:textId="24AB2089" w:rsidR="00084445" w:rsidRPr="00871C0F" w:rsidRDefault="00084445" w:rsidP="00871C0F">
      <w:pPr>
        <w:pStyle w:val="keywords"/>
      </w:pPr>
      <w:r>
        <w:rPr>
          <w:rStyle w:val="Numberhead"/>
        </w:rPr>
        <w:t>Themes</w:t>
      </w:r>
      <w:r w:rsidRPr="008968F6">
        <w:tab/>
      </w:r>
      <w:r w:rsidR="00871C0F" w:rsidRPr="00871C0F">
        <w:t>The Demand for a Sign</w:t>
      </w:r>
      <w:r w:rsidR="00871C0F">
        <w:t xml:space="preserve">, </w:t>
      </w:r>
      <w:r w:rsidR="00871C0F" w:rsidRPr="00871C0F">
        <w:t xml:space="preserve">The Yeast of the </w:t>
      </w:r>
      <w:proofErr w:type="gramStart"/>
      <w:r w:rsidR="00871C0F" w:rsidRPr="00871C0F">
        <w:t>Pharisees</w:t>
      </w:r>
      <w:proofErr w:type="gramEnd"/>
      <w:r w:rsidR="00871C0F" w:rsidRPr="00871C0F">
        <w:t xml:space="preserve"> and Sadducees</w:t>
      </w:r>
      <w:r w:rsidR="00871C0F">
        <w:t xml:space="preserve">, </w:t>
      </w:r>
      <w:r w:rsidR="00871C0F" w:rsidRPr="00871C0F">
        <w:t>Peter Declares That Jesus Is the Messiah</w:t>
      </w:r>
      <w:r w:rsidR="00871C0F">
        <w:t xml:space="preserve">, </w:t>
      </w:r>
      <w:r w:rsidR="00871C0F" w:rsidRPr="00871C0F">
        <w:t>Jesus Predicts His Death</w:t>
      </w:r>
    </w:p>
    <w:p w14:paraId="40152311" w14:textId="425B46F4" w:rsidR="00084445" w:rsidRPr="00B741A6" w:rsidRDefault="00084445" w:rsidP="00084445">
      <w:pPr>
        <w:pStyle w:val="keywords"/>
      </w:pPr>
      <w:r>
        <w:rPr>
          <w:rStyle w:val="Numberhead"/>
        </w:rPr>
        <w:t>Story</w:t>
      </w:r>
      <w:r w:rsidRPr="00B741A6">
        <w:tab/>
      </w:r>
      <w:r w:rsidR="001457C4" w:rsidRPr="001457C4">
        <w:t xml:space="preserve">The dean ends the meeting and rushes </w:t>
      </w:r>
      <w:r w:rsidR="004C5705" w:rsidRPr="001457C4">
        <w:t>into</w:t>
      </w:r>
      <w:r w:rsidR="001457C4" w:rsidRPr="001457C4">
        <w:t xml:space="preserve"> his classroom to teach his math students.</w:t>
      </w:r>
      <w:r w:rsidR="009D1226">
        <w:t xml:space="preserve"> The dean puts a problem on the whiteboard for the students to solve.</w:t>
      </w:r>
    </w:p>
    <w:p w14:paraId="05EF1D8B" w14:textId="77777777" w:rsidR="00084445" w:rsidRPr="00821784" w:rsidRDefault="00084445" w:rsidP="00084445">
      <w:pPr>
        <w:pStyle w:val="keywords"/>
      </w:pPr>
      <w:r w:rsidRPr="00F10443">
        <w:rPr>
          <w:rStyle w:val="Numberhead"/>
        </w:rPr>
        <w:t>Verses</w:t>
      </w:r>
      <w:r>
        <w:rPr>
          <w:rStyle w:val="Numberhead"/>
        </w:rPr>
        <w:tab/>
      </w:r>
    </w:p>
    <w:p w14:paraId="6C929139" w14:textId="137EA990" w:rsidR="00084445" w:rsidRPr="00F839CC" w:rsidRDefault="00084445" w:rsidP="00084445">
      <w:pPr>
        <w:pStyle w:val="Heading5"/>
      </w:pPr>
      <w:r>
        <w:t xml:space="preserve">17 </w:t>
      </w:r>
      <w:r w:rsidR="00732DB5">
        <w:t>Grading papers</w:t>
      </w:r>
    </w:p>
    <w:p w14:paraId="4DDA20AE" w14:textId="20CEB188" w:rsidR="00084445" w:rsidRDefault="00084445" w:rsidP="00084445">
      <w:pPr>
        <w:pStyle w:val="keywords"/>
      </w:pPr>
      <w:r w:rsidRPr="00D25469">
        <w:rPr>
          <w:rStyle w:val="Numberhead"/>
        </w:rPr>
        <w:t>Peg</w:t>
      </w:r>
      <w:r>
        <w:tab/>
      </w:r>
      <w:r w:rsidRPr="000C4C07">
        <w:t>teak</w:t>
      </w:r>
    </w:p>
    <w:p w14:paraId="44249F7B" w14:textId="010324E1" w:rsidR="00084445" w:rsidRPr="00B741A6" w:rsidRDefault="00585E37" w:rsidP="00084445">
      <w:pPr>
        <w:pStyle w:val="keywords"/>
      </w:pPr>
      <w:r>
        <w:rPr>
          <w:rStyle w:val="Numberhead"/>
        </w:rPr>
        <w:t>Ch. terrain</w:t>
      </w:r>
      <w:r w:rsidR="00084445" w:rsidRPr="00B741A6">
        <w:tab/>
      </w:r>
      <w:r w:rsidR="002A7F87">
        <w:t>A carved teak teacher’s desk.</w:t>
      </w:r>
    </w:p>
    <w:p w14:paraId="4C071D94" w14:textId="3E023AD6" w:rsidR="00084445" w:rsidRPr="008968F6" w:rsidRDefault="00084445" w:rsidP="00084445">
      <w:pPr>
        <w:pStyle w:val="keywords"/>
      </w:pPr>
      <w:r>
        <w:rPr>
          <w:rStyle w:val="Numberhead"/>
        </w:rPr>
        <w:t>Themes</w:t>
      </w:r>
      <w:r w:rsidRPr="008968F6">
        <w:tab/>
      </w:r>
      <w:r w:rsidR="00871C0F" w:rsidRPr="00871C0F">
        <w:t>The Transfiguration</w:t>
      </w:r>
      <w:r w:rsidR="00871C0F">
        <w:t xml:space="preserve">, </w:t>
      </w:r>
      <w:r w:rsidR="00871C0F" w:rsidRPr="00871C0F">
        <w:t>Jesus Heals a Demon-Possessed Boy</w:t>
      </w:r>
      <w:r w:rsidR="00871C0F">
        <w:t xml:space="preserve">, </w:t>
      </w:r>
      <w:r w:rsidR="00871C0F" w:rsidRPr="00871C0F">
        <w:t>Jesus Predicts His Death a Second Time</w:t>
      </w:r>
      <w:r w:rsidR="00871C0F">
        <w:t xml:space="preserve">, </w:t>
      </w:r>
      <w:r w:rsidR="00871C0F" w:rsidRPr="00871C0F">
        <w:t>The Temple Tax</w:t>
      </w:r>
    </w:p>
    <w:p w14:paraId="4806A62F" w14:textId="2F10CBE4" w:rsidR="00084445" w:rsidRPr="00B741A6" w:rsidRDefault="00084445" w:rsidP="00084445">
      <w:pPr>
        <w:pStyle w:val="keywords"/>
      </w:pPr>
      <w:r>
        <w:rPr>
          <w:rStyle w:val="Numberhead"/>
        </w:rPr>
        <w:t>Story</w:t>
      </w:r>
      <w:r w:rsidRPr="00B741A6">
        <w:tab/>
      </w:r>
      <w:r w:rsidR="001457C4" w:rsidRPr="001457C4">
        <w:t>The dean sits down at an executive teak desk to grade papers.</w:t>
      </w:r>
    </w:p>
    <w:p w14:paraId="422236BC" w14:textId="77777777" w:rsidR="00084445" w:rsidRPr="00821784" w:rsidRDefault="00084445" w:rsidP="00084445">
      <w:pPr>
        <w:pStyle w:val="keywords"/>
      </w:pPr>
      <w:r w:rsidRPr="00F10443">
        <w:rPr>
          <w:rStyle w:val="Numberhead"/>
        </w:rPr>
        <w:t>Verses</w:t>
      </w:r>
      <w:r>
        <w:rPr>
          <w:rStyle w:val="Numberhead"/>
        </w:rPr>
        <w:tab/>
      </w:r>
    </w:p>
    <w:p w14:paraId="1ECCF2CA" w14:textId="6E718DFD" w:rsidR="00084445" w:rsidRPr="00F839CC" w:rsidRDefault="00084445" w:rsidP="00084445">
      <w:pPr>
        <w:pStyle w:val="Heading5"/>
      </w:pPr>
      <w:r>
        <w:t>18 Doves on ledge</w:t>
      </w:r>
    </w:p>
    <w:p w14:paraId="378AE6FB" w14:textId="3EBDB058" w:rsidR="00084445" w:rsidRDefault="00084445" w:rsidP="00084445">
      <w:pPr>
        <w:pStyle w:val="keywords"/>
      </w:pPr>
      <w:r w:rsidRPr="00D25469">
        <w:rPr>
          <w:rStyle w:val="Numberhead"/>
        </w:rPr>
        <w:t>Peg</w:t>
      </w:r>
      <w:r>
        <w:tab/>
      </w:r>
      <w:r w:rsidRPr="000C4C07">
        <w:t>dove</w:t>
      </w:r>
    </w:p>
    <w:p w14:paraId="66CBFC7B" w14:textId="1DEDC670" w:rsidR="00084445" w:rsidRPr="00B741A6" w:rsidRDefault="00585E37" w:rsidP="00084445">
      <w:pPr>
        <w:pStyle w:val="keywords"/>
      </w:pPr>
      <w:r>
        <w:rPr>
          <w:rStyle w:val="Numberhead"/>
        </w:rPr>
        <w:t>Ch. terrain</w:t>
      </w:r>
      <w:r w:rsidR="00084445" w:rsidRPr="00B741A6">
        <w:tab/>
      </w:r>
    </w:p>
    <w:p w14:paraId="3AA1D798" w14:textId="38C76A53" w:rsidR="00084445" w:rsidRPr="00871C0F" w:rsidRDefault="00084445" w:rsidP="00871C0F">
      <w:pPr>
        <w:pStyle w:val="keywords"/>
      </w:pPr>
      <w:r>
        <w:rPr>
          <w:rStyle w:val="Numberhead"/>
        </w:rPr>
        <w:t>Themes</w:t>
      </w:r>
      <w:r w:rsidRPr="008968F6">
        <w:tab/>
      </w:r>
      <w:r w:rsidR="00871C0F" w:rsidRPr="00871C0F">
        <w:t>The Greatest in the Kingdom of Heaven</w:t>
      </w:r>
      <w:r w:rsidR="00871C0F">
        <w:t xml:space="preserve">, </w:t>
      </w:r>
      <w:r w:rsidR="00871C0F" w:rsidRPr="00871C0F">
        <w:t>Causing to Stumble</w:t>
      </w:r>
      <w:r w:rsidR="00871C0F">
        <w:t xml:space="preserve">, </w:t>
      </w:r>
      <w:r w:rsidR="00871C0F" w:rsidRPr="00871C0F">
        <w:t>The Parable of the Wandering Sheep</w:t>
      </w:r>
      <w:r w:rsidR="00871C0F">
        <w:t xml:space="preserve">, </w:t>
      </w:r>
      <w:r w:rsidR="00871C0F" w:rsidRPr="00871C0F">
        <w:t xml:space="preserve">Dealing </w:t>
      </w:r>
      <w:proofErr w:type="gramStart"/>
      <w:r w:rsidR="00871C0F" w:rsidRPr="00871C0F">
        <w:t>With</w:t>
      </w:r>
      <w:proofErr w:type="gramEnd"/>
      <w:r w:rsidR="00871C0F" w:rsidRPr="00871C0F">
        <w:t xml:space="preserve"> Sin in the Church</w:t>
      </w:r>
      <w:r w:rsidR="00871C0F">
        <w:t xml:space="preserve">, </w:t>
      </w:r>
      <w:r w:rsidR="00871C0F" w:rsidRPr="00871C0F">
        <w:t>The Parable of the Unmerciful Servant</w:t>
      </w:r>
    </w:p>
    <w:p w14:paraId="6DD8C50C" w14:textId="52F8BAFD" w:rsidR="00084445" w:rsidRPr="00B741A6" w:rsidRDefault="00084445" w:rsidP="00084445">
      <w:pPr>
        <w:pStyle w:val="keywords"/>
      </w:pPr>
      <w:r>
        <w:rPr>
          <w:rStyle w:val="Numberhead"/>
        </w:rPr>
        <w:t>Story</w:t>
      </w:r>
      <w:r w:rsidRPr="00B741A6">
        <w:tab/>
      </w:r>
      <w:r w:rsidR="001457C4" w:rsidRPr="001457C4">
        <w:t>The dean is annoyed by doves pecking on windows next to his desk.</w:t>
      </w:r>
    </w:p>
    <w:p w14:paraId="300C4D9A" w14:textId="021C041B" w:rsidR="00084445" w:rsidRPr="00C82743" w:rsidRDefault="00084445" w:rsidP="00084445">
      <w:pPr>
        <w:pStyle w:val="keywords"/>
      </w:pPr>
      <w:r w:rsidRPr="00F10443">
        <w:rPr>
          <w:rStyle w:val="Numberhead"/>
        </w:rPr>
        <w:t>Verses</w:t>
      </w:r>
      <w:r>
        <w:rPr>
          <w:rStyle w:val="Numberhead"/>
        </w:rPr>
        <w:tab/>
      </w:r>
      <w:r w:rsidR="0066105E">
        <w:rPr>
          <w:rStyle w:val="Numberhead"/>
        </w:rPr>
        <w:t>20</w:t>
      </w:r>
      <w:r w:rsidR="00C82743">
        <w:t xml:space="preserve"> </w:t>
      </w:r>
      <w:r w:rsidR="00C82743" w:rsidRPr="00C82743">
        <w:t>For where two or three gather in my name, there am I with them.</w:t>
      </w:r>
    </w:p>
    <w:p w14:paraId="75F1E9E7" w14:textId="5468A8F7" w:rsidR="00084445" w:rsidRPr="00F839CC" w:rsidRDefault="00084445" w:rsidP="00084445">
      <w:pPr>
        <w:pStyle w:val="Heading5"/>
      </w:pPr>
      <w:r>
        <w:t>19 Print</w:t>
      </w:r>
      <w:r w:rsidR="00732DB5">
        <w:t>ing class grades</w:t>
      </w:r>
    </w:p>
    <w:p w14:paraId="5CA742F8" w14:textId="5F5E0427" w:rsidR="00084445" w:rsidRDefault="00084445" w:rsidP="00084445">
      <w:pPr>
        <w:pStyle w:val="keywords"/>
      </w:pPr>
      <w:r w:rsidRPr="00D25469">
        <w:rPr>
          <w:rStyle w:val="Numberhead"/>
        </w:rPr>
        <w:t>Peg</w:t>
      </w:r>
      <w:r>
        <w:tab/>
      </w:r>
      <w:r w:rsidRPr="000C4C07">
        <w:t>Adobe</w:t>
      </w:r>
    </w:p>
    <w:p w14:paraId="17C10E45" w14:textId="196326B1" w:rsidR="00084445" w:rsidRPr="00B741A6" w:rsidRDefault="00585E37" w:rsidP="00084445">
      <w:pPr>
        <w:pStyle w:val="keywords"/>
      </w:pPr>
      <w:r>
        <w:rPr>
          <w:rStyle w:val="Numberhead"/>
        </w:rPr>
        <w:t>Ch. terrain</w:t>
      </w:r>
      <w:r w:rsidR="00084445" w:rsidRPr="00B741A6">
        <w:tab/>
      </w:r>
    </w:p>
    <w:p w14:paraId="644D2F4D" w14:textId="1C57964D" w:rsidR="00084445" w:rsidRPr="00871C0F" w:rsidRDefault="00084445" w:rsidP="00871C0F">
      <w:pPr>
        <w:pStyle w:val="keywords"/>
      </w:pPr>
      <w:r>
        <w:rPr>
          <w:rStyle w:val="Numberhead"/>
        </w:rPr>
        <w:t>Themes</w:t>
      </w:r>
      <w:r w:rsidRPr="008968F6">
        <w:tab/>
      </w:r>
      <w:r w:rsidR="00871C0F" w:rsidRPr="00871C0F">
        <w:t>Divorce</w:t>
      </w:r>
      <w:r w:rsidR="00871C0F">
        <w:t xml:space="preserve">, </w:t>
      </w:r>
      <w:r w:rsidR="00871C0F" w:rsidRPr="00871C0F">
        <w:t>The Little Children and Jesus</w:t>
      </w:r>
      <w:r w:rsidR="00871C0F">
        <w:t xml:space="preserve">, </w:t>
      </w:r>
      <w:r w:rsidR="00871C0F" w:rsidRPr="00871C0F">
        <w:t xml:space="preserve">The </w:t>
      </w:r>
      <w:proofErr w:type="gramStart"/>
      <w:r w:rsidR="00871C0F" w:rsidRPr="00871C0F">
        <w:t>Rich</w:t>
      </w:r>
      <w:proofErr w:type="gramEnd"/>
      <w:r w:rsidR="00871C0F" w:rsidRPr="00871C0F">
        <w:t xml:space="preserve"> and the Kingdom of God</w:t>
      </w:r>
    </w:p>
    <w:p w14:paraId="001C8CB2" w14:textId="3662E9C5" w:rsidR="00084445" w:rsidRPr="00B741A6" w:rsidRDefault="00084445" w:rsidP="00084445">
      <w:pPr>
        <w:pStyle w:val="keywords"/>
      </w:pPr>
      <w:r>
        <w:rPr>
          <w:rStyle w:val="Numberhead"/>
        </w:rPr>
        <w:t>Story</w:t>
      </w:r>
      <w:r w:rsidRPr="00B741A6">
        <w:tab/>
      </w:r>
      <w:r w:rsidR="001457C4" w:rsidRPr="001457C4">
        <w:t xml:space="preserve">The dean prints out his </w:t>
      </w:r>
      <w:r w:rsidR="00732DB5">
        <w:t>class grades</w:t>
      </w:r>
      <w:r w:rsidR="001457C4" w:rsidRPr="001457C4">
        <w:t xml:space="preserve"> with strange Adobe fonts for his next business meeting.</w:t>
      </w:r>
    </w:p>
    <w:p w14:paraId="624E3578" w14:textId="77777777" w:rsidR="00084445" w:rsidRPr="00821784" w:rsidRDefault="00084445" w:rsidP="00084445">
      <w:pPr>
        <w:pStyle w:val="keywords"/>
      </w:pPr>
      <w:r w:rsidRPr="00F10443">
        <w:rPr>
          <w:rStyle w:val="Numberhead"/>
        </w:rPr>
        <w:t>Verses</w:t>
      </w:r>
      <w:r>
        <w:rPr>
          <w:rStyle w:val="Numberhead"/>
        </w:rPr>
        <w:tab/>
      </w:r>
    </w:p>
    <w:p w14:paraId="1DB2E91E" w14:textId="474C9110" w:rsidR="00084445" w:rsidRDefault="00084445" w:rsidP="00084445">
      <w:pPr>
        <w:pStyle w:val="Heading4"/>
      </w:pPr>
      <w:r>
        <w:t>Business partner area</w:t>
      </w:r>
    </w:p>
    <w:p w14:paraId="73A5E742" w14:textId="7DFDBAFF" w:rsidR="00084445" w:rsidRPr="00AE6A68" w:rsidRDefault="00585E37" w:rsidP="00084445">
      <w:pPr>
        <w:pStyle w:val="keywords"/>
      </w:pPr>
      <w:r>
        <w:rPr>
          <w:rStyle w:val="Numberhead"/>
        </w:rPr>
        <w:t>Scene</w:t>
      </w:r>
      <w:r w:rsidR="00084445" w:rsidRPr="00AE6A68">
        <w:tab/>
      </w:r>
    </w:p>
    <w:p w14:paraId="394100EC" w14:textId="02CFA4DB" w:rsidR="00084445" w:rsidRPr="00F839CC" w:rsidRDefault="00084445" w:rsidP="00084445">
      <w:pPr>
        <w:pStyle w:val="Heading5"/>
      </w:pPr>
      <w:r>
        <w:t xml:space="preserve">20 </w:t>
      </w:r>
      <w:r w:rsidR="000E5CE7">
        <w:t>The command center</w:t>
      </w:r>
    </w:p>
    <w:p w14:paraId="0DCD34A8" w14:textId="754A17F3" w:rsidR="00084445" w:rsidRDefault="00084445" w:rsidP="00084445">
      <w:pPr>
        <w:pStyle w:val="keywords"/>
      </w:pPr>
      <w:r w:rsidRPr="00D25469">
        <w:rPr>
          <w:rStyle w:val="Numberhead"/>
        </w:rPr>
        <w:t>Peg</w:t>
      </w:r>
      <w:r>
        <w:tab/>
      </w:r>
      <w:r w:rsidRPr="000C4C07">
        <w:t>NASA</w:t>
      </w:r>
    </w:p>
    <w:p w14:paraId="1469B91F" w14:textId="07BD550E" w:rsidR="00084445" w:rsidRPr="00B741A6" w:rsidRDefault="00585E37" w:rsidP="00084445">
      <w:pPr>
        <w:pStyle w:val="keywords"/>
      </w:pPr>
      <w:r>
        <w:rPr>
          <w:rStyle w:val="Numberhead"/>
        </w:rPr>
        <w:t>Ch. terrain</w:t>
      </w:r>
      <w:r w:rsidR="00084445" w:rsidRPr="00B741A6">
        <w:tab/>
      </w:r>
      <w:proofErr w:type="gramStart"/>
      <w:r w:rsidR="000E5CE7">
        <w:t>The</w:t>
      </w:r>
      <w:proofErr w:type="gramEnd"/>
      <w:r w:rsidR="000E5CE7">
        <w:t xml:space="preserve"> command center of flight control systems.</w:t>
      </w:r>
    </w:p>
    <w:p w14:paraId="36EF948F" w14:textId="44DC3846" w:rsidR="00084445" w:rsidRPr="00871C0F" w:rsidRDefault="00084445" w:rsidP="00871C0F">
      <w:pPr>
        <w:pStyle w:val="keywords"/>
      </w:pPr>
      <w:r>
        <w:rPr>
          <w:rStyle w:val="Numberhead"/>
        </w:rPr>
        <w:lastRenderedPageBreak/>
        <w:t>Themes</w:t>
      </w:r>
      <w:r w:rsidRPr="008968F6">
        <w:tab/>
      </w:r>
      <w:r w:rsidR="00871C0F" w:rsidRPr="00871C0F">
        <w:t>The Parable of the Workers in the Vineyard</w:t>
      </w:r>
      <w:r w:rsidR="00871C0F">
        <w:t xml:space="preserve">, </w:t>
      </w:r>
      <w:r w:rsidR="00871C0F" w:rsidRPr="00871C0F">
        <w:t>Jesus Predicts His Death a Third Time</w:t>
      </w:r>
      <w:r w:rsidR="00871C0F">
        <w:t xml:space="preserve">, </w:t>
      </w:r>
      <w:r w:rsidR="00871C0F" w:rsidRPr="00871C0F">
        <w:t>A Mother’s Request</w:t>
      </w:r>
      <w:r w:rsidR="00871C0F">
        <w:t xml:space="preserve">, </w:t>
      </w:r>
      <w:r w:rsidR="00871C0F" w:rsidRPr="00871C0F">
        <w:t>Two Blind Men Receive Sight</w:t>
      </w:r>
    </w:p>
    <w:p w14:paraId="2022F191" w14:textId="215D74EF" w:rsidR="00084445" w:rsidRPr="00B741A6" w:rsidRDefault="00084445" w:rsidP="00084445">
      <w:pPr>
        <w:pStyle w:val="keywords"/>
      </w:pPr>
      <w:r>
        <w:rPr>
          <w:rStyle w:val="Numberhead"/>
        </w:rPr>
        <w:t>Story</w:t>
      </w:r>
      <w:r w:rsidRPr="00B741A6">
        <w:tab/>
      </w:r>
      <w:r w:rsidR="001457C4" w:rsidRPr="001457C4">
        <w:t>The dean goes for a business meeting at the NASA command center in the basement.</w:t>
      </w:r>
    </w:p>
    <w:p w14:paraId="779A0351" w14:textId="77777777" w:rsidR="00084445" w:rsidRPr="00821784" w:rsidRDefault="00084445" w:rsidP="00084445">
      <w:pPr>
        <w:pStyle w:val="keywords"/>
      </w:pPr>
      <w:r w:rsidRPr="00F10443">
        <w:rPr>
          <w:rStyle w:val="Numberhead"/>
        </w:rPr>
        <w:t>Verses</w:t>
      </w:r>
      <w:r>
        <w:rPr>
          <w:rStyle w:val="Numberhead"/>
        </w:rPr>
        <w:tab/>
      </w:r>
    </w:p>
    <w:p w14:paraId="5562AEE5" w14:textId="21132C70" w:rsidR="00252559" w:rsidRPr="00F839CC" w:rsidRDefault="00252559" w:rsidP="00252559">
      <w:pPr>
        <w:pStyle w:val="Heading5"/>
      </w:pPr>
      <w:r>
        <w:t>21 One-way mirror</w:t>
      </w:r>
    </w:p>
    <w:p w14:paraId="45DC63BA" w14:textId="602391A1" w:rsidR="00252559" w:rsidRDefault="00252559" w:rsidP="00252559">
      <w:pPr>
        <w:pStyle w:val="keywords"/>
      </w:pPr>
      <w:r w:rsidRPr="00D25469">
        <w:rPr>
          <w:rStyle w:val="Numberhead"/>
        </w:rPr>
        <w:t>Peg</w:t>
      </w:r>
      <w:r>
        <w:tab/>
      </w:r>
      <w:r w:rsidRPr="000C4C07">
        <w:t>window</w:t>
      </w:r>
    </w:p>
    <w:p w14:paraId="32EABCEC" w14:textId="7BD5695E" w:rsidR="00252559" w:rsidRPr="00B741A6" w:rsidRDefault="00585E37" w:rsidP="00252559">
      <w:pPr>
        <w:pStyle w:val="keywords"/>
      </w:pPr>
      <w:r>
        <w:rPr>
          <w:rStyle w:val="Numberhead"/>
        </w:rPr>
        <w:t>Ch. terrain</w:t>
      </w:r>
      <w:r w:rsidR="00252559" w:rsidRPr="00B741A6">
        <w:tab/>
      </w:r>
      <w:proofErr w:type="gramStart"/>
      <w:r w:rsidR="000E5CE7">
        <w:t>At</w:t>
      </w:r>
      <w:proofErr w:type="gramEnd"/>
      <w:r w:rsidR="000E5CE7">
        <w:t xml:space="preserve"> </w:t>
      </w:r>
      <w:r w:rsidR="004F331C">
        <w:t>a</w:t>
      </w:r>
      <w:r w:rsidR="000E5CE7">
        <w:t xml:space="preserve"> one-way mirror.</w:t>
      </w:r>
    </w:p>
    <w:p w14:paraId="725E8837" w14:textId="197F7390" w:rsidR="00252559" w:rsidRPr="00871C0F" w:rsidRDefault="00252559" w:rsidP="00871C0F">
      <w:pPr>
        <w:pStyle w:val="keywords"/>
      </w:pPr>
      <w:r>
        <w:rPr>
          <w:rStyle w:val="Numberhead"/>
        </w:rPr>
        <w:t>Themes</w:t>
      </w:r>
      <w:r w:rsidRPr="008968F6">
        <w:tab/>
      </w:r>
      <w:r w:rsidR="00871C0F" w:rsidRPr="00871C0F">
        <w:t>Jesus Comes to Jerusalem as King</w:t>
      </w:r>
      <w:r w:rsidR="00871C0F">
        <w:t xml:space="preserve">, </w:t>
      </w:r>
      <w:r w:rsidR="00871C0F" w:rsidRPr="00871C0F">
        <w:t>Jesus at the Temple</w:t>
      </w:r>
      <w:r w:rsidR="00871C0F">
        <w:t xml:space="preserve">, </w:t>
      </w:r>
      <w:r w:rsidR="00871C0F" w:rsidRPr="00871C0F">
        <w:t>Jesus Curses a Fig Tree</w:t>
      </w:r>
      <w:r w:rsidR="00871C0F">
        <w:t xml:space="preserve">, </w:t>
      </w:r>
      <w:r w:rsidR="00871C0F" w:rsidRPr="00871C0F">
        <w:t>The Authority of Jesus Questioned</w:t>
      </w:r>
      <w:r w:rsidR="00871C0F">
        <w:t xml:space="preserve">, </w:t>
      </w:r>
      <w:r w:rsidR="00871C0F" w:rsidRPr="00871C0F">
        <w:t>The Parable of the Two Sons</w:t>
      </w:r>
      <w:r w:rsidR="00871C0F">
        <w:t xml:space="preserve">, </w:t>
      </w:r>
      <w:r w:rsidR="00871C0F" w:rsidRPr="00871C0F">
        <w:t>The Parable of the Tenants</w:t>
      </w:r>
    </w:p>
    <w:p w14:paraId="2F9CA80F" w14:textId="687BE5FD" w:rsidR="00252559" w:rsidRPr="00B741A6" w:rsidRDefault="00252559" w:rsidP="00252559">
      <w:pPr>
        <w:pStyle w:val="keywords"/>
      </w:pPr>
      <w:r>
        <w:rPr>
          <w:rStyle w:val="Numberhead"/>
        </w:rPr>
        <w:t>Story</w:t>
      </w:r>
      <w:r w:rsidRPr="00B741A6">
        <w:tab/>
      </w:r>
      <w:r w:rsidR="001457C4" w:rsidRPr="001457C4">
        <w:t>Secret government workers are working behind a one-way mirrored window.</w:t>
      </w:r>
    </w:p>
    <w:p w14:paraId="27E80784" w14:textId="77777777" w:rsidR="00252559" w:rsidRPr="00821784" w:rsidRDefault="00252559" w:rsidP="00252559">
      <w:pPr>
        <w:pStyle w:val="keywords"/>
      </w:pPr>
      <w:r w:rsidRPr="00F10443">
        <w:rPr>
          <w:rStyle w:val="Numberhead"/>
        </w:rPr>
        <w:t>Verses</w:t>
      </w:r>
      <w:r>
        <w:rPr>
          <w:rStyle w:val="Numberhead"/>
        </w:rPr>
        <w:tab/>
      </w:r>
    </w:p>
    <w:p w14:paraId="779C9BC0" w14:textId="78C7E053" w:rsidR="00252559" w:rsidRPr="00F839CC" w:rsidRDefault="00252559" w:rsidP="00252559">
      <w:pPr>
        <w:pStyle w:val="Heading5"/>
      </w:pPr>
      <w:r>
        <w:t>22</w:t>
      </w:r>
      <w:r w:rsidR="000E5CE7">
        <w:t xml:space="preserve"> A worker has a </w:t>
      </w:r>
      <w:r w:rsidR="004F331C">
        <w:t>plan</w:t>
      </w:r>
    </w:p>
    <w:p w14:paraId="4E101780" w14:textId="7EC0B86B" w:rsidR="00252559" w:rsidRDefault="00252559" w:rsidP="00252559">
      <w:pPr>
        <w:pStyle w:val="keywords"/>
      </w:pPr>
      <w:r w:rsidRPr="00D25469">
        <w:rPr>
          <w:rStyle w:val="Numberhead"/>
        </w:rPr>
        <w:t>Peg</w:t>
      </w:r>
      <w:r>
        <w:tab/>
      </w:r>
      <w:r w:rsidRPr="000C4C07">
        <w:t>union</w:t>
      </w:r>
    </w:p>
    <w:p w14:paraId="5A6261FD" w14:textId="2B995177" w:rsidR="00252559" w:rsidRPr="00B741A6" w:rsidRDefault="00585E37" w:rsidP="00252559">
      <w:pPr>
        <w:pStyle w:val="keywords"/>
      </w:pPr>
      <w:r>
        <w:rPr>
          <w:rStyle w:val="Numberhead"/>
        </w:rPr>
        <w:t>Ch. terrain</w:t>
      </w:r>
      <w:r w:rsidR="00252559" w:rsidRPr="00B741A6">
        <w:tab/>
      </w:r>
    </w:p>
    <w:p w14:paraId="2CD2BB35" w14:textId="566221B3" w:rsidR="006B6EB1" w:rsidRPr="006B6EB1" w:rsidRDefault="00252559" w:rsidP="006B6EB1">
      <w:pPr>
        <w:pStyle w:val="keywords"/>
      </w:pPr>
      <w:r>
        <w:rPr>
          <w:rStyle w:val="Numberhead"/>
        </w:rPr>
        <w:t>Themes</w:t>
      </w:r>
      <w:r w:rsidRPr="008968F6">
        <w:tab/>
      </w:r>
      <w:r w:rsidR="00627B71">
        <w:t xml:space="preserve">?????? </w:t>
      </w:r>
      <w:r w:rsidR="006B6EB1" w:rsidRPr="006B6EB1">
        <w:t>The Parable of the Tenants</w:t>
      </w:r>
      <w:r w:rsidR="006B6EB1">
        <w:t xml:space="preserve">, </w:t>
      </w:r>
      <w:r w:rsidR="006B6EB1" w:rsidRPr="006B6EB1">
        <w:t>Paying the Imperial Tax to Caesar</w:t>
      </w:r>
      <w:r w:rsidR="006B6EB1">
        <w:t xml:space="preserve">, </w:t>
      </w:r>
      <w:r w:rsidR="006B6EB1" w:rsidRPr="006B6EB1">
        <w:t>Marriage at the Resurrection</w:t>
      </w:r>
      <w:r w:rsidR="006B6EB1">
        <w:t xml:space="preserve">, </w:t>
      </w:r>
      <w:r w:rsidR="006B6EB1" w:rsidRPr="006B6EB1">
        <w:t>The Greatest Commandment</w:t>
      </w:r>
      <w:r w:rsidR="006B6EB1">
        <w:t xml:space="preserve">, </w:t>
      </w:r>
      <w:r w:rsidR="006B6EB1" w:rsidRPr="006B6EB1">
        <w:t>Whose Son Is the Messiah?</w:t>
      </w:r>
    </w:p>
    <w:p w14:paraId="00615528" w14:textId="3E78A0E9" w:rsidR="00252559" w:rsidRPr="00B741A6" w:rsidRDefault="00252559" w:rsidP="00252559">
      <w:pPr>
        <w:pStyle w:val="keywords"/>
      </w:pPr>
      <w:r>
        <w:rPr>
          <w:rStyle w:val="Numberhead"/>
        </w:rPr>
        <w:t>Story</w:t>
      </w:r>
      <w:r w:rsidRPr="00B741A6">
        <w:tab/>
      </w:r>
      <w:r w:rsidR="001457C4" w:rsidRPr="001457C4">
        <w:t>A union worker with a hardhat comes out of locked door next to one-way mirrored window.</w:t>
      </w:r>
      <w:r w:rsidR="004F331C">
        <w:t xml:space="preserve"> He has the plan for a new sign to put up outside.</w:t>
      </w:r>
    </w:p>
    <w:p w14:paraId="310C80A7" w14:textId="65009923" w:rsidR="00252559" w:rsidRPr="00C82743" w:rsidRDefault="00252559" w:rsidP="00252559">
      <w:pPr>
        <w:pStyle w:val="keywords"/>
      </w:pPr>
      <w:r w:rsidRPr="00F10443">
        <w:rPr>
          <w:rStyle w:val="Numberhead"/>
        </w:rPr>
        <w:t>Verses</w:t>
      </w:r>
      <w:r>
        <w:rPr>
          <w:rStyle w:val="Numberhead"/>
        </w:rPr>
        <w:tab/>
      </w:r>
      <w:r w:rsidR="00C82743">
        <w:rPr>
          <w:rStyle w:val="Numberhead"/>
        </w:rPr>
        <w:t>36-40</w:t>
      </w:r>
      <w:r w:rsidR="00C82743">
        <w:t xml:space="preserve"> </w:t>
      </w:r>
      <w:r w:rsidR="00C82743" w:rsidRPr="00C82743">
        <w:t xml:space="preserve">“Teacher, which is the greatest commandment in the Law?”  ● Jesus replied: </w:t>
      </w:r>
      <w:r w:rsidR="00C85556" w:rsidRPr="00C82743">
        <w:t>“‘</w:t>
      </w:r>
      <w:r w:rsidR="00C82743" w:rsidRPr="00C82743">
        <w:t>Love the Lord your God with all your heart and with all your soul and with all your mind.’ ● This is the first and greatest commandment.  ● And the second is like it: ‘Love your neighbor as yourself.’  ● All the Law and the Prophets hang on these two commandments.”</w:t>
      </w:r>
    </w:p>
    <w:p w14:paraId="3D97B07F" w14:textId="7E1F02DE" w:rsidR="00252559" w:rsidRPr="00F839CC" w:rsidRDefault="00252559" w:rsidP="00252559">
      <w:pPr>
        <w:pStyle w:val="Heading5"/>
      </w:pPr>
      <w:r>
        <w:t xml:space="preserve">23 </w:t>
      </w:r>
      <w:r w:rsidR="004F331C">
        <w:t>The sign is hung</w:t>
      </w:r>
    </w:p>
    <w:p w14:paraId="7F5ABECA" w14:textId="6BC8AFA3" w:rsidR="00252559" w:rsidRDefault="00252559" w:rsidP="00252559">
      <w:pPr>
        <w:pStyle w:val="keywords"/>
      </w:pPr>
      <w:r w:rsidRPr="00D25469">
        <w:rPr>
          <w:rStyle w:val="Numberhead"/>
        </w:rPr>
        <w:t>Peg</w:t>
      </w:r>
      <w:r>
        <w:tab/>
      </w:r>
      <w:r w:rsidRPr="000C4C07">
        <w:t>name</w:t>
      </w:r>
    </w:p>
    <w:p w14:paraId="57565699" w14:textId="7AAF6000" w:rsidR="00252559" w:rsidRPr="00B741A6" w:rsidRDefault="00585E37" w:rsidP="00252559">
      <w:pPr>
        <w:pStyle w:val="keywords"/>
      </w:pPr>
      <w:r>
        <w:rPr>
          <w:rStyle w:val="Numberhead"/>
        </w:rPr>
        <w:t>Ch. terrain</w:t>
      </w:r>
      <w:r w:rsidR="00252559" w:rsidRPr="00B741A6">
        <w:tab/>
      </w:r>
      <w:proofErr w:type="gramStart"/>
      <w:r w:rsidR="004F331C">
        <w:t>The</w:t>
      </w:r>
      <w:proofErr w:type="gramEnd"/>
      <w:r w:rsidR="004F331C">
        <w:t xml:space="preserve"> new sign hung above the mirrored window.</w:t>
      </w:r>
    </w:p>
    <w:p w14:paraId="2645184E" w14:textId="555BA250" w:rsidR="00252559" w:rsidRPr="008968F6" w:rsidRDefault="00252559" w:rsidP="00252559">
      <w:pPr>
        <w:pStyle w:val="keywords"/>
      </w:pPr>
      <w:r>
        <w:rPr>
          <w:rStyle w:val="Numberhead"/>
        </w:rPr>
        <w:t>Themes</w:t>
      </w:r>
      <w:r w:rsidRPr="008968F6">
        <w:tab/>
      </w:r>
      <w:r w:rsidR="00E6666D" w:rsidRPr="00E6666D">
        <w:t xml:space="preserve">A </w:t>
      </w:r>
      <w:r w:rsidR="00C85556" w:rsidRPr="00E6666D">
        <w:t>warning against hypocrisy</w:t>
      </w:r>
      <w:r w:rsidR="00C85556">
        <w:t xml:space="preserve">, </w:t>
      </w:r>
      <w:r w:rsidR="00C85556" w:rsidRPr="00E6666D">
        <w:t xml:space="preserve">seven woes on the teachers of the </w:t>
      </w:r>
      <w:r w:rsidR="00E6666D" w:rsidRPr="00E6666D">
        <w:t>Law and the Pharisees</w:t>
      </w:r>
    </w:p>
    <w:p w14:paraId="43C23151" w14:textId="117E174D" w:rsidR="00252559" w:rsidRPr="00B741A6" w:rsidRDefault="00252559" w:rsidP="00252559">
      <w:pPr>
        <w:pStyle w:val="keywords"/>
      </w:pPr>
      <w:r>
        <w:rPr>
          <w:rStyle w:val="Numberhead"/>
        </w:rPr>
        <w:t>Story</w:t>
      </w:r>
      <w:r w:rsidRPr="00B741A6">
        <w:tab/>
      </w:r>
      <w:r w:rsidR="00B61B60">
        <w:t>The owner</w:t>
      </w:r>
      <w:r w:rsidR="001457C4" w:rsidRPr="001457C4">
        <w:t xml:space="preserve"> </w:t>
      </w:r>
      <w:r w:rsidR="00B61B60">
        <w:t xml:space="preserve">sees a hypodermic needle in the pocket of one of the workers and fires him on the spot. He then </w:t>
      </w:r>
      <w:r w:rsidR="001457C4" w:rsidRPr="001457C4">
        <w:t xml:space="preserve">directs the hanging of a large name sign to the top of the locked area in </w:t>
      </w:r>
      <w:r w:rsidR="00B61B60">
        <w:t>so that it is exactly seven inches from the ceiling</w:t>
      </w:r>
      <w:r w:rsidR="001457C4" w:rsidRPr="001457C4">
        <w:t>.</w:t>
      </w:r>
    </w:p>
    <w:p w14:paraId="0BEAC71F" w14:textId="77777777" w:rsidR="00252559" w:rsidRPr="00821784" w:rsidRDefault="00252559" w:rsidP="00252559">
      <w:pPr>
        <w:pStyle w:val="keywords"/>
      </w:pPr>
      <w:r w:rsidRPr="00F10443">
        <w:rPr>
          <w:rStyle w:val="Numberhead"/>
        </w:rPr>
        <w:t>Verses</w:t>
      </w:r>
      <w:r>
        <w:rPr>
          <w:rStyle w:val="Numberhead"/>
        </w:rPr>
        <w:tab/>
      </w:r>
    </w:p>
    <w:p w14:paraId="4076077B" w14:textId="6ED6CFF5" w:rsidR="00411E68" w:rsidRDefault="00411E68" w:rsidP="00411E68">
      <w:pPr>
        <w:pStyle w:val="Heading4"/>
      </w:pPr>
      <w:r>
        <w:t>Building facade</w:t>
      </w:r>
    </w:p>
    <w:p w14:paraId="0B09C165" w14:textId="1A54DD71" w:rsidR="00411E68" w:rsidRPr="00AE6A68" w:rsidRDefault="00585E37" w:rsidP="00411E68">
      <w:pPr>
        <w:pStyle w:val="keywords"/>
      </w:pPr>
      <w:r>
        <w:rPr>
          <w:rStyle w:val="Numberhead"/>
        </w:rPr>
        <w:t>Scene</w:t>
      </w:r>
      <w:r w:rsidR="00411E68" w:rsidRPr="00AE6A68">
        <w:tab/>
      </w:r>
    </w:p>
    <w:p w14:paraId="6B154B29" w14:textId="744F8D55" w:rsidR="00252559" w:rsidRPr="00F839CC" w:rsidRDefault="00252559" w:rsidP="00252559">
      <w:pPr>
        <w:pStyle w:val="Heading5"/>
      </w:pPr>
      <w:r>
        <w:t>24</w:t>
      </w:r>
      <w:r w:rsidR="00C85556">
        <w:t xml:space="preserve"> </w:t>
      </w:r>
      <w:r w:rsidR="00A318DF">
        <w:t>Christmas at the school</w:t>
      </w:r>
    </w:p>
    <w:p w14:paraId="2AF15051" w14:textId="447E8B59" w:rsidR="00252559" w:rsidRDefault="00252559" w:rsidP="00252559">
      <w:pPr>
        <w:pStyle w:val="keywords"/>
      </w:pPr>
      <w:r w:rsidRPr="00D25469">
        <w:rPr>
          <w:rStyle w:val="Numberhead"/>
        </w:rPr>
        <w:t>Peg</w:t>
      </w:r>
      <w:r>
        <w:tab/>
      </w:r>
      <w:r w:rsidRPr="000C4C07">
        <w:t>owner</w:t>
      </w:r>
    </w:p>
    <w:p w14:paraId="06A306FA" w14:textId="5AF6C76D" w:rsidR="00252559" w:rsidRPr="00B741A6" w:rsidRDefault="00585E37" w:rsidP="00252559">
      <w:pPr>
        <w:pStyle w:val="keywords"/>
      </w:pPr>
      <w:r>
        <w:rPr>
          <w:rStyle w:val="Numberhead"/>
        </w:rPr>
        <w:t>Ch. terrain</w:t>
      </w:r>
      <w:r w:rsidR="00252559" w:rsidRPr="00B741A6">
        <w:tab/>
      </w:r>
      <w:r w:rsidR="00C85556">
        <w:t>Building exterior walls.</w:t>
      </w:r>
    </w:p>
    <w:p w14:paraId="374F463D" w14:textId="3BFA0C9B" w:rsidR="00252559" w:rsidRPr="00E6666D" w:rsidRDefault="00252559" w:rsidP="00E6666D">
      <w:pPr>
        <w:pStyle w:val="keywords"/>
      </w:pPr>
      <w:r>
        <w:rPr>
          <w:rStyle w:val="Numberhead"/>
        </w:rPr>
        <w:t>Themes</w:t>
      </w:r>
      <w:r w:rsidRPr="008968F6">
        <w:tab/>
      </w:r>
      <w:r w:rsidR="00E6666D">
        <w:t>Th</w:t>
      </w:r>
      <w:r w:rsidR="00E6666D" w:rsidRPr="00E6666D">
        <w:t xml:space="preserve">e </w:t>
      </w:r>
      <w:r w:rsidR="00C85556" w:rsidRPr="00E6666D">
        <w:t xml:space="preserve">destruction </w:t>
      </w:r>
      <w:r w:rsidR="00E6666D" w:rsidRPr="00E6666D">
        <w:t xml:space="preserve">of the Temple and </w:t>
      </w:r>
      <w:r w:rsidR="00C85556" w:rsidRPr="00E6666D">
        <w:t xml:space="preserve">signs </w:t>
      </w:r>
      <w:r w:rsidR="00E6666D" w:rsidRPr="00E6666D">
        <w:t xml:space="preserve">of the </w:t>
      </w:r>
      <w:r w:rsidR="00C85556" w:rsidRPr="00E6666D">
        <w:t>end times</w:t>
      </w:r>
      <w:r w:rsidR="00E6666D">
        <w:t xml:space="preserve">, </w:t>
      </w:r>
      <w:r w:rsidR="00C85556" w:rsidRPr="00E6666D">
        <w:t>the day and hour unknown</w:t>
      </w:r>
      <w:r w:rsidR="00C85556">
        <w:t>.</w:t>
      </w:r>
    </w:p>
    <w:p w14:paraId="77466C72" w14:textId="748AF436" w:rsidR="00252559" w:rsidRPr="00B741A6" w:rsidRDefault="00252559" w:rsidP="00252559">
      <w:pPr>
        <w:pStyle w:val="keywords"/>
      </w:pPr>
      <w:r>
        <w:rPr>
          <w:rStyle w:val="Numberhead"/>
        </w:rPr>
        <w:t>Story</w:t>
      </w:r>
      <w:r w:rsidRPr="00B741A6">
        <w:tab/>
      </w:r>
      <w:r w:rsidR="001D7FAD" w:rsidRPr="001D7FAD">
        <w:t xml:space="preserve">The rich owner of the building leaves the business meeting </w:t>
      </w:r>
      <w:r w:rsidR="00D15EA2">
        <w:t>and talks about razing the temple area for a parking lot with lots of signs</w:t>
      </w:r>
      <w:r w:rsidR="001D7FAD" w:rsidRPr="001D7FAD">
        <w:t>.</w:t>
      </w:r>
    </w:p>
    <w:p w14:paraId="63BB4CE5" w14:textId="77777777" w:rsidR="00252559" w:rsidRPr="00821784" w:rsidRDefault="00252559" w:rsidP="00252559">
      <w:pPr>
        <w:pStyle w:val="keywords"/>
      </w:pPr>
      <w:r w:rsidRPr="00F10443">
        <w:rPr>
          <w:rStyle w:val="Numberhead"/>
        </w:rPr>
        <w:t>Verses</w:t>
      </w:r>
      <w:r>
        <w:rPr>
          <w:rStyle w:val="Numberhead"/>
        </w:rPr>
        <w:tab/>
      </w:r>
    </w:p>
    <w:p w14:paraId="45B4AD39" w14:textId="6F70F9C6" w:rsidR="00252559" w:rsidRPr="00F839CC" w:rsidRDefault="00252559" w:rsidP="00252559">
      <w:pPr>
        <w:pStyle w:val="Heading5"/>
      </w:pPr>
      <w:r>
        <w:lastRenderedPageBreak/>
        <w:t xml:space="preserve">25 </w:t>
      </w:r>
      <w:r w:rsidR="00FC72A8">
        <w:t xml:space="preserve">Christmas </w:t>
      </w:r>
      <w:r w:rsidR="00B61B60">
        <w:t>show</w:t>
      </w:r>
    </w:p>
    <w:p w14:paraId="3F664005" w14:textId="0FA6B6A6" w:rsidR="00252559" w:rsidRDefault="00252559" w:rsidP="00252559">
      <w:pPr>
        <w:pStyle w:val="keywords"/>
      </w:pPr>
      <w:r w:rsidRPr="00D25469">
        <w:rPr>
          <w:rStyle w:val="Numberhead"/>
        </w:rPr>
        <w:t>Peg</w:t>
      </w:r>
      <w:r>
        <w:tab/>
      </w:r>
      <w:r w:rsidRPr="000C4C07">
        <w:t>Noel</w:t>
      </w:r>
    </w:p>
    <w:p w14:paraId="50B2D143" w14:textId="31436FA7" w:rsidR="00252559" w:rsidRPr="00B741A6" w:rsidRDefault="00585E37" w:rsidP="00252559">
      <w:pPr>
        <w:pStyle w:val="keywords"/>
      </w:pPr>
      <w:r>
        <w:rPr>
          <w:rStyle w:val="Numberhead"/>
        </w:rPr>
        <w:t>Ch. terrain</w:t>
      </w:r>
      <w:r w:rsidR="00252559" w:rsidRPr="00B741A6">
        <w:tab/>
      </w:r>
      <w:r w:rsidR="00FC72A8">
        <w:t xml:space="preserve">The </w:t>
      </w:r>
      <w:r w:rsidR="005C1926">
        <w:t>Christmas</w:t>
      </w:r>
      <w:r w:rsidR="00D8423A">
        <w:t xml:space="preserve"> show in front of the building</w:t>
      </w:r>
      <w:r w:rsidR="00FC72A8">
        <w:t>.</w:t>
      </w:r>
    </w:p>
    <w:p w14:paraId="7712E22F" w14:textId="1FA20CF0" w:rsidR="00252559" w:rsidRPr="00E6666D" w:rsidRDefault="00252559" w:rsidP="00E6666D">
      <w:pPr>
        <w:pStyle w:val="keywords"/>
      </w:pPr>
      <w:r>
        <w:rPr>
          <w:rStyle w:val="Numberhead"/>
        </w:rPr>
        <w:t>Themes</w:t>
      </w:r>
      <w:r w:rsidRPr="008968F6">
        <w:tab/>
      </w:r>
      <w:r w:rsidR="00E6666D" w:rsidRPr="00E6666D">
        <w:t xml:space="preserve">The </w:t>
      </w:r>
      <w:r w:rsidR="00D8423A" w:rsidRPr="00E6666D">
        <w:t>parable of the ten virgins</w:t>
      </w:r>
      <w:r w:rsidR="00D8423A">
        <w:t xml:space="preserve">, </w:t>
      </w:r>
      <w:r w:rsidR="00D8423A" w:rsidRPr="00E6666D">
        <w:t>the parable of the bags of gold</w:t>
      </w:r>
      <w:r w:rsidR="00D8423A">
        <w:t xml:space="preserve"> (talents), </w:t>
      </w:r>
      <w:r w:rsidR="00D8423A" w:rsidRPr="00E6666D">
        <w:t>the sheep and the goats</w:t>
      </w:r>
      <w:r w:rsidR="00D8423A">
        <w:t>.</w:t>
      </w:r>
    </w:p>
    <w:p w14:paraId="2A7C2607" w14:textId="3E3ABAF1" w:rsidR="00252559" w:rsidRPr="00B741A6" w:rsidRDefault="00252559" w:rsidP="00252559">
      <w:pPr>
        <w:pStyle w:val="keywords"/>
      </w:pPr>
      <w:r>
        <w:rPr>
          <w:rStyle w:val="Numberhead"/>
        </w:rPr>
        <w:t>Story</w:t>
      </w:r>
      <w:r w:rsidRPr="00B741A6">
        <w:tab/>
      </w:r>
      <w:r w:rsidR="001D7FAD" w:rsidRPr="001D7FAD">
        <w:t xml:space="preserve">The </w:t>
      </w:r>
      <w:r w:rsidR="001D7FAD">
        <w:t>owner</w:t>
      </w:r>
      <w:r w:rsidR="001D7FAD" w:rsidRPr="001D7FAD">
        <w:t xml:space="preserve"> </w:t>
      </w:r>
      <w:r w:rsidR="00D8423A">
        <w:t>watches the Christmas show</w:t>
      </w:r>
      <w:r w:rsidR="001D7FAD" w:rsidRPr="001D7FAD">
        <w:t xml:space="preserve"> </w:t>
      </w:r>
      <w:r w:rsidR="00D8423A">
        <w:t>with ten young female dancers</w:t>
      </w:r>
      <w:r w:rsidR="001D7FAD" w:rsidRPr="001D7FAD">
        <w:t xml:space="preserve"> for Christmas</w:t>
      </w:r>
      <w:r w:rsidR="00D8423A">
        <w:t>, pays the show director and walks down the aisle of the audience between the goats and the sheep</w:t>
      </w:r>
      <w:r w:rsidR="001D7FAD" w:rsidRPr="001D7FAD">
        <w:t>.</w:t>
      </w:r>
    </w:p>
    <w:p w14:paraId="77CBA53E" w14:textId="77777777" w:rsidR="00252559" w:rsidRPr="00821784" w:rsidRDefault="00252559" w:rsidP="00252559">
      <w:pPr>
        <w:pStyle w:val="keywords"/>
      </w:pPr>
      <w:r w:rsidRPr="00F10443">
        <w:rPr>
          <w:rStyle w:val="Numberhead"/>
        </w:rPr>
        <w:t>Verses</w:t>
      </w:r>
      <w:r>
        <w:rPr>
          <w:rStyle w:val="Numberhead"/>
        </w:rPr>
        <w:tab/>
      </w:r>
    </w:p>
    <w:p w14:paraId="71959331" w14:textId="4112E9B9" w:rsidR="00252559" w:rsidRPr="00F839CC" w:rsidRDefault="00252559" w:rsidP="00252559">
      <w:pPr>
        <w:pStyle w:val="Heading5"/>
      </w:pPr>
      <w:r>
        <w:t xml:space="preserve">26 </w:t>
      </w:r>
      <w:r w:rsidR="003E1757">
        <w:t>Christmas lights arrive</w:t>
      </w:r>
    </w:p>
    <w:p w14:paraId="123CAB9A" w14:textId="08F80245" w:rsidR="00252559" w:rsidRPr="00E6666D" w:rsidRDefault="00252559" w:rsidP="00E6666D">
      <w:pPr>
        <w:pStyle w:val="keywords"/>
      </w:pPr>
      <w:r w:rsidRPr="00D25469">
        <w:rPr>
          <w:rStyle w:val="Numberhead"/>
        </w:rPr>
        <w:t>Peg</w:t>
      </w:r>
      <w:r>
        <w:tab/>
      </w:r>
      <w:r w:rsidRPr="000C4C07">
        <w:t>winch</w:t>
      </w:r>
    </w:p>
    <w:p w14:paraId="3C8FDC88" w14:textId="47CB9BD2" w:rsidR="00252559" w:rsidRPr="00B741A6" w:rsidRDefault="00585E37" w:rsidP="00252559">
      <w:pPr>
        <w:pStyle w:val="keywords"/>
      </w:pPr>
      <w:r>
        <w:rPr>
          <w:rStyle w:val="Numberhead"/>
        </w:rPr>
        <w:t>Ch. terrain</w:t>
      </w:r>
      <w:r w:rsidR="00252559" w:rsidRPr="00B741A6">
        <w:tab/>
      </w:r>
      <w:proofErr w:type="gramStart"/>
      <w:r w:rsidR="00FC72A8">
        <w:t>The</w:t>
      </w:r>
      <w:proofErr w:type="gramEnd"/>
      <w:r w:rsidR="00FC72A8">
        <w:t xml:space="preserve"> winch and truckloads of heavy Christmas decorations.</w:t>
      </w:r>
    </w:p>
    <w:p w14:paraId="760C1FF9" w14:textId="26F7D051" w:rsidR="00252559" w:rsidRPr="00E6666D" w:rsidRDefault="00252559" w:rsidP="00FC72A8">
      <w:pPr>
        <w:pStyle w:val="keywords"/>
      </w:pPr>
      <w:r>
        <w:rPr>
          <w:rStyle w:val="Numberhead"/>
        </w:rPr>
        <w:t>Themes</w:t>
      </w:r>
      <w:r w:rsidRPr="008968F6">
        <w:tab/>
      </w:r>
      <w:r w:rsidR="00E6666D" w:rsidRPr="00E6666D">
        <w:t xml:space="preserve">The </w:t>
      </w:r>
      <w:r w:rsidR="00A318DF" w:rsidRPr="00E6666D">
        <w:t xml:space="preserve">plot against </w:t>
      </w:r>
      <w:r w:rsidR="00E6666D" w:rsidRPr="00E6666D">
        <w:t>Jesus</w:t>
      </w:r>
      <w:r w:rsidR="00E6666D">
        <w:t xml:space="preserve">, </w:t>
      </w:r>
      <w:r w:rsidR="00E6666D" w:rsidRPr="00E6666D">
        <w:t xml:space="preserve">Jesus </w:t>
      </w:r>
      <w:r w:rsidR="00A318DF" w:rsidRPr="00E6666D">
        <w:t xml:space="preserve">anointed at </w:t>
      </w:r>
      <w:r w:rsidR="00E6666D" w:rsidRPr="00E6666D">
        <w:t>Bethany</w:t>
      </w:r>
      <w:r w:rsidR="00E6666D">
        <w:t xml:space="preserve">, </w:t>
      </w:r>
      <w:r w:rsidR="00E6666D" w:rsidRPr="00E6666D">
        <w:t xml:space="preserve">Judas </w:t>
      </w:r>
      <w:r w:rsidR="00A318DF" w:rsidRPr="00E6666D">
        <w:t xml:space="preserve">agrees to betray </w:t>
      </w:r>
      <w:r w:rsidR="00E6666D" w:rsidRPr="00E6666D">
        <w:t>Jesus</w:t>
      </w:r>
      <w:r w:rsidR="00E6666D">
        <w:t xml:space="preserve">, </w:t>
      </w:r>
      <w:r w:rsidR="00E6666D" w:rsidRPr="00E6666D">
        <w:t>The Last Supper</w:t>
      </w:r>
      <w:r w:rsidR="00E6666D">
        <w:t xml:space="preserve">, </w:t>
      </w:r>
      <w:r w:rsidR="00E6666D" w:rsidRPr="00E6666D">
        <w:t xml:space="preserve">Jesus </w:t>
      </w:r>
      <w:r w:rsidR="00A318DF" w:rsidRPr="00E6666D">
        <w:t xml:space="preserve">predicts </w:t>
      </w:r>
      <w:r w:rsidR="00E6666D" w:rsidRPr="00E6666D">
        <w:t xml:space="preserve">Peter’s </w:t>
      </w:r>
      <w:r w:rsidR="00A318DF" w:rsidRPr="00E6666D">
        <w:t>denial</w:t>
      </w:r>
      <w:r w:rsidR="00E6666D">
        <w:t xml:space="preserve">, </w:t>
      </w:r>
      <w:r w:rsidR="00E6666D" w:rsidRPr="00E6666D">
        <w:t>Gethsemane</w:t>
      </w:r>
      <w:r w:rsidR="00E6666D">
        <w:t xml:space="preserve">, </w:t>
      </w:r>
      <w:r w:rsidR="00E6666D" w:rsidRPr="00E6666D">
        <w:t xml:space="preserve">Jesus </w:t>
      </w:r>
      <w:r w:rsidR="00A318DF" w:rsidRPr="00E6666D">
        <w:t>arrested</w:t>
      </w:r>
      <w:r w:rsidR="00E6666D">
        <w:t xml:space="preserve">, </w:t>
      </w:r>
      <w:r w:rsidR="00E6666D" w:rsidRPr="00E6666D">
        <w:t xml:space="preserve">Jesus </w:t>
      </w:r>
      <w:r w:rsidR="00A318DF" w:rsidRPr="00E6666D">
        <w:t xml:space="preserve">before </w:t>
      </w:r>
      <w:r w:rsidR="00E6666D" w:rsidRPr="00E6666D">
        <w:t>the Sanhedrin</w:t>
      </w:r>
      <w:r w:rsidR="00E6666D">
        <w:t xml:space="preserve">, </w:t>
      </w:r>
      <w:r w:rsidR="00E6666D" w:rsidRPr="00E6666D">
        <w:t xml:space="preserve">Peter </w:t>
      </w:r>
      <w:r w:rsidR="00A318DF" w:rsidRPr="00E6666D">
        <w:t xml:space="preserve">disowns </w:t>
      </w:r>
      <w:r w:rsidR="00E6666D" w:rsidRPr="00E6666D">
        <w:t>Jesus</w:t>
      </w:r>
    </w:p>
    <w:p w14:paraId="4A339A1A" w14:textId="2D5E73A0" w:rsidR="00252559" w:rsidRPr="00B741A6" w:rsidRDefault="00252559" w:rsidP="00252559">
      <w:pPr>
        <w:pStyle w:val="keywords"/>
      </w:pPr>
      <w:r>
        <w:rPr>
          <w:rStyle w:val="Numberhead"/>
        </w:rPr>
        <w:t>Story</w:t>
      </w:r>
      <w:r w:rsidRPr="00B741A6">
        <w:tab/>
      </w:r>
      <w:r w:rsidR="001D7FAD" w:rsidRPr="001D7FAD">
        <w:t xml:space="preserve">Workers on outside of building </w:t>
      </w:r>
      <w:r w:rsidR="00FC72A8">
        <w:t>putting up</w:t>
      </w:r>
      <w:r w:rsidR="001D7FAD" w:rsidRPr="001D7FAD">
        <w:t xml:space="preserve"> decorations</w:t>
      </w:r>
      <w:r w:rsidR="00A318DF">
        <w:t xml:space="preserve"> with a winch</w:t>
      </w:r>
      <w:r w:rsidR="001D7FAD" w:rsidRPr="001D7FAD">
        <w:t xml:space="preserve"> for the new Christmas design.</w:t>
      </w:r>
    </w:p>
    <w:p w14:paraId="38ABC105" w14:textId="77777777" w:rsidR="00252559" w:rsidRPr="00821784" w:rsidRDefault="00252559" w:rsidP="00252559">
      <w:pPr>
        <w:pStyle w:val="keywords"/>
      </w:pPr>
      <w:r w:rsidRPr="00F10443">
        <w:rPr>
          <w:rStyle w:val="Numberhead"/>
        </w:rPr>
        <w:t>Verses</w:t>
      </w:r>
      <w:r>
        <w:rPr>
          <w:rStyle w:val="Numberhead"/>
        </w:rPr>
        <w:tab/>
      </w:r>
    </w:p>
    <w:p w14:paraId="60C007CC" w14:textId="48D1F2FE" w:rsidR="00252559" w:rsidRPr="00F839CC" w:rsidRDefault="00252559" w:rsidP="00252559">
      <w:pPr>
        <w:pStyle w:val="Heading5"/>
      </w:pPr>
      <w:r>
        <w:t xml:space="preserve">27 </w:t>
      </w:r>
      <w:r w:rsidR="003E1757">
        <w:t>Christmas lights are hung</w:t>
      </w:r>
    </w:p>
    <w:p w14:paraId="41F8033D" w14:textId="71B1F0F3" w:rsidR="00252559" w:rsidRDefault="00252559" w:rsidP="00252559">
      <w:pPr>
        <w:pStyle w:val="keywords"/>
      </w:pPr>
      <w:r w:rsidRPr="00D25469">
        <w:rPr>
          <w:rStyle w:val="Numberhead"/>
        </w:rPr>
        <w:t>Peg</w:t>
      </w:r>
      <w:r>
        <w:tab/>
      </w:r>
      <w:r w:rsidR="00FC72A8">
        <w:t>hung, wing</w:t>
      </w:r>
    </w:p>
    <w:p w14:paraId="62A104BD" w14:textId="30DCE6CC" w:rsidR="00252559" w:rsidRPr="00B741A6" w:rsidRDefault="00585E37" w:rsidP="00252559">
      <w:pPr>
        <w:pStyle w:val="keywords"/>
      </w:pPr>
      <w:r>
        <w:rPr>
          <w:rStyle w:val="Numberhead"/>
        </w:rPr>
        <w:t>Ch. terrain</w:t>
      </w:r>
      <w:r w:rsidR="00252559" w:rsidRPr="00B741A6">
        <w:tab/>
      </w:r>
      <w:r w:rsidR="00FC72A8">
        <w:t>The Christmas decorations on the walls of the building.</w:t>
      </w:r>
    </w:p>
    <w:p w14:paraId="563FAEBC" w14:textId="7A8DC432" w:rsidR="00252559" w:rsidRPr="00090D09" w:rsidRDefault="00252559" w:rsidP="00090D09">
      <w:pPr>
        <w:pStyle w:val="keywords"/>
      </w:pPr>
      <w:r>
        <w:rPr>
          <w:rStyle w:val="Numberhead"/>
        </w:rPr>
        <w:t>Themes</w:t>
      </w:r>
      <w:r w:rsidRPr="008968F6">
        <w:tab/>
      </w:r>
      <w:r w:rsidR="00090D09" w:rsidRPr="00090D09">
        <w:t xml:space="preserve">Judas </w:t>
      </w:r>
      <w:r w:rsidR="00A318DF" w:rsidRPr="00090D09">
        <w:t>hangs himself</w:t>
      </w:r>
      <w:r w:rsidR="00090D09">
        <w:t xml:space="preserve">, </w:t>
      </w:r>
      <w:r w:rsidR="00090D09" w:rsidRPr="00090D09">
        <w:t xml:space="preserve">Jesus </w:t>
      </w:r>
      <w:r w:rsidR="00A318DF" w:rsidRPr="00090D09">
        <w:t xml:space="preserve">before </w:t>
      </w:r>
      <w:r w:rsidR="00090D09" w:rsidRPr="00090D09">
        <w:t>Pilate</w:t>
      </w:r>
      <w:r w:rsidR="00090D09">
        <w:t xml:space="preserve">, </w:t>
      </w:r>
      <w:r w:rsidR="00A318DF" w:rsidRPr="00090D09">
        <w:t>the soldiers m</w:t>
      </w:r>
      <w:r w:rsidR="00090D09" w:rsidRPr="00090D09">
        <w:t>ock Jesus</w:t>
      </w:r>
      <w:r w:rsidR="00090D09">
        <w:t xml:space="preserve">, </w:t>
      </w:r>
      <w:r w:rsidR="00A318DF" w:rsidRPr="00090D09">
        <w:t xml:space="preserve">the crucifixion </w:t>
      </w:r>
      <w:r w:rsidR="00090D09" w:rsidRPr="00090D09">
        <w:t>of Jesus</w:t>
      </w:r>
      <w:r w:rsidR="00090D09">
        <w:t xml:space="preserve">, </w:t>
      </w:r>
      <w:r w:rsidR="00A318DF" w:rsidRPr="00090D09">
        <w:t xml:space="preserve">the death </w:t>
      </w:r>
      <w:r w:rsidR="00090D09" w:rsidRPr="00090D09">
        <w:t>of Jesus</w:t>
      </w:r>
      <w:r w:rsidR="00090D09">
        <w:t xml:space="preserve">, </w:t>
      </w:r>
      <w:r w:rsidR="00A318DF" w:rsidRPr="00090D09">
        <w:t xml:space="preserve">the burial </w:t>
      </w:r>
      <w:r w:rsidR="00090D09" w:rsidRPr="00090D09">
        <w:t>of Jesus</w:t>
      </w:r>
      <w:r w:rsidR="00090D09">
        <w:t xml:space="preserve">, </w:t>
      </w:r>
      <w:r w:rsidR="00A318DF" w:rsidRPr="00090D09">
        <w:t xml:space="preserve">the guard </w:t>
      </w:r>
      <w:r w:rsidR="00090D09" w:rsidRPr="00090D09">
        <w:t xml:space="preserve">at the </w:t>
      </w:r>
      <w:r w:rsidR="00A318DF" w:rsidRPr="00090D09">
        <w:t>tomb</w:t>
      </w:r>
    </w:p>
    <w:p w14:paraId="641F4799" w14:textId="1F006486" w:rsidR="00252559" w:rsidRPr="00B741A6" w:rsidRDefault="00252559" w:rsidP="00252559">
      <w:pPr>
        <w:pStyle w:val="keywords"/>
      </w:pPr>
      <w:r>
        <w:rPr>
          <w:rStyle w:val="Numberhead"/>
        </w:rPr>
        <w:t>Story</w:t>
      </w:r>
      <w:r w:rsidRPr="00B741A6">
        <w:tab/>
      </w:r>
      <w:r w:rsidR="001D7FAD" w:rsidRPr="001D7FAD">
        <w:t xml:space="preserve">The Christmas decorations </w:t>
      </w:r>
      <w:r w:rsidR="00FC72A8">
        <w:t>are hung</w:t>
      </w:r>
      <w:r w:rsidR="001D7FAD" w:rsidRPr="001D7FAD">
        <w:t xml:space="preserve"> over several wings of the building</w:t>
      </w:r>
      <w:r w:rsidR="00A318DF">
        <w:t xml:space="preserve"> but one of the workers falls into the ropes. A helicopter pilot flies in to rescue </w:t>
      </w:r>
      <w:r w:rsidR="00F43E07">
        <w:t>him,</w:t>
      </w:r>
      <w:r w:rsidR="00A318DF">
        <w:t xml:space="preserve"> and the fellow workers laugh at his problem. The cross is </w:t>
      </w:r>
      <w:proofErr w:type="gramStart"/>
      <w:r w:rsidR="00A318DF">
        <w:t>hung</w:t>
      </w:r>
      <w:proofErr w:type="gramEnd"/>
      <w:r w:rsidR="00A318DF">
        <w:t xml:space="preserve"> and the lights go out. Crews dig up the cables to repair them and rebury them putting a guard outside to watch the decorations.</w:t>
      </w:r>
      <w:r w:rsidR="00F43E07">
        <w:t xml:space="preserve"> </w:t>
      </w:r>
    </w:p>
    <w:p w14:paraId="1F0AA89A" w14:textId="77777777" w:rsidR="00252559" w:rsidRPr="00821784" w:rsidRDefault="00252559" w:rsidP="00252559">
      <w:pPr>
        <w:pStyle w:val="keywords"/>
      </w:pPr>
      <w:r w:rsidRPr="00F10443">
        <w:rPr>
          <w:rStyle w:val="Numberhead"/>
        </w:rPr>
        <w:t>Verses</w:t>
      </w:r>
      <w:r>
        <w:rPr>
          <w:rStyle w:val="Numberhead"/>
        </w:rPr>
        <w:tab/>
      </w:r>
    </w:p>
    <w:p w14:paraId="068691CC" w14:textId="317F1B9C" w:rsidR="00252559" w:rsidRPr="00F839CC" w:rsidRDefault="00252559" w:rsidP="00252559">
      <w:pPr>
        <w:pStyle w:val="Heading5"/>
      </w:pPr>
      <w:r>
        <w:t xml:space="preserve">28 </w:t>
      </w:r>
      <w:r w:rsidR="003E1757">
        <w:t>Christmas message</w:t>
      </w:r>
    </w:p>
    <w:p w14:paraId="73940444" w14:textId="654B7E85" w:rsidR="00252559" w:rsidRDefault="00252559" w:rsidP="00252559">
      <w:pPr>
        <w:pStyle w:val="keywords"/>
      </w:pPr>
      <w:r w:rsidRPr="00D25469">
        <w:rPr>
          <w:rStyle w:val="Numberhead"/>
        </w:rPr>
        <w:t>Peg</w:t>
      </w:r>
      <w:r>
        <w:tab/>
      </w:r>
      <w:r w:rsidRPr="000C4C07">
        <w:t>knife</w:t>
      </w:r>
    </w:p>
    <w:p w14:paraId="107497A5" w14:textId="64933AE4" w:rsidR="00252559" w:rsidRPr="00B741A6" w:rsidRDefault="00585E37" w:rsidP="00252559">
      <w:pPr>
        <w:pStyle w:val="keywords"/>
      </w:pPr>
      <w:r>
        <w:rPr>
          <w:rStyle w:val="Numberhead"/>
        </w:rPr>
        <w:t>Ch. terrain</w:t>
      </w:r>
      <w:r w:rsidR="00252559" w:rsidRPr="00B741A6">
        <w:tab/>
      </w:r>
      <w:r w:rsidR="003E1757">
        <w:t>Styrofoam cutting machine on ground.</w:t>
      </w:r>
    </w:p>
    <w:p w14:paraId="63EA60FE" w14:textId="79B846BD" w:rsidR="00252559" w:rsidRPr="00702BFF" w:rsidRDefault="00252559" w:rsidP="00702BFF">
      <w:pPr>
        <w:pStyle w:val="keywords"/>
      </w:pPr>
      <w:r>
        <w:rPr>
          <w:rStyle w:val="Numberhead"/>
        </w:rPr>
        <w:t>Themes</w:t>
      </w:r>
      <w:r w:rsidRPr="008968F6">
        <w:tab/>
      </w:r>
      <w:r w:rsidR="00090D09" w:rsidRPr="00090D09">
        <w:t xml:space="preserve">Jesus </w:t>
      </w:r>
      <w:r w:rsidR="00C036DD" w:rsidRPr="00090D09">
        <w:t>has risen</w:t>
      </w:r>
      <w:r w:rsidR="00C036DD">
        <w:t xml:space="preserve">, </w:t>
      </w:r>
      <w:r w:rsidR="00C036DD" w:rsidRPr="00702BFF">
        <w:t>the guards’ report</w:t>
      </w:r>
      <w:r w:rsidR="00C036DD">
        <w:t xml:space="preserve">, </w:t>
      </w:r>
      <w:r w:rsidR="00C036DD" w:rsidRPr="00702BFF">
        <w:t xml:space="preserve">the </w:t>
      </w:r>
      <w:r w:rsidR="00702BFF" w:rsidRPr="00702BFF">
        <w:t>Great Commission</w:t>
      </w:r>
    </w:p>
    <w:p w14:paraId="3197D820" w14:textId="4831D094" w:rsidR="00252559" w:rsidRPr="00B741A6" w:rsidRDefault="00252559" w:rsidP="00252559">
      <w:pPr>
        <w:pStyle w:val="keywords"/>
      </w:pPr>
      <w:r>
        <w:rPr>
          <w:rStyle w:val="Numberhead"/>
        </w:rPr>
        <w:t>Story</w:t>
      </w:r>
      <w:r w:rsidRPr="00B741A6">
        <w:tab/>
      </w:r>
      <w:r w:rsidR="001D7FAD" w:rsidRPr="001D7FAD">
        <w:t xml:space="preserve">A large knife carves out letters for a Christmas message from red </w:t>
      </w:r>
      <w:r w:rsidR="00332A8F" w:rsidRPr="001D7FAD">
        <w:t>Styrofoam</w:t>
      </w:r>
      <w:r w:rsidR="00F155E4">
        <w:t xml:space="preserve"> which are lifted to the top of the building, but the next day are completely missing. The decoration guards have no clue what </w:t>
      </w:r>
      <w:r w:rsidR="00C036DD">
        <w:t>happened,</w:t>
      </w:r>
      <w:r w:rsidR="00F155E4">
        <w:t xml:space="preserve"> but they swear they saw some letters heading off on their own to decorate church steeples.</w:t>
      </w:r>
    </w:p>
    <w:p w14:paraId="294B1406" w14:textId="0B3E5FE7" w:rsidR="00252559" w:rsidRPr="00332A8F" w:rsidRDefault="00252559" w:rsidP="00252559">
      <w:pPr>
        <w:pStyle w:val="keywords"/>
      </w:pPr>
      <w:r w:rsidRPr="00F10443">
        <w:rPr>
          <w:rStyle w:val="Numberhead"/>
        </w:rPr>
        <w:t>Verses</w:t>
      </w:r>
      <w:r>
        <w:rPr>
          <w:rStyle w:val="Numberhead"/>
        </w:rPr>
        <w:tab/>
      </w:r>
      <w:r w:rsidR="00332A8F">
        <w:rPr>
          <w:rStyle w:val="Numberhead"/>
        </w:rPr>
        <w:t>19-20</w:t>
      </w:r>
      <w:r w:rsidR="00332A8F">
        <w:t xml:space="preserve"> </w:t>
      </w:r>
      <w:r w:rsidR="00332A8F" w:rsidRPr="00332A8F">
        <w:t>Therefore go and make disciples of all nations, baptizing them in the name of the Father and of the Son and of the Holy Spirit, ● and teaching them to obey everything I have commanded you. And surely, I am with you always, to the very end of the age.</w:t>
      </w:r>
    </w:p>
    <w:p w14:paraId="58410804" w14:textId="335B6033" w:rsidR="0022645D" w:rsidRDefault="000C4C07" w:rsidP="0022645D">
      <w:pPr>
        <w:pStyle w:val="Heading3"/>
      </w:pPr>
      <w:r w:rsidRPr="000C4C07">
        <w:lastRenderedPageBreak/>
        <w:t>Mark</w:t>
      </w:r>
    </w:p>
    <w:p w14:paraId="5A28D9A0" w14:textId="6E51D4B5" w:rsidR="00AB61C9" w:rsidRPr="000748DF" w:rsidRDefault="00AB61C9" w:rsidP="00AB61C9">
      <w:pPr>
        <w:pStyle w:val="keywords"/>
      </w:pPr>
      <w:r w:rsidRPr="00C55749">
        <w:rPr>
          <w:rStyle w:val="Numberhead"/>
        </w:rPr>
        <w:t>Sub. word</w:t>
      </w:r>
      <w:r>
        <w:rPr>
          <w:rStyle w:val="Numberhead"/>
        </w:rPr>
        <w:t>s</w:t>
      </w:r>
      <w:r w:rsidRPr="000748DF">
        <w:tab/>
      </w:r>
      <w:r w:rsidR="0064637B">
        <w:t>bark</w:t>
      </w:r>
    </w:p>
    <w:p w14:paraId="6C31C37C" w14:textId="6EC21984" w:rsidR="00AB61C9" w:rsidRDefault="00AB61C9" w:rsidP="00AB61C9">
      <w:pPr>
        <w:pStyle w:val="keywords"/>
      </w:pPr>
      <w:r>
        <w:rPr>
          <w:rStyle w:val="Numberhead"/>
        </w:rPr>
        <w:t>Peg</w:t>
      </w:r>
      <w:r w:rsidRPr="000748DF">
        <w:tab/>
      </w:r>
      <w:r>
        <w:t xml:space="preserve">2 = </w:t>
      </w:r>
      <w:r w:rsidR="00271217">
        <w:t>inn</w:t>
      </w:r>
    </w:p>
    <w:p w14:paraId="34797563" w14:textId="61607B38" w:rsidR="00AE390F" w:rsidRPr="0064637B" w:rsidRDefault="003C7CD5" w:rsidP="00AE390F">
      <w:pPr>
        <w:pStyle w:val="keywords"/>
      </w:pPr>
      <w:r>
        <w:rPr>
          <w:rStyle w:val="Numberhead"/>
        </w:rPr>
        <w:t>Book terrain</w:t>
      </w:r>
      <w:r>
        <w:rPr>
          <w:rStyle w:val="Numberhead"/>
        </w:rPr>
        <w:tab/>
      </w:r>
      <w:r w:rsidR="006C6858" w:rsidRPr="0064637B">
        <w:t xml:space="preserve">Children's </w:t>
      </w:r>
      <w:r w:rsidR="0064637B" w:rsidRPr="0064637B">
        <w:t>storybook tree house</w:t>
      </w:r>
      <w:r w:rsidR="006C6858">
        <w:t xml:space="preserve"> with animals having dinner.</w:t>
      </w:r>
    </w:p>
    <w:p w14:paraId="4C256F9F" w14:textId="5CA471F9" w:rsidR="00AB61C9" w:rsidRDefault="00AB61C9" w:rsidP="00AB61C9">
      <w:pPr>
        <w:pStyle w:val="keywords"/>
      </w:pPr>
      <w:r w:rsidRPr="000748DF">
        <w:rPr>
          <w:rStyle w:val="Numberhead"/>
        </w:rPr>
        <w:t>Story</w:t>
      </w:r>
      <w:r>
        <w:tab/>
      </w:r>
    </w:p>
    <w:p w14:paraId="5337FF1A" w14:textId="77777777" w:rsidR="00AB61C9" w:rsidRPr="000748DF" w:rsidRDefault="00AB61C9" w:rsidP="00AB61C9">
      <w:pPr>
        <w:pStyle w:val="keywords"/>
      </w:pPr>
      <w:r>
        <w:rPr>
          <w:rStyle w:val="Numberhead"/>
        </w:rPr>
        <w:t>Notes</w:t>
      </w:r>
      <w:r w:rsidRPr="006A1716">
        <w:tab/>
      </w:r>
    </w:p>
    <w:p w14:paraId="4F933081" w14:textId="1D211FBB" w:rsidR="00F71C6A" w:rsidRDefault="00F71C6A" w:rsidP="00F71C6A">
      <w:pPr>
        <w:pStyle w:val="Heading4"/>
      </w:pPr>
      <w:r>
        <w:t xml:space="preserve">The </w:t>
      </w:r>
      <w:r w:rsidR="007A5E4C">
        <w:t xml:space="preserve">guests at the </w:t>
      </w:r>
      <w:r>
        <w:t>inn</w:t>
      </w:r>
    </w:p>
    <w:p w14:paraId="5CB8A67E" w14:textId="113A118A" w:rsidR="00F71C6A" w:rsidRPr="00AE6A68" w:rsidRDefault="00585E37" w:rsidP="00F71C6A">
      <w:pPr>
        <w:pStyle w:val="keywords"/>
      </w:pPr>
      <w:r>
        <w:rPr>
          <w:rStyle w:val="Numberhead"/>
        </w:rPr>
        <w:t>Scene</w:t>
      </w:r>
      <w:r w:rsidR="00F71C6A" w:rsidRPr="00AE6A68">
        <w:tab/>
      </w:r>
    </w:p>
    <w:p w14:paraId="6369E99B" w14:textId="77777777" w:rsidR="0049312E" w:rsidRPr="00F839CC" w:rsidRDefault="0049312E" w:rsidP="0049312E">
      <w:pPr>
        <w:pStyle w:val="Heading5"/>
      </w:pPr>
      <w:r w:rsidRPr="00F839CC">
        <w:t xml:space="preserve">1 </w:t>
      </w:r>
    </w:p>
    <w:p w14:paraId="7133CA15" w14:textId="40FC710A" w:rsidR="0049312E" w:rsidRPr="00166964" w:rsidRDefault="0049312E" w:rsidP="0049312E">
      <w:pPr>
        <w:pStyle w:val="keywords"/>
      </w:pPr>
      <w:r w:rsidRPr="00D25469">
        <w:rPr>
          <w:rStyle w:val="Numberhead"/>
        </w:rPr>
        <w:t>Peg</w:t>
      </w:r>
      <w:r>
        <w:tab/>
      </w:r>
      <w:r w:rsidR="007A5E4C">
        <w:t>Book peg</w:t>
      </w:r>
    </w:p>
    <w:p w14:paraId="6ADC7240" w14:textId="77777777" w:rsidR="0049312E" w:rsidRDefault="0049312E" w:rsidP="0049312E">
      <w:pPr>
        <w:pStyle w:val="keywords"/>
      </w:pPr>
      <w:r>
        <w:rPr>
          <w:rStyle w:val="Numberhead"/>
        </w:rPr>
        <w:t>Ch. terrain</w:t>
      </w:r>
      <w:r w:rsidRPr="00A46E8A">
        <w:tab/>
      </w:r>
    </w:p>
    <w:p w14:paraId="2617ED60" w14:textId="03979555" w:rsidR="0049312E" w:rsidRDefault="0049312E" w:rsidP="0049312E">
      <w:pPr>
        <w:pStyle w:val="keywords"/>
      </w:pPr>
      <w:r>
        <w:rPr>
          <w:rStyle w:val="Numberhead"/>
        </w:rPr>
        <w:t>Themes</w:t>
      </w:r>
      <w:r>
        <w:tab/>
      </w:r>
      <w:r w:rsidR="003B2245" w:rsidRPr="003B2245">
        <w:t>John the Baptist Prepares the Way</w:t>
      </w:r>
      <w:r w:rsidR="003B2245">
        <w:t xml:space="preserve">, </w:t>
      </w:r>
      <w:r w:rsidR="003B2245" w:rsidRPr="003B2245">
        <w:t>The Baptism and Testing of Jesus</w:t>
      </w:r>
      <w:r w:rsidR="003B2245">
        <w:t xml:space="preserve">, </w:t>
      </w:r>
      <w:r w:rsidR="003B2245" w:rsidRPr="003B2245">
        <w:t>Jesus Announces the Good News</w:t>
      </w:r>
      <w:r w:rsidR="003B2245">
        <w:t xml:space="preserve">, </w:t>
      </w:r>
      <w:r w:rsidR="003B2245" w:rsidRPr="003B2245">
        <w:t>Jesus Calls His First Disciples</w:t>
      </w:r>
      <w:r w:rsidR="003B2245">
        <w:t xml:space="preserve">, </w:t>
      </w:r>
      <w:r w:rsidR="003B2245" w:rsidRPr="003B2245">
        <w:t>Jesus Drives Out an Impure Spirit</w:t>
      </w:r>
      <w:r w:rsidR="003B2245">
        <w:t xml:space="preserve">, </w:t>
      </w:r>
      <w:r w:rsidR="003B2245" w:rsidRPr="003B2245">
        <w:t>Jesus Heals Many</w:t>
      </w:r>
      <w:r w:rsidR="003B2245">
        <w:t xml:space="preserve">, </w:t>
      </w:r>
      <w:r w:rsidR="003B2245" w:rsidRPr="003B2245">
        <w:t>Jesus Prays in a Solitary Place</w:t>
      </w:r>
      <w:r w:rsidR="003B2245">
        <w:t xml:space="preserve">, </w:t>
      </w:r>
      <w:r w:rsidR="003B2245" w:rsidRPr="003B2245">
        <w:t xml:space="preserve">Jesus Heals a Man </w:t>
      </w:r>
      <w:proofErr w:type="gramStart"/>
      <w:r w:rsidR="003B2245" w:rsidRPr="003B2245">
        <w:t>With</w:t>
      </w:r>
      <w:proofErr w:type="gramEnd"/>
      <w:r w:rsidR="003B2245" w:rsidRPr="003B2245">
        <w:t xml:space="preserve"> Leprosy</w:t>
      </w:r>
    </w:p>
    <w:p w14:paraId="7EFA338B" w14:textId="11497917" w:rsidR="0049312E" w:rsidRPr="0048334D" w:rsidRDefault="0049312E" w:rsidP="0049312E">
      <w:pPr>
        <w:pStyle w:val="keywords"/>
        <w:rPr>
          <w:rStyle w:val="Numberhead"/>
          <w:rFonts w:asciiTheme="minorHAnsi" w:hAnsiTheme="minorHAnsi"/>
          <w:color w:val="auto"/>
          <w:sz w:val="20"/>
        </w:rPr>
      </w:pPr>
      <w:r w:rsidRPr="003D1666">
        <w:rPr>
          <w:rStyle w:val="Numberhead"/>
        </w:rPr>
        <w:t>Story</w:t>
      </w:r>
      <w:r>
        <w:tab/>
      </w:r>
      <w:r w:rsidR="001D7FAD" w:rsidRPr="001D7FAD">
        <w:t>Bark covers a rustic door on a large tree next to an old school building.</w:t>
      </w:r>
    </w:p>
    <w:p w14:paraId="5F985A20" w14:textId="77777777" w:rsidR="0049312E" w:rsidRPr="00F10443" w:rsidRDefault="0049312E" w:rsidP="0049312E">
      <w:pPr>
        <w:pStyle w:val="keywords"/>
        <w:rPr>
          <w:rStyle w:val="Numberhead"/>
        </w:rPr>
      </w:pPr>
      <w:r w:rsidRPr="00F10443">
        <w:rPr>
          <w:rStyle w:val="Numberhead"/>
        </w:rPr>
        <w:t>Verses</w:t>
      </w:r>
      <w:r w:rsidRPr="00F10443">
        <w:rPr>
          <w:rStyle w:val="Numberhead"/>
        </w:rPr>
        <w:tab/>
      </w:r>
    </w:p>
    <w:p w14:paraId="5FAEBD33" w14:textId="2D8A9000" w:rsidR="007A5E4C" w:rsidRPr="00F839CC" w:rsidRDefault="007A5E4C" w:rsidP="007A5E4C">
      <w:pPr>
        <w:pStyle w:val="Heading5"/>
      </w:pPr>
      <w:r>
        <w:t xml:space="preserve">2 </w:t>
      </w:r>
    </w:p>
    <w:p w14:paraId="4D9D2FE8" w14:textId="0F26012D" w:rsidR="007A5E4C" w:rsidRPr="00166964" w:rsidRDefault="007A5E4C" w:rsidP="007A5E4C">
      <w:pPr>
        <w:pStyle w:val="keywords"/>
      </w:pPr>
      <w:r w:rsidRPr="00D25469">
        <w:rPr>
          <w:rStyle w:val="Numberhead"/>
        </w:rPr>
        <w:t>Peg</w:t>
      </w:r>
      <w:r>
        <w:tab/>
        <w:t>inn</w:t>
      </w:r>
    </w:p>
    <w:p w14:paraId="2243C414" w14:textId="77777777" w:rsidR="007A5E4C" w:rsidRDefault="007A5E4C" w:rsidP="007A5E4C">
      <w:pPr>
        <w:pStyle w:val="keywords"/>
      </w:pPr>
      <w:r>
        <w:rPr>
          <w:rStyle w:val="Numberhead"/>
        </w:rPr>
        <w:t>Ch. terrain</w:t>
      </w:r>
      <w:r w:rsidRPr="00A46E8A">
        <w:tab/>
      </w:r>
    </w:p>
    <w:p w14:paraId="1CC60337" w14:textId="1EDA59E0" w:rsidR="007A5E4C" w:rsidRDefault="007A5E4C" w:rsidP="007A5E4C">
      <w:pPr>
        <w:pStyle w:val="keywords"/>
      </w:pPr>
      <w:r>
        <w:rPr>
          <w:rStyle w:val="Numberhead"/>
        </w:rPr>
        <w:t>Themes</w:t>
      </w:r>
      <w:r>
        <w:tab/>
      </w:r>
      <w:r w:rsidR="003B2245" w:rsidRPr="003B2245">
        <w:t>Jesus Forgives and Heals a Paralyzed Man</w:t>
      </w:r>
      <w:r w:rsidR="003B2245">
        <w:t xml:space="preserve">, </w:t>
      </w:r>
      <w:r w:rsidR="003B2245" w:rsidRPr="003B2245">
        <w:t xml:space="preserve">Jesus Calls Levi and Eats </w:t>
      </w:r>
      <w:proofErr w:type="gramStart"/>
      <w:r w:rsidR="003B2245" w:rsidRPr="003B2245">
        <w:t>With</w:t>
      </w:r>
      <w:proofErr w:type="gramEnd"/>
      <w:r w:rsidR="003B2245" w:rsidRPr="003B2245">
        <w:t xml:space="preserve"> Sinners</w:t>
      </w:r>
      <w:r w:rsidR="003B2245">
        <w:t xml:space="preserve">, </w:t>
      </w:r>
      <w:r w:rsidR="003B2245" w:rsidRPr="003B2245">
        <w:t>Jesus Questioned About Fasting</w:t>
      </w:r>
      <w:r w:rsidR="003B2245">
        <w:t xml:space="preserve">, </w:t>
      </w:r>
      <w:r w:rsidR="003B2245" w:rsidRPr="003B2245">
        <w:t>Jesus Is Lord of the Sabbath</w:t>
      </w:r>
      <w:r w:rsidR="003B2245">
        <w:t xml:space="preserve">, </w:t>
      </w:r>
    </w:p>
    <w:p w14:paraId="7376278C" w14:textId="4946BEE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 xml:space="preserve">Guests </w:t>
      </w:r>
      <w:proofErr w:type="gramStart"/>
      <w:r w:rsidR="001D7FAD" w:rsidRPr="001D7FAD">
        <w:t>check</w:t>
      </w:r>
      <w:proofErr w:type="gramEnd"/>
      <w:r w:rsidR="001D7FAD" w:rsidRPr="001D7FAD">
        <w:t xml:space="preserve"> in to the inn reception desk in the tree trunk.</w:t>
      </w:r>
    </w:p>
    <w:p w14:paraId="16D82C82"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19AAF0E3" w14:textId="5DDC05E2" w:rsidR="007A5E4C" w:rsidRPr="00F839CC" w:rsidRDefault="007A5E4C" w:rsidP="007A5E4C">
      <w:pPr>
        <w:pStyle w:val="Heading5"/>
      </w:pPr>
      <w:r>
        <w:t>3</w:t>
      </w:r>
      <w:r w:rsidRPr="00F839CC">
        <w:t xml:space="preserve"> </w:t>
      </w:r>
    </w:p>
    <w:p w14:paraId="4DE7EB63" w14:textId="364489C2" w:rsidR="007A5E4C" w:rsidRPr="00166964" w:rsidRDefault="007A5E4C" w:rsidP="007A5E4C">
      <w:pPr>
        <w:pStyle w:val="keywords"/>
      </w:pPr>
      <w:r w:rsidRPr="00D25469">
        <w:rPr>
          <w:rStyle w:val="Numberhead"/>
        </w:rPr>
        <w:t>Peg</w:t>
      </w:r>
      <w:r>
        <w:tab/>
      </w:r>
      <w:r w:rsidRPr="000C4C07">
        <w:t>home</w:t>
      </w:r>
    </w:p>
    <w:p w14:paraId="553E1446" w14:textId="77777777" w:rsidR="007A5E4C" w:rsidRDefault="007A5E4C" w:rsidP="007A5E4C">
      <w:pPr>
        <w:pStyle w:val="keywords"/>
      </w:pPr>
      <w:r>
        <w:rPr>
          <w:rStyle w:val="Numberhead"/>
        </w:rPr>
        <w:t>Ch. terrain</w:t>
      </w:r>
      <w:r w:rsidRPr="00A46E8A">
        <w:tab/>
      </w:r>
    </w:p>
    <w:p w14:paraId="499C9D11" w14:textId="7D3C9F4B" w:rsidR="007A5E4C" w:rsidRDefault="007A5E4C" w:rsidP="007A5E4C">
      <w:pPr>
        <w:pStyle w:val="keywords"/>
      </w:pPr>
      <w:r>
        <w:rPr>
          <w:rStyle w:val="Numberhead"/>
        </w:rPr>
        <w:t>Themes</w:t>
      </w:r>
      <w:r>
        <w:tab/>
      </w:r>
      <w:r w:rsidR="003B2245" w:rsidRPr="003B2245">
        <w:t>Jesus Heals on the Sabbath</w:t>
      </w:r>
      <w:r w:rsidR="003B2245">
        <w:t xml:space="preserve">, </w:t>
      </w:r>
      <w:r w:rsidR="003B2245" w:rsidRPr="003B2245">
        <w:t>Crowds Follow Jesus</w:t>
      </w:r>
      <w:r w:rsidR="003B2245">
        <w:t xml:space="preserve">, </w:t>
      </w:r>
      <w:r w:rsidR="003B2245" w:rsidRPr="003B2245">
        <w:t>Jesus Appoints the Twelve</w:t>
      </w:r>
      <w:r w:rsidR="003B2245">
        <w:t xml:space="preserve">, </w:t>
      </w:r>
      <w:r w:rsidR="003B2245" w:rsidRPr="003B2245">
        <w:t>Jesus Accused by His Family and by Teachers of the Law</w:t>
      </w:r>
      <w:r w:rsidR="003B2245">
        <w:t xml:space="preserve">, </w:t>
      </w:r>
    </w:p>
    <w:p w14:paraId="184274A3" w14:textId="08BC3341"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Each guest is assigned a home in some part of the tree.</w:t>
      </w:r>
    </w:p>
    <w:p w14:paraId="4881546D" w14:textId="296A23F1" w:rsidR="007A5E4C" w:rsidRPr="00E27CDB" w:rsidRDefault="007A5E4C" w:rsidP="007A5E4C">
      <w:pPr>
        <w:pStyle w:val="keywords"/>
      </w:pPr>
      <w:r w:rsidRPr="00F10443">
        <w:rPr>
          <w:rStyle w:val="Numberhead"/>
        </w:rPr>
        <w:t>Verses</w:t>
      </w:r>
      <w:r w:rsidRPr="00F10443">
        <w:rPr>
          <w:rStyle w:val="Numberhead"/>
        </w:rPr>
        <w:tab/>
      </w:r>
      <w:r w:rsidR="00E27CDB">
        <w:rPr>
          <w:rStyle w:val="Numberhead"/>
        </w:rPr>
        <w:t>28-30</w:t>
      </w:r>
      <w:r w:rsidR="00E27CDB">
        <w:t xml:space="preserve"> </w:t>
      </w:r>
      <w:r w:rsidR="00E27CDB" w:rsidRPr="00E27CDB">
        <w:t>Truly I tell you, people can be forgiven all their sins and every slander they utter, ● but whoever blasphemes against the Holy Spirit will never be forgiven; they are guilty of an eternal sin.” ● He said this because they were saying, “He has an impure spirit.”</w:t>
      </w:r>
    </w:p>
    <w:p w14:paraId="6CE22580" w14:textId="233C9ACD" w:rsidR="007A5E4C" w:rsidRPr="00F839CC" w:rsidRDefault="007A5E4C" w:rsidP="007A5E4C">
      <w:pPr>
        <w:pStyle w:val="Heading5"/>
      </w:pPr>
      <w:r>
        <w:t>4</w:t>
      </w:r>
      <w:r w:rsidRPr="00F839CC">
        <w:t xml:space="preserve"> </w:t>
      </w:r>
    </w:p>
    <w:p w14:paraId="3AC59CC8" w14:textId="524A392E" w:rsidR="007A5E4C" w:rsidRPr="00166964" w:rsidRDefault="007A5E4C" w:rsidP="007A5E4C">
      <w:pPr>
        <w:pStyle w:val="keywords"/>
      </w:pPr>
      <w:r w:rsidRPr="00D25469">
        <w:rPr>
          <w:rStyle w:val="Numberhead"/>
        </w:rPr>
        <w:t>Peg</w:t>
      </w:r>
      <w:r>
        <w:tab/>
      </w:r>
      <w:r w:rsidRPr="000C4C07">
        <w:t>Eeyore</w:t>
      </w:r>
    </w:p>
    <w:p w14:paraId="4A1C731B" w14:textId="77777777" w:rsidR="007A5E4C" w:rsidRDefault="007A5E4C" w:rsidP="007A5E4C">
      <w:pPr>
        <w:pStyle w:val="keywords"/>
      </w:pPr>
      <w:r>
        <w:rPr>
          <w:rStyle w:val="Numberhead"/>
        </w:rPr>
        <w:t>Ch. terrain</w:t>
      </w:r>
      <w:r w:rsidRPr="00A46E8A">
        <w:tab/>
      </w:r>
    </w:p>
    <w:p w14:paraId="4078B377" w14:textId="426A55E8" w:rsidR="007A5E4C" w:rsidRDefault="007A5E4C" w:rsidP="007A5E4C">
      <w:pPr>
        <w:pStyle w:val="keywords"/>
      </w:pPr>
      <w:r>
        <w:rPr>
          <w:rStyle w:val="Numberhead"/>
        </w:rPr>
        <w:t>Themes</w:t>
      </w:r>
      <w:r>
        <w:tab/>
      </w:r>
      <w:r w:rsidR="003B2245" w:rsidRPr="003B2245">
        <w:t>The Parable of the Sower</w:t>
      </w:r>
      <w:r w:rsidR="003B2245">
        <w:t xml:space="preserve">, </w:t>
      </w:r>
      <w:r w:rsidR="003B2245" w:rsidRPr="003B2245">
        <w:t>A Lamp on a Stand</w:t>
      </w:r>
      <w:r w:rsidR="003B2245">
        <w:t xml:space="preserve">, </w:t>
      </w:r>
      <w:r w:rsidR="003B2245" w:rsidRPr="003B2245">
        <w:t>The Parable of the Growing Seed</w:t>
      </w:r>
      <w:r w:rsidR="003B2245">
        <w:t xml:space="preserve">, </w:t>
      </w:r>
      <w:r w:rsidR="003B2245" w:rsidRPr="003B2245">
        <w:t>The Parable of the Mustard Seed</w:t>
      </w:r>
      <w:r w:rsidR="003B2245">
        <w:t xml:space="preserve">, </w:t>
      </w:r>
      <w:r w:rsidR="003B2245" w:rsidRPr="003B2245">
        <w:t>Jesus Calms the Storm</w:t>
      </w:r>
    </w:p>
    <w:p w14:paraId="7189C235" w14:textId="4D087222"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Eeyore gets a home near the ground because he is noisy when he is walking around.</w:t>
      </w:r>
    </w:p>
    <w:p w14:paraId="4CEC4D42" w14:textId="77777777" w:rsidR="007A5E4C" w:rsidRPr="00F10443" w:rsidRDefault="007A5E4C" w:rsidP="007A5E4C">
      <w:pPr>
        <w:pStyle w:val="keywords"/>
        <w:rPr>
          <w:rStyle w:val="Numberhead"/>
        </w:rPr>
      </w:pPr>
      <w:r w:rsidRPr="00F10443">
        <w:rPr>
          <w:rStyle w:val="Numberhead"/>
        </w:rPr>
        <w:lastRenderedPageBreak/>
        <w:t>Verses</w:t>
      </w:r>
      <w:r w:rsidRPr="00F10443">
        <w:rPr>
          <w:rStyle w:val="Numberhead"/>
        </w:rPr>
        <w:tab/>
      </w:r>
    </w:p>
    <w:p w14:paraId="671E7AF6" w14:textId="6A536F29" w:rsidR="007A5E4C" w:rsidRPr="00F839CC" w:rsidRDefault="007A5E4C" w:rsidP="007A5E4C">
      <w:pPr>
        <w:pStyle w:val="Heading5"/>
      </w:pPr>
      <w:r>
        <w:t>5</w:t>
      </w:r>
      <w:r w:rsidRPr="00F839CC">
        <w:t xml:space="preserve"> </w:t>
      </w:r>
    </w:p>
    <w:p w14:paraId="176022AF" w14:textId="47C6FC07" w:rsidR="007A5E4C" w:rsidRPr="00166964" w:rsidRDefault="007A5E4C" w:rsidP="007A5E4C">
      <w:pPr>
        <w:pStyle w:val="keywords"/>
      </w:pPr>
      <w:r w:rsidRPr="00D25469">
        <w:rPr>
          <w:rStyle w:val="Numberhead"/>
        </w:rPr>
        <w:t>Peg</w:t>
      </w:r>
      <w:r>
        <w:tab/>
      </w:r>
      <w:r w:rsidRPr="000C4C07">
        <w:t>owl</w:t>
      </w:r>
    </w:p>
    <w:p w14:paraId="5E1F5BF4" w14:textId="77777777" w:rsidR="007A5E4C" w:rsidRDefault="007A5E4C" w:rsidP="007A5E4C">
      <w:pPr>
        <w:pStyle w:val="keywords"/>
      </w:pPr>
      <w:r>
        <w:rPr>
          <w:rStyle w:val="Numberhead"/>
        </w:rPr>
        <w:t>Ch. terrain</w:t>
      </w:r>
      <w:r w:rsidRPr="00A46E8A">
        <w:tab/>
      </w:r>
    </w:p>
    <w:p w14:paraId="74178B4F" w14:textId="77777777" w:rsidR="007A5E4C" w:rsidRDefault="007A5E4C" w:rsidP="007A5E4C">
      <w:pPr>
        <w:pStyle w:val="keywords"/>
      </w:pPr>
      <w:r>
        <w:rPr>
          <w:rStyle w:val="Numberhead"/>
        </w:rPr>
        <w:t>Themes</w:t>
      </w:r>
      <w:r>
        <w:tab/>
      </w:r>
    </w:p>
    <w:p w14:paraId="46485693" w14:textId="0A67E3FD"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An owl guest flies away from the noise of the ground floor to the top of tree hotel.</w:t>
      </w:r>
    </w:p>
    <w:p w14:paraId="602E2F6D"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EEFD767" w14:textId="015CDCBB" w:rsidR="00F71C6A" w:rsidRDefault="00F71C6A" w:rsidP="00F71C6A">
      <w:pPr>
        <w:pStyle w:val="Heading4"/>
      </w:pPr>
      <w:r>
        <w:t>Chaos in the branches</w:t>
      </w:r>
    </w:p>
    <w:p w14:paraId="22273EC2" w14:textId="7DC9341C" w:rsidR="00F71C6A" w:rsidRPr="00AE6A68" w:rsidRDefault="00585E37" w:rsidP="00F71C6A">
      <w:pPr>
        <w:pStyle w:val="keywords"/>
      </w:pPr>
      <w:r>
        <w:rPr>
          <w:rStyle w:val="Numberhead"/>
        </w:rPr>
        <w:t>Scene</w:t>
      </w:r>
      <w:r w:rsidR="00F71C6A" w:rsidRPr="00AE6A68">
        <w:tab/>
      </w:r>
    </w:p>
    <w:p w14:paraId="1ACB0D32" w14:textId="2CC49698" w:rsidR="007A5E4C" w:rsidRPr="00F839CC" w:rsidRDefault="007A5E4C" w:rsidP="007A5E4C">
      <w:pPr>
        <w:pStyle w:val="Heading5"/>
      </w:pPr>
      <w:r>
        <w:t>6</w:t>
      </w:r>
      <w:r w:rsidRPr="00F839CC">
        <w:t xml:space="preserve"> </w:t>
      </w:r>
    </w:p>
    <w:p w14:paraId="7AC5FCD8" w14:textId="1DD5E43A" w:rsidR="007A5E4C" w:rsidRPr="00166964" w:rsidRDefault="007A5E4C" w:rsidP="007A5E4C">
      <w:pPr>
        <w:pStyle w:val="keywords"/>
      </w:pPr>
      <w:r w:rsidRPr="00D25469">
        <w:rPr>
          <w:rStyle w:val="Numberhead"/>
        </w:rPr>
        <w:t>Peg</w:t>
      </w:r>
      <w:r>
        <w:tab/>
      </w:r>
      <w:r w:rsidRPr="000C4C07">
        <w:t>witch</w:t>
      </w:r>
    </w:p>
    <w:p w14:paraId="1881E7D4" w14:textId="77777777" w:rsidR="007A5E4C" w:rsidRDefault="007A5E4C" w:rsidP="007A5E4C">
      <w:pPr>
        <w:pStyle w:val="keywords"/>
      </w:pPr>
      <w:r>
        <w:rPr>
          <w:rStyle w:val="Numberhead"/>
        </w:rPr>
        <w:t>Ch. terrain</w:t>
      </w:r>
      <w:r w:rsidRPr="00A46E8A">
        <w:tab/>
      </w:r>
    </w:p>
    <w:p w14:paraId="4AA75F25" w14:textId="77777777" w:rsidR="007A5E4C" w:rsidRDefault="007A5E4C" w:rsidP="007A5E4C">
      <w:pPr>
        <w:pStyle w:val="keywords"/>
      </w:pPr>
      <w:r>
        <w:rPr>
          <w:rStyle w:val="Numberhead"/>
        </w:rPr>
        <w:t>Themes</w:t>
      </w:r>
      <w:r>
        <w:tab/>
      </w:r>
    </w:p>
    <w:p w14:paraId="11F9F1F3" w14:textId="1459FB32"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The owl collides with a witch staying in the top branches and crashes down through the tree.</w:t>
      </w:r>
    </w:p>
    <w:p w14:paraId="3CC3B325"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AEE5E2A" w14:textId="2EF32BC4" w:rsidR="007A5E4C" w:rsidRPr="00F839CC" w:rsidRDefault="007A5E4C" w:rsidP="007A5E4C">
      <w:pPr>
        <w:pStyle w:val="Heading5"/>
      </w:pPr>
      <w:r>
        <w:t>7</w:t>
      </w:r>
      <w:r w:rsidRPr="00F839CC">
        <w:t xml:space="preserve"> </w:t>
      </w:r>
    </w:p>
    <w:p w14:paraId="759F17EB" w14:textId="77777777" w:rsidR="007A5E4C" w:rsidRPr="00166964" w:rsidRDefault="007A5E4C" w:rsidP="007A5E4C">
      <w:pPr>
        <w:pStyle w:val="keywords"/>
      </w:pPr>
      <w:r w:rsidRPr="00D25469">
        <w:rPr>
          <w:rStyle w:val="Numberhead"/>
        </w:rPr>
        <w:t>Peg</w:t>
      </w:r>
      <w:r>
        <w:tab/>
      </w:r>
    </w:p>
    <w:p w14:paraId="73658815" w14:textId="77777777" w:rsidR="007A5E4C" w:rsidRDefault="007A5E4C" w:rsidP="007A5E4C">
      <w:pPr>
        <w:pStyle w:val="keywords"/>
      </w:pPr>
      <w:r>
        <w:rPr>
          <w:rStyle w:val="Numberhead"/>
        </w:rPr>
        <w:t>Ch. terrain</w:t>
      </w:r>
      <w:r w:rsidRPr="00A46E8A">
        <w:tab/>
      </w:r>
    </w:p>
    <w:p w14:paraId="19227542" w14:textId="77777777" w:rsidR="007A5E4C" w:rsidRDefault="007A5E4C" w:rsidP="007A5E4C">
      <w:pPr>
        <w:pStyle w:val="keywords"/>
      </w:pPr>
      <w:r>
        <w:rPr>
          <w:rStyle w:val="Numberhead"/>
        </w:rPr>
        <w:t>Themes</w:t>
      </w:r>
      <w:r>
        <w:tab/>
      </w:r>
    </w:p>
    <w:p w14:paraId="59F9208B" w14:textId="681059C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 xml:space="preserve">All the oak acorns are knocked off the tree </w:t>
      </w:r>
      <w:r w:rsidR="001D7FAD">
        <w:t xml:space="preserve">with several branches </w:t>
      </w:r>
      <w:r w:rsidR="001D7FAD" w:rsidRPr="001D7FAD">
        <w:t>from the accident and fall all around tree.</w:t>
      </w:r>
    </w:p>
    <w:p w14:paraId="45625DD8"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7B288343" w14:textId="477158A4" w:rsidR="007A5E4C" w:rsidRPr="00F839CC" w:rsidRDefault="007A5E4C" w:rsidP="007A5E4C">
      <w:pPr>
        <w:pStyle w:val="Heading5"/>
      </w:pPr>
      <w:r>
        <w:t>8</w:t>
      </w:r>
      <w:r w:rsidRPr="00F839CC">
        <w:t xml:space="preserve"> </w:t>
      </w:r>
    </w:p>
    <w:p w14:paraId="5C408D9C" w14:textId="68B64F89" w:rsidR="007A5E4C" w:rsidRPr="00166964" w:rsidRDefault="007A5E4C" w:rsidP="007A5E4C">
      <w:pPr>
        <w:pStyle w:val="keywords"/>
      </w:pPr>
      <w:r w:rsidRPr="00D25469">
        <w:rPr>
          <w:rStyle w:val="Numberhead"/>
        </w:rPr>
        <w:t>Peg</w:t>
      </w:r>
      <w:r>
        <w:tab/>
      </w:r>
      <w:r w:rsidRPr="000C4C07">
        <w:t>hive</w:t>
      </w:r>
    </w:p>
    <w:p w14:paraId="338585A5" w14:textId="77777777" w:rsidR="007A5E4C" w:rsidRDefault="007A5E4C" w:rsidP="007A5E4C">
      <w:pPr>
        <w:pStyle w:val="keywords"/>
      </w:pPr>
      <w:r>
        <w:rPr>
          <w:rStyle w:val="Numberhead"/>
        </w:rPr>
        <w:t>Ch. terrain</w:t>
      </w:r>
      <w:r w:rsidRPr="00A46E8A">
        <w:tab/>
      </w:r>
    </w:p>
    <w:p w14:paraId="2464DAF8" w14:textId="77777777" w:rsidR="007A5E4C" w:rsidRDefault="007A5E4C" w:rsidP="007A5E4C">
      <w:pPr>
        <w:pStyle w:val="keywords"/>
      </w:pPr>
      <w:r>
        <w:rPr>
          <w:rStyle w:val="Numberhead"/>
        </w:rPr>
        <w:t>Themes</w:t>
      </w:r>
      <w:r>
        <w:tab/>
      </w:r>
    </w:p>
    <w:p w14:paraId="4C310F45" w14:textId="38DE306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t xml:space="preserve">The falling branches knock </w:t>
      </w:r>
      <w:r w:rsidR="001D7FAD" w:rsidRPr="001D7FAD">
        <w:t xml:space="preserve">a hive off a </w:t>
      </w:r>
      <w:r w:rsidR="001D7FAD">
        <w:t xml:space="preserve">lower </w:t>
      </w:r>
      <w:r w:rsidR="001D7FAD" w:rsidRPr="001D7FAD">
        <w:t>branch and bees angrily buzz around.</w:t>
      </w:r>
    </w:p>
    <w:p w14:paraId="1123A63B"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232DBF7" w14:textId="3680FA97" w:rsidR="007A5E4C" w:rsidRPr="00F839CC" w:rsidRDefault="007A5E4C" w:rsidP="007A5E4C">
      <w:pPr>
        <w:pStyle w:val="Heading5"/>
      </w:pPr>
      <w:r>
        <w:t>9</w:t>
      </w:r>
      <w:r w:rsidRPr="00F839CC">
        <w:t xml:space="preserve"> </w:t>
      </w:r>
    </w:p>
    <w:p w14:paraId="742D35B8" w14:textId="7EBFA81E" w:rsidR="007A5E4C" w:rsidRPr="00166964" w:rsidRDefault="007A5E4C" w:rsidP="007A5E4C">
      <w:pPr>
        <w:pStyle w:val="keywords"/>
      </w:pPr>
      <w:r w:rsidRPr="00D25469">
        <w:rPr>
          <w:rStyle w:val="Numberhead"/>
        </w:rPr>
        <w:t>Peg</w:t>
      </w:r>
      <w:r>
        <w:tab/>
      </w:r>
      <w:r w:rsidRPr="000C4C07">
        <w:t>web</w:t>
      </w:r>
    </w:p>
    <w:p w14:paraId="0572CD62" w14:textId="77777777" w:rsidR="007A5E4C" w:rsidRDefault="007A5E4C" w:rsidP="007A5E4C">
      <w:pPr>
        <w:pStyle w:val="keywords"/>
      </w:pPr>
      <w:r>
        <w:rPr>
          <w:rStyle w:val="Numberhead"/>
        </w:rPr>
        <w:t>Ch. terrain</w:t>
      </w:r>
      <w:r w:rsidRPr="00A46E8A">
        <w:tab/>
      </w:r>
    </w:p>
    <w:p w14:paraId="203DE49F" w14:textId="77777777" w:rsidR="007A5E4C" w:rsidRDefault="007A5E4C" w:rsidP="007A5E4C">
      <w:pPr>
        <w:pStyle w:val="keywords"/>
      </w:pPr>
      <w:r>
        <w:rPr>
          <w:rStyle w:val="Numberhead"/>
        </w:rPr>
        <w:t>Themes</w:t>
      </w:r>
      <w:r>
        <w:tab/>
      </w:r>
    </w:p>
    <w:p w14:paraId="01786E33" w14:textId="5C0D7B75"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The hive and the many bees are caught by a large web and create a mess when they hit the ground.</w:t>
      </w:r>
    </w:p>
    <w:p w14:paraId="0428441E"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BD50207" w14:textId="0E70B641" w:rsidR="007A5E4C" w:rsidRPr="00F839CC" w:rsidRDefault="007A5E4C" w:rsidP="007A5E4C">
      <w:pPr>
        <w:pStyle w:val="Heading5"/>
      </w:pPr>
      <w:r w:rsidRPr="00F839CC">
        <w:lastRenderedPageBreak/>
        <w:t>1</w:t>
      </w:r>
      <w:r w:rsidR="00AB230D">
        <w:t>0</w:t>
      </w:r>
      <w:r w:rsidRPr="00F839CC">
        <w:t xml:space="preserve"> </w:t>
      </w:r>
    </w:p>
    <w:p w14:paraId="05BB8AE2" w14:textId="567025E8" w:rsidR="007A5E4C" w:rsidRPr="00166964" w:rsidRDefault="007A5E4C" w:rsidP="007A5E4C">
      <w:pPr>
        <w:pStyle w:val="keywords"/>
      </w:pPr>
      <w:r w:rsidRPr="00D25469">
        <w:rPr>
          <w:rStyle w:val="Numberhead"/>
        </w:rPr>
        <w:t>Peg</w:t>
      </w:r>
      <w:r>
        <w:tab/>
      </w:r>
      <w:r w:rsidRPr="000C4C07">
        <w:t>ties</w:t>
      </w:r>
    </w:p>
    <w:p w14:paraId="06CBA665" w14:textId="77777777" w:rsidR="007A5E4C" w:rsidRDefault="007A5E4C" w:rsidP="007A5E4C">
      <w:pPr>
        <w:pStyle w:val="keywords"/>
      </w:pPr>
      <w:r>
        <w:rPr>
          <w:rStyle w:val="Numberhead"/>
        </w:rPr>
        <w:t>Ch. terrain</w:t>
      </w:r>
      <w:r w:rsidRPr="00A46E8A">
        <w:tab/>
      </w:r>
    </w:p>
    <w:p w14:paraId="4DBB1D33" w14:textId="77777777" w:rsidR="007A5E4C" w:rsidRDefault="007A5E4C" w:rsidP="007A5E4C">
      <w:pPr>
        <w:pStyle w:val="keywords"/>
      </w:pPr>
      <w:r>
        <w:rPr>
          <w:rStyle w:val="Numberhead"/>
        </w:rPr>
        <w:t>Themes</w:t>
      </w:r>
      <w:r>
        <w:tab/>
      </w:r>
    </w:p>
    <w:p w14:paraId="1E5C0353" w14:textId="7BA40BE0"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011B53" w:rsidRPr="00011B53">
        <w:t>Bees use tiny zip ties and the spider web to hold their hive together.</w:t>
      </w:r>
    </w:p>
    <w:p w14:paraId="4AF839CE" w14:textId="792983D9" w:rsidR="007A5E4C" w:rsidRPr="006417C6" w:rsidRDefault="007A5E4C" w:rsidP="007A5E4C">
      <w:pPr>
        <w:pStyle w:val="keywords"/>
      </w:pPr>
      <w:r w:rsidRPr="00F10443">
        <w:rPr>
          <w:rStyle w:val="Numberhead"/>
        </w:rPr>
        <w:t>Verses</w:t>
      </w:r>
      <w:r w:rsidRPr="00F10443">
        <w:rPr>
          <w:rStyle w:val="Numberhead"/>
        </w:rPr>
        <w:tab/>
      </w:r>
      <w:r w:rsidR="006417C6">
        <w:rPr>
          <w:rStyle w:val="Numberhead"/>
        </w:rPr>
        <w:t>45</w:t>
      </w:r>
      <w:r w:rsidR="006417C6">
        <w:t xml:space="preserve"> </w:t>
      </w:r>
      <w:r w:rsidR="006417C6" w:rsidRPr="006417C6">
        <w:t>For even the Son of Man did not come to be served, but to serve, and to give his life as a ransom for many.</w:t>
      </w:r>
    </w:p>
    <w:p w14:paraId="628C9825" w14:textId="02F8BAC2" w:rsidR="00F71C6A" w:rsidRDefault="00F71C6A" w:rsidP="00F71C6A">
      <w:pPr>
        <w:pStyle w:val="Heading4"/>
      </w:pPr>
      <w:r>
        <w:t>Dinner at the inn</w:t>
      </w:r>
    </w:p>
    <w:p w14:paraId="46B5B5B5" w14:textId="16CB4225" w:rsidR="00F71C6A" w:rsidRPr="00AE6A68" w:rsidRDefault="00585E37" w:rsidP="00F71C6A">
      <w:pPr>
        <w:pStyle w:val="keywords"/>
      </w:pPr>
      <w:r>
        <w:rPr>
          <w:rStyle w:val="Numberhead"/>
        </w:rPr>
        <w:t>Scene</w:t>
      </w:r>
      <w:r w:rsidR="00F71C6A" w:rsidRPr="00AE6A68">
        <w:tab/>
      </w:r>
    </w:p>
    <w:p w14:paraId="5263F068" w14:textId="150C9BE8" w:rsidR="00AB230D" w:rsidRPr="00F839CC" w:rsidRDefault="00AB230D" w:rsidP="00AB230D">
      <w:pPr>
        <w:pStyle w:val="Heading5"/>
      </w:pPr>
      <w:r w:rsidRPr="00F839CC">
        <w:t>1</w:t>
      </w:r>
      <w:r>
        <w:t>1</w:t>
      </w:r>
      <w:r w:rsidRPr="00F839CC">
        <w:t xml:space="preserve"> </w:t>
      </w:r>
    </w:p>
    <w:p w14:paraId="5F0AA5FD" w14:textId="7824E5E0" w:rsidR="00AB230D" w:rsidRPr="00166964" w:rsidRDefault="00AB230D" w:rsidP="00AB230D">
      <w:pPr>
        <w:pStyle w:val="keywords"/>
      </w:pPr>
      <w:r w:rsidRPr="00D25469">
        <w:rPr>
          <w:rStyle w:val="Numberhead"/>
        </w:rPr>
        <w:t>Peg</w:t>
      </w:r>
      <w:r>
        <w:tab/>
      </w:r>
      <w:r w:rsidRPr="000C4C07">
        <w:t>toad</w:t>
      </w:r>
    </w:p>
    <w:p w14:paraId="368EBD71" w14:textId="77777777" w:rsidR="00AB230D" w:rsidRDefault="00AB230D" w:rsidP="00AB230D">
      <w:pPr>
        <w:pStyle w:val="keywords"/>
      </w:pPr>
      <w:r>
        <w:rPr>
          <w:rStyle w:val="Numberhead"/>
        </w:rPr>
        <w:t>Ch. terrain</w:t>
      </w:r>
      <w:r w:rsidRPr="00A46E8A">
        <w:tab/>
      </w:r>
    </w:p>
    <w:p w14:paraId="1D066C6C" w14:textId="77777777" w:rsidR="00AB230D" w:rsidRDefault="00AB230D" w:rsidP="00AB230D">
      <w:pPr>
        <w:pStyle w:val="keywords"/>
      </w:pPr>
      <w:r>
        <w:rPr>
          <w:rStyle w:val="Numberhead"/>
        </w:rPr>
        <w:t>Themes</w:t>
      </w:r>
      <w:r>
        <w:tab/>
      </w:r>
    </w:p>
    <w:p w14:paraId="1A7A32F2" w14:textId="290C2BD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A large toad finds the repaired hive, puts it on his back, and takes it to cook.</w:t>
      </w:r>
    </w:p>
    <w:p w14:paraId="5D011AD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633E68E7" w14:textId="68C2A554" w:rsidR="00AB230D" w:rsidRPr="00F839CC" w:rsidRDefault="00AB230D" w:rsidP="00AB230D">
      <w:pPr>
        <w:pStyle w:val="Heading5"/>
      </w:pPr>
      <w:r w:rsidRPr="00F839CC">
        <w:t>1</w:t>
      </w:r>
      <w:r>
        <w:t>2</w:t>
      </w:r>
      <w:r w:rsidRPr="00F839CC">
        <w:t xml:space="preserve"> </w:t>
      </w:r>
    </w:p>
    <w:p w14:paraId="6C4B4526" w14:textId="0E4D6D6C" w:rsidR="00AB230D" w:rsidRPr="00166964" w:rsidRDefault="00AB230D" w:rsidP="00AB230D">
      <w:pPr>
        <w:pStyle w:val="keywords"/>
      </w:pPr>
      <w:r w:rsidRPr="00D25469">
        <w:rPr>
          <w:rStyle w:val="Numberhead"/>
        </w:rPr>
        <w:t>Peg</w:t>
      </w:r>
      <w:r>
        <w:tab/>
      </w:r>
      <w:proofErr w:type="gramStart"/>
      <w:r w:rsidRPr="000C4C07">
        <w:t>dine</w:t>
      </w:r>
      <w:proofErr w:type="gramEnd"/>
    </w:p>
    <w:p w14:paraId="1EA8BDD7" w14:textId="77777777" w:rsidR="00AB230D" w:rsidRDefault="00AB230D" w:rsidP="00AB230D">
      <w:pPr>
        <w:pStyle w:val="keywords"/>
      </w:pPr>
      <w:r>
        <w:rPr>
          <w:rStyle w:val="Numberhead"/>
        </w:rPr>
        <w:t>Ch. terrain</w:t>
      </w:r>
      <w:r w:rsidRPr="00A46E8A">
        <w:tab/>
      </w:r>
    </w:p>
    <w:p w14:paraId="4A879E79" w14:textId="77777777" w:rsidR="00AB230D" w:rsidRDefault="00AB230D" w:rsidP="00AB230D">
      <w:pPr>
        <w:pStyle w:val="keywords"/>
      </w:pPr>
      <w:r>
        <w:rPr>
          <w:rStyle w:val="Numberhead"/>
        </w:rPr>
        <w:t>Themes</w:t>
      </w:r>
      <w:r>
        <w:tab/>
      </w:r>
    </w:p>
    <w:p w14:paraId="4FD758BB" w14:textId="2401E8CF"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The toad prepares delicious food for other animals to eat in the room where the hotel guests dine.</w:t>
      </w:r>
    </w:p>
    <w:p w14:paraId="1373D06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9CB16EF" w14:textId="24C11602" w:rsidR="00AB230D" w:rsidRPr="00F839CC" w:rsidRDefault="00AB230D" w:rsidP="00AB230D">
      <w:pPr>
        <w:pStyle w:val="Heading5"/>
      </w:pPr>
      <w:r w:rsidRPr="00F839CC">
        <w:t>1</w:t>
      </w:r>
      <w:r>
        <w:t>3</w:t>
      </w:r>
      <w:r w:rsidRPr="00F839CC">
        <w:t xml:space="preserve"> </w:t>
      </w:r>
    </w:p>
    <w:p w14:paraId="7F3BC86E" w14:textId="5421FA85" w:rsidR="00AB230D" w:rsidRPr="00166964" w:rsidRDefault="00AB230D" w:rsidP="00AB230D">
      <w:pPr>
        <w:pStyle w:val="keywords"/>
      </w:pPr>
      <w:r w:rsidRPr="00D25469">
        <w:rPr>
          <w:rStyle w:val="Numberhead"/>
        </w:rPr>
        <w:t>Peg</w:t>
      </w:r>
      <w:r>
        <w:tab/>
      </w:r>
      <w:r w:rsidRPr="000C4C07">
        <w:t>autumn</w:t>
      </w:r>
    </w:p>
    <w:p w14:paraId="33851CAC" w14:textId="77777777" w:rsidR="00AB230D" w:rsidRDefault="00AB230D" w:rsidP="00AB230D">
      <w:pPr>
        <w:pStyle w:val="keywords"/>
      </w:pPr>
      <w:r>
        <w:rPr>
          <w:rStyle w:val="Numberhead"/>
        </w:rPr>
        <w:t>Ch. terrain</w:t>
      </w:r>
      <w:r w:rsidRPr="00A46E8A">
        <w:tab/>
      </w:r>
    </w:p>
    <w:p w14:paraId="14A9BDF1" w14:textId="77777777" w:rsidR="00AB230D" w:rsidRDefault="00AB230D" w:rsidP="00AB230D">
      <w:pPr>
        <w:pStyle w:val="keywords"/>
      </w:pPr>
      <w:r>
        <w:rPr>
          <w:rStyle w:val="Numberhead"/>
        </w:rPr>
        <w:t>Themes</w:t>
      </w:r>
      <w:r>
        <w:tab/>
      </w:r>
    </w:p>
    <w:p w14:paraId="4EE876A7" w14:textId="51F9AB96" w:rsidR="00AB230D" w:rsidRPr="0048334D" w:rsidRDefault="00AB230D" w:rsidP="00AB230D">
      <w:pPr>
        <w:pStyle w:val="keywords"/>
        <w:rPr>
          <w:rStyle w:val="Numberhead"/>
          <w:rFonts w:asciiTheme="minorHAnsi" w:hAnsiTheme="minorHAnsi"/>
          <w:color w:val="auto"/>
          <w:sz w:val="20"/>
        </w:rPr>
      </w:pPr>
      <w:proofErr w:type="gramStart"/>
      <w:r w:rsidRPr="003D1666">
        <w:rPr>
          <w:rStyle w:val="Numberhead"/>
        </w:rPr>
        <w:t>Story</w:t>
      </w:r>
      <w:proofErr w:type="gramEnd"/>
      <w:r>
        <w:tab/>
      </w:r>
      <w:r w:rsidR="00011B53" w:rsidRPr="00011B53">
        <w:t>He decorates the dining room with large colorful autumn leaves on the table.</w:t>
      </w:r>
    </w:p>
    <w:p w14:paraId="471CD609"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E7609F8" w14:textId="00A0F394" w:rsidR="00AB230D" w:rsidRPr="00F839CC" w:rsidRDefault="00AB230D" w:rsidP="00AB230D">
      <w:pPr>
        <w:pStyle w:val="Heading5"/>
      </w:pPr>
      <w:r w:rsidRPr="00F839CC">
        <w:t>1</w:t>
      </w:r>
      <w:r>
        <w:t>4</w:t>
      </w:r>
      <w:r w:rsidRPr="00F839CC">
        <w:t xml:space="preserve"> </w:t>
      </w:r>
    </w:p>
    <w:p w14:paraId="31692E42" w14:textId="392FDC03" w:rsidR="00AB230D" w:rsidRPr="00166964" w:rsidRDefault="00AB230D" w:rsidP="00AB230D">
      <w:pPr>
        <w:pStyle w:val="keywords"/>
      </w:pPr>
      <w:r w:rsidRPr="00D25469">
        <w:rPr>
          <w:rStyle w:val="Numberhead"/>
        </w:rPr>
        <w:t>Peg</w:t>
      </w:r>
      <w:r>
        <w:tab/>
      </w:r>
      <w:r w:rsidRPr="000C4C07">
        <w:t>Deere</w:t>
      </w:r>
    </w:p>
    <w:p w14:paraId="2B20788A" w14:textId="77777777" w:rsidR="00AB230D" w:rsidRDefault="00AB230D" w:rsidP="00AB230D">
      <w:pPr>
        <w:pStyle w:val="keywords"/>
      </w:pPr>
      <w:r>
        <w:rPr>
          <w:rStyle w:val="Numberhead"/>
        </w:rPr>
        <w:t>Ch. terrain</w:t>
      </w:r>
      <w:r w:rsidRPr="00A46E8A">
        <w:tab/>
      </w:r>
    </w:p>
    <w:p w14:paraId="17BD0274" w14:textId="77777777" w:rsidR="00AB230D" w:rsidRDefault="00AB230D" w:rsidP="00AB230D">
      <w:pPr>
        <w:pStyle w:val="keywords"/>
      </w:pPr>
      <w:r>
        <w:rPr>
          <w:rStyle w:val="Numberhead"/>
        </w:rPr>
        <w:t>Themes</w:t>
      </w:r>
      <w:r>
        <w:tab/>
      </w:r>
    </w:p>
    <w:p w14:paraId="4913D815" w14:textId="213B5AA4" w:rsidR="00AB230D" w:rsidRPr="0048334D" w:rsidRDefault="00AB230D" w:rsidP="00AB230D">
      <w:pPr>
        <w:pStyle w:val="keywords"/>
        <w:rPr>
          <w:rStyle w:val="Numberhead"/>
          <w:rFonts w:asciiTheme="minorHAnsi" w:hAnsiTheme="minorHAnsi"/>
          <w:color w:val="auto"/>
          <w:sz w:val="20"/>
        </w:rPr>
      </w:pPr>
      <w:proofErr w:type="gramStart"/>
      <w:r w:rsidRPr="003D1666">
        <w:rPr>
          <w:rStyle w:val="Numberhead"/>
        </w:rPr>
        <w:t>Story</w:t>
      </w:r>
      <w:proofErr w:type="gramEnd"/>
      <w:r>
        <w:tab/>
      </w:r>
      <w:r w:rsidR="00011B53" w:rsidRPr="00011B53">
        <w:t>He uses a front-loading John Deere to haul leaves up to the kitchen for his fireplace and to decorate with.</w:t>
      </w:r>
    </w:p>
    <w:p w14:paraId="19558376"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C183302" w14:textId="3F5182A8" w:rsidR="00AB230D" w:rsidRPr="00F839CC" w:rsidRDefault="00AB230D" w:rsidP="00AB230D">
      <w:pPr>
        <w:pStyle w:val="Heading5"/>
      </w:pPr>
      <w:r w:rsidRPr="00F839CC">
        <w:t>1</w:t>
      </w:r>
      <w:r>
        <w:t>5</w:t>
      </w:r>
      <w:r w:rsidRPr="00F839CC">
        <w:t xml:space="preserve"> </w:t>
      </w:r>
    </w:p>
    <w:p w14:paraId="4769BE59" w14:textId="094D3836" w:rsidR="00AB230D" w:rsidRPr="00166964" w:rsidRDefault="00AB230D" w:rsidP="00AB230D">
      <w:pPr>
        <w:pStyle w:val="keywords"/>
      </w:pPr>
      <w:r w:rsidRPr="00D25469">
        <w:rPr>
          <w:rStyle w:val="Numberhead"/>
        </w:rPr>
        <w:t>Peg</w:t>
      </w:r>
      <w:r>
        <w:tab/>
      </w:r>
      <w:r w:rsidRPr="000C4C07">
        <w:t>tall</w:t>
      </w:r>
    </w:p>
    <w:p w14:paraId="3EB84874" w14:textId="77777777" w:rsidR="00AB230D" w:rsidRDefault="00AB230D" w:rsidP="00AB230D">
      <w:pPr>
        <w:pStyle w:val="keywords"/>
      </w:pPr>
      <w:r>
        <w:rPr>
          <w:rStyle w:val="Numberhead"/>
        </w:rPr>
        <w:lastRenderedPageBreak/>
        <w:t>Ch. terrain</w:t>
      </w:r>
      <w:r w:rsidRPr="00A46E8A">
        <w:tab/>
      </w:r>
    </w:p>
    <w:p w14:paraId="3EC0681A" w14:textId="77777777" w:rsidR="00AB230D" w:rsidRDefault="00AB230D" w:rsidP="00AB230D">
      <w:pPr>
        <w:pStyle w:val="keywords"/>
      </w:pPr>
      <w:r>
        <w:rPr>
          <w:rStyle w:val="Numberhead"/>
        </w:rPr>
        <w:t>Themes</w:t>
      </w:r>
      <w:r>
        <w:tab/>
      </w:r>
    </w:p>
    <w:p w14:paraId="76667EBD" w14:textId="3308E32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 xml:space="preserve">The kitchen where the toad cooks </w:t>
      </w:r>
      <w:proofErr w:type="gramStart"/>
      <w:r w:rsidR="00011B53" w:rsidRPr="00011B53">
        <w:t>has</w:t>
      </w:r>
      <w:proofErr w:type="gramEnd"/>
      <w:r w:rsidR="00011B53" w:rsidRPr="00011B53">
        <w:t xml:space="preserve"> a very tall chimney for the fireplace.</w:t>
      </w:r>
    </w:p>
    <w:p w14:paraId="55191BE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59D1FE7A" w14:textId="12DD154D" w:rsidR="00AB230D" w:rsidRPr="00F839CC" w:rsidRDefault="00AB230D" w:rsidP="00AB230D">
      <w:pPr>
        <w:pStyle w:val="Heading5"/>
      </w:pPr>
      <w:r w:rsidRPr="00F839CC">
        <w:t>1</w:t>
      </w:r>
      <w:r>
        <w:t>6</w:t>
      </w:r>
      <w:r w:rsidRPr="00F839CC">
        <w:t xml:space="preserve"> </w:t>
      </w:r>
    </w:p>
    <w:p w14:paraId="681C7F03" w14:textId="75B13DF8" w:rsidR="00AB230D" w:rsidRPr="00166964" w:rsidRDefault="00AB230D" w:rsidP="00AB230D">
      <w:pPr>
        <w:pStyle w:val="keywords"/>
      </w:pPr>
      <w:r w:rsidRPr="00D25469">
        <w:rPr>
          <w:rStyle w:val="Numberhead"/>
        </w:rPr>
        <w:t>Peg</w:t>
      </w:r>
      <w:r>
        <w:tab/>
      </w:r>
      <w:r w:rsidRPr="000C4C07">
        <w:t>tajine</w:t>
      </w:r>
    </w:p>
    <w:p w14:paraId="28417720" w14:textId="77777777" w:rsidR="00AB230D" w:rsidRDefault="00AB230D" w:rsidP="00AB230D">
      <w:pPr>
        <w:pStyle w:val="keywords"/>
      </w:pPr>
      <w:r>
        <w:rPr>
          <w:rStyle w:val="Numberhead"/>
        </w:rPr>
        <w:t>Ch. terrain</w:t>
      </w:r>
      <w:r w:rsidRPr="00A46E8A">
        <w:tab/>
      </w:r>
    </w:p>
    <w:p w14:paraId="7283C2B7" w14:textId="77777777" w:rsidR="00AB230D" w:rsidRDefault="00AB230D" w:rsidP="00AB230D">
      <w:pPr>
        <w:pStyle w:val="keywords"/>
      </w:pPr>
      <w:r>
        <w:rPr>
          <w:rStyle w:val="Numberhead"/>
        </w:rPr>
        <w:t>Themes</w:t>
      </w:r>
      <w:r>
        <w:tab/>
      </w:r>
    </w:p>
    <w:p w14:paraId="43D1DA3F" w14:textId="0214D6FC"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The favorite dish of the Moroccan toad is a vegetable tajine bubbling over in the fireplace. He burns himself.</w:t>
      </w:r>
    </w:p>
    <w:p w14:paraId="64AE6ECA"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7DF4CD6" w14:textId="5660C18A" w:rsidR="0022645D" w:rsidRDefault="000C4C07" w:rsidP="0022645D">
      <w:pPr>
        <w:pStyle w:val="Heading3"/>
      </w:pPr>
      <w:r w:rsidRPr="000C4C07">
        <w:t>Luke</w:t>
      </w:r>
    </w:p>
    <w:p w14:paraId="6D3F7CA4" w14:textId="1B2835B7" w:rsidR="00B17BCA" w:rsidRPr="000748DF" w:rsidRDefault="00B17BCA" w:rsidP="00B17BCA">
      <w:pPr>
        <w:pStyle w:val="keywords"/>
      </w:pPr>
      <w:r w:rsidRPr="00C55749">
        <w:rPr>
          <w:rStyle w:val="Numberhead"/>
        </w:rPr>
        <w:t>Sub. word</w:t>
      </w:r>
      <w:r>
        <w:rPr>
          <w:rStyle w:val="Numberhead"/>
        </w:rPr>
        <w:t>s</w:t>
      </w:r>
      <w:r w:rsidRPr="000748DF">
        <w:tab/>
      </w:r>
      <w:r w:rsidR="0064637B" w:rsidRPr="0064637B">
        <w:t>Luke the doctor</w:t>
      </w:r>
    </w:p>
    <w:p w14:paraId="379D8E40" w14:textId="1E43B2A2" w:rsidR="00B17BCA" w:rsidRDefault="00B17BCA" w:rsidP="00B17BCA">
      <w:pPr>
        <w:pStyle w:val="keywords"/>
      </w:pPr>
      <w:r>
        <w:rPr>
          <w:rStyle w:val="Numberhead"/>
        </w:rPr>
        <w:t>Peg</w:t>
      </w:r>
      <w:r w:rsidRPr="000748DF">
        <w:tab/>
      </w:r>
      <w:r>
        <w:t xml:space="preserve">3 = </w:t>
      </w:r>
      <w:r w:rsidR="00271217">
        <w:t>womb</w:t>
      </w:r>
    </w:p>
    <w:p w14:paraId="614523C0" w14:textId="12BEFA00" w:rsidR="00AE390F" w:rsidRPr="0064637B" w:rsidRDefault="003C7CD5" w:rsidP="00AE390F">
      <w:pPr>
        <w:pStyle w:val="keywords"/>
      </w:pPr>
      <w:r>
        <w:rPr>
          <w:rStyle w:val="Numberhead"/>
        </w:rPr>
        <w:t>Book terrain</w:t>
      </w:r>
      <w:r>
        <w:rPr>
          <w:rStyle w:val="Numberhead"/>
        </w:rPr>
        <w:tab/>
      </w:r>
      <w:r w:rsidR="0064637B" w:rsidRPr="0064637B">
        <w:t>hospital</w:t>
      </w:r>
    </w:p>
    <w:p w14:paraId="3266EBAB" w14:textId="69B7C50F" w:rsidR="00B17BCA" w:rsidRDefault="00B17BCA" w:rsidP="00B17BCA">
      <w:pPr>
        <w:pStyle w:val="keywords"/>
      </w:pPr>
      <w:r w:rsidRPr="000748DF">
        <w:rPr>
          <w:rStyle w:val="Numberhead"/>
        </w:rPr>
        <w:t>Story</w:t>
      </w:r>
      <w:r>
        <w:tab/>
      </w:r>
      <w:r w:rsidR="0064637B">
        <w:t>Fixes up the people from the bad tajine food falling out of the tree.</w:t>
      </w:r>
    </w:p>
    <w:p w14:paraId="316BBE5D" w14:textId="77777777" w:rsidR="00B17BCA" w:rsidRPr="000748DF" w:rsidRDefault="00B17BCA" w:rsidP="00B17BCA">
      <w:pPr>
        <w:pStyle w:val="keywords"/>
      </w:pPr>
      <w:r>
        <w:rPr>
          <w:rStyle w:val="Numberhead"/>
        </w:rPr>
        <w:t>Notes</w:t>
      </w:r>
      <w:r w:rsidRPr="006A1716">
        <w:tab/>
      </w:r>
    </w:p>
    <w:p w14:paraId="1B2143A6" w14:textId="604C4FE4" w:rsidR="00F71C6A" w:rsidRDefault="00F71C6A" w:rsidP="00F71C6A">
      <w:pPr>
        <w:pStyle w:val="Heading4"/>
      </w:pPr>
      <w:r>
        <w:t>Hospital lobby</w:t>
      </w:r>
    </w:p>
    <w:p w14:paraId="662D005C" w14:textId="59AE7D08" w:rsidR="00F71C6A" w:rsidRPr="00AE6A68" w:rsidRDefault="00585E37" w:rsidP="00F71C6A">
      <w:pPr>
        <w:pStyle w:val="keywords"/>
      </w:pPr>
      <w:r>
        <w:rPr>
          <w:rStyle w:val="Numberhead"/>
        </w:rPr>
        <w:t>Scene</w:t>
      </w:r>
      <w:r w:rsidR="00F71C6A" w:rsidRPr="00AE6A68">
        <w:tab/>
      </w:r>
    </w:p>
    <w:p w14:paraId="65ADE20C" w14:textId="77777777" w:rsidR="00AB230D" w:rsidRPr="00F839CC" w:rsidRDefault="00AB230D" w:rsidP="00AB230D">
      <w:pPr>
        <w:pStyle w:val="Heading5"/>
      </w:pPr>
      <w:r w:rsidRPr="00F839CC">
        <w:t xml:space="preserve">1 </w:t>
      </w:r>
    </w:p>
    <w:p w14:paraId="5AC5DC12" w14:textId="1C8F957F" w:rsidR="00AB230D" w:rsidRPr="00166964" w:rsidRDefault="00AB230D" w:rsidP="00AB230D">
      <w:pPr>
        <w:pStyle w:val="keywords"/>
      </w:pPr>
      <w:r w:rsidRPr="00D25469">
        <w:rPr>
          <w:rStyle w:val="Numberhead"/>
        </w:rPr>
        <w:t>Peg</w:t>
      </w:r>
      <w:r>
        <w:tab/>
        <w:t>Book peg</w:t>
      </w:r>
    </w:p>
    <w:p w14:paraId="73988616" w14:textId="77777777" w:rsidR="00AB230D" w:rsidRDefault="00AB230D" w:rsidP="00AB230D">
      <w:pPr>
        <w:pStyle w:val="keywords"/>
      </w:pPr>
      <w:r>
        <w:rPr>
          <w:rStyle w:val="Numberhead"/>
        </w:rPr>
        <w:t>Ch. terrain</w:t>
      </w:r>
      <w:r w:rsidRPr="00A46E8A">
        <w:tab/>
      </w:r>
    </w:p>
    <w:p w14:paraId="3D5CFB3E" w14:textId="77777777" w:rsidR="00AB230D" w:rsidRDefault="00AB230D" w:rsidP="00AB230D">
      <w:pPr>
        <w:pStyle w:val="keywords"/>
      </w:pPr>
      <w:r>
        <w:rPr>
          <w:rStyle w:val="Numberhead"/>
        </w:rPr>
        <w:t>Themes</w:t>
      </w:r>
      <w:r>
        <w:tab/>
      </w:r>
    </w:p>
    <w:p w14:paraId="331F601A" w14:textId="47469481"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Patients enter through a large wheelchair accessible revolving door.</w:t>
      </w:r>
    </w:p>
    <w:p w14:paraId="55B69278"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EC80230" w14:textId="67115A13" w:rsidR="00AB230D" w:rsidRPr="00F839CC" w:rsidRDefault="00AB230D" w:rsidP="00AB230D">
      <w:pPr>
        <w:pStyle w:val="Heading5"/>
      </w:pPr>
      <w:r>
        <w:t>2</w:t>
      </w:r>
      <w:r w:rsidRPr="00F839CC">
        <w:t xml:space="preserve"> </w:t>
      </w:r>
    </w:p>
    <w:p w14:paraId="7A08B1DE" w14:textId="42C6598F" w:rsidR="00AB230D" w:rsidRPr="00166964" w:rsidRDefault="00AB230D" w:rsidP="00AB230D">
      <w:pPr>
        <w:pStyle w:val="keywords"/>
      </w:pPr>
      <w:r w:rsidRPr="00D25469">
        <w:rPr>
          <w:rStyle w:val="Numberhead"/>
        </w:rPr>
        <w:t>Peg</w:t>
      </w:r>
      <w:r>
        <w:tab/>
      </w:r>
      <w:r w:rsidRPr="000C4C07">
        <w:t>knee</w:t>
      </w:r>
    </w:p>
    <w:p w14:paraId="3A9C87F6" w14:textId="77777777" w:rsidR="00AB230D" w:rsidRDefault="00AB230D" w:rsidP="00AB230D">
      <w:pPr>
        <w:pStyle w:val="keywords"/>
      </w:pPr>
      <w:r>
        <w:rPr>
          <w:rStyle w:val="Numberhead"/>
        </w:rPr>
        <w:t>Ch. terrain</w:t>
      </w:r>
      <w:r w:rsidRPr="00A46E8A">
        <w:tab/>
      </w:r>
    </w:p>
    <w:p w14:paraId="2218BB04" w14:textId="77777777" w:rsidR="00AB230D" w:rsidRDefault="00AB230D" w:rsidP="00AB230D">
      <w:pPr>
        <w:pStyle w:val="keywords"/>
      </w:pPr>
      <w:r>
        <w:rPr>
          <w:rStyle w:val="Numberhead"/>
        </w:rPr>
        <w:t>Themes</w:t>
      </w:r>
      <w:r>
        <w:tab/>
      </w:r>
    </w:p>
    <w:p w14:paraId="29CB4958" w14:textId="021C804F"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 xml:space="preserve">The door moves so slowly that your knees </w:t>
      </w:r>
      <w:proofErr w:type="gramStart"/>
      <w:r w:rsidR="00B56276" w:rsidRPr="00B56276">
        <w:t>bumps</w:t>
      </w:r>
      <w:proofErr w:type="gramEnd"/>
      <w:r w:rsidR="00B56276" w:rsidRPr="00B56276">
        <w:t xml:space="preserve"> the glass panels as you walk through.</w:t>
      </w:r>
    </w:p>
    <w:p w14:paraId="76C973FB"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FB97C7F" w14:textId="39480DA9" w:rsidR="00AB230D" w:rsidRPr="00F839CC" w:rsidRDefault="00D24D1F" w:rsidP="00AB230D">
      <w:pPr>
        <w:pStyle w:val="Heading5"/>
      </w:pPr>
      <w:r>
        <w:t>3</w:t>
      </w:r>
      <w:r w:rsidR="00AB230D" w:rsidRPr="00F839CC">
        <w:t xml:space="preserve"> </w:t>
      </w:r>
    </w:p>
    <w:p w14:paraId="29E9D5B3" w14:textId="3928CA54" w:rsidR="00AB230D" w:rsidRPr="00166964" w:rsidRDefault="00AB230D" w:rsidP="00AB230D">
      <w:pPr>
        <w:pStyle w:val="keywords"/>
      </w:pPr>
      <w:r w:rsidRPr="00D25469">
        <w:rPr>
          <w:rStyle w:val="Numberhead"/>
        </w:rPr>
        <w:t>Peg</w:t>
      </w:r>
      <w:r>
        <w:tab/>
      </w:r>
      <w:r w:rsidR="00D24D1F" w:rsidRPr="000C4C07">
        <w:t>womb</w:t>
      </w:r>
    </w:p>
    <w:p w14:paraId="0AB80B66" w14:textId="77777777" w:rsidR="00AB230D" w:rsidRDefault="00AB230D" w:rsidP="00AB230D">
      <w:pPr>
        <w:pStyle w:val="keywords"/>
      </w:pPr>
      <w:r>
        <w:rPr>
          <w:rStyle w:val="Numberhead"/>
        </w:rPr>
        <w:t>Ch. terrain</w:t>
      </w:r>
      <w:r w:rsidRPr="00A46E8A">
        <w:tab/>
      </w:r>
    </w:p>
    <w:p w14:paraId="5199F396" w14:textId="77777777" w:rsidR="00AB230D" w:rsidRDefault="00AB230D" w:rsidP="00AB230D">
      <w:pPr>
        <w:pStyle w:val="keywords"/>
      </w:pPr>
      <w:r>
        <w:rPr>
          <w:rStyle w:val="Numberhead"/>
        </w:rPr>
        <w:t>Themes</w:t>
      </w:r>
      <w:r>
        <w:tab/>
      </w:r>
    </w:p>
    <w:p w14:paraId="1A22AFCA" w14:textId="08240B8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One patient who squeezes through the door is a woman is ready to deliver a baby from her womb.</w:t>
      </w:r>
    </w:p>
    <w:p w14:paraId="3FBE9A3F" w14:textId="77777777" w:rsidR="00AB230D" w:rsidRPr="00F10443" w:rsidRDefault="00AB230D" w:rsidP="00AB230D">
      <w:pPr>
        <w:pStyle w:val="keywords"/>
        <w:rPr>
          <w:rStyle w:val="Numberhead"/>
        </w:rPr>
      </w:pPr>
      <w:r w:rsidRPr="00F10443">
        <w:rPr>
          <w:rStyle w:val="Numberhead"/>
        </w:rPr>
        <w:lastRenderedPageBreak/>
        <w:t>Verses</w:t>
      </w:r>
      <w:r w:rsidRPr="00F10443">
        <w:rPr>
          <w:rStyle w:val="Numberhead"/>
        </w:rPr>
        <w:tab/>
      </w:r>
    </w:p>
    <w:p w14:paraId="6AA1D4E3" w14:textId="67EBEFFC" w:rsidR="00F71C6A" w:rsidRDefault="00C80246" w:rsidP="00F71C6A">
      <w:pPr>
        <w:pStyle w:val="Heading4"/>
      </w:pPr>
      <w:r>
        <w:t>A</w:t>
      </w:r>
      <w:r w:rsidR="00F71C6A">
        <w:t xml:space="preserve"> female patient gets treated</w:t>
      </w:r>
    </w:p>
    <w:p w14:paraId="5D70FA5B" w14:textId="081DA67B" w:rsidR="00F71C6A" w:rsidRPr="00AE6A68" w:rsidRDefault="00585E37" w:rsidP="00F71C6A">
      <w:pPr>
        <w:pStyle w:val="keywords"/>
      </w:pPr>
      <w:r>
        <w:rPr>
          <w:rStyle w:val="Numberhead"/>
        </w:rPr>
        <w:t>Scene</w:t>
      </w:r>
      <w:r w:rsidR="00F71C6A" w:rsidRPr="00AE6A68">
        <w:tab/>
      </w:r>
    </w:p>
    <w:p w14:paraId="0D899DEC" w14:textId="13400E52" w:rsidR="00D24D1F" w:rsidRPr="00F839CC" w:rsidRDefault="00D24D1F" w:rsidP="00D24D1F">
      <w:pPr>
        <w:pStyle w:val="Heading5"/>
      </w:pPr>
      <w:r>
        <w:t>4</w:t>
      </w:r>
      <w:r w:rsidRPr="00F839CC">
        <w:t xml:space="preserve"> </w:t>
      </w:r>
    </w:p>
    <w:p w14:paraId="737C272B" w14:textId="656B8584" w:rsidR="00D24D1F" w:rsidRPr="00166964" w:rsidRDefault="00D24D1F" w:rsidP="00D24D1F">
      <w:pPr>
        <w:pStyle w:val="keywords"/>
      </w:pPr>
      <w:r w:rsidRPr="00D25469">
        <w:rPr>
          <w:rStyle w:val="Numberhead"/>
        </w:rPr>
        <w:t>Peg</w:t>
      </w:r>
      <w:r>
        <w:tab/>
      </w:r>
      <w:r w:rsidRPr="000C4C07">
        <w:t>ray</w:t>
      </w:r>
    </w:p>
    <w:p w14:paraId="7CF7A4EA" w14:textId="77777777" w:rsidR="00D24D1F" w:rsidRDefault="00D24D1F" w:rsidP="00D24D1F">
      <w:pPr>
        <w:pStyle w:val="keywords"/>
      </w:pPr>
      <w:r>
        <w:rPr>
          <w:rStyle w:val="Numberhead"/>
        </w:rPr>
        <w:t>Ch. terrain</w:t>
      </w:r>
      <w:r w:rsidRPr="00A46E8A">
        <w:tab/>
      </w:r>
    </w:p>
    <w:p w14:paraId="437E8E6F" w14:textId="77777777" w:rsidR="00D24D1F" w:rsidRDefault="00D24D1F" w:rsidP="00D24D1F">
      <w:pPr>
        <w:pStyle w:val="keywords"/>
      </w:pPr>
      <w:r>
        <w:rPr>
          <w:rStyle w:val="Numberhead"/>
        </w:rPr>
        <w:t>Themes</w:t>
      </w:r>
      <w:r>
        <w:tab/>
      </w:r>
    </w:p>
    <w:p w14:paraId="692B01AD" w14:textId="72AB539A"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After the baby is delivered, they see a tumor in her and is treated with rays from large machine.</w:t>
      </w:r>
    </w:p>
    <w:p w14:paraId="31EC4362"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7AC609B1" w14:textId="02262BB5" w:rsidR="00D24D1F" w:rsidRPr="00F839CC" w:rsidRDefault="00D24D1F" w:rsidP="00D24D1F">
      <w:pPr>
        <w:pStyle w:val="Heading5"/>
      </w:pPr>
      <w:r>
        <w:t>5</w:t>
      </w:r>
      <w:r w:rsidRPr="00F839CC">
        <w:t xml:space="preserve"> </w:t>
      </w:r>
    </w:p>
    <w:p w14:paraId="1A6EB614" w14:textId="4D060F33" w:rsidR="00D24D1F" w:rsidRPr="00166964" w:rsidRDefault="00D24D1F" w:rsidP="00D24D1F">
      <w:pPr>
        <w:pStyle w:val="keywords"/>
      </w:pPr>
      <w:r w:rsidRPr="00D25469">
        <w:rPr>
          <w:rStyle w:val="Numberhead"/>
        </w:rPr>
        <w:t>Peg</w:t>
      </w:r>
      <w:r>
        <w:tab/>
      </w:r>
      <w:r w:rsidRPr="000C4C07">
        <w:t>aloe</w:t>
      </w:r>
    </w:p>
    <w:p w14:paraId="244BCA99" w14:textId="77777777" w:rsidR="00D24D1F" w:rsidRDefault="00D24D1F" w:rsidP="00D24D1F">
      <w:pPr>
        <w:pStyle w:val="keywords"/>
      </w:pPr>
      <w:r>
        <w:rPr>
          <w:rStyle w:val="Numberhead"/>
        </w:rPr>
        <w:t>Ch. terrain</w:t>
      </w:r>
      <w:r w:rsidRPr="00A46E8A">
        <w:tab/>
      </w:r>
    </w:p>
    <w:p w14:paraId="0AA8254E" w14:textId="77777777" w:rsidR="00D24D1F" w:rsidRDefault="00D24D1F" w:rsidP="00D24D1F">
      <w:pPr>
        <w:pStyle w:val="keywords"/>
      </w:pPr>
      <w:r>
        <w:rPr>
          <w:rStyle w:val="Numberhead"/>
        </w:rPr>
        <w:t>Themes</w:t>
      </w:r>
      <w:r>
        <w:tab/>
      </w:r>
    </w:p>
    <w:p w14:paraId="6FABCD04" w14:textId="3BCDC783"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 xml:space="preserve">The radiation treatment causes skin burns which </w:t>
      </w:r>
      <w:proofErr w:type="gramStart"/>
      <w:r w:rsidR="00B56276" w:rsidRPr="00B56276">
        <w:t>have to</w:t>
      </w:r>
      <w:proofErr w:type="gramEnd"/>
      <w:r w:rsidR="00B56276" w:rsidRPr="00B56276">
        <w:t xml:space="preserve"> be treated with aloe.</w:t>
      </w:r>
    </w:p>
    <w:p w14:paraId="2CE50EB0"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025B1930" w14:textId="0AD6BABA" w:rsidR="00D24D1F" w:rsidRPr="00F839CC" w:rsidRDefault="00D24D1F" w:rsidP="00D24D1F">
      <w:pPr>
        <w:pStyle w:val="Heading5"/>
      </w:pPr>
      <w:r>
        <w:t>6</w:t>
      </w:r>
      <w:r w:rsidRPr="00F839CC">
        <w:t xml:space="preserve"> </w:t>
      </w:r>
    </w:p>
    <w:p w14:paraId="7BE20034" w14:textId="55B88A25" w:rsidR="00D24D1F" w:rsidRPr="00166964" w:rsidRDefault="00D24D1F" w:rsidP="00D24D1F">
      <w:pPr>
        <w:pStyle w:val="keywords"/>
      </w:pPr>
      <w:r w:rsidRPr="00D25469">
        <w:rPr>
          <w:rStyle w:val="Numberhead"/>
        </w:rPr>
        <w:t>Peg</w:t>
      </w:r>
      <w:r>
        <w:tab/>
      </w:r>
      <w:r w:rsidRPr="000C4C07">
        <w:t>itch</w:t>
      </w:r>
    </w:p>
    <w:p w14:paraId="282ECCD2" w14:textId="77777777" w:rsidR="00D24D1F" w:rsidRDefault="00D24D1F" w:rsidP="00D24D1F">
      <w:pPr>
        <w:pStyle w:val="keywords"/>
      </w:pPr>
      <w:r>
        <w:rPr>
          <w:rStyle w:val="Numberhead"/>
        </w:rPr>
        <w:t>Ch. terrain</w:t>
      </w:r>
      <w:r w:rsidRPr="00A46E8A">
        <w:tab/>
      </w:r>
    </w:p>
    <w:p w14:paraId="26745D7F" w14:textId="77777777" w:rsidR="00D24D1F" w:rsidRDefault="00D24D1F" w:rsidP="00D24D1F">
      <w:pPr>
        <w:pStyle w:val="keywords"/>
      </w:pPr>
      <w:r>
        <w:rPr>
          <w:rStyle w:val="Numberhead"/>
        </w:rPr>
        <w:t>Themes</w:t>
      </w:r>
      <w:r>
        <w:tab/>
      </w:r>
    </w:p>
    <w:p w14:paraId="5933965F" w14:textId="48573EC1"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woman's treated skin is getting better but as it heals it starts to itch.</w:t>
      </w:r>
    </w:p>
    <w:p w14:paraId="2B1C8E0F" w14:textId="77777777" w:rsidR="00D24D1F" w:rsidRPr="00FD0EA3" w:rsidRDefault="00D24D1F" w:rsidP="00D24D1F">
      <w:pPr>
        <w:pStyle w:val="keywords"/>
        <w:rPr>
          <w:rStyle w:val="Numberhead"/>
          <w:lang w:val="pt-BR"/>
        </w:rPr>
      </w:pPr>
      <w:r w:rsidRPr="00FD0EA3">
        <w:rPr>
          <w:rStyle w:val="Numberhead"/>
          <w:lang w:val="pt-BR"/>
        </w:rPr>
        <w:t>Verses</w:t>
      </w:r>
      <w:r w:rsidRPr="00FD0EA3">
        <w:rPr>
          <w:rStyle w:val="Numberhead"/>
          <w:lang w:val="pt-BR"/>
        </w:rPr>
        <w:tab/>
      </w:r>
    </w:p>
    <w:p w14:paraId="222D12B0" w14:textId="65F4C7DE" w:rsidR="00D24D1F" w:rsidRPr="00FD0EA3" w:rsidRDefault="00D24D1F" w:rsidP="00D24D1F">
      <w:pPr>
        <w:pStyle w:val="Heading5"/>
        <w:rPr>
          <w:lang w:val="pt-BR"/>
        </w:rPr>
      </w:pPr>
      <w:r w:rsidRPr="00FD0EA3">
        <w:rPr>
          <w:lang w:val="pt-BR"/>
        </w:rPr>
        <w:t xml:space="preserve">7 </w:t>
      </w:r>
    </w:p>
    <w:p w14:paraId="3632C055" w14:textId="3D12731D" w:rsidR="00D24D1F" w:rsidRPr="00FD0EA3" w:rsidRDefault="00D24D1F" w:rsidP="00D24D1F">
      <w:pPr>
        <w:pStyle w:val="keywords"/>
        <w:rPr>
          <w:lang w:val="pt-BR"/>
        </w:rPr>
      </w:pPr>
      <w:r w:rsidRPr="00FD0EA3">
        <w:rPr>
          <w:rStyle w:val="Numberhead"/>
          <w:lang w:val="pt-BR"/>
        </w:rPr>
        <w:t>Peg</w:t>
      </w:r>
      <w:r w:rsidRPr="00FD0EA3">
        <w:rPr>
          <w:lang w:val="pt-BR"/>
        </w:rPr>
        <w:tab/>
        <w:t>Ca (Calcium)</w:t>
      </w:r>
    </w:p>
    <w:p w14:paraId="540940EA" w14:textId="77777777" w:rsidR="00D24D1F" w:rsidRPr="00FD0EA3" w:rsidRDefault="00D24D1F" w:rsidP="00D24D1F">
      <w:pPr>
        <w:pStyle w:val="keywords"/>
        <w:rPr>
          <w:lang w:val="pt-BR"/>
        </w:rPr>
      </w:pPr>
      <w:r w:rsidRPr="00FD0EA3">
        <w:rPr>
          <w:rStyle w:val="Numberhead"/>
          <w:lang w:val="pt-BR"/>
        </w:rPr>
        <w:t>Ch. terrain</w:t>
      </w:r>
      <w:r w:rsidRPr="00FD0EA3">
        <w:rPr>
          <w:lang w:val="pt-BR"/>
        </w:rPr>
        <w:tab/>
      </w:r>
    </w:p>
    <w:p w14:paraId="020C2827" w14:textId="77777777" w:rsidR="00D24D1F" w:rsidRDefault="00D24D1F" w:rsidP="00D24D1F">
      <w:pPr>
        <w:pStyle w:val="keywords"/>
      </w:pPr>
      <w:r>
        <w:rPr>
          <w:rStyle w:val="Numberhead"/>
        </w:rPr>
        <w:t>Themes</w:t>
      </w:r>
      <w:r>
        <w:tab/>
      </w:r>
    </w:p>
    <w:p w14:paraId="276D1D29" w14:textId="6C41CE6C"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A doctor prescribes calcium pills to build up bones after her radiation treatment.</w:t>
      </w:r>
    </w:p>
    <w:p w14:paraId="20048232"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4F530C70" w14:textId="6451F88D" w:rsidR="00D24D1F" w:rsidRPr="00F839CC" w:rsidRDefault="00D24D1F" w:rsidP="00D24D1F">
      <w:pPr>
        <w:pStyle w:val="Heading5"/>
      </w:pPr>
      <w:r>
        <w:t>8</w:t>
      </w:r>
      <w:r w:rsidRPr="00F839CC">
        <w:t xml:space="preserve"> </w:t>
      </w:r>
    </w:p>
    <w:p w14:paraId="4010F17D" w14:textId="2D1E656B" w:rsidR="00D24D1F" w:rsidRPr="00166964" w:rsidRDefault="00D24D1F" w:rsidP="00D24D1F">
      <w:pPr>
        <w:pStyle w:val="keywords"/>
      </w:pPr>
      <w:r w:rsidRPr="00D25469">
        <w:rPr>
          <w:rStyle w:val="Numberhead"/>
        </w:rPr>
        <w:t>Peg</w:t>
      </w:r>
      <w:r>
        <w:tab/>
      </w:r>
      <w:r w:rsidRPr="000C4C07">
        <w:t>fee</w:t>
      </w:r>
    </w:p>
    <w:p w14:paraId="650D2937" w14:textId="77777777" w:rsidR="00D24D1F" w:rsidRDefault="00D24D1F" w:rsidP="00D24D1F">
      <w:pPr>
        <w:pStyle w:val="keywords"/>
      </w:pPr>
      <w:r>
        <w:rPr>
          <w:rStyle w:val="Numberhead"/>
        </w:rPr>
        <w:t>Ch. terrain</w:t>
      </w:r>
      <w:r w:rsidRPr="00A46E8A">
        <w:tab/>
      </w:r>
    </w:p>
    <w:p w14:paraId="44F316E5" w14:textId="77777777" w:rsidR="00D24D1F" w:rsidRDefault="00D24D1F" w:rsidP="00D24D1F">
      <w:pPr>
        <w:pStyle w:val="keywords"/>
      </w:pPr>
      <w:r>
        <w:rPr>
          <w:rStyle w:val="Numberhead"/>
        </w:rPr>
        <w:t>Themes</w:t>
      </w:r>
      <w:r>
        <w:tab/>
      </w:r>
    </w:p>
    <w:p w14:paraId="3CC228F5" w14:textId="1F199EE2"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 gets a shock for the doctor's high fees on a stack of invoices.</w:t>
      </w:r>
    </w:p>
    <w:p w14:paraId="7FAA09B4"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5452B725" w14:textId="327AF2B7" w:rsidR="00F71C6A" w:rsidRDefault="00C80246" w:rsidP="00F71C6A">
      <w:pPr>
        <w:pStyle w:val="Heading4"/>
      </w:pPr>
      <w:r>
        <w:t>Having</w:t>
      </w:r>
      <w:r w:rsidR="00F71C6A">
        <w:t xml:space="preserve"> side effects</w:t>
      </w:r>
    </w:p>
    <w:p w14:paraId="0448FB69" w14:textId="300A54AA" w:rsidR="00F71C6A" w:rsidRPr="00AE6A68" w:rsidRDefault="00585E37" w:rsidP="00F71C6A">
      <w:pPr>
        <w:pStyle w:val="keywords"/>
      </w:pPr>
      <w:r>
        <w:rPr>
          <w:rStyle w:val="Numberhead"/>
        </w:rPr>
        <w:t>Scene</w:t>
      </w:r>
      <w:r w:rsidR="00F71C6A" w:rsidRPr="00AE6A68">
        <w:tab/>
      </w:r>
    </w:p>
    <w:p w14:paraId="2ACB82A6" w14:textId="3DBC0400" w:rsidR="00D24D1F" w:rsidRPr="00F839CC" w:rsidRDefault="00E27CDB" w:rsidP="00D24D1F">
      <w:pPr>
        <w:pStyle w:val="Heading5"/>
      </w:pPr>
      <w:r>
        <w:lastRenderedPageBreak/>
        <w:t>9</w:t>
      </w:r>
      <w:r w:rsidR="00D24D1F" w:rsidRPr="00F839CC">
        <w:t xml:space="preserve"> </w:t>
      </w:r>
    </w:p>
    <w:p w14:paraId="5C5FE827" w14:textId="25235519" w:rsidR="00D24D1F" w:rsidRPr="00166964" w:rsidRDefault="00D24D1F" w:rsidP="00D24D1F">
      <w:pPr>
        <w:pStyle w:val="keywords"/>
      </w:pPr>
      <w:r w:rsidRPr="00D25469">
        <w:rPr>
          <w:rStyle w:val="Numberhead"/>
        </w:rPr>
        <w:t>Peg</w:t>
      </w:r>
      <w:r>
        <w:tab/>
      </w:r>
      <w:r w:rsidRPr="006A05C8">
        <w:t>hip</w:t>
      </w:r>
    </w:p>
    <w:p w14:paraId="665A15CE" w14:textId="77777777" w:rsidR="00D24D1F" w:rsidRDefault="00D24D1F" w:rsidP="00D24D1F">
      <w:pPr>
        <w:pStyle w:val="keywords"/>
      </w:pPr>
      <w:r>
        <w:rPr>
          <w:rStyle w:val="Numberhead"/>
        </w:rPr>
        <w:t>Ch. terrain</w:t>
      </w:r>
      <w:r w:rsidRPr="00A46E8A">
        <w:tab/>
      </w:r>
    </w:p>
    <w:p w14:paraId="2903606C" w14:textId="77777777" w:rsidR="00D24D1F" w:rsidRDefault="00D24D1F" w:rsidP="00D24D1F">
      <w:pPr>
        <w:pStyle w:val="keywords"/>
      </w:pPr>
      <w:r>
        <w:rPr>
          <w:rStyle w:val="Numberhead"/>
        </w:rPr>
        <w:t>Themes</w:t>
      </w:r>
      <w:r>
        <w:tab/>
      </w:r>
    </w:p>
    <w:p w14:paraId="0196C7E2" w14:textId="3BA6ADBF"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 faints from shock over the bills and requires a full leg cast at the hip</w:t>
      </w:r>
      <w:r w:rsidR="00B56276">
        <w:t>.</w:t>
      </w:r>
    </w:p>
    <w:p w14:paraId="107EE8DE" w14:textId="2B94579D" w:rsidR="00D24D1F" w:rsidRPr="00E27CDB" w:rsidRDefault="00D24D1F" w:rsidP="00D24D1F">
      <w:pPr>
        <w:pStyle w:val="keywords"/>
      </w:pPr>
      <w:r w:rsidRPr="00F10443">
        <w:rPr>
          <w:rStyle w:val="Numberhead"/>
        </w:rPr>
        <w:t>Verses</w:t>
      </w:r>
      <w:r w:rsidRPr="00F10443">
        <w:rPr>
          <w:rStyle w:val="Numberhead"/>
        </w:rPr>
        <w:tab/>
      </w:r>
      <w:r w:rsidR="00E27CDB">
        <w:rPr>
          <w:rStyle w:val="Numberhead"/>
        </w:rPr>
        <w:t>23</w:t>
      </w:r>
      <w:r w:rsidR="00E27CDB">
        <w:t xml:space="preserve"> </w:t>
      </w:r>
      <w:r w:rsidR="00E27CDB" w:rsidRPr="00E27CDB">
        <w:t>Then he said to them all: "Whoever wants to be my disciple must deny themselves and take up their cross daily and follow me."</w:t>
      </w:r>
    </w:p>
    <w:p w14:paraId="19AA41D2" w14:textId="685321D8" w:rsidR="00D24D1F" w:rsidRPr="00F839CC" w:rsidRDefault="00D24D1F" w:rsidP="00D24D1F">
      <w:pPr>
        <w:pStyle w:val="Heading5"/>
      </w:pPr>
      <w:r w:rsidRPr="00F839CC">
        <w:t>1</w:t>
      </w:r>
      <w:r>
        <w:t>0</w:t>
      </w:r>
      <w:r w:rsidRPr="00F839CC">
        <w:t xml:space="preserve"> </w:t>
      </w:r>
    </w:p>
    <w:p w14:paraId="33ABDA13" w14:textId="3BA5608A" w:rsidR="00D24D1F" w:rsidRPr="00166964" w:rsidRDefault="00D24D1F" w:rsidP="00D24D1F">
      <w:pPr>
        <w:pStyle w:val="keywords"/>
      </w:pPr>
      <w:r w:rsidRPr="00D25469">
        <w:rPr>
          <w:rStyle w:val="Numberhead"/>
        </w:rPr>
        <w:t>Peg</w:t>
      </w:r>
      <w:r>
        <w:tab/>
      </w:r>
      <w:r w:rsidR="00A963BD" w:rsidRPr="006A05C8">
        <w:t>toes</w:t>
      </w:r>
    </w:p>
    <w:p w14:paraId="62D9DB00" w14:textId="77777777" w:rsidR="00D24D1F" w:rsidRDefault="00D24D1F" w:rsidP="00D24D1F">
      <w:pPr>
        <w:pStyle w:val="keywords"/>
      </w:pPr>
      <w:r>
        <w:rPr>
          <w:rStyle w:val="Numberhead"/>
        </w:rPr>
        <w:t>Ch. terrain</w:t>
      </w:r>
      <w:r w:rsidRPr="00A46E8A">
        <w:tab/>
      </w:r>
    </w:p>
    <w:p w14:paraId="5AB36F82" w14:textId="77777777" w:rsidR="00D24D1F" w:rsidRDefault="00D24D1F" w:rsidP="00D24D1F">
      <w:pPr>
        <w:pStyle w:val="keywords"/>
      </w:pPr>
      <w:r>
        <w:rPr>
          <w:rStyle w:val="Numberhead"/>
        </w:rPr>
        <w:t>Themes</w:t>
      </w:r>
      <w:r>
        <w:tab/>
      </w:r>
    </w:p>
    <w:p w14:paraId="30C9A645" w14:textId="687D3077"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Her toes stick out of hip cast and need tiny toe casts.</w:t>
      </w:r>
    </w:p>
    <w:p w14:paraId="42FC68F4" w14:textId="2FC9F7C7" w:rsidR="00D24D1F" w:rsidRPr="00E27CDB" w:rsidRDefault="00D24D1F" w:rsidP="00D24D1F">
      <w:pPr>
        <w:pStyle w:val="keywords"/>
      </w:pPr>
      <w:r w:rsidRPr="00F10443">
        <w:rPr>
          <w:rStyle w:val="Numberhead"/>
        </w:rPr>
        <w:t>Verses</w:t>
      </w:r>
      <w:r w:rsidRPr="00F10443">
        <w:rPr>
          <w:rStyle w:val="Numberhead"/>
        </w:rPr>
        <w:tab/>
      </w:r>
      <w:r w:rsidR="00E27CDB">
        <w:rPr>
          <w:rStyle w:val="Numberhead"/>
        </w:rPr>
        <w:t>40-42</w:t>
      </w:r>
      <w:r w:rsidR="00E27CDB">
        <w:t xml:space="preserve"> </w:t>
      </w:r>
      <w:r w:rsidR="00E27CDB" w:rsidRPr="00E27CDB">
        <w:t>But Martha was distracted by all the preparations that had to be made. She came to him and asked, “Lord, don’t you care that my sister has left me to do the work by myself? Tell her to help me!” ● “Martha, Martha,” the Lord answered, “you are worried and upset about many things, ● but few things are needed—or indeed only one. Mary has chosen what is better, and it will not be taken away from her.”</w:t>
      </w:r>
    </w:p>
    <w:p w14:paraId="155995FE" w14:textId="4ADA7CD8" w:rsidR="00A963BD" w:rsidRPr="00F839CC" w:rsidRDefault="00A963BD" w:rsidP="00A963BD">
      <w:pPr>
        <w:pStyle w:val="Heading5"/>
      </w:pPr>
      <w:r>
        <w:t>1</w:t>
      </w:r>
      <w:r w:rsidRPr="00F839CC">
        <w:t xml:space="preserve">1 </w:t>
      </w:r>
    </w:p>
    <w:p w14:paraId="28DBFBE7" w14:textId="11F58214" w:rsidR="00A963BD" w:rsidRPr="00166964" w:rsidRDefault="00A963BD" w:rsidP="00A963BD">
      <w:pPr>
        <w:pStyle w:val="keywords"/>
      </w:pPr>
      <w:r w:rsidRPr="00D25469">
        <w:rPr>
          <w:rStyle w:val="Numberhead"/>
        </w:rPr>
        <w:t>Peg</w:t>
      </w:r>
      <w:r>
        <w:tab/>
      </w:r>
      <w:r w:rsidRPr="006A05C8">
        <w:t>DEET</w:t>
      </w:r>
    </w:p>
    <w:p w14:paraId="1A5BA376" w14:textId="77777777" w:rsidR="00A963BD" w:rsidRDefault="00A963BD" w:rsidP="00A963BD">
      <w:pPr>
        <w:pStyle w:val="keywords"/>
      </w:pPr>
      <w:r>
        <w:rPr>
          <w:rStyle w:val="Numberhead"/>
        </w:rPr>
        <w:t>Ch. terrain</w:t>
      </w:r>
      <w:r w:rsidRPr="00A46E8A">
        <w:tab/>
      </w:r>
    </w:p>
    <w:p w14:paraId="489AB7D7" w14:textId="77777777" w:rsidR="00A963BD" w:rsidRDefault="00A963BD" w:rsidP="00A963BD">
      <w:pPr>
        <w:pStyle w:val="keywords"/>
      </w:pPr>
      <w:r>
        <w:rPr>
          <w:rStyle w:val="Numberhead"/>
        </w:rPr>
        <w:t>Themes</w:t>
      </w:r>
      <w:r>
        <w:tab/>
      </w:r>
    </w:p>
    <w:p w14:paraId="728B8201" w14:textId="447D5F8C" w:rsidR="00A963BD" w:rsidRPr="0048334D" w:rsidRDefault="00A963BD" w:rsidP="00A963BD">
      <w:pPr>
        <w:pStyle w:val="keywords"/>
        <w:rPr>
          <w:rStyle w:val="Numberhead"/>
          <w:rFonts w:asciiTheme="minorHAnsi" w:hAnsiTheme="minorHAnsi"/>
          <w:color w:val="auto"/>
          <w:sz w:val="20"/>
        </w:rPr>
      </w:pPr>
      <w:r w:rsidRPr="003D1666">
        <w:rPr>
          <w:rStyle w:val="Numberhead"/>
        </w:rPr>
        <w:t>Story</w:t>
      </w:r>
      <w:r>
        <w:tab/>
      </w:r>
      <w:r w:rsidR="00881AB5" w:rsidRPr="00881AB5">
        <w:t>Nurses spray DEET over the casts to keep mosquitos off which love to eat the plaster.</w:t>
      </w:r>
    </w:p>
    <w:p w14:paraId="6D074477" w14:textId="74EB3E43" w:rsidR="00A963BD" w:rsidRPr="00E27CDB" w:rsidRDefault="00A963BD" w:rsidP="00A963BD">
      <w:pPr>
        <w:pStyle w:val="keywords"/>
      </w:pPr>
      <w:r w:rsidRPr="00F10443">
        <w:rPr>
          <w:rStyle w:val="Numberhead"/>
        </w:rPr>
        <w:t>Verses</w:t>
      </w:r>
      <w:r w:rsidRPr="00F10443">
        <w:rPr>
          <w:rStyle w:val="Numberhead"/>
        </w:rPr>
        <w:tab/>
      </w:r>
      <w:r w:rsidR="00E27CDB">
        <w:rPr>
          <w:rStyle w:val="Numberhead"/>
        </w:rPr>
        <w:t>9-10</w:t>
      </w:r>
      <w:r w:rsidR="00E27CDB">
        <w:t xml:space="preserve"> </w:t>
      </w:r>
      <w:r w:rsidR="00E27CDB" w:rsidRPr="00E27CDB">
        <w:t>So I say to you: Ask and it will be given to you; seek and you will find; knock and the door will be opened to you. ● For everyone who asks receives; the one who seeks finds; and to the one who knocks, the door will be opened.</w:t>
      </w:r>
    </w:p>
    <w:p w14:paraId="7918BF2B" w14:textId="18C75BE6" w:rsidR="00A963BD" w:rsidRPr="00F839CC" w:rsidRDefault="00A963BD" w:rsidP="00A963BD">
      <w:pPr>
        <w:pStyle w:val="Heading5"/>
      </w:pPr>
      <w:r w:rsidRPr="00F839CC">
        <w:t>1</w:t>
      </w:r>
      <w:r w:rsidR="00881AB5">
        <w:t>2</w:t>
      </w:r>
      <w:r w:rsidRPr="00F839CC">
        <w:t xml:space="preserve"> </w:t>
      </w:r>
    </w:p>
    <w:p w14:paraId="456AC4A4" w14:textId="4575B273" w:rsidR="00A963BD" w:rsidRPr="00166964" w:rsidRDefault="00A963BD" w:rsidP="00A963BD">
      <w:pPr>
        <w:pStyle w:val="keywords"/>
      </w:pPr>
      <w:r w:rsidRPr="00D25469">
        <w:rPr>
          <w:rStyle w:val="Numberhead"/>
        </w:rPr>
        <w:t>Peg</w:t>
      </w:r>
      <w:r>
        <w:tab/>
      </w:r>
      <w:r w:rsidRPr="006A05C8">
        <w:t>iodine</w:t>
      </w:r>
    </w:p>
    <w:p w14:paraId="2C069056" w14:textId="77777777" w:rsidR="00A963BD" w:rsidRDefault="00A963BD" w:rsidP="00A963BD">
      <w:pPr>
        <w:pStyle w:val="keywords"/>
      </w:pPr>
      <w:r>
        <w:rPr>
          <w:rStyle w:val="Numberhead"/>
        </w:rPr>
        <w:t>Ch. terrain</w:t>
      </w:r>
      <w:r w:rsidRPr="00A46E8A">
        <w:tab/>
      </w:r>
    </w:p>
    <w:p w14:paraId="12DBF508" w14:textId="77777777" w:rsidR="00A963BD" w:rsidRDefault="00A963BD" w:rsidP="00A963BD">
      <w:pPr>
        <w:pStyle w:val="keywords"/>
      </w:pPr>
      <w:r>
        <w:rPr>
          <w:rStyle w:val="Numberhead"/>
        </w:rPr>
        <w:t>Themes</w:t>
      </w:r>
      <w:r>
        <w:tab/>
      </w:r>
    </w:p>
    <w:p w14:paraId="1B53F9D1" w14:textId="1A6B0981" w:rsidR="00A963BD" w:rsidRPr="0048334D" w:rsidRDefault="00A963BD" w:rsidP="00A963BD">
      <w:pPr>
        <w:pStyle w:val="keywords"/>
        <w:rPr>
          <w:rStyle w:val="Numberhead"/>
          <w:rFonts w:asciiTheme="minorHAnsi" w:hAnsiTheme="minorHAnsi"/>
          <w:color w:val="auto"/>
          <w:sz w:val="20"/>
        </w:rPr>
      </w:pPr>
      <w:r w:rsidRPr="003D1666">
        <w:rPr>
          <w:rStyle w:val="Numberhead"/>
        </w:rPr>
        <w:t>Story</w:t>
      </w:r>
      <w:r>
        <w:tab/>
      </w:r>
      <w:r w:rsidR="00881AB5" w:rsidRPr="00881AB5">
        <w:t xml:space="preserve">Nurses then put iodine on the scrapes and sore areas </w:t>
      </w:r>
      <w:proofErr w:type="spellStart"/>
      <w:r w:rsidR="00881AB5" w:rsidRPr="00881AB5">
        <w:t>aroudn</w:t>
      </w:r>
      <w:proofErr w:type="spellEnd"/>
      <w:r w:rsidR="00881AB5" w:rsidRPr="00881AB5">
        <w:t xml:space="preserve"> the cast but spill some.</w:t>
      </w:r>
    </w:p>
    <w:p w14:paraId="7FA38C75" w14:textId="37BC5226" w:rsidR="00A963BD" w:rsidRPr="0032455E" w:rsidRDefault="00A963BD" w:rsidP="00A963BD">
      <w:pPr>
        <w:pStyle w:val="keywords"/>
      </w:pPr>
      <w:r w:rsidRPr="00F10443">
        <w:rPr>
          <w:rStyle w:val="Numberhead"/>
        </w:rPr>
        <w:t>Verses</w:t>
      </w:r>
      <w:r w:rsidRPr="00F10443">
        <w:rPr>
          <w:rStyle w:val="Numberhead"/>
        </w:rPr>
        <w:tab/>
      </w:r>
      <w:r w:rsidR="0032455E">
        <w:rPr>
          <w:rStyle w:val="Numberhead"/>
        </w:rPr>
        <w:t>10</w:t>
      </w:r>
      <w:r w:rsidR="0032455E">
        <w:t xml:space="preserve"> </w:t>
      </w:r>
      <w:r w:rsidR="0032455E" w:rsidRPr="0032455E">
        <w:t>And everyone who speaks a word against the Son of Man will be forgiven, but anyone who blasphemes against the Holy Spirit will not be forgiven.</w:t>
      </w:r>
    </w:p>
    <w:p w14:paraId="2F5173DE" w14:textId="3CCB1BF4" w:rsidR="00F71C6A" w:rsidRDefault="00F71C6A" w:rsidP="00F71C6A">
      <w:pPr>
        <w:pStyle w:val="Heading4"/>
      </w:pPr>
      <w:r>
        <w:t>Interns working</w:t>
      </w:r>
    </w:p>
    <w:p w14:paraId="62D6C75D" w14:textId="2AC72E2C" w:rsidR="00F71C6A" w:rsidRPr="00AE6A68" w:rsidRDefault="00585E37" w:rsidP="00F71C6A">
      <w:pPr>
        <w:pStyle w:val="keywords"/>
      </w:pPr>
      <w:r>
        <w:rPr>
          <w:rStyle w:val="Numberhead"/>
        </w:rPr>
        <w:t>Scene</w:t>
      </w:r>
      <w:r w:rsidR="00F71C6A" w:rsidRPr="00AE6A68">
        <w:tab/>
      </w:r>
    </w:p>
    <w:p w14:paraId="32B71759" w14:textId="53109FB4" w:rsidR="002068B2" w:rsidRPr="00F839CC" w:rsidRDefault="002068B2" w:rsidP="002068B2">
      <w:pPr>
        <w:pStyle w:val="Heading5"/>
      </w:pPr>
      <w:r w:rsidRPr="00F839CC">
        <w:t>1</w:t>
      </w:r>
      <w:r>
        <w:t>3</w:t>
      </w:r>
      <w:r w:rsidRPr="00F839CC">
        <w:t xml:space="preserve"> </w:t>
      </w:r>
    </w:p>
    <w:p w14:paraId="35078999" w14:textId="56CA662E" w:rsidR="002068B2" w:rsidRPr="00166964" w:rsidRDefault="002068B2" w:rsidP="002068B2">
      <w:pPr>
        <w:pStyle w:val="keywords"/>
      </w:pPr>
      <w:r w:rsidRPr="00D25469">
        <w:rPr>
          <w:rStyle w:val="Numberhead"/>
        </w:rPr>
        <w:t>Peg</w:t>
      </w:r>
      <w:r>
        <w:tab/>
      </w:r>
      <w:r w:rsidRPr="006A05C8">
        <w:t>dummy</w:t>
      </w:r>
    </w:p>
    <w:p w14:paraId="7D368B5E" w14:textId="77777777" w:rsidR="002068B2" w:rsidRDefault="002068B2" w:rsidP="002068B2">
      <w:pPr>
        <w:pStyle w:val="keywords"/>
      </w:pPr>
      <w:r>
        <w:rPr>
          <w:rStyle w:val="Numberhead"/>
        </w:rPr>
        <w:t>Ch. terrain</w:t>
      </w:r>
      <w:r w:rsidRPr="00A46E8A">
        <w:tab/>
      </w:r>
    </w:p>
    <w:p w14:paraId="308D9EB8" w14:textId="77777777" w:rsidR="002068B2" w:rsidRDefault="002068B2" w:rsidP="002068B2">
      <w:pPr>
        <w:pStyle w:val="keywords"/>
      </w:pPr>
      <w:r>
        <w:rPr>
          <w:rStyle w:val="Numberhead"/>
        </w:rPr>
        <w:t>Themes</w:t>
      </w:r>
      <w:r>
        <w:tab/>
      </w:r>
    </w:p>
    <w:p w14:paraId="440EBF34" w14:textId="179C91F2" w:rsidR="002068B2" w:rsidRPr="0048334D" w:rsidRDefault="002068B2" w:rsidP="002068B2">
      <w:pPr>
        <w:pStyle w:val="keywords"/>
        <w:rPr>
          <w:rStyle w:val="Numberhead"/>
          <w:rFonts w:asciiTheme="minorHAnsi" w:hAnsiTheme="minorHAnsi"/>
          <w:color w:val="auto"/>
          <w:sz w:val="20"/>
        </w:rPr>
      </w:pPr>
      <w:r w:rsidRPr="003D1666">
        <w:rPr>
          <w:rStyle w:val="Numberhead"/>
        </w:rPr>
        <w:lastRenderedPageBreak/>
        <w:t>Story</w:t>
      </w:r>
      <w:r>
        <w:tab/>
      </w:r>
      <w:r w:rsidR="00212991" w:rsidRPr="00212991">
        <w:t xml:space="preserve">Interns </w:t>
      </w:r>
      <w:proofErr w:type="gramStart"/>
      <w:r w:rsidR="00212991" w:rsidRPr="00212991">
        <w:t>have to</w:t>
      </w:r>
      <w:proofErr w:type="gramEnd"/>
      <w:r w:rsidR="00212991" w:rsidRPr="00212991">
        <w:t xml:space="preserve"> practice putting on and taking off casts on a dummy patient. They spill plaster.</w:t>
      </w:r>
    </w:p>
    <w:p w14:paraId="04C9F6E0"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3BAC4196" w14:textId="73786FEC" w:rsidR="002068B2" w:rsidRPr="00F839CC" w:rsidRDefault="002068B2" w:rsidP="002068B2">
      <w:pPr>
        <w:pStyle w:val="Heading5"/>
      </w:pPr>
      <w:r w:rsidRPr="00F839CC">
        <w:t>1</w:t>
      </w:r>
      <w:r>
        <w:t>4</w:t>
      </w:r>
      <w:r w:rsidRPr="00F839CC">
        <w:t xml:space="preserve"> </w:t>
      </w:r>
    </w:p>
    <w:p w14:paraId="5A5CE857" w14:textId="5841D688" w:rsidR="002068B2" w:rsidRPr="00166964" w:rsidRDefault="002068B2" w:rsidP="002068B2">
      <w:pPr>
        <w:pStyle w:val="keywords"/>
      </w:pPr>
      <w:r w:rsidRPr="00D25469">
        <w:rPr>
          <w:rStyle w:val="Numberhead"/>
        </w:rPr>
        <w:t>Peg</w:t>
      </w:r>
      <w:r>
        <w:tab/>
      </w:r>
      <w:r w:rsidRPr="006A05C8">
        <w:t>water</w:t>
      </w:r>
    </w:p>
    <w:p w14:paraId="394A2B12" w14:textId="77777777" w:rsidR="002068B2" w:rsidRDefault="002068B2" w:rsidP="002068B2">
      <w:pPr>
        <w:pStyle w:val="keywords"/>
      </w:pPr>
      <w:r>
        <w:rPr>
          <w:rStyle w:val="Numberhead"/>
        </w:rPr>
        <w:t>Ch. terrain</w:t>
      </w:r>
      <w:r w:rsidRPr="00A46E8A">
        <w:tab/>
      </w:r>
    </w:p>
    <w:p w14:paraId="6D6326BB" w14:textId="77777777" w:rsidR="002068B2" w:rsidRDefault="002068B2" w:rsidP="002068B2">
      <w:pPr>
        <w:pStyle w:val="keywords"/>
      </w:pPr>
      <w:r>
        <w:rPr>
          <w:rStyle w:val="Numberhead"/>
        </w:rPr>
        <w:t>Themes</w:t>
      </w:r>
      <w:r>
        <w:tab/>
      </w:r>
    </w:p>
    <w:p w14:paraId="0FD1C1EE" w14:textId="48EF4451"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Interns clean up by scrubbing hands in water for 30 seconds</w:t>
      </w:r>
    </w:p>
    <w:p w14:paraId="7D0993CF"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D3A9765" w14:textId="7D2765AF" w:rsidR="002068B2" w:rsidRPr="00F839CC" w:rsidRDefault="002068B2" w:rsidP="002068B2">
      <w:pPr>
        <w:pStyle w:val="Heading5"/>
      </w:pPr>
      <w:r w:rsidRPr="00F839CC">
        <w:t>1</w:t>
      </w:r>
      <w:r>
        <w:t>5</w:t>
      </w:r>
      <w:r w:rsidRPr="00F839CC">
        <w:t xml:space="preserve"> </w:t>
      </w:r>
    </w:p>
    <w:p w14:paraId="7BCEE64A" w14:textId="77777777" w:rsidR="002068B2" w:rsidRPr="00166964" w:rsidRDefault="002068B2" w:rsidP="002068B2">
      <w:pPr>
        <w:pStyle w:val="keywords"/>
      </w:pPr>
      <w:r w:rsidRPr="00D25469">
        <w:rPr>
          <w:rStyle w:val="Numberhead"/>
        </w:rPr>
        <w:t>Peg</w:t>
      </w:r>
      <w:r>
        <w:tab/>
      </w:r>
    </w:p>
    <w:p w14:paraId="4B65949A" w14:textId="77777777" w:rsidR="002068B2" w:rsidRDefault="002068B2" w:rsidP="002068B2">
      <w:pPr>
        <w:pStyle w:val="keywords"/>
      </w:pPr>
      <w:r>
        <w:rPr>
          <w:rStyle w:val="Numberhead"/>
        </w:rPr>
        <w:t>Ch. terrain</w:t>
      </w:r>
      <w:r w:rsidRPr="00A46E8A">
        <w:tab/>
      </w:r>
    </w:p>
    <w:p w14:paraId="1302AB32" w14:textId="77777777" w:rsidR="002068B2" w:rsidRDefault="002068B2" w:rsidP="002068B2">
      <w:pPr>
        <w:pStyle w:val="keywords"/>
      </w:pPr>
      <w:r>
        <w:rPr>
          <w:rStyle w:val="Numberhead"/>
        </w:rPr>
        <w:t>Themes</w:t>
      </w:r>
      <w:r>
        <w:tab/>
      </w:r>
    </w:p>
    <w:p w14:paraId="686E4912" w14:textId="10FCD05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Interns also </w:t>
      </w:r>
      <w:proofErr w:type="gramStart"/>
      <w:r w:rsidR="00212991" w:rsidRPr="00212991">
        <w:t>have to</w:t>
      </w:r>
      <w:proofErr w:type="gramEnd"/>
      <w:r w:rsidR="00212991" w:rsidRPr="00212991">
        <w:t xml:space="preserve"> scrub the white tile of hospital floor with strong bleach.</w:t>
      </w:r>
    </w:p>
    <w:p w14:paraId="69F6224F"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44C75995" w14:textId="6B74E7C7" w:rsidR="002068B2" w:rsidRPr="00F839CC" w:rsidRDefault="002068B2" w:rsidP="002068B2">
      <w:pPr>
        <w:pStyle w:val="Heading5"/>
      </w:pPr>
      <w:r w:rsidRPr="00F839CC">
        <w:t>1</w:t>
      </w:r>
      <w:r>
        <w:t>6</w:t>
      </w:r>
      <w:r w:rsidRPr="00F839CC">
        <w:t xml:space="preserve"> </w:t>
      </w:r>
    </w:p>
    <w:p w14:paraId="2EC48D4F" w14:textId="421957D9" w:rsidR="002068B2" w:rsidRPr="00166964" w:rsidRDefault="002068B2" w:rsidP="002068B2">
      <w:pPr>
        <w:pStyle w:val="keywords"/>
      </w:pPr>
      <w:r w:rsidRPr="00D25469">
        <w:rPr>
          <w:rStyle w:val="Numberhead"/>
        </w:rPr>
        <w:t>Peg</w:t>
      </w:r>
      <w:r>
        <w:tab/>
      </w:r>
      <w:r w:rsidRPr="006A05C8">
        <w:t>tissue</w:t>
      </w:r>
    </w:p>
    <w:p w14:paraId="456DE3EB" w14:textId="77777777" w:rsidR="002068B2" w:rsidRDefault="002068B2" w:rsidP="002068B2">
      <w:pPr>
        <w:pStyle w:val="keywords"/>
      </w:pPr>
      <w:r>
        <w:rPr>
          <w:rStyle w:val="Numberhead"/>
        </w:rPr>
        <w:t>Ch. terrain</w:t>
      </w:r>
      <w:r w:rsidRPr="00A46E8A">
        <w:tab/>
      </w:r>
    </w:p>
    <w:p w14:paraId="23CD8E82" w14:textId="77777777" w:rsidR="002068B2" w:rsidRDefault="002068B2" w:rsidP="002068B2">
      <w:pPr>
        <w:pStyle w:val="keywords"/>
      </w:pPr>
      <w:r>
        <w:rPr>
          <w:rStyle w:val="Numberhead"/>
        </w:rPr>
        <w:t>Themes</w:t>
      </w:r>
      <w:r>
        <w:tab/>
      </w:r>
    </w:p>
    <w:p w14:paraId="1FE0C66E" w14:textId="2B81F59C"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Interns </w:t>
      </w:r>
      <w:proofErr w:type="gramStart"/>
      <w:r w:rsidR="00212991" w:rsidRPr="00212991">
        <w:t>have to</w:t>
      </w:r>
      <w:proofErr w:type="gramEnd"/>
      <w:r w:rsidR="00212991" w:rsidRPr="00212991">
        <w:t xml:space="preserve"> replace exam bench tissue coverings for the next patient</w:t>
      </w:r>
    </w:p>
    <w:p w14:paraId="0D291C17"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56FC2493" w14:textId="38AA9779" w:rsidR="00F71C6A" w:rsidRDefault="00F71C6A" w:rsidP="00F71C6A">
      <w:pPr>
        <w:pStyle w:val="Heading4"/>
      </w:pPr>
      <w:r>
        <w:t>A male patient</w:t>
      </w:r>
      <w:r w:rsidR="003C7E93">
        <w:t xml:space="preserve"> gets angry</w:t>
      </w:r>
    </w:p>
    <w:p w14:paraId="2213F971" w14:textId="46A9BA5D" w:rsidR="00F71C6A" w:rsidRPr="00AE6A68" w:rsidRDefault="00585E37" w:rsidP="00F71C6A">
      <w:pPr>
        <w:pStyle w:val="keywords"/>
      </w:pPr>
      <w:r>
        <w:rPr>
          <w:rStyle w:val="Numberhead"/>
        </w:rPr>
        <w:t>Scene</w:t>
      </w:r>
      <w:r w:rsidR="00F71C6A" w:rsidRPr="00AE6A68">
        <w:tab/>
      </w:r>
    </w:p>
    <w:p w14:paraId="37303473" w14:textId="552C9324" w:rsidR="002068B2" w:rsidRPr="00F839CC" w:rsidRDefault="002068B2" w:rsidP="002068B2">
      <w:pPr>
        <w:pStyle w:val="Heading5"/>
      </w:pPr>
      <w:r w:rsidRPr="00F839CC">
        <w:t>1</w:t>
      </w:r>
      <w:r>
        <w:t>7</w:t>
      </w:r>
      <w:r w:rsidRPr="00F839CC">
        <w:t xml:space="preserve"> </w:t>
      </w:r>
    </w:p>
    <w:p w14:paraId="4F58EF80" w14:textId="357F69D1" w:rsidR="002068B2" w:rsidRPr="00166964" w:rsidRDefault="002068B2" w:rsidP="002068B2">
      <w:pPr>
        <w:pStyle w:val="keywords"/>
      </w:pPr>
      <w:r w:rsidRPr="00D25469">
        <w:rPr>
          <w:rStyle w:val="Numberhead"/>
        </w:rPr>
        <w:t>Peg</w:t>
      </w:r>
      <w:r>
        <w:tab/>
        <w:t>doc</w:t>
      </w:r>
    </w:p>
    <w:p w14:paraId="21E8E588" w14:textId="77777777" w:rsidR="002068B2" w:rsidRDefault="002068B2" w:rsidP="002068B2">
      <w:pPr>
        <w:pStyle w:val="keywords"/>
      </w:pPr>
      <w:r>
        <w:rPr>
          <w:rStyle w:val="Numberhead"/>
        </w:rPr>
        <w:t>Ch. terrain</w:t>
      </w:r>
      <w:r w:rsidRPr="00A46E8A">
        <w:tab/>
      </w:r>
    </w:p>
    <w:p w14:paraId="7EBA58AF" w14:textId="77777777" w:rsidR="002068B2" w:rsidRDefault="002068B2" w:rsidP="002068B2">
      <w:pPr>
        <w:pStyle w:val="keywords"/>
      </w:pPr>
      <w:r>
        <w:rPr>
          <w:rStyle w:val="Numberhead"/>
        </w:rPr>
        <w:t>Themes</w:t>
      </w:r>
      <w:r>
        <w:tab/>
      </w:r>
    </w:p>
    <w:p w14:paraId="4DE94050" w14:textId="199BD01C"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A patient lays down on exam table and </w:t>
      </w:r>
      <w:r w:rsidR="00212991">
        <w:t>a doc comes into examine him</w:t>
      </w:r>
      <w:r w:rsidR="00212991" w:rsidRPr="00212991">
        <w:t>.</w:t>
      </w:r>
    </w:p>
    <w:p w14:paraId="085517F4"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740B3A5C" w14:textId="2A15A8CE" w:rsidR="002068B2" w:rsidRPr="00F839CC" w:rsidRDefault="002068B2" w:rsidP="002068B2">
      <w:pPr>
        <w:pStyle w:val="Heading5"/>
      </w:pPr>
      <w:r w:rsidRPr="00F839CC">
        <w:t>1</w:t>
      </w:r>
      <w:r>
        <w:t>8</w:t>
      </w:r>
      <w:r w:rsidRPr="00F839CC">
        <w:t xml:space="preserve"> </w:t>
      </w:r>
    </w:p>
    <w:p w14:paraId="6DCAC78A" w14:textId="6EA29F21" w:rsidR="002068B2" w:rsidRPr="00166964" w:rsidRDefault="002068B2" w:rsidP="002068B2">
      <w:pPr>
        <w:pStyle w:val="keywords"/>
      </w:pPr>
      <w:r w:rsidRPr="00D25469">
        <w:rPr>
          <w:rStyle w:val="Numberhead"/>
        </w:rPr>
        <w:t>Peg</w:t>
      </w:r>
      <w:r>
        <w:tab/>
      </w:r>
      <w:r w:rsidRPr="006A05C8">
        <w:t>deaf</w:t>
      </w:r>
    </w:p>
    <w:p w14:paraId="1755FD89" w14:textId="77777777" w:rsidR="002068B2" w:rsidRDefault="002068B2" w:rsidP="002068B2">
      <w:pPr>
        <w:pStyle w:val="keywords"/>
      </w:pPr>
      <w:r>
        <w:rPr>
          <w:rStyle w:val="Numberhead"/>
        </w:rPr>
        <w:t>Ch. terrain</w:t>
      </w:r>
      <w:r w:rsidRPr="00A46E8A">
        <w:tab/>
      </w:r>
    </w:p>
    <w:p w14:paraId="58EC22BF" w14:textId="77777777" w:rsidR="002068B2" w:rsidRDefault="002068B2" w:rsidP="002068B2">
      <w:pPr>
        <w:pStyle w:val="keywords"/>
      </w:pPr>
      <w:r>
        <w:rPr>
          <w:rStyle w:val="Numberhead"/>
        </w:rPr>
        <w:t>Themes</w:t>
      </w:r>
      <w:r>
        <w:tab/>
      </w:r>
    </w:p>
    <w:p w14:paraId="75FDD924" w14:textId="322895E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The intern uses an otoscope to examine </w:t>
      </w:r>
      <w:r w:rsidR="00212991">
        <w:t>his</w:t>
      </w:r>
      <w:r w:rsidR="00212991" w:rsidRPr="00212991">
        <w:t xml:space="preserve"> deaf ear.</w:t>
      </w:r>
    </w:p>
    <w:p w14:paraId="26803F87"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FBFA1B5" w14:textId="1BF9A507" w:rsidR="002068B2" w:rsidRPr="00F839CC" w:rsidRDefault="002068B2" w:rsidP="002068B2">
      <w:pPr>
        <w:pStyle w:val="Heading5"/>
      </w:pPr>
      <w:r w:rsidRPr="00F839CC">
        <w:lastRenderedPageBreak/>
        <w:t>1</w:t>
      </w:r>
      <w:r>
        <w:t>9</w:t>
      </w:r>
      <w:r w:rsidRPr="00F839CC">
        <w:t xml:space="preserve"> </w:t>
      </w:r>
    </w:p>
    <w:p w14:paraId="25AB8C2D" w14:textId="3ACEAD84" w:rsidR="002068B2" w:rsidRPr="00166964" w:rsidRDefault="002068B2" w:rsidP="002068B2">
      <w:pPr>
        <w:pStyle w:val="keywords"/>
      </w:pPr>
      <w:r w:rsidRPr="00D25469">
        <w:rPr>
          <w:rStyle w:val="Numberhead"/>
        </w:rPr>
        <w:t>Peg</w:t>
      </w:r>
      <w:r>
        <w:tab/>
      </w:r>
      <w:r w:rsidR="00C911EC" w:rsidRPr="006A05C8">
        <w:t>tibia</w:t>
      </w:r>
    </w:p>
    <w:p w14:paraId="412D51B8" w14:textId="77777777" w:rsidR="002068B2" w:rsidRDefault="002068B2" w:rsidP="002068B2">
      <w:pPr>
        <w:pStyle w:val="keywords"/>
      </w:pPr>
      <w:r>
        <w:rPr>
          <w:rStyle w:val="Numberhead"/>
        </w:rPr>
        <w:t>Ch. terrain</w:t>
      </w:r>
      <w:r w:rsidRPr="00A46E8A">
        <w:tab/>
      </w:r>
    </w:p>
    <w:p w14:paraId="02A4E29A" w14:textId="77777777" w:rsidR="002068B2" w:rsidRDefault="002068B2" w:rsidP="002068B2">
      <w:pPr>
        <w:pStyle w:val="keywords"/>
      </w:pPr>
      <w:r>
        <w:rPr>
          <w:rStyle w:val="Numberhead"/>
        </w:rPr>
        <w:t>Themes</w:t>
      </w:r>
      <w:r>
        <w:tab/>
      </w:r>
    </w:p>
    <w:p w14:paraId="0A95F0DC" w14:textId="28F3BCA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The patient's ear is too </w:t>
      </w:r>
      <w:proofErr w:type="gramStart"/>
      <w:r w:rsidR="00212991" w:rsidRPr="00212991">
        <w:t>sensitive</w:t>
      </w:r>
      <w:proofErr w:type="gramEnd"/>
      <w:r w:rsidR="00212991" w:rsidRPr="00212991">
        <w:t xml:space="preserve"> and he kicks the </w:t>
      </w:r>
      <w:r w:rsidR="00212991">
        <w:t>doc</w:t>
      </w:r>
      <w:r w:rsidR="00212991" w:rsidRPr="00212991">
        <w:t xml:space="preserve"> breaking his shin (tibia) bone.</w:t>
      </w:r>
    </w:p>
    <w:p w14:paraId="3545E345"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AB41917" w14:textId="355A7440" w:rsidR="00C911EC" w:rsidRPr="00F839CC" w:rsidRDefault="00C911EC" w:rsidP="00C911EC">
      <w:pPr>
        <w:pStyle w:val="Heading5"/>
      </w:pPr>
      <w:r>
        <w:t>20</w:t>
      </w:r>
      <w:r w:rsidRPr="00F839CC">
        <w:t xml:space="preserve"> </w:t>
      </w:r>
    </w:p>
    <w:p w14:paraId="1A336518" w14:textId="5AFF4413" w:rsidR="00C911EC" w:rsidRPr="00166964" w:rsidRDefault="00C911EC" w:rsidP="00C911EC">
      <w:pPr>
        <w:pStyle w:val="keywords"/>
      </w:pPr>
      <w:r w:rsidRPr="00D25469">
        <w:rPr>
          <w:rStyle w:val="Numberhead"/>
        </w:rPr>
        <w:t>Peg</w:t>
      </w:r>
      <w:r>
        <w:tab/>
      </w:r>
      <w:r w:rsidR="006874B2" w:rsidRPr="006A05C8">
        <w:t>nose</w:t>
      </w:r>
    </w:p>
    <w:p w14:paraId="40BA061C" w14:textId="77777777" w:rsidR="00C911EC" w:rsidRDefault="00C911EC" w:rsidP="00C911EC">
      <w:pPr>
        <w:pStyle w:val="keywords"/>
      </w:pPr>
      <w:r>
        <w:rPr>
          <w:rStyle w:val="Numberhead"/>
        </w:rPr>
        <w:t>Ch. terrain</w:t>
      </w:r>
      <w:r w:rsidRPr="00A46E8A">
        <w:tab/>
      </w:r>
    </w:p>
    <w:p w14:paraId="3B894972" w14:textId="77777777" w:rsidR="00C911EC" w:rsidRDefault="00C911EC" w:rsidP="00C911EC">
      <w:pPr>
        <w:pStyle w:val="keywords"/>
      </w:pPr>
      <w:r>
        <w:rPr>
          <w:rStyle w:val="Numberhead"/>
        </w:rPr>
        <w:t>Themes</w:t>
      </w:r>
      <w:r>
        <w:tab/>
      </w:r>
    </w:p>
    <w:p w14:paraId="1CD37C1F" w14:textId="16861BEB" w:rsidR="00C911EC" w:rsidRPr="0048334D" w:rsidRDefault="00C911EC" w:rsidP="00C911EC">
      <w:pPr>
        <w:pStyle w:val="keywords"/>
        <w:rPr>
          <w:rStyle w:val="Numberhead"/>
          <w:rFonts w:asciiTheme="minorHAnsi" w:hAnsiTheme="minorHAnsi"/>
          <w:color w:val="auto"/>
          <w:sz w:val="20"/>
        </w:rPr>
      </w:pPr>
      <w:r w:rsidRPr="003D1666">
        <w:rPr>
          <w:rStyle w:val="Numberhead"/>
        </w:rPr>
        <w:t>Story</w:t>
      </w:r>
      <w:r>
        <w:tab/>
      </w:r>
      <w:r w:rsidR="00212991" w:rsidRPr="00212991">
        <w:t xml:space="preserve">The </w:t>
      </w:r>
      <w:r w:rsidR="00212991">
        <w:t>doc</w:t>
      </w:r>
      <w:r w:rsidR="00212991" w:rsidRPr="00212991">
        <w:t xml:space="preserve"> reacts to a patient </w:t>
      </w:r>
      <w:proofErr w:type="gramStart"/>
      <w:r w:rsidR="00212991" w:rsidRPr="00212991">
        <w:t>assault</w:t>
      </w:r>
      <w:proofErr w:type="gramEnd"/>
      <w:r w:rsidR="00212991" w:rsidRPr="00212991">
        <w:t xml:space="preserve"> and he hits patient breaking his nose and knocking him out.</w:t>
      </w:r>
    </w:p>
    <w:p w14:paraId="784D85B4" w14:textId="77777777" w:rsidR="00C911EC" w:rsidRPr="00F10443" w:rsidRDefault="00C911EC" w:rsidP="00C911EC">
      <w:pPr>
        <w:pStyle w:val="keywords"/>
        <w:rPr>
          <w:rStyle w:val="Numberhead"/>
        </w:rPr>
      </w:pPr>
      <w:r w:rsidRPr="00F10443">
        <w:rPr>
          <w:rStyle w:val="Numberhead"/>
        </w:rPr>
        <w:t>Verses</w:t>
      </w:r>
      <w:r w:rsidRPr="00F10443">
        <w:rPr>
          <w:rStyle w:val="Numberhead"/>
        </w:rPr>
        <w:tab/>
      </w:r>
    </w:p>
    <w:p w14:paraId="0DE37E46" w14:textId="0F272E38" w:rsidR="006874B2" w:rsidRPr="00F839CC" w:rsidRDefault="006874B2" w:rsidP="006874B2">
      <w:pPr>
        <w:pStyle w:val="Heading5"/>
      </w:pPr>
      <w:r>
        <w:t>21</w:t>
      </w:r>
      <w:r w:rsidRPr="00F839CC">
        <w:t xml:space="preserve"> </w:t>
      </w:r>
    </w:p>
    <w:p w14:paraId="6B6FF016" w14:textId="1FA5C960" w:rsidR="006874B2" w:rsidRPr="00166964" w:rsidRDefault="006874B2" w:rsidP="006874B2">
      <w:pPr>
        <w:pStyle w:val="keywords"/>
      </w:pPr>
      <w:r w:rsidRPr="00D25469">
        <w:rPr>
          <w:rStyle w:val="Numberhead"/>
        </w:rPr>
        <w:t>Peg</w:t>
      </w:r>
      <w:r>
        <w:tab/>
      </w:r>
      <w:r w:rsidRPr="006A05C8">
        <w:t>wound</w:t>
      </w:r>
    </w:p>
    <w:p w14:paraId="405A5FB9" w14:textId="77777777" w:rsidR="006874B2" w:rsidRDefault="006874B2" w:rsidP="006874B2">
      <w:pPr>
        <w:pStyle w:val="keywords"/>
      </w:pPr>
      <w:r>
        <w:rPr>
          <w:rStyle w:val="Numberhead"/>
        </w:rPr>
        <w:t>Ch. terrain</w:t>
      </w:r>
      <w:r w:rsidRPr="00A46E8A">
        <w:tab/>
      </w:r>
    </w:p>
    <w:p w14:paraId="66170D0D" w14:textId="77777777" w:rsidR="006874B2" w:rsidRDefault="006874B2" w:rsidP="006874B2">
      <w:pPr>
        <w:pStyle w:val="keywords"/>
      </w:pPr>
      <w:r>
        <w:rPr>
          <w:rStyle w:val="Numberhead"/>
        </w:rPr>
        <w:t>Themes</w:t>
      </w:r>
      <w:r>
        <w:tab/>
      </w:r>
    </w:p>
    <w:p w14:paraId="1D5CAB8E" w14:textId="7DE40878"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The patient hits the floor getting a head wound after the fracas in the exam room.</w:t>
      </w:r>
    </w:p>
    <w:p w14:paraId="072E156B"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0381E0D7" w14:textId="3A8B3669" w:rsidR="003C7E93" w:rsidRDefault="00C80246" w:rsidP="003C7E93">
      <w:pPr>
        <w:pStyle w:val="Heading4"/>
      </w:pPr>
      <w:r>
        <w:t>Going</w:t>
      </w:r>
      <w:r w:rsidR="003C7E93">
        <w:t xml:space="preserve"> to surgery</w:t>
      </w:r>
    </w:p>
    <w:p w14:paraId="289B5074" w14:textId="7BF7AA0E" w:rsidR="003C7E93" w:rsidRPr="00AE6A68" w:rsidRDefault="00585E37" w:rsidP="003C7E93">
      <w:pPr>
        <w:pStyle w:val="keywords"/>
      </w:pPr>
      <w:r>
        <w:rPr>
          <w:rStyle w:val="Numberhead"/>
        </w:rPr>
        <w:t>Scene</w:t>
      </w:r>
      <w:r w:rsidR="003C7E93" w:rsidRPr="00AE6A68">
        <w:tab/>
      </w:r>
    </w:p>
    <w:p w14:paraId="150847D4" w14:textId="18F0F4A8" w:rsidR="006874B2" w:rsidRPr="00F839CC" w:rsidRDefault="006874B2" w:rsidP="006874B2">
      <w:pPr>
        <w:pStyle w:val="Heading5"/>
      </w:pPr>
      <w:r>
        <w:t>22</w:t>
      </w:r>
      <w:r w:rsidRPr="00F839CC">
        <w:t xml:space="preserve"> </w:t>
      </w:r>
    </w:p>
    <w:p w14:paraId="79B854A6" w14:textId="137840C7" w:rsidR="006874B2" w:rsidRPr="00166964" w:rsidRDefault="006874B2" w:rsidP="006874B2">
      <w:pPr>
        <w:pStyle w:val="keywords"/>
      </w:pPr>
      <w:r w:rsidRPr="00D25469">
        <w:rPr>
          <w:rStyle w:val="Numberhead"/>
        </w:rPr>
        <w:t>Peg</w:t>
      </w:r>
      <w:r>
        <w:tab/>
      </w:r>
      <w:r w:rsidRPr="006A05C8">
        <w:t>nano</w:t>
      </w:r>
    </w:p>
    <w:p w14:paraId="2F944CD5" w14:textId="77777777" w:rsidR="006874B2" w:rsidRDefault="006874B2" w:rsidP="006874B2">
      <w:pPr>
        <w:pStyle w:val="keywords"/>
      </w:pPr>
      <w:r>
        <w:rPr>
          <w:rStyle w:val="Numberhead"/>
        </w:rPr>
        <w:t>Ch. terrain</w:t>
      </w:r>
      <w:r w:rsidRPr="00A46E8A">
        <w:tab/>
      </w:r>
    </w:p>
    <w:p w14:paraId="675449D7" w14:textId="77777777" w:rsidR="006874B2" w:rsidRDefault="006874B2" w:rsidP="006874B2">
      <w:pPr>
        <w:pStyle w:val="keywords"/>
      </w:pPr>
      <w:r>
        <w:rPr>
          <w:rStyle w:val="Numberhead"/>
        </w:rPr>
        <w:t>Themes</w:t>
      </w:r>
      <w:r>
        <w:tab/>
      </w:r>
    </w:p>
    <w:p w14:paraId="27A19B5E" w14:textId="70B46D28"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The patient is prescribed a nano particle agent for a head scan to check for internal injuries.</w:t>
      </w:r>
    </w:p>
    <w:p w14:paraId="7DD22BF4"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1AD8729B" w14:textId="11F0A052" w:rsidR="006874B2" w:rsidRPr="00F839CC" w:rsidRDefault="006874B2" w:rsidP="006874B2">
      <w:pPr>
        <w:pStyle w:val="Heading5"/>
      </w:pPr>
      <w:r>
        <w:t>23</w:t>
      </w:r>
      <w:r w:rsidRPr="00F839CC">
        <w:t xml:space="preserve"> </w:t>
      </w:r>
    </w:p>
    <w:p w14:paraId="7CB171B5" w14:textId="222C2DBF" w:rsidR="006874B2" w:rsidRPr="00166964" w:rsidRDefault="006874B2" w:rsidP="006874B2">
      <w:pPr>
        <w:pStyle w:val="keywords"/>
      </w:pPr>
      <w:r w:rsidRPr="00D25469">
        <w:rPr>
          <w:rStyle w:val="Numberhead"/>
        </w:rPr>
        <w:t>Peg</w:t>
      </w:r>
      <w:r>
        <w:tab/>
      </w:r>
      <w:proofErr w:type="gramStart"/>
      <w:r w:rsidRPr="006A05C8">
        <w:t>numb</w:t>
      </w:r>
      <w:proofErr w:type="gramEnd"/>
    </w:p>
    <w:p w14:paraId="3E641EF2" w14:textId="77777777" w:rsidR="006874B2" w:rsidRDefault="006874B2" w:rsidP="006874B2">
      <w:pPr>
        <w:pStyle w:val="keywords"/>
      </w:pPr>
      <w:r>
        <w:rPr>
          <w:rStyle w:val="Numberhead"/>
        </w:rPr>
        <w:t>Ch. terrain</w:t>
      </w:r>
      <w:r w:rsidRPr="00A46E8A">
        <w:tab/>
      </w:r>
    </w:p>
    <w:p w14:paraId="2203FCDD" w14:textId="77777777" w:rsidR="006874B2" w:rsidRDefault="006874B2" w:rsidP="006874B2">
      <w:pPr>
        <w:pStyle w:val="keywords"/>
      </w:pPr>
      <w:r>
        <w:rPr>
          <w:rStyle w:val="Numberhead"/>
        </w:rPr>
        <w:t>Themes</w:t>
      </w:r>
      <w:r>
        <w:tab/>
      </w:r>
    </w:p>
    <w:p w14:paraId="0E0860B0" w14:textId="653E318B"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 xml:space="preserve">The scan indicates immediate </w:t>
      </w:r>
      <w:proofErr w:type="gramStart"/>
      <w:r w:rsidR="00F46149" w:rsidRPr="00F46149">
        <w:t>surgery</w:t>
      </w:r>
      <w:proofErr w:type="gramEnd"/>
      <w:r w:rsidR="00F46149" w:rsidRPr="00F46149">
        <w:t xml:space="preserve"> and an injection numbs the patient for surgery.</w:t>
      </w:r>
    </w:p>
    <w:p w14:paraId="7271EE77"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24FBE7F8" w14:textId="5A3BFB73" w:rsidR="006874B2" w:rsidRPr="00F839CC" w:rsidRDefault="006874B2" w:rsidP="006874B2">
      <w:pPr>
        <w:pStyle w:val="Heading5"/>
      </w:pPr>
      <w:r>
        <w:t>24</w:t>
      </w:r>
      <w:r w:rsidRPr="00F839CC">
        <w:t xml:space="preserve"> </w:t>
      </w:r>
    </w:p>
    <w:p w14:paraId="6EFECF76" w14:textId="2723D61B" w:rsidR="006874B2" w:rsidRPr="00166964" w:rsidRDefault="006874B2" w:rsidP="006874B2">
      <w:pPr>
        <w:pStyle w:val="keywords"/>
      </w:pPr>
      <w:r w:rsidRPr="00D25469">
        <w:rPr>
          <w:rStyle w:val="Numberhead"/>
        </w:rPr>
        <w:t>Peg</w:t>
      </w:r>
      <w:r>
        <w:tab/>
      </w:r>
      <w:r w:rsidR="00F46149" w:rsidRPr="006A05C8">
        <w:t>Nair</w:t>
      </w:r>
    </w:p>
    <w:p w14:paraId="4069CED0" w14:textId="77777777" w:rsidR="006874B2" w:rsidRDefault="006874B2" w:rsidP="006874B2">
      <w:pPr>
        <w:pStyle w:val="keywords"/>
      </w:pPr>
      <w:r>
        <w:rPr>
          <w:rStyle w:val="Numberhead"/>
        </w:rPr>
        <w:t>Ch. terrain</w:t>
      </w:r>
      <w:r w:rsidRPr="00A46E8A">
        <w:tab/>
      </w:r>
    </w:p>
    <w:p w14:paraId="362FDF99" w14:textId="77777777" w:rsidR="006874B2" w:rsidRDefault="006874B2" w:rsidP="006874B2">
      <w:pPr>
        <w:pStyle w:val="keywords"/>
      </w:pPr>
      <w:r>
        <w:rPr>
          <w:rStyle w:val="Numberhead"/>
        </w:rPr>
        <w:lastRenderedPageBreak/>
        <w:t>Themes</w:t>
      </w:r>
      <w:r>
        <w:tab/>
      </w:r>
    </w:p>
    <w:p w14:paraId="65A1C8D8" w14:textId="0017D06F"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 xml:space="preserve">Nurses </w:t>
      </w:r>
      <w:proofErr w:type="gramStart"/>
      <w:r w:rsidR="00F46149" w:rsidRPr="00F46149">
        <w:t>apply</w:t>
      </w:r>
      <w:proofErr w:type="gramEnd"/>
      <w:r w:rsidR="00F46149" w:rsidRPr="00F46149">
        <w:t xml:space="preserve"> Nair on the patient's head to remove all the stubble after cutting off his hair. He needs to recover.</w:t>
      </w:r>
    </w:p>
    <w:p w14:paraId="0AA305A0"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693E5293" w14:textId="30ECEA4A" w:rsidR="0022645D" w:rsidRDefault="000C4C07" w:rsidP="0022645D">
      <w:pPr>
        <w:pStyle w:val="Heading3"/>
      </w:pPr>
      <w:r w:rsidRPr="006A05C8">
        <w:t>John</w:t>
      </w:r>
    </w:p>
    <w:p w14:paraId="58EDB0F6" w14:textId="478B40F9" w:rsidR="00B17BCA" w:rsidRPr="000748DF" w:rsidRDefault="00B17BCA" w:rsidP="00B17BCA">
      <w:pPr>
        <w:pStyle w:val="keywords"/>
      </w:pPr>
      <w:r w:rsidRPr="00C55749">
        <w:rPr>
          <w:rStyle w:val="Numberhead"/>
        </w:rPr>
        <w:t>Sub. word</w:t>
      </w:r>
      <w:r>
        <w:rPr>
          <w:rStyle w:val="Numberhead"/>
        </w:rPr>
        <w:t>s</w:t>
      </w:r>
      <w:r w:rsidRPr="000748DF">
        <w:tab/>
      </w:r>
      <w:r w:rsidR="00F14F84" w:rsidRPr="00F14F84">
        <w:t xml:space="preserve">Ron Jon </w:t>
      </w:r>
      <w:r w:rsidR="00F46149" w:rsidRPr="00F14F84">
        <w:t>surfboard</w:t>
      </w:r>
    </w:p>
    <w:p w14:paraId="31AAA170" w14:textId="16902755" w:rsidR="00B17BCA" w:rsidRDefault="00B17BCA" w:rsidP="00B17BCA">
      <w:pPr>
        <w:pStyle w:val="keywords"/>
      </w:pPr>
      <w:r>
        <w:rPr>
          <w:rStyle w:val="Numberhead"/>
        </w:rPr>
        <w:t>Peg</w:t>
      </w:r>
      <w:r w:rsidRPr="000748DF">
        <w:tab/>
      </w:r>
      <w:r>
        <w:t xml:space="preserve">4 = </w:t>
      </w:r>
      <w:r w:rsidR="007B1790">
        <w:t>hair</w:t>
      </w:r>
    </w:p>
    <w:p w14:paraId="39A7466A" w14:textId="0FE35333" w:rsidR="00AE390F" w:rsidRPr="00F14F84" w:rsidRDefault="003C7CD5" w:rsidP="00AE390F">
      <w:pPr>
        <w:pStyle w:val="keywords"/>
      </w:pPr>
      <w:r>
        <w:rPr>
          <w:rStyle w:val="Numberhead"/>
        </w:rPr>
        <w:t>Book terrain</w:t>
      </w:r>
      <w:r>
        <w:rPr>
          <w:rStyle w:val="Numberhead"/>
        </w:rPr>
        <w:tab/>
      </w:r>
      <w:r w:rsidR="00F14F84">
        <w:t>B</w:t>
      </w:r>
      <w:r w:rsidR="00F14F84" w:rsidRPr="00F14F84">
        <w:t>each hippie bookstore</w:t>
      </w:r>
    </w:p>
    <w:p w14:paraId="7A0017E1" w14:textId="60C8ABB0" w:rsidR="00B17BCA" w:rsidRDefault="00B17BCA" w:rsidP="00B17BCA">
      <w:pPr>
        <w:pStyle w:val="keywords"/>
      </w:pPr>
      <w:r w:rsidRPr="000748DF">
        <w:rPr>
          <w:rStyle w:val="Numberhead"/>
        </w:rPr>
        <w:t>Story</w:t>
      </w:r>
      <w:r>
        <w:tab/>
      </w:r>
      <w:r w:rsidR="00F14F84" w:rsidRPr="006A05C8">
        <w:t>bells and small surfboards on door</w:t>
      </w:r>
    </w:p>
    <w:p w14:paraId="70A11CE7" w14:textId="0D6F72C8" w:rsidR="00B17BCA" w:rsidRDefault="00B17BCA" w:rsidP="00B17BCA">
      <w:pPr>
        <w:pStyle w:val="keywords"/>
      </w:pPr>
      <w:r>
        <w:rPr>
          <w:rStyle w:val="Numberhead"/>
        </w:rPr>
        <w:t>Notes</w:t>
      </w:r>
      <w:r w:rsidRPr="006A1716">
        <w:tab/>
      </w:r>
    </w:p>
    <w:p w14:paraId="72CF8E92" w14:textId="0CBBA96A" w:rsidR="003C7E93" w:rsidRDefault="009E274F" w:rsidP="003C7E93">
      <w:pPr>
        <w:pStyle w:val="Heading4"/>
      </w:pPr>
      <w:r>
        <w:t>Buying</w:t>
      </w:r>
      <w:r w:rsidR="003C7E93">
        <w:t xml:space="preserve"> suntan oil</w:t>
      </w:r>
    </w:p>
    <w:p w14:paraId="1F9D7179" w14:textId="2F520DE0" w:rsidR="003C7E93" w:rsidRPr="00AE6A68" w:rsidRDefault="00585E37" w:rsidP="003C7E93">
      <w:pPr>
        <w:pStyle w:val="keywords"/>
      </w:pPr>
      <w:r>
        <w:rPr>
          <w:rStyle w:val="Numberhead"/>
        </w:rPr>
        <w:t>Scene</w:t>
      </w:r>
      <w:r w:rsidR="003C7E93" w:rsidRPr="00AE6A68">
        <w:tab/>
      </w:r>
    </w:p>
    <w:p w14:paraId="13102CA3" w14:textId="024B4927" w:rsidR="006F6421" w:rsidRPr="00F839CC" w:rsidRDefault="006F6421" w:rsidP="006F6421">
      <w:pPr>
        <w:pStyle w:val="Heading5"/>
      </w:pPr>
      <w:r>
        <w:t>1</w:t>
      </w:r>
      <w:r w:rsidRPr="00F839CC">
        <w:t xml:space="preserve"> </w:t>
      </w:r>
    </w:p>
    <w:p w14:paraId="6E8D174B" w14:textId="4AEAC0C9" w:rsidR="006F6421" w:rsidRPr="00166964" w:rsidRDefault="006F6421" w:rsidP="006F6421">
      <w:pPr>
        <w:pStyle w:val="keywords"/>
      </w:pPr>
      <w:r w:rsidRPr="00D25469">
        <w:rPr>
          <w:rStyle w:val="Numberhead"/>
        </w:rPr>
        <w:t>Peg</w:t>
      </w:r>
      <w:r>
        <w:tab/>
        <w:t>Book peg</w:t>
      </w:r>
    </w:p>
    <w:p w14:paraId="35C38D49" w14:textId="77777777" w:rsidR="006F6421" w:rsidRDefault="006F6421" w:rsidP="006F6421">
      <w:pPr>
        <w:pStyle w:val="keywords"/>
      </w:pPr>
      <w:r>
        <w:rPr>
          <w:rStyle w:val="Numberhead"/>
        </w:rPr>
        <w:t>Ch. terrain</w:t>
      </w:r>
      <w:r w:rsidRPr="00A46E8A">
        <w:tab/>
      </w:r>
    </w:p>
    <w:p w14:paraId="2A0FF8DF" w14:textId="77777777" w:rsidR="006F6421" w:rsidRDefault="006F6421" w:rsidP="006F6421">
      <w:pPr>
        <w:pStyle w:val="keywords"/>
      </w:pPr>
      <w:r>
        <w:rPr>
          <w:rStyle w:val="Numberhead"/>
        </w:rPr>
        <w:t>Themes</w:t>
      </w:r>
      <w:r>
        <w:tab/>
      </w:r>
    </w:p>
    <w:p w14:paraId="41CB4433" w14:textId="278F18CC"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F6421">
        <w:t>A surf shop with alternative medicine has bells and small surfboards on the door.</w:t>
      </w:r>
    </w:p>
    <w:p w14:paraId="2E04336B" w14:textId="1B9483AC" w:rsidR="006F6421" w:rsidRPr="0032455E" w:rsidRDefault="006F6421" w:rsidP="006F6421">
      <w:pPr>
        <w:pStyle w:val="keywords"/>
      </w:pPr>
      <w:r w:rsidRPr="00F10443">
        <w:rPr>
          <w:rStyle w:val="Numberhead"/>
        </w:rPr>
        <w:t>Verses</w:t>
      </w:r>
      <w:r w:rsidRPr="00F10443">
        <w:rPr>
          <w:rStyle w:val="Numberhead"/>
        </w:rPr>
        <w:tab/>
      </w:r>
      <w:r w:rsidR="0032455E">
        <w:rPr>
          <w:rStyle w:val="Numberhead"/>
        </w:rPr>
        <w:t>12</w:t>
      </w:r>
      <w:r w:rsidR="0032455E">
        <w:t xml:space="preserve"> </w:t>
      </w:r>
      <w:r w:rsidR="0032455E" w:rsidRPr="0032455E">
        <w:t>Yet to all who did receive him, to those who believed in his name, he gave the right to become children of God</w:t>
      </w:r>
      <w:r w:rsidR="0032455E">
        <w:t>.</w:t>
      </w:r>
    </w:p>
    <w:p w14:paraId="2DFB06A2" w14:textId="5EE31CAE" w:rsidR="006F6421" w:rsidRPr="00F839CC" w:rsidRDefault="006F6421" w:rsidP="006F6421">
      <w:pPr>
        <w:pStyle w:val="Heading5"/>
      </w:pPr>
      <w:r>
        <w:t>2</w:t>
      </w:r>
      <w:r w:rsidRPr="00F839CC">
        <w:t xml:space="preserve"> </w:t>
      </w:r>
    </w:p>
    <w:p w14:paraId="123A384A" w14:textId="6C0781A3" w:rsidR="006F6421" w:rsidRPr="00166964" w:rsidRDefault="006F6421" w:rsidP="006F6421">
      <w:pPr>
        <w:pStyle w:val="keywords"/>
      </w:pPr>
      <w:r w:rsidRPr="00D25469">
        <w:rPr>
          <w:rStyle w:val="Numberhead"/>
        </w:rPr>
        <w:t>Peg</w:t>
      </w:r>
      <w:r>
        <w:tab/>
      </w:r>
      <w:r w:rsidRPr="006A05C8">
        <w:t>one way</w:t>
      </w:r>
    </w:p>
    <w:p w14:paraId="5E8E34A4" w14:textId="77777777" w:rsidR="006F6421" w:rsidRDefault="006F6421" w:rsidP="006F6421">
      <w:pPr>
        <w:pStyle w:val="keywords"/>
      </w:pPr>
      <w:r>
        <w:rPr>
          <w:rStyle w:val="Numberhead"/>
        </w:rPr>
        <w:t>Ch. terrain</w:t>
      </w:r>
      <w:r w:rsidRPr="00A46E8A">
        <w:tab/>
      </w:r>
    </w:p>
    <w:p w14:paraId="1086558B" w14:textId="77777777" w:rsidR="006F6421" w:rsidRDefault="006F6421" w:rsidP="006F6421">
      <w:pPr>
        <w:pStyle w:val="keywords"/>
      </w:pPr>
      <w:r>
        <w:rPr>
          <w:rStyle w:val="Numberhead"/>
        </w:rPr>
        <w:t>Themes</w:t>
      </w:r>
      <w:r>
        <w:tab/>
      </w:r>
    </w:p>
    <w:p w14:paraId="0C8C606F" w14:textId="67659087"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A05C8">
        <w:t>Jesus one way sign on floor leading to cash register</w:t>
      </w:r>
    </w:p>
    <w:p w14:paraId="005C38E0" w14:textId="77777777" w:rsidR="006F6421" w:rsidRPr="00FD0EA3" w:rsidRDefault="006F6421" w:rsidP="006F6421">
      <w:pPr>
        <w:pStyle w:val="keywords"/>
        <w:rPr>
          <w:rStyle w:val="Numberhead"/>
          <w:lang w:val="pt-BR"/>
        </w:rPr>
      </w:pPr>
      <w:r w:rsidRPr="00FD0EA3">
        <w:rPr>
          <w:rStyle w:val="Numberhead"/>
          <w:lang w:val="pt-BR"/>
        </w:rPr>
        <w:t>Verses</w:t>
      </w:r>
      <w:r w:rsidRPr="00FD0EA3">
        <w:rPr>
          <w:rStyle w:val="Numberhead"/>
          <w:lang w:val="pt-BR"/>
        </w:rPr>
        <w:tab/>
      </w:r>
    </w:p>
    <w:p w14:paraId="77052CBE" w14:textId="53C78692" w:rsidR="006F6421" w:rsidRPr="00FD0EA3" w:rsidRDefault="006F6421" w:rsidP="006F6421">
      <w:pPr>
        <w:pStyle w:val="Heading5"/>
        <w:rPr>
          <w:lang w:val="pt-BR"/>
        </w:rPr>
      </w:pPr>
      <w:r w:rsidRPr="00FD0EA3">
        <w:rPr>
          <w:lang w:val="pt-BR"/>
        </w:rPr>
        <w:t xml:space="preserve">3 </w:t>
      </w:r>
    </w:p>
    <w:p w14:paraId="1C926FD5" w14:textId="7E3B6844" w:rsidR="006F6421" w:rsidRPr="00FD0EA3" w:rsidRDefault="006F6421" w:rsidP="006F6421">
      <w:pPr>
        <w:pStyle w:val="keywords"/>
        <w:rPr>
          <w:lang w:val="pt-BR"/>
        </w:rPr>
      </w:pPr>
      <w:r w:rsidRPr="00FD0EA3">
        <w:rPr>
          <w:rStyle w:val="Numberhead"/>
          <w:lang w:val="pt-BR"/>
        </w:rPr>
        <w:t>Peg</w:t>
      </w:r>
      <w:r w:rsidRPr="00FD0EA3">
        <w:rPr>
          <w:lang w:val="pt-BR"/>
        </w:rPr>
        <w:tab/>
        <w:t>Maui</w:t>
      </w:r>
    </w:p>
    <w:p w14:paraId="38D90D21" w14:textId="77777777" w:rsidR="006F6421" w:rsidRPr="00FD0EA3" w:rsidRDefault="006F6421" w:rsidP="006F6421">
      <w:pPr>
        <w:pStyle w:val="keywords"/>
        <w:rPr>
          <w:lang w:val="pt-BR"/>
        </w:rPr>
      </w:pPr>
      <w:r w:rsidRPr="00FD0EA3">
        <w:rPr>
          <w:rStyle w:val="Numberhead"/>
          <w:lang w:val="pt-BR"/>
        </w:rPr>
        <w:t>Ch. terrain</w:t>
      </w:r>
      <w:r w:rsidRPr="00FD0EA3">
        <w:rPr>
          <w:lang w:val="pt-BR"/>
        </w:rPr>
        <w:tab/>
      </w:r>
    </w:p>
    <w:p w14:paraId="79D98127" w14:textId="77777777" w:rsidR="006F6421" w:rsidRDefault="006F6421" w:rsidP="006F6421">
      <w:pPr>
        <w:pStyle w:val="keywords"/>
      </w:pPr>
      <w:r>
        <w:rPr>
          <w:rStyle w:val="Numberhead"/>
        </w:rPr>
        <w:t>Themes</w:t>
      </w:r>
      <w:r>
        <w:tab/>
      </w:r>
    </w:p>
    <w:p w14:paraId="283CB107" w14:textId="079796B4"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F6421">
        <w:t xml:space="preserve">A surfer with a Maui shirt and shorts </w:t>
      </w:r>
      <w:proofErr w:type="gramStart"/>
      <w:r w:rsidRPr="006F6421">
        <w:t>asks</w:t>
      </w:r>
      <w:proofErr w:type="gramEnd"/>
      <w:r w:rsidRPr="006F6421">
        <w:t xml:space="preserve"> "What's up dude?"</w:t>
      </w:r>
    </w:p>
    <w:p w14:paraId="3B6016C3" w14:textId="69C569ED" w:rsidR="006F6421" w:rsidRPr="005C6E9D" w:rsidRDefault="006F6421" w:rsidP="006F6421">
      <w:pPr>
        <w:pStyle w:val="keywords"/>
      </w:pPr>
      <w:r w:rsidRPr="00F10443">
        <w:rPr>
          <w:rStyle w:val="Numberhead"/>
        </w:rPr>
        <w:t>Verses</w:t>
      </w:r>
      <w:r w:rsidRPr="00F10443">
        <w:rPr>
          <w:rStyle w:val="Numberhead"/>
        </w:rPr>
        <w:tab/>
      </w:r>
      <w:r w:rsidR="005C6E9D">
        <w:rPr>
          <w:rStyle w:val="Numberhead"/>
        </w:rPr>
        <w:t>16</w:t>
      </w:r>
      <w:r w:rsidR="005C6E9D">
        <w:t xml:space="preserve"> </w:t>
      </w:r>
      <w:r w:rsidR="005C6E9D" w:rsidRPr="005C6E9D">
        <w:t>For God so loved the world that he gave his one and only Son, that whoever believes in him shall not perish but have eternal life.</w:t>
      </w:r>
    </w:p>
    <w:p w14:paraId="66B204C3" w14:textId="0AA94902" w:rsidR="00217CAA" w:rsidRPr="00F839CC" w:rsidRDefault="00217CAA" w:rsidP="00217CAA">
      <w:pPr>
        <w:pStyle w:val="Heading5"/>
      </w:pPr>
      <w:r>
        <w:t>4</w:t>
      </w:r>
      <w:r w:rsidRPr="00F839CC">
        <w:t xml:space="preserve"> </w:t>
      </w:r>
    </w:p>
    <w:p w14:paraId="566DA2B3" w14:textId="6C879A36" w:rsidR="00217CAA" w:rsidRPr="00166964" w:rsidRDefault="00217CAA" w:rsidP="00217CAA">
      <w:pPr>
        <w:pStyle w:val="keywords"/>
      </w:pPr>
      <w:r w:rsidRPr="00D25469">
        <w:rPr>
          <w:rStyle w:val="Numberhead"/>
        </w:rPr>
        <w:t>Peg</w:t>
      </w:r>
      <w:r>
        <w:tab/>
      </w:r>
      <w:r w:rsidRPr="006A05C8">
        <w:t>hair</w:t>
      </w:r>
    </w:p>
    <w:p w14:paraId="4707A284" w14:textId="77777777" w:rsidR="00217CAA" w:rsidRDefault="00217CAA" w:rsidP="00217CAA">
      <w:pPr>
        <w:pStyle w:val="keywords"/>
      </w:pPr>
      <w:r>
        <w:rPr>
          <w:rStyle w:val="Numberhead"/>
        </w:rPr>
        <w:t>Ch. terrain</w:t>
      </w:r>
      <w:r w:rsidRPr="00A46E8A">
        <w:tab/>
      </w:r>
    </w:p>
    <w:p w14:paraId="0AF2749A" w14:textId="77777777" w:rsidR="00217CAA" w:rsidRDefault="00217CAA" w:rsidP="00217CAA">
      <w:pPr>
        <w:pStyle w:val="keywords"/>
      </w:pPr>
      <w:r>
        <w:rPr>
          <w:rStyle w:val="Numberhead"/>
        </w:rPr>
        <w:t>Themes</w:t>
      </w:r>
      <w:r>
        <w:tab/>
      </w:r>
    </w:p>
    <w:p w14:paraId="126FF8D6" w14:textId="2E229540"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The cashier has long straight hair that has turned blonde from surfing so much.</w:t>
      </w:r>
    </w:p>
    <w:p w14:paraId="6CA9E8C1" w14:textId="77777777" w:rsidR="00217CAA" w:rsidRPr="00F10443" w:rsidRDefault="00217CAA" w:rsidP="00217CAA">
      <w:pPr>
        <w:pStyle w:val="keywords"/>
        <w:rPr>
          <w:rStyle w:val="Numberhead"/>
        </w:rPr>
      </w:pPr>
      <w:r w:rsidRPr="00F10443">
        <w:rPr>
          <w:rStyle w:val="Numberhead"/>
        </w:rPr>
        <w:lastRenderedPageBreak/>
        <w:t>Verses</w:t>
      </w:r>
      <w:r w:rsidRPr="00F10443">
        <w:rPr>
          <w:rStyle w:val="Numberhead"/>
        </w:rPr>
        <w:tab/>
      </w:r>
    </w:p>
    <w:p w14:paraId="2FD8DF4E" w14:textId="3295947F" w:rsidR="00217CAA" w:rsidRPr="00F839CC" w:rsidRDefault="00217CAA" w:rsidP="00217CAA">
      <w:pPr>
        <w:pStyle w:val="Heading5"/>
      </w:pPr>
      <w:r>
        <w:t>5</w:t>
      </w:r>
      <w:r w:rsidRPr="00F839CC">
        <w:t xml:space="preserve"> </w:t>
      </w:r>
    </w:p>
    <w:p w14:paraId="2DFB8409" w14:textId="318CC407" w:rsidR="00217CAA" w:rsidRPr="00166964" w:rsidRDefault="00217CAA" w:rsidP="00217CAA">
      <w:pPr>
        <w:pStyle w:val="keywords"/>
      </w:pPr>
      <w:r w:rsidRPr="00D25469">
        <w:rPr>
          <w:rStyle w:val="Numberhead"/>
        </w:rPr>
        <w:t>Peg</w:t>
      </w:r>
      <w:r>
        <w:tab/>
      </w:r>
      <w:r w:rsidRPr="006A05C8">
        <w:t>oil</w:t>
      </w:r>
    </w:p>
    <w:p w14:paraId="250518CD" w14:textId="77777777" w:rsidR="00217CAA" w:rsidRDefault="00217CAA" w:rsidP="00217CAA">
      <w:pPr>
        <w:pStyle w:val="keywords"/>
      </w:pPr>
      <w:r>
        <w:rPr>
          <w:rStyle w:val="Numberhead"/>
        </w:rPr>
        <w:t>Ch. terrain</w:t>
      </w:r>
      <w:r w:rsidRPr="00A46E8A">
        <w:tab/>
      </w:r>
    </w:p>
    <w:p w14:paraId="4F95278B" w14:textId="77777777" w:rsidR="00217CAA" w:rsidRDefault="00217CAA" w:rsidP="00217CAA">
      <w:pPr>
        <w:pStyle w:val="keywords"/>
      </w:pPr>
      <w:r>
        <w:rPr>
          <w:rStyle w:val="Numberhead"/>
        </w:rPr>
        <w:t>Themes</w:t>
      </w:r>
      <w:r>
        <w:tab/>
      </w:r>
    </w:p>
    <w:p w14:paraId="281AECBE" w14:textId="404DED55" w:rsidR="00217CAA" w:rsidRPr="0048334D" w:rsidRDefault="00217CAA" w:rsidP="00217CAA">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17CAA">
        <w:t>You purchase a bottle of suntan healing oil from the surfer cashier.</w:t>
      </w:r>
    </w:p>
    <w:p w14:paraId="2BF9086C" w14:textId="021F5484" w:rsidR="00217CAA" w:rsidRPr="00A56262" w:rsidRDefault="00217CAA" w:rsidP="00217CAA">
      <w:pPr>
        <w:pStyle w:val="keywords"/>
      </w:pPr>
      <w:r w:rsidRPr="00F10443">
        <w:rPr>
          <w:rStyle w:val="Numberhead"/>
        </w:rPr>
        <w:t>Verses</w:t>
      </w:r>
      <w:r w:rsidRPr="00F10443">
        <w:rPr>
          <w:rStyle w:val="Numberhead"/>
        </w:rPr>
        <w:tab/>
      </w:r>
      <w:r w:rsidR="00A56262">
        <w:rPr>
          <w:rStyle w:val="Numberhead"/>
        </w:rPr>
        <w:t>24</w:t>
      </w:r>
      <w:r w:rsidR="00A56262">
        <w:t xml:space="preserve"> </w:t>
      </w:r>
      <w:r w:rsidR="00A56262" w:rsidRPr="00A56262">
        <w:t>Very truly I tell you, whoever hears my word and believes him who sent me has eternal life and will not be judged but has crossed over from death to life.</w:t>
      </w:r>
    </w:p>
    <w:p w14:paraId="1D5D5B52" w14:textId="7960DA30" w:rsidR="00F14F84" w:rsidRDefault="009E274F" w:rsidP="00F14F84">
      <w:pPr>
        <w:pStyle w:val="Heading4"/>
      </w:pPr>
      <w:r>
        <w:t>At a</w:t>
      </w:r>
      <w:r w:rsidR="003C7E93">
        <w:t xml:space="preserve"> yoga class</w:t>
      </w:r>
    </w:p>
    <w:p w14:paraId="130B9B3B" w14:textId="4AD0DB0F" w:rsidR="003C7E93" w:rsidRPr="00AE6A68" w:rsidRDefault="00585E37" w:rsidP="003C7E93">
      <w:pPr>
        <w:pStyle w:val="keywords"/>
      </w:pPr>
      <w:r>
        <w:rPr>
          <w:rStyle w:val="Numberhead"/>
        </w:rPr>
        <w:t>Scene</w:t>
      </w:r>
      <w:r w:rsidR="003C7E93" w:rsidRPr="00AE6A68">
        <w:tab/>
      </w:r>
    </w:p>
    <w:p w14:paraId="0BC4D115" w14:textId="15F18DC3" w:rsidR="00217CAA" w:rsidRPr="00F839CC" w:rsidRDefault="00217CAA" w:rsidP="00217CAA">
      <w:pPr>
        <w:pStyle w:val="Heading5"/>
      </w:pPr>
      <w:r>
        <w:t>6</w:t>
      </w:r>
      <w:r w:rsidRPr="00F839CC">
        <w:t xml:space="preserve"> </w:t>
      </w:r>
    </w:p>
    <w:p w14:paraId="1895CECD" w14:textId="7C42CE83" w:rsidR="00217CAA" w:rsidRPr="00166964" w:rsidRDefault="00217CAA" w:rsidP="00217CAA">
      <w:pPr>
        <w:pStyle w:val="keywords"/>
      </w:pPr>
      <w:r w:rsidRPr="00D25469">
        <w:rPr>
          <w:rStyle w:val="Numberhead"/>
        </w:rPr>
        <w:t>Peg</w:t>
      </w:r>
      <w:r>
        <w:tab/>
      </w:r>
      <w:r w:rsidRPr="006A05C8">
        <w:t>shoe</w:t>
      </w:r>
    </w:p>
    <w:p w14:paraId="462B3C7B" w14:textId="77777777" w:rsidR="00217CAA" w:rsidRDefault="00217CAA" w:rsidP="00217CAA">
      <w:pPr>
        <w:pStyle w:val="keywords"/>
      </w:pPr>
      <w:r>
        <w:rPr>
          <w:rStyle w:val="Numberhead"/>
        </w:rPr>
        <w:t>Ch. terrain</w:t>
      </w:r>
      <w:r w:rsidRPr="00A46E8A">
        <w:tab/>
      </w:r>
    </w:p>
    <w:p w14:paraId="03BC0265" w14:textId="77777777" w:rsidR="00217CAA" w:rsidRDefault="00217CAA" w:rsidP="00217CAA">
      <w:pPr>
        <w:pStyle w:val="keywords"/>
      </w:pPr>
      <w:r>
        <w:rPr>
          <w:rStyle w:val="Numberhead"/>
        </w:rPr>
        <w:t>Themes</w:t>
      </w:r>
      <w:r>
        <w:tab/>
      </w:r>
    </w:p>
    <w:p w14:paraId="5EB489A6" w14:textId="0D76A1F3" w:rsidR="00217CAA" w:rsidRPr="0048334D" w:rsidRDefault="00217CAA" w:rsidP="00217CAA">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17CAA">
        <w:t>You walk over to corner class area and remove your flip-flop shoes to put oil on your feet.</w:t>
      </w:r>
    </w:p>
    <w:p w14:paraId="056E0B58" w14:textId="1B9064C5" w:rsidR="00217CAA" w:rsidRPr="00FD0EA3" w:rsidRDefault="00217CAA" w:rsidP="00217CAA">
      <w:pPr>
        <w:pStyle w:val="keywords"/>
        <w:rPr>
          <w:rFonts w:ascii="Franklin Gothic Medium Cond" w:hAnsi="Franklin Gothic Medium Cond"/>
          <w:color w:val="C45911" w:themeColor="accent2" w:themeShade="BF"/>
          <w:sz w:val="22"/>
          <w:lang w:val="pt-BR"/>
        </w:rPr>
      </w:pPr>
      <w:r w:rsidRPr="00FD0EA3">
        <w:rPr>
          <w:rStyle w:val="Numberhead"/>
          <w:lang w:val="pt-BR"/>
        </w:rPr>
        <w:t>Verses</w:t>
      </w:r>
    </w:p>
    <w:p w14:paraId="6D308125" w14:textId="7D542969" w:rsidR="00217CAA" w:rsidRPr="00FD0EA3" w:rsidRDefault="00217CAA" w:rsidP="00217CAA">
      <w:pPr>
        <w:pStyle w:val="Heading5"/>
        <w:rPr>
          <w:lang w:val="pt-BR"/>
        </w:rPr>
      </w:pPr>
      <w:r w:rsidRPr="00FD0EA3">
        <w:rPr>
          <w:lang w:val="pt-BR"/>
        </w:rPr>
        <w:t xml:space="preserve">7 </w:t>
      </w:r>
    </w:p>
    <w:p w14:paraId="78D762CC" w14:textId="390799A1" w:rsidR="00217CAA" w:rsidRPr="00FD0EA3" w:rsidRDefault="00217CAA" w:rsidP="00217CAA">
      <w:pPr>
        <w:pStyle w:val="keywords"/>
        <w:rPr>
          <w:lang w:val="pt-BR"/>
        </w:rPr>
      </w:pPr>
      <w:r w:rsidRPr="00FD0EA3">
        <w:rPr>
          <w:rStyle w:val="Numberhead"/>
          <w:lang w:val="pt-BR"/>
        </w:rPr>
        <w:t>Peg</w:t>
      </w:r>
      <w:r w:rsidRPr="00FD0EA3">
        <w:rPr>
          <w:lang w:val="pt-BR"/>
        </w:rPr>
        <w:tab/>
        <w:t>yoga</w:t>
      </w:r>
    </w:p>
    <w:p w14:paraId="79F61DC6" w14:textId="77777777" w:rsidR="00217CAA" w:rsidRPr="00FD0EA3" w:rsidRDefault="00217CAA" w:rsidP="00217CAA">
      <w:pPr>
        <w:pStyle w:val="keywords"/>
        <w:rPr>
          <w:lang w:val="pt-BR"/>
        </w:rPr>
      </w:pPr>
      <w:r w:rsidRPr="00FD0EA3">
        <w:rPr>
          <w:rStyle w:val="Numberhead"/>
          <w:lang w:val="pt-BR"/>
        </w:rPr>
        <w:t>Ch. terrain</w:t>
      </w:r>
      <w:r w:rsidRPr="00FD0EA3">
        <w:rPr>
          <w:lang w:val="pt-BR"/>
        </w:rPr>
        <w:tab/>
      </w:r>
    </w:p>
    <w:p w14:paraId="71E123E5" w14:textId="77777777" w:rsidR="00217CAA" w:rsidRDefault="00217CAA" w:rsidP="00217CAA">
      <w:pPr>
        <w:pStyle w:val="keywords"/>
      </w:pPr>
      <w:r>
        <w:rPr>
          <w:rStyle w:val="Numberhead"/>
        </w:rPr>
        <w:t>Themes</w:t>
      </w:r>
      <w:r>
        <w:tab/>
      </w:r>
    </w:p>
    <w:p w14:paraId="652B08D7" w14:textId="3FF5943D" w:rsidR="00217CAA" w:rsidRPr="0048334D" w:rsidRDefault="00217CAA" w:rsidP="00217CAA">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17CAA">
        <w:t>You join the yoga class in session on the mat in the corner and squeeze in between a few people.</w:t>
      </w:r>
    </w:p>
    <w:p w14:paraId="3EFF1BAA"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5BD51063" w14:textId="25078BE0" w:rsidR="00217CAA" w:rsidRPr="00F839CC" w:rsidRDefault="00217CAA" w:rsidP="00217CAA">
      <w:pPr>
        <w:pStyle w:val="Heading5"/>
      </w:pPr>
      <w:r>
        <w:t>8</w:t>
      </w:r>
      <w:r w:rsidRPr="00F839CC">
        <w:t xml:space="preserve"> </w:t>
      </w:r>
    </w:p>
    <w:p w14:paraId="17E298AF" w14:textId="7B047B4C" w:rsidR="00217CAA" w:rsidRPr="00166964" w:rsidRDefault="00217CAA" w:rsidP="00217CAA">
      <w:pPr>
        <w:pStyle w:val="keywords"/>
      </w:pPr>
      <w:r w:rsidRPr="00D25469">
        <w:rPr>
          <w:rStyle w:val="Numberhead"/>
        </w:rPr>
        <w:t>Peg</w:t>
      </w:r>
      <w:r>
        <w:tab/>
      </w:r>
      <w:r w:rsidRPr="00217CAA">
        <w:t>weave</w:t>
      </w:r>
    </w:p>
    <w:p w14:paraId="6B082892" w14:textId="77777777" w:rsidR="00217CAA" w:rsidRDefault="00217CAA" w:rsidP="00217CAA">
      <w:pPr>
        <w:pStyle w:val="keywords"/>
      </w:pPr>
      <w:r>
        <w:rPr>
          <w:rStyle w:val="Numberhead"/>
        </w:rPr>
        <w:t>Ch. terrain</w:t>
      </w:r>
      <w:r w:rsidRPr="00A46E8A">
        <w:tab/>
      </w:r>
    </w:p>
    <w:p w14:paraId="33094F51" w14:textId="77777777" w:rsidR="00217CAA" w:rsidRDefault="00217CAA" w:rsidP="00217CAA">
      <w:pPr>
        <w:pStyle w:val="keywords"/>
      </w:pPr>
      <w:r>
        <w:rPr>
          <w:rStyle w:val="Numberhead"/>
        </w:rPr>
        <w:t>Themes</w:t>
      </w:r>
      <w:r>
        <w:tab/>
      </w:r>
    </w:p>
    <w:p w14:paraId="0734AE05" w14:textId="371A0C2C"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 xml:space="preserve">A hippie with hair in a </w:t>
      </w:r>
      <w:proofErr w:type="gramStart"/>
      <w:r w:rsidRPr="00217CAA">
        <w:t>long woven</w:t>
      </w:r>
      <w:proofErr w:type="gramEnd"/>
      <w:r w:rsidRPr="00217CAA">
        <w:t xml:space="preserve"> braid is in front of you for the yoga class.</w:t>
      </w:r>
    </w:p>
    <w:p w14:paraId="0B04B642"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54578929" w14:textId="55AC6197" w:rsidR="00217CAA" w:rsidRPr="00F839CC" w:rsidRDefault="00217CAA" w:rsidP="00217CAA">
      <w:pPr>
        <w:pStyle w:val="Heading5"/>
      </w:pPr>
      <w:r>
        <w:t>9</w:t>
      </w:r>
      <w:r w:rsidRPr="00F839CC">
        <w:t xml:space="preserve"> </w:t>
      </w:r>
    </w:p>
    <w:p w14:paraId="3D35C1C9" w14:textId="24314CFE" w:rsidR="00217CAA" w:rsidRPr="00166964" w:rsidRDefault="00217CAA" w:rsidP="00217CAA">
      <w:pPr>
        <w:pStyle w:val="keywords"/>
      </w:pPr>
      <w:r w:rsidRPr="00D25469">
        <w:rPr>
          <w:rStyle w:val="Numberhead"/>
        </w:rPr>
        <w:t>Peg</w:t>
      </w:r>
      <w:r>
        <w:tab/>
      </w:r>
      <w:r w:rsidRPr="00217CAA">
        <w:t>Bowie</w:t>
      </w:r>
    </w:p>
    <w:p w14:paraId="52581855" w14:textId="77777777" w:rsidR="00217CAA" w:rsidRDefault="00217CAA" w:rsidP="00217CAA">
      <w:pPr>
        <w:pStyle w:val="keywords"/>
      </w:pPr>
      <w:r>
        <w:rPr>
          <w:rStyle w:val="Numberhead"/>
        </w:rPr>
        <w:t>Ch. terrain</w:t>
      </w:r>
      <w:r w:rsidRPr="00A46E8A">
        <w:tab/>
      </w:r>
    </w:p>
    <w:p w14:paraId="18AA4654" w14:textId="77777777" w:rsidR="00217CAA" w:rsidRDefault="00217CAA" w:rsidP="00217CAA">
      <w:pPr>
        <w:pStyle w:val="keywords"/>
      </w:pPr>
      <w:r>
        <w:rPr>
          <w:rStyle w:val="Numberhead"/>
        </w:rPr>
        <w:t>Themes</w:t>
      </w:r>
      <w:r>
        <w:tab/>
      </w:r>
    </w:p>
    <w:p w14:paraId="5758C900" w14:textId="58C92065" w:rsidR="00217CAA" w:rsidRPr="0048334D" w:rsidRDefault="00217CAA" w:rsidP="00217CAA">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17CAA">
        <w:t>He turns around and looks like he wearing David Bowie's Ziggy Stardust makeup.</w:t>
      </w:r>
    </w:p>
    <w:p w14:paraId="0423DF98"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043D412C" w14:textId="22A60E84" w:rsidR="003C7E93" w:rsidRDefault="009E274F" w:rsidP="003C7E93">
      <w:pPr>
        <w:pStyle w:val="Heading4"/>
      </w:pPr>
      <w:r>
        <w:lastRenderedPageBreak/>
        <w:t>Taking</w:t>
      </w:r>
      <w:r w:rsidR="003C7E93">
        <w:t xml:space="preserve"> an acid trip</w:t>
      </w:r>
    </w:p>
    <w:p w14:paraId="3CF9FA25" w14:textId="047313D9" w:rsidR="003C7E93" w:rsidRPr="00AE6A68" w:rsidRDefault="00585E37" w:rsidP="003C7E93">
      <w:pPr>
        <w:pStyle w:val="keywords"/>
      </w:pPr>
      <w:r>
        <w:rPr>
          <w:rStyle w:val="Numberhead"/>
        </w:rPr>
        <w:t>Scene</w:t>
      </w:r>
      <w:r w:rsidR="003C7E93" w:rsidRPr="00AE6A68">
        <w:tab/>
      </w:r>
    </w:p>
    <w:p w14:paraId="1BDDA0E2" w14:textId="2366C0CE" w:rsidR="002B6EC0" w:rsidRPr="00F839CC" w:rsidRDefault="002B6EC0" w:rsidP="002B6EC0">
      <w:pPr>
        <w:pStyle w:val="Heading5"/>
      </w:pPr>
      <w:r w:rsidRPr="00F839CC">
        <w:t>1</w:t>
      </w:r>
      <w:r>
        <w:t>0</w:t>
      </w:r>
      <w:r w:rsidRPr="00F839CC">
        <w:t xml:space="preserve"> </w:t>
      </w:r>
    </w:p>
    <w:p w14:paraId="2071C6A2" w14:textId="4AEC07EE" w:rsidR="002B6EC0" w:rsidRPr="00166964" w:rsidRDefault="002B6EC0" w:rsidP="002B6EC0">
      <w:pPr>
        <w:pStyle w:val="keywords"/>
      </w:pPr>
      <w:r w:rsidRPr="00D25469">
        <w:rPr>
          <w:rStyle w:val="Numberhead"/>
        </w:rPr>
        <w:t>Peg</w:t>
      </w:r>
      <w:r>
        <w:tab/>
      </w:r>
      <w:r w:rsidRPr="002B6EC0">
        <w:t>dose</w:t>
      </w:r>
    </w:p>
    <w:p w14:paraId="47DE0819" w14:textId="77777777" w:rsidR="002B6EC0" w:rsidRDefault="002B6EC0" w:rsidP="002B6EC0">
      <w:pPr>
        <w:pStyle w:val="keywords"/>
      </w:pPr>
      <w:r>
        <w:rPr>
          <w:rStyle w:val="Numberhead"/>
        </w:rPr>
        <w:t>Ch. terrain</w:t>
      </w:r>
      <w:r w:rsidRPr="00A46E8A">
        <w:tab/>
      </w:r>
    </w:p>
    <w:p w14:paraId="2BE9795B" w14:textId="77777777" w:rsidR="002B6EC0" w:rsidRDefault="002B6EC0" w:rsidP="002B6EC0">
      <w:pPr>
        <w:pStyle w:val="keywords"/>
      </w:pPr>
      <w:r>
        <w:rPr>
          <w:rStyle w:val="Numberhead"/>
        </w:rPr>
        <w:t>Themes</w:t>
      </w:r>
      <w:r>
        <w:tab/>
      </w:r>
    </w:p>
    <w:p w14:paraId="36E15C78" w14:textId="12C0B0C9" w:rsidR="002B6EC0" w:rsidRPr="0048334D" w:rsidRDefault="002B6EC0" w:rsidP="002B6EC0">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B6EC0">
        <w:t>He offers you a dose of a hallucinogenic on paper and you take it.</w:t>
      </w:r>
    </w:p>
    <w:p w14:paraId="7EA53B36" w14:textId="04BFA860" w:rsidR="002B6EC0" w:rsidRPr="00795F69" w:rsidRDefault="002B6EC0" w:rsidP="002B6EC0">
      <w:pPr>
        <w:pStyle w:val="keywords"/>
      </w:pPr>
      <w:r w:rsidRPr="00F10443">
        <w:rPr>
          <w:rStyle w:val="Numberhead"/>
        </w:rPr>
        <w:t>Verses</w:t>
      </w:r>
      <w:r w:rsidRPr="00F10443">
        <w:rPr>
          <w:rStyle w:val="Numberhead"/>
        </w:rPr>
        <w:tab/>
      </w:r>
      <w:r w:rsidR="00795F69">
        <w:rPr>
          <w:rStyle w:val="Numberhead"/>
        </w:rPr>
        <w:t>30</w:t>
      </w:r>
      <w:r w:rsidR="00795F69">
        <w:t xml:space="preserve"> </w:t>
      </w:r>
      <w:r w:rsidR="00795F69" w:rsidRPr="00795F69">
        <w:t xml:space="preserve">I and the </w:t>
      </w:r>
      <w:proofErr w:type="gramStart"/>
      <w:r w:rsidR="00795F69" w:rsidRPr="00795F69">
        <w:t>Father</w:t>
      </w:r>
      <w:proofErr w:type="gramEnd"/>
      <w:r w:rsidR="00795F69" w:rsidRPr="00795F69">
        <w:t xml:space="preserve"> are one.</w:t>
      </w:r>
    </w:p>
    <w:p w14:paraId="23DD7BBB" w14:textId="37FF7275" w:rsidR="002B6EC0" w:rsidRPr="00F839CC" w:rsidRDefault="002B6EC0" w:rsidP="002B6EC0">
      <w:pPr>
        <w:pStyle w:val="Heading5"/>
      </w:pPr>
      <w:r w:rsidRPr="00F839CC">
        <w:t>1</w:t>
      </w:r>
      <w:r>
        <w:t>1</w:t>
      </w:r>
      <w:r w:rsidRPr="00F839CC">
        <w:t xml:space="preserve"> </w:t>
      </w:r>
    </w:p>
    <w:p w14:paraId="02E08B2E" w14:textId="32A7A9C6" w:rsidR="002B6EC0" w:rsidRPr="00166964" w:rsidRDefault="002B6EC0" w:rsidP="002B6EC0">
      <w:pPr>
        <w:pStyle w:val="keywords"/>
      </w:pPr>
      <w:r w:rsidRPr="00D25469">
        <w:rPr>
          <w:rStyle w:val="Numberhead"/>
        </w:rPr>
        <w:t>Peg</w:t>
      </w:r>
      <w:r>
        <w:tab/>
      </w:r>
      <w:r w:rsidRPr="006A05C8">
        <w:t>tie-dye</w:t>
      </w:r>
    </w:p>
    <w:p w14:paraId="7B4819CE" w14:textId="77777777" w:rsidR="002B6EC0" w:rsidRDefault="002B6EC0" w:rsidP="002B6EC0">
      <w:pPr>
        <w:pStyle w:val="keywords"/>
      </w:pPr>
      <w:r>
        <w:rPr>
          <w:rStyle w:val="Numberhead"/>
        </w:rPr>
        <w:t>Ch. terrain</w:t>
      </w:r>
      <w:r w:rsidRPr="00A46E8A">
        <w:tab/>
      </w:r>
    </w:p>
    <w:p w14:paraId="1812F997" w14:textId="77777777" w:rsidR="002B6EC0" w:rsidRDefault="002B6EC0" w:rsidP="002B6EC0">
      <w:pPr>
        <w:pStyle w:val="keywords"/>
      </w:pPr>
      <w:r>
        <w:rPr>
          <w:rStyle w:val="Numberhead"/>
        </w:rPr>
        <w:t>Themes</w:t>
      </w:r>
      <w:r>
        <w:tab/>
      </w:r>
    </w:p>
    <w:p w14:paraId="2AFDC2BD" w14:textId="348E2002"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The walls turn from white to tie-dyed psychedelic colors.</w:t>
      </w:r>
    </w:p>
    <w:p w14:paraId="64249EEE" w14:textId="77777777" w:rsidR="002B6EC0" w:rsidRPr="00F10443" w:rsidRDefault="002B6EC0" w:rsidP="002B6EC0">
      <w:pPr>
        <w:pStyle w:val="keywords"/>
        <w:rPr>
          <w:rStyle w:val="Numberhead"/>
        </w:rPr>
      </w:pPr>
      <w:r w:rsidRPr="00F10443">
        <w:rPr>
          <w:rStyle w:val="Numberhead"/>
        </w:rPr>
        <w:t>Verses</w:t>
      </w:r>
      <w:r w:rsidRPr="00F10443">
        <w:rPr>
          <w:rStyle w:val="Numberhead"/>
        </w:rPr>
        <w:tab/>
      </w:r>
    </w:p>
    <w:p w14:paraId="6BF1FB3B" w14:textId="00B4A578" w:rsidR="002B6EC0" w:rsidRPr="00F839CC" w:rsidRDefault="002B6EC0" w:rsidP="002B6EC0">
      <w:pPr>
        <w:pStyle w:val="Heading5"/>
      </w:pPr>
      <w:r w:rsidRPr="00F839CC">
        <w:t>1</w:t>
      </w:r>
      <w:r>
        <w:t>2</w:t>
      </w:r>
      <w:r w:rsidRPr="00F839CC">
        <w:t xml:space="preserve"> </w:t>
      </w:r>
      <w:r>
        <w:t>Garden of Eden</w:t>
      </w:r>
    </w:p>
    <w:p w14:paraId="3D40006B" w14:textId="674221DA" w:rsidR="002B6EC0" w:rsidRPr="00166964" w:rsidRDefault="002B6EC0" w:rsidP="002B6EC0">
      <w:pPr>
        <w:pStyle w:val="keywords"/>
      </w:pPr>
      <w:r w:rsidRPr="00D25469">
        <w:rPr>
          <w:rStyle w:val="Numberhead"/>
        </w:rPr>
        <w:t>Peg</w:t>
      </w:r>
      <w:r>
        <w:tab/>
      </w:r>
      <w:r w:rsidRPr="006A05C8">
        <w:t>Eden</w:t>
      </w:r>
    </w:p>
    <w:p w14:paraId="5B5CD79F" w14:textId="77777777" w:rsidR="002B6EC0" w:rsidRDefault="002B6EC0" w:rsidP="002B6EC0">
      <w:pPr>
        <w:pStyle w:val="keywords"/>
      </w:pPr>
      <w:r>
        <w:rPr>
          <w:rStyle w:val="Numberhead"/>
        </w:rPr>
        <w:t>Ch. terrain</w:t>
      </w:r>
      <w:r w:rsidRPr="00A46E8A">
        <w:tab/>
      </w:r>
    </w:p>
    <w:p w14:paraId="13C8C4EF" w14:textId="77777777" w:rsidR="002B6EC0" w:rsidRDefault="002B6EC0" w:rsidP="002B6EC0">
      <w:pPr>
        <w:pStyle w:val="keywords"/>
      </w:pPr>
      <w:r>
        <w:rPr>
          <w:rStyle w:val="Numberhead"/>
        </w:rPr>
        <w:t>Themes</w:t>
      </w:r>
      <w:r>
        <w:tab/>
      </w:r>
    </w:p>
    <w:p w14:paraId="1837B3F5" w14:textId="5DB952C8"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The shop grows trees and vegetation like in the Garden of Eden.</w:t>
      </w:r>
    </w:p>
    <w:p w14:paraId="2BFF7B26" w14:textId="77777777" w:rsidR="002B6EC0" w:rsidRPr="00F10443" w:rsidRDefault="002B6EC0" w:rsidP="002B6EC0">
      <w:pPr>
        <w:pStyle w:val="keywords"/>
        <w:rPr>
          <w:rStyle w:val="Numberhead"/>
        </w:rPr>
      </w:pPr>
      <w:r w:rsidRPr="00F10443">
        <w:rPr>
          <w:rStyle w:val="Numberhead"/>
        </w:rPr>
        <w:t>Verses</w:t>
      </w:r>
      <w:r w:rsidRPr="00F10443">
        <w:rPr>
          <w:rStyle w:val="Numberhead"/>
        </w:rPr>
        <w:tab/>
      </w:r>
    </w:p>
    <w:p w14:paraId="03241CAD" w14:textId="611A59DC" w:rsidR="002B6EC0" w:rsidRPr="00F839CC" w:rsidRDefault="002B6EC0" w:rsidP="002B6EC0">
      <w:pPr>
        <w:pStyle w:val="Heading5"/>
      </w:pPr>
      <w:r w:rsidRPr="00F839CC">
        <w:t>1</w:t>
      </w:r>
      <w:r>
        <w:t>3</w:t>
      </w:r>
      <w:r w:rsidRPr="00F839CC">
        <w:t xml:space="preserve"> </w:t>
      </w:r>
      <w:r w:rsidR="001F22BB">
        <w:t>The clock chimes</w:t>
      </w:r>
    </w:p>
    <w:p w14:paraId="1B6CD159" w14:textId="02BF220F" w:rsidR="002B6EC0" w:rsidRPr="00166964" w:rsidRDefault="002B6EC0" w:rsidP="002B6EC0">
      <w:pPr>
        <w:pStyle w:val="keywords"/>
      </w:pPr>
      <w:r w:rsidRPr="00D25469">
        <w:rPr>
          <w:rStyle w:val="Numberhead"/>
        </w:rPr>
        <w:t>Peg</w:t>
      </w:r>
      <w:r>
        <w:tab/>
      </w:r>
      <w:r w:rsidRPr="006A05C8">
        <w:t>time</w:t>
      </w:r>
    </w:p>
    <w:p w14:paraId="38A7F52A" w14:textId="77777777" w:rsidR="002B6EC0" w:rsidRDefault="002B6EC0" w:rsidP="002B6EC0">
      <w:pPr>
        <w:pStyle w:val="keywords"/>
      </w:pPr>
      <w:r>
        <w:rPr>
          <w:rStyle w:val="Numberhead"/>
        </w:rPr>
        <w:t>Ch. terrain</w:t>
      </w:r>
      <w:r w:rsidRPr="00A46E8A">
        <w:tab/>
      </w:r>
    </w:p>
    <w:p w14:paraId="1E750EB9" w14:textId="77777777" w:rsidR="002B6EC0" w:rsidRDefault="002B6EC0" w:rsidP="002B6EC0">
      <w:pPr>
        <w:pStyle w:val="keywords"/>
      </w:pPr>
      <w:r>
        <w:rPr>
          <w:rStyle w:val="Numberhead"/>
        </w:rPr>
        <w:t>Themes</w:t>
      </w:r>
      <w:r>
        <w:tab/>
      </w:r>
    </w:p>
    <w:p w14:paraId="0BC2871B" w14:textId="1CC55334" w:rsidR="002B6EC0" w:rsidRPr="0048334D" w:rsidRDefault="002B6EC0" w:rsidP="002B6EC0">
      <w:pPr>
        <w:pStyle w:val="keywords"/>
        <w:rPr>
          <w:rStyle w:val="Numberhead"/>
          <w:rFonts w:asciiTheme="minorHAnsi" w:hAnsiTheme="minorHAnsi"/>
          <w:color w:val="auto"/>
          <w:sz w:val="20"/>
        </w:rPr>
      </w:pPr>
      <w:proofErr w:type="gramStart"/>
      <w:r w:rsidRPr="003D1666">
        <w:rPr>
          <w:rStyle w:val="Numberhead"/>
        </w:rPr>
        <w:t>Story</w:t>
      </w:r>
      <w:proofErr w:type="gramEnd"/>
      <w:r>
        <w:tab/>
      </w:r>
      <w:r w:rsidRPr="002B6EC0">
        <w:t>You hear a grandfather's clock with surfboards striking the hour. Someone says "Dude, it's time."</w:t>
      </w:r>
    </w:p>
    <w:p w14:paraId="40C5DD9E" w14:textId="34FB5C6D" w:rsidR="002B6EC0" w:rsidRPr="001F22BB" w:rsidRDefault="002B6EC0" w:rsidP="002B6EC0">
      <w:pPr>
        <w:pStyle w:val="keywords"/>
      </w:pPr>
      <w:r w:rsidRPr="00F10443">
        <w:rPr>
          <w:rStyle w:val="Numberhead"/>
        </w:rPr>
        <w:t>Verses</w:t>
      </w:r>
      <w:r w:rsidRPr="00F10443">
        <w:rPr>
          <w:rStyle w:val="Numberhead"/>
        </w:rPr>
        <w:tab/>
      </w:r>
      <w:r w:rsidR="001F22BB">
        <w:rPr>
          <w:rStyle w:val="Numberhead"/>
        </w:rPr>
        <w:t>34-35</w:t>
      </w:r>
      <w:r w:rsidR="001F22BB">
        <w:t xml:space="preserve"> </w:t>
      </w:r>
      <w:r w:rsidR="001F22BB" w:rsidRPr="001F22BB">
        <w:t xml:space="preserve">A new command I give you: Love one another. As I have loved you, so you must love one another. ● By this everyone will know that you are my </w:t>
      </w:r>
      <w:proofErr w:type="gramStart"/>
      <w:r w:rsidR="001F22BB" w:rsidRPr="001F22BB">
        <w:t>disciples, if</w:t>
      </w:r>
      <w:proofErr w:type="gramEnd"/>
      <w:r w:rsidR="001F22BB" w:rsidRPr="001F22BB">
        <w:t xml:space="preserve"> you love one another.</w:t>
      </w:r>
    </w:p>
    <w:p w14:paraId="01D3C2D4" w14:textId="0C9BDB37" w:rsidR="002B6EC0" w:rsidRPr="00F839CC" w:rsidRDefault="002B6EC0" w:rsidP="002B6EC0">
      <w:pPr>
        <w:pStyle w:val="Heading5"/>
      </w:pPr>
      <w:r w:rsidRPr="00F839CC">
        <w:t>1</w:t>
      </w:r>
      <w:r>
        <w:t>4</w:t>
      </w:r>
      <w:r w:rsidRPr="00F839CC">
        <w:t xml:space="preserve"> </w:t>
      </w:r>
      <w:r w:rsidR="004377E7">
        <w:t>Incense and oils</w:t>
      </w:r>
    </w:p>
    <w:p w14:paraId="33E5FCFB" w14:textId="388AD01F" w:rsidR="002B6EC0" w:rsidRPr="00166964" w:rsidRDefault="002B6EC0" w:rsidP="002B6EC0">
      <w:pPr>
        <w:pStyle w:val="keywords"/>
      </w:pPr>
      <w:r w:rsidRPr="00D25469">
        <w:rPr>
          <w:rStyle w:val="Numberhead"/>
        </w:rPr>
        <w:t>Peg</w:t>
      </w:r>
      <w:r>
        <w:tab/>
      </w:r>
      <w:r w:rsidRPr="006A05C8">
        <w:t>odor</w:t>
      </w:r>
    </w:p>
    <w:p w14:paraId="19270B58" w14:textId="77777777" w:rsidR="002B6EC0" w:rsidRDefault="002B6EC0" w:rsidP="002B6EC0">
      <w:pPr>
        <w:pStyle w:val="keywords"/>
      </w:pPr>
      <w:r>
        <w:rPr>
          <w:rStyle w:val="Numberhead"/>
        </w:rPr>
        <w:t>Ch. terrain</w:t>
      </w:r>
      <w:r w:rsidRPr="00A46E8A">
        <w:tab/>
      </w:r>
    </w:p>
    <w:p w14:paraId="09EAF781" w14:textId="77777777" w:rsidR="002B6EC0" w:rsidRDefault="002B6EC0" w:rsidP="002B6EC0">
      <w:pPr>
        <w:pStyle w:val="keywords"/>
      </w:pPr>
      <w:r>
        <w:rPr>
          <w:rStyle w:val="Numberhead"/>
        </w:rPr>
        <w:t>Themes</w:t>
      </w:r>
      <w:r>
        <w:tab/>
      </w:r>
    </w:p>
    <w:p w14:paraId="1625BCC0" w14:textId="695E3A5E" w:rsidR="002B6EC0" w:rsidRPr="0048334D" w:rsidRDefault="002B6EC0" w:rsidP="002B6EC0">
      <w:pPr>
        <w:pStyle w:val="keywords"/>
        <w:rPr>
          <w:rStyle w:val="Numberhead"/>
          <w:rFonts w:asciiTheme="minorHAnsi" w:hAnsiTheme="minorHAnsi"/>
          <w:color w:val="auto"/>
          <w:sz w:val="20"/>
        </w:rPr>
      </w:pPr>
      <w:proofErr w:type="gramStart"/>
      <w:r w:rsidRPr="003D1666">
        <w:rPr>
          <w:rStyle w:val="Numberhead"/>
        </w:rPr>
        <w:t>Story</w:t>
      </w:r>
      <w:proofErr w:type="gramEnd"/>
      <w:r>
        <w:tab/>
      </w:r>
      <w:r w:rsidR="00A07F51" w:rsidRPr="00A07F51">
        <w:t>Someone brings you back to reality with odors from some essential oils</w:t>
      </w:r>
      <w:r w:rsidR="00A07F51">
        <w:t xml:space="preserve"> and incense they lit</w:t>
      </w:r>
      <w:r w:rsidR="00A07F51" w:rsidRPr="00A07F51">
        <w:t>.</w:t>
      </w:r>
    </w:p>
    <w:p w14:paraId="33EDCCBB" w14:textId="77777777" w:rsidR="00797D15" w:rsidRDefault="002B6EC0" w:rsidP="002B6EC0">
      <w:pPr>
        <w:pStyle w:val="keywords"/>
        <w:rPr>
          <w:rStyle w:val="Numberhead"/>
        </w:rPr>
      </w:pPr>
      <w:r w:rsidRPr="00F10443">
        <w:rPr>
          <w:rStyle w:val="Numberhead"/>
        </w:rPr>
        <w:t>Verses</w:t>
      </w:r>
      <w:r w:rsidRPr="00F10443">
        <w:rPr>
          <w:rStyle w:val="Numberhead"/>
        </w:rPr>
        <w:tab/>
      </w:r>
      <w:r w:rsidR="00797D15">
        <w:rPr>
          <w:rStyle w:val="Numberhead"/>
        </w:rPr>
        <w:t>6-7</w:t>
      </w:r>
      <w:r w:rsidR="00797D15">
        <w:t xml:space="preserve"> </w:t>
      </w:r>
      <w:r w:rsidR="00797D15" w:rsidRPr="00797D15">
        <w:t xml:space="preserve">Jesus answered, “I am the way and the truth and the life. No one comes to the </w:t>
      </w:r>
      <w:proofErr w:type="gramStart"/>
      <w:r w:rsidR="00797D15" w:rsidRPr="00797D15">
        <w:t>Father</w:t>
      </w:r>
      <w:proofErr w:type="gramEnd"/>
      <w:r w:rsidR="00797D15" w:rsidRPr="00797D15">
        <w:t xml:space="preserve"> except through me. If you really know me, you will know my </w:t>
      </w:r>
      <w:proofErr w:type="gramStart"/>
      <w:r w:rsidR="00797D15" w:rsidRPr="00797D15">
        <w:t>Father</w:t>
      </w:r>
      <w:proofErr w:type="gramEnd"/>
      <w:r w:rsidR="00797D15" w:rsidRPr="00797D15">
        <w:t xml:space="preserve"> as well. From now on, you do know him and have seen him.”</w:t>
      </w:r>
      <w:r w:rsidR="00797D15">
        <w:rPr>
          <w:rStyle w:val="Numberhead"/>
        </w:rPr>
        <w:t xml:space="preserve"> </w:t>
      </w:r>
    </w:p>
    <w:p w14:paraId="40C6BDA9" w14:textId="44D3E837" w:rsidR="002B6EC0" w:rsidRPr="00A56262" w:rsidRDefault="00797D15" w:rsidP="002B6EC0">
      <w:pPr>
        <w:pStyle w:val="keywords"/>
      </w:pPr>
      <w:r>
        <w:rPr>
          <w:rStyle w:val="Numberhead"/>
        </w:rPr>
        <w:lastRenderedPageBreak/>
        <w:tab/>
      </w:r>
      <w:r w:rsidR="00A56262">
        <w:rPr>
          <w:rStyle w:val="Numberhead"/>
        </w:rPr>
        <w:t>21</w:t>
      </w:r>
      <w:r w:rsidR="00A56262">
        <w:t xml:space="preserve"> </w:t>
      </w:r>
      <w:r w:rsidR="00A56262" w:rsidRPr="00A56262">
        <w:t xml:space="preserve">Whoever has my commands and keeps them is the one who loves me. The one who loves me will be loved by my </w:t>
      </w:r>
      <w:proofErr w:type="gramStart"/>
      <w:r w:rsidR="00A56262" w:rsidRPr="00A56262">
        <w:t>Father</w:t>
      </w:r>
      <w:proofErr w:type="gramEnd"/>
      <w:r w:rsidR="00A56262" w:rsidRPr="00A56262">
        <w:t>, and I too will love them and show myself to them.</w:t>
      </w:r>
    </w:p>
    <w:p w14:paraId="08D4A41E" w14:textId="669BE79E" w:rsidR="003C7E93" w:rsidRDefault="009E274F" w:rsidP="003C7E93">
      <w:pPr>
        <w:pStyle w:val="Heading4"/>
      </w:pPr>
      <w:r>
        <w:t>Eating</w:t>
      </w:r>
      <w:r w:rsidR="003C7E93">
        <w:t xml:space="preserve"> lunch</w:t>
      </w:r>
    </w:p>
    <w:p w14:paraId="60A8C34D" w14:textId="5205E20F" w:rsidR="003C7E93" w:rsidRPr="00AE6A68" w:rsidRDefault="00585E37" w:rsidP="003C7E93">
      <w:pPr>
        <w:pStyle w:val="keywords"/>
      </w:pPr>
      <w:r>
        <w:rPr>
          <w:rStyle w:val="Numberhead"/>
        </w:rPr>
        <w:t>Scene</w:t>
      </w:r>
      <w:r w:rsidR="003C7E93" w:rsidRPr="00AE6A68">
        <w:tab/>
      </w:r>
    </w:p>
    <w:p w14:paraId="1200D4A7" w14:textId="438252E5" w:rsidR="0046649E" w:rsidRPr="00F839CC" w:rsidRDefault="0046649E" w:rsidP="0046649E">
      <w:pPr>
        <w:pStyle w:val="Heading5"/>
      </w:pPr>
      <w:r w:rsidRPr="00F839CC">
        <w:t>1</w:t>
      </w:r>
      <w:r w:rsidR="00090B81">
        <w:t>5</w:t>
      </w:r>
      <w:r w:rsidRPr="00F839CC">
        <w:t xml:space="preserve"> </w:t>
      </w:r>
    </w:p>
    <w:p w14:paraId="44EAC51D" w14:textId="59022CED" w:rsidR="0046649E" w:rsidRPr="00166964" w:rsidRDefault="0046649E" w:rsidP="0046649E">
      <w:pPr>
        <w:pStyle w:val="keywords"/>
      </w:pPr>
      <w:r w:rsidRPr="00D25469">
        <w:rPr>
          <w:rStyle w:val="Numberhead"/>
        </w:rPr>
        <w:t>Peg</w:t>
      </w:r>
      <w:r>
        <w:tab/>
      </w:r>
      <w:r w:rsidR="00090B81" w:rsidRPr="006A05C8">
        <w:t>deli</w:t>
      </w:r>
    </w:p>
    <w:p w14:paraId="7D98B715" w14:textId="77777777" w:rsidR="0046649E" w:rsidRDefault="0046649E" w:rsidP="0046649E">
      <w:pPr>
        <w:pStyle w:val="keywords"/>
      </w:pPr>
      <w:r>
        <w:rPr>
          <w:rStyle w:val="Numberhead"/>
        </w:rPr>
        <w:t>Ch. terrain</w:t>
      </w:r>
      <w:r w:rsidRPr="00A46E8A">
        <w:tab/>
      </w:r>
    </w:p>
    <w:p w14:paraId="66B4A0C1" w14:textId="77777777" w:rsidR="0046649E" w:rsidRDefault="0046649E" w:rsidP="0046649E">
      <w:pPr>
        <w:pStyle w:val="keywords"/>
      </w:pPr>
      <w:r>
        <w:rPr>
          <w:rStyle w:val="Numberhead"/>
        </w:rPr>
        <w:t>Themes</w:t>
      </w:r>
      <w:r>
        <w:tab/>
      </w:r>
    </w:p>
    <w:p w14:paraId="3A87FD55" w14:textId="64507B23"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You are famished after your trip and head to the deli attached to surf store.</w:t>
      </w:r>
    </w:p>
    <w:p w14:paraId="0E0E6AF7" w14:textId="2136BD0F" w:rsidR="0046649E" w:rsidRPr="003179C8" w:rsidRDefault="0046649E" w:rsidP="0046649E">
      <w:pPr>
        <w:pStyle w:val="keywords"/>
      </w:pPr>
      <w:r w:rsidRPr="003179C8">
        <w:rPr>
          <w:rStyle w:val="Numberhead"/>
        </w:rPr>
        <w:t>Verses</w:t>
      </w:r>
      <w:r w:rsidRPr="003179C8">
        <w:rPr>
          <w:rStyle w:val="Numberhead"/>
        </w:rPr>
        <w:tab/>
      </w:r>
      <w:r w:rsidR="003179C8" w:rsidRPr="003179C8">
        <w:rPr>
          <w:rStyle w:val="Numberhead"/>
        </w:rPr>
        <w:t>7</w:t>
      </w:r>
      <w:r w:rsidR="003179C8">
        <w:t xml:space="preserve"> </w:t>
      </w:r>
      <w:r w:rsidR="003179C8" w:rsidRPr="003179C8">
        <w:t>If you remain in me and my words remain in you, ask whatever you wish, and it will be done for you.</w:t>
      </w:r>
    </w:p>
    <w:p w14:paraId="5682069A" w14:textId="18B2CBEE" w:rsidR="0046649E" w:rsidRPr="00E837E3" w:rsidRDefault="0046649E" w:rsidP="0046649E">
      <w:pPr>
        <w:pStyle w:val="Heading5"/>
        <w:rPr>
          <w:lang w:val="pt-BR"/>
        </w:rPr>
      </w:pPr>
      <w:r w:rsidRPr="00E837E3">
        <w:rPr>
          <w:lang w:val="pt-BR"/>
        </w:rPr>
        <w:t>1</w:t>
      </w:r>
      <w:r w:rsidR="00090B81" w:rsidRPr="00E837E3">
        <w:rPr>
          <w:lang w:val="pt-BR"/>
        </w:rPr>
        <w:t>6</w:t>
      </w:r>
      <w:r w:rsidRPr="00E837E3">
        <w:rPr>
          <w:lang w:val="pt-BR"/>
        </w:rPr>
        <w:t xml:space="preserve"> </w:t>
      </w:r>
    </w:p>
    <w:p w14:paraId="5544340F" w14:textId="76D360FE" w:rsidR="0046649E" w:rsidRPr="00FD0EA3" w:rsidRDefault="0046649E" w:rsidP="0046649E">
      <w:pPr>
        <w:pStyle w:val="keywords"/>
        <w:rPr>
          <w:lang w:val="pt-BR"/>
        </w:rPr>
      </w:pPr>
      <w:r w:rsidRPr="00FD0EA3">
        <w:rPr>
          <w:rStyle w:val="Numberhead"/>
          <w:lang w:val="pt-BR"/>
        </w:rPr>
        <w:t>Peg</w:t>
      </w:r>
      <w:r w:rsidRPr="00FD0EA3">
        <w:rPr>
          <w:lang w:val="pt-BR"/>
        </w:rPr>
        <w:tab/>
      </w:r>
      <w:r w:rsidR="00090B81" w:rsidRPr="00FD0EA3">
        <w:rPr>
          <w:lang w:val="pt-BR"/>
        </w:rPr>
        <w:t>tai chi</w:t>
      </w:r>
    </w:p>
    <w:p w14:paraId="348E15CA" w14:textId="77777777" w:rsidR="0046649E" w:rsidRPr="00FD0EA3" w:rsidRDefault="0046649E" w:rsidP="0046649E">
      <w:pPr>
        <w:pStyle w:val="keywords"/>
        <w:rPr>
          <w:lang w:val="pt-BR"/>
        </w:rPr>
      </w:pPr>
      <w:r w:rsidRPr="00FD0EA3">
        <w:rPr>
          <w:rStyle w:val="Numberhead"/>
          <w:lang w:val="pt-BR"/>
        </w:rPr>
        <w:t>Ch. terrain</w:t>
      </w:r>
      <w:r w:rsidRPr="00FD0EA3">
        <w:rPr>
          <w:lang w:val="pt-BR"/>
        </w:rPr>
        <w:tab/>
      </w:r>
    </w:p>
    <w:p w14:paraId="49E6C744" w14:textId="77777777" w:rsidR="0046649E" w:rsidRDefault="0046649E" w:rsidP="0046649E">
      <w:pPr>
        <w:pStyle w:val="keywords"/>
      </w:pPr>
      <w:r>
        <w:rPr>
          <w:rStyle w:val="Numberhead"/>
        </w:rPr>
        <w:t>Themes</w:t>
      </w:r>
      <w:r>
        <w:tab/>
      </w:r>
    </w:p>
    <w:p w14:paraId="35775039" w14:textId="48AFBB5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Sandwich makers do tai chi as they hand a sandwich over the counter.</w:t>
      </w:r>
      <w:r w:rsidR="00090B81" w:rsidRPr="006A05C8">
        <w:tab/>
      </w:r>
    </w:p>
    <w:p w14:paraId="3D4D705A" w14:textId="64CFC1C8" w:rsidR="0046649E" w:rsidRPr="00093EEA" w:rsidRDefault="0046649E" w:rsidP="0046649E">
      <w:pPr>
        <w:pStyle w:val="keywords"/>
      </w:pPr>
      <w:r w:rsidRPr="00F10443">
        <w:rPr>
          <w:rStyle w:val="Numberhead"/>
        </w:rPr>
        <w:t>Verses</w:t>
      </w:r>
      <w:r w:rsidRPr="00F10443">
        <w:rPr>
          <w:rStyle w:val="Numberhead"/>
        </w:rPr>
        <w:tab/>
      </w:r>
      <w:r w:rsidR="00093EEA">
        <w:rPr>
          <w:rStyle w:val="Numberhead"/>
        </w:rPr>
        <w:t>24</w:t>
      </w:r>
      <w:r w:rsidR="00093EEA">
        <w:t xml:space="preserve"> </w:t>
      </w:r>
      <w:r w:rsidR="00093EEA" w:rsidRPr="00093EEA">
        <w:t>Until now you have not asked for anything in my name. Ask and you will receive, and your joy will be complete.</w:t>
      </w:r>
    </w:p>
    <w:p w14:paraId="5EDBF7C6" w14:textId="1E4627CE" w:rsidR="0046649E" w:rsidRPr="00F839CC" w:rsidRDefault="0046649E" w:rsidP="0046649E">
      <w:pPr>
        <w:pStyle w:val="Heading5"/>
      </w:pPr>
      <w:r w:rsidRPr="00F839CC">
        <w:t>1</w:t>
      </w:r>
      <w:r w:rsidR="00090B81">
        <w:t>7</w:t>
      </w:r>
      <w:r w:rsidRPr="00F839CC">
        <w:t xml:space="preserve"> </w:t>
      </w:r>
    </w:p>
    <w:p w14:paraId="37BD40EB" w14:textId="08023ED6" w:rsidR="0046649E" w:rsidRPr="00166964" w:rsidRDefault="0046649E" w:rsidP="0046649E">
      <w:pPr>
        <w:pStyle w:val="keywords"/>
      </w:pPr>
      <w:r w:rsidRPr="00D25469">
        <w:rPr>
          <w:rStyle w:val="Numberhead"/>
        </w:rPr>
        <w:t>Peg</w:t>
      </w:r>
      <w:r>
        <w:tab/>
      </w:r>
      <w:r w:rsidR="00090B81" w:rsidRPr="006A05C8">
        <w:t>dog</w:t>
      </w:r>
    </w:p>
    <w:p w14:paraId="727056FA" w14:textId="77777777" w:rsidR="0046649E" w:rsidRDefault="0046649E" w:rsidP="0046649E">
      <w:pPr>
        <w:pStyle w:val="keywords"/>
      </w:pPr>
      <w:r>
        <w:rPr>
          <w:rStyle w:val="Numberhead"/>
        </w:rPr>
        <w:t>Ch. terrain</w:t>
      </w:r>
      <w:r w:rsidRPr="00A46E8A">
        <w:tab/>
      </w:r>
    </w:p>
    <w:p w14:paraId="5AC5AC54" w14:textId="77777777" w:rsidR="0046649E" w:rsidRDefault="0046649E" w:rsidP="0046649E">
      <w:pPr>
        <w:pStyle w:val="keywords"/>
      </w:pPr>
      <w:r>
        <w:rPr>
          <w:rStyle w:val="Numberhead"/>
        </w:rPr>
        <w:t>Themes</w:t>
      </w:r>
      <w:r>
        <w:tab/>
      </w:r>
    </w:p>
    <w:p w14:paraId="6C7107ED" w14:textId="5F0EDE9B"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A hippie with a mutt dog takes a sandwich and a dog treat from a bowl.</w:t>
      </w:r>
    </w:p>
    <w:p w14:paraId="474A0123"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D1A873C" w14:textId="518D3C31" w:rsidR="0046649E" w:rsidRPr="00F839CC" w:rsidRDefault="0046649E" w:rsidP="0046649E">
      <w:pPr>
        <w:pStyle w:val="Heading5"/>
      </w:pPr>
      <w:r w:rsidRPr="00F839CC">
        <w:t>1</w:t>
      </w:r>
      <w:r w:rsidR="00EE5BE0">
        <w:t>8</w:t>
      </w:r>
      <w:r w:rsidRPr="00F839CC">
        <w:t xml:space="preserve"> </w:t>
      </w:r>
    </w:p>
    <w:p w14:paraId="7DC2FBBC" w14:textId="4A086385" w:rsidR="0046649E" w:rsidRPr="00166964" w:rsidRDefault="0046649E" w:rsidP="0046649E">
      <w:pPr>
        <w:pStyle w:val="keywords"/>
      </w:pPr>
      <w:r w:rsidRPr="00D25469">
        <w:rPr>
          <w:rStyle w:val="Numberhead"/>
        </w:rPr>
        <w:t>Peg</w:t>
      </w:r>
      <w:r>
        <w:tab/>
      </w:r>
      <w:r w:rsidR="00EE5BE0" w:rsidRPr="006A05C8">
        <w:t>Devo</w:t>
      </w:r>
    </w:p>
    <w:p w14:paraId="3C404DB7" w14:textId="77777777" w:rsidR="0046649E" w:rsidRDefault="0046649E" w:rsidP="0046649E">
      <w:pPr>
        <w:pStyle w:val="keywords"/>
      </w:pPr>
      <w:r>
        <w:rPr>
          <w:rStyle w:val="Numberhead"/>
        </w:rPr>
        <w:t>Ch. terrain</w:t>
      </w:r>
      <w:r w:rsidRPr="00A46E8A">
        <w:tab/>
      </w:r>
    </w:p>
    <w:p w14:paraId="09F2270C" w14:textId="77777777" w:rsidR="0046649E" w:rsidRDefault="0046649E" w:rsidP="0046649E">
      <w:pPr>
        <w:pStyle w:val="keywords"/>
      </w:pPr>
      <w:r>
        <w:rPr>
          <w:rStyle w:val="Numberhead"/>
        </w:rPr>
        <w:t>Themes</w:t>
      </w:r>
      <w:r>
        <w:tab/>
      </w:r>
    </w:p>
    <w:p w14:paraId="29D0A85D" w14:textId="3B02A0D7" w:rsidR="0046649E" w:rsidRPr="0048334D" w:rsidRDefault="0046649E" w:rsidP="0046649E">
      <w:pPr>
        <w:pStyle w:val="keywords"/>
        <w:rPr>
          <w:rStyle w:val="Numberhead"/>
          <w:rFonts w:asciiTheme="minorHAnsi" w:hAnsiTheme="minorHAnsi"/>
          <w:color w:val="auto"/>
          <w:sz w:val="20"/>
        </w:rPr>
      </w:pPr>
      <w:proofErr w:type="gramStart"/>
      <w:r w:rsidRPr="003D1666">
        <w:rPr>
          <w:rStyle w:val="Numberhead"/>
        </w:rPr>
        <w:t>Story</w:t>
      </w:r>
      <w:proofErr w:type="gramEnd"/>
      <w:r>
        <w:tab/>
      </w:r>
      <w:r w:rsidR="00EE5BE0" w:rsidRPr="00F46149">
        <w:t>They eat their sandwich and dog treat at large red plastic Devo hat shaped table outside.</w:t>
      </w:r>
    </w:p>
    <w:p w14:paraId="44D7C9AF"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10C12BA6" w14:textId="50E0C4F3" w:rsidR="003C7E93" w:rsidRDefault="009E274F" w:rsidP="003C7E93">
      <w:pPr>
        <w:pStyle w:val="Heading4"/>
      </w:pPr>
      <w:r>
        <w:t>Smoking</w:t>
      </w:r>
      <w:r w:rsidR="003C7E93">
        <w:t xml:space="preserve"> dope</w:t>
      </w:r>
    </w:p>
    <w:p w14:paraId="5DB42884" w14:textId="0B381EBF" w:rsidR="003C7E93" w:rsidRPr="00AE6A68" w:rsidRDefault="00585E37" w:rsidP="003C7E93">
      <w:pPr>
        <w:pStyle w:val="keywords"/>
      </w:pPr>
      <w:r>
        <w:rPr>
          <w:rStyle w:val="Numberhead"/>
        </w:rPr>
        <w:t>Scene</w:t>
      </w:r>
      <w:r w:rsidR="003C7E93" w:rsidRPr="00AE6A68">
        <w:tab/>
      </w:r>
    </w:p>
    <w:p w14:paraId="25610682" w14:textId="7C54855D" w:rsidR="0046649E" w:rsidRPr="00F839CC" w:rsidRDefault="0046649E" w:rsidP="0046649E">
      <w:pPr>
        <w:pStyle w:val="Heading5"/>
      </w:pPr>
      <w:r w:rsidRPr="00F839CC">
        <w:t>1</w:t>
      </w:r>
      <w:r w:rsidR="00EE5BE0">
        <w:t>9</w:t>
      </w:r>
      <w:r w:rsidRPr="00F839CC">
        <w:t xml:space="preserve"> </w:t>
      </w:r>
    </w:p>
    <w:p w14:paraId="16436B17" w14:textId="41F3E7EA" w:rsidR="0046649E" w:rsidRPr="00166964" w:rsidRDefault="0046649E" w:rsidP="0046649E">
      <w:pPr>
        <w:pStyle w:val="keywords"/>
      </w:pPr>
      <w:r w:rsidRPr="00D25469">
        <w:rPr>
          <w:rStyle w:val="Numberhead"/>
        </w:rPr>
        <w:t>Peg</w:t>
      </w:r>
      <w:r>
        <w:tab/>
      </w:r>
      <w:r w:rsidR="00EE5BE0" w:rsidRPr="006A05C8">
        <w:t>doobie</w:t>
      </w:r>
    </w:p>
    <w:p w14:paraId="33701E3C" w14:textId="77777777" w:rsidR="0046649E" w:rsidRDefault="0046649E" w:rsidP="0046649E">
      <w:pPr>
        <w:pStyle w:val="keywords"/>
      </w:pPr>
      <w:r>
        <w:rPr>
          <w:rStyle w:val="Numberhead"/>
        </w:rPr>
        <w:t>Ch. terrain</w:t>
      </w:r>
      <w:r w:rsidRPr="00A46E8A">
        <w:tab/>
      </w:r>
    </w:p>
    <w:p w14:paraId="6F44A535" w14:textId="77777777" w:rsidR="0046649E" w:rsidRDefault="0046649E" w:rsidP="0046649E">
      <w:pPr>
        <w:pStyle w:val="keywords"/>
      </w:pPr>
      <w:r>
        <w:rPr>
          <w:rStyle w:val="Numberhead"/>
        </w:rPr>
        <w:t>Themes</w:t>
      </w:r>
      <w:r>
        <w:tab/>
      </w:r>
    </w:p>
    <w:p w14:paraId="3782D20C" w14:textId="2DB10D35" w:rsidR="0046649E" w:rsidRPr="0048334D" w:rsidRDefault="0046649E" w:rsidP="0046649E">
      <w:pPr>
        <w:pStyle w:val="keywords"/>
        <w:rPr>
          <w:rStyle w:val="Numberhead"/>
          <w:rFonts w:asciiTheme="minorHAnsi" w:hAnsiTheme="minorHAnsi"/>
          <w:color w:val="auto"/>
          <w:sz w:val="20"/>
        </w:rPr>
      </w:pPr>
      <w:r w:rsidRPr="003D1666">
        <w:rPr>
          <w:rStyle w:val="Numberhead"/>
        </w:rPr>
        <w:lastRenderedPageBreak/>
        <w:t>Story</w:t>
      </w:r>
      <w:r>
        <w:tab/>
      </w:r>
      <w:r w:rsidR="00EE5BE0" w:rsidRPr="00F46149">
        <w:t>A hippie smoking a doobie puts ashes in hat table's center ashtray.</w:t>
      </w:r>
    </w:p>
    <w:p w14:paraId="30C0F080"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4D725AE" w14:textId="7FE89768" w:rsidR="0046649E" w:rsidRPr="00F839CC" w:rsidRDefault="0046649E" w:rsidP="0046649E">
      <w:pPr>
        <w:pStyle w:val="Heading5"/>
      </w:pPr>
      <w:r>
        <w:t>2</w:t>
      </w:r>
      <w:r w:rsidR="00EE5BE0">
        <w:t>0</w:t>
      </w:r>
      <w:r w:rsidRPr="00F839CC">
        <w:t xml:space="preserve"> </w:t>
      </w:r>
    </w:p>
    <w:p w14:paraId="7CCD737A" w14:textId="6F6D5021" w:rsidR="0046649E" w:rsidRPr="00166964" w:rsidRDefault="0046649E" w:rsidP="0046649E">
      <w:pPr>
        <w:pStyle w:val="keywords"/>
      </w:pPr>
      <w:r w:rsidRPr="00D25469">
        <w:rPr>
          <w:rStyle w:val="Numberhead"/>
        </w:rPr>
        <w:t>Peg</w:t>
      </w:r>
      <w:r>
        <w:tab/>
      </w:r>
      <w:r w:rsidR="00EE5BE0" w:rsidRPr="006A05C8">
        <w:t>nose</w:t>
      </w:r>
    </w:p>
    <w:p w14:paraId="70D4057B" w14:textId="77777777" w:rsidR="0046649E" w:rsidRDefault="0046649E" w:rsidP="0046649E">
      <w:pPr>
        <w:pStyle w:val="keywords"/>
      </w:pPr>
      <w:r>
        <w:rPr>
          <w:rStyle w:val="Numberhead"/>
        </w:rPr>
        <w:t>Ch. terrain</w:t>
      </w:r>
      <w:r w:rsidRPr="00A46E8A">
        <w:tab/>
      </w:r>
    </w:p>
    <w:p w14:paraId="10E32AC2" w14:textId="77777777" w:rsidR="0046649E" w:rsidRDefault="0046649E" w:rsidP="0046649E">
      <w:pPr>
        <w:pStyle w:val="keywords"/>
      </w:pPr>
      <w:r>
        <w:rPr>
          <w:rStyle w:val="Numberhead"/>
        </w:rPr>
        <w:t>Themes</w:t>
      </w:r>
      <w:r>
        <w:tab/>
      </w:r>
    </w:p>
    <w:p w14:paraId="75EC1DAE" w14:textId="373A31A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EE5BE0" w:rsidRPr="00F46149">
        <w:t>Another hippie smelling pot with his nose comes over to table to chat and share.</w:t>
      </w:r>
    </w:p>
    <w:p w14:paraId="7E3B87CE"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0C62F475" w14:textId="76D90D85" w:rsidR="0046649E" w:rsidRPr="00F839CC" w:rsidRDefault="0046649E" w:rsidP="0046649E">
      <w:pPr>
        <w:pStyle w:val="Heading5"/>
      </w:pPr>
      <w:r>
        <w:t>2</w:t>
      </w:r>
      <w:r w:rsidR="00EE5BE0">
        <w:t>1</w:t>
      </w:r>
      <w:r w:rsidRPr="00F839CC">
        <w:t xml:space="preserve"> </w:t>
      </w:r>
    </w:p>
    <w:p w14:paraId="4B48F363" w14:textId="127F435C" w:rsidR="0046649E" w:rsidRPr="00166964" w:rsidRDefault="0046649E" w:rsidP="0046649E">
      <w:pPr>
        <w:pStyle w:val="keywords"/>
      </w:pPr>
      <w:r w:rsidRPr="00D25469">
        <w:rPr>
          <w:rStyle w:val="Numberhead"/>
        </w:rPr>
        <w:t>Peg</w:t>
      </w:r>
      <w:r>
        <w:tab/>
      </w:r>
      <w:r w:rsidR="00EE5BE0" w:rsidRPr="006A05C8">
        <w:t>Hindu</w:t>
      </w:r>
    </w:p>
    <w:p w14:paraId="48ADF05C" w14:textId="77777777" w:rsidR="0046649E" w:rsidRDefault="0046649E" w:rsidP="0046649E">
      <w:pPr>
        <w:pStyle w:val="keywords"/>
      </w:pPr>
      <w:r>
        <w:rPr>
          <w:rStyle w:val="Numberhead"/>
        </w:rPr>
        <w:t>Ch. terrain</w:t>
      </w:r>
      <w:r w:rsidRPr="00A46E8A">
        <w:tab/>
      </w:r>
    </w:p>
    <w:p w14:paraId="53EAD9A1" w14:textId="77777777" w:rsidR="0046649E" w:rsidRDefault="0046649E" w:rsidP="0046649E">
      <w:pPr>
        <w:pStyle w:val="keywords"/>
      </w:pPr>
      <w:r>
        <w:rPr>
          <w:rStyle w:val="Numberhead"/>
        </w:rPr>
        <w:t>Themes</w:t>
      </w:r>
      <w:r>
        <w:tab/>
      </w:r>
    </w:p>
    <w:p w14:paraId="73ABD804" w14:textId="3D7CC68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EE5BE0" w:rsidRPr="00F46149">
        <w:t>A woman from the shop with a Hindu dot on her forehead in a silk dress stops them from smoking near the shop.</w:t>
      </w:r>
    </w:p>
    <w:p w14:paraId="228B0C30"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98A9097" w14:textId="6392C104" w:rsidR="0022645D" w:rsidRDefault="000C4C07" w:rsidP="0022645D">
      <w:pPr>
        <w:pStyle w:val="Heading3"/>
      </w:pPr>
      <w:r w:rsidRPr="006A05C8">
        <w:t>Acts</w:t>
      </w:r>
    </w:p>
    <w:p w14:paraId="0BE4F6EC" w14:textId="4B6FDB45" w:rsidR="00B17BCA" w:rsidRPr="000748DF" w:rsidRDefault="00B17BCA" w:rsidP="00B17BCA">
      <w:pPr>
        <w:pStyle w:val="keywords"/>
      </w:pPr>
      <w:r w:rsidRPr="00C55749">
        <w:rPr>
          <w:rStyle w:val="Numberhead"/>
        </w:rPr>
        <w:t>Sub. word</w:t>
      </w:r>
      <w:r>
        <w:rPr>
          <w:rStyle w:val="Numberhead"/>
        </w:rPr>
        <w:t>s</w:t>
      </w:r>
      <w:r w:rsidRPr="000748DF">
        <w:tab/>
      </w:r>
      <w:r w:rsidR="00B12B62" w:rsidRPr="00B12B62">
        <w:t>theatre curtains</w:t>
      </w:r>
    </w:p>
    <w:p w14:paraId="69E16DA2" w14:textId="61E6245D" w:rsidR="00B17BCA" w:rsidRDefault="00B17BCA" w:rsidP="00B17BCA">
      <w:pPr>
        <w:pStyle w:val="keywords"/>
      </w:pPr>
      <w:r>
        <w:rPr>
          <w:rStyle w:val="Numberhead"/>
        </w:rPr>
        <w:t>Peg</w:t>
      </w:r>
      <w:r w:rsidRPr="000748DF">
        <w:tab/>
      </w:r>
      <w:r>
        <w:t xml:space="preserve">5 = </w:t>
      </w:r>
      <w:r w:rsidR="00B86B52">
        <w:t>Aliyah</w:t>
      </w:r>
    </w:p>
    <w:p w14:paraId="6EFEA25A" w14:textId="328BCC4B" w:rsidR="00AE390F" w:rsidRPr="00B12B62" w:rsidRDefault="003C7CD5" w:rsidP="00AE390F">
      <w:pPr>
        <w:pStyle w:val="keywords"/>
      </w:pPr>
      <w:r>
        <w:rPr>
          <w:rStyle w:val="Numberhead"/>
        </w:rPr>
        <w:t>Book terrain</w:t>
      </w:r>
      <w:r>
        <w:rPr>
          <w:rStyle w:val="Numberhead"/>
        </w:rPr>
        <w:tab/>
      </w:r>
      <w:r w:rsidR="00B12B62" w:rsidRPr="00B12B62">
        <w:t>synagogue</w:t>
      </w:r>
    </w:p>
    <w:p w14:paraId="0837DF02" w14:textId="3B555034" w:rsidR="00B17BCA" w:rsidRDefault="00B17BCA" w:rsidP="00B17BCA">
      <w:pPr>
        <w:pStyle w:val="keywords"/>
      </w:pPr>
      <w:r w:rsidRPr="000748DF">
        <w:rPr>
          <w:rStyle w:val="Numberhead"/>
        </w:rPr>
        <w:t>Story</w:t>
      </w:r>
      <w:r>
        <w:tab/>
      </w:r>
      <w:r w:rsidR="00B12B62">
        <w:t>Taking the cross from Jesus on the monument to Asia</w:t>
      </w:r>
      <w:r w:rsidR="00CA39F2">
        <w:t>.</w:t>
      </w:r>
    </w:p>
    <w:p w14:paraId="62730C91" w14:textId="77777777" w:rsidR="00B17BCA" w:rsidRPr="000748DF" w:rsidRDefault="00B17BCA" w:rsidP="00B17BCA">
      <w:pPr>
        <w:pStyle w:val="keywords"/>
      </w:pPr>
      <w:r>
        <w:rPr>
          <w:rStyle w:val="Numberhead"/>
        </w:rPr>
        <w:t>Notes</w:t>
      </w:r>
      <w:r w:rsidRPr="006A1716">
        <w:tab/>
      </w:r>
    </w:p>
    <w:p w14:paraId="1E16E404" w14:textId="58877197" w:rsidR="00CA39F2" w:rsidRDefault="00CA39F2" w:rsidP="00CA39F2">
      <w:pPr>
        <w:pStyle w:val="Heading4"/>
      </w:pPr>
      <w:r w:rsidRPr="006A05C8">
        <w:t xml:space="preserve">Early </w:t>
      </w:r>
      <w:r w:rsidR="000C4C07" w:rsidRPr="006A05C8">
        <w:t>service</w:t>
      </w:r>
    </w:p>
    <w:p w14:paraId="1D37D288" w14:textId="3AB4C668" w:rsidR="009E274F" w:rsidRPr="00AE6A68" w:rsidRDefault="00585E37" w:rsidP="009E274F">
      <w:pPr>
        <w:pStyle w:val="keywords"/>
      </w:pPr>
      <w:r>
        <w:rPr>
          <w:rStyle w:val="Numberhead"/>
        </w:rPr>
        <w:t>Scene</w:t>
      </w:r>
      <w:r w:rsidR="009E274F" w:rsidRPr="00AE6A68">
        <w:tab/>
      </w:r>
    </w:p>
    <w:p w14:paraId="2FAA842D" w14:textId="77777777" w:rsidR="00FD0EA3" w:rsidRPr="00F839CC" w:rsidRDefault="00FD0EA3" w:rsidP="00FD0EA3">
      <w:pPr>
        <w:pStyle w:val="Heading5"/>
      </w:pPr>
      <w:r w:rsidRPr="00F839CC">
        <w:t xml:space="preserve">1 </w:t>
      </w:r>
    </w:p>
    <w:p w14:paraId="3B9D8764" w14:textId="65C368AF" w:rsidR="00FD0EA3" w:rsidRPr="00166964" w:rsidRDefault="00FD0EA3" w:rsidP="00FD0EA3">
      <w:pPr>
        <w:pStyle w:val="keywords"/>
      </w:pPr>
      <w:r w:rsidRPr="00D25469">
        <w:rPr>
          <w:rStyle w:val="Numberhead"/>
        </w:rPr>
        <w:t>Peg</w:t>
      </w:r>
      <w:r>
        <w:tab/>
      </w:r>
      <w:r w:rsidR="009F6E00">
        <w:t>Book peg</w:t>
      </w:r>
    </w:p>
    <w:p w14:paraId="255FE763" w14:textId="77777777" w:rsidR="00FD0EA3" w:rsidRDefault="00FD0EA3" w:rsidP="00FD0EA3">
      <w:pPr>
        <w:pStyle w:val="keywords"/>
      </w:pPr>
      <w:r>
        <w:rPr>
          <w:rStyle w:val="Numberhead"/>
        </w:rPr>
        <w:t>Ch. terrain</w:t>
      </w:r>
      <w:r w:rsidRPr="00A46E8A">
        <w:tab/>
      </w:r>
    </w:p>
    <w:p w14:paraId="6B3C958E" w14:textId="77777777" w:rsidR="00FD0EA3" w:rsidRDefault="00FD0EA3" w:rsidP="00FD0EA3">
      <w:pPr>
        <w:pStyle w:val="keywords"/>
      </w:pPr>
      <w:r>
        <w:rPr>
          <w:rStyle w:val="Numberhead"/>
        </w:rPr>
        <w:t>Themes</w:t>
      </w:r>
      <w:r>
        <w:tab/>
      </w:r>
    </w:p>
    <w:p w14:paraId="0E426B90" w14:textId="0FD3675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81D3D" w:rsidRPr="00081D3D">
        <w:t>People enter through large carved wooden synagogue doors</w:t>
      </w:r>
      <w:r w:rsidR="00081D3D">
        <w:t>.</w:t>
      </w:r>
    </w:p>
    <w:p w14:paraId="25253A46" w14:textId="2274B9E9"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8</w:t>
      </w:r>
      <w:r w:rsidR="00B600D4">
        <w:t xml:space="preserve"> </w:t>
      </w:r>
      <w:r w:rsidR="00B600D4" w:rsidRPr="00B600D4">
        <w:t>But you will receive power when the Holy Spirit comes on you; and you will be my witnesses in Jerusalem, and in all Judea and Samaria, and to the ends of the earth.</w:t>
      </w:r>
    </w:p>
    <w:p w14:paraId="2039436F" w14:textId="53B5FCE6" w:rsidR="00FD0EA3" w:rsidRPr="00F839CC" w:rsidRDefault="00FD0EA3" w:rsidP="00FD0EA3">
      <w:pPr>
        <w:pStyle w:val="Heading5"/>
      </w:pPr>
      <w:r>
        <w:t>2</w:t>
      </w:r>
      <w:r w:rsidRPr="00F839CC">
        <w:t xml:space="preserve"> </w:t>
      </w:r>
    </w:p>
    <w:p w14:paraId="4FDCAF0C" w14:textId="42A18DCF" w:rsidR="00FD0EA3" w:rsidRPr="00166964" w:rsidRDefault="00FD0EA3" w:rsidP="00FD0EA3">
      <w:pPr>
        <w:pStyle w:val="keywords"/>
      </w:pPr>
      <w:r w:rsidRPr="00D25469">
        <w:rPr>
          <w:rStyle w:val="Numberhead"/>
        </w:rPr>
        <w:t>Peg</w:t>
      </w:r>
      <w:r>
        <w:tab/>
      </w:r>
      <w:r w:rsidR="00081D3D" w:rsidRPr="00081D3D">
        <w:t>wine</w:t>
      </w:r>
    </w:p>
    <w:p w14:paraId="60344243" w14:textId="77777777" w:rsidR="00FD0EA3" w:rsidRDefault="00FD0EA3" w:rsidP="00FD0EA3">
      <w:pPr>
        <w:pStyle w:val="keywords"/>
      </w:pPr>
      <w:r>
        <w:rPr>
          <w:rStyle w:val="Numberhead"/>
        </w:rPr>
        <w:t>Ch. terrain</w:t>
      </w:r>
      <w:r w:rsidRPr="00A46E8A">
        <w:tab/>
      </w:r>
    </w:p>
    <w:p w14:paraId="4FDEFB8D" w14:textId="77777777" w:rsidR="00FD0EA3" w:rsidRDefault="00FD0EA3" w:rsidP="00FD0EA3">
      <w:pPr>
        <w:pStyle w:val="keywords"/>
      </w:pPr>
      <w:r>
        <w:rPr>
          <w:rStyle w:val="Numberhead"/>
        </w:rPr>
        <w:t>Themes</w:t>
      </w:r>
      <w:r>
        <w:tab/>
      </w:r>
    </w:p>
    <w:p w14:paraId="386529B0" w14:textId="11E5720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81D3D" w:rsidRPr="00081D3D">
        <w:t>A rabbi pours wine for people in cups around the table.</w:t>
      </w:r>
    </w:p>
    <w:p w14:paraId="1BFD1A22" w14:textId="701E567B"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42</w:t>
      </w:r>
      <w:r w:rsidR="00B600D4">
        <w:t xml:space="preserve"> </w:t>
      </w:r>
      <w:r w:rsidR="00B600D4" w:rsidRPr="00B600D4">
        <w:t>They devoted themselves to the apostles’ teaching and to fellowship, to the breaking of bread and to prayer.</w:t>
      </w:r>
    </w:p>
    <w:p w14:paraId="40A2A39D" w14:textId="72D28493" w:rsidR="00FD0EA3" w:rsidRPr="00F839CC" w:rsidRDefault="0089101B" w:rsidP="00FD0EA3">
      <w:pPr>
        <w:pStyle w:val="Heading5"/>
      </w:pPr>
      <w:r>
        <w:lastRenderedPageBreak/>
        <w:t>3</w:t>
      </w:r>
      <w:r w:rsidR="00FD0EA3" w:rsidRPr="00F839CC">
        <w:t xml:space="preserve"> </w:t>
      </w:r>
    </w:p>
    <w:p w14:paraId="3A6BA7FC" w14:textId="265E0F0C" w:rsidR="00FD0EA3" w:rsidRPr="00166964" w:rsidRDefault="00FD0EA3" w:rsidP="0089101B">
      <w:pPr>
        <w:pStyle w:val="keywords"/>
      </w:pPr>
      <w:r w:rsidRPr="00D25469">
        <w:rPr>
          <w:rStyle w:val="Numberhead"/>
        </w:rPr>
        <w:t>Peg</w:t>
      </w:r>
      <w:r>
        <w:tab/>
      </w:r>
      <w:r w:rsidR="0089101B" w:rsidRPr="0089101B">
        <w:t>hymn</w:t>
      </w:r>
    </w:p>
    <w:p w14:paraId="4F18423E" w14:textId="77777777" w:rsidR="00FD0EA3" w:rsidRDefault="00FD0EA3" w:rsidP="00FD0EA3">
      <w:pPr>
        <w:pStyle w:val="keywords"/>
      </w:pPr>
      <w:r>
        <w:rPr>
          <w:rStyle w:val="Numberhead"/>
        </w:rPr>
        <w:t>Ch. terrain</w:t>
      </w:r>
      <w:r w:rsidRPr="00A46E8A">
        <w:tab/>
      </w:r>
    </w:p>
    <w:p w14:paraId="70B21A3D" w14:textId="77777777" w:rsidR="00FD0EA3" w:rsidRDefault="00FD0EA3" w:rsidP="00FD0EA3">
      <w:pPr>
        <w:pStyle w:val="keywords"/>
      </w:pPr>
      <w:r>
        <w:rPr>
          <w:rStyle w:val="Numberhead"/>
        </w:rPr>
        <w:t>Themes</w:t>
      </w:r>
      <w:r>
        <w:tab/>
      </w:r>
    </w:p>
    <w:p w14:paraId="7BA58E91" w14:textId="79146F00" w:rsidR="00FD0EA3" w:rsidRPr="0048334D" w:rsidRDefault="00FD0EA3" w:rsidP="0089101B">
      <w:pPr>
        <w:pStyle w:val="keywords"/>
        <w:rPr>
          <w:rStyle w:val="Numberhead"/>
          <w:rFonts w:asciiTheme="minorHAnsi" w:hAnsiTheme="minorHAnsi"/>
          <w:color w:val="auto"/>
          <w:sz w:val="20"/>
        </w:rPr>
      </w:pPr>
      <w:r w:rsidRPr="003D1666">
        <w:rPr>
          <w:rStyle w:val="Numberhead"/>
        </w:rPr>
        <w:t>Story</w:t>
      </w:r>
      <w:r>
        <w:tab/>
      </w:r>
      <w:r w:rsidR="0089101B" w:rsidRPr="0089101B">
        <w:t>The rabbi leads a hymn to bless the meal.</w:t>
      </w:r>
    </w:p>
    <w:p w14:paraId="195B4CF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EA52035" w14:textId="54EE4216" w:rsidR="00FD0EA3" w:rsidRPr="00F839CC" w:rsidRDefault="0089101B" w:rsidP="00FD0EA3">
      <w:pPr>
        <w:pStyle w:val="Heading5"/>
      </w:pPr>
      <w:r>
        <w:t>4</w:t>
      </w:r>
      <w:r w:rsidR="00FD0EA3" w:rsidRPr="00F839CC">
        <w:t xml:space="preserve"> </w:t>
      </w:r>
    </w:p>
    <w:p w14:paraId="7FD18816" w14:textId="215D4CC8" w:rsidR="00FD0EA3" w:rsidRPr="00166964" w:rsidRDefault="00FD0EA3" w:rsidP="00FD0EA3">
      <w:pPr>
        <w:pStyle w:val="keywords"/>
      </w:pPr>
      <w:r w:rsidRPr="00D25469">
        <w:rPr>
          <w:rStyle w:val="Numberhead"/>
        </w:rPr>
        <w:t>Peg</w:t>
      </w:r>
      <w:r>
        <w:tab/>
      </w:r>
      <w:r w:rsidR="0089101B" w:rsidRPr="0089101B">
        <w:t>rye</w:t>
      </w:r>
      <w:r w:rsidR="0089101B" w:rsidRPr="0089101B">
        <w:tab/>
      </w:r>
    </w:p>
    <w:p w14:paraId="245EB758" w14:textId="77777777" w:rsidR="00FD0EA3" w:rsidRDefault="00FD0EA3" w:rsidP="00FD0EA3">
      <w:pPr>
        <w:pStyle w:val="keywords"/>
      </w:pPr>
      <w:r>
        <w:rPr>
          <w:rStyle w:val="Numberhead"/>
        </w:rPr>
        <w:t>Ch. terrain</w:t>
      </w:r>
      <w:r w:rsidRPr="00A46E8A">
        <w:tab/>
      </w:r>
    </w:p>
    <w:p w14:paraId="60AC6E7A" w14:textId="77777777" w:rsidR="00FD0EA3" w:rsidRDefault="00FD0EA3" w:rsidP="00FD0EA3">
      <w:pPr>
        <w:pStyle w:val="keywords"/>
      </w:pPr>
      <w:r>
        <w:rPr>
          <w:rStyle w:val="Numberhead"/>
        </w:rPr>
        <w:t>Themes</w:t>
      </w:r>
      <w:r>
        <w:tab/>
      </w:r>
    </w:p>
    <w:p w14:paraId="52173169" w14:textId="135755F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The rabbi pulls apart a loaf of rye bread to share.</w:t>
      </w:r>
    </w:p>
    <w:p w14:paraId="5ECF62F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1628D15" w14:textId="3B2C6C18" w:rsidR="00C80246" w:rsidRDefault="00C80246" w:rsidP="00C80246">
      <w:pPr>
        <w:pStyle w:val="Heading4"/>
      </w:pPr>
      <w:r>
        <w:t>Prepping for service</w:t>
      </w:r>
    </w:p>
    <w:p w14:paraId="1CCB461B" w14:textId="7355D95A" w:rsidR="00C80246" w:rsidRPr="00AE6A68" w:rsidRDefault="00585E37" w:rsidP="00C80246">
      <w:pPr>
        <w:pStyle w:val="keywords"/>
      </w:pPr>
      <w:r>
        <w:rPr>
          <w:rStyle w:val="Numberhead"/>
        </w:rPr>
        <w:t>Scene</w:t>
      </w:r>
      <w:r w:rsidR="00C80246" w:rsidRPr="00AE6A68">
        <w:tab/>
      </w:r>
    </w:p>
    <w:p w14:paraId="55152F38" w14:textId="21DDCF58" w:rsidR="00FD0EA3" w:rsidRPr="00F839CC" w:rsidRDefault="0089101B" w:rsidP="00FD0EA3">
      <w:pPr>
        <w:pStyle w:val="Heading5"/>
      </w:pPr>
      <w:r>
        <w:t>5</w:t>
      </w:r>
      <w:r w:rsidR="00FD0EA3" w:rsidRPr="00F839CC">
        <w:t xml:space="preserve"> </w:t>
      </w:r>
    </w:p>
    <w:p w14:paraId="28C150BC" w14:textId="5D12EA00" w:rsidR="00FD0EA3" w:rsidRPr="00166964" w:rsidRDefault="00FD0EA3" w:rsidP="00FD0EA3">
      <w:pPr>
        <w:pStyle w:val="keywords"/>
      </w:pPr>
      <w:r w:rsidRPr="00D25469">
        <w:rPr>
          <w:rStyle w:val="Numberhead"/>
        </w:rPr>
        <w:t>Peg</w:t>
      </w:r>
      <w:r>
        <w:tab/>
      </w:r>
      <w:r w:rsidR="0089101B" w:rsidRPr="0089101B">
        <w:t>w</w:t>
      </w:r>
      <w:r w:rsidR="0089101B">
        <w:t>all</w:t>
      </w:r>
    </w:p>
    <w:p w14:paraId="1B430A86" w14:textId="77777777" w:rsidR="00FD0EA3" w:rsidRDefault="00FD0EA3" w:rsidP="00FD0EA3">
      <w:pPr>
        <w:pStyle w:val="keywords"/>
      </w:pPr>
      <w:r>
        <w:rPr>
          <w:rStyle w:val="Numberhead"/>
        </w:rPr>
        <w:t>Ch. terrain</w:t>
      </w:r>
      <w:r w:rsidRPr="00A46E8A">
        <w:tab/>
      </w:r>
    </w:p>
    <w:p w14:paraId="75F7826E" w14:textId="77777777" w:rsidR="00FD0EA3" w:rsidRDefault="00FD0EA3" w:rsidP="00FD0EA3">
      <w:pPr>
        <w:pStyle w:val="keywords"/>
      </w:pPr>
      <w:r>
        <w:rPr>
          <w:rStyle w:val="Numberhead"/>
        </w:rPr>
        <w:t>Themes</w:t>
      </w:r>
      <w:r>
        <w:tab/>
      </w:r>
    </w:p>
    <w:p w14:paraId="3353A84D" w14:textId="39A7E78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A rabbi walks along a separating wall between men and women to the back of the building.</w:t>
      </w:r>
    </w:p>
    <w:p w14:paraId="2B6C730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A84CFD1" w14:textId="733F6AA0" w:rsidR="00FD0EA3" w:rsidRPr="00F839CC" w:rsidRDefault="0089101B" w:rsidP="00FD0EA3">
      <w:pPr>
        <w:pStyle w:val="Heading5"/>
      </w:pPr>
      <w:r>
        <w:t>6</w:t>
      </w:r>
      <w:r w:rsidR="00FD0EA3" w:rsidRPr="00F839CC">
        <w:t xml:space="preserve"> </w:t>
      </w:r>
    </w:p>
    <w:p w14:paraId="542578B0" w14:textId="5A16AABD" w:rsidR="00FD0EA3" w:rsidRPr="00166964" w:rsidRDefault="00FD0EA3" w:rsidP="00FD0EA3">
      <w:pPr>
        <w:pStyle w:val="keywords"/>
      </w:pPr>
      <w:r w:rsidRPr="00D25469">
        <w:rPr>
          <w:rStyle w:val="Numberhead"/>
        </w:rPr>
        <w:t>Peg</w:t>
      </w:r>
      <w:r>
        <w:tab/>
      </w:r>
      <w:r w:rsidR="0089101B" w:rsidRPr="0089101B">
        <w:t>wash</w:t>
      </w:r>
    </w:p>
    <w:p w14:paraId="3C93EA34" w14:textId="77777777" w:rsidR="00FD0EA3" w:rsidRDefault="00FD0EA3" w:rsidP="00FD0EA3">
      <w:pPr>
        <w:pStyle w:val="keywords"/>
      </w:pPr>
      <w:r>
        <w:rPr>
          <w:rStyle w:val="Numberhead"/>
        </w:rPr>
        <w:t>Ch. terrain</w:t>
      </w:r>
      <w:r w:rsidRPr="00A46E8A">
        <w:tab/>
      </w:r>
    </w:p>
    <w:p w14:paraId="118CA6CF" w14:textId="77777777" w:rsidR="00FD0EA3" w:rsidRDefault="00FD0EA3" w:rsidP="00FD0EA3">
      <w:pPr>
        <w:pStyle w:val="keywords"/>
      </w:pPr>
      <w:r>
        <w:rPr>
          <w:rStyle w:val="Numberhead"/>
        </w:rPr>
        <w:t>Themes</w:t>
      </w:r>
      <w:r>
        <w:tab/>
      </w:r>
    </w:p>
    <w:p w14:paraId="5BE8057A" w14:textId="32A103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The rabbi goes to wash in a mikvah and returns with fresh vestments.</w:t>
      </w:r>
    </w:p>
    <w:p w14:paraId="6F26EE96"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39BE575" w14:textId="0681B6DF" w:rsidR="00FD0EA3" w:rsidRPr="00F839CC" w:rsidRDefault="0089101B" w:rsidP="00FD0EA3">
      <w:pPr>
        <w:pStyle w:val="Heading5"/>
      </w:pPr>
      <w:r>
        <w:t>7</w:t>
      </w:r>
      <w:r w:rsidR="00FD0EA3" w:rsidRPr="00F839CC">
        <w:t xml:space="preserve"> </w:t>
      </w:r>
    </w:p>
    <w:p w14:paraId="4EBE81CF" w14:textId="11EA686A" w:rsidR="00FD0EA3" w:rsidRPr="00166964" w:rsidRDefault="00FD0EA3" w:rsidP="00FD0EA3">
      <w:pPr>
        <w:pStyle w:val="keywords"/>
      </w:pPr>
      <w:r w:rsidRPr="00D25469">
        <w:rPr>
          <w:rStyle w:val="Numberhead"/>
        </w:rPr>
        <w:t>Peg</w:t>
      </w:r>
      <w:r>
        <w:tab/>
      </w:r>
      <w:r w:rsidR="00311055" w:rsidRPr="00311055">
        <w:t>key</w:t>
      </w:r>
    </w:p>
    <w:p w14:paraId="7D86C6E6" w14:textId="77777777" w:rsidR="00FD0EA3" w:rsidRDefault="00FD0EA3" w:rsidP="00FD0EA3">
      <w:pPr>
        <w:pStyle w:val="keywords"/>
      </w:pPr>
      <w:r>
        <w:rPr>
          <w:rStyle w:val="Numberhead"/>
        </w:rPr>
        <w:t>Ch. terrain</w:t>
      </w:r>
      <w:r w:rsidRPr="00A46E8A">
        <w:tab/>
      </w:r>
    </w:p>
    <w:p w14:paraId="36896A8E" w14:textId="77777777" w:rsidR="00FD0EA3" w:rsidRDefault="00FD0EA3" w:rsidP="00FD0EA3">
      <w:pPr>
        <w:pStyle w:val="keywords"/>
      </w:pPr>
      <w:r>
        <w:rPr>
          <w:rStyle w:val="Numberhead"/>
        </w:rPr>
        <w:t>Themes</w:t>
      </w:r>
      <w:r>
        <w:tab/>
      </w:r>
    </w:p>
    <w:p w14:paraId="50C98CF2" w14:textId="0F67887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11055" w:rsidRPr="00311055">
        <w:t>The rabbi uses a key to open the ark with the Torah scroll.</w:t>
      </w:r>
    </w:p>
    <w:p w14:paraId="5F31051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69C3F41" w14:textId="6CB9C4DE" w:rsidR="00FD0EA3" w:rsidRPr="00F839CC" w:rsidRDefault="00311055" w:rsidP="00FD0EA3">
      <w:pPr>
        <w:pStyle w:val="Heading5"/>
      </w:pPr>
      <w:r>
        <w:t>8</w:t>
      </w:r>
      <w:r w:rsidR="00FD0EA3" w:rsidRPr="00F839CC">
        <w:t xml:space="preserve"> </w:t>
      </w:r>
    </w:p>
    <w:p w14:paraId="633397E6" w14:textId="7D77350D" w:rsidR="00FD0EA3" w:rsidRPr="00166964" w:rsidRDefault="00FD0EA3" w:rsidP="00FD0EA3">
      <w:pPr>
        <w:pStyle w:val="keywords"/>
      </w:pPr>
      <w:r w:rsidRPr="00D25469">
        <w:rPr>
          <w:rStyle w:val="Numberhead"/>
        </w:rPr>
        <w:t>Peg</w:t>
      </w:r>
      <w:r>
        <w:tab/>
      </w:r>
      <w:r w:rsidR="00311055" w:rsidRPr="00311055">
        <w:t>ivy</w:t>
      </w:r>
    </w:p>
    <w:p w14:paraId="4D5732FD" w14:textId="77777777" w:rsidR="00FD0EA3" w:rsidRDefault="00FD0EA3" w:rsidP="00FD0EA3">
      <w:pPr>
        <w:pStyle w:val="keywords"/>
      </w:pPr>
      <w:r>
        <w:rPr>
          <w:rStyle w:val="Numberhead"/>
        </w:rPr>
        <w:t>Ch. terrain</w:t>
      </w:r>
      <w:r w:rsidRPr="00A46E8A">
        <w:tab/>
      </w:r>
    </w:p>
    <w:p w14:paraId="254BE4FC" w14:textId="77777777" w:rsidR="00FD0EA3" w:rsidRDefault="00FD0EA3" w:rsidP="00FD0EA3">
      <w:pPr>
        <w:pStyle w:val="keywords"/>
      </w:pPr>
      <w:r>
        <w:rPr>
          <w:rStyle w:val="Numberhead"/>
        </w:rPr>
        <w:t>Themes</w:t>
      </w:r>
      <w:r>
        <w:tab/>
      </w:r>
    </w:p>
    <w:p w14:paraId="6B9C5F8D" w14:textId="6EE22EC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311055" w:rsidRPr="00311055">
        <w:t>Ivy is carved on the ark that holds the Torah.</w:t>
      </w:r>
    </w:p>
    <w:p w14:paraId="690A936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5C638A0" w14:textId="63382F30" w:rsidR="00FD0EA3" w:rsidRPr="00F839CC" w:rsidRDefault="00001457" w:rsidP="00FD0EA3">
      <w:pPr>
        <w:pStyle w:val="Heading5"/>
      </w:pPr>
      <w:r>
        <w:t>9</w:t>
      </w:r>
      <w:r w:rsidR="00FD0EA3" w:rsidRPr="00F839CC">
        <w:t xml:space="preserve"> </w:t>
      </w:r>
    </w:p>
    <w:p w14:paraId="30773A47" w14:textId="530A420A" w:rsidR="00FD0EA3" w:rsidRPr="00166964" w:rsidRDefault="00FD0EA3" w:rsidP="00FD0EA3">
      <w:pPr>
        <w:pStyle w:val="keywords"/>
      </w:pPr>
      <w:r w:rsidRPr="00D25469">
        <w:rPr>
          <w:rStyle w:val="Numberhead"/>
        </w:rPr>
        <w:t>Peg</w:t>
      </w:r>
      <w:r>
        <w:tab/>
      </w:r>
      <w:r w:rsidR="00001457" w:rsidRPr="00001457">
        <w:t>pew</w:t>
      </w:r>
    </w:p>
    <w:p w14:paraId="69037BB3" w14:textId="77777777" w:rsidR="00FD0EA3" w:rsidRDefault="00FD0EA3" w:rsidP="00FD0EA3">
      <w:pPr>
        <w:pStyle w:val="keywords"/>
      </w:pPr>
      <w:r>
        <w:rPr>
          <w:rStyle w:val="Numberhead"/>
        </w:rPr>
        <w:t>Ch. terrain</w:t>
      </w:r>
      <w:r w:rsidRPr="00A46E8A">
        <w:tab/>
      </w:r>
    </w:p>
    <w:p w14:paraId="45AD6DED" w14:textId="77777777" w:rsidR="00FD0EA3" w:rsidRDefault="00FD0EA3" w:rsidP="00FD0EA3">
      <w:pPr>
        <w:pStyle w:val="keywords"/>
      </w:pPr>
      <w:r>
        <w:rPr>
          <w:rStyle w:val="Numberhead"/>
        </w:rPr>
        <w:t>Themes</w:t>
      </w:r>
      <w:r>
        <w:tab/>
      </w:r>
    </w:p>
    <w:p w14:paraId="295EE628" w14:textId="2B8972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A strong light coming from the opened ark lights up the front pew.</w:t>
      </w:r>
    </w:p>
    <w:p w14:paraId="38B043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D26F7CD" w14:textId="4B945AF7" w:rsidR="00FD0EA3" w:rsidRPr="00F839CC" w:rsidRDefault="00FD0EA3" w:rsidP="00FD0EA3">
      <w:pPr>
        <w:pStyle w:val="Heading5"/>
      </w:pPr>
      <w:r w:rsidRPr="00F839CC">
        <w:t>1</w:t>
      </w:r>
      <w:r w:rsidR="00001457">
        <w:t>0</w:t>
      </w:r>
      <w:r w:rsidRPr="00F839CC">
        <w:t xml:space="preserve"> </w:t>
      </w:r>
    </w:p>
    <w:p w14:paraId="3AFD60DE" w14:textId="49C5349A" w:rsidR="00FD0EA3" w:rsidRPr="00166964" w:rsidRDefault="00FD0EA3" w:rsidP="00FD0EA3">
      <w:pPr>
        <w:pStyle w:val="keywords"/>
      </w:pPr>
      <w:r w:rsidRPr="00D25469">
        <w:rPr>
          <w:rStyle w:val="Numberhead"/>
        </w:rPr>
        <w:t>Peg</w:t>
      </w:r>
      <w:r>
        <w:tab/>
      </w:r>
      <w:r w:rsidR="00001457" w:rsidRPr="00001457">
        <w:t>days</w:t>
      </w:r>
    </w:p>
    <w:p w14:paraId="257A05FB" w14:textId="77777777" w:rsidR="00FD0EA3" w:rsidRDefault="00FD0EA3" w:rsidP="00FD0EA3">
      <w:pPr>
        <w:pStyle w:val="keywords"/>
      </w:pPr>
      <w:r>
        <w:rPr>
          <w:rStyle w:val="Numberhead"/>
        </w:rPr>
        <w:t>Ch. terrain</w:t>
      </w:r>
      <w:r w:rsidRPr="00A46E8A">
        <w:tab/>
      </w:r>
    </w:p>
    <w:p w14:paraId="55444626" w14:textId="77777777" w:rsidR="00FD0EA3" w:rsidRDefault="00FD0EA3" w:rsidP="00FD0EA3">
      <w:pPr>
        <w:pStyle w:val="keywords"/>
      </w:pPr>
      <w:r>
        <w:rPr>
          <w:rStyle w:val="Numberhead"/>
        </w:rPr>
        <w:t>Themes</w:t>
      </w:r>
      <w:r>
        <w:tab/>
      </w:r>
    </w:p>
    <w:p w14:paraId="37440316" w14:textId="2D7FDB0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 xml:space="preserve">There are High Holy days </w:t>
      </w:r>
      <w:proofErr w:type="spellStart"/>
      <w:r w:rsidR="00001457" w:rsidRPr="00001457">
        <w:t>sign up</w:t>
      </w:r>
      <w:proofErr w:type="spellEnd"/>
      <w:r w:rsidR="00001457" w:rsidRPr="00001457">
        <w:t xml:space="preserve"> sheets in stack on the pews pointed out by rabbi's announcements.</w:t>
      </w:r>
    </w:p>
    <w:p w14:paraId="4737305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23BB9B9" w14:textId="799E3B44" w:rsidR="00C80246" w:rsidRDefault="00C80246" w:rsidP="00C80246">
      <w:pPr>
        <w:pStyle w:val="Heading4"/>
      </w:pPr>
      <w:r>
        <w:t>Taking the offering</w:t>
      </w:r>
    </w:p>
    <w:p w14:paraId="3850C25A" w14:textId="34C50510" w:rsidR="00C80246" w:rsidRPr="00AE6A68" w:rsidRDefault="00585E37" w:rsidP="00C80246">
      <w:pPr>
        <w:pStyle w:val="keywords"/>
      </w:pPr>
      <w:r>
        <w:rPr>
          <w:rStyle w:val="Numberhead"/>
        </w:rPr>
        <w:t>Scene</w:t>
      </w:r>
      <w:r w:rsidR="00C80246" w:rsidRPr="00AE6A68">
        <w:tab/>
      </w:r>
    </w:p>
    <w:p w14:paraId="2B457EA6" w14:textId="1D016DC9" w:rsidR="00FD0EA3" w:rsidRPr="00F839CC" w:rsidRDefault="00FD0EA3" w:rsidP="00FD0EA3">
      <w:pPr>
        <w:pStyle w:val="Heading5"/>
      </w:pPr>
      <w:r w:rsidRPr="00F839CC">
        <w:t>1</w:t>
      </w:r>
      <w:r w:rsidR="00001457">
        <w:t>1</w:t>
      </w:r>
      <w:r w:rsidRPr="00F839CC">
        <w:t xml:space="preserve"> </w:t>
      </w:r>
    </w:p>
    <w:p w14:paraId="24187D60" w14:textId="52C7A482" w:rsidR="00FD0EA3" w:rsidRPr="00166964" w:rsidRDefault="00FD0EA3" w:rsidP="00FD0EA3">
      <w:pPr>
        <w:pStyle w:val="keywords"/>
      </w:pPr>
      <w:r w:rsidRPr="00D25469">
        <w:rPr>
          <w:rStyle w:val="Numberhead"/>
        </w:rPr>
        <w:t>Peg</w:t>
      </w:r>
      <w:r>
        <w:tab/>
      </w:r>
      <w:r w:rsidR="00001457" w:rsidRPr="00001457">
        <w:t>dot</w:t>
      </w:r>
    </w:p>
    <w:p w14:paraId="5A8E81E6" w14:textId="77777777" w:rsidR="00FD0EA3" w:rsidRDefault="00FD0EA3" w:rsidP="00FD0EA3">
      <w:pPr>
        <w:pStyle w:val="keywords"/>
      </w:pPr>
      <w:r>
        <w:rPr>
          <w:rStyle w:val="Numberhead"/>
        </w:rPr>
        <w:t>Ch. terrain</w:t>
      </w:r>
      <w:r w:rsidRPr="00A46E8A">
        <w:tab/>
      </w:r>
    </w:p>
    <w:p w14:paraId="281A2CF9" w14:textId="77777777" w:rsidR="00FD0EA3" w:rsidRDefault="00FD0EA3" w:rsidP="00FD0EA3">
      <w:pPr>
        <w:pStyle w:val="keywords"/>
      </w:pPr>
      <w:r>
        <w:rPr>
          <w:rStyle w:val="Numberhead"/>
        </w:rPr>
        <w:t>Themes</w:t>
      </w:r>
      <w:r>
        <w:tab/>
      </w:r>
    </w:p>
    <w:p w14:paraId="0F3C0CD3" w14:textId="4FFEF4C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The rabbi adds a missing dot over Hebrew prayer text on overhead for start of offering.</w:t>
      </w:r>
    </w:p>
    <w:p w14:paraId="0DC4AF4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D8417B8" w14:textId="03006EAD" w:rsidR="00FD0EA3" w:rsidRPr="00F839CC" w:rsidRDefault="00FD0EA3" w:rsidP="00FD0EA3">
      <w:pPr>
        <w:pStyle w:val="Heading5"/>
      </w:pPr>
      <w:r w:rsidRPr="00F839CC">
        <w:t>1</w:t>
      </w:r>
      <w:r w:rsidR="00001457">
        <w:t>2</w:t>
      </w:r>
      <w:r w:rsidRPr="00F839CC">
        <w:t xml:space="preserve"> </w:t>
      </w:r>
    </w:p>
    <w:p w14:paraId="5F8ED624" w14:textId="124E3E43" w:rsidR="00FD0EA3" w:rsidRPr="00166964" w:rsidRDefault="00FD0EA3" w:rsidP="00FD0EA3">
      <w:pPr>
        <w:pStyle w:val="keywords"/>
      </w:pPr>
      <w:r w:rsidRPr="00D25469">
        <w:rPr>
          <w:rStyle w:val="Numberhead"/>
        </w:rPr>
        <w:t>Peg</w:t>
      </w:r>
      <w:r>
        <w:tab/>
      </w:r>
      <w:r w:rsidR="00001457" w:rsidRPr="00001457">
        <w:t>tin</w:t>
      </w:r>
      <w:r w:rsidR="00001457" w:rsidRPr="00001457">
        <w:tab/>
      </w:r>
    </w:p>
    <w:p w14:paraId="05BA1D4A" w14:textId="77777777" w:rsidR="00FD0EA3" w:rsidRDefault="00FD0EA3" w:rsidP="00FD0EA3">
      <w:pPr>
        <w:pStyle w:val="keywords"/>
      </w:pPr>
      <w:r>
        <w:rPr>
          <w:rStyle w:val="Numberhead"/>
        </w:rPr>
        <w:t>Ch. terrain</w:t>
      </w:r>
      <w:r w:rsidRPr="00A46E8A">
        <w:tab/>
      </w:r>
    </w:p>
    <w:p w14:paraId="50025D2C" w14:textId="77777777" w:rsidR="00FD0EA3" w:rsidRDefault="00FD0EA3" w:rsidP="00FD0EA3">
      <w:pPr>
        <w:pStyle w:val="keywords"/>
      </w:pPr>
      <w:r>
        <w:rPr>
          <w:rStyle w:val="Numberhead"/>
        </w:rPr>
        <w:t>Themes</w:t>
      </w:r>
      <w:r>
        <w:tab/>
      </w:r>
    </w:p>
    <w:p w14:paraId="05BD5128" w14:textId="5EB74BC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A tin can on stick is used to receive the Jewish tithe.</w:t>
      </w:r>
    </w:p>
    <w:p w14:paraId="4ADF1BC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C39C6F5" w14:textId="6B990C2C" w:rsidR="00FD0EA3" w:rsidRPr="00F839CC" w:rsidRDefault="00FD0EA3" w:rsidP="00FD0EA3">
      <w:pPr>
        <w:pStyle w:val="Heading5"/>
      </w:pPr>
      <w:r w:rsidRPr="00F839CC">
        <w:t>1</w:t>
      </w:r>
      <w:r w:rsidR="00001457">
        <w:t>3</w:t>
      </w:r>
      <w:r w:rsidRPr="00F839CC">
        <w:t xml:space="preserve"> </w:t>
      </w:r>
    </w:p>
    <w:p w14:paraId="7F929624" w14:textId="69AB4208" w:rsidR="00FD0EA3" w:rsidRPr="00166964" w:rsidRDefault="00FD0EA3" w:rsidP="00FD0EA3">
      <w:pPr>
        <w:pStyle w:val="keywords"/>
      </w:pPr>
      <w:r w:rsidRPr="00D25469">
        <w:rPr>
          <w:rStyle w:val="Numberhead"/>
        </w:rPr>
        <w:t>Peg</w:t>
      </w:r>
      <w:r>
        <w:tab/>
      </w:r>
      <w:r w:rsidR="00001457" w:rsidRPr="00001457">
        <w:t>tomb</w:t>
      </w:r>
      <w:r w:rsidR="00001457" w:rsidRPr="00001457">
        <w:tab/>
      </w:r>
    </w:p>
    <w:p w14:paraId="3596EE12" w14:textId="77777777" w:rsidR="00FD0EA3" w:rsidRDefault="00FD0EA3" w:rsidP="00FD0EA3">
      <w:pPr>
        <w:pStyle w:val="keywords"/>
      </w:pPr>
      <w:r>
        <w:rPr>
          <w:rStyle w:val="Numberhead"/>
        </w:rPr>
        <w:t>Ch. terrain</w:t>
      </w:r>
      <w:r w:rsidRPr="00A46E8A">
        <w:tab/>
      </w:r>
    </w:p>
    <w:p w14:paraId="7A380047" w14:textId="77777777" w:rsidR="00FD0EA3" w:rsidRDefault="00FD0EA3" w:rsidP="00FD0EA3">
      <w:pPr>
        <w:pStyle w:val="keywords"/>
      </w:pPr>
      <w:r>
        <w:rPr>
          <w:rStyle w:val="Numberhead"/>
        </w:rPr>
        <w:t>Themes</w:t>
      </w:r>
      <w:r>
        <w:tab/>
      </w:r>
    </w:p>
    <w:p w14:paraId="516F9888" w14:textId="6A110B2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The tithe is taken to tombs in the building basement to count.</w:t>
      </w:r>
    </w:p>
    <w:p w14:paraId="413B733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6549A70" w14:textId="7B11ABBA" w:rsidR="00C80246" w:rsidRDefault="00C80246" w:rsidP="00C80246">
      <w:pPr>
        <w:pStyle w:val="Heading4"/>
      </w:pPr>
      <w:r>
        <w:lastRenderedPageBreak/>
        <w:t>Giving the sermon</w:t>
      </w:r>
    </w:p>
    <w:p w14:paraId="36B5828B" w14:textId="522C3FAD" w:rsidR="00C80246" w:rsidRPr="00AE6A68" w:rsidRDefault="00585E37" w:rsidP="00C80246">
      <w:pPr>
        <w:pStyle w:val="keywords"/>
      </w:pPr>
      <w:r>
        <w:rPr>
          <w:rStyle w:val="Numberhead"/>
        </w:rPr>
        <w:t>Scene</w:t>
      </w:r>
      <w:r w:rsidR="00C80246" w:rsidRPr="00AE6A68">
        <w:tab/>
      </w:r>
    </w:p>
    <w:p w14:paraId="20C10990" w14:textId="76D0E301" w:rsidR="00FD0EA3" w:rsidRPr="00F839CC" w:rsidRDefault="00FD0EA3" w:rsidP="00FD0EA3">
      <w:pPr>
        <w:pStyle w:val="Heading5"/>
      </w:pPr>
      <w:r w:rsidRPr="00F839CC">
        <w:t>1</w:t>
      </w:r>
      <w:r w:rsidR="00D945D1">
        <w:t>4</w:t>
      </w:r>
      <w:r w:rsidRPr="00F839CC">
        <w:t xml:space="preserve"> </w:t>
      </w:r>
    </w:p>
    <w:p w14:paraId="28988C57" w14:textId="32BA3592" w:rsidR="00FD0EA3" w:rsidRPr="00166964" w:rsidRDefault="00FD0EA3" w:rsidP="00FD0EA3">
      <w:pPr>
        <w:pStyle w:val="keywords"/>
      </w:pPr>
      <w:r w:rsidRPr="00D25469">
        <w:rPr>
          <w:rStyle w:val="Numberhead"/>
        </w:rPr>
        <w:t>Peg</w:t>
      </w:r>
      <w:r>
        <w:tab/>
      </w:r>
      <w:r w:rsidR="00D945D1" w:rsidRPr="00D945D1">
        <w:t>Torah</w:t>
      </w:r>
    </w:p>
    <w:p w14:paraId="7F4CB3D4" w14:textId="77777777" w:rsidR="00FD0EA3" w:rsidRDefault="00FD0EA3" w:rsidP="00FD0EA3">
      <w:pPr>
        <w:pStyle w:val="keywords"/>
      </w:pPr>
      <w:r>
        <w:rPr>
          <w:rStyle w:val="Numberhead"/>
        </w:rPr>
        <w:t>Ch. terrain</w:t>
      </w:r>
      <w:r w:rsidRPr="00A46E8A">
        <w:tab/>
      </w:r>
    </w:p>
    <w:p w14:paraId="3C9BBE22" w14:textId="77777777" w:rsidR="00FD0EA3" w:rsidRDefault="00FD0EA3" w:rsidP="00FD0EA3">
      <w:pPr>
        <w:pStyle w:val="keywords"/>
      </w:pPr>
      <w:r>
        <w:rPr>
          <w:rStyle w:val="Numberhead"/>
        </w:rPr>
        <w:t>Themes</w:t>
      </w:r>
      <w:r>
        <w:tab/>
      </w:r>
    </w:p>
    <w:p w14:paraId="3DD9EA67" w14:textId="2CA5FC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rabbi returns the service after the offering to read a Torah selection on the bema.</w:t>
      </w:r>
    </w:p>
    <w:p w14:paraId="6C02594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277C77" w14:textId="46A18EEB" w:rsidR="00FD0EA3" w:rsidRPr="00F839CC" w:rsidRDefault="00FD0EA3" w:rsidP="00FD0EA3">
      <w:pPr>
        <w:pStyle w:val="Heading5"/>
      </w:pPr>
      <w:r w:rsidRPr="00F839CC">
        <w:t>1</w:t>
      </w:r>
      <w:r w:rsidR="00D945D1">
        <w:t>5</w:t>
      </w:r>
      <w:r w:rsidRPr="00F839CC">
        <w:t xml:space="preserve"> </w:t>
      </w:r>
    </w:p>
    <w:p w14:paraId="52DEB752" w14:textId="5474340F" w:rsidR="00FD0EA3" w:rsidRPr="00166964" w:rsidRDefault="00FD0EA3" w:rsidP="00FD0EA3">
      <w:pPr>
        <w:pStyle w:val="keywords"/>
      </w:pPr>
      <w:r w:rsidRPr="00D25469">
        <w:rPr>
          <w:rStyle w:val="Numberhead"/>
        </w:rPr>
        <w:t>Peg</w:t>
      </w:r>
      <w:r>
        <w:tab/>
      </w:r>
      <w:r w:rsidR="00D945D1" w:rsidRPr="00D945D1">
        <w:t>tool</w:t>
      </w:r>
    </w:p>
    <w:p w14:paraId="452BB9AD" w14:textId="77777777" w:rsidR="00FD0EA3" w:rsidRDefault="00FD0EA3" w:rsidP="00FD0EA3">
      <w:pPr>
        <w:pStyle w:val="keywords"/>
      </w:pPr>
      <w:r>
        <w:rPr>
          <w:rStyle w:val="Numberhead"/>
        </w:rPr>
        <w:t>Ch. terrain</w:t>
      </w:r>
      <w:r w:rsidRPr="00A46E8A">
        <w:tab/>
      </w:r>
    </w:p>
    <w:p w14:paraId="397F0979" w14:textId="77777777" w:rsidR="00FD0EA3" w:rsidRDefault="00FD0EA3" w:rsidP="00FD0EA3">
      <w:pPr>
        <w:pStyle w:val="keywords"/>
      </w:pPr>
      <w:r>
        <w:rPr>
          <w:rStyle w:val="Numberhead"/>
        </w:rPr>
        <w:t>Themes</w:t>
      </w:r>
      <w:r>
        <w:tab/>
      </w:r>
    </w:p>
    <w:p w14:paraId="599B48D0" w14:textId="08FE0F5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rabbi uses tool for reading Hebrew to keep his place.</w:t>
      </w:r>
    </w:p>
    <w:p w14:paraId="354535F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A9A3F8B" w14:textId="7AC1D7A6" w:rsidR="00C80246" w:rsidRDefault="00C80246" w:rsidP="00C80246">
      <w:pPr>
        <w:pStyle w:val="Heading4"/>
      </w:pPr>
      <w:r>
        <w:t>After the service</w:t>
      </w:r>
    </w:p>
    <w:p w14:paraId="0A84A6B1" w14:textId="68AE0472" w:rsidR="00C80246" w:rsidRPr="00AE6A68" w:rsidRDefault="00585E37" w:rsidP="00C80246">
      <w:pPr>
        <w:pStyle w:val="keywords"/>
      </w:pPr>
      <w:r>
        <w:rPr>
          <w:rStyle w:val="Numberhead"/>
        </w:rPr>
        <w:t>Scene</w:t>
      </w:r>
      <w:r w:rsidR="00C80246" w:rsidRPr="00AE6A68">
        <w:tab/>
      </w:r>
    </w:p>
    <w:p w14:paraId="3B334B59" w14:textId="159F9264" w:rsidR="00FD0EA3" w:rsidRPr="00F839CC" w:rsidRDefault="00FD0EA3" w:rsidP="00FD0EA3">
      <w:pPr>
        <w:pStyle w:val="Heading5"/>
      </w:pPr>
      <w:r w:rsidRPr="00F839CC">
        <w:t>1</w:t>
      </w:r>
      <w:r w:rsidR="00D945D1">
        <w:t>6</w:t>
      </w:r>
      <w:r w:rsidRPr="00F839CC">
        <w:t xml:space="preserve"> </w:t>
      </w:r>
    </w:p>
    <w:p w14:paraId="39DE6548" w14:textId="3FF32E38" w:rsidR="00FD0EA3" w:rsidRPr="00166964" w:rsidRDefault="00FD0EA3" w:rsidP="00FD0EA3">
      <w:pPr>
        <w:pStyle w:val="keywords"/>
      </w:pPr>
      <w:r w:rsidRPr="00D25469">
        <w:rPr>
          <w:rStyle w:val="Numberhead"/>
        </w:rPr>
        <w:t>Peg</w:t>
      </w:r>
      <w:r>
        <w:tab/>
      </w:r>
      <w:r w:rsidR="00D945D1" w:rsidRPr="00D945D1">
        <w:t>Yiddish</w:t>
      </w:r>
    </w:p>
    <w:p w14:paraId="23E04DBB" w14:textId="77777777" w:rsidR="00FD0EA3" w:rsidRDefault="00FD0EA3" w:rsidP="00FD0EA3">
      <w:pPr>
        <w:pStyle w:val="keywords"/>
      </w:pPr>
      <w:r>
        <w:rPr>
          <w:rStyle w:val="Numberhead"/>
        </w:rPr>
        <w:t>Ch. terrain</w:t>
      </w:r>
      <w:r w:rsidRPr="00A46E8A">
        <w:tab/>
      </w:r>
    </w:p>
    <w:p w14:paraId="6F12B8DA" w14:textId="77777777" w:rsidR="00FD0EA3" w:rsidRDefault="00FD0EA3" w:rsidP="00FD0EA3">
      <w:pPr>
        <w:pStyle w:val="keywords"/>
      </w:pPr>
      <w:r>
        <w:rPr>
          <w:rStyle w:val="Numberhead"/>
        </w:rPr>
        <w:t>Themes</w:t>
      </w:r>
      <w:r>
        <w:tab/>
      </w:r>
    </w:p>
    <w:p w14:paraId="3C4A6CB2" w14:textId="48DC213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Yiddish grandmothers clean up after the service and put the reading tool in a special dish.</w:t>
      </w:r>
    </w:p>
    <w:p w14:paraId="0E38B8E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1AB117" w14:textId="6F41021E" w:rsidR="00FD0EA3" w:rsidRPr="00F839CC" w:rsidRDefault="00FD0EA3" w:rsidP="00FD0EA3">
      <w:pPr>
        <w:pStyle w:val="Heading5"/>
      </w:pPr>
      <w:r w:rsidRPr="00F839CC">
        <w:t>1</w:t>
      </w:r>
      <w:r w:rsidR="00D945D1">
        <w:t>7</w:t>
      </w:r>
      <w:r w:rsidRPr="00F839CC">
        <w:t xml:space="preserve"> </w:t>
      </w:r>
    </w:p>
    <w:p w14:paraId="68088F27" w14:textId="62D2B40A" w:rsidR="00FD0EA3" w:rsidRPr="00166964" w:rsidRDefault="00FD0EA3" w:rsidP="00FD0EA3">
      <w:pPr>
        <w:pStyle w:val="keywords"/>
      </w:pPr>
      <w:r w:rsidRPr="00D25469">
        <w:rPr>
          <w:rStyle w:val="Numberhead"/>
        </w:rPr>
        <w:t>Peg</w:t>
      </w:r>
      <w:r>
        <w:tab/>
      </w:r>
      <w:r w:rsidR="00D945D1" w:rsidRPr="00D945D1">
        <w:t>attic</w:t>
      </w:r>
    </w:p>
    <w:p w14:paraId="2B68B62B" w14:textId="77777777" w:rsidR="00FD0EA3" w:rsidRDefault="00FD0EA3" w:rsidP="00FD0EA3">
      <w:pPr>
        <w:pStyle w:val="keywords"/>
      </w:pPr>
      <w:r>
        <w:rPr>
          <w:rStyle w:val="Numberhead"/>
        </w:rPr>
        <w:t>Ch. terrain</w:t>
      </w:r>
      <w:r w:rsidRPr="00A46E8A">
        <w:tab/>
      </w:r>
    </w:p>
    <w:p w14:paraId="6B2151C8" w14:textId="77777777" w:rsidR="00FD0EA3" w:rsidRDefault="00FD0EA3" w:rsidP="00FD0EA3">
      <w:pPr>
        <w:pStyle w:val="keywords"/>
      </w:pPr>
      <w:r>
        <w:rPr>
          <w:rStyle w:val="Numberhead"/>
        </w:rPr>
        <w:t>Themes</w:t>
      </w:r>
      <w:r>
        <w:tab/>
      </w:r>
    </w:p>
    <w:p w14:paraId="784B4E67" w14:textId="518BEAA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Jewish service objects are put in an attic storage area.</w:t>
      </w:r>
    </w:p>
    <w:p w14:paraId="7C0BC33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A4D3AA5" w14:textId="4851D8BF" w:rsidR="00FD0EA3" w:rsidRPr="00F839CC" w:rsidRDefault="00FD0EA3" w:rsidP="00FD0EA3">
      <w:pPr>
        <w:pStyle w:val="Heading5"/>
      </w:pPr>
      <w:r w:rsidRPr="00F839CC">
        <w:t>1</w:t>
      </w:r>
      <w:r w:rsidR="00D945D1">
        <w:t>8</w:t>
      </w:r>
      <w:r w:rsidRPr="00F839CC">
        <w:t xml:space="preserve"> </w:t>
      </w:r>
    </w:p>
    <w:p w14:paraId="2FCFBD29" w14:textId="3E358B83" w:rsidR="00FD0EA3" w:rsidRPr="00166964" w:rsidRDefault="00FD0EA3" w:rsidP="00FD0EA3">
      <w:pPr>
        <w:pStyle w:val="keywords"/>
      </w:pPr>
      <w:r w:rsidRPr="00D25469">
        <w:rPr>
          <w:rStyle w:val="Numberhead"/>
        </w:rPr>
        <w:t>Peg</w:t>
      </w:r>
      <w:r>
        <w:tab/>
      </w:r>
      <w:r w:rsidR="00D945D1" w:rsidRPr="00D945D1">
        <w:t>Dave</w:t>
      </w:r>
    </w:p>
    <w:p w14:paraId="4F9892FA" w14:textId="77777777" w:rsidR="00FD0EA3" w:rsidRDefault="00FD0EA3" w:rsidP="00FD0EA3">
      <w:pPr>
        <w:pStyle w:val="keywords"/>
      </w:pPr>
      <w:r>
        <w:rPr>
          <w:rStyle w:val="Numberhead"/>
        </w:rPr>
        <w:t>Ch. terrain</w:t>
      </w:r>
      <w:r w:rsidRPr="00A46E8A">
        <w:tab/>
      </w:r>
    </w:p>
    <w:p w14:paraId="2B4B6CCB" w14:textId="77777777" w:rsidR="00FD0EA3" w:rsidRDefault="00FD0EA3" w:rsidP="00FD0EA3">
      <w:pPr>
        <w:pStyle w:val="keywords"/>
      </w:pPr>
      <w:r>
        <w:rPr>
          <w:rStyle w:val="Numberhead"/>
        </w:rPr>
        <w:t>Themes</w:t>
      </w:r>
      <w:r>
        <w:tab/>
      </w:r>
    </w:p>
    <w:p w14:paraId="079977C6" w14:textId="79A4C6C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A star of David on the attic window rattles as the women climb the stairs.</w:t>
      </w:r>
    </w:p>
    <w:p w14:paraId="25949A1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0E8D9F8" w14:textId="06F4ED8F" w:rsidR="00FD0EA3" w:rsidRPr="00F839CC" w:rsidRDefault="00FD0EA3" w:rsidP="00FD0EA3">
      <w:pPr>
        <w:pStyle w:val="Heading5"/>
      </w:pPr>
      <w:r w:rsidRPr="00F839CC">
        <w:t>1</w:t>
      </w:r>
      <w:r w:rsidR="00D945D1">
        <w:t>9</w:t>
      </w:r>
      <w:r w:rsidRPr="00F839CC">
        <w:t xml:space="preserve"> </w:t>
      </w:r>
    </w:p>
    <w:p w14:paraId="0FFEE8F8" w14:textId="5587D93D" w:rsidR="00FD0EA3" w:rsidRPr="00166964" w:rsidRDefault="00FD0EA3" w:rsidP="00FD0EA3">
      <w:pPr>
        <w:pStyle w:val="keywords"/>
      </w:pPr>
      <w:r w:rsidRPr="00D25469">
        <w:rPr>
          <w:rStyle w:val="Numberhead"/>
        </w:rPr>
        <w:t>Peg</w:t>
      </w:r>
      <w:r>
        <w:tab/>
      </w:r>
      <w:r w:rsidR="00D945D1" w:rsidRPr="00D945D1">
        <w:t>top</w:t>
      </w:r>
    </w:p>
    <w:p w14:paraId="413C3ED2" w14:textId="77777777" w:rsidR="00FD0EA3" w:rsidRDefault="00FD0EA3" w:rsidP="00FD0EA3">
      <w:pPr>
        <w:pStyle w:val="keywords"/>
      </w:pPr>
      <w:r>
        <w:rPr>
          <w:rStyle w:val="Numberhead"/>
        </w:rPr>
        <w:lastRenderedPageBreak/>
        <w:t>Ch. terrain</w:t>
      </w:r>
      <w:r w:rsidRPr="00A46E8A">
        <w:tab/>
      </w:r>
    </w:p>
    <w:p w14:paraId="3F42D821" w14:textId="77777777" w:rsidR="00FD0EA3" w:rsidRDefault="00FD0EA3" w:rsidP="00FD0EA3">
      <w:pPr>
        <w:pStyle w:val="keywords"/>
      </w:pPr>
      <w:r>
        <w:rPr>
          <w:rStyle w:val="Numberhead"/>
        </w:rPr>
        <w:t>Themes</w:t>
      </w:r>
      <w:r>
        <w:tab/>
      </w:r>
    </w:p>
    <w:p w14:paraId="026A3BAA" w14:textId="10380D3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There are Jewish children in the sunlight of the window playing a game with a top (dreidel).</w:t>
      </w:r>
    </w:p>
    <w:p w14:paraId="407F9BC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97AE70C" w14:textId="5E44AFAA" w:rsidR="00C80246" w:rsidRDefault="00C80246" w:rsidP="00C80246">
      <w:pPr>
        <w:pStyle w:val="Heading4"/>
      </w:pPr>
      <w:r>
        <w:t>The building collapses</w:t>
      </w:r>
    </w:p>
    <w:p w14:paraId="7AFEBF5A" w14:textId="0ECB8658" w:rsidR="00C80246" w:rsidRPr="00AE6A68" w:rsidRDefault="00585E37" w:rsidP="00C80246">
      <w:pPr>
        <w:pStyle w:val="keywords"/>
      </w:pPr>
      <w:r>
        <w:rPr>
          <w:rStyle w:val="Numberhead"/>
        </w:rPr>
        <w:t>Scene</w:t>
      </w:r>
      <w:r w:rsidR="00C80246" w:rsidRPr="00AE6A68">
        <w:tab/>
      </w:r>
    </w:p>
    <w:p w14:paraId="7A883C3E" w14:textId="13E0C788" w:rsidR="00FD0EA3" w:rsidRPr="00F839CC" w:rsidRDefault="00FD0EA3" w:rsidP="00FD0EA3">
      <w:pPr>
        <w:pStyle w:val="Heading5"/>
      </w:pPr>
      <w:r>
        <w:t>2</w:t>
      </w:r>
      <w:r w:rsidR="00D945D1">
        <w:t>0</w:t>
      </w:r>
      <w:r w:rsidRPr="00F839CC">
        <w:t xml:space="preserve"> </w:t>
      </w:r>
    </w:p>
    <w:p w14:paraId="577C1FA4" w14:textId="5A3AFA20" w:rsidR="00FD0EA3" w:rsidRPr="00166964" w:rsidRDefault="00FD0EA3" w:rsidP="00FD0EA3">
      <w:pPr>
        <w:pStyle w:val="keywords"/>
      </w:pPr>
      <w:r w:rsidRPr="00D25469">
        <w:rPr>
          <w:rStyle w:val="Numberhead"/>
        </w:rPr>
        <w:t>Peg</w:t>
      </w:r>
      <w:r>
        <w:tab/>
      </w:r>
      <w:r w:rsidR="00D945D1" w:rsidRPr="00D945D1">
        <w:t>noise</w:t>
      </w:r>
    </w:p>
    <w:p w14:paraId="4FD6C000" w14:textId="77777777" w:rsidR="00FD0EA3" w:rsidRDefault="00FD0EA3" w:rsidP="00FD0EA3">
      <w:pPr>
        <w:pStyle w:val="keywords"/>
      </w:pPr>
      <w:r>
        <w:rPr>
          <w:rStyle w:val="Numberhead"/>
        </w:rPr>
        <w:t>Ch. terrain</w:t>
      </w:r>
      <w:r w:rsidRPr="00A46E8A">
        <w:tab/>
      </w:r>
    </w:p>
    <w:p w14:paraId="7C90AFA4" w14:textId="77777777" w:rsidR="00FD0EA3" w:rsidRDefault="00FD0EA3" w:rsidP="00FD0EA3">
      <w:pPr>
        <w:pStyle w:val="keywords"/>
      </w:pPr>
      <w:r>
        <w:rPr>
          <w:rStyle w:val="Numberhead"/>
        </w:rPr>
        <w:t>Themes</w:t>
      </w:r>
      <w:r>
        <w:tab/>
      </w:r>
    </w:p>
    <w:p w14:paraId="55AF1924" w14:textId="239A8AB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top drills a hole in floor and causes the building to collapse causing a great noise.</w:t>
      </w:r>
    </w:p>
    <w:p w14:paraId="39646FF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5D86C88" w14:textId="5FD65C2A" w:rsidR="00FD0EA3" w:rsidRPr="00F839CC" w:rsidRDefault="00FD0EA3" w:rsidP="00FD0EA3">
      <w:pPr>
        <w:pStyle w:val="Heading5"/>
      </w:pPr>
      <w:r>
        <w:t>2</w:t>
      </w:r>
      <w:r w:rsidR="002A779D">
        <w:t>1</w:t>
      </w:r>
      <w:r w:rsidRPr="00F839CC">
        <w:t xml:space="preserve"> </w:t>
      </w:r>
    </w:p>
    <w:p w14:paraId="1AC867AA" w14:textId="4EE9FD82" w:rsidR="00FD0EA3" w:rsidRPr="00166964" w:rsidRDefault="00FD0EA3" w:rsidP="00FD0EA3">
      <w:pPr>
        <w:pStyle w:val="keywords"/>
      </w:pPr>
      <w:r w:rsidRPr="00D25469">
        <w:rPr>
          <w:rStyle w:val="Numberhead"/>
        </w:rPr>
        <w:t>Peg</w:t>
      </w:r>
      <w:r>
        <w:tab/>
      </w:r>
      <w:r w:rsidR="002A779D" w:rsidRPr="002A779D">
        <w:t>window</w:t>
      </w:r>
    </w:p>
    <w:p w14:paraId="153D9876" w14:textId="77777777" w:rsidR="00FD0EA3" w:rsidRDefault="00FD0EA3" w:rsidP="00FD0EA3">
      <w:pPr>
        <w:pStyle w:val="keywords"/>
      </w:pPr>
      <w:r>
        <w:rPr>
          <w:rStyle w:val="Numberhead"/>
        </w:rPr>
        <w:t>Ch. terrain</w:t>
      </w:r>
      <w:r w:rsidRPr="00A46E8A">
        <w:tab/>
      </w:r>
    </w:p>
    <w:p w14:paraId="770EA714" w14:textId="77777777" w:rsidR="00FD0EA3" w:rsidRDefault="00FD0EA3" w:rsidP="00FD0EA3">
      <w:pPr>
        <w:pStyle w:val="keywords"/>
      </w:pPr>
      <w:r>
        <w:rPr>
          <w:rStyle w:val="Numberhead"/>
        </w:rPr>
        <w:t>Themes</w:t>
      </w:r>
      <w:r>
        <w:tab/>
      </w:r>
    </w:p>
    <w:p w14:paraId="082C9DA9" w14:textId="3CAD4FA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The large stained-glass window in main area shatters as the building collapses.</w:t>
      </w:r>
    </w:p>
    <w:p w14:paraId="32A9056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94041CB" w14:textId="3D9AB091" w:rsidR="00FD0EA3" w:rsidRPr="00F839CC" w:rsidRDefault="00FD0EA3" w:rsidP="00FD0EA3">
      <w:pPr>
        <w:pStyle w:val="Heading5"/>
      </w:pPr>
      <w:r>
        <w:t>2</w:t>
      </w:r>
      <w:r w:rsidR="002A779D">
        <w:t>2</w:t>
      </w:r>
      <w:r w:rsidRPr="00F839CC">
        <w:t xml:space="preserve"> </w:t>
      </w:r>
    </w:p>
    <w:p w14:paraId="5128BD45" w14:textId="7623731B" w:rsidR="00FD0EA3" w:rsidRPr="00166964" w:rsidRDefault="00FD0EA3" w:rsidP="00FD0EA3">
      <w:pPr>
        <w:pStyle w:val="keywords"/>
      </w:pPr>
      <w:r w:rsidRPr="00D25469">
        <w:rPr>
          <w:rStyle w:val="Numberhead"/>
        </w:rPr>
        <w:t>Peg</w:t>
      </w:r>
      <w:r>
        <w:tab/>
      </w:r>
      <w:r w:rsidR="002A779D" w:rsidRPr="002A779D">
        <w:t>neon</w:t>
      </w:r>
    </w:p>
    <w:p w14:paraId="22F1E692" w14:textId="77777777" w:rsidR="00FD0EA3" w:rsidRDefault="00FD0EA3" w:rsidP="00FD0EA3">
      <w:pPr>
        <w:pStyle w:val="keywords"/>
      </w:pPr>
      <w:r>
        <w:rPr>
          <w:rStyle w:val="Numberhead"/>
        </w:rPr>
        <w:t>Ch. terrain</w:t>
      </w:r>
      <w:r w:rsidRPr="00A46E8A">
        <w:tab/>
      </w:r>
    </w:p>
    <w:p w14:paraId="35273519" w14:textId="77777777" w:rsidR="00FD0EA3" w:rsidRDefault="00FD0EA3" w:rsidP="00FD0EA3">
      <w:pPr>
        <w:pStyle w:val="keywords"/>
      </w:pPr>
      <w:r>
        <w:rPr>
          <w:rStyle w:val="Numberhead"/>
        </w:rPr>
        <w:t>Themes</w:t>
      </w:r>
      <w:r>
        <w:tab/>
      </w:r>
    </w:p>
    <w:p w14:paraId="3C2CD38D" w14:textId="7A4D733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A neon menorah sign on top of the building collapses and falls through the ceiling.</w:t>
      </w:r>
    </w:p>
    <w:p w14:paraId="1EBCAF6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C13F091" w14:textId="7B762262" w:rsidR="00C80246" w:rsidRDefault="00C80246" w:rsidP="00C80246">
      <w:pPr>
        <w:pStyle w:val="Heading4"/>
      </w:pPr>
      <w:r>
        <w:t>The congregation mourns</w:t>
      </w:r>
    </w:p>
    <w:p w14:paraId="74009C0D" w14:textId="279235D3" w:rsidR="00C80246" w:rsidRPr="00AE6A68" w:rsidRDefault="00585E37" w:rsidP="00C80246">
      <w:pPr>
        <w:pStyle w:val="keywords"/>
      </w:pPr>
      <w:r>
        <w:rPr>
          <w:rStyle w:val="Numberhead"/>
        </w:rPr>
        <w:t>Scene</w:t>
      </w:r>
      <w:r w:rsidR="00C80246" w:rsidRPr="00AE6A68">
        <w:tab/>
      </w:r>
    </w:p>
    <w:p w14:paraId="47A1BA77" w14:textId="4903DBA1" w:rsidR="00FD0EA3" w:rsidRPr="00F839CC" w:rsidRDefault="00FD0EA3" w:rsidP="00FD0EA3">
      <w:pPr>
        <w:pStyle w:val="Heading5"/>
      </w:pPr>
      <w:r>
        <w:t>2</w:t>
      </w:r>
      <w:r w:rsidR="002A779D">
        <w:t>3</w:t>
      </w:r>
      <w:r w:rsidRPr="00F839CC">
        <w:t xml:space="preserve"> </w:t>
      </w:r>
    </w:p>
    <w:p w14:paraId="227B3BFA" w14:textId="4D4A72C5" w:rsidR="00FD0EA3" w:rsidRPr="00166964" w:rsidRDefault="00FD0EA3" w:rsidP="00FD0EA3">
      <w:pPr>
        <w:pStyle w:val="keywords"/>
      </w:pPr>
      <w:r w:rsidRPr="00D25469">
        <w:rPr>
          <w:rStyle w:val="Numberhead"/>
        </w:rPr>
        <w:t>Peg</w:t>
      </w:r>
      <w:r>
        <w:tab/>
      </w:r>
      <w:proofErr w:type="gramStart"/>
      <w:r w:rsidR="002A779D" w:rsidRPr="002A779D">
        <w:t>numb</w:t>
      </w:r>
      <w:proofErr w:type="gramEnd"/>
    </w:p>
    <w:p w14:paraId="6CB8AA01" w14:textId="77777777" w:rsidR="00FD0EA3" w:rsidRDefault="00FD0EA3" w:rsidP="00FD0EA3">
      <w:pPr>
        <w:pStyle w:val="keywords"/>
      </w:pPr>
      <w:r>
        <w:rPr>
          <w:rStyle w:val="Numberhead"/>
        </w:rPr>
        <w:t>Ch. terrain</w:t>
      </w:r>
      <w:r w:rsidRPr="00A46E8A">
        <w:tab/>
      </w:r>
    </w:p>
    <w:p w14:paraId="035ECD72" w14:textId="77777777" w:rsidR="00FD0EA3" w:rsidRDefault="00FD0EA3" w:rsidP="00FD0EA3">
      <w:pPr>
        <w:pStyle w:val="keywords"/>
      </w:pPr>
      <w:r>
        <w:rPr>
          <w:rStyle w:val="Numberhead"/>
        </w:rPr>
        <w:t>Themes</w:t>
      </w:r>
      <w:r>
        <w:tab/>
      </w:r>
    </w:p>
    <w:p w14:paraId="66FC433D" w14:textId="7315C54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Synagogue members are numb from shuckling in prayer against an exterior wall after all the destruction.</w:t>
      </w:r>
    </w:p>
    <w:p w14:paraId="76AC572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C990EEC" w14:textId="3C21C7AF" w:rsidR="00FD0EA3" w:rsidRPr="00F839CC" w:rsidRDefault="00FD0EA3" w:rsidP="00FD0EA3">
      <w:pPr>
        <w:pStyle w:val="Heading5"/>
      </w:pPr>
      <w:r>
        <w:t>2</w:t>
      </w:r>
      <w:r w:rsidR="002A779D">
        <w:t>4</w:t>
      </w:r>
      <w:r w:rsidRPr="00F839CC">
        <w:t xml:space="preserve"> </w:t>
      </w:r>
    </w:p>
    <w:p w14:paraId="26DE48C8" w14:textId="16592C18" w:rsidR="00FD0EA3" w:rsidRPr="00166964" w:rsidRDefault="00FD0EA3" w:rsidP="00FD0EA3">
      <w:pPr>
        <w:pStyle w:val="keywords"/>
      </w:pPr>
      <w:r w:rsidRPr="00D25469">
        <w:rPr>
          <w:rStyle w:val="Numberhead"/>
        </w:rPr>
        <w:t>Peg</w:t>
      </w:r>
      <w:r>
        <w:tab/>
      </w:r>
      <w:r w:rsidR="002A779D" w:rsidRPr="002A779D">
        <w:t>wiener</w:t>
      </w:r>
    </w:p>
    <w:p w14:paraId="389ADA5A" w14:textId="77777777" w:rsidR="00FD0EA3" w:rsidRDefault="00FD0EA3" w:rsidP="00FD0EA3">
      <w:pPr>
        <w:pStyle w:val="keywords"/>
      </w:pPr>
      <w:r>
        <w:rPr>
          <w:rStyle w:val="Numberhead"/>
        </w:rPr>
        <w:lastRenderedPageBreak/>
        <w:t>Ch. terrain</w:t>
      </w:r>
      <w:r w:rsidRPr="00A46E8A">
        <w:tab/>
      </w:r>
    </w:p>
    <w:p w14:paraId="27B7834B" w14:textId="77777777" w:rsidR="00FD0EA3" w:rsidRDefault="00FD0EA3" w:rsidP="00FD0EA3">
      <w:pPr>
        <w:pStyle w:val="keywords"/>
      </w:pPr>
      <w:r>
        <w:rPr>
          <w:rStyle w:val="Numberhead"/>
        </w:rPr>
        <w:t>Themes</w:t>
      </w:r>
      <w:r>
        <w:tab/>
      </w:r>
    </w:p>
    <w:p w14:paraId="46348A7E" w14:textId="5B99191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Hebrew National kosher wieners are roasted by a campfire overnight for people praying.</w:t>
      </w:r>
    </w:p>
    <w:p w14:paraId="68B1F117" w14:textId="290C555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16</w:t>
      </w:r>
      <w:r w:rsidR="00B600D4">
        <w:t xml:space="preserve"> </w:t>
      </w:r>
      <w:r w:rsidR="00B600D4" w:rsidRPr="00B600D4">
        <w:t>So I strive always to keep my conscience clear before God and man.</w:t>
      </w:r>
    </w:p>
    <w:p w14:paraId="0D7B0016" w14:textId="76F64F6D" w:rsidR="00FD0EA3" w:rsidRPr="00F839CC" w:rsidRDefault="00FD0EA3" w:rsidP="00FD0EA3">
      <w:pPr>
        <w:pStyle w:val="Heading5"/>
      </w:pPr>
      <w:r>
        <w:t>2</w:t>
      </w:r>
      <w:r w:rsidR="002A779D">
        <w:t>5</w:t>
      </w:r>
      <w:r w:rsidRPr="00F839CC">
        <w:t xml:space="preserve"> </w:t>
      </w:r>
    </w:p>
    <w:p w14:paraId="42BF01B7" w14:textId="58C36CC8" w:rsidR="00FD0EA3" w:rsidRPr="00166964" w:rsidRDefault="00FD0EA3" w:rsidP="00FD0EA3">
      <w:pPr>
        <w:pStyle w:val="keywords"/>
      </w:pPr>
      <w:r w:rsidRPr="00D25469">
        <w:rPr>
          <w:rStyle w:val="Numberhead"/>
        </w:rPr>
        <w:t>Peg</w:t>
      </w:r>
      <w:r>
        <w:tab/>
      </w:r>
      <w:r w:rsidR="002A779D">
        <w:t>nail</w:t>
      </w:r>
    </w:p>
    <w:p w14:paraId="34B1AC63" w14:textId="77777777" w:rsidR="00FD0EA3" w:rsidRDefault="00FD0EA3" w:rsidP="00FD0EA3">
      <w:pPr>
        <w:pStyle w:val="keywords"/>
      </w:pPr>
      <w:r>
        <w:rPr>
          <w:rStyle w:val="Numberhead"/>
        </w:rPr>
        <w:t>Ch. terrain</w:t>
      </w:r>
      <w:r w:rsidRPr="00A46E8A">
        <w:tab/>
      </w:r>
    </w:p>
    <w:p w14:paraId="1F2F22D1" w14:textId="77777777" w:rsidR="00FD0EA3" w:rsidRDefault="00FD0EA3" w:rsidP="00FD0EA3">
      <w:pPr>
        <w:pStyle w:val="keywords"/>
      </w:pPr>
      <w:r>
        <w:rPr>
          <w:rStyle w:val="Numberhead"/>
        </w:rPr>
        <w:t>Themes</w:t>
      </w:r>
      <w:r>
        <w:tab/>
      </w:r>
    </w:p>
    <w:p w14:paraId="6E575F06" w14:textId="56C9995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Nails in the wall holds the roasted hot dogs so they can cool.</w:t>
      </w:r>
    </w:p>
    <w:p w14:paraId="28E564B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3566E5F" w14:textId="5C310E58" w:rsidR="00FD0EA3" w:rsidRPr="00F839CC" w:rsidRDefault="00FD0EA3" w:rsidP="00FD0EA3">
      <w:pPr>
        <w:pStyle w:val="Heading5"/>
      </w:pPr>
      <w:r>
        <w:t>2</w:t>
      </w:r>
      <w:r w:rsidR="002A779D">
        <w:t>6</w:t>
      </w:r>
      <w:r w:rsidRPr="00F839CC">
        <w:t xml:space="preserve"> </w:t>
      </w:r>
    </w:p>
    <w:p w14:paraId="25D4DF78" w14:textId="1FCB5FD9" w:rsidR="00FD0EA3" w:rsidRPr="00166964" w:rsidRDefault="00FD0EA3" w:rsidP="00FD0EA3">
      <w:pPr>
        <w:pStyle w:val="keywords"/>
      </w:pPr>
      <w:r w:rsidRPr="00D25469">
        <w:rPr>
          <w:rStyle w:val="Numberhead"/>
        </w:rPr>
        <w:t>Peg</w:t>
      </w:r>
      <w:r>
        <w:tab/>
      </w:r>
      <w:r w:rsidR="002A779D" w:rsidRPr="002A779D">
        <w:t>nosh</w:t>
      </w:r>
    </w:p>
    <w:p w14:paraId="728DD7D5" w14:textId="77777777" w:rsidR="00FD0EA3" w:rsidRDefault="00FD0EA3" w:rsidP="00FD0EA3">
      <w:pPr>
        <w:pStyle w:val="keywords"/>
      </w:pPr>
      <w:r>
        <w:rPr>
          <w:rStyle w:val="Numberhead"/>
        </w:rPr>
        <w:t>Ch. terrain</w:t>
      </w:r>
      <w:r w:rsidRPr="00A46E8A">
        <w:tab/>
      </w:r>
    </w:p>
    <w:p w14:paraId="469DED08" w14:textId="77777777" w:rsidR="00FD0EA3" w:rsidRDefault="00FD0EA3" w:rsidP="00FD0EA3">
      <w:pPr>
        <w:pStyle w:val="keywords"/>
      </w:pPr>
      <w:r>
        <w:rPr>
          <w:rStyle w:val="Numberhead"/>
        </w:rPr>
        <w:t>Themes</w:t>
      </w:r>
      <w:r>
        <w:tab/>
      </w:r>
    </w:p>
    <w:p w14:paraId="339B200D" w14:textId="00AADAB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A nosh of bagel, lox, and leftover hot dogs is served for breakfast the next morning for praying people</w:t>
      </w:r>
    </w:p>
    <w:p w14:paraId="61296BE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E1216B0" w14:textId="7612D8B1" w:rsidR="00C80246" w:rsidRDefault="00C80246" w:rsidP="00C80246">
      <w:pPr>
        <w:pStyle w:val="Heading4"/>
      </w:pPr>
      <w:r>
        <w:t>Restoration of the building</w:t>
      </w:r>
    </w:p>
    <w:p w14:paraId="16FD5F57" w14:textId="21297247" w:rsidR="00C80246" w:rsidRPr="00AE6A68" w:rsidRDefault="00585E37" w:rsidP="00C80246">
      <w:pPr>
        <w:pStyle w:val="keywords"/>
      </w:pPr>
      <w:r>
        <w:rPr>
          <w:rStyle w:val="Numberhead"/>
        </w:rPr>
        <w:t>Scene</w:t>
      </w:r>
      <w:r w:rsidR="00C80246" w:rsidRPr="00AE6A68">
        <w:tab/>
      </w:r>
    </w:p>
    <w:p w14:paraId="0D1CC327" w14:textId="5828CFD6" w:rsidR="00FD0EA3" w:rsidRPr="00F839CC" w:rsidRDefault="00FD0EA3" w:rsidP="00FD0EA3">
      <w:pPr>
        <w:pStyle w:val="Heading5"/>
      </w:pPr>
      <w:r>
        <w:t>2</w:t>
      </w:r>
      <w:r w:rsidR="002A779D">
        <w:t>7</w:t>
      </w:r>
      <w:r w:rsidRPr="00F839CC">
        <w:t xml:space="preserve"> </w:t>
      </w:r>
    </w:p>
    <w:p w14:paraId="237760EC" w14:textId="115BCFA8" w:rsidR="00FD0EA3" w:rsidRPr="00166964" w:rsidRDefault="00FD0EA3" w:rsidP="00FD0EA3">
      <w:pPr>
        <w:pStyle w:val="keywords"/>
      </w:pPr>
      <w:r w:rsidRPr="00D25469">
        <w:rPr>
          <w:rStyle w:val="Numberhead"/>
        </w:rPr>
        <w:t>Peg</w:t>
      </w:r>
      <w:r>
        <w:tab/>
      </w:r>
      <w:r w:rsidR="002A779D" w:rsidRPr="002A779D">
        <w:t>Hanukah</w:t>
      </w:r>
    </w:p>
    <w:p w14:paraId="35CE0897" w14:textId="77777777" w:rsidR="00FD0EA3" w:rsidRDefault="00FD0EA3" w:rsidP="00FD0EA3">
      <w:pPr>
        <w:pStyle w:val="keywords"/>
      </w:pPr>
      <w:r>
        <w:rPr>
          <w:rStyle w:val="Numberhead"/>
        </w:rPr>
        <w:t>Ch. terrain</w:t>
      </w:r>
      <w:r w:rsidRPr="00A46E8A">
        <w:tab/>
      </w:r>
    </w:p>
    <w:p w14:paraId="3C2C4DF1" w14:textId="77777777" w:rsidR="00FD0EA3" w:rsidRDefault="00FD0EA3" w:rsidP="00FD0EA3">
      <w:pPr>
        <w:pStyle w:val="keywords"/>
      </w:pPr>
      <w:r>
        <w:rPr>
          <w:rStyle w:val="Numberhead"/>
        </w:rPr>
        <w:t>Themes</w:t>
      </w:r>
      <w:r>
        <w:tab/>
      </w:r>
    </w:p>
    <w:p w14:paraId="0AB6DC2A" w14:textId="2D07E34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People order a new Hanukah menorah to hold leftover bagels and is installed inside for light</w:t>
      </w:r>
    </w:p>
    <w:p w14:paraId="2428E0E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F4970E9" w14:textId="0A3A2CC3" w:rsidR="00FD0EA3" w:rsidRPr="00F839CC" w:rsidRDefault="00FD0EA3" w:rsidP="00FD0EA3">
      <w:pPr>
        <w:pStyle w:val="Heading5"/>
      </w:pPr>
      <w:r>
        <w:t>2</w:t>
      </w:r>
      <w:r w:rsidR="002A779D">
        <w:t>8</w:t>
      </w:r>
      <w:r w:rsidRPr="00F839CC">
        <w:t xml:space="preserve"> </w:t>
      </w:r>
    </w:p>
    <w:p w14:paraId="4F7D76CE" w14:textId="68F6EA73" w:rsidR="00FD0EA3" w:rsidRPr="00166964" w:rsidRDefault="00FD0EA3" w:rsidP="00FD0EA3">
      <w:pPr>
        <w:pStyle w:val="keywords"/>
      </w:pPr>
      <w:r w:rsidRPr="00D25469">
        <w:rPr>
          <w:rStyle w:val="Numberhead"/>
        </w:rPr>
        <w:t>Peg</w:t>
      </w:r>
      <w:r>
        <w:tab/>
      </w:r>
      <w:r w:rsidR="002A779D" w:rsidRPr="002A779D">
        <w:t>knife</w:t>
      </w:r>
    </w:p>
    <w:p w14:paraId="1B43A6B6" w14:textId="77777777" w:rsidR="00FD0EA3" w:rsidRDefault="00FD0EA3" w:rsidP="00FD0EA3">
      <w:pPr>
        <w:pStyle w:val="keywords"/>
      </w:pPr>
      <w:r>
        <w:rPr>
          <w:rStyle w:val="Numberhead"/>
        </w:rPr>
        <w:t>Ch. terrain</w:t>
      </w:r>
      <w:r w:rsidRPr="00A46E8A">
        <w:tab/>
      </w:r>
    </w:p>
    <w:p w14:paraId="0D5F60D9" w14:textId="77777777" w:rsidR="00FD0EA3" w:rsidRDefault="00FD0EA3" w:rsidP="00FD0EA3">
      <w:pPr>
        <w:pStyle w:val="keywords"/>
      </w:pPr>
      <w:r>
        <w:rPr>
          <w:rStyle w:val="Numberhead"/>
        </w:rPr>
        <w:t>Themes</w:t>
      </w:r>
      <w:r>
        <w:tab/>
      </w:r>
    </w:p>
    <w:p w14:paraId="1F13184F" w14:textId="1BA7320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The light glints off the knife of mohel (izmel) for circumcision services. The door closes for privacy.</w:t>
      </w:r>
    </w:p>
    <w:p w14:paraId="3A98605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D76F073" w14:textId="16E72752" w:rsidR="008F510B" w:rsidRPr="00C26B78" w:rsidRDefault="008F510B" w:rsidP="008F510B">
      <w:pPr>
        <w:pStyle w:val="Heading2"/>
        <w:rPr>
          <w:lang w:val="en-US"/>
        </w:rPr>
      </w:pPr>
      <w:r w:rsidRPr="00C26B78">
        <w:rPr>
          <w:lang w:val="en-US"/>
        </w:rPr>
        <w:t>New Testament</w:t>
      </w:r>
      <w:r>
        <w:rPr>
          <w:lang w:val="en-US"/>
        </w:rPr>
        <w:t xml:space="preserve"> – </w:t>
      </w:r>
      <w:r w:rsidR="002A4B0C">
        <w:rPr>
          <w:lang w:val="en-US"/>
        </w:rPr>
        <w:t>Roman banks</w:t>
      </w:r>
    </w:p>
    <w:p w14:paraId="1229D537" w14:textId="1FEC2968" w:rsidR="002A4B0C" w:rsidRDefault="002A4B0C" w:rsidP="002A4B0C">
      <w:pPr>
        <w:pStyle w:val="keywords"/>
      </w:pPr>
      <w:r w:rsidRPr="000748DF">
        <w:rPr>
          <w:rStyle w:val="Numberhead"/>
        </w:rPr>
        <w:t>Story</w:t>
      </w:r>
      <w:r>
        <w:tab/>
      </w:r>
    </w:p>
    <w:p w14:paraId="713230E3" w14:textId="2701FBE9" w:rsidR="008E6208" w:rsidRDefault="000C4C07" w:rsidP="008E6208">
      <w:pPr>
        <w:pStyle w:val="Heading3"/>
      </w:pPr>
      <w:r w:rsidRPr="006A05C8">
        <w:lastRenderedPageBreak/>
        <w:t>Romans</w:t>
      </w:r>
    </w:p>
    <w:p w14:paraId="10039B3C" w14:textId="72AE8181" w:rsidR="00B17BCA" w:rsidRPr="000748DF" w:rsidRDefault="00B17BCA" w:rsidP="00B17BCA">
      <w:pPr>
        <w:pStyle w:val="keywords"/>
      </w:pPr>
      <w:r w:rsidRPr="00C55749">
        <w:rPr>
          <w:rStyle w:val="Numberhead"/>
        </w:rPr>
        <w:t>Sub. word</w:t>
      </w:r>
      <w:r>
        <w:rPr>
          <w:rStyle w:val="Numberhead"/>
        </w:rPr>
        <w:t>s</w:t>
      </w:r>
      <w:r w:rsidRPr="000748DF">
        <w:tab/>
      </w:r>
      <w:r w:rsidR="00CA39F2">
        <w:t>Rome</w:t>
      </w:r>
    </w:p>
    <w:p w14:paraId="75670C09" w14:textId="2BBA62EB" w:rsidR="00B17BCA" w:rsidRDefault="00B17BCA" w:rsidP="00B17BCA">
      <w:pPr>
        <w:pStyle w:val="keywords"/>
      </w:pPr>
      <w:r>
        <w:rPr>
          <w:rStyle w:val="Numberhead"/>
        </w:rPr>
        <w:t>Peg</w:t>
      </w:r>
      <w:r w:rsidRPr="000748DF">
        <w:tab/>
      </w:r>
      <w:r>
        <w:t xml:space="preserve">6 = </w:t>
      </w:r>
      <w:r w:rsidR="00271217">
        <w:t>shoe</w:t>
      </w:r>
    </w:p>
    <w:p w14:paraId="595362B5" w14:textId="1E1E35BD" w:rsidR="00AE390F" w:rsidRPr="00CA39F2" w:rsidRDefault="003C7CD5" w:rsidP="00AE390F">
      <w:pPr>
        <w:pStyle w:val="keywords"/>
      </w:pPr>
      <w:r>
        <w:rPr>
          <w:rStyle w:val="Numberhead"/>
        </w:rPr>
        <w:t>Book terrain</w:t>
      </w:r>
      <w:r>
        <w:rPr>
          <w:rStyle w:val="Numberhead"/>
        </w:rPr>
        <w:tab/>
      </w:r>
      <w:r w:rsidR="00CA39F2" w:rsidRPr="00CA39F2">
        <w:t>Colosseum</w:t>
      </w:r>
    </w:p>
    <w:p w14:paraId="0D459ACD" w14:textId="62D97459" w:rsidR="00B17BCA" w:rsidRDefault="00B17BCA" w:rsidP="00B17BCA">
      <w:pPr>
        <w:pStyle w:val="keywords"/>
      </w:pPr>
      <w:r w:rsidRPr="000748DF">
        <w:rPr>
          <w:rStyle w:val="Numberhead"/>
        </w:rPr>
        <w:t>Story</w:t>
      </w:r>
      <w:r>
        <w:tab/>
      </w:r>
      <w:r w:rsidR="00CA39F2">
        <w:t>The cross comes to rest in Rome with Paul.</w:t>
      </w:r>
      <w:r w:rsidR="00020B29" w:rsidRPr="00020B29">
        <w:t xml:space="preserve"> </w:t>
      </w:r>
      <w:r w:rsidR="00020B29" w:rsidRPr="006A05C8">
        <w:t>synagogue people head to gate with columns</w:t>
      </w:r>
    </w:p>
    <w:p w14:paraId="425062BE" w14:textId="77777777" w:rsidR="00B17BCA" w:rsidRPr="000748DF" w:rsidRDefault="00B17BCA" w:rsidP="00B17BCA">
      <w:pPr>
        <w:pStyle w:val="keywords"/>
      </w:pPr>
      <w:r>
        <w:rPr>
          <w:rStyle w:val="Numberhead"/>
        </w:rPr>
        <w:t>Notes</w:t>
      </w:r>
      <w:r w:rsidRPr="006A1716">
        <w:tab/>
      </w:r>
    </w:p>
    <w:p w14:paraId="6E476D4C" w14:textId="38CED665" w:rsidR="007310CF" w:rsidRDefault="007310CF" w:rsidP="007310CF">
      <w:pPr>
        <w:pStyle w:val="Heading4"/>
      </w:pPr>
      <w:r>
        <w:t>E</w:t>
      </w:r>
      <w:r w:rsidR="000C4C07" w:rsidRPr="006A05C8">
        <w:t>vent prep</w:t>
      </w:r>
      <w:r>
        <w:t>aration</w:t>
      </w:r>
      <w:r w:rsidR="000C4C07" w:rsidRPr="006A05C8">
        <w:tab/>
      </w:r>
    </w:p>
    <w:p w14:paraId="5B8C83A0" w14:textId="1E96FA6B" w:rsidR="00773524" w:rsidRPr="00AE6A68" w:rsidRDefault="00585E37" w:rsidP="00773524">
      <w:pPr>
        <w:pStyle w:val="keywords"/>
      </w:pPr>
      <w:r>
        <w:rPr>
          <w:rStyle w:val="Numberhead"/>
        </w:rPr>
        <w:t>Scene</w:t>
      </w:r>
      <w:r w:rsidR="00773524" w:rsidRPr="00AE6A68">
        <w:tab/>
      </w:r>
    </w:p>
    <w:p w14:paraId="02B5F5E8" w14:textId="01676189" w:rsidR="00FD0EA3" w:rsidRPr="00F839CC" w:rsidRDefault="00FD0EA3" w:rsidP="00FD0EA3">
      <w:pPr>
        <w:pStyle w:val="Heading5"/>
      </w:pPr>
      <w:r>
        <w:t>1</w:t>
      </w:r>
      <w:r w:rsidRPr="00F839CC">
        <w:t xml:space="preserve"> </w:t>
      </w:r>
    </w:p>
    <w:p w14:paraId="19A76D25" w14:textId="516926BE" w:rsidR="00FD0EA3" w:rsidRPr="00166964" w:rsidRDefault="00FD0EA3" w:rsidP="00FD0EA3">
      <w:pPr>
        <w:pStyle w:val="keywords"/>
      </w:pPr>
      <w:r w:rsidRPr="00D25469">
        <w:rPr>
          <w:rStyle w:val="Numberhead"/>
        </w:rPr>
        <w:t>Peg</w:t>
      </w:r>
      <w:r>
        <w:tab/>
      </w:r>
      <w:r w:rsidR="009F6E00">
        <w:t>Book peg</w:t>
      </w:r>
      <w:r w:rsidR="00A34AAD">
        <w:t xml:space="preserve"> = shoe</w:t>
      </w:r>
    </w:p>
    <w:p w14:paraId="4712F032" w14:textId="77777777" w:rsidR="00FD0EA3" w:rsidRDefault="00FD0EA3" w:rsidP="00FD0EA3">
      <w:pPr>
        <w:pStyle w:val="keywords"/>
      </w:pPr>
      <w:r>
        <w:rPr>
          <w:rStyle w:val="Numberhead"/>
        </w:rPr>
        <w:t>Ch. terrain</w:t>
      </w:r>
      <w:r w:rsidRPr="00A46E8A">
        <w:tab/>
      </w:r>
    </w:p>
    <w:p w14:paraId="3C959125" w14:textId="77777777" w:rsidR="00FD0EA3" w:rsidRDefault="00FD0EA3" w:rsidP="00FD0EA3">
      <w:pPr>
        <w:pStyle w:val="keywords"/>
      </w:pPr>
      <w:r>
        <w:rPr>
          <w:rStyle w:val="Numberhead"/>
        </w:rPr>
        <w:t>Themes</w:t>
      </w:r>
      <w:r>
        <w:tab/>
      </w:r>
    </w:p>
    <w:p w14:paraId="50EE1042" w14:textId="0586238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Synagogue people head to a gate with columns on a large stadium for games.</w:t>
      </w:r>
    </w:p>
    <w:p w14:paraId="57F28952" w14:textId="2634A82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16</w:t>
      </w:r>
      <w:r w:rsidR="00B600D4">
        <w:t xml:space="preserve"> </w:t>
      </w:r>
      <w:r w:rsidR="00B600D4" w:rsidRPr="00B600D4">
        <w:t>For I am not ashamed of the gospel, because it is the power of God that brings salvation to everyone who believes: first to the Jew, then to the Gentile.</w:t>
      </w:r>
    </w:p>
    <w:p w14:paraId="3D5B258C" w14:textId="1B21C6C6" w:rsidR="00FD0EA3" w:rsidRPr="00F839CC" w:rsidRDefault="000C195D" w:rsidP="00FD0EA3">
      <w:pPr>
        <w:pStyle w:val="Heading5"/>
      </w:pPr>
      <w:r>
        <w:t>2</w:t>
      </w:r>
      <w:r w:rsidR="00FD0EA3" w:rsidRPr="00F839CC">
        <w:t xml:space="preserve"> </w:t>
      </w:r>
    </w:p>
    <w:p w14:paraId="6CBC3E6E" w14:textId="079BB354" w:rsidR="00FD0EA3" w:rsidRPr="00166964" w:rsidRDefault="00FD0EA3" w:rsidP="00FD0EA3">
      <w:pPr>
        <w:pStyle w:val="keywords"/>
      </w:pPr>
      <w:r w:rsidRPr="00D25469">
        <w:rPr>
          <w:rStyle w:val="Numberhead"/>
        </w:rPr>
        <w:t>Peg</w:t>
      </w:r>
      <w:r>
        <w:tab/>
      </w:r>
      <w:r w:rsidR="000C195D" w:rsidRPr="000C195D">
        <w:t>win</w:t>
      </w:r>
    </w:p>
    <w:p w14:paraId="0CB3E23F" w14:textId="77777777" w:rsidR="00FD0EA3" w:rsidRDefault="00FD0EA3" w:rsidP="00FD0EA3">
      <w:pPr>
        <w:pStyle w:val="keywords"/>
      </w:pPr>
      <w:r>
        <w:rPr>
          <w:rStyle w:val="Numberhead"/>
        </w:rPr>
        <w:t>Ch. terrain</w:t>
      </w:r>
      <w:r w:rsidRPr="00A46E8A">
        <w:tab/>
      </w:r>
    </w:p>
    <w:p w14:paraId="6BFB4E18" w14:textId="77777777" w:rsidR="00FD0EA3" w:rsidRDefault="00FD0EA3" w:rsidP="00FD0EA3">
      <w:pPr>
        <w:pStyle w:val="keywords"/>
      </w:pPr>
      <w:r>
        <w:rPr>
          <w:rStyle w:val="Numberhead"/>
        </w:rPr>
        <w:t>Themes</w:t>
      </w:r>
      <w:r>
        <w:tab/>
      </w:r>
    </w:p>
    <w:p w14:paraId="22EFEC4D" w14:textId="7B3B549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 xml:space="preserve">Medals </w:t>
      </w:r>
      <w:proofErr w:type="gramStart"/>
      <w:r w:rsidR="000C195D" w:rsidRPr="000C195D">
        <w:t>are</w:t>
      </w:r>
      <w:proofErr w:type="gramEnd"/>
      <w:r w:rsidR="000C195D" w:rsidRPr="000C195D">
        <w:t xml:space="preserve"> hung out to view in showcases that competitors can win.</w:t>
      </w:r>
    </w:p>
    <w:p w14:paraId="694909E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20EE600" w14:textId="272F63D0" w:rsidR="00FD0EA3" w:rsidRPr="00F839CC" w:rsidRDefault="000C195D" w:rsidP="00FD0EA3">
      <w:pPr>
        <w:pStyle w:val="Heading5"/>
      </w:pPr>
      <w:r>
        <w:t>3</w:t>
      </w:r>
    </w:p>
    <w:p w14:paraId="009A4F1E" w14:textId="4C5A3E66" w:rsidR="00FD0EA3" w:rsidRPr="00166964" w:rsidRDefault="00FD0EA3" w:rsidP="00FD0EA3">
      <w:pPr>
        <w:pStyle w:val="keywords"/>
      </w:pPr>
      <w:r w:rsidRPr="00D25469">
        <w:rPr>
          <w:rStyle w:val="Numberhead"/>
        </w:rPr>
        <w:t>Peg</w:t>
      </w:r>
      <w:r>
        <w:tab/>
      </w:r>
      <w:r w:rsidR="000C195D" w:rsidRPr="000C195D">
        <w:t>mow</w:t>
      </w:r>
    </w:p>
    <w:p w14:paraId="3AD9DF75" w14:textId="77777777" w:rsidR="00FD0EA3" w:rsidRDefault="00FD0EA3" w:rsidP="00FD0EA3">
      <w:pPr>
        <w:pStyle w:val="keywords"/>
      </w:pPr>
      <w:r>
        <w:rPr>
          <w:rStyle w:val="Numberhead"/>
        </w:rPr>
        <w:t>Ch. terrain</w:t>
      </w:r>
      <w:r w:rsidRPr="00A46E8A">
        <w:tab/>
      </w:r>
    </w:p>
    <w:p w14:paraId="535E4FC4" w14:textId="77777777" w:rsidR="00FD0EA3" w:rsidRDefault="00FD0EA3" w:rsidP="00FD0EA3">
      <w:pPr>
        <w:pStyle w:val="keywords"/>
      </w:pPr>
      <w:r>
        <w:rPr>
          <w:rStyle w:val="Numberhead"/>
        </w:rPr>
        <w:t>Themes</w:t>
      </w:r>
      <w:r>
        <w:tab/>
      </w:r>
    </w:p>
    <w:p w14:paraId="6426E359" w14:textId="3D18B2B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Inside the stadium, the lawn is perfectly mowed and smells like fresh grass.</w:t>
      </w:r>
    </w:p>
    <w:p w14:paraId="42ECC2AB" w14:textId="30281EDA"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23</w:t>
      </w:r>
      <w:r w:rsidR="00B600D4">
        <w:t xml:space="preserve"> </w:t>
      </w:r>
      <w:r w:rsidR="00B600D4" w:rsidRPr="00B600D4">
        <w:t>for all have sinned and fall short of the glory of God,</w:t>
      </w:r>
    </w:p>
    <w:p w14:paraId="0FF50532" w14:textId="6C677AA2" w:rsidR="00FD0EA3" w:rsidRPr="00F839CC" w:rsidRDefault="000C195D" w:rsidP="00FD0EA3">
      <w:pPr>
        <w:pStyle w:val="Heading5"/>
      </w:pPr>
      <w:r>
        <w:t>4</w:t>
      </w:r>
      <w:r w:rsidR="00FD0EA3" w:rsidRPr="00F839CC">
        <w:t xml:space="preserve"> </w:t>
      </w:r>
    </w:p>
    <w:p w14:paraId="45D5184B" w14:textId="2566899C" w:rsidR="00FD0EA3" w:rsidRPr="00166964" w:rsidRDefault="00FD0EA3" w:rsidP="00FD0EA3">
      <w:pPr>
        <w:pStyle w:val="keywords"/>
      </w:pPr>
      <w:r w:rsidRPr="00D25469">
        <w:rPr>
          <w:rStyle w:val="Numberhead"/>
        </w:rPr>
        <w:t>Peg</w:t>
      </w:r>
      <w:r>
        <w:tab/>
      </w:r>
      <w:r w:rsidR="000C195D" w:rsidRPr="000C195D">
        <w:t>hair</w:t>
      </w:r>
    </w:p>
    <w:p w14:paraId="1B11D9E1" w14:textId="77777777" w:rsidR="00FD0EA3" w:rsidRDefault="00FD0EA3" w:rsidP="00FD0EA3">
      <w:pPr>
        <w:pStyle w:val="keywords"/>
      </w:pPr>
      <w:r>
        <w:rPr>
          <w:rStyle w:val="Numberhead"/>
        </w:rPr>
        <w:t>Ch. terrain</w:t>
      </w:r>
      <w:r w:rsidRPr="00A46E8A">
        <w:tab/>
      </w:r>
    </w:p>
    <w:p w14:paraId="16E03E0B" w14:textId="77777777" w:rsidR="00FD0EA3" w:rsidRDefault="00FD0EA3" w:rsidP="00FD0EA3">
      <w:pPr>
        <w:pStyle w:val="keywords"/>
      </w:pPr>
      <w:r>
        <w:rPr>
          <w:rStyle w:val="Numberhead"/>
        </w:rPr>
        <w:t>Themes</w:t>
      </w:r>
      <w:r>
        <w:tab/>
      </w:r>
    </w:p>
    <w:p w14:paraId="33B8F367" w14:textId="36EB1C7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Stadium officials and competitors get their hair cut by an official stadium barber.</w:t>
      </w:r>
    </w:p>
    <w:p w14:paraId="595E943A" w14:textId="62D0F50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20-21</w:t>
      </w:r>
      <w:r w:rsidR="00B600D4">
        <w:t xml:space="preserve"> </w:t>
      </w:r>
      <w:r w:rsidR="00B600D4" w:rsidRPr="00B600D4">
        <w:t xml:space="preserve">Yet he did not waver through unbelief regarding the promise of </w:t>
      </w:r>
      <w:proofErr w:type="gramStart"/>
      <w:r w:rsidR="00B600D4" w:rsidRPr="00B600D4">
        <w:t>God, but</w:t>
      </w:r>
      <w:proofErr w:type="gramEnd"/>
      <w:r w:rsidR="00B600D4" w:rsidRPr="00B600D4">
        <w:t xml:space="preserve"> was strengthened in his faith and gave glory to God, ● being fully persuaded that God had power to do what he had promised.</w:t>
      </w:r>
    </w:p>
    <w:p w14:paraId="1C695ECC" w14:textId="1DCBAA70" w:rsidR="00FD0EA3" w:rsidRPr="00F839CC" w:rsidRDefault="000C195D" w:rsidP="00FD0EA3">
      <w:pPr>
        <w:pStyle w:val="Heading5"/>
      </w:pPr>
      <w:r>
        <w:t>5</w:t>
      </w:r>
      <w:r w:rsidR="00FD0EA3" w:rsidRPr="00F839CC">
        <w:t xml:space="preserve"> </w:t>
      </w:r>
    </w:p>
    <w:p w14:paraId="116676E7" w14:textId="221EB222" w:rsidR="00FD0EA3" w:rsidRPr="00166964" w:rsidRDefault="00FD0EA3" w:rsidP="00FD0EA3">
      <w:pPr>
        <w:pStyle w:val="keywords"/>
      </w:pPr>
      <w:r w:rsidRPr="00D25469">
        <w:rPr>
          <w:rStyle w:val="Numberhead"/>
        </w:rPr>
        <w:t>Peg</w:t>
      </w:r>
      <w:r>
        <w:tab/>
      </w:r>
      <w:r w:rsidR="000C195D" w:rsidRPr="000C195D">
        <w:t>hall</w:t>
      </w:r>
    </w:p>
    <w:p w14:paraId="22EC37A3" w14:textId="77777777" w:rsidR="00FD0EA3" w:rsidRDefault="00FD0EA3" w:rsidP="00FD0EA3">
      <w:pPr>
        <w:pStyle w:val="keywords"/>
      </w:pPr>
      <w:r>
        <w:rPr>
          <w:rStyle w:val="Numberhead"/>
        </w:rPr>
        <w:lastRenderedPageBreak/>
        <w:t>Ch. terrain</w:t>
      </w:r>
      <w:r w:rsidRPr="00A46E8A">
        <w:tab/>
      </w:r>
    </w:p>
    <w:p w14:paraId="5B1F3923" w14:textId="77777777" w:rsidR="00FD0EA3" w:rsidRDefault="00FD0EA3" w:rsidP="00FD0EA3">
      <w:pPr>
        <w:pStyle w:val="keywords"/>
      </w:pPr>
      <w:r>
        <w:rPr>
          <w:rStyle w:val="Numberhead"/>
        </w:rPr>
        <w:t>Themes</w:t>
      </w:r>
      <w:r>
        <w:tab/>
      </w:r>
    </w:p>
    <w:p w14:paraId="57DFD425" w14:textId="408B34B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Roman officials and competitors walk down the hall of statues of famous heroes.</w:t>
      </w:r>
    </w:p>
    <w:p w14:paraId="162CA210" w14:textId="2DD7D940" w:rsidR="008601B8" w:rsidRPr="000179AC" w:rsidRDefault="00FD0EA3" w:rsidP="008601B8">
      <w:pPr>
        <w:pStyle w:val="keywords"/>
      </w:pPr>
      <w:r w:rsidRPr="00F10443">
        <w:rPr>
          <w:rStyle w:val="Numberhead"/>
        </w:rPr>
        <w:t>Verses</w:t>
      </w:r>
      <w:r w:rsidRPr="00F10443">
        <w:rPr>
          <w:rStyle w:val="Numberhead"/>
        </w:rPr>
        <w:tab/>
      </w:r>
      <w:r w:rsidR="008601B8">
        <w:rPr>
          <w:rStyle w:val="Numberhead"/>
        </w:rPr>
        <w:t>3-5</w:t>
      </w:r>
      <w:r w:rsidR="008601B8">
        <w:t xml:space="preserve"> </w:t>
      </w:r>
      <w:r w:rsidR="008601B8" w:rsidRPr="000179AC">
        <w:t>Not only so, but we also glory in our sufferings, because we know that suffering produces perseverance; ● perseverance, character; and character, hope. ● And hope does not put us to shame, because God’s love has been poured out into our hearts through the Holy Spirit, who has been given to us.</w:t>
      </w:r>
    </w:p>
    <w:p w14:paraId="0E10EDC8" w14:textId="4CB62B0A" w:rsidR="008601B8" w:rsidRDefault="008601B8" w:rsidP="00FD0EA3">
      <w:pPr>
        <w:pStyle w:val="keywords"/>
      </w:pPr>
      <w:r>
        <w:rPr>
          <w:rStyle w:val="Numberhead"/>
        </w:rPr>
        <w:tab/>
        <w:t>8</w:t>
      </w:r>
      <w:r>
        <w:t xml:space="preserve"> </w:t>
      </w:r>
      <w:r w:rsidRPr="008601B8">
        <w:t>But God demonstrates his own love for us in this: While we were still sinners, Christ died for us.</w:t>
      </w:r>
    </w:p>
    <w:p w14:paraId="1A752DBF" w14:textId="569C73F0" w:rsidR="00FD0EA3" w:rsidRPr="00F839CC" w:rsidRDefault="000C195D" w:rsidP="00FD0EA3">
      <w:pPr>
        <w:pStyle w:val="Heading5"/>
      </w:pPr>
      <w:r>
        <w:t>6</w:t>
      </w:r>
      <w:r w:rsidR="00FD0EA3" w:rsidRPr="00F839CC">
        <w:t xml:space="preserve"> </w:t>
      </w:r>
    </w:p>
    <w:p w14:paraId="1C68C138" w14:textId="6538F8E9" w:rsidR="00FD0EA3" w:rsidRPr="00166964" w:rsidRDefault="00FD0EA3" w:rsidP="00FD0EA3">
      <w:pPr>
        <w:pStyle w:val="keywords"/>
      </w:pPr>
      <w:r w:rsidRPr="00D25469">
        <w:rPr>
          <w:rStyle w:val="Numberhead"/>
        </w:rPr>
        <w:t>Peg</w:t>
      </w:r>
      <w:r>
        <w:tab/>
      </w:r>
      <w:r w:rsidR="000C195D" w:rsidRPr="000C195D">
        <w:t>shoe</w:t>
      </w:r>
    </w:p>
    <w:p w14:paraId="79C94A19" w14:textId="77777777" w:rsidR="00FD0EA3" w:rsidRDefault="00FD0EA3" w:rsidP="00FD0EA3">
      <w:pPr>
        <w:pStyle w:val="keywords"/>
      </w:pPr>
      <w:r>
        <w:rPr>
          <w:rStyle w:val="Numberhead"/>
        </w:rPr>
        <w:t>Ch. terrain</w:t>
      </w:r>
      <w:r w:rsidRPr="00A46E8A">
        <w:tab/>
      </w:r>
    </w:p>
    <w:p w14:paraId="3A2C893C" w14:textId="77777777" w:rsidR="00FD0EA3" w:rsidRDefault="00FD0EA3" w:rsidP="00FD0EA3">
      <w:pPr>
        <w:pStyle w:val="keywords"/>
      </w:pPr>
      <w:r>
        <w:rPr>
          <w:rStyle w:val="Numberhead"/>
        </w:rPr>
        <w:t>Themes</w:t>
      </w:r>
      <w:r>
        <w:tab/>
      </w:r>
    </w:p>
    <w:p w14:paraId="599988DB" w14:textId="4E3F95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competitors strap on heavy sandals before the start of a chariot race and get in the chariot.</w:t>
      </w:r>
    </w:p>
    <w:p w14:paraId="72240D07" w14:textId="19B5C363" w:rsidR="00FD0EA3" w:rsidRDefault="00FD0EA3" w:rsidP="00FD0EA3">
      <w:pPr>
        <w:pStyle w:val="keywords"/>
      </w:pPr>
      <w:r w:rsidRPr="00F10443">
        <w:rPr>
          <w:rStyle w:val="Numberhead"/>
        </w:rPr>
        <w:t>Verses</w:t>
      </w:r>
      <w:r w:rsidRPr="00F10443">
        <w:rPr>
          <w:rStyle w:val="Numberhead"/>
        </w:rPr>
        <w:tab/>
      </w:r>
      <w:r w:rsidR="00764A67">
        <w:rPr>
          <w:rStyle w:val="Numberhead"/>
        </w:rPr>
        <w:t>11-13</w:t>
      </w:r>
      <w:r w:rsidR="00764A67">
        <w:t xml:space="preserve"> </w:t>
      </w:r>
      <w:r w:rsidR="00764A67" w:rsidRPr="00764A67">
        <w:t>In the same way, count yourselves dead to sin but alive to God in Christ Jesus. ● Therefore, do not let sin reign in your mortal body so that you obey its evil desires. ● Do not offer any part of yourself to sin as an instrument of wickedness, but rather offer yourselves to God as those who have been brought from death to life; and offer every part of yourself to him as an instrument of righteousness.</w:t>
      </w:r>
    </w:p>
    <w:p w14:paraId="6D155978" w14:textId="3AA866BC" w:rsidR="0002100E" w:rsidRPr="0002100E" w:rsidRDefault="0002100E" w:rsidP="00FD0EA3">
      <w:pPr>
        <w:pStyle w:val="keywords"/>
      </w:pPr>
      <w:r>
        <w:rPr>
          <w:rStyle w:val="Numberhead"/>
        </w:rPr>
        <w:tab/>
        <w:t>23</w:t>
      </w:r>
      <w:r>
        <w:t xml:space="preserve"> </w:t>
      </w:r>
      <w:r w:rsidRPr="0002100E">
        <w:t>For the wages of sin is death, but the gift of God is eternal life in Christ Jesus our Lord.</w:t>
      </w:r>
    </w:p>
    <w:p w14:paraId="38A270BC" w14:textId="7274D866" w:rsidR="00773524" w:rsidRDefault="00773524" w:rsidP="00773524">
      <w:pPr>
        <w:pStyle w:val="Heading4"/>
      </w:pPr>
      <w:r>
        <w:t xml:space="preserve">A chariot </w:t>
      </w:r>
      <w:proofErr w:type="gramStart"/>
      <w:r>
        <w:t>race</w:t>
      </w:r>
      <w:proofErr w:type="gramEnd"/>
    </w:p>
    <w:p w14:paraId="4ACBAD72" w14:textId="3D65D1C6" w:rsidR="00773524" w:rsidRPr="00AE6A68" w:rsidRDefault="00585E37" w:rsidP="00773524">
      <w:pPr>
        <w:pStyle w:val="keywords"/>
      </w:pPr>
      <w:r>
        <w:rPr>
          <w:rStyle w:val="Numberhead"/>
        </w:rPr>
        <w:t>Scene</w:t>
      </w:r>
      <w:r w:rsidR="00773524" w:rsidRPr="00AE6A68">
        <w:tab/>
      </w:r>
    </w:p>
    <w:p w14:paraId="6C14ACB8" w14:textId="08D23EA0" w:rsidR="00FD0EA3" w:rsidRPr="00F839CC" w:rsidRDefault="000C195D" w:rsidP="00FD0EA3">
      <w:pPr>
        <w:pStyle w:val="Heading5"/>
      </w:pPr>
      <w:r>
        <w:t>7</w:t>
      </w:r>
      <w:r w:rsidR="00FD0EA3" w:rsidRPr="00F839CC">
        <w:t xml:space="preserve"> </w:t>
      </w:r>
    </w:p>
    <w:p w14:paraId="7032ED53" w14:textId="6D5AE773" w:rsidR="00FD0EA3" w:rsidRPr="00166964" w:rsidRDefault="00FD0EA3" w:rsidP="00FD0EA3">
      <w:pPr>
        <w:pStyle w:val="keywords"/>
      </w:pPr>
      <w:r w:rsidRPr="00D25469">
        <w:rPr>
          <w:rStyle w:val="Numberhead"/>
        </w:rPr>
        <w:t>Peg</w:t>
      </w:r>
      <w:r>
        <w:tab/>
      </w:r>
      <w:r w:rsidR="000C195D" w:rsidRPr="000C195D">
        <w:t>yoke</w:t>
      </w:r>
    </w:p>
    <w:p w14:paraId="6CC78B4D" w14:textId="77777777" w:rsidR="00FD0EA3" w:rsidRDefault="00FD0EA3" w:rsidP="00FD0EA3">
      <w:pPr>
        <w:pStyle w:val="keywords"/>
      </w:pPr>
      <w:r>
        <w:rPr>
          <w:rStyle w:val="Numberhead"/>
        </w:rPr>
        <w:t>Ch. terrain</w:t>
      </w:r>
      <w:r w:rsidRPr="00A46E8A">
        <w:tab/>
      </w:r>
    </w:p>
    <w:p w14:paraId="3E37F671" w14:textId="77777777" w:rsidR="00FD0EA3" w:rsidRDefault="00FD0EA3" w:rsidP="00FD0EA3">
      <w:pPr>
        <w:pStyle w:val="keywords"/>
      </w:pPr>
      <w:r>
        <w:rPr>
          <w:rStyle w:val="Numberhead"/>
        </w:rPr>
        <w:t>Themes</w:t>
      </w:r>
      <w:r>
        <w:tab/>
      </w:r>
    </w:p>
    <w:p w14:paraId="03F6356E" w14:textId="0F7A9C9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 xml:space="preserve">Horses </w:t>
      </w:r>
      <w:proofErr w:type="gramStart"/>
      <w:r w:rsidR="000C195D" w:rsidRPr="000C195D">
        <w:t>are</w:t>
      </w:r>
      <w:proofErr w:type="gramEnd"/>
      <w:r w:rsidR="000C195D" w:rsidRPr="000C195D">
        <w:t xml:space="preserve"> yoked and hooked up to pull chariots around track.</w:t>
      </w:r>
    </w:p>
    <w:p w14:paraId="176C716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647A8AE" w14:textId="43B1FEBE" w:rsidR="00FD0EA3" w:rsidRPr="00F839CC" w:rsidRDefault="000C195D" w:rsidP="00FD0EA3">
      <w:pPr>
        <w:pStyle w:val="Heading5"/>
      </w:pPr>
      <w:r>
        <w:t>8</w:t>
      </w:r>
      <w:r w:rsidR="00FD0EA3" w:rsidRPr="00F839CC">
        <w:t xml:space="preserve"> </w:t>
      </w:r>
    </w:p>
    <w:p w14:paraId="761EE563" w14:textId="2617DBB1" w:rsidR="00FD0EA3" w:rsidRPr="00166964" w:rsidRDefault="00FD0EA3" w:rsidP="00FD0EA3">
      <w:pPr>
        <w:pStyle w:val="keywords"/>
      </w:pPr>
      <w:r w:rsidRPr="00D25469">
        <w:rPr>
          <w:rStyle w:val="Numberhead"/>
        </w:rPr>
        <w:t>Peg</w:t>
      </w:r>
      <w:r>
        <w:tab/>
      </w:r>
      <w:r w:rsidR="000C195D" w:rsidRPr="000C195D">
        <w:t>wavy</w:t>
      </w:r>
    </w:p>
    <w:p w14:paraId="1A53006D" w14:textId="77777777" w:rsidR="00FD0EA3" w:rsidRDefault="00FD0EA3" w:rsidP="00FD0EA3">
      <w:pPr>
        <w:pStyle w:val="keywords"/>
      </w:pPr>
      <w:r>
        <w:rPr>
          <w:rStyle w:val="Numberhead"/>
        </w:rPr>
        <w:t>Ch. terrain</w:t>
      </w:r>
      <w:r w:rsidRPr="00A46E8A">
        <w:tab/>
      </w:r>
    </w:p>
    <w:p w14:paraId="7D441A01" w14:textId="77777777" w:rsidR="00FD0EA3" w:rsidRDefault="00FD0EA3" w:rsidP="00FD0EA3">
      <w:pPr>
        <w:pStyle w:val="keywords"/>
      </w:pPr>
      <w:r>
        <w:rPr>
          <w:rStyle w:val="Numberhead"/>
        </w:rPr>
        <w:t>Themes</w:t>
      </w:r>
      <w:r>
        <w:tab/>
      </w:r>
    </w:p>
    <w:p w14:paraId="38A69259" w14:textId="7C53D0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horse manes are wavy and blow in the wind as they circle around the stadium track.</w:t>
      </w:r>
    </w:p>
    <w:p w14:paraId="69492F14" w14:textId="09D43AF1" w:rsidR="00FD0EA3" w:rsidRDefault="00FD0EA3" w:rsidP="00FD0EA3">
      <w:pPr>
        <w:pStyle w:val="keywords"/>
      </w:pPr>
      <w:r w:rsidRPr="00F10443">
        <w:rPr>
          <w:rStyle w:val="Numberhead"/>
        </w:rPr>
        <w:t>Verses</w:t>
      </w:r>
      <w:r w:rsidRPr="00F10443">
        <w:rPr>
          <w:rStyle w:val="Numberhead"/>
        </w:rPr>
        <w:tab/>
      </w:r>
      <w:r w:rsidR="0002100E">
        <w:rPr>
          <w:rStyle w:val="Numberhead"/>
        </w:rPr>
        <w:t>1-2</w:t>
      </w:r>
      <w:r w:rsidR="0002100E">
        <w:t xml:space="preserve"> </w:t>
      </w:r>
      <w:r w:rsidR="0002100E" w:rsidRPr="0002100E">
        <w:t>Therefore, there is now no condemnation for those who are in Christ Jesus, ● because through Christ Jesus the law of the Spirit who gives life has set you[a] free from the law of sin and death.</w:t>
      </w:r>
    </w:p>
    <w:p w14:paraId="2DE5DEAF" w14:textId="048F638E" w:rsidR="0002100E" w:rsidRDefault="0002100E" w:rsidP="00FD0EA3">
      <w:pPr>
        <w:pStyle w:val="keywords"/>
      </w:pPr>
      <w:r>
        <w:rPr>
          <w:rStyle w:val="Numberhead"/>
        </w:rPr>
        <w:tab/>
        <w:t>13</w:t>
      </w:r>
      <w:r>
        <w:t xml:space="preserve"> </w:t>
      </w:r>
      <w:r w:rsidRPr="0002100E">
        <w:t>For if you live according to the flesh, you will die; but if by the Spirit you put to death the misdeeds of the body, you will live.</w:t>
      </w:r>
    </w:p>
    <w:p w14:paraId="0BEB0386" w14:textId="73CB5E9E" w:rsidR="0002100E" w:rsidRDefault="0002100E" w:rsidP="00FD0EA3">
      <w:pPr>
        <w:pStyle w:val="keywords"/>
      </w:pPr>
      <w:r>
        <w:rPr>
          <w:rStyle w:val="Numberhead"/>
        </w:rPr>
        <w:tab/>
        <w:t>28</w:t>
      </w:r>
      <w:r>
        <w:t xml:space="preserve"> </w:t>
      </w:r>
      <w:r w:rsidRPr="0002100E">
        <w:t>And we know that in all things God works for the good of those who love him, who have been called according to his purpose.</w:t>
      </w:r>
    </w:p>
    <w:p w14:paraId="5BF9CE0E" w14:textId="0E12EB12" w:rsidR="0002100E" w:rsidRDefault="0002100E" w:rsidP="00FD0EA3">
      <w:pPr>
        <w:pStyle w:val="keywords"/>
      </w:pPr>
      <w:r>
        <w:rPr>
          <w:rStyle w:val="Numberhead"/>
        </w:rPr>
        <w:lastRenderedPageBreak/>
        <w:tab/>
        <w:t>31</w:t>
      </w:r>
      <w:r>
        <w:t xml:space="preserve"> </w:t>
      </w:r>
      <w:r w:rsidRPr="0002100E">
        <w:t>What, then, shall we say in response to these things? If God is for us, who can be against us?</w:t>
      </w:r>
    </w:p>
    <w:p w14:paraId="06D0D07C" w14:textId="677B6301" w:rsidR="0002100E" w:rsidRDefault="0002100E" w:rsidP="00FD0EA3">
      <w:pPr>
        <w:pStyle w:val="keywords"/>
      </w:pPr>
      <w:r>
        <w:rPr>
          <w:rStyle w:val="Numberhead"/>
        </w:rPr>
        <w:tab/>
        <w:t>32</w:t>
      </w:r>
      <w:r>
        <w:t xml:space="preserve"> </w:t>
      </w:r>
      <w:r w:rsidRPr="0002100E">
        <w:t>He who did not spare his own Son, but gave him up for us all--how will he not also, along with him, graciously give us all things?</w:t>
      </w:r>
    </w:p>
    <w:p w14:paraId="03921C5F" w14:textId="2F82FE42" w:rsidR="0002100E" w:rsidRDefault="0002100E" w:rsidP="00FD0EA3">
      <w:pPr>
        <w:pStyle w:val="keywords"/>
      </w:pPr>
      <w:r>
        <w:rPr>
          <w:rStyle w:val="Numberhead"/>
        </w:rPr>
        <w:tab/>
        <w:t>37</w:t>
      </w:r>
      <w:r>
        <w:t xml:space="preserve"> </w:t>
      </w:r>
      <w:r w:rsidRPr="0002100E">
        <w:t>No, in all these things we are more than conquerors through him who loved us.</w:t>
      </w:r>
    </w:p>
    <w:p w14:paraId="4F60F25B" w14:textId="129D7E2E" w:rsidR="0002100E" w:rsidRPr="0002100E" w:rsidRDefault="0002100E" w:rsidP="00FD0EA3">
      <w:pPr>
        <w:pStyle w:val="keywords"/>
      </w:pPr>
      <w:r>
        <w:rPr>
          <w:rStyle w:val="Numberhead"/>
        </w:rPr>
        <w:tab/>
        <w:t>38-39</w:t>
      </w:r>
      <w:r>
        <w:t xml:space="preserve"> </w:t>
      </w:r>
      <w:r w:rsidRPr="0002100E">
        <w:t xml:space="preserve">For I am convinced that neither death nor life, neither angels nor </w:t>
      </w:r>
      <w:proofErr w:type="spellStart"/>
      <w:proofErr w:type="gramStart"/>
      <w:r w:rsidRPr="0002100E">
        <w:t>demons,k</w:t>
      </w:r>
      <w:proofErr w:type="spellEnd"/>
      <w:proofErr w:type="gramEnd"/>
      <w:r w:rsidRPr="0002100E">
        <w:t xml:space="preserve"> neither the present nor the future, nor any powers, ● neither height nor depth, nor anything else in all creation, will be able to separate us from the love of God that is in Christ Jesus our Lord.</w:t>
      </w:r>
      <w:r>
        <w:t xml:space="preserve"> </w:t>
      </w:r>
    </w:p>
    <w:p w14:paraId="37A00ECC" w14:textId="46FF3B97" w:rsidR="00FD0EA3" w:rsidRPr="00F839CC" w:rsidRDefault="000C195D" w:rsidP="00FD0EA3">
      <w:pPr>
        <w:pStyle w:val="Heading5"/>
      </w:pPr>
      <w:r>
        <w:t>9</w:t>
      </w:r>
      <w:r w:rsidR="00FD0EA3" w:rsidRPr="00F839CC">
        <w:t xml:space="preserve"> </w:t>
      </w:r>
    </w:p>
    <w:p w14:paraId="12647D9B" w14:textId="79F513FA" w:rsidR="00FD0EA3" w:rsidRPr="00166964" w:rsidRDefault="00FD0EA3" w:rsidP="00FD0EA3">
      <w:pPr>
        <w:pStyle w:val="keywords"/>
      </w:pPr>
      <w:r w:rsidRPr="00D25469">
        <w:rPr>
          <w:rStyle w:val="Numberhead"/>
        </w:rPr>
        <w:t>Peg</w:t>
      </w:r>
      <w:r>
        <w:tab/>
      </w:r>
      <w:r w:rsidR="000C195D" w:rsidRPr="000C195D">
        <w:t>whip</w:t>
      </w:r>
    </w:p>
    <w:p w14:paraId="34336073" w14:textId="77777777" w:rsidR="00FD0EA3" w:rsidRDefault="00FD0EA3" w:rsidP="00FD0EA3">
      <w:pPr>
        <w:pStyle w:val="keywords"/>
      </w:pPr>
      <w:r>
        <w:rPr>
          <w:rStyle w:val="Numberhead"/>
        </w:rPr>
        <w:t>Ch. terrain</w:t>
      </w:r>
      <w:r w:rsidRPr="00A46E8A">
        <w:tab/>
      </w:r>
    </w:p>
    <w:p w14:paraId="3207FE02" w14:textId="77777777" w:rsidR="00FD0EA3" w:rsidRDefault="00FD0EA3" w:rsidP="00FD0EA3">
      <w:pPr>
        <w:pStyle w:val="keywords"/>
      </w:pPr>
      <w:r>
        <w:rPr>
          <w:rStyle w:val="Numberhead"/>
        </w:rPr>
        <w:t>Themes</w:t>
      </w:r>
      <w:r>
        <w:tab/>
      </w:r>
    </w:p>
    <w:p w14:paraId="77A87195" w14:textId="42932F4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charioteers whip their horses to run faster.</w:t>
      </w:r>
    </w:p>
    <w:p w14:paraId="141A5F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2D58E78" w14:textId="4A0C56FB" w:rsidR="00FD0EA3" w:rsidRPr="00F839CC" w:rsidRDefault="00FD0EA3" w:rsidP="00FD0EA3">
      <w:pPr>
        <w:pStyle w:val="Heading5"/>
      </w:pPr>
      <w:r>
        <w:t>1</w:t>
      </w:r>
      <w:r w:rsidR="000C195D">
        <w:t>0</w:t>
      </w:r>
      <w:r w:rsidRPr="00F839CC">
        <w:t xml:space="preserve"> </w:t>
      </w:r>
    </w:p>
    <w:p w14:paraId="65C77FE3" w14:textId="68D425BF" w:rsidR="00FD0EA3" w:rsidRPr="00166964" w:rsidRDefault="00FD0EA3" w:rsidP="00FD0EA3">
      <w:pPr>
        <w:pStyle w:val="keywords"/>
      </w:pPr>
      <w:r w:rsidRPr="00D25469">
        <w:rPr>
          <w:rStyle w:val="Numberhead"/>
        </w:rPr>
        <w:t>Peg</w:t>
      </w:r>
      <w:r>
        <w:tab/>
      </w:r>
      <w:r w:rsidR="000C195D" w:rsidRPr="000C195D">
        <w:t>dies</w:t>
      </w:r>
    </w:p>
    <w:p w14:paraId="31820FB1" w14:textId="77777777" w:rsidR="00FD0EA3" w:rsidRDefault="00FD0EA3" w:rsidP="00FD0EA3">
      <w:pPr>
        <w:pStyle w:val="keywords"/>
      </w:pPr>
      <w:r>
        <w:rPr>
          <w:rStyle w:val="Numberhead"/>
        </w:rPr>
        <w:t>Ch. terrain</w:t>
      </w:r>
      <w:r w:rsidRPr="00A46E8A">
        <w:tab/>
      </w:r>
    </w:p>
    <w:p w14:paraId="65A0C62D" w14:textId="77777777" w:rsidR="00FD0EA3" w:rsidRDefault="00FD0EA3" w:rsidP="00FD0EA3">
      <w:pPr>
        <w:pStyle w:val="keywords"/>
      </w:pPr>
      <w:r>
        <w:rPr>
          <w:rStyle w:val="Numberhead"/>
        </w:rPr>
        <w:t>Themes</w:t>
      </w:r>
      <w:r>
        <w:tab/>
      </w:r>
    </w:p>
    <w:p w14:paraId="63DF941F" w14:textId="4C70602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A chariot crashes into the wall and one person dies.</w:t>
      </w:r>
    </w:p>
    <w:p w14:paraId="1342590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35F4839" w14:textId="2DB8EFC6" w:rsidR="00FD0EA3" w:rsidRPr="00F839CC" w:rsidRDefault="000C195D" w:rsidP="00FD0EA3">
      <w:pPr>
        <w:pStyle w:val="Heading5"/>
      </w:pPr>
      <w:r>
        <w:t>1</w:t>
      </w:r>
      <w:r w:rsidR="00FD0EA3">
        <w:t>1</w:t>
      </w:r>
      <w:r w:rsidR="00FD0EA3" w:rsidRPr="00F839CC">
        <w:t xml:space="preserve"> </w:t>
      </w:r>
    </w:p>
    <w:p w14:paraId="2962A041" w14:textId="777A224A" w:rsidR="00FD0EA3" w:rsidRPr="00166964" w:rsidRDefault="00FD0EA3" w:rsidP="00FD0EA3">
      <w:pPr>
        <w:pStyle w:val="keywords"/>
      </w:pPr>
      <w:r w:rsidRPr="00D25469">
        <w:rPr>
          <w:rStyle w:val="Numberhead"/>
        </w:rPr>
        <w:t>Peg</w:t>
      </w:r>
      <w:r>
        <w:tab/>
      </w:r>
      <w:r w:rsidR="000C195D" w:rsidRPr="000C195D">
        <w:t>tattoo</w:t>
      </w:r>
    </w:p>
    <w:p w14:paraId="47AAA6AB" w14:textId="77777777" w:rsidR="00FD0EA3" w:rsidRDefault="00FD0EA3" w:rsidP="00FD0EA3">
      <w:pPr>
        <w:pStyle w:val="keywords"/>
      </w:pPr>
      <w:r>
        <w:rPr>
          <w:rStyle w:val="Numberhead"/>
        </w:rPr>
        <w:t>Ch. terrain</w:t>
      </w:r>
      <w:r w:rsidRPr="00A46E8A">
        <w:tab/>
      </w:r>
    </w:p>
    <w:p w14:paraId="78C8CBC7" w14:textId="77777777" w:rsidR="00FD0EA3" w:rsidRDefault="00FD0EA3" w:rsidP="00FD0EA3">
      <w:pPr>
        <w:pStyle w:val="keywords"/>
      </w:pPr>
      <w:r>
        <w:rPr>
          <w:rStyle w:val="Numberhead"/>
        </w:rPr>
        <w:t>Themes</w:t>
      </w:r>
      <w:r>
        <w:tab/>
      </w:r>
    </w:p>
    <w:p w14:paraId="4A3E9371" w14:textId="017959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last chariot driver standing raises his arms in victory showing his multiple tattoos.</w:t>
      </w:r>
    </w:p>
    <w:p w14:paraId="5DAB438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E4A2D9F" w14:textId="23826669" w:rsidR="00FD0EA3" w:rsidRPr="00F839CC" w:rsidRDefault="00FD0EA3" w:rsidP="00FD0EA3">
      <w:pPr>
        <w:pStyle w:val="Heading5"/>
      </w:pPr>
      <w:r>
        <w:t>1</w:t>
      </w:r>
      <w:r w:rsidR="000C195D">
        <w:t>2</w:t>
      </w:r>
      <w:r w:rsidRPr="00F839CC">
        <w:t xml:space="preserve"> </w:t>
      </w:r>
    </w:p>
    <w:p w14:paraId="4EC4DA3E" w14:textId="1619AF27" w:rsidR="00FD0EA3" w:rsidRPr="00166964" w:rsidRDefault="00FD0EA3" w:rsidP="00FD0EA3">
      <w:pPr>
        <w:pStyle w:val="keywords"/>
      </w:pPr>
      <w:r w:rsidRPr="00D25469">
        <w:rPr>
          <w:rStyle w:val="Numberhead"/>
        </w:rPr>
        <w:t>Peg</w:t>
      </w:r>
      <w:r>
        <w:tab/>
      </w:r>
      <w:r w:rsidR="000C195D" w:rsidRPr="000C195D">
        <w:t>twine</w:t>
      </w:r>
    </w:p>
    <w:p w14:paraId="70F5602D" w14:textId="77777777" w:rsidR="00FD0EA3" w:rsidRDefault="00FD0EA3" w:rsidP="00FD0EA3">
      <w:pPr>
        <w:pStyle w:val="keywords"/>
      </w:pPr>
      <w:r>
        <w:rPr>
          <w:rStyle w:val="Numberhead"/>
        </w:rPr>
        <w:t>Ch. terrain</w:t>
      </w:r>
      <w:r w:rsidRPr="00A46E8A">
        <w:tab/>
      </w:r>
    </w:p>
    <w:p w14:paraId="10778E85" w14:textId="77777777" w:rsidR="00FD0EA3" w:rsidRDefault="00FD0EA3" w:rsidP="00FD0EA3">
      <w:pPr>
        <w:pStyle w:val="keywords"/>
      </w:pPr>
      <w:r>
        <w:rPr>
          <w:rStyle w:val="Numberhead"/>
        </w:rPr>
        <w:t>Themes</w:t>
      </w:r>
      <w:r>
        <w:tab/>
      </w:r>
    </w:p>
    <w:p w14:paraId="55A334A5" w14:textId="1B1A1E2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winning chariot driver breaks through the twine between two columns at the finish line.</w:t>
      </w:r>
    </w:p>
    <w:p w14:paraId="71277DD9" w14:textId="7E313B9C" w:rsidR="00FD0EA3" w:rsidRDefault="00FD0EA3" w:rsidP="00FD0EA3">
      <w:pPr>
        <w:pStyle w:val="keywords"/>
      </w:pPr>
      <w:r w:rsidRPr="00F10443">
        <w:rPr>
          <w:rStyle w:val="Numberhead"/>
        </w:rPr>
        <w:t>Verses</w:t>
      </w:r>
      <w:r w:rsidRPr="00F10443">
        <w:rPr>
          <w:rStyle w:val="Numberhead"/>
        </w:rPr>
        <w:tab/>
      </w:r>
      <w:r w:rsidR="0002100E">
        <w:rPr>
          <w:rStyle w:val="Numberhead"/>
        </w:rPr>
        <w:t>1</w:t>
      </w:r>
      <w:r w:rsidR="0002100E">
        <w:t xml:space="preserve"> </w:t>
      </w:r>
      <w:r w:rsidR="0002100E" w:rsidRPr="0002100E">
        <w:t xml:space="preserve">Therefore, I urge you, </w:t>
      </w:r>
      <w:proofErr w:type="gramStart"/>
      <w:r w:rsidR="0002100E" w:rsidRPr="0002100E">
        <w:t>brothers</w:t>
      </w:r>
      <w:proofErr w:type="gramEnd"/>
      <w:r w:rsidR="0002100E" w:rsidRPr="0002100E">
        <w:t xml:space="preserve"> and sisters, in view of God's mercy, to offer your bodies as a living sacrifice, holy and pleasing to God--this is your true and proper worship.</w:t>
      </w:r>
    </w:p>
    <w:p w14:paraId="41C8DD5D" w14:textId="4E20D252" w:rsidR="0002100E" w:rsidRDefault="0002100E" w:rsidP="00FD0EA3">
      <w:pPr>
        <w:pStyle w:val="keywords"/>
      </w:pPr>
      <w:r>
        <w:rPr>
          <w:rStyle w:val="Numberhead"/>
        </w:rPr>
        <w:tab/>
        <w:t>2</w:t>
      </w:r>
      <w:r>
        <w:t xml:space="preserve"> </w:t>
      </w:r>
      <w:r w:rsidRPr="0002100E">
        <w:t xml:space="preserve">Do not conform to the pattern of this world but be transformed by the renewing of your mind. Then you will be able to test and approve what God's will is – his good, </w:t>
      </w:r>
      <w:r w:rsidR="00181C53" w:rsidRPr="0002100E">
        <w:t>pleasing,</w:t>
      </w:r>
      <w:r w:rsidRPr="0002100E">
        <w:t xml:space="preserve"> and perfect will.</w:t>
      </w:r>
    </w:p>
    <w:p w14:paraId="415C7C5C" w14:textId="533867DC" w:rsidR="0002100E" w:rsidRPr="0002100E" w:rsidRDefault="0002100E" w:rsidP="00FD0EA3">
      <w:pPr>
        <w:pStyle w:val="keywords"/>
      </w:pPr>
      <w:r>
        <w:rPr>
          <w:rStyle w:val="Numberhead"/>
        </w:rPr>
        <w:tab/>
        <w:t>19</w:t>
      </w:r>
      <w:r>
        <w:t xml:space="preserve"> </w:t>
      </w:r>
      <w:r w:rsidRPr="0002100E">
        <w:t>Do not take revenge, my dear friends, but leave room for God's wrath, for it is written: "It is mine to avenge; I will repay," says the Lord.</w:t>
      </w:r>
    </w:p>
    <w:p w14:paraId="079EC4C8" w14:textId="0DFBC0D6" w:rsidR="00773524" w:rsidRDefault="00773524" w:rsidP="00773524">
      <w:pPr>
        <w:pStyle w:val="Heading4"/>
      </w:pPr>
      <w:r>
        <w:lastRenderedPageBreak/>
        <w:t>The winner’s circle</w:t>
      </w:r>
    </w:p>
    <w:p w14:paraId="70EFECB8" w14:textId="1A08B0B0" w:rsidR="00773524" w:rsidRPr="00AE6A68" w:rsidRDefault="00585E37" w:rsidP="00773524">
      <w:pPr>
        <w:pStyle w:val="keywords"/>
      </w:pPr>
      <w:r>
        <w:rPr>
          <w:rStyle w:val="Numberhead"/>
        </w:rPr>
        <w:t>Scene</w:t>
      </w:r>
      <w:r w:rsidR="00773524" w:rsidRPr="00AE6A68">
        <w:tab/>
      </w:r>
    </w:p>
    <w:p w14:paraId="1313DADB" w14:textId="72611FB1" w:rsidR="00FD0EA3" w:rsidRPr="00F839CC" w:rsidRDefault="00FD0EA3" w:rsidP="00FD0EA3">
      <w:pPr>
        <w:pStyle w:val="Heading5"/>
      </w:pPr>
      <w:r>
        <w:t>1</w:t>
      </w:r>
      <w:r w:rsidR="000C195D">
        <w:t>3</w:t>
      </w:r>
      <w:r w:rsidRPr="00F839CC">
        <w:t xml:space="preserve"> </w:t>
      </w:r>
    </w:p>
    <w:p w14:paraId="7BBFC21F" w14:textId="0C2A2848" w:rsidR="00FD0EA3" w:rsidRPr="00166964" w:rsidRDefault="00FD0EA3" w:rsidP="00FD0EA3">
      <w:pPr>
        <w:pStyle w:val="keywords"/>
      </w:pPr>
      <w:r w:rsidRPr="00D25469">
        <w:rPr>
          <w:rStyle w:val="Numberhead"/>
        </w:rPr>
        <w:t>Peg</w:t>
      </w:r>
      <w:r>
        <w:tab/>
      </w:r>
      <w:r w:rsidR="000C195D" w:rsidRPr="000C195D">
        <w:t>dome</w:t>
      </w:r>
    </w:p>
    <w:p w14:paraId="068712CE" w14:textId="77777777" w:rsidR="00FD0EA3" w:rsidRDefault="00FD0EA3" w:rsidP="00FD0EA3">
      <w:pPr>
        <w:pStyle w:val="keywords"/>
      </w:pPr>
      <w:r>
        <w:rPr>
          <w:rStyle w:val="Numberhead"/>
        </w:rPr>
        <w:t>Ch. terrain</w:t>
      </w:r>
      <w:r w:rsidRPr="00A46E8A">
        <w:tab/>
      </w:r>
    </w:p>
    <w:p w14:paraId="06E91FE9" w14:textId="77777777" w:rsidR="00FD0EA3" w:rsidRDefault="00FD0EA3" w:rsidP="00FD0EA3">
      <w:pPr>
        <w:pStyle w:val="keywords"/>
      </w:pPr>
      <w:r>
        <w:rPr>
          <w:rStyle w:val="Numberhead"/>
        </w:rPr>
        <w:t>Themes</w:t>
      </w:r>
      <w:r>
        <w:tab/>
      </w:r>
    </w:p>
    <w:p w14:paraId="3879F487" w14:textId="6403923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winning chariot driver enters the winner's circle beneath a dome for his medal award.</w:t>
      </w:r>
    </w:p>
    <w:p w14:paraId="39A6B270" w14:textId="4F3A9273" w:rsidR="00FD0EA3" w:rsidRPr="00CD3702" w:rsidRDefault="00FD0EA3" w:rsidP="00FD0EA3">
      <w:pPr>
        <w:pStyle w:val="keywords"/>
      </w:pPr>
      <w:r w:rsidRPr="00F10443">
        <w:rPr>
          <w:rStyle w:val="Numberhead"/>
        </w:rPr>
        <w:t>Verses</w:t>
      </w:r>
      <w:r w:rsidRPr="00F10443">
        <w:rPr>
          <w:rStyle w:val="Numberhead"/>
        </w:rPr>
        <w:tab/>
      </w:r>
      <w:r w:rsidR="00CD3702">
        <w:rPr>
          <w:rStyle w:val="Numberhead"/>
        </w:rPr>
        <w:t>13-14</w:t>
      </w:r>
      <w:r w:rsidR="00CD3702">
        <w:t xml:space="preserve"> </w:t>
      </w:r>
      <w:r w:rsidR="00CD3702" w:rsidRPr="00CD3702">
        <w:t>Let us behave decently, as in the daytime, not in carousing and drunkenness, not in sexual immorality and debauchery, not in dissension and jealousy. ● Rather, clothe yourselves with the Lord Jesus Christ, and do not think about how to gratify the desires of the flesh.</w:t>
      </w:r>
    </w:p>
    <w:p w14:paraId="4B1852E5" w14:textId="4858179D" w:rsidR="00FD0EA3" w:rsidRPr="00F839CC" w:rsidRDefault="00FD0EA3" w:rsidP="00FD0EA3">
      <w:pPr>
        <w:pStyle w:val="Heading5"/>
      </w:pPr>
      <w:r>
        <w:t>1</w:t>
      </w:r>
      <w:r w:rsidR="000C195D">
        <w:t>4</w:t>
      </w:r>
      <w:r w:rsidRPr="00F839CC">
        <w:t xml:space="preserve"> </w:t>
      </w:r>
    </w:p>
    <w:p w14:paraId="7F30FDB8" w14:textId="4FFF05F2" w:rsidR="00FD0EA3" w:rsidRPr="00166964" w:rsidRDefault="00FD0EA3" w:rsidP="00FD0EA3">
      <w:pPr>
        <w:pStyle w:val="keywords"/>
      </w:pPr>
      <w:r w:rsidRPr="00D25469">
        <w:rPr>
          <w:rStyle w:val="Numberhead"/>
        </w:rPr>
        <w:t>Peg</w:t>
      </w:r>
      <w:r>
        <w:tab/>
      </w:r>
      <w:r w:rsidR="000C195D">
        <w:t>tour</w:t>
      </w:r>
    </w:p>
    <w:p w14:paraId="15827694" w14:textId="77777777" w:rsidR="00FD0EA3" w:rsidRDefault="00FD0EA3" w:rsidP="00FD0EA3">
      <w:pPr>
        <w:pStyle w:val="keywords"/>
      </w:pPr>
      <w:r>
        <w:rPr>
          <w:rStyle w:val="Numberhead"/>
        </w:rPr>
        <w:t>Ch. terrain</w:t>
      </w:r>
      <w:r w:rsidRPr="00A46E8A">
        <w:tab/>
      </w:r>
    </w:p>
    <w:p w14:paraId="490BD39F" w14:textId="77777777" w:rsidR="00FD0EA3" w:rsidRDefault="00FD0EA3" w:rsidP="00FD0EA3">
      <w:pPr>
        <w:pStyle w:val="keywords"/>
      </w:pPr>
      <w:r>
        <w:rPr>
          <w:rStyle w:val="Numberhead"/>
        </w:rPr>
        <w:t>Themes</w:t>
      </w:r>
      <w:r>
        <w:tab/>
      </w:r>
    </w:p>
    <w:p w14:paraId="65C25C04" w14:textId="2EA4670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After the race, the chariot driver takes a victory lap to tour around the Colosseum exterior.</w:t>
      </w:r>
    </w:p>
    <w:p w14:paraId="6C50FCD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B04CDD9" w14:textId="05BAF216" w:rsidR="00773524" w:rsidRDefault="00773524" w:rsidP="00773524">
      <w:pPr>
        <w:pStyle w:val="Heading4"/>
      </w:pPr>
      <w:r>
        <w:t>The final duel</w:t>
      </w:r>
    </w:p>
    <w:p w14:paraId="1259D115" w14:textId="71417B66" w:rsidR="00773524" w:rsidRPr="00AE6A68" w:rsidRDefault="00585E37" w:rsidP="00773524">
      <w:pPr>
        <w:pStyle w:val="keywords"/>
      </w:pPr>
      <w:r>
        <w:rPr>
          <w:rStyle w:val="Numberhead"/>
        </w:rPr>
        <w:t>Scene</w:t>
      </w:r>
      <w:r w:rsidR="00773524" w:rsidRPr="00AE6A68">
        <w:tab/>
      </w:r>
    </w:p>
    <w:p w14:paraId="79FF9EF6" w14:textId="1AFA1BA1" w:rsidR="00FD0EA3" w:rsidRPr="00F839CC" w:rsidRDefault="00FD0EA3" w:rsidP="00FD0EA3">
      <w:pPr>
        <w:pStyle w:val="Heading5"/>
      </w:pPr>
      <w:r>
        <w:t>1</w:t>
      </w:r>
      <w:r w:rsidR="001F3C25">
        <w:t>5</w:t>
      </w:r>
      <w:r w:rsidRPr="00F839CC">
        <w:t xml:space="preserve"> </w:t>
      </w:r>
    </w:p>
    <w:p w14:paraId="5E8236AE" w14:textId="54633D59" w:rsidR="00FD0EA3" w:rsidRPr="00166964" w:rsidRDefault="00FD0EA3" w:rsidP="00FD0EA3">
      <w:pPr>
        <w:pStyle w:val="keywords"/>
      </w:pPr>
      <w:r w:rsidRPr="00D25469">
        <w:rPr>
          <w:rStyle w:val="Numberhead"/>
        </w:rPr>
        <w:t>Peg</w:t>
      </w:r>
      <w:r>
        <w:tab/>
      </w:r>
      <w:r w:rsidR="001F3C25" w:rsidRPr="001F3C25">
        <w:t>duel</w:t>
      </w:r>
    </w:p>
    <w:p w14:paraId="4478A008" w14:textId="77777777" w:rsidR="00FD0EA3" w:rsidRDefault="00FD0EA3" w:rsidP="00FD0EA3">
      <w:pPr>
        <w:pStyle w:val="keywords"/>
      </w:pPr>
      <w:r>
        <w:rPr>
          <w:rStyle w:val="Numberhead"/>
        </w:rPr>
        <w:t>Ch. terrain</w:t>
      </w:r>
      <w:r w:rsidRPr="00A46E8A">
        <w:tab/>
      </w:r>
    </w:p>
    <w:p w14:paraId="62A01F2E" w14:textId="77777777" w:rsidR="00FD0EA3" w:rsidRDefault="00FD0EA3" w:rsidP="00FD0EA3">
      <w:pPr>
        <w:pStyle w:val="keywords"/>
      </w:pPr>
      <w:r>
        <w:rPr>
          <w:rStyle w:val="Numberhead"/>
        </w:rPr>
        <w:t>Themes</w:t>
      </w:r>
      <w:r>
        <w:tab/>
      </w:r>
    </w:p>
    <w:p w14:paraId="33D92478" w14:textId="14A3BEE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1F3C25" w:rsidRPr="001F3C25">
        <w:t>The tour group returns for the final event which is two gladiators in a duel to the death.</w:t>
      </w:r>
    </w:p>
    <w:p w14:paraId="2C58D3A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BB9EA1" w14:textId="7E35501A" w:rsidR="00FD0EA3" w:rsidRPr="00F839CC" w:rsidRDefault="00FD0EA3" w:rsidP="00FD0EA3">
      <w:pPr>
        <w:pStyle w:val="Heading5"/>
      </w:pPr>
      <w:r>
        <w:t>1</w:t>
      </w:r>
      <w:r w:rsidR="001F3C25">
        <w:t>6</w:t>
      </w:r>
      <w:r w:rsidRPr="00F839CC">
        <w:t xml:space="preserve"> </w:t>
      </w:r>
    </w:p>
    <w:p w14:paraId="46C169D8" w14:textId="16D87CF6" w:rsidR="00FD0EA3" w:rsidRPr="00166964" w:rsidRDefault="00FD0EA3" w:rsidP="00FD0EA3">
      <w:pPr>
        <w:pStyle w:val="keywords"/>
      </w:pPr>
      <w:r w:rsidRPr="00D25469">
        <w:rPr>
          <w:rStyle w:val="Numberhead"/>
        </w:rPr>
        <w:t>Peg</w:t>
      </w:r>
      <w:r>
        <w:tab/>
      </w:r>
      <w:r w:rsidR="001F3C25" w:rsidRPr="001F3C25">
        <w:t>twitch</w:t>
      </w:r>
    </w:p>
    <w:p w14:paraId="050657C4" w14:textId="77777777" w:rsidR="00FD0EA3" w:rsidRDefault="00FD0EA3" w:rsidP="00FD0EA3">
      <w:pPr>
        <w:pStyle w:val="keywords"/>
      </w:pPr>
      <w:r>
        <w:rPr>
          <w:rStyle w:val="Numberhead"/>
        </w:rPr>
        <w:t>Ch. terrain</w:t>
      </w:r>
      <w:r w:rsidRPr="00A46E8A">
        <w:tab/>
      </w:r>
    </w:p>
    <w:p w14:paraId="5F61BAF1" w14:textId="77777777" w:rsidR="00FD0EA3" w:rsidRDefault="00FD0EA3" w:rsidP="00FD0EA3">
      <w:pPr>
        <w:pStyle w:val="keywords"/>
      </w:pPr>
      <w:r>
        <w:rPr>
          <w:rStyle w:val="Numberhead"/>
        </w:rPr>
        <w:t>Themes</w:t>
      </w:r>
      <w:r>
        <w:tab/>
      </w:r>
    </w:p>
    <w:p w14:paraId="434D86FE" w14:textId="281B800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91CA9">
        <w:t>The losing</w:t>
      </w:r>
      <w:r w:rsidR="001F3C25" w:rsidRPr="001F3C25">
        <w:t xml:space="preserve"> gladiator twitches in death.</w:t>
      </w:r>
    </w:p>
    <w:p w14:paraId="1040972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30BE21B" w14:textId="0E9AAF25" w:rsidR="002655FA" w:rsidRDefault="000C4C07" w:rsidP="008E6208">
      <w:pPr>
        <w:pStyle w:val="Heading3"/>
      </w:pPr>
      <w:r w:rsidRPr="006A05C8">
        <w:t>1 Corinthians</w:t>
      </w:r>
    </w:p>
    <w:p w14:paraId="6E7C1CFB" w14:textId="15184D7C" w:rsidR="00B17BCA" w:rsidRPr="000748DF" w:rsidRDefault="00B17BCA" w:rsidP="00B17BCA">
      <w:pPr>
        <w:pStyle w:val="keywords"/>
      </w:pPr>
      <w:r w:rsidRPr="00C55749">
        <w:rPr>
          <w:rStyle w:val="Numberhead"/>
        </w:rPr>
        <w:t>Sub. word</w:t>
      </w:r>
      <w:r>
        <w:rPr>
          <w:rStyle w:val="Numberhead"/>
        </w:rPr>
        <w:t>s</w:t>
      </w:r>
      <w:r w:rsidRPr="000748DF">
        <w:tab/>
      </w:r>
      <w:r w:rsidR="00275EE2" w:rsidRPr="00275EE2">
        <w:t>small apple core columns</w:t>
      </w:r>
    </w:p>
    <w:p w14:paraId="2A70AEDD" w14:textId="7D7195B4" w:rsidR="00B17BCA" w:rsidRDefault="00B17BCA" w:rsidP="00B17BCA">
      <w:pPr>
        <w:pStyle w:val="keywords"/>
      </w:pPr>
      <w:r>
        <w:rPr>
          <w:rStyle w:val="Numberhead"/>
        </w:rPr>
        <w:t>Peg</w:t>
      </w:r>
      <w:r w:rsidRPr="000748DF">
        <w:tab/>
      </w:r>
      <w:r>
        <w:t xml:space="preserve">7 = </w:t>
      </w:r>
      <w:r w:rsidR="003A489E">
        <w:t>key</w:t>
      </w:r>
    </w:p>
    <w:p w14:paraId="4AE8A01D" w14:textId="0EAD1045" w:rsidR="00AE390F" w:rsidRDefault="003C7CD5" w:rsidP="00AE390F">
      <w:pPr>
        <w:pStyle w:val="keywords"/>
        <w:rPr>
          <w:rStyle w:val="Numberhead"/>
        </w:rPr>
      </w:pPr>
      <w:r>
        <w:rPr>
          <w:rStyle w:val="Numberhead"/>
        </w:rPr>
        <w:t>Book terrain</w:t>
      </w:r>
      <w:r>
        <w:rPr>
          <w:rStyle w:val="Numberhead"/>
        </w:rPr>
        <w:tab/>
      </w:r>
      <w:r w:rsidR="007D7354" w:rsidRPr="007D7354">
        <w:t>small local bank</w:t>
      </w:r>
    </w:p>
    <w:p w14:paraId="3FF11A7E" w14:textId="2FABE77E" w:rsidR="00B17BCA" w:rsidRDefault="00B17BCA" w:rsidP="00B17BCA">
      <w:pPr>
        <w:pStyle w:val="keywords"/>
      </w:pPr>
      <w:r w:rsidRPr="000748DF">
        <w:rPr>
          <w:rStyle w:val="Numberhead"/>
        </w:rPr>
        <w:t>Story</w:t>
      </w:r>
      <w:r>
        <w:tab/>
      </w:r>
      <w:r w:rsidR="007D7354">
        <w:t>Roman banks</w:t>
      </w:r>
    </w:p>
    <w:p w14:paraId="1F92352F" w14:textId="77777777" w:rsidR="00B17BCA" w:rsidRPr="000748DF" w:rsidRDefault="00B17BCA" w:rsidP="00B17BCA">
      <w:pPr>
        <w:pStyle w:val="keywords"/>
      </w:pPr>
      <w:r>
        <w:rPr>
          <w:rStyle w:val="Numberhead"/>
        </w:rPr>
        <w:lastRenderedPageBreak/>
        <w:t>Notes</w:t>
      </w:r>
      <w:r w:rsidRPr="006A1716">
        <w:tab/>
      </w:r>
    </w:p>
    <w:p w14:paraId="00D5B100" w14:textId="4AA1861C" w:rsidR="00773524" w:rsidRDefault="00773524" w:rsidP="00773524">
      <w:pPr>
        <w:pStyle w:val="Heading4"/>
      </w:pPr>
      <w:r>
        <w:t>Delivering cash</w:t>
      </w:r>
    </w:p>
    <w:p w14:paraId="20F40353" w14:textId="2FBF557C" w:rsidR="00773524" w:rsidRPr="00AE6A68" w:rsidRDefault="00585E37" w:rsidP="00773524">
      <w:pPr>
        <w:pStyle w:val="keywords"/>
      </w:pPr>
      <w:r>
        <w:rPr>
          <w:rStyle w:val="Numberhead"/>
        </w:rPr>
        <w:t>Scene</w:t>
      </w:r>
      <w:r w:rsidR="00773524" w:rsidRPr="00AE6A68">
        <w:tab/>
      </w:r>
    </w:p>
    <w:p w14:paraId="334D6C79" w14:textId="77777777" w:rsidR="00FD0EA3" w:rsidRPr="00F839CC" w:rsidRDefault="00FD0EA3" w:rsidP="00FD0EA3">
      <w:pPr>
        <w:pStyle w:val="Heading5"/>
      </w:pPr>
      <w:r>
        <w:t>1</w:t>
      </w:r>
      <w:r w:rsidRPr="00F839CC">
        <w:t xml:space="preserve"> </w:t>
      </w:r>
    </w:p>
    <w:p w14:paraId="3C473360" w14:textId="147A9350" w:rsidR="00FD0EA3" w:rsidRPr="00166964" w:rsidRDefault="00FD0EA3" w:rsidP="00FD0EA3">
      <w:pPr>
        <w:pStyle w:val="keywords"/>
      </w:pPr>
      <w:r w:rsidRPr="00D25469">
        <w:rPr>
          <w:rStyle w:val="Numberhead"/>
        </w:rPr>
        <w:t>Peg</w:t>
      </w:r>
      <w:r>
        <w:tab/>
      </w:r>
      <w:r w:rsidR="00AB01C7">
        <w:t>Book peg</w:t>
      </w:r>
      <w:r w:rsidR="00A34AAD">
        <w:t xml:space="preserve"> = key</w:t>
      </w:r>
    </w:p>
    <w:p w14:paraId="128AC66A" w14:textId="77777777" w:rsidR="00FD0EA3" w:rsidRDefault="00FD0EA3" w:rsidP="00FD0EA3">
      <w:pPr>
        <w:pStyle w:val="keywords"/>
      </w:pPr>
      <w:r>
        <w:rPr>
          <w:rStyle w:val="Numberhead"/>
        </w:rPr>
        <w:t>Ch. terrain</w:t>
      </w:r>
      <w:r w:rsidRPr="00A46E8A">
        <w:tab/>
      </w:r>
    </w:p>
    <w:p w14:paraId="70EA907E" w14:textId="77777777" w:rsidR="00FD0EA3" w:rsidRDefault="00FD0EA3" w:rsidP="00FD0EA3">
      <w:pPr>
        <w:pStyle w:val="keywords"/>
      </w:pPr>
      <w:r>
        <w:rPr>
          <w:rStyle w:val="Numberhead"/>
        </w:rPr>
        <w:t>Themes</w:t>
      </w:r>
      <w:r>
        <w:tab/>
      </w:r>
    </w:p>
    <w:p w14:paraId="71B6369E" w14:textId="3830923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B01C7" w:rsidRPr="00AB01C7">
        <w:t>Concrete guides and signs to a teller machine where the winning gladiator takes his winnings.</w:t>
      </w:r>
    </w:p>
    <w:p w14:paraId="765A4D8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15DE155" w14:textId="6728894E" w:rsidR="00FD0EA3" w:rsidRPr="00F839CC" w:rsidRDefault="00F34AF5" w:rsidP="00FD0EA3">
      <w:pPr>
        <w:pStyle w:val="Heading5"/>
      </w:pPr>
      <w:r>
        <w:t>2</w:t>
      </w:r>
      <w:r w:rsidR="00FD0EA3" w:rsidRPr="00F839CC">
        <w:t xml:space="preserve"> </w:t>
      </w:r>
    </w:p>
    <w:p w14:paraId="099A3BE5" w14:textId="14BD707E" w:rsidR="00FD0EA3" w:rsidRPr="00166964" w:rsidRDefault="00FD0EA3" w:rsidP="00FD0EA3">
      <w:pPr>
        <w:pStyle w:val="keywords"/>
      </w:pPr>
      <w:r w:rsidRPr="00D25469">
        <w:rPr>
          <w:rStyle w:val="Numberhead"/>
        </w:rPr>
        <w:t>Peg</w:t>
      </w:r>
      <w:r>
        <w:tab/>
      </w:r>
      <w:r w:rsidR="00F34AF5">
        <w:t>Noah</w:t>
      </w:r>
    </w:p>
    <w:p w14:paraId="7CF874A4" w14:textId="77777777" w:rsidR="00FD0EA3" w:rsidRDefault="00FD0EA3" w:rsidP="00FD0EA3">
      <w:pPr>
        <w:pStyle w:val="keywords"/>
      </w:pPr>
      <w:r>
        <w:rPr>
          <w:rStyle w:val="Numberhead"/>
        </w:rPr>
        <w:t>Ch. terrain</w:t>
      </w:r>
      <w:r w:rsidRPr="00A46E8A">
        <w:tab/>
      </w:r>
    </w:p>
    <w:p w14:paraId="629FA29D" w14:textId="77777777" w:rsidR="00FD0EA3" w:rsidRDefault="00FD0EA3" w:rsidP="00FD0EA3">
      <w:pPr>
        <w:pStyle w:val="keywords"/>
      </w:pPr>
      <w:r>
        <w:rPr>
          <w:rStyle w:val="Numberhead"/>
        </w:rPr>
        <w:t>Themes</w:t>
      </w:r>
      <w:r>
        <w:tab/>
      </w:r>
    </w:p>
    <w:p w14:paraId="212E39FA" w14:textId="6900B5F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Noah's armored ark pulls up to bank.</w:t>
      </w:r>
    </w:p>
    <w:p w14:paraId="0572F69A" w14:textId="1776841D" w:rsidR="00FD0EA3" w:rsidRPr="00904C1C" w:rsidRDefault="00FD0EA3" w:rsidP="00FD0EA3">
      <w:pPr>
        <w:pStyle w:val="keywords"/>
      </w:pPr>
      <w:r w:rsidRPr="00F10443">
        <w:rPr>
          <w:rStyle w:val="Numberhead"/>
        </w:rPr>
        <w:t>Verses</w:t>
      </w:r>
      <w:r w:rsidRPr="00F10443">
        <w:rPr>
          <w:rStyle w:val="Numberhead"/>
        </w:rPr>
        <w:tab/>
      </w:r>
      <w:r w:rsidR="00904C1C">
        <w:rPr>
          <w:rStyle w:val="Numberhead"/>
        </w:rPr>
        <w:t>12</w:t>
      </w:r>
      <w:r w:rsidR="00904C1C">
        <w:t xml:space="preserve"> </w:t>
      </w:r>
      <w:r w:rsidR="00904C1C" w:rsidRPr="00904C1C">
        <w:t xml:space="preserve">What we have received is </w:t>
      </w:r>
      <w:r w:rsidR="00904C1C" w:rsidRPr="00796B97">
        <w:rPr>
          <w:rStyle w:val="IntenseEmphasis"/>
        </w:rPr>
        <w:t>not the spirit of the world</w:t>
      </w:r>
      <w:r w:rsidR="00904C1C" w:rsidRPr="00904C1C">
        <w:t>, but the Spirit who is from God, so that we may understand what God has freely given us.</w:t>
      </w:r>
      <w:r w:rsidR="00796B97">
        <w:t xml:space="preserve"> (</w:t>
      </w:r>
      <w:proofErr w:type="gramStart"/>
      <w:r w:rsidR="00796B97">
        <w:t>receive</w:t>
      </w:r>
      <w:proofErr w:type="gramEnd"/>
      <w:r w:rsidR="00796B97">
        <w:t xml:space="preserve">, globe with spirit, spirit from above, under stands, “Free” sign) </w:t>
      </w:r>
    </w:p>
    <w:p w14:paraId="266B3010" w14:textId="72A81E2A" w:rsidR="00FD0EA3" w:rsidRPr="00F839CC" w:rsidRDefault="00F34AF5" w:rsidP="00FD0EA3">
      <w:pPr>
        <w:pStyle w:val="Heading5"/>
      </w:pPr>
      <w:r>
        <w:t>3</w:t>
      </w:r>
      <w:r w:rsidR="00FD0EA3" w:rsidRPr="00F839CC">
        <w:t xml:space="preserve"> </w:t>
      </w:r>
    </w:p>
    <w:p w14:paraId="791F9F8A" w14:textId="0FF74EC0" w:rsidR="00FD0EA3" w:rsidRPr="00166964" w:rsidRDefault="00FD0EA3" w:rsidP="00FD0EA3">
      <w:pPr>
        <w:pStyle w:val="keywords"/>
      </w:pPr>
      <w:r w:rsidRPr="00D25469">
        <w:rPr>
          <w:rStyle w:val="Numberhead"/>
        </w:rPr>
        <w:t>Peg</w:t>
      </w:r>
      <w:r>
        <w:tab/>
      </w:r>
      <w:r w:rsidR="00F34AF5" w:rsidRPr="00F34AF5">
        <w:t>ammo</w:t>
      </w:r>
    </w:p>
    <w:p w14:paraId="4D386725" w14:textId="77777777" w:rsidR="00FD0EA3" w:rsidRDefault="00FD0EA3" w:rsidP="00FD0EA3">
      <w:pPr>
        <w:pStyle w:val="keywords"/>
      </w:pPr>
      <w:r>
        <w:rPr>
          <w:rStyle w:val="Numberhead"/>
        </w:rPr>
        <w:t>Ch. terrain</w:t>
      </w:r>
      <w:r w:rsidRPr="00A46E8A">
        <w:tab/>
      </w:r>
    </w:p>
    <w:p w14:paraId="07D9D395" w14:textId="77777777" w:rsidR="00FD0EA3" w:rsidRDefault="00FD0EA3" w:rsidP="00FD0EA3">
      <w:pPr>
        <w:pStyle w:val="keywords"/>
      </w:pPr>
      <w:r>
        <w:rPr>
          <w:rStyle w:val="Numberhead"/>
        </w:rPr>
        <w:t>Themes</w:t>
      </w:r>
      <w:r>
        <w:tab/>
      </w:r>
    </w:p>
    <w:p w14:paraId="4A96A623" w14:textId="1D94D91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Guards load ammo in their guns in the armored ark.</w:t>
      </w:r>
    </w:p>
    <w:p w14:paraId="10707099" w14:textId="0551BFFF" w:rsidR="00FD0EA3" w:rsidRPr="00643016" w:rsidRDefault="00FD0EA3" w:rsidP="00FD0EA3">
      <w:pPr>
        <w:pStyle w:val="keywords"/>
      </w:pPr>
      <w:r w:rsidRPr="00643016">
        <w:rPr>
          <w:rStyle w:val="Numberhead"/>
        </w:rPr>
        <w:t>Verses</w:t>
      </w:r>
      <w:r w:rsidRPr="00643016">
        <w:rPr>
          <w:rStyle w:val="Numberhead"/>
        </w:rPr>
        <w:tab/>
      </w:r>
      <w:r w:rsidR="00643016">
        <w:rPr>
          <w:rStyle w:val="Numberhead"/>
        </w:rPr>
        <w:t>16</w:t>
      </w:r>
      <w:r w:rsidR="00643016">
        <w:t xml:space="preserve"> </w:t>
      </w:r>
      <w:r w:rsidR="00643016" w:rsidRPr="00643016">
        <w:t xml:space="preserve">Don't you know that </w:t>
      </w:r>
      <w:r w:rsidR="00643016" w:rsidRPr="00796B97">
        <w:rPr>
          <w:rStyle w:val="IntenseEmphasis"/>
        </w:rPr>
        <w:t>you yourselves are God's temple</w:t>
      </w:r>
      <w:r w:rsidR="00643016" w:rsidRPr="00643016">
        <w:t xml:space="preserve"> and that God's Spirit dwells in your midst?</w:t>
      </w:r>
    </w:p>
    <w:p w14:paraId="449C55EE" w14:textId="5237C6C2" w:rsidR="00FD0EA3" w:rsidRPr="00643016" w:rsidRDefault="00F34AF5" w:rsidP="00FD0EA3">
      <w:pPr>
        <w:pStyle w:val="Heading5"/>
      </w:pPr>
      <w:r w:rsidRPr="00643016">
        <w:t>4</w:t>
      </w:r>
      <w:r w:rsidR="00FD0EA3" w:rsidRPr="00643016">
        <w:t xml:space="preserve"> </w:t>
      </w:r>
    </w:p>
    <w:p w14:paraId="3C9955B7" w14:textId="6215E458" w:rsidR="00FD0EA3" w:rsidRPr="007D64EC" w:rsidRDefault="00FD0EA3" w:rsidP="00FD0EA3">
      <w:pPr>
        <w:pStyle w:val="keywords"/>
      </w:pPr>
      <w:r w:rsidRPr="007D64EC">
        <w:rPr>
          <w:rStyle w:val="Numberhead"/>
        </w:rPr>
        <w:t>Peg</w:t>
      </w:r>
      <w:r w:rsidRPr="007D64EC">
        <w:tab/>
      </w:r>
      <w:r w:rsidR="00F34AF5" w:rsidRPr="007D64EC">
        <w:t>Euro</w:t>
      </w:r>
    </w:p>
    <w:p w14:paraId="617A278B" w14:textId="77777777" w:rsidR="00FD0EA3" w:rsidRPr="007D64EC" w:rsidRDefault="00FD0EA3" w:rsidP="00FD0EA3">
      <w:pPr>
        <w:pStyle w:val="keywords"/>
      </w:pPr>
      <w:r w:rsidRPr="007D64EC">
        <w:rPr>
          <w:rStyle w:val="Numberhead"/>
        </w:rPr>
        <w:t>Ch. terrain</w:t>
      </w:r>
      <w:r w:rsidRPr="007D64EC">
        <w:tab/>
      </w:r>
    </w:p>
    <w:p w14:paraId="264BE613" w14:textId="77777777" w:rsidR="00FD0EA3" w:rsidRDefault="00FD0EA3" w:rsidP="00FD0EA3">
      <w:pPr>
        <w:pStyle w:val="keywords"/>
      </w:pPr>
      <w:r>
        <w:rPr>
          <w:rStyle w:val="Numberhead"/>
        </w:rPr>
        <w:t>Themes</w:t>
      </w:r>
      <w:r>
        <w:tab/>
      </w:r>
    </w:p>
    <w:p w14:paraId="48C633EE" w14:textId="165A2E1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 xml:space="preserve">Euros </w:t>
      </w:r>
      <w:proofErr w:type="gramStart"/>
      <w:r w:rsidR="00F34AF5" w:rsidRPr="00F34AF5">
        <w:t>are</w:t>
      </w:r>
      <w:proofErr w:type="gramEnd"/>
      <w:r w:rsidR="00F34AF5" w:rsidRPr="00F34AF5">
        <w:t xml:space="preserve"> delivered from armored ark into the small bank.</w:t>
      </w:r>
    </w:p>
    <w:p w14:paraId="76C300C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A2C913" w14:textId="5A66ADFE" w:rsidR="00773524" w:rsidRDefault="00773524" w:rsidP="00773524">
      <w:pPr>
        <w:pStyle w:val="Heading4"/>
      </w:pPr>
      <w:r>
        <w:t>Thieves steal the ATM</w:t>
      </w:r>
    </w:p>
    <w:p w14:paraId="4D089CC4" w14:textId="47B5227C" w:rsidR="00773524" w:rsidRPr="00AE6A68" w:rsidRDefault="00585E37" w:rsidP="00773524">
      <w:pPr>
        <w:pStyle w:val="keywords"/>
      </w:pPr>
      <w:r>
        <w:rPr>
          <w:rStyle w:val="Numberhead"/>
        </w:rPr>
        <w:t>Scene</w:t>
      </w:r>
      <w:r w:rsidR="00773524" w:rsidRPr="00AE6A68">
        <w:tab/>
      </w:r>
    </w:p>
    <w:p w14:paraId="3202ECC0" w14:textId="1D2CEC54" w:rsidR="00FD0EA3" w:rsidRPr="00F839CC" w:rsidRDefault="00F34AF5" w:rsidP="00FD0EA3">
      <w:pPr>
        <w:pStyle w:val="Heading5"/>
      </w:pPr>
      <w:r>
        <w:t>5</w:t>
      </w:r>
      <w:r w:rsidR="00FD0EA3" w:rsidRPr="00F839CC">
        <w:t xml:space="preserve"> </w:t>
      </w:r>
    </w:p>
    <w:p w14:paraId="35415CCA" w14:textId="71355414" w:rsidR="00FD0EA3" w:rsidRPr="00166964" w:rsidRDefault="00FD0EA3" w:rsidP="00FD0EA3">
      <w:pPr>
        <w:pStyle w:val="keywords"/>
      </w:pPr>
      <w:r w:rsidRPr="00D25469">
        <w:rPr>
          <w:rStyle w:val="Numberhead"/>
        </w:rPr>
        <w:t>Peg</w:t>
      </w:r>
      <w:r>
        <w:tab/>
      </w:r>
      <w:r w:rsidR="00F34AF5">
        <w:t>hole/yell</w:t>
      </w:r>
    </w:p>
    <w:p w14:paraId="27917F76" w14:textId="77777777" w:rsidR="00FD0EA3" w:rsidRDefault="00FD0EA3" w:rsidP="00FD0EA3">
      <w:pPr>
        <w:pStyle w:val="keywords"/>
      </w:pPr>
      <w:r>
        <w:rPr>
          <w:rStyle w:val="Numberhead"/>
        </w:rPr>
        <w:t>Ch. terrain</w:t>
      </w:r>
      <w:r w:rsidRPr="00A46E8A">
        <w:tab/>
      </w:r>
    </w:p>
    <w:p w14:paraId="13D38FB0" w14:textId="77777777" w:rsidR="00FD0EA3" w:rsidRDefault="00FD0EA3" w:rsidP="00FD0EA3">
      <w:pPr>
        <w:pStyle w:val="keywords"/>
      </w:pPr>
      <w:r>
        <w:rPr>
          <w:rStyle w:val="Numberhead"/>
        </w:rPr>
        <w:t>Themes</w:t>
      </w:r>
      <w:r>
        <w:tab/>
      </w:r>
    </w:p>
    <w:p w14:paraId="363C00CB" w14:textId="5B2C1CA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34AF5" w:rsidRPr="00F34AF5">
        <w:t>A guard sees people ripping an ATM out of the ground leaving a hole and yells at them.</w:t>
      </w:r>
    </w:p>
    <w:p w14:paraId="36F74BE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826D24D" w14:textId="5D1B1787" w:rsidR="00FD0EA3" w:rsidRPr="00F839CC" w:rsidRDefault="00F34AF5" w:rsidP="00FD0EA3">
      <w:pPr>
        <w:pStyle w:val="Heading5"/>
      </w:pPr>
      <w:r>
        <w:t>6</w:t>
      </w:r>
      <w:r w:rsidR="00FD0EA3" w:rsidRPr="00F839CC">
        <w:t xml:space="preserve"> </w:t>
      </w:r>
    </w:p>
    <w:p w14:paraId="145EAC77" w14:textId="2E919068" w:rsidR="00FD0EA3" w:rsidRPr="00166964" w:rsidRDefault="00FD0EA3" w:rsidP="00FD0EA3">
      <w:pPr>
        <w:pStyle w:val="keywords"/>
      </w:pPr>
      <w:r w:rsidRPr="00D25469">
        <w:rPr>
          <w:rStyle w:val="Numberhead"/>
        </w:rPr>
        <w:t>Peg</w:t>
      </w:r>
      <w:r>
        <w:tab/>
      </w:r>
      <w:r w:rsidR="00F34AF5" w:rsidRPr="00F34AF5">
        <w:t>hitch</w:t>
      </w:r>
    </w:p>
    <w:p w14:paraId="0F0B1891" w14:textId="77777777" w:rsidR="00FD0EA3" w:rsidRDefault="00FD0EA3" w:rsidP="00FD0EA3">
      <w:pPr>
        <w:pStyle w:val="keywords"/>
      </w:pPr>
      <w:r>
        <w:rPr>
          <w:rStyle w:val="Numberhead"/>
        </w:rPr>
        <w:t>Ch. terrain</w:t>
      </w:r>
      <w:r w:rsidRPr="00A46E8A">
        <w:tab/>
      </w:r>
    </w:p>
    <w:p w14:paraId="37BA2328" w14:textId="77777777" w:rsidR="00FD0EA3" w:rsidRDefault="00FD0EA3" w:rsidP="00FD0EA3">
      <w:pPr>
        <w:pStyle w:val="keywords"/>
      </w:pPr>
      <w:r>
        <w:rPr>
          <w:rStyle w:val="Numberhead"/>
        </w:rPr>
        <w:t>Themes</w:t>
      </w:r>
      <w:r>
        <w:tab/>
      </w:r>
    </w:p>
    <w:p w14:paraId="7AE37D02" w14:textId="4B80F1F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hitch the ATM to a trailer and drive off.</w:t>
      </w:r>
    </w:p>
    <w:p w14:paraId="043FC0DF" w14:textId="637F7A7A" w:rsidR="00FD0EA3" w:rsidRDefault="00FD0EA3" w:rsidP="00FD0EA3">
      <w:pPr>
        <w:pStyle w:val="keywords"/>
      </w:pPr>
      <w:r w:rsidRPr="00F10443">
        <w:rPr>
          <w:rStyle w:val="Numberhead"/>
        </w:rPr>
        <w:t>Verses</w:t>
      </w:r>
      <w:r w:rsidRPr="00F10443">
        <w:rPr>
          <w:rStyle w:val="Numberhead"/>
        </w:rPr>
        <w:tab/>
      </w:r>
      <w:r w:rsidR="00643016">
        <w:rPr>
          <w:rStyle w:val="Numberhead"/>
        </w:rPr>
        <w:t>9-10</w:t>
      </w:r>
      <w:r w:rsidR="00643016">
        <w:t xml:space="preserve"> </w:t>
      </w:r>
      <w:r w:rsidR="00643016" w:rsidRPr="00643016">
        <w:t xml:space="preserve">Or do you not know that </w:t>
      </w:r>
      <w:r w:rsidR="00643016" w:rsidRPr="0051463F">
        <w:rPr>
          <w:rStyle w:val="IntenseEmphasis"/>
        </w:rPr>
        <w:t>wrongdoers</w:t>
      </w:r>
      <w:r w:rsidR="00643016" w:rsidRPr="00643016">
        <w:t xml:space="preserve"> will not inherit the kingdom of God? Do not be deceived: Neither the sexually immoral nor idolaters nor adulterers nor men who have sex with men </w:t>
      </w:r>
      <w:r w:rsidR="00D647D0" w:rsidRPr="00643016">
        <w:t>●</w:t>
      </w:r>
      <w:r w:rsidR="00643016" w:rsidRPr="00643016">
        <w:t xml:space="preserve"> nor thieves nor the greedy nor drunkards nor slanderers nor swindlers will inherit the kingdom of God.</w:t>
      </w:r>
    </w:p>
    <w:p w14:paraId="7D162B77" w14:textId="31420793" w:rsidR="00643016" w:rsidRPr="00643016" w:rsidRDefault="00643016" w:rsidP="00FD0EA3">
      <w:pPr>
        <w:pStyle w:val="keywords"/>
      </w:pPr>
      <w:r>
        <w:rPr>
          <w:rStyle w:val="Numberhead"/>
        </w:rPr>
        <w:tab/>
        <w:t>18-20</w:t>
      </w:r>
      <w:r>
        <w:t xml:space="preserve"> </w:t>
      </w:r>
      <w:r w:rsidRPr="00643016">
        <w:t xml:space="preserve">Flee from </w:t>
      </w:r>
      <w:r w:rsidRPr="0051463F">
        <w:rPr>
          <w:rStyle w:val="IntenseEmphasis"/>
        </w:rPr>
        <w:t>sexual immorality</w:t>
      </w:r>
      <w:r w:rsidRPr="00643016">
        <w:t xml:space="preserve">. All other sins a person commits are outside the body, but whoever sins sexually, sins against their own body. ● Do you not know that your bodies are temples of the Holy Spirit, who is in you, whom you have received from God? You are not your own; ● you were bought at a price. </w:t>
      </w:r>
      <w:r w:rsidR="00CC7760" w:rsidRPr="00643016">
        <w:t>Therefore,</w:t>
      </w:r>
      <w:r w:rsidRPr="00643016">
        <w:t xml:space="preserve"> honor God with your bodies.</w:t>
      </w:r>
    </w:p>
    <w:p w14:paraId="1CD6EA54" w14:textId="3CD98DDB" w:rsidR="00FD0EA3" w:rsidRPr="00F839CC" w:rsidRDefault="00F34AF5" w:rsidP="00FD0EA3">
      <w:pPr>
        <w:pStyle w:val="Heading5"/>
      </w:pPr>
      <w:r>
        <w:t>7</w:t>
      </w:r>
      <w:r w:rsidR="00FD0EA3" w:rsidRPr="00F839CC">
        <w:t xml:space="preserve"> </w:t>
      </w:r>
    </w:p>
    <w:p w14:paraId="7BE85EA5" w14:textId="2A29E0B6" w:rsidR="00FD0EA3" w:rsidRPr="00166964" w:rsidRDefault="00FD0EA3" w:rsidP="00FD0EA3">
      <w:pPr>
        <w:pStyle w:val="keywords"/>
      </w:pPr>
      <w:r w:rsidRPr="00D25469">
        <w:rPr>
          <w:rStyle w:val="Numberhead"/>
        </w:rPr>
        <w:t>Peg</w:t>
      </w:r>
      <w:r>
        <w:tab/>
      </w:r>
      <w:r w:rsidR="00F34AF5" w:rsidRPr="00F34AF5">
        <w:t>key</w:t>
      </w:r>
    </w:p>
    <w:p w14:paraId="1C83E0BF" w14:textId="77777777" w:rsidR="00FD0EA3" w:rsidRDefault="00FD0EA3" w:rsidP="00FD0EA3">
      <w:pPr>
        <w:pStyle w:val="keywords"/>
      </w:pPr>
      <w:r>
        <w:rPr>
          <w:rStyle w:val="Numberhead"/>
        </w:rPr>
        <w:t>Ch. terrain</w:t>
      </w:r>
      <w:r w:rsidRPr="00A46E8A">
        <w:tab/>
      </w:r>
    </w:p>
    <w:p w14:paraId="0A51BC28" w14:textId="77777777" w:rsidR="00FD0EA3" w:rsidRDefault="00FD0EA3" w:rsidP="00FD0EA3">
      <w:pPr>
        <w:pStyle w:val="keywords"/>
      </w:pPr>
      <w:r>
        <w:rPr>
          <w:rStyle w:val="Numberhead"/>
        </w:rPr>
        <w:t>Themes</w:t>
      </w:r>
      <w:r>
        <w:tab/>
      </w:r>
    </w:p>
    <w:p w14:paraId="7CAC09EB" w14:textId="239E5E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use a stolen circular key to open the ATM.</w:t>
      </w:r>
    </w:p>
    <w:p w14:paraId="6F056FD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EA03B23" w14:textId="1FF57455" w:rsidR="00FD0EA3" w:rsidRPr="00F839CC" w:rsidRDefault="00F34AF5" w:rsidP="00FD0EA3">
      <w:pPr>
        <w:pStyle w:val="Heading5"/>
      </w:pPr>
      <w:r>
        <w:t>8</w:t>
      </w:r>
      <w:r w:rsidR="00FD0EA3" w:rsidRPr="00F839CC">
        <w:t xml:space="preserve"> </w:t>
      </w:r>
    </w:p>
    <w:p w14:paraId="240971D4" w14:textId="4FBBB8FD" w:rsidR="00FD0EA3" w:rsidRPr="00166964" w:rsidRDefault="00FD0EA3" w:rsidP="00FD0EA3">
      <w:pPr>
        <w:pStyle w:val="keywords"/>
      </w:pPr>
      <w:r w:rsidRPr="00D25469">
        <w:rPr>
          <w:rStyle w:val="Numberhead"/>
        </w:rPr>
        <w:t>Peg</w:t>
      </w:r>
      <w:r>
        <w:tab/>
      </w:r>
      <w:r w:rsidR="00F34AF5" w:rsidRPr="00F34AF5">
        <w:t>heavy</w:t>
      </w:r>
    </w:p>
    <w:p w14:paraId="196089C4" w14:textId="77777777" w:rsidR="00FD0EA3" w:rsidRDefault="00FD0EA3" w:rsidP="00FD0EA3">
      <w:pPr>
        <w:pStyle w:val="keywords"/>
      </w:pPr>
      <w:r>
        <w:rPr>
          <w:rStyle w:val="Numberhead"/>
        </w:rPr>
        <w:t>Ch. terrain</w:t>
      </w:r>
      <w:r w:rsidRPr="00A46E8A">
        <w:tab/>
      </w:r>
    </w:p>
    <w:p w14:paraId="2791DD13" w14:textId="77777777" w:rsidR="00FD0EA3" w:rsidRDefault="00FD0EA3" w:rsidP="00FD0EA3">
      <w:pPr>
        <w:pStyle w:val="keywords"/>
      </w:pPr>
      <w:r>
        <w:rPr>
          <w:rStyle w:val="Numberhead"/>
        </w:rPr>
        <w:t>Themes</w:t>
      </w:r>
      <w:r>
        <w:tab/>
      </w:r>
    </w:p>
    <w:p w14:paraId="21DAF693" w14:textId="6FB4A5C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lift the heavy chassis out of ATM container with difficulty.</w:t>
      </w:r>
    </w:p>
    <w:p w14:paraId="6832229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66F099" w14:textId="1B3D7B75" w:rsidR="00FD0EA3" w:rsidRPr="00F839CC" w:rsidRDefault="00F34AF5" w:rsidP="00FD0EA3">
      <w:pPr>
        <w:pStyle w:val="Heading5"/>
      </w:pPr>
      <w:r>
        <w:t>9</w:t>
      </w:r>
      <w:r w:rsidR="00FD0EA3" w:rsidRPr="00F839CC">
        <w:t xml:space="preserve"> </w:t>
      </w:r>
    </w:p>
    <w:p w14:paraId="1628F853" w14:textId="3C5B912A" w:rsidR="00FD0EA3" w:rsidRPr="00166964" w:rsidRDefault="00FD0EA3" w:rsidP="00FD0EA3">
      <w:pPr>
        <w:pStyle w:val="keywords"/>
      </w:pPr>
      <w:r w:rsidRPr="00D25469">
        <w:rPr>
          <w:rStyle w:val="Numberhead"/>
        </w:rPr>
        <w:t>Peg</w:t>
      </w:r>
      <w:r>
        <w:tab/>
      </w:r>
      <w:r w:rsidR="00F34AF5">
        <w:t>pay</w:t>
      </w:r>
    </w:p>
    <w:p w14:paraId="3CCB3A5B" w14:textId="77777777" w:rsidR="00FD0EA3" w:rsidRDefault="00FD0EA3" w:rsidP="00FD0EA3">
      <w:pPr>
        <w:pStyle w:val="keywords"/>
      </w:pPr>
      <w:r>
        <w:rPr>
          <w:rStyle w:val="Numberhead"/>
        </w:rPr>
        <w:t>Ch. terrain</w:t>
      </w:r>
      <w:r w:rsidRPr="00A46E8A">
        <w:tab/>
      </w:r>
    </w:p>
    <w:p w14:paraId="5B8A835B" w14:textId="77777777" w:rsidR="00FD0EA3" w:rsidRDefault="00FD0EA3" w:rsidP="00FD0EA3">
      <w:pPr>
        <w:pStyle w:val="keywords"/>
      </w:pPr>
      <w:r>
        <w:rPr>
          <w:rStyle w:val="Numberhead"/>
        </w:rPr>
        <w:t>Themes</w:t>
      </w:r>
      <w:r>
        <w:tab/>
      </w:r>
    </w:p>
    <w:p w14:paraId="6BDE3324" w14:textId="5401CBC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remove the cash from the ATM to pay the entire gang.</w:t>
      </w:r>
    </w:p>
    <w:p w14:paraId="465CDA4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02DD638" w14:textId="346B507B" w:rsidR="00773524" w:rsidRDefault="00773524" w:rsidP="00773524">
      <w:pPr>
        <w:pStyle w:val="Heading4"/>
      </w:pPr>
      <w:r>
        <w:t>At the teller window</w:t>
      </w:r>
    </w:p>
    <w:p w14:paraId="6980003A" w14:textId="057EBB4C" w:rsidR="00773524" w:rsidRPr="00AE6A68" w:rsidRDefault="00585E37" w:rsidP="00773524">
      <w:pPr>
        <w:pStyle w:val="keywords"/>
      </w:pPr>
      <w:r>
        <w:rPr>
          <w:rStyle w:val="Numberhead"/>
        </w:rPr>
        <w:t>Scene</w:t>
      </w:r>
      <w:r w:rsidR="00773524" w:rsidRPr="00AE6A68">
        <w:tab/>
      </w:r>
    </w:p>
    <w:p w14:paraId="732F76F0" w14:textId="5E5CDC80" w:rsidR="00FD0EA3" w:rsidRPr="00F839CC" w:rsidRDefault="00FD0EA3" w:rsidP="00FD0EA3">
      <w:pPr>
        <w:pStyle w:val="Heading5"/>
      </w:pPr>
      <w:r>
        <w:t>1</w:t>
      </w:r>
      <w:r w:rsidR="00E908B6">
        <w:t>0</w:t>
      </w:r>
      <w:r w:rsidRPr="00F839CC">
        <w:t xml:space="preserve"> </w:t>
      </w:r>
    </w:p>
    <w:p w14:paraId="7EF2D383" w14:textId="2EBA5A6D" w:rsidR="00FD0EA3" w:rsidRPr="00166964" w:rsidRDefault="00FD0EA3" w:rsidP="00FD0EA3">
      <w:pPr>
        <w:pStyle w:val="keywords"/>
      </w:pPr>
      <w:r w:rsidRPr="00D25469">
        <w:rPr>
          <w:rStyle w:val="Numberhead"/>
        </w:rPr>
        <w:t>Peg</w:t>
      </w:r>
      <w:r>
        <w:tab/>
      </w:r>
      <w:r w:rsidR="00E908B6" w:rsidRPr="00E908B6">
        <w:t>days</w:t>
      </w:r>
    </w:p>
    <w:p w14:paraId="44A95262" w14:textId="77777777" w:rsidR="00FD0EA3" w:rsidRDefault="00FD0EA3" w:rsidP="00FD0EA3">
      <w:pPr>
        <w:pStyle w:val="keywords"/>
      </w:pPr>
      <w:r>
        <w:rPr>
          <w:rStyle w:val="Numberhead"/>
        </w:rPr>
        <w:lastRenderedPageBreak/>
        <w:t>Ch. terrain</w:t>
      </w:r>
      <w:r w:rsidRPr="00A46E8A">
        <w:tab/>
      </w:r>
    </w:p>
    <w:p w14:paraId="2ECA54F1" w14:textId="77777777" w:rsidR="00FD0EA3" w:rsidRDefault="00FD0EA3" w:rsidP="00FD0EA3">
      <w:pPr>
        <w:pStyle w:val="keywords"/>
      </w:pPr>
      <w:r>
        <w:rPr>
          <w:rStyle w:val="Numberhead"/>
        </w:rPr>
        <w:t>Themes</w:t>
      </w:r>
      <w:r>
        <w:tab/>
      </w:r>
    </w:p>
    <w:p w14:paraId="23296523" w14:textId="56C7169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A thief goes back to bank to deposit his payment and sees days open and closed sign in teller window.</w:t>
      </w:r>
    </w:p>
    <w:p w14:paraId="0619C36A" w14:textId="65781F91" w:rsidR="00FD0EA3" w:rsidRPr="00643016" w:rsidRDefault="00FD0EA3" w:rsidP="00FD0EA3">
      <w:pPr>
        <w:pStyle w:val="keywords"/>
      </w:pPr>
      <w:r w:rsidRPr="00F10443">
        <w:rPr>
          <w:rStyle w:val="Numberhead"/>
        </w:rPr>
        <w:t>Verses</w:t>
      </w:r>
      <w:r w:rsidRPr="00F10443">
        <w:rPr>
          <w:rStyle w:val="Numberhead"/>
        </w:rPr>
        <w:tab/>
      </w:r>
      <w:r w:rsidR="00643016">
        <w:rPr>
          <w:rStyle w:val="Numberhead"/>
        </w:rPr>
        <w:t>13</w:t>
      </w:r>
      <w:r w:rsidR="00643016">
        <w:t xml:space="preserve"> </w:t>
      </w:r>
      <w:r w:rsidR="00643016" w:rsidRPr="00643016">
        <w:t>No temptation has overtaken you except what is common to mankind. And God is faithful; he will not let you be tempted beyond what you can bear. But when you are tempted, he will also provide a way out so that you can endure it.</w:t>
      </w:r>
    </w:p>
    <w:p w14:paraId="256A68DD" w14:textId="2B83FA09" w:rsidR="00FD0EA3" w:rsidRPr="00F839CC" w:rsidRDefault="00FD0EA3" w:rsidP="00FD0EA3">
      <w:pPr>
        <w:pStyle w:val="Heading5"/>
      </w:pPr>
      <w:r>
        <w:t>1</w:t>
      </w:r>
      <w:r w:rsidR="00E908B6">
        <w:t>1</w:t>
      </w:r>
      <w:r w:rsidRPr="00F839CC">
        <w:t xml:space="preserve"> </w:t>
      </w:r>
    </w:p>
    <w:p w14:paraId="7E45B854" w14:textId="6B931050" w:rsidR="00FD0EA3" w:rsidRPr="00166964" w:rsidRDefault="00FD0EA3" w:rsidP="00FD0EA3">
      <w:pPr>
        <w:pStyle w:val="keywords"/>
      </w:pPr>
      <w:r w:rsidRPr="00D25469">
        <w:rPr>
          <w:rStyle w:val="Numberhead"/>
        </w:rPr>
        <w:t>Peg</w:t>
      </w:r>
      <w:r>
        <w:tab/>
      </w:r>
      <w:r w:rsidR="00E908B6" w:rsidRPr="00E908B6">
        <w:t>today</w:t>
      </w:r>
    </w:p>
    <w:p w14:paraId="53BD6ABF" w14:textId="77777777" w:rsidR="00FD0EA3" w:rsidRDefault="00FD0EA3" w:rsidP="00FD0EA3">
      <w:pPr>
        <w:pStyle w:val="keywords"/>
      </w:pPr>
      <w:r>
        <w:rPr>
          <w:rStyle w:val="Numberhead"/>
        </w:rPr>
        <w:t>Ch. terrain</w:t>
      </w:r>
      <w:r w:rsidRPr="00A46E8A">
        <w:tab/>
      </w:r>
    </w:p>
    <w:p w14:paraId="24B50186" w14:textId="77777777" w:rsidR="00FD0EA3" w:rsidRDefault="00FD0EA3" w:rsidP="00FD0EA3">
      <w:pPr>
        <w:pStyle w:val="keywords"/>
      </w:pPr>
      <w:r>
        <w:rPr>
          <w:rStyle w:val="Numberhead"/>
        </w:rPr>
        <w:t>Themes</w:t>
      </w:r>
      <w:r>
        <w:tab/>
      </w:r>
    </w:p>
    <w:p w14:paraId="4F0826E1" w14:textId="7687FBA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A "today is…" sign next to all the other paper signs on the window of the drive-up teller.</w:t>
      </w:r>
    </w:p>
    <w:p w14:paraId="06C85E3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FD3C4C4" w14:textId="3E2BCA96" w:rsidR="00FD0EA3" w:rsidRPr="00F839CC" w:rsidRDefault="00FD0EA3" w:rsidP="00FD0EA3">
      <w:pPr>
        <w:pStyle w:val="Heading5"/>
      </w:pPr>
      <w:r>
        <w:t>1</w:t>
      </w:r>
      <w:r w:rsidR="00E908B6">
        <w:t>2</w:t>
      </w:r>
      <w:r w:rsidRPr="00F839CC">
        <w:t xml:space="preserve"> </w:t>
      </w:r>
    </w:p>
    <w:p w14:paraId="0A306A0C" w14:textId="27CC4AEE" w:rsidR="00FD0EA3" w:rsidRPr="00166964" w:rsidRDefault="00FD0EA3" w:rsidP="00FD0EA3">
      <w:pPr>
        <w:pStyle w:val="keywords"/>
      </w:pPr>
      <w:r w:rsidRPr="00D25469">
        <w:rPr>
          <w:rStyle w:val="Numberhead"/>
        </w:rPr>
        <w:t>Peg</w:t>
      </w:r>
      <w:r>
        <w:tab/>
      </w:r>
      <w:r w:rsidR="00E908B6">
        <w:t>tin</w:t>
      </w:r>
      <w:r w:rsidR="00E908B6">
        <w:tab/>
      </w:r>
    </w:p>
    <w:p w14:paraId="7E6115D6" w14:textId="77777777" w:rsidR="00FD0EA3" w:rsidRDefault="00FD0EA3" w:rsidP="00FD0EA3">
      <w:pPr>
        <w:pStyle w:val="keywords"/>
      </w:pPr>
      <w:r>
        <w:rPr>
          <w:rStyle w:val="Numberhead"/>
        </w:rPr>
        <w:t>Ch. terrain</w:t>
      </w:r>
      <w:r w:rsidRPr="00A46E8A">
        <w:tab/>
      </w:r>
    </w:p>
    <w:p w14:paraId="6D8FBDE2" w14:textId="77777777" w:rsidR="00FD0EA3" w:rsidRDefault="00FD0EA3" w:rsidP="00FD0EA3">
      <w:pPr>
        <w:pStyle w:val="keywords"/>
      </w:pPr>
      <w:r>
        <w:rPr>
          <w:rStyle w:val="Numberhead"/>
        </w:rPr>
        <w:t>Themes</w:t>
      </w:r>
      <w:r>
        <w:tab/>
      </w:r>
    </w:p>
    <w:p w14:paraId="3E746CC8" w14:textId="556DD119" w:rsidR="00FD0EA3" w:rsidRPr="0048334D" w:rsidRDefault="00FD0EA3" w:rsidP="00E908B6">
      <w:pPr>
        <w:pStyle w:val="keywords"/>
        <w:rPr>
          <w:rStyle w:val="Numberhead"/>
          <w:rFonts w:asciiTheme="minorHAnsi" w:hAnsiTheme="minorHAnsi"/>
          <w:color w:val="auto"/>
          <w:sz w:val="20"/>
        </w:rPr>
      </w:pPr>
      <w:r w:rsidRPr="003D1666">
        <w:rPr>
          <w:rStyle w:val="Numberhead"/>
        </w:rPr>
        <w:t>Story</w:t>
      </w:r>
      <w:r>
        <w:tab/>
      </w:r>
      <w:r w:rsidR="00E908B6">
        <w:t xml:space="preserve">The man uses the pneumatic tube container like a tin </w:t>
      </w:r>
      <w:proofErr w:type="gramStart"/>
      <w:r w:rsidR="00E908B6">
        <w:t>can to</w:t>
      </w:r>
      <w:proofErr w:type="gramEnd"/>
      <w:r w:rsidR="00E908B6">
        <w:t xml:space="preserve"> send cash into bank.</w:t>
      </w:r>
    </w:p>
    <w:p w14:paraId="137DFAD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30DD1B1" w14:textId="03E5CB19" w:rsidR="00FD0EA3" w:rsidRPr="00F839CC" w:rsidRDefault="00FD0EA3" w:rsidP="00FD0EA3">
      <w:pPr>
        <w:pStyle w:val="Heading5"/>
      </w:pPr>
      <w:r>
        <w:t>1</w:t>
      </w:r>
      <w:r w:rsidR="00E908B6">
        <w:t>3</w:t>
      </w:r>
      <w:r w:rsidRPr="00F839CC">
        <w:t xml:space="preserve"> </w:t>
      </w:r>
    </w:p>
    <w:p w14:paraId="2432523D" w14:textId="6952EDB6" w:rsidR="00FD0EA3" w:rsidRPr="00166964" w:rsidRDefault="00FD0EA3" w:rsidP="00FD0EA3">
      <w:pPr>
        <w:pStyle w:val="keywords"/>
      </w:pPr>
      <w:r w:rsidRPr="00D25469">
        <w:rPr>
          <w:rStyle w:val="Numberhead"/>
        </w:rPr>
        <w:t>Peg</w:t>
      </w:r>
      <w:r>
        <w:tab/>
      </w:r>
      <w:r w:rsidR="00E908B6" w:rsidRPr="00E908B6">
        <w:t>ATM</w:t>
      </w:r>
    </w:p>
    <w:p w14:paraId="3989A6F5" w14:textId="77777777" w:rsidR="00FD0EA3" w:rsidRDefault="00FD0EA3" w:rsidP="00FD0EA3">
      <w:pPr>
        <w:pStyle w:val="keywords"/>
      </w:pPr>
      <w:r>
        <w:rPr>
          <w:rStyle w:val="Numberhead"/>
        </w:rPr>
        <w:t>Ch. terrain</w:t>
      </w:r>
      <w:r w:rsidRPr="00A46E8A">
        <w:tab/>
      </w:r>
    </w:p>
    <w:p w14:paraId="70D6D2B4" w14:textId="77777777" w:rsidR="00FD0EA3" w:rsidRDefault="00FD0EA3" w:rsidP="00FD0EA3">
      <w:pPr>
        <w:pStyle w:val="keywords"/>
      </w:pPr>
      <w:r>
        <w:rPr>
          <w:rStyle w:val="Numberhead"/>
        </w:rPr>
        <w:t>Themes</w:t>
      </w:r>
      <w:r>
        <w:tab/>
      </w:r>
    </w:p>
    <w:p w14:paraId="7C5E2B17" w14:textId="4BCA537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bank returns the tube container to the ATM machine.</w:t>
      </w:r>
    </w:p>
    <w:p w14:paraId="43A7FA2E" w14:textId="56FE5D94" w:rsidR="00FD0EA3" w:rsidRDefault="00FD0EA3" w:rsidP="00FD0EA3">
      <w:pPr>
        <w:pStyle w:val="keywords"/>
      </w:pPr>
      <w:r w:rsidRPr="00F10443">
        <w:rPr>
          <w:rStyle w:val="Numberhead"/>
        </w:rPr>
        <w:t>Verses</w:t>
      </w:r>
      <w:r w:rsidRPr="00F10443">
        <w:rPr>
          <w:rStyle w:val="Numberhead"/>
        </w:rPr>
        <w:tab/>
      </w:r>
      <w:r w:rsidR="004E5D56">
        <w:rPr>
          <w:rStyle w:val="Numberhead"/>
        </w:rPr>
        <w:t>1-3</w:t>
      </w:r>
      <w:r w:rsidR="004E5D56">
        <w:t xml:space="preserve"> </w:t>
      </w:r>
      <w:r w:rsidR="004E5D56" w:rsidRPr="004E5D56">
        <w:t>If I speak in the tongues of men or of angels, but do not have love, I am only a resounding gong or a clanging cymbal. ● If I have the gift of prophecy and can fathom all mysteries and all knowledge, and if I have a faith that can move mountains, but do not have love, I am nothing. ● If I give all I possess to the poor and give over my body to hardship that I may boast, but do not have love, I gain nothing.</w:t>
      </w:r>
    </w:p>
    <w:p w14:paraId="0968BE3F" w14:textId="7EAB7B16" w:rsidR="004E5D56" w:rsidRDefault="004E5D56" w:rsidP="00FD0EA3">
      <w:pPr>
        <w:pStyle w:val="keywords"/>
      </w:pPr>
      <w:r>
        <w:rPr>
          <w:rStyle w:val="Numberhead"/>
        </w:rPr>
        <w:tab/>
        <w:t>4-6</w:t>
      </w:r>
      <w:r>
        <w:t xml:space="preserve"> </w:t>
      </w:r>
      <w:r w:rsidRPr="004E5D56">
        <w:t>Love is patient, love is kind. It does not envy, it does not boast, it is not proud. ● It does not dishonor others, it is not self-seeking, it is not easily angered, it keeps no record of wrongs. ● Love does not delight in evil but rejoices with the truth.</w:t>
      </w:r>
    </w:p>
    <w:p w14:paraId="139E04B7" w14:textId="2DFE0781" w:rsidR="005F2BEE" w:rsidRDefault="005F2BEE" w:rsidP="00FD0EA3">
      <w:pPr>
        <w:pStyle w:val="keywords"/>
      </w:pPr>
      <w:r>
        <w:rPr>
          <w:rStyle w:val="Numberhead"/>
        </w:rPr>
        <w:tab/>
        <w:t>7-8</w:t>
      </w:r>
      <w:r>
        <w:t xml:space="preserve"> </w:t>
      </w:r>
      <w:r w:rsidRPr="005F2BEE">
        <w:t>It always protects, always trusts, always hopes, always perseveres. ● Love never fails. But where there are prophecies, they will cease; where there are tongues, they will be stilled; where there is knowledge, it will pass away.</w:t>
      </w:r>
    </w:p>
    <w:p w14:paraId="7608052C" w14:textId="54A5BB06" w:rsidR="005F2BEE" w:rsidRDefault="005F2BEE" w:rsidP="00FD0EA3">
      <w:pPr>
        <w:pStyle w:val="keywords"/>
      </w:pPr>
      <w:r>
        <w:rPr>
          <w:rStyle w:val="Numberhead"/>
        </w:rPr>
        <w:tab/>
        <w:t>9-11</w:t>
      </w:r>
      <w:r>
        <w:t xml:space="preserve"> </w:t>
      </w:r>
      <w:r w:rsidRPr="005F2BEE">
        <w:t xml:space="preserve">For we know in </w:t>
      </w:r>
      <w:proofErr w:type="gramStart"/>
      <w:r w:rsidRPr="005F2BEE">
        <w:t>part</w:t>
      </w:r>
      <w:proofErr w:type="gramEnd"/>
      <w:r w:rsidRPr="005F2BEE">
        <w:t xml:space="preserve"> and we prophesy in part, ● but when completeness comes, what is in part disappears. ● When I was a child, I talked like a child, I thought like a child, I reasoned like a child. When I became a man, I put the ways of childhood behind me.</w:t>
      </w:r>
    </w:p>
    <w:p w14:paraId="7504C26C" w14:textId="0CFBA526" w:rsidR="005F2BEE" w:rsidRPr="005F2BEE" w:rsidRDefault="005F2BEE" w:rsidP="00FD0EA3">
      <w:pPr>
        <w:pStyle w:val="keywords"/>
      </w:pPr>
      <w:r>
        <w:rPr>
          <w:rStyle w:val="Numberhead"/>
        </w:rPr>
        <w:tab/>
        <w:t>12-13</w:t>
      </w:r>
      <w:r>
        <w:t xml:space="preserve"> </w:t>
      </w:r>
      <w:r w:rsidRPr="005F2BEE">
        <w:t>For now we see only a reflection as in a mirror; then we shall see face to face. Now I know in part; then I shall know fully, even as I am fully known. ● And now these three remain: faith, hope and love. But the greatest of these is love.</w:t>
      </w:r>
    </w:p>
    <w:p w14:paraId="1E35950C" w14:textId="1F4D7C44" w:rsidR="00FD0EA3" w:rsidRPr="00F839CC" w:rsidRDefault="00FD0EA3" w:rsidP="00FD0EA3">
      <w:pPr>
        <w:pStyle w:val="Heading5"/>
      </w:pPr>
      <w:r>
        <w:lastRenderedPageBreak/>
        <w:t>1</w:t>
      </w:r>
      <w:r w:rsidR="00E908B6">
        <w:t>4</w:t>
      </w:r>
      <w:r w:rsidRPr="00F839CC">
        <w:t xml:space="preserve"> </w:t>
      </w:r>
    </w:p>
    <w:p w14:paraId="08A3BB23" w14:textId="0B37711C" w:rsidR="00FD0EA3" w:rsidRPr="00166964" w:rsidRDefault="00FD0EA3" w:rsidP="00FD0EA3">
      <w:pPr>
        <w:pStyle w:val="keywords"/>
      </w:pPr>
      <w:r w:rsidRPr="00D25469">
        <w:rPr>
          <w:rStyle w:val="Numberhead"/>
        </w:rPr>
        <w:t>Peg</w:t>
      </w:r>
      <w:r>
        <w:tab/>
      </w:r>
      <w:r w:rsidR="00E908B6" w:rsidRPr="00E908B6">
        <w:t>door</w:t>
      </w:r>
    </w:p>
    <w:p w14:paraId="0C4EF606" w14:textId="77777777" w:rsidR="00FD0EA3" w:rsidRDefault="00FD0EA3" w:rsidP="00FD0EA3">
      <w:pPr>
        <w:pStyle w:val="keywords"/>
      </w:pPr>
      <w:r>
        <w:rPr>
          <w:rStyle w:val="Numberhead"/>
        </w:rPr>
        <w:t>Ch. terrain</w:t>
      </w:r>
      <w:r w:rsidRPr="00A46E8A">
        <w:tab/>
      </w:r>
    </w:p>
    <w:p w14:paraId="4C410285" w14:textId="77777777" w:rsidR="00FD0EA3" w:rsidRDefault="00FD0EA3" w:rsidP="00FD0EA3">
      <w:pPr>
        <w:pStyle w:val="keywords"/>
      </w:pPr>
      <w:r>
        <w:rPr>
          <w:rStyle w:val="Numberhead"/>
        </w:rPr>
        <w:t>Themes</w:t>
      </w:r>
      <w:r>
        <w:tab/>
      </w:r>
    </w:p>
    <w:p w14:paraId="750A86F3" w14:textId="7F8F1AE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tube inside the ATM comes back down behind a metal plate door and a man opens it to retrieve his receipt.</w:t>
      </w:r>
    </w:p>
    <w:p w14:paraId="2FE801E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3FB4A4A" w14:textId="5E0ADA62" w:rsidR="00773524" w:rsidRDefault="00773524" w:rsidP="00773524">
      <w:pPr>
        <w:pStyle w:val="Heading4"/>
      </w:pPr>
      <w:r>
        <w:t>At the ATM</w:t>
      </w:r>
    </w:p>
    <w:p w14:paraId="2A5DB6ED" w14:textId="69A2647E" w:rsidR="00773524" w:rsidRPr="00AE6A68" w:rsidRDefault="00585E37" w:rsidP="00773524">
      <w:pPr>
        <w:pStyle w:val="keywords"/>
      </w:pPr>
      <w:r>
        <w:rPr>
          <w:rStyle w:val="Numberhead"/>
        </w:rPr>
        <w:t>Scene</w:t>
      </w:r>
      <w:r w:rsidR="00773524" w:rsidRPr="00AE6A68">
        <w:tab/>
      </w:r>
    </w:p>
    <w:p w14:paraId="729EBF6E" w14:textId="2D76453F" w:rsidR="00FD0EA3" w:rsidRPr="00F839CC" w:rsidRDefault="00FD0EA3" w:rsidP="00FD0EA3">
      <w:pPr>
        <w:pStyle w:val="Heading5"/>
      </w:pPr>
      <w:r>
        <w:t>1</w:t>
      </w:r>
      <w:r w:rsidR="00E908B6">
        <w:t>5</w:t>
      </w:r>
      <w:r w:rsidRPr="00F839CC">
        <w:t xml:space="preserve"> </w:t>
      </w:r>
    </w:p>
    <w:p w14:paraId="4F22D319" w14:textId="7243CCB4" w:rsidR="00FD0EA3" w:rsidRPr="00166964" w:rsidRDefault="00FD0EA3" w:rsidP="00FD0EA3">
      <w:pPr>
        <w:pStyle w:val="keywords"/>
      </w:pPr>
      <w:r w:rsidRPr="00D25469">
        <w:rPr>
          <w:rStyle w:val="Numberhead"/>
        </w:rPr>
        <w:t>Peg</w:t>
      </w:r>
      <w:r>
        <w:tab/>
      </w:r>
      <w:r w:rsidR="00E908B6" w:rsidRPr="00E908B6">
        <w:t>tile</w:t>
      </w:r>
    </w:p>
    <w:p w14:paraId="060954E8" w14:textId="77777777" w:rsidR="00FD0EA3" w:rsidRDefault="00FD0EA3" w:rsidP="00FD0EA3">
      <w:pPr>
        <w:pStyle w:val="keywords"/>
      </w:pPr>
      <w:r>
        <w:rPr>
          <w:rStyle w:val="Numberhead"/>
        </w:rPr>
        <w:t>Ch. terrain</w:t>
      </w:r>
      <w:r w:rsidRPr="00A46E8A">
        <w:tab/>
      </w:r>
    </w:p>
    <w:p w14:paraId="2F0AEE32" w14:textId="77777777" w:rsidR="00FD0EA3" w:rsidRDefault="00FD0EA3" w:rsidP="00FD0EA3">
      <w:pPr>
        <w:pStyle w:val="keywords"/>
      </w:pPr>
      <w:r>
        <w:rPr>
          <w:rStyle w:val="Numberhead"/>
        </w:rPr>
        <w:t>Themes</w:t>
      </w:r>
      <w:r>
        <w:tab/>
      </w:r>
    </w:p>
    <w:p w14:paraId="5160CA8E" w14:textId="0E97D7F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man shuts the ATM metal plate door so hard that some tile pieces fall off the wall and break.</w:t>
      </w:r>
    </w:p>
    <w:p w14:paraId="094793FD" w14:textId="7B69BBDB" w:rsidR="00FD0EA3" w:rsidRPr="005F2BEE" w:rsidRDefault="00FD0EA3" w:rsidP="00FD0EA3">
      <w:pPr>
        <w:pStyle w:val="keywords"/>
      </w:pPr>
      <w:r w:rsidRPr="00F10443">
        <w:rPr>
          <w:rStyle w:val="Numberhead"/>
        </w:rPr>
        <w:t>Verses</w:t>
      </w:r>
      <w:r w:rsidRPr="00F10443">
        <w:rPr>
          <w:rStyle w:val="Numberhead"/>
        </w:rPr>
        <w:tab/>
      </w:r>
      <w:r w:rsidR="005F2BEE">
        <w:rPr>
          <w:rStyle w:val="Numberhead"/>
        </w:rPr>
        <w:t>58</w:t>
      </w:r>
      <w:r w:rsidR="005F2BEE">
        <w:t xml:space="preserve"> </w:t>
      </w:r>
      <w:r w:rsidR="005F2BEE" w:rsidRPr="005F2BEE">
        <w:t xml:space="preserve">Therefore, my dear brothers and sisters, stand firm. Let nothing move you. Always </w:t>
      </w:r>
      <w:r w:rsidR="005F2BEE" w:rsidRPr="003D1232">
        <w:rPr>
          <w:rStyle w:val="IntenseEmphasis"/>
        </w:rPr>
        <w:t>give yourselves fully</w:t>
      </w:r>
      <w:r w:rsidR="005F2BEE" w:rsidRPr="005F2BEE">
        <w:t xml:space="preserve"> to the work of the </w:t>
      </w:r>
      <w:r w:rsidR="003D1232" w:rsidRPr="005F2BEE">
        <w:t>Lord because</w:t>
      </w:r>
      <w:r w:rsidR="005F2BEE" w:rsidRPr="005F2BEE">
        <w:t xml:space="preserve"> you know that your labor in the Lord is not in vain.</w:t>
      </w:r>
    </w:p>
    <w:p w14:paraId="1A0501B1" w14:textId="2D4B4B78" w:rsidR="00FD0EA3" w:rsidRPr="00F839CC" w:rsidRDefault="00FD0EA3" w:rsidP="00FD0EA3">
      <w:pPr>
        <w:pStyle w:val="Heading5"/>
      </w:pPr>
      <w:r>
        <w:t>1</w:t>
      </w:r>
      <w:r w:rsidR="00E908B6">
        <w:t>6</w:t>
      </w:r>
      <w:r w:rsidRPr="00F839CC">
        <w:t xml:space="preserve"> </w:t>
      </w:r>
    </w:p>
    <w:p w14:paraId="4D1EA04B" w14:textId="6B238F23" w:rsidR="00FD0EA3" w:rsidRPr="00166964" w:rsidRDefault="00FD0EA3" w:rsidP="00FD0EA3">
      <w:pPr>
        <w:pStyle w:val="keywords"/>
      </w:pPr>
      <w:r w:rsidRPr="00D25469">
        <w:rPr>
          <w:rStyle w:val="Numberhead"/>
        </w:rPr>
        <w:t>Peg</w:t>
      </w:r>
      <w:r>
        <w:tab/>
      </w:r>
      <w:r w:rsidR="00E908B6" w:rsidRPr="00E908B6">
        <w:t>touch</w:t>
      </w:r>
    </w:p>
    <w:p w14:paraId="2AF8318B" w14:textId="77777777" w:rsidR="00FD0EA3" w:rsidRDefault="00FD0EA3" w:rsidP="00FD0EA3">
      <w:pPr>
        <w:pStyle w:val="keywords"/>
      </w:pPr>
      <w:r>
        <w:rPr>
          <w:rStyle w:val="Numberhead"/>
        </w:rPr>
        <w:t>Ch. terrain</w:t>
      </w:r>
      <w:r w:rsidRPr="00A46E8A">
        <w:tab/>
      </w:r>
    </w:p>
    <w:p w14:paraId="0E91623D" w14:textId="77777777" w:rsidR="00FD0EA3" w:rsidRDefault="00FD0EA3" w:rsidP="00FD0EA3">
      <w:pPr>
        <w:pStyle w:val="keywords"/>
      </w:pPr>
      <w:r>
        <w:rPr>
          <w:rStyle w:val="Numberhead"/>
        </w:rPr>
        <w:t>Themes</w:t>
      </w:r>
      <w:r>
        <w:tab/>
      </w:r>
    </w:p>
    <w:p w14:paraId="7A726F3C" w14:textId="076C91D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man picks the broken tile up and touches the help button on ATM screen. A picture of the FRB shows.</w:t>
      </w:r>
    </w:p>
    <w:p w14:paraId="1322500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D37CF1A" w14:textId="72BAF3F3" w:rsidR="002655FA" w:rsidRDefault="000C4C07" w:rsidP="002655FA">
      <w:pPr>
        <w:pStyle w:val="Heading3"/>
      </w:pPr>
      <w:r w:rsidRPr="006A05C8">
        <w:t>2 Corinthians</w:t>
      </w:r>
    </w:p>
    <w:p w14:paraId="3A8BB464" w14:textId="4C10FA5C" w:rsidR="00AE390F" w:rsidRPr="000748DF" w:rsidRDefault="00AE390F" w:rsidP="00AE390F">
      <w:pPr>
        <w:pStyle w:val="keywords"/>
      </w:pPr>
      <w:r w:rsidRPr="00C55749">
        <w:rPr>
          <w:rStyle w:val="Numberhead"/>
        </w:rPr>
        <w:t>Sub. word</w:t>
      </w:r>
      <w:r>
        <w:rPr>
          <w:rStyle w:val="Numberhead"/>
        </w:rPr>
        <w:t>s</w:t>
      </w:r>
      <w:r w:rsidRPr="000748DF">
        <w:tab/>
      </w:r>
      <w:r w:rsidR="007D7354" w:rsidRPr="007D7354">
        <w:t>large apple core column</w:t>
      </w:r>
    </w:p>
    <w:p w14:paraId="1C942783" w14:textId="0895ACA1" w:rsidR="00AE390F" w:rsidRDefault="00AE390F" w:rsidP="00AE390F">
      <w:pPr>
        <w:pStyle w:val="keywords"/>
      </w:pPr>
      <w:r>
        <w:rPr>
          <w:rStyle w:val="Numberhead"/>
        </w:rPr>
        <w:t>Peg</w:t>
      </w:r>
      <w:r w:rsidRPr="000748DF">
        <w:tab/>
      </w:r>
      <w:r>
        <w:t xml:space="preserve">8 = </w:t>
      </w:r>
      <w:r w:rsidR="003A489E">
        <w:t>view</w:t>
      </w:r>
    </w:p>
    <w:p w14:paraId="6797F03F" w14:textId="173DE8B9" w:rsidR="00AE390F" w:rsidRPr="007D7354" w:rsidRDefault="003C7CD5" w:rsidP="00AE390F">
      <w:pPr>
        <w:pStyle w:val="keywords"/>
      </w:pPr>
      <w:r>
        <w:rPr>
          <w:rStyle w:val="Numberhead"/>
        </w:rPr>
        <w:t>Book terrain</w:t>
      </w:r>
      <w:r>
        <w:rPr>
          <w:rStyle w:val="Numberhead"/>
        </w:rPr>
        <w:tab/>
      </w:r>
      <w:r w:rsidR="007D7354" w:rsidRPr="007D7354">
        <w:t>Federal Reserve Bank</w:t>
      </w:r>
    </w:p>
    <w:p w14:paraId="7ABC957E" w14:textId="323D3565" w:rsidR="00AE390F" w:rsidRDefault="00AE390F" w:rsidP="00AE390F">
      <w:pPr>
        <w:pStyle w:val="keywords"/>
      </w:pPr>
      <w:r w:rsidRPr="000748DF">
        <w:rPr>
          <w:rStyle w:val="Numberhead"/>
        </w:rPr>
        <w:t>Story</w:t>
      </w:r>
      <w:r>
        <w:tab/>
      </w:r>
      <w:r w:rsidR="007D7354">
        <w:t>Roman bank system</w:t>
      </w:r>
    </w:p>
    <w:p w14:paraId="2FBFF8DD" w14:textId="77777777" w:rsidR="00AE390F" w:rsidRPr="000748DF" w:rsidRDefault="00AE390F" w:rsidP="00AE390F">
      <w:pPr>
        <w:pStyle w:val="keywords"/>
      </w:pPr>
      <w:r>
        <w:rPr>
          <w:rStyle w:val="Numberhead"/>
        </w:rPr>
        <w:t>Notes</w:t>
      </w:r>
      <w:r w:rsidRPr="006A1716">
        <w:tab/>
      </w:r>
    </w:p>
    <w:p w14:paraId="6168B751" w14:textId="0BD89D8D" w:rsidR="00773524" w:rsidRDefault="00773524" w:rsidP="00773524">
      <w:pPr>
        <w:pStyle w:val="Heading4"/>
      </w:pPr>
      <w:r>
        <w:t>Rich foreign investors</w:t>
      </w:r>
    </w:p>
    <w:p w14:paraId="094D96D7" w14:textId="1F48631A" w:rsidR="00773524" w:rsidRPr="00AE6A68" w:rsidRDefault="00585E37" w:rsidP="00773524">
      <w:pPr>
        <w:pStyle w:val="keywords"/>
      </w:pPr>
      <w:r>
        <w:rPr>
          <w:rStyle w:val="Numberhead"/>
        </w:rPr>
        <w:t>Scene</w:t>
      </w:r>
      <w:r w:rsidR="00773524" w:rsidRPr="00AE6A68">
        <w:tab/>
      </w:r>
    </w:p>
    <w:p w14:paraId="2664E081" w14:textId="77777777" w:rsidR="00FD0EA3" w:rsidRPr="00F839CC" w:rsidRDefault="00FD0EA3" w:rsidP="00FD0EA3">
      <w:pPr>
        <w:pStyle w:val="Heading5"/>
      </w:pPr>
      <w:r>
        <w:t>1</w:t>
      </w:r>
      <w:r w:rsidRPr="00F839CC">
        <w:t xml:space="preserve"> </w:t>
      </w:r>
    </w:p>
    <w:p w14:paraId="0705850A" w14:textId="4079F734" w:rsidR="00FD0EA3" w:rsidRPr="00166964" w:rsidRDefault="00FD0EA3" w:rsidP="00FD0EA3">
      <w:pPr>
        <w:pStyle w:val="keywords"/>
      </w:pPr>
      <w:r w:rsidRPr="00D25469">
        <w:rPr>
          <w:rStyle w:val="Numberhead"/>
        </w:rPr>
        <w:t>Peg</w:t>
      </w:r>
      <w:r>
        <w:tab/>
      </w:r>
      <w:r w:rsidR="00A34AAD">
        <w:t>Book peg = view</w:t>
      </w:r>
    </w:p>
    <w:p w14:paraId="79CD91BE" w14:textId="77777777" w:rsidR="00FD0EA3" w:rsidRDefault="00FD0EA3" w:rsidP="00FD0EA3">
      <w:pPr>
        <w:pStyle w:val="keywords"/>
      </w:pPr>
      <w:r>
        <w:rPr>
          <w:rStyle w:val="Numberhead"/>
        </w:rPr>
        <w:t>Ch. terrain</w:t>
      </w:r>
      <w:r w:rsidRPr="00A46E8A">
        <w:tab/>
      </w:r>
    </w:p>
    <w:p w14:paraId="5E5D204E" w14:textId="77777777" w:rsidR="00FD0EA3" w:rsidRDefault="00FD0EA3" w:rsidP="00FD0EA3">
      <w:pPr>
        <w:pStyle w:val="keywords"/>
      </w:pPr>
      <w:r>
        <w:rPr>
          <w:rStyle w:val="Numberhead"/>
        </w:rPr>
        <w:t>Themes</w:t>
      </w:r>
      <w:r>
        <w:tab/>
      </w:r>
    </w:p>
    <w:p w14:paraId="35AD3AF6" w14:textId="470E3FAB"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45A6C" w:rsidRPr="00F45A6C">
        <w:t>A guard opens the floor</w:t>
      </w:r>
      <w:r w:rsidR="00F45A6C">
        <w:t>-</w:t>
      </w:r>
      <w:r w:rsidR="00F45A6C" w:rsidRPr="00F45A6C">
        <w:t>to</w:t>
      </w:r>
      <w:r w:rsidR="00F45A6C">
        <w:t>-</w:t>
      </w:r>
      <w:r w:rsidR="00F45A6C" w:rsidRPr="00F45A6C">
        <w:t xml:space="preserve">ceiling glass door as you approach with fountain and flags </w:t>
      </w:r>
      <w:r w:rsidR="00F45A6C">
        <w:t xml:space="preserve">on the </w:t>
      </w:r>
      <w:r w:rsidR="00F45A6C" w:rsidRPr="00F45A6C">
        <w:t>outside.</w:t>
      </w:r>
    </w:p>
    <w:p w14:paraId="51BBB50D" w14:textId="089E93D3" w:rsidR="00FD0EA3" w:rsidRDefault="00FD0EA3" w:rsidP="00FD0EA3">
      <w:pPr>
        <w:pStyle w:val="keywords"/>
      </w:pPr>
      <w:r w:rsidRPr="00F10443">
        <w:rPr>
          <w:rStyle w:val="Numberhead"/>
        </w:rPr>
        <w:t>Verses</w:t>
      </w:r>
      <w:r w:rsidRPr="00F10443">
        <w:rPr>
          <w:rStyle w:val="Numberhead"/>
        </w:rPr>
        <w:tab/>
      </w:r>
      <w:r w:rsidR="005F2BEE">
        <w:rPr>
          <w:rStyle w:val="Numberhead"/>
        </w:rPr>
        <w:t>3-4</w:t>
      </w:r>
      <w:r w:rsidR="005F2BEE">
        <w:t xml:space="preserve"> </w:t>
      </w:r>
      <w:r w:rsidR="005F2BEE" w:rsidRPr="005F2BEE">
        <w:t>Praise be to the God and Father of our Lord Jesus Christ, the Father of compassion and the God of all comfort, ● who comforts us in all our troubles, so that we can comfort those in any trouble with the comfort we ourselves receive from God.</w:t>
      </w:r>
    </w:p>
    <w:p w14:paraId="4699BE73" w14:textId="053A078C" w:rsidR="005F2BEE" w:rsidRPr="005F2BEE" w:rsidRDefault="005F2BEE" w:rsidP="00FD0EA3">
      <w:pPr>
        <w:pStyle w:val="keywords"/>
      </w:pPr>
      <w:r>
        <w:rPr>
          <w:rStyle w:val="Numberhead"/>
        </w:rPr>
        <w:tab/>
        <w:t>8-9</w:t>
      </w:r>
      <w:r>
        <w:t xml:space="preserve"> </w:t>
      </w:r>
      <w:r w:rsidRPr="005F2BEE">
        <w:t>We do not want you to be uninformed, brothers and sisters, about the troubles we experienced in the province of Asia. We were under great pressure, far beyond our ability to endure, so that we despaired of life itself. ● Indeed, we felt we had received the sentence of death. But this happened that we might not rely on ourselves but on God, who raises the dead.</w:t>
      </w:r>
    </w:p>
    <w:p w14:paraId="291D8AB7" w14:textId="0088DBE0" w:rsidR="00FD0EA3" w:rsidRPr="00F839CC" w:rsidRDefault="00F45A6C" w:rsidP="00FD0EA3">
      <w:pPr>
        <w:pStyle w:val="Heading5"/>
      </w:pPr>
      <w:r>
        <w:t>2</w:t>
      </w:r>
      <w:r w:rsidR="00FD0EA3" w:rsidRPr="00F839CC">
        <w:t xml:space="preserve"> </w:t>
      </w:r>
    </w:p>
    <w:p w14:paraId="6D5F63E5" w14:textId="6510787F" w:rsidR="00FD0EA3" w:rsidRPr="00166964" w:rsidRDefault="00FD0EA3" w:rsidP="00FD0EA3">
      <w:pPr>
        <w:pStyle w:val="keywords"/>
      </w:pPr>
      <w:r w:rsidRPr="00D25469">
        <w:rPr>
          <w:rStyle w:val="Numberhead"/>
        </w:rPr>
        <w:t>Peg</w:t>
      </w:r>
      <w:r>
        <w:tab/>
      </w:r>
      <w:r w:rsidR="00F45A6C">
        <w:t>yuan</w:t>
      </w:r>
    </w:p>
    <w:p w14:paraId="7F884B16" w14:textId="77777777" w:rsidR="00FD0EA3" w:rsidRDefault="00FD0EA3" w:rsidP="00FD0EA3">
      <w:pPr>
        <w:pStyle w:val="keywords"/>
      </w:pPr>
      <w:r>
        <w:rPr>
          <w:rStyle w:val="Numberhead"/>
        </w:rPr>
        <w:t>Ch. terrain</w:t>
      </w:r>
      <w:r w:rsidRPr="00A46E8A">
        <w:tab/>
      </w:r>
    </w:p>
    <w:p w14:paraId="2AB597C9" w14:textId="77777777" w:rsidR="00FD0EA3" w:rsidRDefault="00FD0EA3" w:rsidP="00FD0EA3">
      <w:pPr>
        <w:pStyle w:val="keywords"/>
      </w:pPr>
      <w:r>
        <w:rPr>
          <w:rStyle w:val="Numberhead"/>
        </w:rPr>
        <w:t>Themes</w:t>
      </w:r>
      <w:r>
        <w:tab/>
      </w:r>
    </w:p>
    <w:p w14:paraId="138CB930" w14:textId="5D6EF8F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Chinese men lug suitcases of yuan out of their cars.</w:t>
      </w:r>
    </w:p>
    <w:p w14:paraId="18A91EA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B090F89" w14:textId="3EA45B9C" w:rsidR="00FD0EA3" w:rsidRPr="00F839CC" w:rsidRDefault="00F45A6C" w:rsidP="00FD0EA3">
      <w:pPr>
        <w:pStyle w:val="Heading5"/>
      </w:pPr>
      <w:r>
        <w:t>3</w:t>
      </w:r>
      <w:r w:rsidR="00FD0EA3" w:rsidRPr="00F839CC">
        <w:t xml:space="preserve"> </w:t>
      </w:r>
    </w:p>
    <w:p w14:paraId="15A5B6B7" w14:textId="6FF04EC4" w:rsidR="00FD0EA3" w:rsidRPr="00166964" w:rsidRDefault="00FD0EA3" w:rsidP="00FD0EA3">
      <w:pPr>
        <w:pStyle w:val="keywords"/>
      </w:pPr>
      <w:r w:rsidRPr="00D25469">
        <w:rPr>
          <w:rStyle w:val="Numberhead"/>
        </w:rPr>
        <w:t>Peg</w:t>
      </w:r>
      <w:r>
        <w:tab/>
      </w:r>
      <w:r w:rsidR="00F45A6C">
        <w:t>mow</w:t>
      </w:r>
    </w:p>
    <w:p w14:paraId="115F49F3" w14:textId="77777777" w:rsidR="00FD0EA3" w:rsidRDefault="00FD0EA3" w:rsidP="00FD0EA3">
      <w:pPr>
        <w:pStyle w:val="keywords"/>
      </w:pPr>
      <w:r>
        <w:rPr>
          <w:rStyle w:val="Numberhead"/>
        </w:rPr>
        <w:t>Ch. terrain</w:t>
      </w:r>
      <w:r w:rsidRPr="00A46E8A">
        <w:tab/>
      </w:r>
    </w:p>
    <w:p w14:paraId="0FA49CFD" w14:textId="77777777" w:rsidR="00FD0EA3" w:rsidRDefault="00FD0EA3" w:rsidP="00FD0EA3">
      <w:pPr>
        <w:pStyle w:val="keywords"/>
      </w:pPr>
      <w:r>
        <w:rPr>
          <w:rStyle w:val="Numberhead"/>
        </w:rPr>
        <w:t>Themes</w:t>
      </w:r>
      <w:r>
        <w:tab/>
      </w:r>
    </w:p>
    <w:p w14:paraId="392741BE" w14:textId="4682E47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walk on immaculately mowed lawn next to fountains into the bank.</w:t>
      </w:r>
    </w:p>
    <w:p w14:paraId="3211F9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6AA11C1" w14:textId="3EB69861" w:rsidR="00FD0EA3" w:rsidRPr="00F839CC" w:rsidRDefault="00F45A6C" w:rsidP="00FD0EA3">
      <w:pPr>
        <w:pStyle w:val="Heading5"/>
      </w:pPr>
      <w:r>
        <w:t>4</w:t>
      </w:r>
      <w:r w:rsidR="00FD0EA3" w:rsidRPr="00F839CC">
        <w:t xml:space="preserve"> </w:t>
      </w:r>
    </w:p>
    <w:p w14:paraId="75780DD9" w14:textId="272BFB70" w:rsidR="00FD0EA3" w:rsidRPr="00166964" w:rsidRDefault="00FD0EA3" w:rsidP="00FD0EA3">
      <w:pPr>
        <w:pStyle w:val="keywords"/>
      </w:pPr>
      <w:r w:rsidRPr="00D25469">
        <w:rPr>
          <w:rStyle w:val="Numberhead"/>
        </w:rPr>
        <w:t>Peg</w:t>
      </w:r>
      <w:r>
        <w:tab/>
      </w:r>
      <w:r w:rsidR="00F45A6C" w:rsidRPr="00F45A6C">
        <w:t>rye</w:t>
      </w:r>
    </w:p>
    <w:p w14:paraId="19B83E09" w14:textId="77777777" w:rsidR="00FD0EA3" w:rsidRDefault="00FD0EA3" w:rsidP="00FD0EA3">
      <w:pPr>
        <w:pStyle w:val="keywords"/>
      </w:pPr>
      <w:r>
        <w:rPr>
          <w:rStyle w:val="Numberhead"/>
        </w:rPr>
        <w:t>Ch. terrain</w:t>
      </w:r>
      <w:r w:rsidRPr="00A46E8A">
        <w:tab/>
      </w:r>
    </w:p>
    <w:p w14:paraId="4C30B104" w14:textId="77777777" w:rsidR="00FD0EA3" w:rsidRDefault="00FD0EA3" w:rsidP="00FD0EA3">
      <w:pPr>
        <w:pStyle w:val="keywords"/>
      </w:pPr>
      <w:r>
        <w:rPr>
          <w:rStyle w:val="Numberhead"/>
        </w:rPr>
        <w:t>Themes</w:t>
      </w:r>
      <w:r>
        <w:tab/>
      </w:r>
    </w:p>
    <w:p w14:paraId="0303C6D1" w14:textId="55138FE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with suitcases are greeted and are served rye on bar cart in reception area.</w:t>
      </w:r>
    </w:p>
    <w:p w14:paraId="42EEE3AB" w14:textId="48717FAD" w:rsidR="00FD0EA3" w:rsidRDefault="00FD0EA3" w:rsidP="00FD0EA3">
      <w:pPr>
        <w:pStyle w:val="keywords"/>
      </w:pPr>
      <w:r w:rsidRPr="00F10443">
        <w:rPr>
          <w:rStyle w:val="Numberhead"/>
        </w:rPr>
        <w:t>Verses</w:t>
      </w:r>
      <w:r w:rsidRPr="00F10443">
        <w:rPr>
          <w:rStyle w:val="Numberhead"/>
        </w:rPr>
        <w:tab/>
      </w:r>
      <w:r w:rsidR="000844EB">
        <w:rPr>
          <w:rStyle w:val="Numberhead"/>
        </w:rPr>
        <w:t>5</w:t>
      </w:r>
      <w:r w:rsidR="000844EB">
        <w:t xml:space="preserve"> </w:t>
      </w:r>
      <w:r w:rsidR="000844EB" w:rsidRPr="000844EB">
        <w:t>For what we preach is not ourselves, but Jesus Christ as Lord, and ourselves as your servants for Jesus' sake.</w:t>
      </w:r>
    </w:p>
    <w:p w14:paraId="453BF5AD" w14:textId="338C112E" w:rsidR="00546AA3" w:rsidRDefault="00546AA3" w:rsidP="00FD0EA3">
      <w:pPr>
        <w:pStyle w:val="keywords"/>
      </w:pPr>
      <w:r>
        <w:rPr>
          <w:rStyle w:val="Numberhead"/>
        </w:rPr>
        <w:tab/>
        <w:t>7-10</w:t>
      </w:r>
      <w:r>
        <w:t xml:space="preserve"> </w:t>
      </w:r>
      <w:r w:rsidRPr="00546AA3">
        <w:t>But we have this treasure in jars of clay to show that this all-surpassing power is from God and not from us. ● We are hard pressed on every side, but not crushed; perplexed, but not in despair; ● persecuted, but not abandoned; struck down, but not destroyed. ● We always carry around in our body the death of Jesus, so that the life of Jesus may also be revealed in our body.</w:t>
      </w:r>
    </w:p>
    <w:p w14:paraId="1F7BE841" w14:textId="60DEB479" w:rsidR="00CB0AA3" w:rsidRPr="00CB0AA3" w:rsidRDefault="00CB0AA3" w:rsidP="00FD0EA3">
      <w:pPr>
        <w:pStyle w:val="keywords"/>
      </w:pPr>
      <w:r>
        <w:rPr>
          <w:rStyle w:val="Numberhead"/>
        </w:rPr>
        <w:tab/>
        <w:t>16-18</w:t>
      </w:r>
      <w:r>
        <w:t xml:space="preserve"> </w:t>
      </w:r>
      <w:r w:rsidRPr="00CB0AA3">
        <w:t xml:space="preserve">Therefore we do not lose heart. Though outwardly we are wasting away, yet inwardly we are being renewed day by day. ● For our light and momentary troubles are achieving for us an eternal glory that far outweighs them all. ● </w:t>
      </w:r>
      <w:proofErr w:type="gramStart"/>
      <w:r w:rsidRPr="00CB0AA3">
        <w:t>So</w:t>
      </w:r>
      <w:proofErr w:type="gramEnd"/>
      <w:r w:rsidRPr="00CB0AA3">
        <w:t xml:space="preserve"> we fix our eyes not on what is seen, but on what is unseen, since what is seen is temporary, but what is unseen is eternal.</w:t>
      </w:r>
    </w:p>
    <w:p w14:paraId="61A0E340" w14:textId="74FD8646" w:rsidR="00FD0EA3" w:rsidRPr="00F839CC" w:rsidRDefault="00F45A6C" w:rsidP="00FD0EA3">
      <w:pPr>
        <w:pStyle w:val="Heading5"/>
      </w:pPr>
      <w:r>
        <w:t>5</w:t>
      </w:r>
      <w:r w:rsidR="00FD0EA3" w:rsidRPr="00F839CC">
        <w:t xml:space="preserve"> </w:t>
      </w:r>
    </w:p>
    <w:p w14:paraId="743AEDB5" w14:textId="2302DF1F" w:rsidR="00FD0EA3" w:rsidRPr="00166964" w:rsidRDefault="00FD0EA3" w:rsidP="00FD0EA3">
      <w:pPr>
        <w:pStyle w:val="keywords"/>
      </w:pPr>
      <w:r w:rsidRPr="00D25469">
        <w:rPr>
          <w:rStyle w:val="Numberhead"/>
        </w:rPr>
        <w:t>Peg</w:t>
      </w:r>
      <w:r>
        <w:tab/>
      </w:r>
      <w:r w:rsidR="00F45A6C" w:rsidRPr="00F45A6C">
        <w:t>wheel</w:t>
      </w:r>
    </w:p>
    <w:p w14:paraId="13BE2255" w14:textId="77777777" w:rsidR="00FD0EA3" w:rsidRDefault="00FD0EA3" w:rsidP="00FD0EA3">
      <w:pPr>
        <w:pStyle w:val="keywords"/>
      </w:pPr>
      <w:r>
        <w:rPr>
          <w:rStyle w:val="Numberhead"/>
        </w:rPr>
        <w:lastRenderedPageBreak/>
        <w:t>Ch. terrain</w:t>
      </w:r>
      <w:r w:rsidRPr="00A46E8A">
        <w:tab/>
      </w:r>
    </w:p>
    <w:p w14:paraId="0037C7D0" w14:textId="77777777" w:rsidR="00FD0EA3" w:rsidRDefault="00FD0EA3" w:rsidP="00FD0EA3">
      <w:pPr>
        <w:pStyle w:val="keywords"/>
      </w:pPr>
      <w:r>
        <w:rPr>
          <w:rStyle w:val="Numberhead"/>
        </w:rPr>
        <w:t>Themes</w:t>
      </w:r>
      <w:r>
        <w:tab/>
      </w:r>
    </w:p>
    <w:p w14:paraId="76F91B20" w14:textId="05CDF54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are taken to a vault with massive round door with a wheel lock for storing cash.</w:t>
      </w:r>
    </w:p>
    <w:p w14:paraId="4D928D0B" w14:textId="043DDA74" w:rsidR="00FD0EA3" w:rsidRDefault="00FD0EA3" w:rsidP="00FD0EA3">
      <w:pPr>
        <w:pStyle w:val="keywords"/>
      </w:pPr>
      <w:r w:rsidRPr="00F10443">
        <w:rPr>
          <w:rStyle w:val="Numberhead"/>
        </w:rPr>
        <w:t>Verses</w:t>
      </w:r>
      <w:r w:rsidRPr="00F10443">
        <w:rPr>
          <w:rStyle w:val="Numberhead"/>
        </w:rPr>
        <w:tab/>
      </w:r>
      <w:r w:rsidR="008800DB">
        <w:rPr>
          <w:rStyle w:val="Numberhead"/>
        </w:rPr>
        <w:t>7</w:t>
      </w:r>
      <w:r w:rsidR="008800DB">
        <w:t xml:space="preserve"> </w:t>
      </w:r>
      <w:r w:rsidR="008800DB" w:rsidRPr="008800DB">
        <w:t>For we live by faith, not by sight.</w:t>
      </w:r>
    </w:p>
    <w:p w14:paraId="53F235DC" w14:textId="6C469932" w:rsidR="008800DB" w:rsidRPr="008800DB" w:rsidRDefault="008800DB" w:rsidP="00FD0EA3">
      <w:pPr>
        <w:pStyle w:val="keywords"/>
      </w:pPr>
      <w:r>
        <w:rPr>
          <w:rStyle w:val="Numberhead"/>
        </w:rPr>
        <w:tab/>
        <w:t>17</w:t>
      </w:r>
      <w:r>
        <w:t xml:space="preserve"> </w:t>
      </w:r>
      <w:r w:rsidRPr="008800DB">
        <w:t>Therefore, if anyone is in Christ, the new creation has come: The old has gone, the new is here!</w:t>
      </w:r>
    </w:p>
    <w:p w14:paraId="1020EE57" w14:textId="42BDE374" w:rsidR="00773524" w:rsidRDefault="00773524" w:rsidP="00773524">
      <w:pPr>
        <w:pStyle w:val="Heading4"/>
      </w:pPr>
      <w:r>
        <w:t>In the convention room</w:t>
      </w:r>
    </w:p>
    <w:p w14:paraId="5A6427FB" w14:textId="462F9156" w:rsidR="00773524" w:rsidRPr="00AE6A68" w:rsidRDefault="00585E37" w:rsidP="00773524">
      <w:pPr>
        <w:pStyle w:val="keywords"/>
      </w:pPr>
      <w:r>
        <w:rPr>
          <w:rStyle w:val="Numberhead"/>
        </w:rPr>
        <w:t>Scene</w:t>
      </w:r>
      <w:r w:rsidR="00773524" w:rsidRPr="00AE6A68">
        <w:tab/>
      </w:r>
    </w:p>
    <w:p w14:paraId="0A39AEF3" w14:textId="36C60F9F" w:rsidR="00FD0EA3" w:rsidRPr="00F839CC" w:rsidRDefault="00F45A6C" w:rsidP="00FD0EA3">
      <w:pPr>
        <w:pStyle w:val="Heading5"/>
      </w:pPr>
      <w:r>
        <w:t>6</w:t>
      </w:r>
      <w:r w:rsidR="00FD0EA3" w:rsidRPr="00F839CC">
        <w:t xml:space="preserve"> </w:t>
      </w:r>
    </w:p>
    <w:p w14:paraId="61F94C7C" w14:textId="4E3E95D8" w:rsidR="00FD0EA3" w:rsidRPr="00166964" w:rsidRDefault="00FD0EA3" w:rsidP="00FD0EA3">
      <w:pPr>
        <w:pStyle w:val="keywords"/>
      </w:pPr>
      <w:r w:rsidRPr="00D25469">
        <w:rPr>
          <w:rStyle w:val="Numberhead"/>
        </w:rPr>
        <w:t>Peg</w:t>
      </w:r>
      <w:r>
        <w:tab/>
      </w:r>
      <w:r w:rsidR="00F45A6C" w:rsidRPr="00F45A6C">
        <w:t>joe</w:t>
      </w:r>
    </w:p>
    <w:p w14:paraId="33F81155" w14:textId="77777777" w:rsidR="00FD0EA3" w:rsidRDefault="00FD0EA3" w:rsidP="00FD0EA3">
      <w:pPr>
        <w:pStyle w:val="keywords"/>
      </w:pPr>
      <w:r>
        <w:rPr>
          <w:rStyle w:val="Numberhead"/>
        </w:rPr>
        <w:t>Ch. terrain</w:t>
      </w:r>
      <w:r w:rsidRPr="00A46E8A">
        <w:tab/>
      </w:r>
    </w:p>
    <w:p w14:paraId="4EBDAD04" w14:textId="77777777" w:rsidR="00FD0EA3" w:rsidRDefault="00FD0EA3" w:rsidP="00FD0EA3">
      <w:pPr>
        <w:pStyle w:val="keywords"/>
      </w:pPr>
      <w:r>
        <w:rPr>
          <w:rStyle w:val="Numberhead"/>
        </w:rPr>
        <w:t>Themes</w:t>
      </w:r>
      <w:r>
        <w:tab/>
      </w:r>
    </w:p>
    <w:p w14:paraId="5DA342B3" w14:textId="7F72B7F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are escorted to large meeting area with coffee (joe) cannisters</w:t>
      </w:r>
    </w:p>
    <w:p w14:paraId="5B42BB78" w14:textId="77777777" w:rsidR="00FD0EA3" w:rsidRPr="00675812" w:rsidRDefault="00FD0EA3" w:rsidP="00FD0EA3">
      <w:pPr>
        <w:pStyle w:val="keywords"/>
        <w:rPr>
          <w:rStyle w:val="Numberhead"/>
          <w:lang w:val="pt-BR"/>
        </w:rPr>
      </w:pPr>
      <w:r w:rsidRPr="00675812">
        <w:rPr>
          <w:rStyle w:val="Numberhead"/>
          <w:lang w:val="pt-BR"/>
        </w:rPr>
        <w:t>Verses</w:t>
      </w:r>
      <w:r w:rsidRPr="00675812">
        <w:rPr>
          <w:rStyle w:val="Numberhead"/>
          <w:lang w:val="pt-BR"/>
        </w:rPr>
        <w:tab/>
      </w:r>
    </w:p>
    <w:p w14:paraId="2A1EE0C2" w14:textId="08B9DABD" w:rsidR="00FD0EA3" w:rsidRPr="00675812" w:rsidRDefault="00F45A6C" w:rsidP="00FD0EA3">
      <w:pPr>
        <w:pStyle w:val="Heading5"/>
        <w:rPr>
          <w:lang w:val="pt-BR"/>
        </w:rPr>
      </w:pPr>
      <w:r w:rsidRPr="00675812">
        <w:rPr>
          <w:lang w:val="pt-BR"/>
        </w:rPr>
        <w:t>7</w:t>
      </w:r>
      <w:r w:rsidR="00FD0EA3" w:rsidRPr="00675812">
        <w:rPr>
          <w:lang w:val="pt-BR"/>
        </w:rPr>
        <w:t xml:space="preserve"> </w:t>
      </w:r>
    </w:p>
    <w:p w14:paraId="7DA1371C" w14:textId="65A79F50" w:rsidR="00FD0EA3" w:rsidRPr="00675812" w:rsidRDefault="00FD0EA3" w:rsidP="00FD0EA3">
      <w:pPr>
        <w:pStyle w:val="keywords"/>
        <w:rPr>
          <w:lang w:val="pt-BR"/>
        </w:rPr>
      </w:pPr>
      <w:r w:rsidRPr="00675812">
        <w:rPr>
          <w:rStyle w:val="Numberhead"/>
          <w:lang w:val="pt-BR"/>
        </w:rPr>
        <w:t>Peg</w:t>
      </w:r>
      <w:r w:rsidRPr="00675812">
        <w:rPr>
          <w:lang w:val="pt-BR"/>
        </w:rPr>
        <w:tab/>
      </w:r>
      <w:r w:rsidR="00F45A6C" w:rsidRPr="00675812">
        <w:rPr>
          <w:lang w:val="pt-BR"/>
        </w:rPr>
        <w:t>echo</w:t>
      </w:r>
    </w:p>
    <w:p w14:paraId="2CCC15B3" w14:textId="77777777" w:rsidR="00FD0EA3" w:rsidRPr="00675812" w:rsidRDefault="00FD0EA3" w:rsidP="00FD0EA3">
      <w:pPr>
        <w:pStyle w:val="keywords"/>
        <w:rPr>
          <w:lang w:val="pt-BR"/>
        </w:rPr>
      </w:pPr>
      <w:r w:rsidRPr="00675812">
        <w:rPr>
          <w:rStyle w:val="Numberhead"/>
          <w:lang w:val="pt-BR"/>
        </w:rPr>
        <w:t>Ch. terrain</w:t>
      </w:r>
      <w:r w:rsidRPr="00675812">
        <w:rPr>
          <w:lang w:val="pt-BR"/>
        </w:rPr>
        <w:tab/>
      </w:r>
    </w:p>
    <w:p w14:paraId="2C69367E" w14:textId="77777777" w:rsidR="00FD0EA3" w:rsidRDefault="00FD0EA3" w:rsidP="00FD0EA3">
      <w:pPr>
        <w:pStyle w:val="keywords"/>
      </w:pPr>
      <w:r>
        <w:rPr>
          <w:rStyle w:val="Numberhead"/>
        </w:rPr>
        <w:t>Themes</w:t>
      </w:r>
      <w:r>
        <w:tab/>
      </w:r>
    </w:p>
    <w:p w14:paraId="5B5C37AB" w14:textId="5503841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servers tap the coffee cannisters to see if they are empty which creates an echo in the cavernous room</w:t>
      </w:r>
    </w:p>
    <w:p w14:paraId="7BD0884A" w14:textId="07197FCC" w:rsidR="00FD0EA3" w:rsidRPr="008800DB" w:rsidRDefault="00FD0EA3" w:rsidP="008800DB">
      <w:pPr>
        <w:pStyle w:val="keywords"/>
        <w:tabs>
          <w:tab w:val="left" w:pos="2285"/>
        </w:tabs>
      </w:pPr>
      <w:r w:rsidRPr="00F10443">
        <w:rPr>
          <w:rStyle w:val="Numberhead"/>
        </w:rPr>
        <w:t>Verses</w:t>
      </w:r>
      <w:r w:rsidRPr="00F10443">
        <w:rPr>
          <w:rStyle w:val="Numberhead"/>
        </w:rPr>
        <w:tab/>
      </w:r>
      <w:r w:rsidR="008800DB">
        <w:rPr>
          <w:rStyle w:val="Numberhead"/>
        </w:rPr>
        <w:t>10</w:t>
      </w:r>
      <w:r w:rsidR="008800DB">
        <w:t xml:space="preserve"> </w:t>
      </w:r>
      <w:r w:rsidR="008800DB" w:rsidRPr="008800DB">
        <w:t>Godly sorrow brings repentance that leads to salvation and leaves no regret, but worldly sorrow brings death.</w:t>
      </w:r>
    </w:p>
    <w:p w14:paraId="0A0971AD" w14:textId="4581EAF9" w:rsidR="00FD0EA3" w:rsidRPr="00F839CC" w:rsidRDefault="00F45A6C" w:rsidP="00FD0EA3">
      <w:pPr>
        <w:pStyle w:val="Heading5"/>
      </w:pPr>
      <w:r>
        <w:t>8</w:t>
      </w:r>
      <w:r w:rsidR="00FD0EA3" w:rsidRPr="00F839CC">
        <w:t xml:space="preserve"> </w:t>
      </w:r>
    </w:p>
    <w:p w14:paraId="275AB7D1" w14:textId="30814A90" w:rsidR="00FD0EA3" w:rsidRPr="00166964" w:rsidRDefault="00FD0EA3" w:rsidP="00FD0EA3">
      <w:pPr>
        <w:pStyle w:val="keywords"/>
      </w:pPr>
      <w:r w:rsidRPr="00D25469">
        <w:rPr>
          <w:rStyle w:val="Numberhead"/>
        </w:rPr>
        <w:t>Peg</w:t>
      </w:r>
      <w:r>
        <w:tab/>
      </w:r>
      <w:r w:rsidR="00F45A6C" w:rsidRPr="00F45A6C">
        <w:t>view</w:t>
      </w:r>
    </w:p>
    <w:p w14:paraId="5E4A88B8" w14:textId="77777777" w:rsidR="00FD0EA3" w:rsidRDefault="00FD0EA3" w:rsidP="00FD0EA3">
      <w:pPr>
        <w:pStyle w:val="keywords"/>
      </w:pPr>
      <w:r>
        <w:rPr>
          <w:rStyle w:val="Numberhead"/>
        </w:rPr>
        <w:t>Ch. terrain</w:t>
      </w:r>
      <w:r w:rsidRPr="00A46E8A">
        <w:tab/>
      </w:r>
    </w:p>
    <w:p w14:paraId="6C6BD2BB" w14:textId="77777777" w:rsidR="00FD0EA3" w:rsidRDefault="00FD0EA3" w:rsidP="00FD0EA3">
      <w:pPr>
        <w:pStyle w:val="keywords"/>
      </w:pPr>
      <w:r>
        <w:rPr>
          <w:rStyle w:val="Numberhead"/>
        </w:rPr>
        <w:t>Themes</w:t>
      </w:r>
      <w:r>
        <w:tab/>
      </w:r>
    </w:p>
    <w:p w14:paraId="7F80529B" w14:textId="5280B4A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echo reverberates and rattles big windows that have a view of the Liberty Memorial and park (KC).</w:t>
      </w:r>
    </w:p>
    <w:p w14:paraId="78EDFC1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CEDF5D2" w14:textId="0219683C" w:rsidR="00FD0EA3" w:rsidRPr="00F839CC" w:rsidRDefault="00F45A6C" w:rsidP="00FD0EA3">
      <w:pPr>
        <w:pStyle w:val="Heading5"/>
      </w:pPr>
      <w:r>
        <w:t>9</w:t>
      </w:r>
      <w:r w:rsidR="00FD0EA3" w:rsidRPr="00F839CC">
        <w:t xml:space="preserve"> </w:t>
      </w:r>
    </w:p>
    <w:p w14:paraId="2FFC5AEC" w14:textId="25D4F9B0" w:rsidR="00FD0EA3" w:rsidRPr="00166964" w:rsidRDefault="00FD0EA3" w:rsidP="00FD0EA3">
      <w:pPr>
        <w:pStyle w:val="keywords"/>
      </w:pPr>
      <w:r w:rsidRPr="00D25469">
        <w:rPr>
          <w:rStyle w:val="Numberhead"/>
        </w:rPr>
        <w:t>Peg</w:t>
      </w:r>
      <w:r>
        <w:tab/>
      </w:r>
      <w:r w:rsidR="00F45A6C" w:rsidRPr="00F45A6C">
        <w:t>hope</w:t>
      </w:r>
      <w:r w:rsidR="00F45A6C">
        <w:t>, ape</w:t>
      </w:r>
    </w:p>
    <w:p w14:paraId="7F38DD35" w14:textId="77777777" w:rsidR="00FD0EA3" w:rsidRDefault="00FD0EA3" w:rsidP="00FD0EA3">
      <w:pPr>
        <w:pStyle w:val="keywords"/>
      </w:pPr>
      <w:r>
        <w:rPr>
          <w:rStyle w:val="Numberhead"/>
        </w:rPr>
        <w:t>Ch. terrain</w:t>
      </w:r>
      <w:r w:rsidRPr="00A46E8A">
        <w:tab/>
      </w:r>
    </w:p>
    <w:p w14:paraId="438B336A" w14:textId="77777777" w:rsidR="00FD0EA3" w:rsidRDefault="00FD0EA3" w:rsidP="00FD0EA3">
      <w:pPr>
        <w:pStyle w:val="keywords"/>
      </w:pPr>
      <w:r>
        <w:rPr>
          <w:rStyle w:val="Numberhead"/>
        </w:rPr>
        <w:t>Themes</w:t>
      </w:r>
      <w:r>
        <w:tab/>
      </w:r>
    </w:p>
    <w:p w14:paraId="4E403868" w14:textId="3C8B566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An ape protecting the Hope diamond in a cage at the bank wants to climb the Memorial tower outside his window</w:t>
      </w:r>
      <w:r w:rsidR="00F45A6C">
        <w:t xml:space="preserve"> one day</w:t>
      </w:r>
      <w:r w:rsidR="00F45A6C" w:rsidRPr="00F45A6C">
        <w:t>.</w:t>
      </w:r>
    </w:p>
    <w:p w14:paraId="10C0D1E3" w14:textId="7CA5FCA2" w:rsidR="00FD0EA3" w:rsidRPr="004258F3" w:rsidRDefault="00FD0EA3" w:rsidP="00FD0EA3">
      <w:pPr>
        <w:pStyle w:val="keywords"/>
      </w:pPr>
      <w:r w:rsidRPr="00F10443">
        <w:rPr>
          <w:rStyle w:val="Numberhead"/>
        </w:rPr>
        <w:t>Verses</w:t>
      </w:r>
      <w:r w:rsidRPr="00F10443">
        <w:rPr>
          <w:rStyle w:val="Numberhead"/>
        </w:rPr>
        <w:tab/>
      </w:r>
      <w:r w:rsidR="004258F3">
        <w:rPr>
          <w:rStyle w:val="Numberhead"/>
        </w:rPr>
        <w:t>6-7</w:t>
      </w:r>
      <w:r w:rsidR="004258F3">
        <w:t xml:space="preserve"> </w:t>
      </w:r>
      <w:r w:rsidR="004258F3" w:rsidRPr="004258F3">
        <w:t>Remember this: Whoever sows sparingly will also reap sparingly, and whoever sows generously will also reap generously. ● Each of you should give what you have decided in your heart to give, not reluctantly or under compulsion, for God loves a cheerful giver.</w:t>
      </w:r>
    </w:p>
    <w:p w14:paraId="09CBA45F" w14:textId="78FFA277" w:rsidR="00773524" w:rsidRDefault="00773524" w:rsidP="00773524">
      <w:pPr>
        <w:pStyle w:val="Heading4"/>
      </w:pPr>
      <w:r>
        <w:lastRenderedPageBreak/>
        <w:t>At the museum</w:t>
      </w:r>
    </w:p>
    <w:p w14:paraId="646D9212" w14:textId="2CC3C5FA" w:rsidR="00773524" w:rsidRPr="00AE6A68" w:rsidRDefault="00585E37" w:rsidP="00773524">
      <w:pPr>
        <w:pStyle w:val="keywords"/>
      </w:pPr>
      <w:r>
        <w:rPr>
          <w:rStyle w:val="Numberhead"/>
        </w:rPr>
        <w:t>Scene</w:t>
      </w:r>
      <w:r w:rsidR="00773524" w:rsidRPr="00AE6A68">
        <w:tab/>
      </w:r>
    </w:p>
    <w:p w14:paraId="5A0EC252" w14:textId="7E286398" w:rsidR="00FD0EA3" w:rsidRPr="00F839CC" w:rsidRDefault="00FD0EA3" w:rsidP="00FD0EA3">
      <w:pPr>
        <w:pStyle w:val="Heading5"/>
      </w:pPr>
      <w:r>
        <w:t>1</w:t>
      </w:r>
      <w:r w:rsidR="00F91D08">
        <w:t>0</w:t>
      </w:r>
      <w:r w:rsidRPr="00F839CC">
        <w:t xml:space="preserve"> </w:t>
      </w:r>
    </w:p>
    <w:p w14:paraId="0341B84E" w14:textId="745442D2" w:rsidR="00FD0EA3" w:rsidRPr="00166964" w:rsidRDefault="00FD0EA3" w:rsidP="00FD0EA3">
      <w:pPr>
        <w:pStyle w:val="keywords"/>
      </w:pPr>
      <w:r w:rsidRPr="00D25469">
        <w:rPr>
          <w:rStyle w:val="Numberhead"/>
        </w:rPr>
        <w:t>Peg</w:t>
      </w:r>
      <w:r>
        <w:tab/>
      </w:r>
      <w:r w:rsidR="00F91D08" w:rsidRPr="00F91D08">
        <w:t>dice</w:t>
      </w:r>
    </w:p>
    <w:p w14:paraId="0B484D20" w14:textId="77777777" w:rsidR="00FD0EA3" w:rsidRDefault="00FD0EA3" w:rsidP="00FD0EA3">
      <w:pPr>
        <w:pStyle w:val="keywords"/>
      </w:pPr>
      <w:r>
        <w:rPr>
          <w:rStyle w:val="Numberhead"/>
        </w:rPr>
        <w:t>Ch. terrain</w:t>
      </w:r>
      <w:r w:rsidRPr="00A46E8A">
        <w:tab/>
      </w:r>
    </w:p>
    <w:p w14:paraId="6FC36E5C" w14:textId="77777777" w:rsidR="00FD0EA3" w:rsidRDefault="00FD0EA3" w:rsidP="00FD0EA3">
      <w:pPr>
        <w:pStyle w:val="keywords"/>
      </w:pPr>
      <w:r>
        <w:rPr>
          <w:rStyle w:val="Numberhead"/>
        </w:rPr>
        <w:t>Themes</w:t>
      </w:r>
      <w:r>
        <w:tab/>
      </w:r>
    </w:p>
    <w:p w14:paraId="376DB6ED" w14:textId="5AF9748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The bored ape spends his time in his cage making origami dice made from old paper currency.</w:t>
      </w:r>
    </w:p>
    <w:p w14:paraId="070F61DE" w14:textId="448053FF" w:rsidR="00FD0EA3" w:rsidRPr="00D84CC8" w:rsidRDefault="00FD0EA3" w:rsidP="00FD0EA3">
      <w:pPr>
        <w:pStyle w:val="keywords"/>
      </w:pPr>
      <w:r w:rsidRPr="00F10443">
        <w:rPr>
          <w:rStyle w:val="Numberhead"/>
        </w:rPr>
        <w:t>Verses</w:t>
      </w:r>
      <w:r w:rsidRPr="00F10443">
        <w:rPr>
          <w:rStyle w:val="Numberhead"/>
        </w:rPr>
        <w:tab/>
      </w:r>
      <w:r w:rsidR="00D84CC8">
        <w:rPr>
          <w:rStyle w:val="Numberhead"/>
        </w:rPr>
        <w:t>5</w:t>
      </w:r>
      <w:r w:rsidR="00D84CC8">
        <w:t xml:space="preserve"> </w:t>
      </w:r>
      <w:r w:rsidR="00D84CC8" w:rsidRPr="00D84CC8">
        <w:t>We demolish arguments and every pretension that sets itself up against the knowledge of God, and we take captive every thought to make it obedient to Christ.</w:t>
      </w:r>
    </w:p>
    <w:p w14:paraId="742A24DD" w14:textId="6E81B414" w:rsidR="00FD0EA3" w:rsidRPr="00F839CC" w:rsidRDefault="00F91D08" w:rsidP="00FD0EA3">
      <w:pPr>
        <w:pStyle w:val="Heading5"/>
      </w:pPr>
      <w:r>
        <w:t>1</w:t>
      </w:r>
      <w:r w:rsidR="00FD0EA3">
        <w:t>1</w:t>
      </w:r>
      <w:r w:rsidR="00FD0EA3" w:rsidRPr="00F839CC">
        <w:t xml:space="preserve"> </w:t>
      </w:r>
    </w:p>
    <w:p w14:paraId="0FD51A5D" w14:textId="4EDDA9F5" w:rsidR="00FD0EA3" w:rsidRPr="00166964" w:rsidRDefault="00FD0EA3" w:rsidP="00FD0EA3">
      <w:pPr>
        <w:pStyle w:val="keywords"/>
      </w:pPr>
      <w:r w:rsidRPr="00D25469">
        <w:rPr>
          <w:rStyle w:val="Numberhead"/>
        </w:rPr>
        <w:t>Peg</w:t>
      </w:r>
      <w:r>
        <w:tab/>
      </w:r>
      <w:r w:rsidR="00F91D08" w:rsidRPr="00F91D08">
        <w:t>debt</w:t>
      </w:r>
    </w:p>
    <w:p w14:paraId="7D6120CC" w14:textId="77777777" w:rsidR="00FD0EA3" w:rsidRDefault="00FD0EA3" w:rsidP="00FD0EA3">
      <w:pPr>
        <w:pStyle w:val="keywords"/>
      </w:pPr>
      <w:r>
        <w:rPr>
          <w:rStyle w:val="Numberhead"/>
        </w:rPr>
        <w:t>Ch. terrain</w:t>
      </w:r>
      <w:r w:rsidRPr="00A46E8A">
        <w:tab/>
      </w:r>
    </w:p>
    <w:p w14:paraId="12342919" w14:textId="77777777" w:rsidR="00FD0EA3" w:rsidRDefault="00FD0EA3" w:rsidP="00FD0EA3">
      <w:pPr>
        <w:pStyle w:val="keywords"/>
      </w:pPr>
      <w:r>
        <w:rPr>
          <w:rStyle w:val="Numberhead"/>
        </w:rPr>
        <w:t>Themes</w:t>
      </w:r>
      <w:r>
        <w:tab/>
      </w:r>
    </w:p>
    <w:p w14:paraId="761968A3" w14:textId="027F589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An interactive exhibit showing national debt with a bar chart pushes up red origami dice cubes.</w:t>
      </w:r>
    </w:p>
    <w:p w14:paraId="47D03D2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AC62E60" w14:textId="6A75A2B1" w:rsidR="00FD0EA3" w:rsidRPr="00F839CC" w:rsidRDefault="00FD0EA3" w:rsidP="00FD0EA3">
      <w:pPr>
        <w:pStyle w:val="Heading5"/>
      </w:pPr>
      <w:r>
        <w:t>1</w:t>
      </w:r>
      <w:r w:rsidR="00F91D08">
        <w:t>2</w:t>
      </w:r>
      <w:r w:rsidRPr="00F839CC">
        <w:t xml:space="preserve"> </w:t>
      </w:r>
    </w:p>
    <w:p w14:paraId="3FEDD75E" w14:textId="537F7511" w:rsidR="00FD0EA3" w:rsidRPr="00166964" w:rsidRDefault="00FD0EA3" w:rsidP="00FD0EA3">
      <w:pPr>
        <w:pStyle w:val="keywords"/>
      </w:pPr>
      <w:r w:rsidRPr="00D25469">
        <w:rPr>
          <w:rStyle w:val="Numberhead"/>
        </w:rPr>
        <w:t>Peg</w:t>
      </w:r>
      <w:r>
        <w:tab/>
      </w:r>
      <w:r w:rsidR="00F91D08" w:rsidRPr="00F91D08">
        <w:t>ton</w:t>
      </w:r>
    </w:p>
    <w:p w14:paraId="226BF75C" w14:textId="77777777" w:rsidR="00FD0EA3" w:rsidRDefault="00FD0EA3" w:rsidP="00FD0EA3">
      <w:pPr>
        <w:pStyle w:val="keywords"/>
      </w:pPr>
      <w:r>
        <w:rPr>
          <w:rStyle w:val="Numberhead"/>
        </w:rPr>
        <w:t>Ch. terrain</w:t>
      </w:r>
      <w:r w:rsidRPr="00A46E8A">
        <w:tab/>
      </w:r>
    </w:p>
    <w:p w14:paraId="22FD3F78" w14:textId="77777777" w:rsidR="00FD0EA3" w:rsidRDefault="00FD0EA3" w:rsidP="00FD0EA3">
      <w:pPr>
        <w:pStyle w:val="keywords"/>
      </w:pPr>
      <w:r>
        <w:rPr>
          <w:rStyle w:val="Numberhead"/>
        </w:rPr>
        <w:t>Themes</w:t>
      </w:r>
      <w:r>
        <w:tab/>
      </w:r>
    </w:p>
    <w:p w14:paraId="6878972A" w14:textId="3093F5ED"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The national debt can only by paid by a ton of gold which pushes the red dice back down.</w:t>
      </w:r>
    </w:p>
    <w:p w14:paraId="754C056A" w14:textId="4E6B69BD" w:rsidR="00FD0EA3" w:rsidRPr="00A16DF4" w:rsidRDefault="00FD0EA3" w:rsidP="00FD0EA3">
      <w:pPr>
        <w:pStyle w:val="keywords"/>
      </w:pPr>
      <w:r w:rsidRPr="00F10443">
        <w:rPr>
          <w:rStyle w:val="Numberhead"/>
        </w:rPr>
        <w:t>Verses</w:t>
      </w:r>
      <w:r w:rsidRPr="00F10443">
        <w:rPr>
          <w:rStyle w:val="Numberhead"/>
        </w:rPr>
        <w:tab/>
      </w:r>
      <w:r w:rsidR="00A16DF4">
        <w:rPr>
          <w:rStyle w:val="Numberhead"/>
        </w:rPr>
        <w:t>9</w:t>
      </w:r>
      <w:r w:rsidR="00A16DF4">
        <w:t xml:space="preserve"> </w:t>
      </w:r>
      <w:r w:rsidR="00A16DF4" w:rsidRPr="00A16DF4">
        <w:t xml:space="preserve">But he said to me, “My grace is sufficient for you, for my power is made perfect in weakness.” </w:t>
      </w:r>
      <w:proofErr w:type="gramStart"/>
      <w:r w:rsidR="00A16DF4" w:rsidRPr="00A16DF4">
        <w:t>Therefore</w:t>
      </w:r>
      <w:proofErr w:type="gramEnd"/>
      <w:r w:rsidR="00A16DF4" w:rsidRPr="00A16DF4">
        <w:t xml:space="preserve"> I will boast all the more gladly about my weaknesses, so that Christ’s power may rest on me.</w:t>
      </w:r>
    </w:p>
    <w:p w14:paraId="0078A793" w14:textId="25C7C081" w:rsidR="00FD0EA3" w:rsidRPr="00F839CC" w:rsidRDefault="00FD0EA3" w:rsidP="00FD0EA3">
      <w:pPr>
        <w:pStyle w:val="Heading5"/>
      </w:pPr>
      <w:r>
        <w:t>1</w:t>
      </w:r>
      <w:r w:rsidR="00F91D08">
        <w:t>3</w:t>
      </w:r>
      <w:r w:rsidRPr="00F839CC">
        <w:t xml:space="preserve"> </w:t>
      </w:r>
    </w:p>
    <w:p w14:paraId="2FC173D1" w14:textId="024194DB" w:rsidR="00FD0EA3" w:rsidRPr="00166964" w:rsidRDefault="00FD0EA3" w:rsidP="00FD0EA3">
      <w:pPr>
        <w:pStyle w:val="keywords"/>
      </w:pPr>
      <w:r w:rsidRPr="00D25469">
        <w:rPr>
          <w:rStyle w:val="Numberhead"/>
        </w:rPr>
        <w:t>Peg</w:t>
      </w:r>
      <w:r>
        <w:tab/>
      </w:r>
      <w:r w:rsidR="00F91D08" w:rsidRPr="00F91D08">
        <w:t>dime</w:t>
      </w:r>
    </w:p>
    <w:p w14:paraId="2B84E25C" w14:textId="77777777" w:rsidR="00FD0EA3" w:rsidRDefault="00FD0EA3" w:rsidP="00FD0EA3">
      <w:pPr>
        <w:pStyle w:val="keywords"/>
      </w:pPr>
      <w:r>
        <w:rPr>
          <w:rStyle w:val="Numberhead"/>
        </w:rPr>
        <w:t>Ch. terrain</w:t>
      </w:r>
      <w:r w:rsidRPr="00A46E8A">
        <w:tab/>
      </w:r>
    </w:p>
    <w:p w14:paraId="23ECA2B3" w14:textId="77777777" w:rsidR="00FD0EA3" w:rsidRDefault="00FD0EA3" w:rsidP="00FD0EA3">
      <w:pPr>
        <w:pStyle w:val="keywords"/>
      </w:pPr>
      <w:r>
        <w:rPr>
          <w:rStyle w:val="Numberhead"/>
        </w:rPr>
        <w:t>Themes</w:t>
      </w:r>
      <w:r>
        <w:tab/>
      </w:r>
    </w:p>
    <w:p w14:paraId="482A82DC" w14:textId="1B0971B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Light reflects off the ton of gold onto a large dime on wall of collectable coins leading to the exit.</w:t>
      </w:r>
    </w:p>
    <w:p w14:paraId="21EAFB3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4795620" w14:textId="3979D6BA" w:rsidR="002A4B0C" w:rsidRPr="00C26B78" w:rsidRDefault="002A4B0C" w:rsidP="002A4B0C">
      <w:pPr>
        <w:pStyle w:val="Heading2"/>
        <w:rPr>
          <w:lang w:val="en-US"/>
        </w:rPr>
      </w:pPr>
      <w:r w:rsidRPr="00C26B78">
        <w:rPr>
          <w:lang w:val="en-US"/>
        </w:rPr>
        <w:t>New Testament</w:t>
      </w:r>
      <w:r>
        <w:rPr>
          <w:lang w:val="en-US"/>
        </w:rPr>
        <w:t xml:space="preserve"> – Bank computer</w:t>
      </w:r>
    </w:p>
    <w:p w14:paraId="222FB73E" w14:textId="4FDBE20E" w:rsidR="001745D2" w:rsidRPr="000748DF" w:rsidRDefault="001745D2" w:rsidP="001745D2">
      <w:pPr>
        <w:pStyle w:val="keywords"/>
      </w:pPr>
      <w:r w:rsidRPr="00C55749">
        <w:rPr>
          <w:rStyle w:val="Numberhead"/>
        </w:rPr>
        <w:t>Sub. word</w:t>
      </w:r>
      <w:r>
        <w:rPr>
          <w:rStyle w:val="Numberhead"/>
        </w:rPr>
        <w:t>s</w:t>
      </w:r>
      <w:r w:rsidRPr="000748DF">
        <w:tab/>
      </w:r>
      <w:r>
        <w:t>GE PC</w:t>
      </w:r>
    </w:p>
    <w:p w14:paraId="638481D6" w14:textId="417C00C9" w:rsidR="002A4B0C" w:rsidRDefault="002A4B0C" w:rsidP="002A4B0C">
      <w:pPr>
        <w:pStyle w:val="keywords"/>
      </w:pPr>
      <w:r w:rsidRPr="000748DF">
        <w:rPr>
          <w:rStyle w:val="Numberhead"/>
        </w:rPr>
        <w:t>Story</w:t>
      </w:r>
      <w:r>
        <w:tab/>
      </w:r>
      <w:r w:rsidR="001745D2">
        <w:t>A General Electric desktop computer that is hooked up to run the transactions of the Roman banks resulting in frequent down time.</w:t>
      </w:r>
    </w:p>
    <w:p w14:paraId="6BE19434" w14:textId="2ABD7FBA" w:rsidR="002655FA" w:rsidRDefault="000C4C07" w:rsidP="002655FA">
      <w:pPr>
        <w:pStyle w:val="Heading3"/>
      </w:pPr>
      <w:r w:rsidRPr="006A05C8">
        <w:lastRenderedPageBreak/>
        <w:t>Galatians</w:t>
      </w:r>
    </w:p>
    <w:p w14:paraId="42D9D9DD" w14:textId="2BE36617" w:rsidR="00AE390F" w:rsidRPr="000748DF" w:rsidRDefault="00AE390F" w:rsidP="00AE390F">
      <w:pPr>
        <w:pStyle w:val="keywords"/>
      </w:pPr>
      <w:r w:rsidRPr="00C55749">
        <w:rPr>
          <w:rStyle w:val="Numberhead"/>
        </w:rPr>
        <w:t>Sub. word</w:t>
      </w:r>
      <w:r>
        <w:rPr>
          <w:rStyle w:val="Numberhead"/>
        </w:rPr>
        <w:t>s</w:t>
      </w:r>
      <w:r w:rsidRPr="000748DF">
        <w:tab/>
      </w:r>
      <w:r w:rsidR="007D7354" w:rsidRPr="007D7354">
        <w:t>Everglades swamp</w:t>
      </w:r>
    </w:p>
    <w:p w14:paraId="3A87BE37" w14:textId="2F613EB9" w:rsidR="00AE390F" w:rsidRDefault="00AE390F" w:rsidP="00AE390F">
      <w:pPr>
        <w:pStyle w:val="keywords"/>
      </w:pPr>
      <w:r>
        <w:rPr>
          <w:rStyle w:val="Numberhead"/>
        </w:rPr>
        <w:t>Peg</w:t>
      </w:r>
      <w:r w:rsidRPr="000748DF">
        <w:tab/>
      </w:r>
      <w:r>
        <w:t xml:space="preserve">9 = </w:t>
      </w:r>
      <w:r w:rsidR="003A489E">
        <w:t>ape</w:t>
      </w:r>
    </w:p>
    <w:p w14:paraId="4078711B" w14:textId="08FFFE5D" w:rsidR="00AE390F" w:rsidRPr="007D7354" w:rsidRDefault="003C7CD5" w:rsidP="00AE390F">
      <w:pPr>
        <w:pStyle w:val="keywords"/>
      </w:pPr>
      <w:r>
        <w:rPr>
          <w:rStyle w:val="Numberhead"/>
        </w:rPr>
        <w:t>Book terrain</w:t>
      </w:r>
      <w:r>
        <w:rPr>
          <w:rStyle w:val="Numberhead"/>
        </w:rPr>
        <w:tab/>
      </w:r>
      <w:r w:rsidR="007D7354" w:rsidRPr="007D7354">
        <w:t>swamp theme park</w:t>
      </w:r>
    </w:p>
    <w:p w14:paraId="04991009" w14:textId="77777777" w:rsidR="00AE390F" w:rsidRDefault="00AE390F" w:rsidP="00AE390F">
      <w:pPr>
        <w:pStyle w:val="keywords"/>
      </w:pPr>
      <w:r w:rsidRPr="000748DF">
        <w:rPr>
          <w:rStyle w:val="Numberhead"/>
        </w:rPr>
        <w:t>Story</w:t>
      </w:r>
      <w:r>
        <w:tab/>
      </w:r>
    </w:p>
    <w:p w14:paraId="7F08EAC1" w14:textId="2E939071" w:rsidR="00AE390F" w:rsidRPr="000748DF" w:rsidRDefault="00AE390F" w:rsidP="00AE390F">
      <w:pPr>
        <w:pStyle w:val="keywords"/>
      </w:pPr>
      <w:r>
        <w:rPr>
          <w:rStyle w:val="Numberhead"/>
        </w:rPr>
        <w:t>Notes</w:t>
      </w:r>
      <w:r w:rsidRPr="006A1716">
        <w:tab/>
      </w:r>
      <w:r w:rsidR="007D7354" w:rsidRPr="007D7354">
        <w:t>with dying Gaul</w:t>
      </w:r>
      <w:r w:rsidR="009F6123">
        <w:t>, GE PC</w:t>
      </w:r>
    </w:p>
    <w:p w14:paraId="4EB53611" w14:textId="77777777" w:rsidR="00FD0EA3" w:rsidRPr="00F839CC" w:rsidRDefault="00FD0EA3" w:rsidP="00FD0EA3">
      <w:pPr>
        <w:pStyle w:val="Heading5"/>
      </w:pPr>
      <w:r>
        <w:t>1</w:t>
      </w:r>
      <w:r w:rsidRPr="00F839CC">
        <w:t xml:space="preserve"> </w:t>
      </w:r>
    </w:p>
    <w:p w14:paraId="18E7FB07" w14:textId="3764762B" w:rsidR="00FD0EA3" w:rsidRPr="00166964" w:rsidRDefault="00FD0EA3" w:rsidP="00FD0EA3">
      <w:pPr>
        <w:pStyle w:val="keywords"/>
      </w:pPr>
      <w:r w:rsidRPr="00D25469">
        <w:rPr>
          <w:rStyle w:val="Numberhead"/>
        </w:rPr>
        <w:t>Peg</w:t>
      </w:r>
      <w:r>
        <w:tab/>
      </w:r>
      <w:r w:rsidR="00520FE5">
        <w:t>Book peg</w:t>
      </w:r>
      <w:r w:rsidR="00A34AAD">
        <w:t xml:space="preserve"> = ape</w:t>
      </w:r>
    </w:p>
    <w:p w14:paraId="1695EEA6" w14:textId="77777777" w:rsidR="00FD0EA3" w:rsidRDefault="00FD0EA3" w:rsidP="00FD0EA3">
      <w:pPr>
        <w:pStyle w:val="keywords"/>
      </w:pPr>
      <w:r>
        <w:rPr>
          <w:rStyle w:val="Numberhead"/>
        </w:rPr>
        <w:t>Ch. terrain</w:t>
      </w:r>
      <w:r w:rsidRPr="00A46E8A">
        <w:tab/>
      </w:r>
    </w:p>
    <w:p w14:paraId="10F10523" w14:textId="77777777" w:rsidR="00FD0EA3" w:rsidRDefault="00FD0EA3" w:rsidP="00FD0EA3">
      <w:pPr>
        <w:pStyle w:val="keywords"/>
      </w:pPr>
      <w:r>
        <w:rPr>
          <w:rStyle w:val="Numberhead"/>
        </w:rPr>
        <w:t>Themes</w:t>
      </w:r>
      <w:r>
        <w:tab/>
      </w:r>
    </w:p>
    <w:p w14:paraId="095ED75A" w14:textId="30D8D2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 xml:space="preserve">Bankers </w:t>
      </w:r>
      <w:proofErr w:type="gramStart"/>
      <w:r w:rsidR="00520FE5" w:rsidRPr="00520FE5">
        <w:t>float</w:t>
      </w:r>
      <w:proofErr w:type="gramEnd"/>
      <w:r w:rsidR="00520FE5" w:rsidRPr="00520FE5">
        <w:t xml:space="preserve"> up to the swamp entrance with a theme park arbor.</w:t>
      </w:r>
    </w:p>
    <w:p w14:paraId="16783D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DE33FF0" w14:textId="2FC8DCFA" w:rsidR="00FD0EA3" w:rsidRPr="00F839CC" w:rsidRDefault="00520FE5" w:rsidP="00FD0EA3">
      <w:pPr>
        <w:pStyle w:val="Heading5"/>
      </w:pPr>
      <w:r>
        <w:t>2</w:t>
      </w:r>
      <w:r w:rsidR="00FD0EA3" w:rsidRPr="00F839CC">
        <w:t xml:space="preserve"> </w:t>
      </w:r>
    </w:p>
    <w:p w14:paraId="32189A1A" w14:textId="4B24D822" w:rsidR="00FD0EA3" w:rsidRPr="00166964" w:rsidRDefault="00FD0EA3" w:rsidP="00FD0EA3">
      <w:pPr>
        <w:pStyle w:val="keywords"/>
      </w:pPr>
      <w:r w:rsidRPr="00D25469">
        <w:rPr>
          <w:rStyle w:val="Numberhead"/>
        </w:rPr>
        <w:t>Peg</w:t>
      </w:r>
      <w:r>
        <w:tab/>
      </w:r>
      <w:r w:rsidR="00520FE5" w:rsidRPr="00520FE5">
        <w:t>Noah</w:t>
      </w:r>
    </w:p>
    <w:p w14:paraId="74DCAEF5" w14:textId="77777777" w:rsidR="00FD0EA3" w:rsidRDefault="00FD0EA3" w:rsidP="00FD0EA3">
      <w:pPr>
        <w:pStyle w:val="keywords"/>
      </w:pPr>
      <w:r>
        <w:rPr>
          <w:rStyle w:val="Numberhead"/>
        </w:rPr>
        <w:t>Ch. terrain</w:t>
      </w:r>
      <w:r w:rsidRPr="00A46E8A">
        <w:tab/>
      </w:r>
    </w:p>
    <w:p w14:paraId="5130F333" w14:textId="77777777" w:rsidR="00FD0EA3" w:rsidRDefault="00FD0EA3" w:rsidP="00FD0EA3">
      <w:pPr>
        <w:pStyle w:val="keywords"/>
      </w:pPr>
      <w:r>
        <w:rPr>
          <w:rStyle w:val="Numberhead"/>
        </w:rPr>
        <w:t>Themes</w:t>
      </w:r>
      <w:r>
        <w:tab/>
      </w:r>
    </w:p>
    <w:p w14:paraId="5DEED1A7" w14:textId="7527344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The ride first stops at Noah's ark shipwrecked in swamp where all the animals have escaped.</w:t>
      </w:r>
    </w:p>
    <w:p w14:paraId="2DEDE39D" w14:textId="69CD05CD" w:rsidR="00FD0EA3" w:rsidRPr="00A16DF4" w:rsidRDefault="00FD0EA3" w:rsidP="00FD0EA3">
      <w:pPr>
        <w:pStyle w:val="keywords"/>
      </w:pPr>
      <w:r w:rsidRPr="00A16DF4">
        <w:rPr>
          <w:rStyle w:val="Numberhead"/>
        </w:rPr>
        <w:t>Verses</w:t>
      </w:r>
      <w:r w:rsidRPr="00A16DF4">
        <w:rPr>
          <w:rStyle w:val="Numberhead"/>
        </w:rPr>
        <w:tab/>
      </w:r>
      <w:r w:rsidR="00A16DF4" w:rsidRPr="00A16DF4">
        <w:rPr>
          <w:rStyle w:val="Numberhead"/>
        </w:rPr>
        <w:t>20</w:t>
      </w:r>
      <w:r w:rsidR="00A16DF4">
        <w:t xml:space="preserve"> </w:t>
      </w:r>
      <w:r w:rsidR="00A16DF4" w:rsidRPr="00A16DF4">
        <w:t>I have been crucified with Christ and I no longer live, but Christ lives in me. The life I now live in the body, I live by faith in the Son of God, who loved me and gave himself for me.</w:t>
      </w:r>
    </w:p>
    <w:p w14:paraId="1A41BFC0" w14:textId="67D28C8A" w:rsidR="00FD0EA3" w:rsidRPr="007D64EC" w:rsidRDefault="00520FE5" w:rsidP="00FD0EA3">
      <w:pPr>
        <w:pStyle w:val="Heading5"/>
      </w:pPr>
      <w:r w:rsidRPr="007D64EC">
        <w:t>3</w:t>
      </w:r>
      <w:r w:rsidR="00FD0EA3" w:rsidRPr="007D64EC">
        <w:t xml:space="preserve"> </w:t>
      </w:r>
    </w:p>
    <w:p w14:paraId="6765E7B0" w14:textId="0E63ED1F" w:rsidR="00FD0EA3" w:rsidRPr="007D64EC" w:rsidRDefault="00FD0EA3" w:rsidP="00FD0EA3">
      <w:pPr>
        <w:pStyle w:val="keywords"/>
      </w:pPr>
      <w:r w:rsidRPr="007D64EC">
        <w:rPr>
          <w:rStyle w:val="Numberhead"/>
        </w:rPr>
        <w:t>Peg</w:t>
      </w:r>
      <w:r w:rsidRPr="007D64EC">
        <w:tab/>
      </w:r>
      <w:r w:rsidR="00520FE5" w:rsidRPr="007D64EC">
        <w:t>Maui</w:t>
      </w:r>
    </w:p>
    <w:p w14:paraId="4B763AF4" w14:textId="77777777" w:rsidR="00FD0EA3" w:rsidRPr="007D64EC" w:rsidRDefault="00FD0EA3" w:rsidP="00FD0EA3">
      <w:pPr>
        <w:pStyle w:val="keywords"/>
      </w:pPr>
      <w:r w:rsidRPr="007D64EC">
        <w:rPr>
          <w:rStyle w:val="Numberhead"/>
        </w:rPr>
        <w:t>Ch. terrain</w:t>
      </w:r>
      <w:r w:rsidRPr="007D64EC">
        <w:tab/>
      </w:r>
    </w:p>
    <w:p w14:paraId="11C091B0" w14:textId="77777777" w:rsidR="00FD0EA3" w:rsidRDefault="00FD0EA3" w:rsidP="00FD0EA3">
      <w:pPr>
        <w:pStyle w:val="keywords"/>
      </w:pPr>
      <w:r>
        <w:rPr>
          <w:rStyle w:val="Numberhead"/>
        </w:rPr>
        <w:t>Themes</w:t>
      </w:r>
      <w:r>
        <w:tab/>
      </w:r>
    </w:p>
    <w:p w14:paraId="23A1C7C2" w14:textId="69A0A99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A Maui tribal chief comes out of ark with fancy shorts and steps into the ride boat.</w:t>
      </w:r>
    </w:p>
    <w:p w14:paraId="10792782" w14:textId="10C272C6" w:rsidR="00FD0EA3" w:rsidRPr="00A16DF4" w:rsidRDefault="00FD0EA3" w:rsidP="00FD0EA3">
      <w:pPr>
        <w:pStyle w:val="keywords"/>
      </w:pPr>
      <w:r w:rsidRPr="00F10443">
        <w:rPr>
          <w:rStyle w:val="Numberhead"/>
        </w:rPr>
        <w:t>Verses</w:t>
      </w:r>
      <w:r w:rsidRPr="00F10443">
        <w:rPr>
          <w:rStyle w:val="Numberhead"/>
        </w:rPr>
        <w:tab/>
      </w:r>
      <w:r w:rsidR="00A16DF4">
        <w:rPr>
          <w:rStyle w:val="Numberhead"/>
        </w:rPr>
        <w:t>3</w:t>
      </w:r>
      <w:r w:rsidR="00A16DF4">
        <w:t xml:space="preserve"> </w:t>
      </w:r>
      <w:r w:rsidR="00A16DF4" w:rsidRPr="00A16DF4">
        <w:t>Are you so foolish? After beginning by means of the Spirit, are you now trying to finish by means of the flesh?</w:t>
      </w:r>
    </w:p>
    <w:p w14:paraId="12ED6B63" w14:textId="5B6669FF" w:rsidR="00FD0EA3" w:rsidRPr="00F839CC" w:rsidRDefault="00520FE5" w:rsidP="00FD0EA3">
      <w:pPr>
        <w:pStyle w:val="Heading5"/>
      </w:pPr>
      <w:r>
        <w:t>4</w:t>
      </w:r>
      <w:r w:rsidR="00FD0EA3" w:rsidRPr="00F839CC">
        <w:t xml:space="preserve"> </w:t>
      </w:r>
    </w:p>
    <w:p w14:paraId="393D818B" w14:textId="68BC8540" w:rsidR="00FD0EA3" w:rsidRPr="00166964" w:rsidRDefault="00FD0EA3" w:rsidP="00FD0EA3">
      <w:pPr>
        <w:pStyle w:val="keywords"/>
      </w:pPr>
      <w:r w:rsidRPr="00D25469">
        <w:rPr>
          <w:rStyle w:val="Numberhead"/>
        </w:rPr>
        <w:t>Peg</w:t>
      </w:r>
      <w:r>
        <w:tab/>
      </w:r>
      <w:r w:rsidR="00520FE5" w:rsidRPr="00520FE5">
        <w:t>oar</w:t>
      </w:r>
    </w:p>
    <w:p w14:paraId="079F7D67" w14:textId="77777777" w:rsidR="00FD0EA3" w:rsidRDefault="00FD0EA3" w:rsidP="00FD0EA3">
      <w:pPr>
        <w:pStyle w:val="keywords"/>
      </w:pPr>
      <w:r>
        <w:rPr>
          <w:rStyle w:val="Numberhead"/>
        </w:rPr>
        <w:t>Ch. terrain</w:t>
      </w:r>
      <w:r w:rsidRPr="00A46E8A">
        <w:tab/>
      </w:r>
    </w:p>
    <w:p w14:paraId="0C9A8BF9" w14:textId="77777777" w:rsidR="00FD0EA3" w:rsidRDefault="00FD0EA3" w:rsidP="00FD0EA3">
      <w:pPr>
        <w:pStyle w:val="keywords"/>
      </w:pPr>
      <w:r>
        <w:rPr>
          <w:rStyle w:val="Numberhead"/>
        </w:rPr>
        <w:t>Themes</w:t>
      </w:r>
      <w:r>
        <w:tab/>
      </w:r>
    </w:p>
    <w:p w14:paraId="1FF881BC" w14:textId="712C24B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 xml:space="preserve">The tribal chief then gets in an islanders' </w:t>
      </w:r>
      <w:proofErr w:type="gramStart"/>
      <w:r w:rsidR="00520FE5" w:rsidRPr="00520FE5">
        <w:t>row boat</w:t>
      </w:r>
      <w:proofErr w:type="gramEnd"/>
      <w:r w:rsidR="00520FE5" w:rsidRPr="00520FE5">
        <w:t xml:space="preserve"> with many oarsmen to lead the ride.</w:t>
      </w:r>
    </w:p>
    <w:p w14:paraId="1B95DE9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F882F46" w14:textId="49635F30" w:rsidR="00FD0EA3" w:rsidRPr="00F839CC" w:rsidRDefault="00520FE5" w:rsidP="00FD0EA3">
      <w:pPr>
        <w:pStyle w:val="Heading5"/>
      </w:pPr>
      <w:r>
        <w:t>5</w:t>
      </w:r>
      <w:r w:rsidR="00FD0EA3" w:rsidRPr="00F839CC">
        <w:t xml:space="preserve"> </w:t>
      </w:r>
    </w:p>
    <w:p w14:paraId="068A7F07" w14:textId="5A4D09B1" w:rsidR="00FD0EA3" w:rsidRPr="00166964" w:rsidRDefault="00FD0EA3" w:rsidP="00FD0EA3">
      <w:pPr>
        <w:pStyle w:val="keywords"/>
      </w:pPr>
      <w:r w:rsidRPr="00D25469">
        <w:rPr>
          <w:rStyle w:val="Numberhead"/>
        </w:rPr>
        <w:t>Peg</w:t>
      </w:r>
      <w:r>
        <w:tab/>
      </w:r>
      <w:r w:rsidR="00520FE5" w:rsidRPr="00520FE5">
        <w:t>isle</w:t>
      </w:r>
    </w:p>
    <w:p w14:paraId="0A37E6EB" w14:textId="77777777" w:rsidR="00FD0EA3" w:rsidRDefault="00FD0EA3" w:rsidP="00FD0EA3">
      <w:pPr>
        <w:pStyle w:val="keywords"/>
      </w:pPr>
      <w:r>
        <w:rPr>
          <w:rStyle w:val="Numberhead"/>
        </w:rPr>
        <w:t>Ch. terrain</w:t>
      </w:r>
      <w:r w:rsidRPr="00A46E8A">
        <w:tab/>
      </w:r>
    </w:p>
    <w:p w14:paraId="1DA281C4" w14:textId="77777777" w:rsidR="00FD0EA3" w:rsidRDefault="00FD0EA3" w:rsidP="00FD0EA3">
      <w:pPr>
        <w:pStyle w:val="keywords"/>
      </w:pPr>
      <w:r>
        <w:rPr>
          <w:rStyle w:val="Numberhead"/>
        </w:rPr>
        <w:t>Themes</w:t>
      </w:r>
      <w:r>
        <w:tab/>
      </w:r>
    </w:p>
    <w:p w14:paraId="7E58FF1C" w14:textId="513F1F8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520FE5" w:rsidRPr="00520FE5">
        <w:t>The natives' boat lands on a swampy isle with a little sandy shore.</w:t>
      </w:r>
    </w:p>
    <w:p w14:paraId="373FDD3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81767F8" w14:textId="478C0995" w:rsidR="00FD0EA3" w:rsidRPr="00F839CC" w:rsidRDefault="00520FE5" w:rsidP="00FD0EA3">
      <w:pPr>
        <w:pStyle w:val="Heading5"/>
      </w:pPr>
      <w:r>
        <w:t>6</w:t>
      </w:r>
      <w:r w:rsidR="00FD0EA3" w:rsidRPr="00F839CC">
        <w:t xml:space="preserve"> </w:t>
      </w:r>
    </w:p>
    <w:p w14:paraId="24FC63C5" w14:textId="51683E5C" w:rsidR="00FD0EA3" w:rsidRPr="00166964" w:rsidRDefault="00FD0EA3" w:rsidP="00FD0EA3">
      <w:pPr>
        <w:pStyle w:val="keywords"/>
      </w:pPr>
      <w:r w:rsidRPr="00D25469">
        <w:rPr>
          <w:rStyle w:val="Numberhead"/>
        </w:rPr>
        <w:t>Peg</w:t>
      </w:r>
      <w:r>
        <w:tab/>
      </w:r>
      <w:r w:rsidR="00520FE5" w:rsidRPr="00520FE5">
        <w:t>hootch</w:t>
      </w:r>
    </w:p>
    <w:p w14:paraId="018C4BC5" w14:textId="77777777" w:rsidR="00FD0EA3" w:rsidRDefault="00FD0EA3" w:rsidP="00FD0EA3">
      <w:pPr>
        <w:pStyle w:val="keywords"/>
      </w:pPr>
      <w:r>
        <w:rPr>
          <w:rStyle w:val="Numberhead"/>
        </w:rPr>
        <w:t>Ch. terrain</w:t>
      </w:r>
      <w:r w:rsidRPr="00A46E8A">
        <w:tab/>
      </w:r>
    </w:p>
    <w:p w14:paraId="7E4377D0" w14:textId="77777777" w:rsidR="00FD0EA3" w:rsidRDefault="00FD0EA3" w:rsidP="00FD0EA3">
      <w:pPr>
        <w:pStyle w:val="keywords"/>
      </w:pPr>
      <w:r>
        <w:rPr>
          <w:rStyle w:val="Numberhead"/>
        </w:rPr>
        <w:t>Themes</w:t>
      </w:r>
      <w:r>
        <w:tab/>
      </w:r>
    </w:p>
    <w:p w14:paraId="7D58700E" w14:textId="0AC0B09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The ride ends with the tourists buying hootch from the natives' still on the isle and pass out</w:t>
      </w:r>
      <w:r w:rsidR="00520FE5">
        <w:t xml:space="preserve"> drunk</w:t>
      </w:r>
      <w:r w:rsidR="00520FE5" w:rsidRPr="00520FE5">
        <w:t>.</w:t>
      </w:r>
    </w:p>
    <w:p w14:paraId="44CFBA74" w14:textId="1655491A" w:rsidR="00FD0EA3" w:rsidRDefault="00FD0EA3" w:rsidP="00FD0EA3">
      <w:pPr>
        <w:pStyle w:val="keywords"/>
      </w:pPr>
      <w:r w:rsidRPr="00F10443">
        <w:rPr>
          <w:rStyle w:val="Numberhead"/>
        </w:rPr>
        <w:t>Verses</w:t>
      </w:r>
      <w:r w:rsidRPr="00F10443">
        <w:rPr>
          <w:rStyle w:val="Numberhead"/>
        </w:rPr>
        <w:tab/>
      </w:r>
      <w:r w:rsidR="00A16DF4">
        <w:rPr>
          <w:rStyle w:val="Numberhead"/>
        </w:rPr>
        <w:t>1-2</w:t>
      </w:r>
      <w:r w:rsidR="00A16DF4">
        <w:t xml:space="preserve"> </w:t>
      </w:r>
      <w:r w:rsidR="00A16DF4" w:rsidRPr="00A16DF4">
        <w:t xml:space="preserve">Brothers and sisters, if someone is caught in a sin, you who live by the Spirit should restore that person gently. But watch yourselves, or you also may be tempted. ● Carry each other’s burdens, and in this </w:t>
      </w:r>
      <w:proofErr w:type="gramStart"/>
      <w:r w:rsidR="00A16DF4" w:rsidRPr="00A16DF4">
        <w:t>way</w:t>
      </w:r>
      <w:proofErr w:type="gramEnd"/>
      <w:r w:rsidR="00A16DF4" w:rsidRPr="00A16DF4">
        <w:t xml:space="preserve"> you will fulfill the law of Christ.</w:t>
      </w:r>
    </w:p>
    <w:p w14:paraId="60E21B4C" w14:textId="79EEF00D" w:rsidR="00A16DF4" w:rsidRPr="00A16DF4" w:rsidRDefault="00A16DF4" w:rsidP="00FD0EA3">
      <w:pPr>
        <w:pStyle w:val="keywords"/>
      </w:pPr>
      <w:r>
        <w:rPr>
          <w:rStyle w:val="Numberhead"/>
        </w:rPr>
        <w:tab/>
        <w:t>9-10</w:t>
      </w:r>
      <w:r>
        <w:t xml:space="preserve"> </w:t>
      </w:r>
      <w:r w:rsidRPr="00A16DF4">
        <w:t>Let us not become weary in doing good, for at the proper time we will reap a harvest if we do not give up. ● Therefore, as we have opportunity, let us do good to all people, especially to those who belong to the family of believers.</w:t>
      </w:r>
    </w:p>
    <w:p w14:paraId="31225B16" w14:textId="5D21DD1F" w:rsidR="00DB795E" w:rsidRDefault="000C4C07" w:rsidP="00DB795E">
      <w:pPr>
        <w:pStyle w:val="Heading3"/>
      </w:pPr>
      <w:r w:rsidRPr="006A05C8">
        <w:t>Ephesians</w:t>
      </w:r>
    </w:p>
    <w:p w14:paraId="755098C8" w14:textId="7B5178A2" w:rsidR="00B87A88" w:rsidRPr="000748DF" w:rsidRDefault="00B87A88" w:rsidP="00B87A88">
      <w:pPr>
        <w:pStyle w:val="keywords"/>
      </w:pPr>
      <w:r w:rsidRPr="00C55749">
        <w:rPr>
          <w:rStyle w:val="Numberhead"/>
        </w:rPr>
        <w:t>Sub. word</w:t>
      </w:r>
      <w:r>
        <w:rPr>
          <w:rStyle w:val="Numberhead"/>
        </w:rPr>
        <w:t>s</w:t>
      </w:r>
      <w:r w:rsidRPr="000748DF">
        <w:tab/>
      </w:r>
      <w:r w:rsidR="007D7354" w:rsidRPr="007D7354">
        <w:t>fleas</w:t>
      </w:r>
    </w:p>
    <w:p w14:paraId="30021B95" w14:textId="4C343682" w:rsidR="00B87A88" w:rsidRDefault="00B87A88" w:rsidP="00B87A88">
      <w:pPr>
        <w:pStyle w:val="keywords"/>
      </w:pPr>
      <w:r>
        <w:rPr>
          <w:rStyle w:val="Numberhead"/>
        </w:rPr>
        <w:t>Peg</w:t>
      </w:r>
      <w:r w:rsidRPr="000748DF">
        <w:tab/>
      </w:r>
      <w:r>
        <w:t xml:space="preserve">10 = </w:t>
      </w:r>
      <w:r w:rsidR="002F5CC5">
        <w:t>toys</w:t>
      </w:r>
    </w:p>
    <w:p w14:paraId="7D9B0E17" w14:textId="7BADE7A9" w:rsidR="00AE390F" w:rsidRPr="007D7354" w:rsidRDefault="003C7CD5" w:rsidP="00AE390F">
      <w:pPr>
        <w:pStyle w:val="keywords"/>
      </w:pPr>
      <w:r>
        <w:rPr>
          <w:rStyle w:val="Numberhead"/>
        </w:rPr>
        <w:t>Book terrain</w:t>
      </w:r>
      <w:r>
        <w:rPr>
          <w:rStyle w:val="Numberhead"/>
        </w:rPr>
        <w:tab/>
      </w:r>
      <w:r w:rsidR="007D7354" w:rsidRPr="007D7354">
        <w:t xml:space="preserve">stuffed </w:t>
      </w:r>
      <w:r w:rsidR="007D7354">
        <w:t>animals and toys</w:t>
      </w:r>
      <w:r w:rsidR="007D7354" w:rsidRPr="007D7354">
        <w:t xml:space="preserve"> store</w:t>
      </w:r>
    </w:p>
    <w:p w14:paraId="5BE8DE65" w14:textId="77777777" w:rsidR="00B87A88" w:rsidRDefault="00B87A88" w:rsidP="00B87A88">
      <w:pPr>
        <w:pStyle w:val="keywords"/>
      </w:pPr>
      <w:r w:rsidRPr="000748DF">
        <w:rPr>
          <w:rStyle w:val="Numberhead"/>
        </w:rPr>
        <w:t>Story</w:t>
      </w:r>
      <w:r>
        <w:tab/>
      </w:r>
    </w:p>
    <w:p w14:paraId="0FA8BC89" w14:textId="7247F190" w:rsidR="00B87A88" w:rsidRPr="000748DF" w:rsidRDefault="00B87A88" w:rsidP="00B87A88">
      <w:pPr>
        <w:pStyle w:val="keywords"/>
      </w:pPr>
      <w:r>
        <w:rPr>
          <w:rStyle w:val="Numberhead"/>
        </w:rPr>
        <w:t>Notes</w:t>
      </w:r>
      <w:r w:rsidRPr="006A1716">
        <w:tab/>
      </w:r>
      <w:r w:rsidR="007D7354" w:rsidRPr="007D7354">
        <w:t xml:space="preserve">Greek temple of Artemis, Library of </w:t>
      </w:r>
      <w:proofErr w:type="spellStart"/>
      <w:r w:rsidR="007D7354" w:rsidRPr="007D7354">
        <w:t>Celsus</w:t>
      </w:r>
      <w:proofErr w:type="spellEnd"/>
    </w:p>
    <w:p w14:paraId="7030C73C" w14:textId="77777777" w:rsidR="00FD0EA3" w:rsidRPr="00F839CC" w:rsidRDefault="00FD0EA3" w:rsidP="00FD0EA3">
      <w:pPr>
        <w:pStyle w:val="Heading5"/>
      </w:pPr>
      <w:r>
        <w:t>1</w:t>
      </w:r>
      <w:r w:rsidRPr="00F839CC">
        <w:t xml:space="preserve"> </w:t>
      </w:r>
    </w:p>
    <w:p w14:paraId="1A58337F" w14:textId="0DBA5619" w:rsidR="00FD0EA3" w:rsidRPr="00166964" w:rsidRDefault="00FD0EA3" w:rsidP="00FD0EA3">
      <w:pPr>
        <w:pStyle w:val="keywords"/>
      </w:pPr>
      <w:r w:rsidRPr="00D25469">
        <w:rPr>
          <w:rStyle w:val="Numberhead"/>
        </w:rPr>
        <w:t>Peg</w:t>
      </w:r>
      <w:r>
        <w:tab/>
      </w:r>
      <w:r w:rsidR="000D4360">
        <w:t>Book peg</w:t>
      </w:r>
      <w:r w:rsidR="00A34AAD">
        <w:t xml:space="preserve"> = toys</w:t>
      </w:r>
    </w:p>
    <w:p w14:paraId="44BC5BCA" w14:textId="77777777" w:rsidR="00FD0EA3" w:rsidRDefault="00FD0EA3" w:rsidP="00FD0EA3">
      <w:pPr>
        <w:pStyle w:val="keywords"/>
      </w:pPr>
      <w:r>
        <w:rPr>
          <w:rStyle w:val="Numberhead"/>
        </w:rPr>
        <w:t>Ch. terrain</w:t>
      </w:r>
      <w:r w:rsidRPr="00A46E8A">
        <w:tab/>
      </w:r>
    </w:p>
    <w:p w14:paraId="091A2742" w14:textId="77777777" w:rsidR="00FD0EA3" w:rsidRDefault="00FD0EA3" w:rsidP="00FD0EA3">
      <w:pPr>
        <w:pStyle w:val="keywords"/>
      </w:pPr>
      <w:r>
        <w:rPr>
          <w:rStyle w:val="Numberhead"/>
        </w:rPr>
        <w:t>Themes</w:t>
      </w:r>
      <w:r>
        <w:tab/>
      </w:r>
    </w:p>
    <w:p w14:paraId="4B60BE68" w14:textId="58CDAC0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A flea-bitten dog from the swamp people runs to the museum entrance and barks wanting to play with the animals.</w:t>
      </w:r>
    </w:p>
    <w:p w14:paraId="597574C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A0E87DC" w14:textId="58D2368B" w:rsidR="00FD0EA3" w:rsidRPr="00F839CC" w:rsidRDefault="000D4360" w:rsidP="00FD0EA3">
      <w:pPr>
        <w:pStyle w:val="Heading5"/>
      </w:pPr>
      <w:r>
        <w:t>2</w:t>
      </w:r>
      <w:r w:rsidR="00FD0EA3" w:rsidRPr="00F839CC">
        <w:t xml:space="preserve"> </w:t>
      </w:r>
    </w:p>
    <w:p w14:paraId="6A7EBCEA" w14:textId="5165030C" w:rsidR="00FD0EA3" w:rsidRPr="00166964" w:rsidRDefault="00FD0EA3" w:rsidP="00FD0EA3">
      <w:pPr>
        <w:pStyle w:val="keywords"/>
      </w:pPr>
      <w:r w:rsidRPr="00D25469">
        <w:rPr>
          <w:rStyle w:val="Numberhead"/>
        </w:rPr>
        <w:t>Peg</w:t>
      </w:r>
      <w:r>
        <w:tab/>
      </w:r>
      <w:r w:rsidR="000D4360" w:rsidRPr="000D4360">
        <w:t>hyena</w:t>
      </w:r>
    </w:p>
    <w:p w14:paraId="1B224D7A" w14:textId="77777777" w:rsidR="00FD0EA3" w:rsidRDefault="00FD0EA3" w:rsidP="00FD0EA3">
      <w:pPr>
        <w:pStyle w:val="keywords"/>
      </w:pPr>
      <w:r>
        <w:rPr>
          <w:rStyle w:val="Numberhead"/>
        </w:rPr>
        <w:t>Ch. terrain</w:t>
      </w:r>
      <w:r w:rsidRPr="00A46E8A">
        <w:tab/>
      </w:r>
    </w:p>
    <w:p w14:paraId="0E030D73" w14:textId="77777777" w:rsidR="00FD0EA3" w:rsidRDefault="00FD0EA3" w:rsidP="00FD0EA3">
      <w:pPr>
        <w:pStyle w:val="keywords"/>
      </w:pPr>
      <w:r>
        <w:rPr>
          <w:rStyle w:val="Numberhead"/>
        </w:rPr>
        <w:t>Themes</w:t>
      </w:r>
      <w:r>
        <w:tab/>
      </w:r>
    </w:p>
    <w:p w14:paraId="2627BD3C" w14:textId="5759FF2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mangy dog barks at hyena (with fleas) plush toys in the front window of the museum.</w:t>
      </w:r>
    </w:p>
    <w:p w14:paraId="5D937313" w14:textId="6E131183"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8-9</w:t>
      </w:r>
      <w:r w:rsidR="004C1AE2">
        <w:t xml:space="preserve"> </w:t>
      </w:r>
      <w:r w:rsidR="004C1AE2" w:rsidRPr="004C1AE2">
        <w:t>For it is by grace you have been saved, through faith—and this is not from yourselves, it is the gift of God— ● not by works, so that no one can boast.</w:t>
      </w:r>
    </w:p>
    <w:p w14:paraId="7CB2764B" w14:textId="2EE652FC" w:rsidR="00FD0EA3" w:rsidRPr="00F839CC" w:rsidRDefault="000D4360" w:rsidP="00FD0EA3">
      <w:pPr>
        <w:pStyle w:val="Heading5"/>
      </w:pPr>
      <w:r>
        <w:t>3</w:t>
      </w:r>
      <w:r w:rsidR="00FD0EA3" w:rsidRPr="00F839CC">
        <w:t xml:space="preserve"> </w:t>
      </w:r>
    </w:p>
    <w:p w14:paraId="657105A4" w14:textId="3C591FF8" w:rsidR="00FD0EA3" w:rsidRPr="00166964" w:rsidRDefault="00FD0EA3" w:rsidP="00FD0EA3">
      <w:pPr>
        <w:pStyle w:val="keywords"/>
      </w:pPr>
      <w:r w:rsidRPr="00D25469">
        <w:rPr>
          <w:rStyle w:val="Numberhead"/>
        </w:rPr>
        <w:t>Peg</w:t>
      </w:r>
      <w:r>
        <w:tab/>
      </w:r>
      <w:r w:rsidR="000D4360" w:rsidRPr="000D4360">
        <w:t>emu</w:t>
      </w:r>
    </w:p>
    <w:p w14:paraId="3BF26215" w14:textId="77777777" w:rsidR="00FD0EA3" w:rsidRDefault="00FD0EA3" w:rsidP="00FD0EA3">
      <w:pPr>
        <w:pStyle w:val="keywords"/>
      </w:pPr>
      <w:r>
        <w:rPr>
          <w:rStyle w:val="Numberhead"/>
        </w:rPr>
        <w:t>Ch. terrain</w:t>
      </w:r>
      <w:r w:rsidRPr="00A46E8A">
        <w:tab/>
      </w:r>
    </w:p>
    <w:p w14:paraId="5CA9A2FB" w14:textId="77777777" w:rsidR="00FD0EA3" w:rsidRDefault="00FD0EA3" w:rsidP="00FD0EA3">
      <w:pPr>
        <w:pStyle w:val="keywords"/>
      </w:pPr>
      <w:r>
        <w:rPr>
          <w:rStyle w:val="Numberhead"/>
        </w:rPr>
        <w:t>Themes</w:t>
      </w:r>
      <w:r>
        <w:tab/>
      </w:r>
    </w:p>
    <w:p w14:paraId="72DE71D7" w14:textId="35120E5F"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0D4360" w:rsidRPr="000D4360">
        <w:t>The hyenas rip up an emu plush toy that wandered in which runs around in circles in the museum.</w:t>
      </w:r>
    </w:p>
    <w:p w14:paraId="5AC22C3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26C4B1" w14:textId="097DE60A" w:rsidR="00FD0EA3" w:rsidRPr="00F839CC" w:rsidRDefault="000D4360" w:rsidP="00FD0EA3">
      <w:pPr>
        <w:pStyle w:val="Heading5"/>
      </w:pPr>
      <w:r>
        <w:t>4</w:t>
      </w:r>
      <w:r w:rsidR="00FD0EA3" w:rsidRPr="00F839CC">
        <w:t xml:space="preserve"> </w:t>
      </w:r>
    </w:p>
    <w:p w14:paraId="7854B987" w14:textId="784FDA59" w:rsidR="00FD0EA3" w:rsidRPr="00166964" w:rsidRDefault="00FD0EA3" w:rsidP="00FD0EA3">
      <w:pPr>
        <w:pStyle w:val="keywords"/>
      </w:pPr>
      <w:r w:rsidRPr="00D25469">
        <w:rPr>
          <w:rStyle w:val="Numberhead"/>
        </w:rPr>
        <w:t>Peg</w:t>
      </w:r>
      <w:r>
        <w:tab/>
      </w:r>
      <w:r w:rsidR="000D4360" w:rsidRPr="000D4360">
        <w:t>roe</w:t>
      </w:r>
    </w:p>
    <w:p w14:paraId="655E5A37" w14:textId="77777777" w:rsidR="00FD0EA3" w:rsidRDefault="00FD0EA3" w:rsidP="00FD0EA3">
      <w:pPr>
        <w:pStyle w:val="keywords"/>
      </w:pPr>
      <w:r>
        <w:rPr>
          <w:rStyle w:val="Numberhead"/>
        </w:rPr>
        <w:t>Ch. terrain</w:t>
      </w:r>
      <w:r w:rsidRPr="00A46E8A">
        <w:tab/>
      </w:r>
    </w:p>
    <w:p w14:paraId="6FB7D8A7" w14:textId="77777777" w:rsidR="00FD0EA3" w:rsidRDefault="00FD0EA3" w:rsidP="00FD0EA3">
      <w:pPr>
        <w:pStyle w:val="keywords"/>
      </w:pPr>
      <w:r>
        <w:rPr>
          <w:rStyle w:val="Numberhead"/>
        </w:rPr>
        <w:t>Themes</w:t>
      </w:r>
      <w:r>
        <w:tab/>
      </w:r>
    </w:p>
    <w:p w14:paraId="7AFF755A" w14:textId="6CE423E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torn apart emu had eaten stuffed fish toys and roe from the fish is now falling out of the bird.</w:t>
      </w:r>
    </w:p>
    <w:p w14:paraId="3545F31C" w14:textId="0298807A"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26-27</w:t>
      </w:r>
      <w:r w:rsidR="004C1AE2">
        <w:t xml:space="preserve"> </w:t>
      </w:r>
      <w:r w:rsidR="004C1AE2" w:rsidRPr="004C1AE2">
        <w:t>In your anger do not sin”: Do not let the sun go down while you are still angry, ● and do not give the devil a foothold.</w:t>
      </w:r>
    </w:p>
    <w:p w14:paraId="578C44EC" w14:textId="0C089A1F" w:rsidR="00FD0EA3" w:rsidRPr="00F839CC" w:rsidRDefault="000D4360" w:rsidP="00FD0EA3">
      <w:pPr>
        <w:pStyle w:val="Heading5"/>
      </w:pPr>
      <w:r>
        <w:t>5</w:t>
      </w:r>
      <w:r w:rsidR="00FD0EA3" w:rsidRPr="00F839CC">
        <w:t xml:space="preserve"> </w:t>
      </w:r>
    </w:p>
    <w:p w14:paraId="3B3D0413" w14:textId="40D48398" w:rsidR="00FD0EA3" w:rsidRPr="00166964" w:rsidRDefault="00FD0EA3" w:rsidP="00FD0EA3">
      <w:pPr>
        <w:pStyle w:val="keywords"/>
      </w:pPr>
      <w:r w:rsidRPr="00D25469">
        <w:rPr>
          <w:rStyle w:val="Numberhead"/>
        </w:rPr>
        <w:t>Peg</w:t>
      </w:r>
      <w:r>
        <w:tab/>
      </w:r>
      <w:r w:rsidR="000D4360" w:rsidRPr="000D4360">
        <w:t>whale</w:t>
      </w:r>
    </w:p>
    <w:p w14:paraId="2ED22DC9" w14:textId="77777777" w:rsidR="00FD0EA3" w:rsidRDefault="00FD0EA3" w:rsidP="00FD0EA3">
      <w:pPr>
        <w:pStyle w:val="keywords"/>
      </w:pPr>
      <w:r>
        <w:rPr>
          <w:rStyle w:val="Numberhead"/>
        </w:rPr>
        <w:t>Ch. terrain</w:t>
      </w:r>
      <w:r w:rsidRPr="00A46E8A">
        <w:tab/>
      </w:r>
    </w:p>
    <w:p w14:paraId="50334C8A" w14:textId="77777777" w:rsidR="00FD0EA3" w:rsidRDefault="00FD0EA3" w:rsidP="00FD0EA3">
      <w:pPr>
        <w:pStyle w:val="keywords"/>
      </w:pPr>
      <w:r>
        <w:rPr>
          <w:rStyle w:val="Numberhead"/>
        </w:rPr>
        <w:t>Themes</w:t>
      </w:r>
      <w:r>
        <w:tab/>
      </w:r>
    </w:p>
    <w:p w14:paraId="5B0C1FC6" w14:textId="47EBBAF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 xml:space="preserve">A large whale plush toy rolls in to suck up </w:t>
      </w:r>
      <w:proofErr w:type="gramStart"/>
      <w:r w:rsidR="000D4360" w:rsidRPr="000D4360">
        <w:t>all of</w:t>
      </w:r>
      <w:proofErr w:type="gramEnd"/>
      <w:r w:rsidR="000D4360" w:rsidRPr="000D4360">
        <w:t xml:space="preserve"> the fish roe on the floor.</w:t>
      </w:r>
    </w:p>
    <w:p w14:paraId="7B2BE05E" w14:textId="3C4B033F"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3</w:t>
      </w:r>
      <w:r w:rsidR="004C1AE2">
        <w:t xml:space="preserve"> </w:t>
      </w:r>
      <w:r w:rsidR="004C1AE2" w:rsidRPr="004C1AE2">
        <w:t>But among you there must not be even a hint of sexual immorality, or of any kind of impurity, or of greed, because these are improper for God's holy people.</w:t>
      </w:r>
    </w:p>
    <w:p w14:paraId="5D4B7680" w14:textId="38492BB1" w:rsidR="00FD0EA3" w:rsidRPr="00F839CC" w:rsidRDefault="000D4360" w:rsidP="00FD0EA3">
      <w:pPr>
        <w:pStyle w:val="Heading5"/>
      </w:pPr>
      <w:r>
        <w:t>6</w:t>
      </w:r>
      <w:r w:rsidR="00FD0EA3" w:rsidRPr="00F839CC">
        <w:t xml:space="preserve"> </w:t>
      </w:r>
    </w:p>
    <w:p w14:paraId="330DEC2F" w14:textId="6827F947" w:rsidR="00FD0EA3" w:rsidRPr="00166964" w:rsidRDefault="00FD0EA3" w:rsidP="00FD0EA3">
      <w:pPr>
        <w:pStyle w:val="keywords"/>
      </w:pPr>
      <w:r w:rsidRPr="00D25469">
        <w:rPr>
          <w:rStyle w:val="Numberhead"/>
        </w:rPr>
        <w:t>Peg</w:t>
      </w:r>
      <w:r>
        <w:tab/>
      </w:r>
      <w:r w:rsidR="000D4360" w:rsidRPr="000D4360">
        <w:t>chihuahua</w:t>
      </w:r>
    </w:p>
    <w:p w14:paraId="382A9F31" w14:textId="77777777" w:rsidR="00FD0EA3" w:rsidRDefault="00FD0EA3" w:rsidP="00FD0EA3">
      <w:pPr>
        <w:pStyle w:val="keywords"/>
      </w:pPr>
      <w:r>
        <w:rPr>
          <w:rStyle w:val="Numberhead"/>
        </w:rPr>
        <w:t>Ch. terrain</w:t>
      </w:r>
      <w:r w:rsidRPr="00A46E8A">
        <w:tab/>
      </w:r>
    </w:p>
    <w:p w14:paraId="5629E5A7" w14:textId="77777777" w:rsidR="00FD0EA3" w:rsidRDefault="00FD0EA3" w:rsidP="00FD0EA3">
      <w:pPr>
        <w:pStyle w:val="keywords"/>
      </w:pPr>
      <w:r>
        <w:rPr>
          <w:rStyle w:val="Numberhead"/>
        </w:rPr>
        <w:t>Themes</w:t>
      </w:r>
      <w:r>
        <w:tab/>
      </w:r>
    </w:p>
    <w:p w14:paraId="205C231E" w14:textId="040AD92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whale is scared off by a tiny chihuahua stuffed toy on leash purchased by a fancy woman tourist.</w:t>
      </w:r>
    </w:p>
    <w:p w14:paraId="09BBFB83" w14:textId="266F873F"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10-12</w:t>
      </w:r>
      <w:r w:rsidR="004C1AE2">
        <w:t xml:space="preserve"> </w:t>
      </w:r>
      <w:r w:rsidR="004C1AE2" w:rsidRPr="004C1AE2">
        <w:t xml:space="preserve">Finally, be strong in the Lord and in his mighty power. ● Put on the full armor of God, so that you can take your stand against the devil’s schemes. </w:t>
      </w:r>
      <w:proofErr w:type="gramStart"/>
      <w:r w:rsidR="004C1AE2" w:rsidRPr="004C1AE2">
        <w:t>●  For</w:t>
      </w:r>
      <w:proofErr w:type="gramEnd"/>
      <w:r w:rsidR="004C1AE2" w:rsidRPr="004C1AE2">
        <w:t xml:space="preserve"> our struggle is not against flesh and blood, but against the rulers, against the authorities, against the powers of this dark world and against the spiritual forces of evil in the heavenly realms.</w:t>
      </w:r>
    </w:p>
    <w:p w14:paraId="29104245" w14:textId="1A56DEDF" w:rsidR="00DB795E" w:rsidRDefault="000C4C07" w:rsidP="00DB795E">
      <w:pPr>
        <w:pStyle w:val="Heading3"/>
      </w:pPr>
      <w:r w:rsidRPr="006A05C8">
        <w:t>Philippians</w:t>
      </w:r>
    </w:p>
    <w:p w14:paraId="0BFD391F" w14:textId="6F5160D6" w:rsidR="00AE390F" w:rsidRPr="000748DF" w:rsidRDefault="00AE390F" w:rsidP="00AE390F">
      <w:pPr>
        <w:pStyle w:val="keywords"/>
      </w:pPr>
      <w:r w:rsidRPr="00C55749">
        <w:rPr>
          <w:rStyle w:val="Numberhead"/>
        </w:rPr>
        <w:t>Sub. word</w:t>
      </w:r>
      <w:r>
        <w:rPr>
          <w:rStyle w:val="Numberhead"/>
        </w:rPr>
        <w:t>s</w:t>
      </w:r>
      <w:r w:rsidRPr="000748DF">
        <w:tab/>
      </w:r>
      <w:r w:rsidR="00FD102C" w:rsidRPr="00FD102C">
        <w:t>Flipper</w:t>
      </w:r>
    </w:p>
    <w:p w14:paraId="0C851B87" w14:textId="4C501048" w:rsidR="00AE390F" w:rsidRDefault="00AE390F" w:rsidP="00AE390F">
      <w:pPr>
        <w:pStyle w:val="keywords"/>
      </w:pPr>
      <w:r>
        <w:rPr>
          <w:rStyle w:val="Numberhead"/>
        </w:rPr>
        <w:t>Peg</w:t>
      </w:r>
      <w:r w:rsidRPr="000748DF">
        <w:tab/>
      </w:r>
      <w:r>
        <w:t xml:space="preserve">11 = </w:t>
      </w:r>
      <w:r w:rsidR="003A489E">
        <w:t>Tahiti</w:t>
      </w:r>
    </w:p>
    <w:p w14:paraId="0FE920C6" w14:textId="001589BB" w:rsidR="00AE390F" w:rsidRPr="00FD102C" w:rsidRDefault="003C7CD5" w:rsidP="00AE390F">
      <w:pPr>
        <w:pStyle w:val="keywords"/>
      </w:pPr>
      <w:r>
        <w:rPr>
          <w:rStyle w:val="Numberhead"/>
        </w:rPr>
        <w:t>Book terrain</w:t>
      </w:r>
      <w:r>
        <w:rPr>
          <w:rStyle w:val="Numberhead"/>
        </w:rPr>
        <w:tab/>
      </w:r>
      <w:r w:rsidR="00FD102C" w:rsidRPr="00FD102C">
        <w:t>Olympic events - swimming</w:t>
      </w:r>
    </w:p>
    <w:p w14:paraId="697DC589" w14:textId="77777777" w:rsidR="00AE390F" w:rsidRDefault="00AE390F" w:rsidP="00AE390F">
      <w:pPr>
        <w:pStyle w:val="keywords"/>
      </w:pPr>
      <w:r w:rsidRPr="000748DF">
        <w:rPr>
          <w:rStyle w:val="Numberhead"/>
        </w:rPr>
        <w:t>Story</w:t>
      </w:r>
      <w:r>
        <w:tab/>
      </w:r>
    </w:p>
    <w:p w14:paraId="190FFB27" w14:textId="1BD90C4B" w:rsidR="00AE390F" w:rsidRPr="000748DF" w:rsidRDefault="00AE390F" w:rsidP="00AE390F">
      <w:pPr>
        <w:pStyle w:val="keywords"/>
      </w:pPr>
      <w:r>
        <w:rPr>
          <w:rStyle w:val="Numberhead"/>
        </w:rPr>
        <w:t>Notes</w:t>
      </w:r>
      <w:r w:rsidRPr="006A1716">
        <w:tab/>
      </w:r>
      <w:r w:rsidR="00FD102C" w:rsidRPr="00FD102C">
        <w:t>gold medal, gold mines (little Rome)</w:t>
      </w:r>
    </w:p>
    <w:p w14:paraId="0BAC7A41" w14:textId="77777777" w:rsidR="00FD0EA3" w:rsidRPr="00F839CC" w:rsidRDefault="00FD0EA3" w:rsidP="00FD0EA3">
      <w:pPr>
        <w:pStyle w:val="Heading5"/>
      </w:pPr>
      <w:r>
        <w:t>1</w:t>
      </w:r>
      <w:r w:rsidRPr="00F839CC">
        <w:t xml:space="preserve"> </w:t>
      </w:r>
    </w:p>
    <w:p w14:paraId="72DAC2C9" w14:textId="338CFF20" w:rsidR="00FD0EA3" w:rsidRPr="00166964" w:rsidRDefault="00FD0EA3" w:rsidP="00FD0EA3">
      <w:pPr>
        <w:pStyle w:val="keywords"/>
      </w:pPr>
      <w:r w:rsidRPr="00D25469">
        <w:rPr>
          <w:rStyle w:val="Numberhead"/>
        </w:rPr>
        <w:t>Peg</w:t>
      </w:r>
      <w:r>
        <w:tab/>
      </w:r>
      <w:r w:rsidR="00A34AAD">
        <w:t xml:space="preserve">Book </w:t>
      </w:r>
      <w:r w:rsidR="00FF4AA5">
        <w:t>peg = Tahiti</w:t>
      </w:r>
    </w:p>
    <w:p w14:paraId="4D6F9B8B" w14:textId="77777777" w:rsidR="00FD0EA3" w:rsidRDefault="00FD0EA3" w:rsidP="00FD0EA3">
      <w:pPr>
        <w:pStyle w:val="keywords"/>
      </w:pPr>
      <w:r>
        <w:rPr>
          <w:rStyle w:val="Numberhead"/>
        </w:rPr>
        <w:t>Ch. terrain</w:t>
      </w:r>
      <w:r w:rsidRPr="00A46E8A">
        <w:tab/>
      </w:r>
    </w:p>
    <w:p w14:paraId="4DAF0D85" w14:textId="77777777" w:rsidR="00FD0EA3" w:rsidRDefault="00FD0EA3" w:rsidP="00FD0EA3">
      <w:pPr>
        <w:pStyle w:val="keywords"/>
      </w:pPr>
      <w:r>
        <w:rPr>
          <w:rStyle w:val="Numberhead"/>
        </w:rPr>
        <w:t>Themes</w:t>
      </w:r>
      <w:r>
        <w:tab/>
      </w:r>
    </w:p>
    <w:p w14:paraId="4FA681FB" w14:textId="49BECEEC"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F4AA5" w:rsidRPr="00FF4AA5">
        <w:t>A fancy woman enters the Olympic pool complex to watch torch and flag carriers signal the beginning of the games.</w:t>
      </w:r>
    </w:p>
    <w:p w14:paraId="41D54BC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EC90A14" w14:textId="3175F60E" w:rsidR="00FD0EA3" w:rsidRPr="00F839CC" w:rsidRDefault="00FF4AA5" w:rsidP="00FD0EA3">
      <w:pPr>
        <w:pStyle w:val="Heading5"/>
      </w:pPr>
      <w:r>
        <w:t>2</w:t>
      </w:r>
      <w:r w:rsidR="00FD0EA3" w:rsidRPr="00F839CC">
        <w:t xml:space="preserve"> </w:t>
      </w:r>
    </w:p>
    <w:p w14:paraId="7194739C" w14:textId="3888632F" w:rsidR="00FD0EA3" w:rsidRPr="00166964" w:rsidRDefault="00FD0EA3" w:rsidP="00FD0EA3">
      <w:pPr>
        <w:pStyle w:val="keywords"/>
      </w:pPr>
      <w:r w:rsidRPr="00D25469">
        <w:rPr>
          <w:rStyle w:val="Numberhead"/>
        </w:rPr>
        <w:t>Peg</w:t>
      </w:r>
      <w:r>
        <w:tab/>
      </w:r>
      <w:r w:rsidR="00FF4AA5" w:rsidRPr="00FF4AA5">
        <w:t>knee</w:t>
      </w:r>
    </w:p>
    <w:p w14:paraId="67241969" w14:textId="77777777" w:rsidR="00FD0EA3" w:rsidRDefault="00FD0EA3" w:rsidP="00FD0EA3">
      <w:pPr>
        <w:pStyle w:val="keywords"/>
      </w:pPr>
      <w:r>
        <w:rPr>
          <w:rStyle w:val="Numberhead"/>
        </w:rPr>
        <w:t>Ch. terrain</w:t>
      </w:r>
      <w:r w:rsidRPr="00A46E8A">
        <w:tab/>
      </w:r>
    </w:p>
    <w:p w14:paraId="6EEFC727" w14:textId="77777777" w:rsidR="00FD0EA3" w:rsidRDefault="00FD0EA3" w:rsidP="00FD0EA3">
      <w:pPr>
        <w:pStyle w:val="keywords"/>
      </w:pPr>
      <w:r>
        <w:rPr>
          <w:rStyle w:val="Numberhead"/>
        </w:rPr>
        <w:t>Themes</w:t>
      </w:r>
      <w:r>
        <w:tab/>
      </w:r>
    </w:p>
    <w:p w14:paraId="7FB82697" w14:textId="70C7436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A high diver bounces on his knees out to the end of the diving board and then does multiple twists and turns to a pool below.</w:t>
      </w:r>
    </w:p>
    <w:p w14:paraId="56AD5FC5" w14:textId="4C4DD5E3" w:rsidR="00FD0EA3" w:rsidRDefault="00FD0EA3" w:rsidP="00FD0EA3">
      <w:pPr>
        <w:pStyle w:val="keywords"/>
      </w:pPr>
      <w:r w:rsidRPr="00F10443">
        <w:rPr>
          <w:rStyle w:val="Numberhead"/>
        </w:rPr>
        <w:t>Verses</w:t>
      </w:r>
      <w:r w:rsidRPr="00F10443">
        <w:rPr>
          <w:rStyle w:val="Numberhead"/>
        </w:rPr>
        <w:tab/>
      </w:r>
      <w:r w:rsidR="005154E1">
        <w:rPr>
          <w:rStyle w:val="Numberhead"/>
        </w:rPr>
        <w:t>3-4</w:t>
      </w:r>
      <w:r w:rsidR="005154E1">
        <w:t xml:space="preserve"> </w:t>
      </w:r>
      <w:r w:rsidR="005154E1" w:rsidRPr="005154E1">
        <w:t>Do nothing out of selfish ambition or vain conceit. Rather, in humility value others above yourselves, ● not looking to your own interests but each of you to the interests of the others.</w:t>
      </w:r>
    </w:p>
    <w:p w14:paraId="61133902" w14:textId="296D7A0B" w:rsidR="005154E1" w:rsidRDefault="005154E1" w:rsidP="00FD0EA3">
      <w:pPr>
        <w:pStyle w:val="keywords"/>
      </w:pPr>
      <w:r>
        <w:rPr>
          <w:rStyle w:val="Numberhead"/>
        </w:rPr>
        <w:tab/>
        <w:t>5-7</w:t>
      </w:r>
      <w:r>
        <w:t xml:space="preserve"> </w:t>
      </w:r>
      <w:r w:rsidRPr="005154E1">
        <w:t>In your relationships with one another, have the same mindset as Christ Jesus: ● Who, being in very nature God, did not consider equality with God something to be used to his own advantage; ● rather, he made himself nothing by taking the very nature of a servant, being made in human likeness.</w:t>
      </w:r>
    </w:p>
    <w:p w14:paraId="6A765C8B" w14:textId="67EFB36A" w:rsidR="005154E1" w:rsidRDefault="005154E1" w:rsidP="00FD0EA3">
      <w:pPr>
        <w:pStyle w:val="keywords"/>
      </w:pPr>
      <w:r>
        <w:rPr>
          <w:rStyle w:val="Numberhead"/>
        </w:rPr>
        <w:tab/>
        <w:t>8</w:t>
      </w:r>
      <w:r>
        <w:t xml:space="preserve"> </w:t>
      </w:r>
      <w:r w:rsidRPr="005154E1">
        <w:t>And being found in appearance as a man, he humbled himself by becoming obedient to death—even death on a cross!</w:t>
      </w:r>
    </w:p>
    <w:p w14:paraId="71C2C4EB" w14:textId="5AF52C32" w:rsidR="005154E1" w:rsidRDefault="005154E1" w:rsidP="00FD0EA3">
      <w:pPr>
        <w:pStyle w:val="keywords"/>
      </w:pPr>
      <w:r>
        <w:rPr>
          <w:rStyle w:val="Numberhead"/>
        </w:rPr>
        <w:tab/>
        <w:t>9-11</w:t>
      </w:r>
      <w:r>
        <w:t xml:space="preserve"> </w:t>
      </w:r>
      <w:r w:rsidRPr="005154E1">
        <w:t>Therefore God exalted him to the highest place and gave him the name that is above every name, ● that at the name of Jesus every knee should bow, in heaven and on earth and under the earth, ● and every tongue acknowledge that Jesus Christ is Lord, to the glory of God the Father.</w:t>
      </w:r>
    </w:p>
    <w:p w14:paraId="0AAD707B" w14:textId="38336BBA" w:rsidR="005154E1" w:rsidRPr="005154E1" w:rsidRDefault="005154E1" w:rsidP="00FD0EA3">
      <w:pPr>
        <w:pStyle w:val="keywords"/>
      </w:pPr>
      <w:r>
        <w:rPr>
          <w:rStyle w:val="Numberhead"/>
        </w:rPr>
        <w:tab/>
        <w:t>12-</w:t>
      </w:r>
      <w:r w:rsidR="000F1DFE">
        <w:rPr>
          <w:rStyle w:val="Numberhead"/>
        </w:rPr>
        <w:t>13</w:t>
      </w:r>
      <w:r w:rsidR="000F1DFE">
        <w:t xml:space="preserve"> </w:t>
      </w:r>
      <w:r w:rsidR="000F1DFE" w:rsidRPr="005154E1">
        <w:t>Therefore</w:t>
      </w:r>
      <w:r w:rsidRPr="005154E1">
        <w:t xml:space="preserve">, my dear friends, as you have always obeyed—not only in my presence, but now much more in my absence—continue to work out your salvation with fear and trembling, ● for it is God who works in you to will and to act </w:t>
      </w:r>
      <w:proofErr w:type="gramStart"/>
      <w:r w:rsidRPr="005154E1">
        <w:t>in order to</w:t>
      </w:r>
      <w:proofErr w:type="gramEnd"/>
      <w:r w:rsidRPr="005154E1">
        <w:t xml:space="preserve"> fulfill his good purpose.</w:t>
      </w:r>
    </w:p>
    <w:p w14:paraId="543FFE94" w14:textId="1CBDF1AC" w:rsidR="00FD0EA3" w:rsidRPr="00F839CC" w:rsidRDefault="00FF4AA5" w:rsidP="00FD0EA3">
      <w:pPr>
        <w:pStyle w:val="Heading5"/>
      </w:pPr>
      <w:r>
        <w:t>3</w:t>
      </w:r>
      <w:r w:rsidR="00FD0EA3" w:rsidRPr="00F839CC">
        <w:t xml:space="preserve"> </w:t>
      </w:r>
    </w:p>
    <w:p w14:paraId="361650D4" w14:textId="7761AF0D" w:rsidR="00FD0EA3" w:rsidRPr="00166964" w:rsidRDefault="00FD0EA3" w:rsidP="00FD0EA3">
      <w:pPr>
        <w:pStyle w:val="keywords"/>
      </w:pPr>
      <w:r w:rsidRPr="00D25469">
        <w:rPr>
          <w:rStyle w:val="Numberhead"/>
        </w:rPr>
        <w:t>Peg</w:t>
      </w:r>
      <w:r>
        <w:tab/>
      </w:r>
      <w:r w:rsidR="00FF4AA5" w:rsidRPr="00FF4AA5">
        <w:t>ammo</w:t>
      </w:r>
    </w:p>
    <w:p w14:paraId="11279F6C" w14:textId="77777777" w:rsidR="00FD0EA3" w:rsidRDefault="00FD0EA3" w:rsidP="00FD0EA3">
      <w:pPr>
        <w:pStyle w:val="keywords"/>
      </w:pPr>
      <w:r>
        <w:rPr>
          <w:rStyle w:val="Numberhead"/>
        </w:rPr>
        <w:t>Ch. terrain</w:t>
      </w:r>
      <w:r w:rsidRPr="00A46E8A">
        <w:tab/>
      </w:r>
    </w:p>
    <w:p w14:paraId="381BB3DF" w14:textId="77777777" w:rsidR="00FD0EA3" w:rsidRDefault="00FD0EA3" w:rsidP="00FD0EA3">
      <w:pPr>
        <w:pStyle w:val="keywords"/>
      </w:pPr>
      <w:r>
        <w:rPr>
          <w:rStyle w:val="Numberhead"/>
        </w:rPr>
        <w:t>Themes</w:t>
      </w:r>
      <w:r>
        <w:tab/>
      </w:r>
    </w:p>
    <w:p w14:paraId="19D05059" w14:textId="1110F6A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An official shoots ammo to signal start of the freestyle event where the diver has gone.</w:t>
      </w:r>
    </w:p>
    <w:p w14:paraId="67A7341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486DE7B" w14:textId="48732593" w:rsidR="00FD0EA3" w:rsidRPr="00F839CC" w:rsidRDefault="00FF4AA5" w:rsidP="00FD0EA3">
      <w:pPr>
        <w:pStyle w:val="Heading5"/>
      </w:pPr>
      <w:r>
        <w:t>4</w:t>
      </w:r>
      <w:r w:rsidR="00FD0EA3" w:rsidRPr="00F839CC">
        <w:t xml:space="preserve"> </w:t>
      </w:r>
    </w:p>
    <w:p w14:paraId="1511D307" w14:textId="07403454" w:rsidR="00FD0EA3" w:rsidRPr="00166964" w:rsidRDefault="00FD0EA3" w:rsidP="00FD0EA3">
      <w:pPr>
        <w:pStyle w:val="keywords"/>
      </w:pPr>
      <w:r w:rsidRPr="00D25469">
        <w:rPr>
          <w:rStyle w:val="Numberhead"/>
        </w:rPr>
        <w:t>Peg</w:t>
      </w:r>
      <w:r>
        <w:tab/>
      </w:r>
      <w:r w:rsidR="00FF4AA5" w:rsidRPr="00FF4AA5">
        <w:t>oar</w:t>
      </w:r>
    </w:p>
    <w:p w14:paraId="67D96BD0" w14:textId="77777777" w:rsidR="00FD0EA3" w:rsidRDefault="00FD0EA3" w:rsidP="00FD0EA3">
      <w:pPr>
        <w:pStyle w:val="keywords"/>
      </w:pPr>
      <w:r>
        <w:rPr>
          <w:rStyle w:val="Numberhead"/>
        </w:rPr>
        <w:t>Ch. terrain</w:t>
      </w:r>
      <w:r w:rsidRPr="00A46E8A">
        <w:tab/>
      </w:r>
    </w:p>
    <w:p w14:paraId="1B09F437" w14:textId="77777777" w:rsidR="00FD0EA3" w:rsidRDefault="00FD0EA3" w:rsidP="00FD0EA3">
      <w:pPr>
        <w:pStyle w:val="keywords"/>
      </w:pPr>
      <w:r>
        <w:rPr>
          <w:rStyle w:val="Numberhead"/>
        </w:rPr>
        <w:t>Themes</w:t>
      </w:r>
      <w:r>
        <w:tab/>
      </w:r>
    </w:p>
    <w:p w14:paraId="67EA99CD" w14:textId="4445174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swimmer now climbs in a boat with a team rowing with oars and goes out of sight. The fancy woman leaves.</w:t>
      </w:r>
    </w:p>
    <w:p w14:paraId="2E1B33AD" w14:textId="47D05370" w:rsidR="00FD0EA3" w:rsidRDefault="00FD0EA3" w:rsidP="00FD0EA3">
      <w:pPr>
        <w:pStyle w:val="keywords"/>
      </w:pPr>
      <w:r w:rsidRPr="00F10443">
        <w:rPr>
          <w:rStyle w:val="Numberhead"/>
        </w:rPr>
        <w:t>Verses</w:t>
      </w:r>
      <w:r w:rsidRPr="00F10443">
        <w:rPr>
          <w:rStyle w:val="Numberhead"/>
        </w:rPr>
        <w:tab/>
      </w:r>
      <w:r w:rsidR="007C5385">
        <w:rPr>
          <w:rStyle w:val="Numberhead"/>
        </w:rPr>
        <w:t>6-7</w:t>
      </w:r>
      <w:r w:rsidR="007C5385">
        <w:t xml:space="preserve"> </w:t>
      </w:r>
      <w:r w:rsidR="007C5385" w:rsidRPr="007C5385">
        <w:t>Do not be anxious about anything, but in every situation, by prayer and petition, with thanksgiving, present your requests to God. ● And the peace of God, which transcends all understanding, will guard your hearts and your minds in Christ Jesus.</w:t>
      </w:r>
    </w:p>
    <w:p w14:paraId="1E1DC688" w14:textId="17F173B3" w:rsidR="007C5385" w:rsidRDefault="007C5385" w:rsidP="00FD0EA3">
      <w:pPr>
        <w:pStyle w:val="keywords"/>
      </w:pPr>
      <w:r>
        <w:rPr>
          <w:rStyle w:val="Numberhead"/>
        </w:rPr>
        <w:tab/>
        <w:t>11-12</w:t>
      </w:r>
      <w:r>
        <w:t xml:space="preserve"> </w:t>
      </w:r>
      <w:r w:rsidRPr="007C5385">
        <w:t xml:space="preserve">I am not saying this because I am in need, for I have learned to be content whatever the circumstances. ● I know what it is to be in need, and I know what it is to </w:t>
      </w:r>
      <w:r w:rsidRPr="007C5385">
        <w:lastRenderedPageBreak/>
        <w:t>have plenty. I have learned the secret of being content in any and every situation, whether well fed or hungry, whether living in plenty or in want.</w:t>
      </w:r>
    </w:p>
    <w:p w14:paraId="24F061BC" w14:textId="7C3CE763" w:rsidR="007C5385" w:rsidRDefault="007C5385" w:rsidP="00FD0EA3">
      <w:pPr>
        <w:pStyle w:val="keywords"/>
      </w:pPr>
      <w:r>
        <w:rPr>
          <w:rStyle w:val="Numberhead"/>
        </w:rPr>
        <w:tab/>
        <w:t>13</w:t>
      </w:r>
      <w:r>
        <w:t xml:space="preserve"> </w:t>
      </w:r>
      <w:r w:rsidRPr="007C5385">
        <w:t>I can do all this through him who gives me strength.</w:t>
      </w:r>
    </w:p>
    <w:p w14:paraId="4785B70D" w14:textId="6F02C90D" w:rsidR="00F30C5A" w:rsidRPr="00F30C5A" w:rsidRDefault="00F30C5A" w:rsidP="00FD0EA3">
      <w:pPr>
        <w:pStyle w:val="keywords"/>
      </w:pPr>
      <w:r>
        <w:rPr>
          <w:rStyle w:val="Numberhead"/>
        </w:rPr>
        <w:tab/>
        <w:t>19</w:t>
      </w:r>
      <w:r>
        <w:t xml:space="preserve"> </w:t>
      </w:r>
      <w:r w:rsidRPr="00F30C5A">
        <w:t>And my God will meet all your needs according to the riches of his glory in Christ Jesus.</w:t>
      </w:r>
    </w:p>
    <w:p w14:paraId="46BD4E43" w14:textId="77777777" w:rsidR="007C5385" w:rsidRPr="007C5385" w:rsidRDefault="007C5385" w:rsidP="00FD0EA3">
      <w:pPr>
        <w:pStyle w:val="keywords"/>
      </w:pPr>
    </w:p>
    <w:p w14:paraId="4641CA27" w14:textId="136E4E02" w:rsidR="00DB795E" w:rsidRDefault="000C4C07" w:rsidP="00DB795E">
      <w:pPr>
        <w:pStyle w:val="Heading3"/>
      </w:pPr>
      <w:r w:rsidRPr="006A05C8">
        <w:t>Colossians</w:t>
      </w:r>
    </w:p>
    <w:p w14:paraId="11B0D9D8" w14:textId="3276F4FC" w:rsidR="00AE390F" w:rsidRPr="000748DF" w:rsidRDefault="00AE390F" w:rsidP="00AE390F">
      <w:pPr>
        <w:pStyle w:val="keywords"/>
      </w:pPr>
      <w:r w:rsidRPr="00C55749">
        <w:rPr>
          <w:rStyle w:val="Numberhead"/>
        </w:rPr>
        <w:t>Sub. word</w:t>
      </w:r>
      <w:r>
        <w:rPr>
          <w:rStyle w:val="Numberhead"/>
        </w:rPr>
        <w:t>s</w:t>
      </w:r>
      <w:r w:rsidRPr="000748DF">
        <w:tab/>
      </w:r>
      <w:r>
        <w:t>cola</w:t>
      </w:r>
    </w:p>
    <w:p w14:paraId="48A1FC39" w14:textId="4CDDA0BC" w:rsidR="00AE390F" w:rsidRDefault="00AE390F" w:rsidP="00AE390F">
      <w:pPr>
        <w:pStyle w:val="keywords"/>
      </w:pPr>
      <w:r>
        <w:rPr>
          <w:rStyle w:val="Numberhead"/>
        </w:rPr>
        <w:t>Peg</w:t>
      </w:r>
      <w:r w:rsidRPr="000748DF">
        <w:tab/>
      </w:r>
      <w:r>
        <w:t xml:space="preserve">12 = </w:t>
      </w:r>
      <w:r w:rsidR="003A489E">
        <w:t>tin</w:t>
      </w:r>
    </w:p>
    <w:p w14:paraId="5D0751E6" w14:textId="3165BF96" w:rsidR="00AE390F" w:rsidRPr="00FD102C" w:rsidRDefault="003C7CD5" w:rsidP="00AE390F">
      <w:pPr>
        <w:pStyle w:val="keywords"/>
      </w:pPr>
      <w:r>
        <w:rPr>
          <w:rStyle w:val="Numberhead"/>
        </w:rPr>
        <w:t>Book terrain</w:t>
      </w:r>
      <w:r>
        <w:rPr>
          <w:rStyle w:val="Numberhead"/>
        </w:rPr>
        <w:tab/>
      </w:r>
      <w:r w:rsidR="00FD102C" w:rsidRPr="00FD102C">
        <w:t>shopping mall</w:t>
      </w:r>
    </w:p>
    <w:p w14:paraId="0955FEDC" w14:textId="2AB7F49B" w:rsidR="00AE390F" w:rsidRDefault="00AE390F" w:rsidP="00AE390F">
      <w:pPr>
        <w:pStyle w:val="keywords"/>
      </w:pPr>
      <w:r w:rsidRPr="000748DF">
        <w:rPr>
          <w:rStyle w:val="Numberhead"/>
        </w:rPr>
        <w:t>Story</w:t>
      </w:r>
      <w:r>
        <w:tab/>
      </w:r>
    </w:p>
    <w:p w14:paraId="431F03D5" w14:textId="6E2FA6FD" w:rsidR="00AE390F" w:rsidRPr="000748DF" w:rsidRDefault="00AE390F" w:rsidP="00AE390F">
      <w:pPr>
        <w:pStyle w:val="keywords"/>
      </w:pPr>
      <w:r>
        <w:rPr>
          <w:rStyle w:val="Numberhead"/>
        </w:rPr>
        <w:t>Notes</w:t>
      </w:r>
      <w:r w:rsidRPr="006A1716">
        <w:tab/>
      </w:r>
      <w:r w:rsidR="00CA2C06" w:rsidRPr="00FD102C">
        <w:t>decorated with Xmas wool angels</w:t>
      </w:r>
    </w:p>
    <w:p w14:paraId="649A4465" w14:textId="77777777" w:rsidR="00FD0EA3" w:rsidRPr="00F839CC" w:rsidRDefault="00FD0EA3" w:rsidP="00FD0EA3">
      <w:pPr>
        <w:pStyle w:val="Heading5"/>
      </w:pPr>
      <w:r>
        <w:t>1</w:t>
      </w:r>
      <w:r w:rsidRPr="00F839CC">
        <w:t xml:space="preserve"> </w:t>
      </w:r>
    </w:p>
    <w:p w14:paraId="0D3EBAA6" w14:textId="6C8F5F27" w:rsidR="00FD0EA3" w:rsidRPr="00166964" w:rsidRDefault="00FD0EA3" w:rsidP="00FD0EA3">
      <w:pPr>
        <w:pStyle w:val="keywords"/>
      </w:pPr>
      <w:r w:rsidRPr="00D25469">
        <w:rPr>
          <w:rStyle w:val="Numberhead"/>
        </w:rPr>
        <w:t>Peg</w:t>
      </w:r>
      <w:r>
        <w:tab/>
      </w:r>
      <w:r w:rsidR="00A34AAD">
        <w:t xml:space="preserve">Book </w:t>
      </w:r>
      <w:r w:rsidR="00FF4AA5">
        <w:t>peg = tin</w:t>
      </w:r>
    </w:p>
    <w:p w14:paraId="3A8B319F" w14:textId="77777777" w:rsidR="00FD0EA3" w:rsidRDefault="00FD0EA3" w:rsidP="00FD0EA3">
      <w:pPr>
        <w:pStyle w:val="keywords"/>
      </w:pPr>
      <w:r>
        <w:rPr>
          <w:rStyle w:val="Numberhead"/>
        </w:rPr>
        <w:t>Ch. terrain</w:t>
      </w:r>
      <w:r w:rsidRPr="00A46E8A">
        <w:tab/>
      </w:r>
    </w:p>
    <w:p w14:paraId="08FB66E6" w14:textId="77777777" w:rsidR="00FD0EA3" w:rsidRDefault="00FD0EA3" w:rsidP="00FD0EA3">
      <w:pPr>
        <w:pStyle w:val="keywords"/>
      </w:pPr>
      <w:r>
        <w:rPr>
          <w:rStyle w:val="Numberhead"/>
        </w:rPr>
        <w:t>Themes</w:t>
      </w:r>
      <w:r>
        <w:tab/>
      </w:r>
    </w:p>
    <w:p w14:paraId="2FA739A2" w14:textId="6407B24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fancy woman parks at a parking lot and uses the escalator at a shopping mall with her son.</w:t>
      </w:r>
    </w:p>
    <w:p w14:paraId="3D5AB88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C668B47" w14:textId="17B79E71" w:rsidR="00FD0EA3" w:rsidRPr="00F839CC" w:rsidRDefault="00FF4AA5" w:rsidP="00FD0EA3">
      <w:pPr>
        <w:pStyle w:val="Heading5"/>
      </w:pPr>
      <w:r>
        <w:t>2</w:t>
      </w:r>
      <w:r w:rsidR="00FD0EA3" w:rsidRPr="00F839CC">
        <w:t xml:space="preserve"> </w:t>
      </w:r>
    </w:p>
    <w:p w14:paraId="64FA1A60" w14:textId="30DA4B55" w:rsidR="00FD0EA3" w:rsidRPr="00166964" w:rsidRDefault="00FD0EA3" w:rsidP="00FD0EA3">
      <w:pPr>
        <w:pStyle w:val="keywords"/>
      </w:pPr>
      <w:r w:rsidRPr="00D25469">
        <w:rPr>
          <w:rStyle w:val="Numberhead"/>
        </w:rPr>
        <w:t>Peg</w:t>
      </w:r>
      <w:r>
        <w:tab/>
      </w:r>
      <w:r w:rsidR="00FF4AA5" w:rsidRPr="00FF4AA5">
        <w:t>Uno</w:t>
      </w:r>
    </w:p>
    <w:p w14:paraId="69D2D12E" w14:textId="77777777" w:rsidR="00FD0EA3" w:rsidRDefault="00FD0EA3" w:rsidP="00FD0EA3">
      <w:pPr>
        <w:pStyle w:val="keywords"/>
      </w:pPr>
      <w:r>
        <w:rPr>
          <w:rStyle w:val="Numberhead"/>
        </w:rPr>
        <w:t>Ch. terrain</w:t>
      </w:r>
      <w:r w:rsidRPr="00A46E8A">
        <w:tab/>
      </w:r>
    </w:p>
    <w:p w14:paraId="57AFB8A9" w14:textId="77777777" w:rsidR="00FD0EA3" w:rsidRDefault="00FD0EA3" w:rsidP="00FD0EA3">
      <w:pPr>
        <w:pStyle w:val="keywords"/>
      </w:pPr>
      <w:r>
        <w:rPr>
          <w:rStyle w:val="Numberhead"/>
        </w:rPr>
        <w:t>Themes</w:t>
      </w:r>
      <w:r>
        <w:tab/>
      </w:r>
    </w:p>
    <w:p w14:paraId="0B4C1B44" w14:textId="4822E10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boy goes to a game store in mall to play in an Uno tournament slapping cards down quickly.</w:t>
      </w:r>
    </w:p>
    <w:p w14:paraId="01BEBA7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D0390D7" w14:textId="6B1E1C16" w:rsidR="00FD0EA3" w:rsidRPr="00F839CC" w:rsidRDefault="00FF4AA5" w:rsidP="00FD0EA3">
      <w:pPr>
        <w:pStyle w:val="Heading5"/>
      </w:pPr>
      <w:r>
        <w:t>3</w:t>
      </w:r>
      <w:r w:rsidR="00FD0EA3" w:rsidRPr="00F839CC">
        <w:t xml:space="preserve"> </w:t>
      </w:r>
    </w:p>
    <w:p w14:paraId="5CD85163" w14:textId="7B224967" w:rsidR="00FD0EA3" w:rsidRPr="00166964" w:rsidRDefault="00FD0EA3" w:rsidP="00FD0EA3">
      <w:pPr>
        <w:pStyle w:val="keywords"/>
      </w:pPr>
      <w:r w:rsidRPr="00D25469">
        <w:rPr>
          <w:rStyle w:val="Numberhead"/>
        </w:rPr>
        <w:t>Peg</w:t>
      </w:r>
      <w:r>
        <w:tab/>
      </w:r>
      <w:r w:rsidR="00FF4AA5" w:rsidRPr="00FF4AA5">
        <w:t>ham</w:t>
      </w:r>
    </w:p>
    <w:p w14:paraId="71B72628" w14:textId="77777777" w:rsidR="00FD0EA3" w:rsidRDefault="00FD0EA3" w:rsidP="00FD0EA3">
      <w:pPr>
        <w:pStyle w:val="keywords"/>
      </w:pPr>
      <w:r>
        <w:rPr>
          <w:rStyle w:val="Numberhead"/>
        </w:rPr>
        <w:t>Ch. terrain</w:t>
      </w:r>
      <w:r w:rsidRPr="00A46E8A">
        <w:tab/>
      </w:r>
    </w:p>
    <w:p w14:paraId="1A3FD055" w14:textId="77777777" w:rsidR="00FD0EA3" w:rsidRDefault="00FD0EA3" w:rsidP="00FD0EA3">
      <w:pPr>
        <w:pStyle w:val="keywords"/>
      </w:pPr>
      <w:r>
        <w:rPr>
          <w:rStyle w:val="Numberhead"/>
        </w:rPr>
        <w:t>Themes</w:t>
      </w:r>
      <w:r>
        <w:tab/>
      </w:r>
    </w:p>
    <w:p w14:paraId="1D2813D7" w14:textId="2E03AE4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 xml:space="preserve">The boy gets </w:t>
      </w:r>
      <w:proofErr w:type="gramStart"/>
      <w:r w:rsidR="00FF4AA5" w:rsidRPr="00FF4AA5">
        <w:t>hungry</w:t>
      </w:r>
      <w:proofErr w:type="gramEnd"/>
      <w:r w:rsidR="00FF4AA5" w:rsidRPr="00FF4AA5">
        <w:t xml:space="preserve"> so he grabs a bite at the Honey Baked ham store nearby with his mom.</w:t>
      </w:r>
    </w:p>
    <w:p w14:paraId="258DD31C" w14:textId="4B74A24D"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8-10</w:t>
      </w:r>
      <w:r w:rsidR="003A2798">
        <w:t xml:space="preserve"> </w:t>
      </w:r>
      <w:r w:rsidR="003A2798" w:rsidRPr="003A2798">
        <w:t>But now you must also rid yourselves of all such things as these: anger, rage, malice, slander, and filthy language from your lips. ● Do not lie to each other, since you have taken off your old self with its practices ● and have put on the new self, which is being renewed in knowledge in the image of its Creator.</w:t>
      </w:r>
    </w:p>
    <w:p w14:paraId="4CE88EE5" w14:textId="0F7EE2A1" w:rsidR="00FD0EA3" w:rsidRPr="00F839CC" w:rsidRDefault="00FF4AA5" w:rsidP="00FD0EA3">
      <w:pPr>
        <w:pStyle w:val="Heading5"/>
      </w:pPr>
      <w:r>
        <w:t>4</w:t>
      </w:r>
      <w:r w:rsidR="00FD0EA3" w:rsidRPr="00F839CC">
        <w:t xml:space="preserve"> </w:t>
      </w:r>
    </w:p>
    <w:p w14:paraId="10BECA1A" w14:textId="09A4C9A0" w:rsidR="00FD0EA3" w:rsidRPr="00166964" w:rsidRDefault="00FD0EA3" w:rsidP="00FD0EA3">
      <w:pPr>
        <w:pStyle w:val="keywords"/>
      </w:pPr>
      <w:r w:rsidRPr="00D25469">
        <w:rPr>
          <w:rStyle w:val="Numberhead"/>
        </w:rPr>
        <w:t>Peg</w:t>
      </w:r>
      <w:r>
        <w:tab/>
      </w:r>
      <w:r w:rsidR="00FF4AA5" w:rsidRPr="00FF4AA5">
        <w:t>hair</w:t>
      </w:r>
    </w:p>
    <w:p w14:paraId="025BF1EF" w14:textId="77777777" w:rsidR="00FD0EA3" w:rsidRDefault="00FD0EA3" w:rsidP="00FD0EA3">
      <w:pPr>
        <w:pStyle w:val="keywords"/>
      </w:pPr>
      <w:r>
        <w:rPr>
          <w:rStyle w:val="Numberhead"/>
        </w:rPr>
        <w:t>Ch. terrain</w:t>
      </w:r>
      <w:r w:rsidRPr="00A46E8A">
        <w:tab/>
      </w:r>
    </w:p>
    <w:p w14:paraId="1C5D10EE" w14:textId="77777777" w:rsidR="00FD0EA3" w:rsidRDefault="00FD0EA3" w:rsidP="00FD0EA3">
      <w:pPr>
        <w:pStyle w:val="keywords"/>
      </w:pPr>
      <w:r>
        <w:rPr>
          <w:rStyle w:val="Numberhead"/>
        </w:rPr>
        <w:t>Themes</w:t>
      </w:r>
      <w:r>
        <w:tab/>
      </w:r>
    </w:p>
    <w:p w14:paraId="395F294B" w14:textId="1DBFEF08"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F4AA5" w:rsidRPr="00FF4AA5">
        <w:t>After the meal, the fancy lady goes to hair salon to get ready for a date.</w:t>
      </w:r>
    </w:p>
    <w:p w14:paraId="12C000E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2061BEB" w14:textId="52AC4E1E" w:rsidR="00AE0E92" w:rsidRPr="00C26B78" w:rsidRDefault="00AE0E92" w:rsidP="00AE0E92">
      <w:pPr>
        <w:pStyle w:val="Heading2"/>
        <w:rPr>
          <w:lang w:val="en-US"/>
        </w:rPr>
      </w:pPr>
      <w:r w:rsidRPr="00C26B78">
        <w:rPr>
          <w:lang w:val="en-US"/>
        </w:rPr>
        <w:t>New Testament</w:t>
      </w:r>
      <w:r>
        <w:rPr>
          <w:lang w:val="en-US"/>
        </w:rPr>
        <w:t xml:space="preserve"> – The food businesses</w:t>
      </w:r>
    </w:p>
    <w:p w14:paraId="54B2F6D7" w14:textId="4C9295EA" w:rsidR="00AE0E92" w:rsidRDefault="00AE0E92" w:rsidP="00AE0E92">
      <w:pPr>
        <w:pStyle w:val="keywords"/>
      </w:pPr>
      <w:r w:rsidRPr="000748DF">
        <w:rPr>
          <w:rStyle w:val="Numberhead"/>
        </w:rPr>
        <w:t>Story</w:t>
      </w:r>
      <w:r>
        <w:tab/>
        <w:t>The Thistle restaurant, the wine train, a chef’s supply store and an ice cream shop.</w:t>
      </w:r>
    </w:p>
    <w:p w14:paraId="7BD5ADAC" w14:textId="2CC32FFC" w:rsidR="00DB795E" w:rsidRDefault="000C4C07" w:rsidP="00DB795E">
      <w:pPr>
        <w:pStyle w:val="Heading3"/>
      </w:pPr>
      <w:r w:rsidRPr="006A05C8">
        <w:t>1 Thessalonians</w:t>
      </w:r>
    </w:p>
    <w:p w14:paraId="09B3609F" w14:textId="493C9CCE"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thistle</w:t>
      </w:r>
    </w:p>
    <w:p w14:paraId="418E6896" w14:textId="4024BDC0" w:rsidR="00DB1A92" w:rsidRDefault="00DB1A92" w:rsidP="00DB1A92">
      <w:pPr>
        <w:pStyle w:val="keywords"/>
      </w:pPr>
      <w:r>
        <w:rPr>
          <w:rStyle w:val="Numberhead"/>
        </w:rPr>
        <w:t>Peg</w:t>
      </w:r>
      <w:r w:rsidRPr="000748DF">
        <w:tab/>
      </w:r>
      <w:r>
        <w:t xml:space="preserve">13 = </w:t>
      </w:r>
      <w:r w:rsidR="003A489E">
        <w:t>dome</w:t>
      </w:r>
    </w:p>
    <w:p w14:paraId="0F4F1E82" w14:textId="1DFC61AA" w:rsidR="00DB1A92" w:rsidRPr="00FD102C" w:rsidRDefault="003C7CD5" w:rsidP="00DB1A92">
      <w:pPr>
        <w:pStyle w:val="keywords"/>
      </w:pPr>
      <w:r>
        <w:rPr>
          <w:rStyle w:val="Numberhead"/>
        </w:rPr>
        <w:t>Book terrain</w:t>
      </w:r>
      <w:r>
        <w:rPr>
          <w:rStyle w:val="Numberhead"/>
        </w:rPr>
        <w:tab/>
      </w:r>
      <w:r w:rsidR="00FD102C" w:rsidRPr="00FD102C">
        <w:t>restaurant patio</w:t>
      </w:r>
    </w:p>
    <w:p w14:paraId="695216CC" w14:textId="7670A684" w:rsidR="00DB1A92" w:rsidRDefault="00DB1A92" w:rsidP="00DB1A92">
      <w:pPr>
        <w:pStyle w:val="keywords"/>
      </w:pPr>
      <w:r w:rsidRPr="000748DF">
        <w:rPr>
          <w:rStyle w:val="Numberhead"/>
        </w:rPr>
        <w:t>Story</w:t>
      </w:r>
      <w:r>
        <w:tab/>
      </w:r>
      <w:r w:rsidR="00FD102C">
        <w:t>The Thistle restaurant decorated with thistles in vases on the patio.</w:t>
      </w:r>
    </w:p>
    <w:p w14:paraId="0D418B72" w14:textId="77777777" w:rsidR="00DB1A92" w:rsidRPr="000748DF" w:rsidRDefault="00DB1A92" w:rsidP="00DB1A92">
      <w:pPr>
        <w:pStyle w:val="keywords"/>
      </w:pPr>
      <w:r>
        <w:rPr>
          <w:rStyle w:val="Numberhead"/>
        </w:rPr>
        <w:t>Notes</w:t>
      </w:r>
      <w:r w:rsidRPr="006A1716">
        <w:tab/>
      </w:r>
    </w:p>
    <w:p w14:paraId="6AEEA163" w14:textId="77777777" w:rsidR="00FD0EA3" w:rsidRPr="00F839CC" w:rsidRDefault="00FD0EA3" w:rsidP="00FD0EA3">
      <w:pPr>
        <w:pStyle w:val="Heading5"/>
      </w:pPr>
      <w:r>
        <w:t>1</w:t>
      </w:r>
      <w:r w:rsidRPr="00F839CC">
        <w:t xml:space="preserve"> </w:t>
      </w:r>
    </w:p>
    <w:p w14:paraId="5FB23126" w14:textId="7EBF2FC1" w:rsidR="00FD0EA3" w:rsidRPr="00166964" w:rsidRDefault="00FD0EA3" w:rsidP="00FD0EA3">
      <w:pPr>
        <w:pStyle w:val="keywords"/>
      </w:pPr>
      <w:r w:rsidRPr="00D25469">
        <w:rPr>
          <w:rStyle w:val="Numberhead"/>
        </w:rPr>
        <w:t>Peg</w:t>
      </w:r>
      <w:r>
        <w:tab/>
      </w:r>
      <w:r w:rsidR="00A34AAD">
        <w:t xml:space="preserve">Book </w:t>
      </w:r>
      <w:r w:rsidR="00FF4AA5">
        <w:t>peg = dome</w:t>
      </w:r>
    </w:p>
    <w:p w14:paraId="52146515" w14:textId="77777777" w:rsidR="00FD0EA3" w:rsidRDefault="00FD0EA3" w:rsidP="00FD0EA3">
      <w:pPr>
        <w:pStyle w:val="keywords"/>
      </w:pPr>
      <w:r>
        <w:rPr>
          <w:rStyle w:val="Numberhead"/>
        </w:rPr>
        <w:t>Ch. terrain</w:t>
      </w:r>
      <w:r w:rsidRPr="00A46E8A">
        <w:tab/>
      </w:r>
    </w:p>
    <w:p w14:paraId="7376AE24" w14:textId="77777777" w:rsidR="00FD0EA3" w:rsidRDefault="00FD0EA3" w:rsidP="00FD0EA3">
      <w:pPr>
        <w:pStyle w:val="keywords"/>
      </w:pPr>
      <w:r>
        <w:rPr>
          <w:rStyle w:val="Numberhead"/>
        </w:rPr>
        <w:t>Themes</w:t>
      </w:r>
      <w:r>
        <w:tab/>
      </w:r>
    </w:p>
    <w:p w14:paraId="2B03A147" w14:textId="6EE520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 xml:space="preserve">The fancy lady </w:t>
      </w:r>
      <w:proofErr w:type="spellStart"/>
      <w:r w:rsidR="00FF4AA5" w:rsidRPr="00FF4AA5">
        <w:t>eneters</w:t>
      </w:r>
      <w:proofErr w:type="spellEnd"/>
      <w:r w:rsidR="00FF4AA5" w:rsidRPr="00FF4AA5">
        <w:t xml:space="preserve"> the Thistle restaurant patio courtyard and gets seated with her date.</w:t>
      </w:r>
    </w:p>
    <w:p w14:paraId="454EE08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E099786" w14:textId="340A2173" w:rsidR="00FD0EA3" w:rsidRPr="00F839CC" w:rsidRDefault="00FF4AA5" w:rsidP="00FD0EA3">
      <w:pPr>
        <w:pStyle w:val="Heading5"/>
      </w:pPr>
      <w:r>
        <w:t>2</w:t>
      </w:r>
      <w:r w:rsidR="00FD0EA3" w:rsidRPr="00F839CC">
        <w:t xml:space="preserve"> </w:t>
      </w:r>
    </w:p>
    <w:p w14:paraId="5106FE1E" w14:textId="4EFAA26B" w:rsidR="00FD0EA3" w:rsidRPr="00166964" w:rsidRDefault="00FD0EA3" w:rsidP="00FD0EA3">
      <w:pPr>
        <w:pStyle w:val="keywords"/>
      </w:pPr>
      <w:r w:rsidRPr="00D25469">
        <w:rPr>
          <w:rStyle w:val="Numberhead"/>
        </w:rPr>
        <w:t>Peg</w:t>
      </w:r>
      <w:r>
        <w:tab/>
      </w:r>
      <w:r w:rsidR="00DA1129" w:rsidRPr="00DA1129">
        <w:t>wine</w:t>
      </w:r>
    </w:p>
    <w:p w14:paraId="144FAA48" w14:textId="77777777" w:rsidR="00FD0EA3" w:rsidRDefault="00FD0EA3" w:rsidP="00FD0EA3">
      <w:pPr>
        <w:pStyle w:val="keywords"/>
      </w:pPr>
      <w:r>
        <w:rPr>
          <w:rStyle w:val="Numberhead"/>
        </w:rPr>
        <w:t>Ch. terrain</w:t>
      </w:r>
      <w:r w:rsidRPr="00A46E8A">
        <w:tab/>
      </w:r>
    </w:p>
    <w:p w14:paraId="4F44366A" w14:textId="77777777" w:rsidR="00FD0EA3" w:rsidRDefault="00FD0EA3" w:rsidP="00FD0EA3">
      <w:pPr>
        <w:pStyle w:val="keywords"/>
      </w:pPr>
      <w:r>
        <w:rPr>
          <w:rStyle w:val="Numberhead"/>
        </w:rPr>
        <w:t>Themes</w:t>
      </w:r>
      <w:r>
        <w:tab/>
      </w:r>
    </w:p>
    <w:p w14:paraId="06E86B6F" w14:textId="272B341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The woman's date has a wine ice bucket sweating in the heat.</w:t>
      </w:r>
    </w:p>
    <w:p w14:paraId="1D6E3C8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91480D3" w14:textId="5EC0C8C1" w:rsidR="00FD0EA3" w:rsidRPr="00F839CC" w:rsidRDefault="00FF4AA5" w:rsidP="00FD0EA3">
      <w:pPr>
        <w:pStyle w:val="Heading5"/>
      </w:pPr>
      <w:r>
        <w:t>3</w:t>
      </w:r>
      <w:r w:rsidR="00FD0EA3" w:rsidRPr="00F839CC">
        <w:t xml:space="preserve"> </w:t>
      </w:r>
    </w:p>
    <w:p w14:paraId="129EF592" w14:textId="7B7F3CDE" w:rsidR="00FD0EA3" w:rsidRPr="00166964" w:rsidRDefault="00FD0EA3" w:rsidP="00FD0EA3">
      <w:pPr>
        <w:pStyle w:val="keywords"/>
      </w:pPr>
      <w:r w:rsidRPr="00D25469">
        <w:rPr>
          <w:rStyle w:val="Numberhead"/>
        </w:rPr>
        <w:t>Peg</w:t>
      </w:r>
      <w:r>
        <w:tab/>
      </w:r>
      <w:r w:rsidR="00DA1129" w:rsidRPr="00DA1129">
        <w:t>mayo</w:t>
      </w:r>
    </w:p>
    <w:p w14:paraId="773FB07C" w14:textId="77777777" w:rsidR="00FD0EA3" w:rsidRDefault="00FD0EA3" w:rsidP="00FD0EA3">
      <w:pPr>
        <w:pStyle w:val="keywords"/>
      </w:pPr>
      <w:r>
        <w:rPr>
          <w:rStyle w:val="Numberhead"/>
        </w:rPr>
        <w:t>Ch. terrain</w:t>
      </w:r>
      <w:r w:rsidRPr="00A46E8A">
        <w:tab/>
      </w:r>
    </w:p>
    <w:p w14:paraId="61628C11" w14:textId="77777777" w:rsidR="00FD0EA3" w:rsidRDefault="00FD0EA3" w:rsidP="00FD0EA3">
      <w:pPr>
        <w:pStyle w:val="keywords"/>
      </w:pPr>
      <w:r>
        <w:rPr>
          <w:rStyle w:val="Numberhead"/>
        </w:rPr>
        <w:t>Themes</w:t>
      </w:r>
      <w:r>
        <w:tab/>
      </w:r>
    </w:p>
    <w:p w14:paraId="1CA44E4E" w14:textId="2BDE7FF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An appetizer with a mayo bowl on table in sunlight starts liquefying.</w:t>
      </w:r>
    </w:p>
    <w:p w14:paraId="665CCFE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1A12C16" w14:textId="1F644703" w:rsidR="00FD0EA3" w:rsidRPr="00F839CC" w:rsidRDefault="00FF4AA5" w:rsidP="00FD0EA3">
      <w:pPr>
        <w:pStyle w:val="Heading5"/>
      </w:pPr>
      <w:r>
        <w:t>4</w:t>
      </w:r>
      <w:r w:rsidR="00FD0EA3" w:rsidRPr="00F839CC">
        <w:t xml:space="preserve"> </w:t>
      </w:r>
    </w:p>
    <w:p w14:paraId="6F2506EE" w14:textId="1EBAB2DC" w:rsidR="00FD0EA3" w:rsidRPr="00166964" w:rsidRDefault="00FD0EA3" w:rsidP="00FD0EA3">
      <w:pPr>
        <w:pStyle w:val="keywords"/>
      </w:pPr>
      <w:r w:rsidRPr="00D25469">
        <w:rPr>
          <w:rStyle w:val="Numberhead"/>
        </w:rPr>
        <w:t>Peg</w:t>
      </w:r>
      <w:r>
        <w:tab/>
      </w:r>
      <w:r w:rsidR="00DA1129" w:rsidRPr="00DA1129">
        <w:t>ware</w:t>
      </w:r>
    </w:p>
    <w:p w14:paraId="7A87C87A" w14:textId="77777777" w:rsidR="00FD0EA3" w:rsidRDefault="00FD0EA3" w:rsidP="00FD0EA3">
      <w:pPr>
        <w:pStyle w:val="keywords"/>
      </w:pPr>
      <w:r>
        <w:rPr>
          <w:rStyle w:val="Numberhead"/>
        </w:rPr>
        <w:t>Ch. terrain</w:t>
      </w:r>
      <w:r w:rsidRPr="00A46E8A">
        <w:tab/>
      </w:r>
    </w:p>
    <w:p w14:paraId="4622DF70" w14:textId="77777777" w:rsidR="00FD0EA3" w:rsidRDefault="00FD0EA3" w:rsidP="00FD0EA3">
      <w:pPr>
        <w:pStyle w:val="keywords"/>
      </w:pPr>
      <w:r>
        <w:rPr>
          <w:rStyle w:val="Numberhead"/>
        </w:rPr>
        <w:t>Themes</w:t>
      </w:r>
      <w:r>
        <w:tab/>
      </w:r>
    </w:p>
    <w:p w14:paraId="42E2B3EA" w14:textId="1B5D35D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 xml:space="preserve">The plastic ware starts melting in the </w:t>
      </w:r>
      <w:proofErr w:type="gramStart"/>
      <w:r w:rsidR="00DA1129" w:rsidRPr="00DA1129">
        <w:t>sun</w:t>
      </w:r>
      <w:proofErr w:type="gramEnd"/>
      <w:r w:rsidR="00DA1129" w:rsidRPr="00DA1129">
        <w:t xml:space="preserve"> so they order more.</w:t>
      </w:r>
    </w:p>
    <w:p w14:paraId="0E1CE4E3" w14:textId="4A459FBA"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3-5</w:t>
      </w:r>
      <w:r w:rsidR="003A2798">
        <w:t xml:space="preserve"> </w:t>
      </w:r>
      <w:r w:rsidR="003A2798" w:rsidRPr="003A2798">
        <w:t xml:space="preserve">It is God’s will that you should be sanctified: that you should avoid sexual immorality; ● that each of you should learn to control your own body in a way that is holy and honorable, ● not in passionate lust like the pagans, who do not know </w:t>
      </w:r>
      <w:proofErr w:type="gramStart"/>
      <w:r w:rsidR="003A2798" w:rsidRPr="003A2798">
        <w:t>God;</w:t>
      </w:r>
      <w:proofErr w:type="gramEnd"/>
    </w:p>
    <w:p w14:paraId="058599E2" w14:textId="0A693134" w:rsidR="00FD0EA3" w:rsidRPr="00F839CC" w:rsidRDefault="00FF4AA5" w:rsidP="00FD0EA3">
      <w:pPr>
        <w:pStyle w:val="Heading5"/>
      </w:pPr>
      <w:r>
        <w:lastRenderedPageBreak/>
        <w:t>5</w:t>
      </w:r>
      <w:r w:rsidR="00FD0EA3" w:rsidRPr="00F839CC">
        <w:t xml:space="preserve"> </w:t>
      </w:r>
    </w:p>
    <w:p w14:paraId="716D162A" w14:textId="42BEB882" w:rsidR="00FD0EA3" w:rsidRPr="00166964" w:rsidRDefault="00FD0EA3" w:rsidP="00FD0EA3">
      <w:pPr>
        <w:pStyle w:val="keywords"/>
      </w:pPr>
      <w:r w:rsidRPr="00D25469">
        <w:rPr>
          <w:rStyle w:val="Numberhead"/>
        </w:rPr>
        <w:t>Peg</w:t>
      </w:r>
      <w:r>
        <w:tab/>
      </w:r>
      <w:r w:rsidR="00DA1129" w:rsidRPr="00DA1129">
        <w:t>aioli</w:t>
      </w:r>
    </w:p>
    <w:p w14:paraId="00F849C4" w14:textId="77777777" w:rsidR="00FD0EA3" w:rsidRDefault="00FD0EA3" w:rsidP="00FD0EA3">
      <w:pPr>
        <w:pStyle w:val="keywords"/>
      </w:pPr>
      <w:r>
        <w:rPr>
          <w:rStyle w:val="Numberhead"/>
        </w:rPr>
        <w:t>Ch. terrain</w:t>
      </w:r>
      <w:r w:rsidRPr="00A46E8A">
        <w:tab/>
      </w:r>
    </w:p>
    <w:p w14:paraId="50328519" w14:textId="77777777" w:rsidR="00FD0EA3" w:rsidRDefault="00FD0EA3" w:rsidP="00FD0EA3">
      <w:pPr>
        <w:pStyle w:val="keywords"/>
      </w:pPr>
      <w:r>
        <w:rPr>
          <w:rStyle w:val="Numberhead"/>
        </w:rPr>
        <w:t>Themes</w:t>
      </w:r>
      <w:r>
        <w:tab/>
      </w:r>
    </w:p>
    <w:p w14:paraId="3D28DFF5" w14:textId="224C0F7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 xml:space="preserve">The waiter brings their best aioli as an </w:t>
      </w:r>
      <w:r w:rsidR="003A2798" w:rsidRPr="00DA1129">
        <w:t>apology,</w:t>
      </w:r>
      <w:r w:rsidR="00DA1129" w:rsidRPr="00DA1129">
        <w:t xml:space="preserve"> but it liquefies also. The couple goes indoors.</w:t>
      </w:r>
    </w:p>
    <w:p w14:paraId="64249112" w14:textId="0171F17C"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16-18</w:t>
      </w:r>
      <w:r w:rsidR="003A2798">
        <w:t xml:space="preserve"> </w:t>
      </w:r>
      <w:r w:rsidR="003A2798" w:rsidRPr="003A2798">
        <w:t>Rejoice always, ● pray continually, ● give thanks in all circumstances; for this is God’s will for you in Christ Jesus.</w:t>
      </w:r>
    </w:p>
    <w:p w14:paraId="1747E75E" w14:textId="0F647D7C" w:rsidR="00DB795E" w:rsidRDefault="000C4C07" w:rsidP="00DB795E">
      <w:pPr>
        <w:pStyle w:val="Heading3"/>
      </w:pPr>
      <w:r w:rsidRPr="006A05C8">
        <w:t>2 Thessalonians</w:t>
      </w:r>
    </w:p>
    <w:p w14:paraId="5203B94A" w14:textId="77777777" w:rsidR="00DB1A92" w:rsidRPr="000748DF" w:rsidRDefault="00DB1A92" w:rsidP="00DB1A92">
      <w:pPr>
        <w:pStyle w:val="keywords"/>
      </w:pPr>
      <w:r w:rsidRPr="00C55749">
        <w:rPr>
          <w:rStyle w:val="Numberhead"/>
        </w:rPr>
        <w:t>Sub. word</w:t>
      </w:r>
      <w:r>
        <w:rPr>
          <w:rStyle w:val="Numberhead"/>
        </w:rPr>
        <w:t>s</w:t>
      </w:r>
      <w:r w:rsidRPr="000748DF">
        <w:tab/>
      </w:r>
    </w:p>
    <w:p w14:paraId="73E83634" w14:textId="2AF7D3D1" w:rsidR="00DB1A92" w:rsidRDefault="00DB1A92" w:rsidP="00DB1A92">
      <w:pPr>
        <w:pStyle w:val="keywords"/>
      </w:pPr>
      <w:r>
        <w:rPr>
          <w:rStyle w:val="Numberhead"/>
        </w:rPr>
        <w:t>Peg</w:t>
      </w:r>
      <w:r w:rsidRPr="000748DF">
        <w:tab/>
      </w:r>
      <w:r>
        <w:t xml:space="preserve">14 = </w:t>
      </w:r>
      <w:r w:rsidR="003A489E">
        <w:t>waiter</w:t>
      </w:r>
      <w:r w:rsidR="00FD102C">
        <w:t>, tire</w:t>
      </w:r>
    </w:p>
    <w:p w14:paraId="2E745F6E" w14:textId="62E854A1" w:rsidR="00DB1A92" w:rsidRPr="00FD102C" w:rsidRDefault="003C7CD5" w:rsidP="00DB1A92">
      <w:pPr>
        <w:pStyle w:val="keywords"/>
      </w:pPr>
      <w:r>
        <w:rPr>
          <w:rStyle w:val="Numberhead"/>
        </w:rPr>
        <w:t>Book terrain</w:t>
      </w:r>
      <w:r>
        <w:rPr>
          <w:rStyle w:val="Numberhead"/>
        </w:rPr>
        <w:tab/>
      </w:r>
      <w:r w:rsidR="00FD102C" w:rsidRPr="00FD102C">
        <w:t>restaurant FOH</w:t>
      </w:r>
    </w:p>
    <w:p w14:paraId="417DC039" w14:textId="5B1D384E" w:rsidR="00DB1A92" w:rsidRDefault="00DB1A92" w:rsidP="00DB1A92">
      <w:pPr>
        <w:pStyle w:val="keywords"/>
      </w:pPr>
      <w:r w:rsidRPr="000748DF">
        <w:rPr>
          <w:rStyle w:val="Numberhead"/>
        </w:rPr>
        <w:t>Story</w:t>
      </w:r>
      <w:r>
        <w:tab/>
      </w:r>
      <w:r w:rsidR="00FD102C">
        <w:t xml:space="preserve">The Thistle restaurant indoors has </w:t>
      </w:r>
      <w:r w:rsidR="00FD102C" w:rsidRPr="00FD102C">
        <w:t>thistle arrangement</w:t>
      </w:r>
      <w:r w:rsidR="00FD102C">
        <w:t>s in tires on the tables.</w:t>
      </w:r>
    </w:p>
    <w:p w14:paraId="10442C91" w14:textId="77777777" w:rsidR="00DB1A92" w:rsidRPr="000748DF" w:rsidRDefault="00DB1A92" w:rsidP="00DB1A92">
      <w:pPr>
        <w:pStyle w:val="keywords"/>
      </w:pPr>
      <w:r>
        <w:rPr>
          <w:rStyle w:val="Numberhead"/>
        </w:rPr>
        <w:t>Notes</w:t>
      </w:r>
      <w:r w:rsidRPr="006A1716">
        <w:tab/>
      </w:r>
    </w:p>
    <w:p w14:paraId="69DE3BEC" w14:textId="77777777" w:rsidR="00FD0EA3" w:rsidRPr="00F839CC" w:rsidRDefault="00FD0EA3" w:rsidP="00FD0EA3">
      <w:pPr>
        <w:pStyle w:val="Heading5"/>
      </w:pPr>
      <w:r>
        <w:t>1</w:t>
      </w:r>
      <w:r w:rsidRPr="00F839CC">
        <w:t xml:space="preserve"> </w:t>
      </w:r>
    </w:p>
    <w:p w14:paraId="0DADCB84" w14:textId="64E69701" w:rsidR="00FD0EA3" w:rsidRPr="00166964" w:rsidRDefault="00FD0EA3" w:rsidP="00FD0EA3">
      <w:pPr>
        <w:pStyle w:val="keywords"/>
      </w:pPr>
      <w:r w:rsidRPr="00D25469">
        <w:rPr>
          <w:rStyle w:val="Numberhead"/>
        </w:rPr>
        <w:t>Peg</w:t>
      </w:r>
      <w:r>
        <w:tab/>
      </w:r>
      <w:r w:rsidR="00A34AAD">
        <w:t xml:space="preserve">Book </w:t>
      </w:r>
      <w:r w:rsidR="00EC0CF7">
        <w:t>pegs = waiter, tire</w:t>
      </w:r>
    </w:p>
    <w:p w14:paraId="5F654751" w14:textId="77777777" w:rsidR="00FD0EA3" w:rsidRDefault="00FD0EA3" w:rsidP="00FD0EA3">
      <w:pPr>
        <w:pStyle w:val="keywords"/>
      </w:pPr>
      <w:r>
        <w:rPr>
          <w:rStyle w:val="Numberhead"/>
        </w:rPr>
        <w:t>Ch. terrain</w:t>
      </w:r>
      <w:r w:rsidRPr="00A46E8A">
        <w:tab/>
      </w:r>
    </w:p>
    <w:p w14:paraId="4B6DC963" w14:textId="77777777" w:rsidR="00FD0EA3" w:rsidRDefault="00FD0EA3" w:rsidP="00FD0EA3">
      <w:pPr>
        <w:pStyle w:val="keywords"/>
      </w:pPr>
      <w:r>
        <w:rPr>
          <w:rStyle w:val="Numberhead"/>
        </w:rPr>
        <w:t>Themes</w:t>
      </w:r>
      <w:r>
        <w:tab/>
      </w:r>
    </w:p>
    <w:p w14:paraId="4DD3C86F" w14:textId="0AAA2C4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A couple reads the lunch menu on wall outside double doors</w:t>
      </w:r>
    </w:p>
    <w:p w14:paraId="50BD32A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54BF7F9" w14:textId="7AAE5EA3" w:rsidR="00FD0EA3" w:rsidRPr="00F839CC" w:rsidRDefault="00EC0CF7" w:rsidP="00FD0EA3">
      <w:pPr>
        <w:pStyle w:val="Heading5"/>
      </w:pPr>
      <w:r>
        <w:t>2</w:t>
      </w:r>
      <w:r w:rsidR="00FD0EA3" w:rsidRPr="00F839CC">
        <w:t xml:space="preserve"> </w:t>
      </w:r>
    </w:p>
    <w:p w14:paraId="4E74C8BF" w14:textId="3659BC84" w:rsidR="00FD0EA3" w:rsidRPr="00166964" w:rsidRDefault="00FD0EA3" w:rsidP="00FD0EA3">
      <w:pPr>
        <w:pStyle w:val="keywords"/>
      </w:pPr>
      <w:r w:rsidRPr="00D25469">
        <w:rPr>
          <w:rStyle w:val="Numberhead"/>
        </w:rPr>
        <w:t>Peg</w:t>
      </w:r>
      <w:r>
        <w:tab/>
      </w:r>
      <w:r w:rsidR="00EC0CF7" w:rsidRPr="00EC0CF7">
        <w:t>honey</w:t>
      </w:r>
    </w:p>
    <w:p w14:paraId="7146378D" w14:textId="77777777" w:rsidR="00FD0EA3" w:rsidRDefault="00FD0EA3" w:rsidP="00FD0EA3">
      <w:pPr>
        <w:pStyle w:val="keywords"/>
      </w:pPr>
      <w:r>
        <w:rPr>
          <w:rStyle w:val="Numberhead"/>
        </w:rPr>
        <w:t>Ch. terrain</w:t>
      </w:r>
      <w:r w:rsidRPr="00A46E8A">
        <w:tab/>
      </w:r>
    </w:p>
    <w:p w14:paraId="2DCE1934" w14:textId="77777777" w:rsidR="00FD0EA3" w:rsidRDefault="00FD0EA3" w:rsidP="00FD0EA3">
      <w:pPr>
        <w:pStyle w:val="keywords"/>
      </w:pPr>
      <w:r>
        <w:rPr>
          <w:rStyle w:val="Numberhead"/>
        </w:rPr>
        <w:t>Themes</w:t>
      </w:r>
      <w:r>
        <w:tab/>
      </w:r>
    </w:p>
    <w:p w14:paraId="56A9B8D4" w14:textId="4031B9D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C0CF7" w:rsidRPr="00EC0CF7">
        <w:t>The woman squeezes honey from a bear bottle on her crepe.</w:t>
      </w:r>
    </w:p>
    <w:p w14:paraId="48248E2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D6E7903" w14:textId="32B909A8" w:rsidR="00FD0EA3" w:rsidRPr="00F839CC" w:rsidRDefault="00EC0CF7" w:rsidP="00FD0EA3">
      <w:pPr>
        <w:pStyle w:val="Heading5"/>
      </w:pPr>
      <w:r>
        <w:t>3</w:t>
      </w:r>
      <w:r w:rsidR="00FD0EA3" w:rsidRPr="00F839CC">
        <w:t xml:space="preserve"> </w:t>
      </w:r>
    </w:p>
    <w:p w14:paraId="522531D2" w14:textId="7FF290E0" w:rsidR="00FD0EA3" w:rsidRPr="00166964" w:rsidRDefault="00FD0EA3" w:rsidP="00FD0EA3">
      <w:pPr>
        <w:pStyle w:val="keywords"/>
      </w:pPr>
      <w:r w:rsidRPr="00D25469">
        <w:rPr>
          <w:rStyle w:val="Numberhead"/>
        </w:rPr>
        <w:t>Peg</w:t>
      </w:r>
      <w:r>
        <w:tab/>
      </w:r>
      <w:r w:rsidR="00A34AAD" w:rsidRPr="00A34AAD">
        <w:t>mayo</w:t>
      </w:r>
    </w:p>
    <w:p w14:paraId="77F514EF" w14:textId="77777777" w:rsidR="00FD0EA3" w:rsidRDefault="00FD0EA3" w:rsidP="00FD0EA3">
      <w:pPr>
        <w:pStyle w:val="keywords"/>
      </w:pPr>
      <w:r>
        <w:rPr>
          <w:rStyle w:val="Numberhead"/>
        </w:rPr>
        <w:t>Ch. terrain</w:t>
      </w:r>
      <w:r w:rsidRPr="00A46E8A">
        <w:tab/>
      </w:r>
    </w:p>
    <w:p w14:paraId="10311840" w14:textId="77777777" w:rsidR="00FD0EA3" w:rsidRDefault="00FD0EA3" w:rsidP="00FD0EA3">
      <w:pPr>
        <w:pStyle w:val="keywords"/>
      </w:pPr>
      <w:r>
        <w:rPr>
          <w:rStyle w:val="Numberhead"/>
        </w:rPr>
        <w:t>Themes</w:t>
      </w:r>
      <w:r>
        <w:tab/>
      </w:r>
    </w:p>
    <w:p w14:paraId="467C19CE" w14:textId="601CE81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man wraps up his sandwich and grabs mayo packets while checking his pocket watch for time to go back to work.</w:t>
      </w:r>
    </w:p>
    <w:p w14:paraId="21F6C36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BE97E9D" w14:textId="75130DFC" w:rsidR="00DB795E" w:rsidRDefault="000C4C07" w:rsidP="00DB795E">
      <w:pPr>
        <w:pStyle w:val="Heading3"/>
      </w:pPr>
      <w:r w:rsidRPr="006A05C8">
        <w:t>1 Timothy</w:t>
      </w:r>
    </w:p>
    <w:p w14:paraId="770C6B4A" w14:textId="171F694B"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pocket timepiece</w:t>
      </w:r>
    </w:p>
    <w:p w14:paraId="327CE1B5" w14:textId="4DD32E3C" w:rsidR="00DB1A92" w:rsidRDefault="00DB1A92" w:rsidP="00DB1A92">
      <w:pPr>
        <w:pStyle w:val="keywords"/>
      </w:pPr>
      <w:r>
        <w:rPr>
          <w:rStyle w:val="Numberhead"/>
        </w:rPr>
        <w:t>Peg</w:t>
      </w:r>
      <w:r w:rsidRPr="000748DF">
        <w:tab/>
      </w:r>
      <w:r>
        <w:t xml:space="preserve">15 = </w:t>
      </w:r>
      <w:r w:rsidR="003A489E">
        <w:t>tile</w:t>
      </w:r>
    </w:p>
    <w:p w14:paraId="7BEB9EEA" w14:textId="4F45EBDC" w:rsidR="00DB1A92" w:rsidRPr="00FD102C" w:rsidRDefault="003C7CD5" w:rsidP="00DB1A92">
      <w:pPr>
        <w:pStyle w:val="keywords"/>
      </w:pPr>
      <w:r>
        <w:rPr>
          <w:rStyle w:val="Numberhead"/>
        </w:rPr>
        <w:t>Book terrain</w:t>
      </w:r>
      <w:r>
        <w:rPr>
          <w:rStyle w:val="Numberhead"/>
        </w:rPr>
        <w:tab/>
      </w:r>
      <w:r w:rsidR="00FD102C" w:rsidRPr="00FD102C">
        <w:t>railroad yard and station</w:t>
      </w:r>
    </w:p>
    <w:p w14:paraId="193C5FC3" w14:textId="77777777" w:rsidR="00DB1A92" w:rsidRDefault="00DB1A92" w:rsidP="00DB1A92">
      <w:pPr>
        <w:pStyle w:val="keywords"/>
      </w:pPr>
      <w:r w:rsidRPr="000748DF">
        <w:rPr>
          <w:rStyle w:val="Numberhead"/>
        </w:rPr>
        <w:lastRenderedPageBreak/>
        <w:t>Story</w:t>
      </w:r>
      <w:r>
        <w:tab/>
      </w:r>
    </w:p>
    <w:p w14:paraId="3C326CEB" w14:textId="77777777" w:rsidR="00DB1A92" w:rsidRPr="000748DF" w:rsidRDefault="00DB1A92" w:rsidP="00DB1A92">
      <w:pPr>
        <w:pStyle w:val="keywords"/>
      </w:pPr>
      <w:r>
        <w:rPr>
          <w:rStyle w:val="Numberhead"/>
        </w:rPr>
        <w:t>Notes</w:t>
      </w:r>
      <w:r w:rsidRPr="006A1716">
        <w:tab/>
      </w:r>
    </w:p>
    <w:p w14:paraId="12B3693D" w14:textId="77777777" w:rsidR="00FD0EA3" w:rsidRPr="00F839CC" w:rsidRDefault="00FD0EA3" w:rsidP="00FD0EA3">
      <w:pPr>
        <w:pStyle w:val="Heading5"/>
      </w:pPr>
      <w:r>
        <w:t>1</w:t>
      </w:r>
      <w:r w:rsidRPr="00F839CC">
        <w:t xml:space="preserve"> </w:t>
      </w:r>
    </w:p>
    <w:p w14:paraId="07D917B0" w14:textId="2F19AA7D" w:rsidR="00FD0EA3" w:rsidRPr="00166964" w:rsidRDefault="00FD0EA3" w:rsidP="00FD0EA3">
      <w:pPr>
        <w:pStyle w:val="keywords"/>
      </w:pPr>
      <w:r w:rsidRPr="00D25469">
        <w:rPr>
          <w:rStyle w:val="Numberhead"/>
        </w:rPr>
        <w:t>Peg</w:t>
      </w:r>
      <w:r>
        <w:tab/>
      </w:r>
      <w:r w:rsidR="00A34AAD">
        <w:t>Book peg = tile</w:t>
      </w:r>
    </w:p>
    <w:p w14:paraId="2E6E7C34" w14:textId="77777777" w:rsidR="00FD0EA3" w:rsidRDefault="00FD0EA3" w:rsidP="00FD0EA3">
      <w:pPr>
        <w:pStyle w:val="keywords"/>
      </w:pPr>
      <w:r>
        <w:rPr>
          <w:rStyle w:val="Numberhead"/>
        </w:rPr>
        <w:t>Ch. terrain</w:t>
      </w:r>
      <w:r w:rsidRPr="00A46E8A">
        <w:tab/>
      </w:r>
    </w:p>
    <w:p w14:paraId="5F9F9262" w14:textId="77777777" w:rsidR="00FD0EA3" w:rsidRDefault="00FD0EA3" w:rsidP="00FD0EA3">
      <w:pPr>
        <w:pStyle w:val="keywords"/>
      </w:pPr>
      <w:r>
        <w:rPr>
          <w:rStyle w:val="Numberhead"/>
        </w:rPr>
        <w:t>Themes</w:t>
      </w:r>
      <w:r>
        <w:tab/>
      </w:r>
    </w:p>
    <w:p w14:paraId="07BF9BFC" w14:textId="06F9705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man runs outside to the train station and boards the train to start his work shift.</w:t>
      </w:r>
    </w:p>
    <w:p w14:paraId="5CCFD8F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CC3E522" w14:textId="5CB19F4F" w:rsidR="00FD0EA3" w:rsidRPr="00F839CC" w:rsidRDefault="00A34AAD" w:rsidP="00FD0EA3">
      <w:pPr>
        <w:pStyle w:val="Heading5"/>
      </w:pPr>
      <w:r>
        <w:t>2</w:t>
      </w:r>
      <w:r w:rsidR="00FD0EA3" w:rsidRPr="00F839CC">
        <w:t xml:space="preserve"> </w:t>
      </w:r>
    </w:p>
    <w:p w14:paraId="723A1BEB" w14:textId="30EC69B5" w:rsidR="00FD0EA3" w:rsidRPr="00166964" w:rsidRDefault="00FD0EA3" w:rsidP="00FD0EA3">
      <w:pPr>
        <w:pStyle w:val="keywords"/>
      </w:pPr>
      <w:r w:rsidRPr="00D25469">
        <w:rPr>
          <w:rStyle w:val="Numberhead"/>
        </w:rPr>
        <w:t>Peg</w:t>
      </w:r>
      <w:r>
        <w:tab/>
      </w:r>
      <w:r w:rsidR="00A34AAD" w:rsidRPr="00A34AAD">
        <w:t>wine</w:t>
      </w:r>
    </w:p>
    <w:p w14:paraId="3A4E0D05" w14:textId="77777777" w:rsidR="00FD0EA3" w:rsidRDefault="00FD0EA3" w:rsidP="00FD0EA3">
      <w:pPr>
        <w:pStyle w:val="keywords"/>
      </w:pPr>
      <w:r>
        <w:rPr>
          <w:rStyle w:val="Numberhead"/>
        </w:rPr>
        <w:t>Ch. terrain</w:t>
      </w:r>
      <w:r w:rsidRPr="00A46E8A">
        <w:tab/>
      </w:r>
    </w:p>
    <w:p w14:paraId="5F563C07" w14:textId="77777777" w:rsidR="00FD0EA3" w:rsidRDefault="00FD0EA3" w:rsidP="00FD0EA3">
      <w:pPr>
        <w:pStyle w:val="keywords"/>
      </w:pPr>
      <w:r>
        <w:rPr>
          <w:rStyle w:val="Numberhead"/>
        </w:rPr>
        <w:t>Themes</w:t>
      </w:r>
      <w:r>
        <w:tab/>
      </w:r>
    </w:p>
    <w:p w14:paraId="0A49AFC3" w14:textId="4CD21E1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 xml:space="preserve">The man puts </w:t>
      </w:r>
      <w:r w:rsidR="003A2798" w:rsidRPr="00A34AAD">
        <w:t>a waiter’s</w:t>
      </w:r>
      <w:r w:rsidR="00A34AAD" w:rsidRPr="00A34AAD">
        <w:t xml:space="preserve"> vest on to serve wine in the train's dining car.</w:t>
      </w:r>
    </w:p>
    <w:p w14:paraId="47E88FCD" w14:textId="58551AFF" w:rsidR="00FD0EA3" w:rsidRDefault="00FD0EA3" w:rsidP="00FD0EA3">
      <w:pPr>
        <w:pStyle w:val="keywords"/>
      </w:pPr>
      <w:r w:rsidRPr="003A2798">
        <w:rPr>
          <w:rStyle w:val="Numberhead"/>
        </w:rPr>
        <w:t>Verses</w:t>
      </w:r>
      <w:r w:rsidRPr="003A2798">
        <w:rPr>
          <w:rStyle w:val="Numberhead"/>
        </w:rPr>
        <w:tab/>
      </w:r>
      <w:r w:rsidR="003A2798" w:rsidRPr="003A2798">
        <w:rPr>
          <w:rStyle w:val="Numberhead"/>
        </w:rPr>
        <w:t>12</w:t>
      </w:r>
      <w:r w:rsidR="003A2798">
        <w:t xml:space="preserve"> </w:t>
      </w:r>
      <w:r w:rsidR="003A2798" w:rsidRPr="003A2798">
        <w:t>I do not permit a woman to teach or to assume authority over a man; she must be quiet.</w:t>
      </w:r>
    </w:p>
    <w:p w14:paraId="3FE17BA5" w14:textId="2BF7B9EE" w:rsidR="00FD0EA3" w:rsidRPr="007D64EC" w:rsidRDefault="00A34AAD" w:rsidP="00FD0EA3">
      <w:pPr>
        <w:pStyle w:val="Heading5"/>
      </w:pPr>
      <w:r w:rsidRPr="007D64EC">
        <w:t>3</w:t>
      </w:r>
      <w:r w:rsidR="00FD0EA3" w:rsidRPr="007D64EC">
        <w:t xml:space="preserve"> </w:t>
      </w:r>
    </w:p>
    <w:p w14:paraId="4851506B" w14:textId="7E8930E4" w:rsidR="00FD0EA3" w:rsidRPr="007D64EC" w:rsidRDefault="00FD0EA3" w:rsidP="00FD0EA3">
      <w:pPr>
        <w:pStyle w:val="keywords"/>
      </w:pPr>
      <w:r w:rsidRPr="007D64EC">
        <w:rPr>
          <w:rStyle w:val="Numberhead"/>
        </w:rPr>
        <w:t>Peg</w:t>
      </w:r>
      <w:r w:rsidRPr="007D64EC">
        <w:tab/>
      </w:r>
      <w:r w:rsidR="00A34AAD" w:rsidRPr="007D64EC">
        <w:t>Maui</w:t>
      </w:r>
    </w:p>
    <w:p w14:paraId="7286ECCA" w14:textId="77777777" w:rsidR="00FD0EA3" w:rsidRPr="007D64EC" w:rsidRDefault="00FD0EA3" w:rsidP="00FD0EA3">
      <w:pPr>
        <w:pStyle w:val="keywords"/>
      </w:pPr>
      <w:r w:rsidRPr="007D64EC">
        <w:rPr>
          <w:rStyle w:val="Numberhead"/>
        </w:rPr>
        <w:t>Ch. terrain</w:t>
      </w:r>
      <w:r w:rsidRPr="007D64EC">
        <w:tab/>
      </w:r>
    </w:p>
    <w:p w14:paraId="3D36EC02" w14:textId="77777777" w:rsidR="00FD0EA3" w:rsidRDefault="00FD0EA3" w:rsidP="00FD0EA3">
      <w:pPr>
        <w:pStyle w:val="keywords"/>
      </w:pPr>
      <w:r>
        <w:rPr>
          <w:rStyle w:val="Numberhead"/>
        </w:rPr>
        <w:t>Themes</w:t>
      </w:r>
      <w:r>
        <w:tab/>
      </w:r>
    </w:p>
    <w:p w14:paraId="7F08CE7B" w14:textId="6F853EF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works its way up the Maui volcano while they sip wine and eat macadamia nuts.</w:t>
      </w:r>
    </w:p>
    <w:p w14:paraId="0FE64903" w14:textId="77777777" w:rsidR="00FD0EA3" w:rsidRPr="003F58FE" w:rsidRDefault="00FD0EA3" w:rsidP="00FD0EA3">
      <w:pPr>
        <w:pStyle w:val="keywords"/>
        <w:rPr>
          <w:rStyle w:val="Numberhead"/>
          <w:lang w:val="pt-BR"/>
        </w:rPr>
      </w:pPr>
      <w:r w:rsidRPr="003F58FE">
        <w:rPr>
          <w:rStyle w:val="Numberhead"/>
          <w:lang w:val="pt-BR"/>
        </w:rPr>
        <w:t>Verses</w:t>
      </w:r>
      <w:r w:rsidRPr="003F58FE">
        <w:rPr>
          <w:rStyle w:val="Numberhead"/>
          <w:lang w:val="pt-BR"/>
        </w:rPr>
        <w:tab/>
      </w:r>
    </w:p>
    <w:p w14:paraId="108BA32D" w14:textId="0D9AED0A" w:rsidR="00FD0EA3" w:rsidRPr="003F58FE" w:rsidRDefault="00A34AAD" w:rsidP="00FD0EA3">
      <w:pPr>
        <w:pStyle w:val="Heading5"/>
        <w:rPr>
          <w:lang w:val="pt-BR"/>
        </w:rPr>
      </w:pPr>
      <w:r w:rsidRPr="003F58FE">
        <w:rPr>
          <w:lang w:val="pt-BR"/>
        </w:rPr>
        <w:t>4</w:t>
      </w:r>
      <w:r w:rsidR="00FD0EA3" w:rsidRPr="003F58FE">
        <w:rPr>
          <w:lang w:val="pt-BR"/>
        </w:rPr>
        <w:t xml:space="preserve"> </w:t>
      </w:r>
    </w:p>
    <w:p w14:paraId="57FFB9D5" w14:textId="20ED73DD" w:rsidR="00FD0EA3" w:rsidRPr="003F58FE" w:rsidRDefault="00FD0EA3" w:rsidP="00FD0EA3">
      <w:pPr>
        <w:pStyle w:val="keywords"/>
        <w:rPr>
          <w:lang w:val="pt-BR"/>
        </w:rPr>
      </w:pPr>
      <w:r w:rsidRPr="003F58FE">
        <w:rPr>
          <w:rStyle w:val="Numberhead"/>
          <w:lang w:val="pt-BR"/>
        </w:rPr>
        <w:t>Peg</w:t>
      </w:r>
      <w:r w:rsidRPr="003F58FE">
        <w:rPr>
          <w:lang w:val="pt-BR"/>
        </w:rPr>
        <w:tab/>
      </w:r>
      <w:r w:rsidR="00A34AAD" w:rsidRPr="003F58FE">
        <w:rPr>
          <w:lang w:val="pt-BR"/>
        </w:rPr>
        <w:t>Euro</w:t>
      </w:r>
    </w:p>
    <w:p w14:paraId="0888FAF9" w14:textId="77777777" w:rsidR="00FD0EA3" w:rsidRPr="003F58FE" w:rsidRDefault="00FD0EA3" w:rsidP="00FD0EA3">
      <w:pPr>
        <w:pStyle w:val="keywords"/>
        <w:rPr>
          <w:lang w:val="pt-BR"/>
        </w:rPr>
      </w:pPr>
      <w:r w:rsidRPr="003F58FE">
        <w:rPr>
          <w:rStyle w:val="Numberhead"/>
          <w:lang w:val="pt-BR"/>
        </w:rPr>
        <w:t>Ch. terrain</w:t>
      </w:r>
      <w:r w:rsidRPr="003F58FE">
        <w:rPr>
          <w:lang w:val="pt-BR"/>
        </w:rPr>
        <w:tab/>
      </w:r>
    </w:p>
    <w:p w14:paraId="0A10C6BA" w14:textId="77777777" w:rsidR="00FD0EA3" w:rsidRDefault="00FD0EA3" w:rsidP="00FD0EA3">
      <w:pPr>
        <w:pStyle w:val="keywords"/>
      </w:pPr>
      <w:r>
        <w:rPr>
          <w:rStyle w:val="Numberhead"/>
        </w:rPr>
        <w:t>Themes</w:t>
      </w:r>
      <w:r>
        <w:tab/>
      </w:r>
    </w:p>
    <w:p w14:paraId="40A47DC0" w14:textId="1CE4EBE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conductor munching on nuts, punches the tickets which are also valid as Euro rail tickets.</w:t>
      </w:r>
    </w:p>
    <w:p w14:paraId="017900B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A1D881C" w14:textId="27C54B31" w:rsidR="00FD0EA3" w:rsidRPr="00F839CC" w:rsidRDefault="00A34AAD" w:rsidP="00FD0EA3">
      <w:pPr>
        <w:pStyle w:val="Heading5"/>
      </w:pPr>
      <w:r>
        <w:t>5</w:t>
      </w:r>
      <w:r w:rsidR="00FD0EA3" w:rsidRPr="00F839CC">
        <w:t xml:space="preserve"> </w:t>
      </w:r>
    </w:p>
    <w:p w14:paraId="79FB57E9" w14:textId="3538E1DC" w:rsidR="00FD0EA3" w:rsidRPr="00166964" w:rsidRDefault="00FD0EA3" w:rsidP="00FD0EA3">
      <w:pPr>
        <w:pStyle w:val="keywords"/>
      </w:pPr>
      <w:r w:rsidRPr="00D25469">
        <w:rPr>
          <w:rStyle w:val="Numberhead"/>
        </w:rPr>
        <w:t>Peg</w:t>
      </w:r>
      <w:r>
        <w:tab/>
      </w:r>
      <w:r w:rsidR="00A34AAD" w:rsidRPr="00A34AAD">
        <w:t>wheel</w:t>
      </w:r>
    </w:p>
    <w:p w14:paraId="3A6884C3" w14:textId="77777777" w:rsidR="00FD0EA3" w:rsidRDefault="00FD0EA3" w:rsidP="00FD0EA3">
      <w:pPr>
        <w:pStyle w:val="keywords"/>
      </w:pPr>
      <w:r>
        <w:rPr>
          <w:rStyle w:val="Numberhead"/>
        </w:rPr>
        <w:t>Ch. terrain</w:t>
      </w:r>
      <w:r w:rsidRPr="00A46E8A">
        <w:tab/>
      </w:r>
    </w:p>
    <w:p w14:paraId="56B9F97E" w14:textId="77777777" w:rsidR="00FD0EA3" w:rsidRDefault="00FD0EA3" w:rsidP="00FD0EA3">
      <w:pPr>
        <w:pStyle w:val="keywords"/>
      </w:pPr>
      <w:r>
        <w:rPr>
          <w:rStyle w:val="Numberhead"/>
        </w:rPr>
        <w:t>Themes</w:t>
      </w:r>
      <w:r>
        <w:tab/>
      </w:r>
    </w:p>
    <w:p w14:paraId="37A529A5" w14:textId="798DDD9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returns to the station and the train wheels screech to a halt.</w:t>
      </w:r>
    </w:p>
    <w:p w14:paraId="563B74B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1FA2950" w14:textId="6D93BDE7" w:rsidR="00FD0EA3" w:rsidRPr="00F839CC" w:rsidRDefault="00A34AAD" w:rsidP="00FD0EA3">
      <w:pPr>
        <w:pStyle w:val="Heading5"/>
      </w:pPr>
      <w:r>
        <w:t>6</w:t>
      </w:r>
      <w:r w:rsidR="00FD0EA3" w:rsidRPr="00F839CC">
        <w:t xml:space="preserve"> </w:t>
      </w:r>
    </w:p>
    <w:p w14:paraId="350FB3CF" w14:textId="304CA429" w:rsidR="00FD0EA3" w:rsidRPr="00166964" w:rsidRDefault="00FD0EA3" w:rsidP="00FD0EA3">
      <w:pPr>
        <w:pStyle w:val="keywords"/>
      </w:pPr>
      <w:r w:rsidRPr="00D25469">
        <w:rPr>
          <w:rStyle w:val="Numberhead"/>
        </w:rPr>
        <w:t>Peg</w:t>
      </w:r>
      <w:r>
        <w:tab/>
      </w:r>
      <w:r w:rsidR="00A34AAD" w:rsidRPr="00A34AAD">
        <w:t>ash</w:t>
      </w:r>
    </w:p>
    <w:p w14:paraId="3671EC8F" w14:textId="77777777" w:rsidR="00FD0EA3" w:rsidRDefault="00FD0EA3" w:rsidP="00FD0EA3">
      <w:pPr>
        <w:pStyle w:val="keywords"/>
      </w:pPr>
      <w:r>
        <w:rPr>
          <w:rStyle w:val="Numberhead"/>
        </w:rPr>
        <w:t>Ch. terrain</w:t>
      </w:r>
      <w:r w:rsidRPr="00A46E8A">
        <w:tab/>
      </w:r>
    </w:p>
    <w:p w14:paraId="4B8CF40E" w14:textId="77777777" w:rsidR="00FD0EA3" w:rsidRDefault="00FD0EA3" w:rsidP="00FD0EA3">
      <w:pPr>
        <w:pStyle w:val="keywords"/>
      </w:pPr>
      <w:r>
        <w:rPr>
          <w:rStyle w:val="Numberhead"/>
        </w:rPr>
        <w:lastRenderedPageBreak/>
        <w:t>Themes</w:t>
      </w:r>
      <w:r>
        <w:tab/>
      </w:r>
    </w:p>
    <w:p w14:paraId="797B8936" w14:textId="74A8723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volcano has left ash on all the wine glasses.</w:t>
      </w:r>
    </w:p>
    <w:p w14:paraId="134BCB70" w14:textId="4B2E547C" w:rsidR="00FD0EA3" w:rsidRDefault="00FD0EA3" w:rsidP="00FD0EA3">
      <w:pPr>
        <w:pStyle w:val="keywords"/>
      </w:pPr>
      <w:r w:rsidRPr="00F10443">
        <w:rPr>
          <w:rStyle w:val="Numberhead"/>
        </w:rPr>
        <w:t>Verses</w:t>
      </w:r>
      <w:r w:rsidRPr="00F10443">
        <w:rPr>
          <w:rStyle w:val="Numberhead"/>
        </w:rPr>
        <w:tab/>
      </w:r>
      <w:r w:rsidR="007D64EC">
        <w:rPr>
          <w:rStyle w:val="Numberhead"/>
        </w:rPr>
        <w:t>2-4a</w:t>
      </w:r>
      <w:r w:rsidR="007D64EC">
        <w:t xml:space="preserve"> </w:t>
      </w:r>
      <w:r w:rsidR="007D64EC" w:rsidRPr="007D64EC">
        <w:t>...These are the things you are to teach and insist on. ● If anyone teaches otherwise and does not agree to the sound instruction of our Lord Jesus Christ and to godly teaching, ● they are conceited and understand nothing</w:t>
      </w:r>
      <w:r w:rsidR="007D64EC">
        <w:t>…</w:t>
      </w:r>
    </w:p>
    <w:p w14:paraId="0B2F1520" w14:textId="6608BE4F" w:rsidR="007D64EC" w:rsidRDefault="007D64EC" w:rsidP="00FD0EA3">
      <w:pPr>
        <w:pStyle w:val="keywords"/>
      </w:pPr>
      <w:r>
        <w:rPr>
          <w:rStyle w:val="Numberhead"/>
        </w:rPr>
        <w:tab/>
      </w:r>
      <w:r w:rsidRPr="007D64EC">
        <w:rPr>
          <w:rStyle w:val="Numberhead"/>
        </w:rPr>
        <w:t>4b-5</w:t>
      </w:r>
      <w:r>
        <w:t xml:space="preserve"> </w:t>
      </w:r>
      <w:r w:rsidRPr="007D64EC">
        <w:t>...They have an unhealthy interest in controversies and quarrels about words that result in envy, strife, malicious talk, evil suspicions ● and constant friction between people of corrupt mind, who have been robbed of the truth and who think that godliness is a means to financial gain.</w:t>
      </w:r>
    </w:p>
    <w:p w14:paraId="7879BE67" w14:textId="4E403BCE" w:rsidR="009E51D4" w:rsidRPr="009E51D4" w:rsidRDefault="009E51D4" w:rsidP="00FD0EA3">
      <w:pPr>
        <w:pStyle w:val="keywords"/>
      </w:pPr>
      <w:r>
        <w:rPr>
          <w:rStyle w:val="Numberhead"/>
        </w:rPr>
        <w:tab/>
      </w:r>
      <w:r w:rsidRPr="009E51D4">
        <w:rPr>
          <w:rStyle w:val="Numberhead"/>
        </w:rPr>
        <w:t>9-10</w:t>
      </w:r>
      <w:r>
        <w:t xml:space="preserve"> </w:t>
      </w:r>
      <w:r w:rsidRPr="009E51D4">
        <w:t>Those who want to get rich fall into temptation and a trap and into many foolish and harmful desires that plunge people into ruin and destruction. ● For the love of money is a root of all kinds of evil. Some people, eager for money, have wandered from the faith and pierced themselves with many griefs.</w:t>
      </w:r>
    </w:p>
    <w:p w14:paraId="17E50EF1" w14:textId="50B962C9" w:rsidR="00DB795E" w:rsidRDefault="000C4C07" w:rsidP="00DB795E">
      <w:pPr>
        <w:pStyle w:val="Heading3"/>
      </w:pPr>
      <w:r w:rsidRPr="006A05C8">
        <w:t>2 Timothy</w:t>
      </w:r>
    </w:p>
    <w:p w14:paraId="2F3E83F9" w14:textId="6B045A67"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wall clock</w:t>
      </w:r>
    </w:p>
    <w:p w14:paraId="0C59A9C6" w14:textId="5076D480" w:rsidR="00DB1A92" w:rsidRDefault="00DB1A92" w:rsidP="00DB1A92">
      <w:pPr>
        <w:pStyle w:val="keywords"/>
      </w:pPr>
      <w:r>
        <w:rPr>
          <w:rStyle w:val="Numberhead"/>
        </w:rPr>
        <w:t>Peg</w:t>
      </w:r>
      <w:r w:rsidRPr="000748DF">
        <w:tab/>
      </w:r>
      <w:r>
        <w:t xml:space="preserve">16 = </w:t>
      </w:r>
      <w:r w:rsidR="003A489E">
        <w:t>dish</w:t>
      </w:r>
    </w:p>
    <w:p w14:paraId="66D2BAE3" w14:textId="7989F6E3" w:rsidR="00DB1A92" w:rsidRPr="00FD102C" w:rsidRDefault="003C7CD5" w:rsidP="00DB1A92">
      <w:pPr>
        <w:pStyle w:val="keywords"/>
      </w:pPr>
      <w:r>
        <w:rPr>
          <w:rStyle w:val="Numberhead"/>
        </w:rPr>
        <w:t>Book terrain</w:t>
      </w:r>
      <w:r>
        <w:rPr>
          <w:rStyle w:val="Numberhead"/>
        </w:rPr>
        <w:tab/>
      </w:r>
      <w:r w:rsidR="00FD102C">
        <w:t>Restaurant BOH</w:t>
      </w:r>
    </w:p>
    <w:p w14:paraId="3D588BE1" w14:textId="77777777" w:rsidR="00DB1A92" w:rsidRDefault="00DB1A92" w:rsidP="00DB1A92">
      <w:pPr>
        <w:pStyle w:val="keywords"/>
      </w:pPr>
      <w:r w:rsidRPr="000748DF">
        <w:rPr>
          <w:rStyle w:val="Numberhead"/>
        </w:rPr>
        <w:t>Story</w:t>
      </w:r>
      <w:r>
        <w:tab/>
      </w:r>
    </w:p>
    <w:p w14:paraId="08FB026B" w14:textId="77777777" w:rsidR="00DB1A92" w:rsidRPr="000748DF" w:rsidRDefault="00DB1A92" w:rsidP="00DB1A92">
      <w:pPr>
        <w:pStyle w:val="keywords"/>
      </w:pPr>
      <w:r>
        <w:rPr>
          <w:rStyle w:val="Numberhead"/>
        </w:rPr>
        <w:t>Notes</w:t>
      </w:r>
      <w:r w:rsidRPr="006A1716">
        <w:tab/>
      </w:r>
    </w:p>
    <w:p w14:paraId="5DC8540A" w14:textId="77777777" w:rsidR="00FD0EA3" w:rsidRPr="00F839CC" w:rsidRDefault="00FD0EA3" w:rsidP="00FD0EA3">
      <w:pPr>
        <w:pStyle w:val="Heading5"/>
      </w:pPr>
      <w:r>
        <w:t>1</w:t>
      </w:r>
      <w:r w:rsidRPr="00F839CC">
        <w:t xml:space="preserve"> </w:t>
      </w:r>
    </w:p>
    <w:p w14:paraId="694CE0FE" w14:textId="18951C5D" w:rsidR="00FD0EA3" w:rsidRPr="00166964" w:rsidRDefault="00FD0EA3" w:rsidP="00FD0EA3">
      <w:pPr>
        <w:pStyle w:val="keywords"/>
      </w:pPr>
      <w:r w:rsidRPr="00D25469">
        <w:rPr>
          <w:rStyle w:val="Numberhead"/>
        </w:rPr>
        <w:t>Peg</w:t>
      </w:r>
      <w:r>
        <w:tab/>
      </w:r>
      <w:r w:rsidR="00A34AAD">
        <w:t>Book peg = dish</w:t>
      </w:r>
    </w:p>
    <w:p w14:paraId="4560568D" w14:textId="77777777" w:rsidR="00FD0EA3" w:rsidRDefault="00FD0EA3" w:rsidP="00FD0EA3">
      <w:pPr>
        <w:pStyle w:val="keywords"/>
      </w:pPr>
      <w:r>
        <w:rPr>
          <w:rStyle w:val="Numberhead"/>
        </w:rPr>
        <w:t>Ch. terrain</w:t>
      </w:r>
      <w:r w:rsidRPr="00A46E8A">
        <w:tab/>
      </w:r>
    </w:p>
    <w:p w14:paraId="1BE536BE" w14:textId="77777777" w:rsidR="00FD0EA3" w:rsidRDefault="00FD0EA3" w:rsidP="00FD0EA3">
      <w:pPr>
        <w:pStyle w:val="keywords"/>
      </w:pPr>
      <w:r>
        <w:rPr>
          <w:rStyle w:val="Numberhead"/>
        </w:rPr>
        <w:t>Themes</w:t>
      </w:r>
      <w:r>
        <w:tab/>
      </w:r>
    </w:p>
    <w:p w14:paraId="4371D07E" w14:textId="76CE3E5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waiter goes in the back door to the kitchen with wine glasses and checks the clock on the wall.</w:t>
      </w:r>
    </w:p>
    <w:p w14:paraId="005857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82E22A0" w14:textId="07FCACE6" w:rsidR="00FD0EA3" w:rsidRPr="00F839CC" w:rsidRDefault="00A34AAD" w:rsidP="00FD0EA3">
      <w:pPr>
        <w:pStyle w:val="Heading5"/>
      </w:pPr>
      <w:r>
        <w:t>2</w:t>
      </w:r>
      <w:r w:rsidR="00FD0EA3" w:rsidRPr="00F839CC">
        <w:t xml:space="preserve"> </w:t>
      </w:r>
    </w:p>
    <w:p w14:paraId="7CF34052" w14:textId="472F09E8" w:rsidR="00FD0EA3" w:rsidRPr="00166964" w:rsidRDefault="00FD0EA3" w:rsidP="00FD0EA3">
      <w:pPr>
        <w:pStyle w:val="keywords"/>
      </w:pPr>
      <w:r w:rsidRPr="00D25469">
        <w:rPr>
          <w:rStyle w:val="Numberhead"/>
        </w:rPr>
        <w:t>Peg</w:t>
      </w:r>
      <w:r>
        <w:tab/>
      </w:r>
      <w:r w:rsidR="00B612E9" w:rsidRPr="00B612E9">
        <w:t>wine</w:t>
      </w:r>
    </w:p>
    <w:p w14:paraId="1AF77D1B" w14:textId="77777777" w:rsidR="00FD0EA3" w:rsidRDefault="00FD0EA3" w:rsidP="00FD0EA3">
      <w:pPr>
        <w:pStyle w:val="keywords"/>
      </w:pPr>
      <w:r>
        <w:rPr>
          <w:rStyle w:val="Numberhead"/>
        </w:rPr>
        <w:t>Ch. terrain</w:t>
      </w:r>
      <w:r w:rsidRPr="00A46E8A">
        <w:tab/>
      </w:r>
    </w:p>
    <w:p w14:paraId="23873D44" w14:textId="77777777" w:rsidR="00FD0EA3" w:rsidRDefault="00FD0EA3" w:rsidP="00FD0EA3">
      <w:pPr>
        <w:pStyle w:val="keywords"/>
      </w:pPr>
      <w:r>
        <w:rPr>
          <w:rStyle w:val="Numberhead"/>
        </w:rPr>
        <w:t>Themes</w:t>
      </w:r>
      <w:r>
        <w:tab/>
      </w:r>
    </w:p>
    <w:p w14:paraId="164625FC" w14:textId="6025DC49" w:rsidR="00FD0EA3" w:rsidRPr="0048334D" w:rsidRDefault="00FD0EA3" w:rsidP="00FD0EA3">
      <w:pPr>
        <w:pStyle w:val="keywords"/>
        <w:rPr>
          <w:rStyle w:val="Numberhead"/>
          <w:rFonts w:asciiTheme="minorHAnsi" w:hAnsiTheme="minorHAnsi"/>
          <w:color w:val="auto"/>
          <w:sz w:val="20"/>
        </w:rPr>
      </w:pPr>
      <w:proofErr w:type="gramStart"/>
      <w:r w:rsidRPr="003D1666">
        <w:rPr>
          <w:rStyle w:val="Numberhead"/>
        </w:rPr>
        <w:t>Story</w:t>
      </w:r>
      <w:proofErr w:type="gramEnd"/>
      <w:r>
        <w:tab/>
      </w:r>
      <w:r w:rsidR="00B612E9" w:rsidRPr="00B612E9">
        <w:t>He asks the chef to wash the empty wine glasses in a dishwasher rack and for a bite to eat.</w:t>
      </w:r>
    </w:p>
    <w:p w14:paraId="1C2BE494" w14:textId="58BFD499" w:rsidR="00FD0EA3" w:rsidRPr="003A2798" w:rsidRDefault="00FD0EA3" w:rsidP="003A2798">
      <w:pPr>
        <w:pStyle w:val="keywords"/>
        <w:rPr>
          <w:rStyle w:val="Numberhead"/>
          <w:rFonts w:asciiTheme="minorHAnsi" w:hAnsiTheme="minorHAnsi"/>
          <w:color w:val="auto"/>
          <w:sz w:val="20"/>
        </w:rPr>
      </w:pPr>
      <w:r w:rsidRPr="00F10443">
        <w:rPr>
          <w:rStyle w:val="Numberhead"/>
        </w:rPr>
        <w:t>Verses</w:t>
      </w:r>
      <w:r w:rsidRPr="00F10443">
        <w:rPr>
          <w:rStyle w:val="Numberhead"/>
        </w:rPr>
        <w:tab/>
      </w:r>
      <w:r w:rsidR="003A2798">
        <w:rPr>
          <w:rStyle w:val="Numberhead"/>
        </w:rPr>
        <w:t>15</w:t>
      </w:r>
      <w:r w:rsidR="003A2798">
        <w:t xml:space="preserve"> </w:t>
      </w:r>
      <w:r w:rsidR="003A2798" w:rsidRPr="003A2798">
        <w:t>Do your best to present yourself to God as one approved, a worker who does not need to be ashamed and who correctly handles the word of truth.</w:t>
      </w:r>
    </w:p>
    <w:p w14:paraId="5AECC5CD" w14:textId="217E5DBC" w:rsidR="00FD0EA3" w:rsidRPr="00F839CC" w:rsidRDefault="00A34AAD" w:rsidP="00FD0EA3">
      <w:pPr>
        <w:pStyle w:val="Heading5"/>
      </w:pPr>
      <w:r>
        <w:t>3</w:t>
      </w:r>
      <w:r w:rsidR="00FD0EA3" w:rsidRPr="00F839CC">
        <w:t xml:space="preserve"> </w:t>
      </w:r>
    </w:p>
    <w:p w14:paraId="486D209D" w14:textId="23AEC260" w:rsidR="00FD0EA3" w:rsidRPr="00166964" w:rsidRDefault="00FD0EA3" w:rsidP="00FD0EA3">
      <w:pPr>
        <w:pStyle w:val="keywords"/>
      </w:pPr>
      <w:r w:rsidRPr="00D25469">
        <w:rPr>
          <w:rStyle w:val="Numberhead"/>
        </w:rPr>
        <w:t>Peg</w:t>
      </w:r>
      <w:r>
        <w:tab/>
      </w:r>
      <w:r w:rsidR="00B612E9" w:rsidRPr="00B612E9">
        <w:t>yam</w:t>
      </w:r>
    </w:p>
    <w:p w14:paraId="1D890A64" w14:textId="77777777" w:rsidR="00FD0EA3" w:rsidRDefault="00FD0EA3" w:rsidP="00FD0EA3">
      <w:pPr>
        <w:pStyle w:val="keywords"/>
      </w:pPr>
      <w:r>
        <w:rPr>
          <w:rStyle w:val="Numberhead"/>
        </w:rPr>
        <w:t>Ch. terrain</w:t>
      </w:r>
      <w:r w:rsidRPr="00A46E8A">
        <w:tab/>
      </w:r>
    </w:p>
    <w:p w14:paraId="2D6072A0" w14:textId="77777777" w:rsidR="00FD0EA3" w:rsidRDefault="00FD0EA3" w:rsidP="00FD0EA3">
      <w:pPr>
        <w:pStyle w:val="keywords"/>
      </w:pPr>
      <w:r>
        <w:rPr>
          <w:rStyle w:val="Numberhead"/>
        </w:rPr>
        <w:t>Themes</w:t>
      </w:r>
      <w:r>
        <w:tab/>
      </w:r>
    </w:p>
    <w:p w14:paraId="681A24DC" w14:textId="4152169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chef grabs some browned buttered yams in half sheet pan in oven.</w:t>
      </w:r>
    </w:p>
    <w:p w14:paraId="4E0509BA" w14:textId="2E93FF57" w:rsidR="00FD0EA3" w:rsidRPr="003A2798" w:rsidRDefault="00FD0EA3" w:rsidP="00FD0EA3">
      <w:pPr>
        <w:pStyle w:val="keywords"/>
      </w:pPr>
      <w:r w:rsidRPr="00F10443">
        <w:rPr>
          <w:rStyle w:val="Numberhead"/>
        </w:rPr>
        <w:lastRenderedPageBreak/>
        <w:t>Verses</w:t>
      </w:r>
      <w:r w:rsidRPr="00F10443">
        <w:rPr>
          <w:rStyle w:val="Numberhead"/>
        </w:rPr>
        <w:tab/>
      </w:r>
      <w:r w:rsidR="003A2798">
        <w:rPr>
          <w:rStyle w:val="Numberhead"/>
        </w:rPr>
        <w:t>16</w:t>
      </w:r>
      <w:r w:rsidR="003A2798">
        <w:t xml:space="preserve"> </w:t>
      </w:r>
      <w:r w:rsidR="003A2798" w:rsidRPr="003A2798">
        <w:t xml:space="preserve">All Scripture is God-breathed and is useful for teaching, rebuking, </w:t>
      </w:r>
      <w:proofErr w:type="gramStart"/>
      <w:r w:rsidR="003A2798" w:rsidRPr="003A2798">
        <w:t>correcting</w:t>
      </w:r>
      <w:proofErr w:type="gramEnd"/>
      <w:r w:rsidR="003A2798" w:rsidRPr="003A2798">
        <w:t xml:space="preserve"> and training in righteousness,</w:t>
      </w:r>
    </w:p>
    <w:p w14:paraId="3252FD70" w14:textId="04EEFABE" w:rsidR="00FD0EA3" w:rsidRPr="00F839CC" w:rsidRDefault="00A34AAD" w:rsidP="00FD0EA3">
      <w:pPr>
        <w:pStyle w:val="Heading5"/>
      </w:pPr>
      <w:r>
        <w:t>4</w:t>
      </w:r>
      <w:r w:rsidR="00FD0EA3" w:rsidRPr="00F839CC">
        <w:t xml:space="preserve"> </w:t>
      </w:r>
    </w:p>
    <w:p w14:paraId="34D17580" w14:textId="0FDFD496" w:rsidR="00FD0EA3" w:rsidRPr="00166964" w:rsidRDefault="00FD0EA3" w:rsidP="00FD0EA3">
      <w:pPr>
        <w:pStyle w:val="keywords"/>
      </w:pPr>
      <w:r w:rsidRPr="00D25469">
        <w:rPr>
          <w:rStyle w:val="Numberhead"/>
        </w:rPr>
        <w:t>Peg</w:t>
      </w:r>
      <w:r>
        <w:tab/>
      </w:r>
      <w:r w:rsidR="00B612E9" w:rsidRPr="00B612E9">
        <w:t>roe</w:t>
      </w:r>
    </w:p>
    <w:p w14:paraId="629571BC" w14:textId="77777777" w:rsidR="00FD0EA3" w:rsidRDefault="00FD0EA3" w:rsidP="00FD0EA3">
      <w:pPr>
        <w:pStyle w:val="keywords"/>
      </w:pPr>
      <w:r>
        <w:rPr>
          <w:rStyle w:val="Numberhead"/>
        </w:rPr>
        <w:t>Ch. terrain</w:t>
      </w:r>
      <w:r w:rsidRPr="00A46E8A">
        <w:tab/>
      </w:r>
    </w:p>
    <w:p w14:paraId="1A392905" w14:textId="77777777" w:rsidR="00FD0EA3" w:rsidRDefault="00FD0EA3" w:rsidP="00FD0EA3">
      <w:pPr>
        <w:pStyle w:val="keywords"/>
      </w:pPr>
      <w:r>
        <w:rPr>
          <w:rStyle w:val="Numberhead"/>
        </w:rPr>
        <w:t>Themes</w:t>
      </w:r>
      <w:r>
        <w:tab/>
      </w:r>
    </w:p>
    <w:p w14:paraId="1DE751A0" w14:textId="1019FD9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chef adds leftover roe caviar to meals but spills some on the floor. He wants to kneel but can't without pads.</w:t>
      </w:r>
    </w:p>
    <w:p w14:paraId="4E33326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31AA290" w14:textId="24138B15" w:rsidR="00DB795E" w:rsidRDefault="000C4C07" w:rsidP="00DB795E">
      <w:pPr>
        <w:pStyle w:val="Heading3"/>
      </w:pPr>
      <w:r w:rsidRPr="006A05C8">
        <w:t>Titus</w:t>
      </w:r>
      <w:r w:rsidRPr="006A05C8">
        <w:tab/>
      </w:r>
    </w:p>
    <w:p w14:paraId="1CCB69B7" w14:textId="5D0C0972"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tighten</w:t>
      </w:r>
    </w:p>
    <w:p w14:paraId="42A35717" w14:textId="60F2E5B6" w:rsidR="00DB1A92" w:rsidRDefault="00DB1A92" w:rsidP="00DB1A92">
      <w:pPr>
        <w:pStyle w:val="keywords"/>
      </w:pPr>
      <w:r>
        <w:rPr>
          <w:rStyle w:val="Numberhead"/>
        </w:rPr>
        <w:t>Peg</w:t>
      </w:r>
      <w:r w:rsidRPr="000748DF">
        <w:tab/>
      </w:r>
      <w:r>
        <w:t xml:space="preserve">17 = </w:t>
      </w:r>
      <w:r w:rsidR="003A489E">
        <w:t>duck</w:t>
      </w:r>
      <w:r w:rsidR="00FD102C">
        <w:t>?</w:t>
      </w:r>
    </w:p>
    <w:p w14:paraId="0F50DD62" w14:textId="47A64D29" w:rsidR="00DB1A92" w:rsidRPr="00FD102C" w:rsidRDefault="003C7CD5" w:rsidP="00DB1A92">
      <w:pPr>
        <w:pStyle w:val="keywords"/>
      </w:pPr>
      <w:r>
        <w:rPr>
          <w:rStyle w:val="Numberhead"/>
        </w:rPr>
        <w:t>Book terrain</w:t>
      </w:r>
      <w:r>
        <w:rPr>
          <w:rStyle w:val="Numberhead"/>
        </w:rPr>
        <w:tab/>
      </w:r>
      <w:r w:rsidR="00FD102C" w:rsidRPr="00FD102C">
        <w:t>leather store</w:t>
      </w:r>
    </w:p>
    <w:p w14:paraId="2C49ABC7" w14:textId="7724FC60" w:rsidR="00DB1A92" w:rsidRDefault="00DB1A92" w:rsidP="00DB1A92">
      <w:pPr>
        <w:pStyle w:val="keywords"/>
      </w:pPr>
      <w:r w:rsidRPr="000748DF">
        <w:rPr>
          <w:rStyle w:val="Numberhead"/>
        </w:rPr>
        <w:t>Story</w:t>
      </w:r>
      <w:r>
        <w:tab/>
      </w:r>
      <w:r w:rsidR="00FD102C">
        <w:t xml:space="preserve">The chef tightens his </w:t>
      </w:r>
      <w:proofErr w:type="gramStart"/>
      <w:r w:rsidR="00FD102C">
        <w:t>belt</w:t>
      </w:r>
      <w:proofErr w:type="gramEnd"/>
      <w:r w:rsidR="00FD102C">
        <w:t xml:space="preserve"> but it breaks forcing him to go to a leather store for a new one.</w:t>
      </w:r>
    </w:p>
    <w:p w14:paraId="214FCD75" w14:textId="77777777" w:rsidR="00DB1A92" w:rsidRPr="000748DF" w:rsidRDefault="00DB1A92" w:rsidP="00DB1A92">
      <w:pPr>
        <w:pStyle w:val="keywords"/>
      </w:pPr>
      <w:r>
        <w:rPr>
          <w:rStyle w:val="Numberhead"/>
        </w:rPr>
        <w:t>Notes</w:t>
      </w:r>
      <w:r w:rsidRPr="006A1716">
        <w:tab/>
      </w:r>
    </w:p>
    <w:p w14:paraId="1D226E7E" w14:textId="77777777" w:rsidR="00FD0EA3" w:rsidRPr="00F839CC" w:rsidRDefault="00FD0EA3" w:rsidP="00FD0EA3">
      <w:pPr>
        <w:pStyle w:val="Heading5"/>
      </w:pPr>
      <w:r>
        <w:t>1</w:t>
      </w:r>
      <w:r w:rsidRPr="00F839CC">
        <w:t xml:space="preserve"> </w:t>
      </w:r>
    </w:p>
    <w:p w14:paraId="4CF5AB05" w14:textId="7E9B2E6D" w:rsidR="00FD0EA3" w:rsidRPr="00166964" w:rsidRDefault="00FD0EA3" w:rsidP="00FD0EA3">
      <w:pPr>
        <w:pStyle w:val="keywords"/>
      </w:pPr>
      <w:r w:rsidRPr="00D25469">
        <w:rPr>
          <w:rStyle w:val="Numberhead"/>
        </w:rPr>
        <w:t>Peg</w:t>
      </w:r>
      <w:r>
        <w:tab/>
      </w:r>
      <w:r w:rsidR="00A34AAD">
        <w:t>Book peg = duck?</w:t>
      </w:r>
    </w:p>
    <w:p w14:paraId="07AEB117" w14:textId="77777777" w:rsidR="00FD0EA3" w:rsidRDefault="00FD0EA3" w:rsidP="00FD0EA3">
      <w:pPr>
        <w:pStyle w:val="keywords"/>
      </w:pPr>
      <w:r>
        <w:rPr>
          <w:rStyle w:val="Numberhead"/>
        </w:rPr>
        <w:t>Ch. terrain</w:t>
      </w:r>
      <w:r w:rsidRPr="00A46E8A">
        <w:tab/>
      </w:r>
    </w:p>
    <w:p w14:paraId="53CC83C4" w14:textId="77777777" w:rsidR="00FD0EA3" w:rsidRDefault="00FD0EA3" w:rsidP="00FD0EA3">
      <w:pPr>
        <w:pStyle w:val="keywords"/>
      </w:pPr>
      <w:r>
        <w:rPr>
          <w:rStyle w:val="Numberhead"/>
        </w:rPr>
        <w:t>Themes</w:t>
      </w:r>
      <w:r>
        <w:tab/>
      </w:r>
    </w:p>
    <w:p w14:paraId="67E7C9D2" w14:textId="4D9361C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 xml:space="preserve">The chef enters a store with </w:t>
      </w:r>
      <w:r w:rsidR="00BA31C4" w:rsidRPr="00835EB2">
        <w:t>large, padded</w:t>
      </w:r>
      <w:r w:rsidR="00835EB2" w:rsidRPr="00835EB2">
        <w:t xml:space="preserve"> leather door.</w:t>
      </w:r>
    </w:p>
    <w:p w14:paraId="4236726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DCFAF96" w14:textId="699D887F" w:rsidR="00FD0EA3" w:rsidRPr="00F839CC" w:rsidRDefault="00A34AAD" w:rsidP="00FD0EA3">
      <w:pPr>
        <w:pStyle w:val="Heading5"/>
      </w:pPr>
      <w:r>
        <w:t>2</w:t>
      </w:r>
      <w:r w:rsidR="00FD0EA3" w:rsidRPr="00F839CC">
        <w:t xml:space="preserve"> </w:t>
      </w:r>
    </w:p>
    <w:p w14:paraId="638FE2FC" w14:textId="3027F577" w:rsidR="00FD0EA3" w:rsidRPr="00166964" w:rsidRDefault="00FD0EA3" w:rsidP="00FD0EA3">
      <w:pPr>
        <w:pStyle w:val="keywords"/>
      </w:pPr>
      <w:r w:rsidRPr="00D25469">
        <w:rPr>
          <w:rStyle w:val="Numberhead"/>
        </w:rPr>
        <w:t>Peg</w:t>
      </w:r>
      <w:r>
        <w:tab/>
      </w:r>
      <w:r w:rsidR="00BA31C4">
        <w:t>knee</w:t>
      </w:r>
    </w:p>
    <w:p w14:paraId="2203C10E" w14:textId="77777777" w:rsidR="00FD0EA3" w:rsidRDefault="00FD0EA3" w:rsidP="00FD0EA3">
      <w:pPr>
        <w:pStyle w:val="keywords"/>
      </w:pPr>
      <w:r>
        <w:rPr>
          <w:rStyle w:val="Numberhead"/>
        </w:rPr>
        <w:t>Ch. terrain</w:t>
      </w:r>
      <w:r w:rsidRPr="00A46E8A">
        <w:tab/>
      </w:r>
    </w:p>
    <w:p w14:paraId="0511F1F5" w14:textId="77777777" w:rsidR="00FD0EA3" w:rsidRDefault="00FD0EA3" w:rsidP="00FD0EA3">
      <w:pPr>
        <w:pStyle w:val="keywords"/>
      </w:pPr>
      <w:r>
        <w:rPr>
          <w:rStyle w:val="Numberhead"/>
        </w:rPr>
        <w:t>Themes</w:t>
      </w:r>
      <w:r>
        <w:tab/>
      </w:r>
    </w:p>
    <w:p w14:paraId="1C7BFC81" w14:textId="2A740E6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The chef selects some leather knee guards and watches the quirky customers.</w:t>
      </w:r>
    </w:p>
    <w:p w14:paraId="5B9292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1126220" w14:textId="68919073" w:rsidR="00FD0EA3" w:rsidRPr="00F839CC" w:rsidRDefault="00A34AAD" w:rsidP="00FD0EA3">
      <w:pPr>
        <w:pStyle w:val="Heading5"/>
      </w:pPr>
      <w:r>
        <w:t>3</w:t>
      </w:r>
      <w:r w:rsidR="00FD0EA3" w:rsidRPr="00F839CC">
        <w:t xml:space="preserve"> </w:t>
      </w:r>
    </w:p>
    <w:p w14:paraId="594B2696" w14:textId="448A6772" w:rsidR="00FD0EA3" w:rsidRPr="00166964" w:rsidRDefault="00FD0EA3" w:rsidP="00FD0EA3">
      <w:pPr>
        <w:pStyle w:val="keywords"/>
      </w:pPr>
      <w:r w:rsidRPr="00D25469">
        <w:rPr>
          <w:rStyle w:val="Numberhead"/>
        </w:rPr>
        <w:t>Peg</w:t>
      </w:r>
      <w:r>
        <w:tab/>
      </w:r>
      <w:r w:rsidR="00835EB2" w:rsidRPr="00835EB2">
        <w:t>ma</w:t>
      </w:r>
    </w:p>
    <w:p w14:paraId="331434D7" w14:textId="77777777" w:rsidR="00FD0EA3" w:rsidRDefault="00FD0EA3" w:rsidP="00FD0EA3">
      <w:pPr>
        <w:pStyle w:val="keywords"/>
      </w:pPr>
      <w:r>
        <w:rPr>
          <w:rStyle w:val="Numberhead"/>
        </w:rPr>
        <w:t>Ch. terrain</w:t>
      </w:r>
      <w:r w:rsidRPr="00A46E8A">
        <w:tab/>
      </w:r>
    </w:p>
    <w:p w14:paraId="293BE89C" w14:textId="77777777" w:rsidR="00FD0EA3" w:rsidRDefault="00FD0EA3" w:rsidP="00FD0EA3">
      <w:pPr>
        <w:pStyle w:val="keywords"/>
      </w:pPr>
      <w:r>
        <w:rPr>
          <w:rStyle w:val="Numberhead"/>
        </w:rPr>
        <w:t>Themes</w:t>
      </w:r>
      <w:r>
        <w:tab/>
      </w:r>
    </w:p>
    <w:p w14:paraId="7A576D9A" w14:textId="3E9C1BF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A motorcycle mama passes the chef wearing a leather apron, helmet, gloves, and boots.</w:t>
      </w:r>
    </w:p>
    <w:p w14:paraId="0714B159" w14:textId="0FE6CF90" w:rsidR="00FD0EA3" w:rsidRPr="009E51D4" w:rsidRDefault="00FD0EA3" w:rsidP="00FD0EA3">
      <w:pPr>
        <w:pStyle w:val="keywords"/>
      </w:pPr>
      <w:r w:rsidRPr="00F10443">
        <w:rPr>
          <w:rStyle w:val="Numberhead"/>
        </w:rPr>
        <w:t>Verses</w:t>
      </w:r>
      <w:r w:rsidRPr="00F10443">
        <w:rPr>
          <w:rStyle w:val="Numberhead"/>
        </w:rPr>
        <w:tab/>
      </w:r>
      <w:r w:rsidR="009E51D4">
        <w:rPr>
          <w:rStyle w:val="Numberhead"/>
        </w:rPr>
        <w:t>5</w:t>
      </w:r>
      <w:r w:rsidR="009E51D4">
        <w:t xml:space="preserve"> </w:t>
      </w:r>
      <w:r w:rsidR="009E51D4" w:rsidRPr="009E51D4">
        <w:t>he saved us, not because of righteous things we had done, but because of his mercy. He saved us through the washing of rebirth and renewal by the Holy Spirit,</w:t>
      </w:r>
    </w:p>
    <w:p w14:paraId="0BC86F55" w14:textId="5FEDE7F8" w:rsidR="00384D92" w:rsidRDefault="000C4C07" w:rsidP="00384D92">
      <w:pPr>
        <w:pStyle w:val="Heading3"/>
      </w:pPr>
      <w:r w:rsidRPr="006A05C8">
        <w:t>Philemon</w:t>
      </w:r>
    </w:p>
    <w:p w14:paraId="44E8F574" w14:textId="500D07AA" w:rsidR="00DB1A92" w:rsidRPr="000748DF" w:rsidRDefault="00DB1A92" w:rsidP="00FD102C">
      <w:pPr>
        <w:pStyle w:val="keywords"/>
      </w:pPr>
      <w:r w:rsidRPr="00C55749">
        <w:rPr>
          <w:rStyle w:val="Numberhead"/>
        </w:rPr>
        <w:t>Sub. word</w:t>
      </w:r>
      <w:r>
        <w:rPr>
          <w:rStyle w:val="Numberhead"/>
        </w:rPr>
        <w:t>s</w:t>
      </w:r>
      <w:r w:rsidRPr="000748DF">
        <w:tab/>
      </w:r>
      <w:r w:rsidR="00FD102C" w:rsidRPr="00FD102C">
        <w:t>lemon</w:t>
      </w:r>
    </w:p>
    <w:p w14:paraId="381D2D3F" w14:textId="073A6FC9" w:rsidR="00DB1A92" w:rsidRDefault="00DB1A92" w:rsidP="00DB1A92">
      <w:pPr>
        <w:pStyle w:val="keywords"/>
      </w:pPr>
      <w:r>
        <w:rPr>
          <w:rStyle w:val="Numberhead"/>
        </w:rPr>
        <w:t>Peg</w:t>
      </w:r>
      <w:r w:rsidRPr="000748DF">
        <w:tab/>
      </w:r>
      <w:r>
        <w:t xml:space="preserve">1 = </w:t>
      </w:r>
      <w:r w:rsidR="003A489E">
        <w:t>Dove</w:t>
      </w:r>
    </w:p>
    <w:p w14:paraId="525D9603" w14:textId="3F9608CE" w:rsidR="00DB1A92" w:rsidRPr="00FD102C" w:rsidRDefault="003C7CD5" w:rsidP="00DB1A92">
      <w:pPr>
        <w:pStyle w:val="keywords"/>
      </w:pPr>
      <w:r>
        <w:rPr>
          <w:rStyle w:val="Numberhead"/>
        </w:rPr>
        <w:lastRenderedPageBreak/>
        <w:t>Book terrain</w:t>
      </w:r>
      <w:r>
        <w:rPr>
          <w:rStyle w:val="Numberhead"/>
        </w:rPr>
        <w:tab/>
      </w:r>
      <w:r w:rsidR="00FD102C" w:rsidRPr="00FD102C">
        <w:t>ice cream store</w:t>
      </w:r>
    </w:p>
    <w:p w14:paraId="6B50DFE8" w14:textId="210E7A48" w:rsidR="00DB1A92" w:rsidRDefault="00DB1A92" w:rsidP="00DB1A92">
      <w:pPr>
        <w:pStyle w:val="keywords"/>
      </w:pPr>
      <w:r w:rsidRPr="000748DF">
        <w:rPr>
          <w:rStyle w:val="Numberhead"/>
        </w:rPr>
        <w:t>Story</w:t>
      </w:r>
      <w:r>
        <w:tab/>
      </w:r>
      <w:r w:rsidR="003F58FE" w:rsidRPr="00835EB2">
        <w:t xml:space="preserve">The motorcycle woman pulls up to a Baskin-Robbins store. </w:t>
      </w:r>
      <w:r w:rsidR="003F58FE">
        <w:t>Her boyfriend she meets there</w:t>
      </w:r>
      <w:r w:rsidR="003F58FE" w:rsidRPr="00835EB2">
        <w:t xml:space="preserve"> eats too much ice cream and splits his </w:t>
      </w:r>
      <w:r w:rsidR="003F58FE">
        <w:t xml:space="preserve">tightly fitting leather </w:t>
      </w:r>
      <w:r w:rsidR="003F58FE" w:rsidRPr="00835EB2">
        <w:t>pants.</w:t>
      </w:r>
    </w:p>
    <w:p w14:paraId="18AAB9ED" w14:textId="77777777" w:rsidR="00DB1A92" w:rsidRPr="000748DF" w:rsidRDefault="00DB1A92" w:rsidP="00DB1A92">
      <w:pPr>
        <w:pStyle w:val="keywords"/>
      </w:pPr>
      <w:r>
        <w:rPr>
          <w:rStyle w:val="Numberhead"/>
        </w:rPr>
        <w:t>Notes</w:t>
      </w:r>
      <w:r w:rsidRPr="006A1716">
        <w:tab/>
      </w:r>
    </w:p>
    <w:p w14:paraId="781B6196" w14:textId="77777777" w:rsidR="00FD0EA3" w:rsidRDefault="00FD0EA3" w:rsidP="00FD0EA3">
      <w:pPr>
        <w:pStyle w:val="keywords"/>
      </w:pPr>
      <w:r>
        <w:rPr>
          <w:rStyle w:val="Numberhead"/>
        </w:rPr>
        <w:t>Themes</w:t>
      </w:r>
      <w:r>
        <w:tab/>
      </w:r>
    </w:p>
    <w:p w14:paraId="1B351C9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6C1F9C2" w14:textId="3C482157" w:rsidR="008F510B" w:rsidRPr="00C26B78" w:rsidRDefault="008F510B" w:rsidP="008F510B">
      <w:pPr>
        <w:pStyle w:val="Heading2"/>
        <w:rPr>
          <w:lang w:val="en-US"/>
        </w:rPr>
      </w:pPr>
      <w:r w:rsidRPr="00C26B78">
        <w:rPr>
          <w:lang w:val="en-US"/>
        </w:rPr>
        <w:t>New Testament</w:t>
      </w:r>
      <w:r>
        <w:rPr>
          <w:lang w:val="en-US"/>
        </w:rPr>
        <w:t xml:space="preserve"> </w:t>
      </w:r>
      <w:r w:rsidR="00177100">
        <w:rPr>
          <w:lang w:val="en-US"/>
        </w:rPr>
        <w:t>–</w:t>
      </w:r>
      <w:r>
        <w:rPr>
          <w:lang w:val="en-US"/>
        </w:rPr>
        <w:t xml:space="preserve"> </w:t>
      </w:r>
      <w:r w:rsidR="005E73C9">
        <w:rPr>
          <w:lang w:val="en-US"/>
        </w:rPr>
        <w:t>Youth</w:t>
      </w:r>
      <w:r w:rsidR="00177100">
        <w:rPr>
          <w:lang w:val="en-US"/>
        </w:rPr>
        <w:t xml:space="preserve"> ministry</w:t>
      </w:r>
    </w:p>
    <w:p w14:paraId="26CF8F06" w14:textId="03AEAB15" w:rsidR="00AE0E92" w:rsidRDefault="00AE0E92" w:rsidP="00AE0E92">
      <w:pPr>
        <w:pStyle w:val="keywords"/>
      </w:pPr>
      <w:r w:rsidRPr="000748DF">
        <w:rPr>
          <w:rStyle w:val="Numberhead"/>
        </w:rPr>
        <w:t>Story</w:t>
      </w:r>
      <w:r>
        <w:tab/>
      </w:r>
    </w:p>
    <w:p w14:paraId="4367A7C4" w14:textId="0028201B" w:rsidR="00DB795E" w:rsidRDefault="000C4C07" w:rsidP="00DB795E">
      <w:pPr>
        <w:pStyle w:val="Heading3"/>
      </w:pPr>
      <w:r w:rsidRPr="006A05C8">
        <w:t>Hebrews</w:t>
      </w:r>
      <w:r w:rsidRPr="006A05C8">
        <w:tab/>
      </w:r>
    </w:p>
    <w:p w14:paraId="1E64698D" w14:textId="15E2DA79" w:rsidR="00DB1A92" w:rsidRPr="000748DF" w:rsidRDefault="00DB1A92" w:rsidP="00DB1A92">
      <w:pPr>
        <w:pStyle w:val="keywords"/>
      </w:pPr>
      <w:r w:rsidRPr="00C55749">
        <w:rPr>
          <w:rStyle w:val="Numberhead"/>
        </w:rPr>
        <w:t>Sub. word</w:t>
      </w:r>
      <w:r>
        <w:rPr>
          <w:rStyle w:val="Numberhead"/>
        </w:rPr>
        <w:t>s</w:t>
      </w:r>
      <w:r w:rsidRPr="000748DF">
        <w:tab/>
      </w:r>
      <w:r w:rsidR="00687AA8">
        <w:t xml:space="preserve">Hebrews </w:t>
      </w:r>
    </w:p>
    <w:p w14:paraId="0D32137B" w14:textId="22C6682C" w:rsidR="00DB1A92" w:rsidRDefault="00DB1A92" w:rsidP="00DB1A92">
      <w:pPr>
        <w:pStyle w:val="keywords"/>
      </w:pPr>
      <w:r>
        <w:rPr>
          <w:rStyle w:val="Numberhead"/>
        </w:rPr>
        <w:t>Peg</w:t>
      </w:r>
      <w:r w:rsidRPr="000748DF">
        <w:tab/>
      </w:r>
      <w:r>
        <w:t xml:space="preserve">19 = </w:t>
      </w:r>
      <w:r w:rsidR="003A489E">
        <w:t>top hat</w:t>
      </w:r>
    </w:p>
    <w:p w14:paraId="5521FB99" w14:textId="1D861B9F" w:rsidR="00DB1A92" w:rsidRPr="00261B42" w:rsidRDefault="003C7CD5" w:rsidP="00DB1A92">
      <w:pPr>
        <w:pStyle w:val="keywords"/>
      </w:pPr>
      <w:r>
        <w:rPr>
          <w:rStyle w:val="Numberhead"/>
        </w:rPr>
        <w:t>Book terrain</w:t>
      </w:r>
      <w:r>
        <w:rPr>
          <w:rStyle w:val="Numberhead"/>
        </w:rPr>
        <w:tab/>
      </w:r>
      <w:r w:rsidR="00261B42" w:rsidRPr="00261B42">
        <w:t>Israeli tailor shop</w:t>
      </w:r>
    </w:p>
    <w:p w14:paraId="13BDF2FA" w14:textId="2059B81A" w:rsidR="00DB1A92" w:rsidRDefault="00DB1A92" w:rsidP="00DB1A92">
      <w:pPr>
        <w:pStyle w:val="keywords"/>
      </w:pPr>
      <w:r w:rsidRPr="000748DF">
        <w:rPr>
          <w:rStyle w:val="Numberhead"/>
        </w:rPr>
        <w:t>Story</w:t>
      </w:r>
      <w:r>
        <w:tab/>
      </w:r>
      <w:r w:rsidR="00687AA8">
        <w:t>A very conservative haredim tailor shop in the middle of New York City.</w:t>
      </w:r>
    </w:p>
    <w:p w14:paraId="791F24DA" w14:textId="77777777" w:rsidR="00DB1A92" w:rsidRPr="000748DF" w:rsidRDefault="00DB1A92" w:rsidP="00DB1A92">
      <w:pPr>
        <w:pStyle w:val="keywords"/>
      </w:pPr>
      <w:r>
        <w:rPr>
          <w:rStyle w:val="Numberhead"/>
        </w:rPr>
        <w:t>Notes</w:t>
      </w:r>
      <w:r w:rsidRPr="006A1716">
        <w:tab/>
      </w:r>
    </w:p>
    <w:p w14:paraId="0208B6DB" w14:textId="724EBBDA" w:rsidR="00773524" w:rsidRDefault="00773524" w:rsidP="00773524">
      <w:pPr>
        <w:pStyle w:val="Heading4"/>
      </w:pPr>
      <w:r>
        <w:t>The tailor greets the customer</w:t>
      </w:r>
    </w:p>
    <w:p w14:paraId="235B9A58" w14:textId="1AAB0224" w:rsidR="00773524" w:rsidRPr="00AE6A68" w:rsidRDefault="00585E37" w:rsidP="00773524">
      <w:pPr>
        <w:pStyle w:val="keywords"/>
      </w:pPr>
      <w:r>
        <w:rPr>
          <w:rStyle w:val="Numberhead"/>
        </w:rPr>
        <w:t>Scene</w:t>
      </w:r>
      <w:r w:rsidR="00773524" w:rsidRPr="00AE6A68">
        <w:tab/>
      </w:r>
    </w:p>
    <w:p w14:paraId="5F968F3E" w14:textId="77777777" w:rsidR="00FD0EA3" w:rsidRPr="00F839CC" w:rsidRDefault="00FD0EA3" w:rsidP="00FD0EA3">
      <w:pPr>
        <w:pStyle w:val="Heading5"/>
      </w:pPr>
      <w:r>
        <w:t>1</w:t>
      </w:r>
      <w:r w:rsidRPr="00F839CC">
        <w:t xml:space="preserve"> </w:t>
      </w:r>
    </w:p>
    <w:p w14:paraId="2E0214D1" w14:textId="02005E7C" w:rsidR="00FD0EA3" w:rsidRPr="00166964" w:rsidRDefault="00FD0EA3" w:rsidP="00FD0EA3">
      <w:pPr>
        <w:pStyle w:val="keywords"/>
      </w:pPr>
      <w:r w:rsidRPr="00D25469">
        <w:rPr>
          <w:rStyle w:val="Numberhead"/>
        </w:rPr>
        <w:t>Peg</w:t>
      </w:r>
      <w:r>
        <w:tab/>
      </w:r>
      <w:r w:rsidR="00A34AAD">
        <w:t>Book peg</w:t>
      </w:r>
      <w:r w:rsidR="00A81739">
        <w:t>s</w:t>
      </w:r>
      <w:r w:rsidR="00A34AAD">
        <w:t xml:space="preserve"> = </w:t>
      </w:r>
      <w:r w:rsidR="00A81739">
        <w:t>top, hat</w:t>
      </w:r>
    </w:p>
    <w:p w14:paraId="20E560DB" w14:textId="77777777" w:rsidR="00FD0EA3" w:rsidRDefault="00FD0EA3" w:rsidP="00FD0EA3">
      <w:pPr>
        <w:pStyle w:val="keywords"/>
      </w:pPr>
      <w:r>
        <w:rPr>
          <w:rStyle w:val="Numberhead"/>
        </w:rPr>
        <w:t>Ch. terrain</w:t>
      </w:r>
      <w:r w:rsidRPr="00A46E8A">
        <w:tab/>
      </w:r>
    </w:p>
    <w:p w14:paraId="1AC17D9D" w14:textId="77777777" w:rsidR="00FD0EA3" w:rsidRDefault="00FD0EA3" w:rsidP="00FD0EA3">
      <w:pPr>
        <w:pStyle w:val="keywords"/>
      </w:pPr>
      <w:r>
        <w:rPr>
          <w:rStyle w:val="Numberhead"/>
        </w:rPr>
        <w:t>Themes</w:t>
      </w:r>
      <w:r>
        <w:tab/>
      </w:r>
    </w:p>
    <w:p w14:paraId="0BFCB187" w14:textId="1940A3F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man enters the tailor shop with colorful Hebrew language embroidery on its door.</w:t>
      </w:r>
    </w:p>
    <w:p w14:paraId="7833321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F14FF48" w14:textId="1425B920" w:rsidR="00FD0EA3" w:rsidRPr="00F839CC" w:rsidRDefault="00A81739" w:rsidP="00FD0EA3">
      <w:pPr>
        <w:pStyle w:val="Heading5"/>
      </w:pPr>
      <w:r>
        <w:t>2</w:t>
      </w:r>
      <w:r w:rsidR="00FD0EA3" w:rsidRPr="00F839CC">
        <w:t xml:space="preserve"> </w:t>
      </w:r>
    </w:p>
    <w:p w14:paraId="43925B13" w14:textId="0042A1EF" w:rsidR="00FD0EA3" w:rsidRPr="00166964" w:rsidRDefault="00FD0EA3" w:rsidP="00FD0EA3">
      <w:pPr>
        <w:pStyle w:val="keywords"/>
      </w:pPr>
      <w:r w:rsidRPr="00D25469">
        <w:rPr>
          <w:rStyle w:val="Numberhead"/>
        </w:rPr>
        <w:t>Peg</w:t>
      </w:r>
      <w:r>
        <w:tab/>
      </w:r>
      <w:r w:rsidR="00A81739" w:rsidRPr="00A81739">
        <w:t>Noah</w:t>
      </w:r>
    </w:p>
    <w:p w14:paraId="60BCD3A6" w14:textId="77777777" w:rsidR="00FD0EA3" w:rsidRDefault="00FD0EA3" w:rsidP="00FD0EA3">
      <w:pPr>
        <w:pStyle w:val="keywords"/>
      </w:pPr>
      <w:r>
        <w:rPr>
          <w:rStyle w:val="Numberhead"/>
        </w:rPr>
        <w:t>Ch. terrain</w:t>
      </w:r>
      <w:r w:rsidRPr="00A46E8A">
        <w:tab/>
      </w:r>
    </w:p>
    <w:p w14:paraId="471068C9" w14:textId="77777777" w:rsidR="00FD0EA3" w:rsidRDefault="00FD0EA3" w:rsidP="00FD0EA3">
      <w:pPr>
        <w:pStyle w:val="keywords"/>
      </w:pPr>
      <w:r>
        <w:rPr>
          <w:rStyle w:val="Numberhead"/>
        </w:rPr>
        <w:t>Themes</w:t>
      </w:r>
      <w:r>
        <w:tab/>
      </w:r>
    </w:p>
    <w:p w14:paraId="5B90CCEC" w14:textId="58809D2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hangs hat and coat on hat rack with Noah's ark top decoration.</w:t>
      </w:r>
    </w:p>
    <w:p w14:paraId="5D1254C5" w14:textId="376CEC94"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18</w:t>
      </w:r>
      <w:r w:rsidR="00ED6154">
        <w:t xml:space="preserve"> </w:t>
      </w:r>
      <w:r w:rsidR="00ED6154" w:rsidRPr="00ED6154">
        <w:t xml:space="preserve">Because he himself suffered when he was tempted, he </w:t>
      </w:r>
      <w:proofErr w:type="gramStart"/>
      <w:r w:rsidR="00ED6154" w:rsidRPr="00ED6154">
        <w:t>is able to</w:t>
      </w:r>
      <w:proofErr w:type="gramEnd"/>
      <w:r w:rsidR="00ED6154" w:rsidRPr="00ED6154">
        <w:t xml:space="preserve"> help those who are being tempted.</w:t>
      </w:r>
    </w:p>
    <w:p w14:paraId="234AFE02" w14:textId="3AE96196" w:rsidR="00FD0EA3" w:rsidRPr="00F839CC" w:rsidRDefault="00A81739" w:rsidP="00FD0EA3">
      <w:pPr>
        <w:pStyle w:val="Heading5"/>
      </w:pPr>
      <w:r>
        <w:t>3</w:t>
      </w:r>
      <w:r w:rsidR="00FD0EA3" w:rsidRPr="00F839CC">
        <w:t xml:space="preserve"> </w:t>
      </w:r>
    </w:p>
    <w:p w14:paraId="0EFF508C" w14:textId="27D9987D" w:rsidR="00FD0EA3" w:rsidRPr="00166964" w:rsidRDefault="00FD0EA3" w:rsidP="00FD0EA3">
      <w:pPr>
        <w:pStyle w:val="keywords"/>
      </w:pPr>
      <w:r w:rsidRPr="00D25469">
        <w:rPr>
          <w:rStyle w:val="Numberhead"/>
        </w:rPr>
        <w:t>Peg</w:t>
      </w:r>
      <w:r>
        <w:tab/>
      </w:r>
      <w:r w:rsidR="00A81739" w:rsidRPr="00A81739">
        <w:t>Mo</w:t>
      </w:r>
    </w:p>
    <w:p w14:paraId="73C1B8B6" w14:textId="77777777" w:rsidR="00FD0EA3" w:rsidRDefault="00FD0EA3" w:rsidP="00FD0EA3">
      <w:pPr>
        <w:pStyle w:val="keywords"/>
      </w:pPr>
      <w:r>
        <w:rPr>
          <w:rStyle w:val="Numberhead"/>
        </w:rPr>
        <w:t>Ch. terrain</w:t>
      </w:r>
      <w:r w:rsidRPr="00A46E8A">
        <w:tab/>
      </w:r>
    </w:p>
    <w:p w14:paraId="69D8249C" w14:textId="77777777" w:rsidR="00FD0EA3" w:rsidRDefault="00FD0EA3" w:rsidP="00FD0EA3">
      <w:pPr>
        <w:pStyle w:val="keywords"/>
      </w:pPr>
      <w:r>
        <w:rPr>
          <w:rStyle w:val="Numberhead"/>
        </w:rPr>
        <w:t>Themes</w:t>
      </w:r>
      <w:r>
        <w:tab/>
      </w:r>
    </w:p>
    <w:p w14:paraId="240176AD" w14:textId="705C73E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Mo(</w:t>
      </w:r>
      <w:proofErr w:type="spellStart"/>
      <w:r w:rsidR="00A81739" w:rsidRPr="00A81739">
        <w:t>ses</w:t>
      </w:r>
      <w:proofErr w:type="spellEnd"/>
      <w:r w:rsidR="00A81739" w:rsidRPr="00A81739">
        <w:t>) dressed up in suit greets him with suit and pants choices on tablets.</w:t>
      </w:r>
    </w:p>
    <w:p w14:paraId="673283F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7FC9E21" w14:textId="1E9265F9" w:rsidR="00FD0EA3" w:rsidRPr="00F839CC" w:rsidRDefault="00A81739" w:rsidP="00FD0EA3">
      <w:pPr>
        <w:pStyle w:val="Heading5"/>
      </w:pPr>
      <w:r>
        <w:lastRenderedPageBreak/>
        <w:t>4</w:t>
      </w:r>
      <w:r w:rsidR="00FD0EA3" w:rsidRPr="00F839CC">
        <w:t xml:space="preserve"> </w:t>
      </w:r>
    </w:p>
    <w:p w14:paraId="514B08D7" w14:textId="31AB6872" w:rsidR="00FD0EA3" w:rsidRPr="00166964" w:rsidRDefault="00FD0EA3" w:rsidP="00FD0EA3">
      <w:pPr>
        <w:pStyle w:val="keywords"/>
      </w:pPr>
      <w:r w:rsidRPr="00D25469">
        <w:rPr>
          <w:rStyle w:val="Numberhead"/>
        </w:rPr>
        <w:t>Peg</w:t>
      </w:r>
      <w:r>
        <w:tab/>
      </w:r>
      <w:r w:rsidR="00A81739" w:rsidRPr="00A81739">
        <w:t>hair</w:t>
      </w:r>
    </w:p>
    <w:p w14:paraId="469F0A6E" w14:textId="77777777" w:rsidR="00FD0EA3" w:rsidRDefault="00FD0EA3" w:rsidP="00FD0EA3">
      <w:pPr>
        <w:pStyle w:val="keywords"/>
      </w:pPr>
      <w:r>
        <w:rPr>
          <w:rStyle w:val="Numberhead"/>
        </w:rPr>
        <w:t>Ch. terrain</w:t>
      </w:r>
      <w:r w:rsidRPr="00A46E8A">
        <w:tab/>
      </w:r>
    </w:p>
    <w:p w14:paraId="5E5FEE22" w14:textId="77777777" w:rsidR="00FD0EA3" w:rsidRDefault="00FD0EA3" w:rsidP="00FD0EA3">
      <w:pPr>
        <w:pStyle w:val="keywords"/>
      </w:pPr>
      <w:r>
        <w:rPr>
          <w:rStyle w:val="Numberhead"/>
        </w:rPr>
        <w:t>Themes</w:t>
      </w:r>
      <w:r>
        <w:tab/>
      </w:r>
    </w:p>
    <w:p w14:paraId="213F75D4" w14:textId="2D51024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cashier calls for a Haredi boy with hair sidelocks to take him back to the tailor.</w:t>
      </w:r>
    </w:p>
    <w:p w14:paraId="1A9819F0" w14:textId="447CE546"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12</w:t>
      </w:r>
      <w:r w:rsidR="00ED6154">
        <w:t xml:space="preserve"> </w:t>
      </w:r>
      <w:r w:rsidR="00ED6154" w:rsidRPr="00ED6154">
        <w:t xml:space="preserve">For the word of God is alive and active. Sharper than any double-edged sword, it penetrates even to dividing soul and spirit, </w:t>
      </w:r>
      <w:proofErr w:type="gramStart"/>
      <w:r w:rsidR="00ED6154" w:rsidRPr="00ED6154">
        <w:t>joints</w:t>
      </w:r>
      <w:proofErr w:type="gramEnd"/>
      <w:r w:rsidR="00ED6154" w:rsidRPr="00ED6154">
        <w:t xml:space="preserve"> and marrow; it judges the thoughts and attitudes of the heart.</w:t>
      </w:r>
    </w:p>
    <w:p w14:paraId="51898A36" w14:textId="772D9E3A" w:rsidR="00773524" w:rsidRDefault="00773524" w:rsidP="00773524">
      <w:pPr>
        <w:pStyle w:val="Heading4"/>
      </w:pPr>
      <w:r>
        <w:t>Getting a suit</w:t>
      </w:r>
    </w:p>
    <w:p w14:paraId="248828BD" w14:textId="52A6B95B" w:rsidR="00773524" w:rsidRPr="00AE6A68" w:rsidRDefault="00585E37" w:rsidP="00773524">
      <w:pPr>
        <w:pStyle w:val="keywords"/>
      </w:pPr>
      <w:r>
        <w:rPr>
          <w:rStyle w:val="Numberhead"/>
        </w:rPr>
        <w:t>Scene</w:t>
      </w:r>
      <w:r w:rsidR="00773524" w:rsidRPr="00AE6A68">
        <w:tab/>
      </w:r>
    </w:p>
    <w:p w14:paraId="5827D072" w14:textId="575A3362" w:rsidR="00FD0EA3" w:rsidRPr="00F839CC" w:rsidRDefault="00A81739" w:rsidP="00FD0EA3">
      <w:pPr>
        <w:pStyle w:val="Heading5"/>
      </w:pPr>
      <w:r>
        <w:t>5</w:t>
      </w:r>
      <w:r w:rsidR="00FD0EA3" w:rsidRPr="00F839CC">
        <w:t xml:space="preserve"> </w:t>
      </w:r>
    </w:p>
    <w:p w14:paraId="0A749177" w14:textId="4CF91041" w:rsidR="00FD0EA3" w:rsidRPr="00166964" w:rsidRDefault="00FD0EA3" w:rsidP="00FD0EA3">
      <w:pPr>
        <w:pStyle w:val="keywords"/>
      </w:pPr>
      <w:r w:rsidRPr="00D25469">
        <w:rPr>
          <w:rStyle w:val="Numberhead"/>
        </w:rPr>
        <w:t>Peg</w:t>
      </w:r>
      <w:r>
        <w:tab/>
      </w:r>
      <w:proofErr w:type="spellStart"/>
      <w:r w:rsidR="00A81739" w:rsidRPr="00A81739">
        <w:t>aliyah</w:t>
      </w:r>
      <w:proofErr w:type="spellEnd"/>
    </w:p>
    <w:p w14:paraId="34FD32DC" w14:textId="77777777" w:rsidR="00FD0EA3" w:rsidRDefault="00FD0EA3" w:rsidP="00FD0EA3">
      <w:pPr>
        <w:pStyle w:val="keywords"/>
      </w:pPr>
      <w:r>
        <w:rPr>
          <w:rStyle w:val="Numberhead"/>
        </w:rPr>
        <w:t>Ch. terrain</w:t>
      </w:r>
      <w:r w:rsidRPr="00A46E8A">
        <w:tab/>
      </w:r>
    </w:p>
    <w:p w14:paraId="7094F756" w14:textId="77777777" w:rsidR="00FD0EA3" w:rsidRDefault="00FD0EA3" w:rsidP="00FD0EA3">
      <w:pPr>
        <w:pStyle w:val="keywords"/>
      </w:pPr>
      <w:r>
        <w:rPr>
          <w:rStyle w:val="Numberhead"/>
        </w:rPr>
        <w:t>Themes</w:t>
      </w:r>
      <w:r>
        <w:tab/>
      </w:r>
    </w:p>
    <w:p w14:paraId="1DE1A125" w14:textId="57ECF1F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 xml:space="preserve">An American woman tailor who just made </w:t>
      </w:r>
      <w:proofErr w:type="spellStart"/>
      <w:r w:rsidR="00A81739" w:rsidRPr="00A81739">
        <w:t>aliyah</w:t>
      </w:r>
      <w:proofErr w:type="spellEnd"/>
      <w:r w:rsidR="00A81739" w:rsidRPr="00A81739">
        <w:t xml:space="preserve"> (Sarah Tuttle-Singer type) gushes "</w:t>
      </w:r>
      <w:proofErr w:type="spellStart"/>
      <w:r w:rsidR="00A81739" w:rsidRPr="00A81739">
        <w:t>ohmigahd</w:t>
      </w:r>
      <w:proofErr w:type="spellEnd"/>
      <w:r w:rsidR="00A81739" w:rsidRPr="00A81739">
        <w:t>, you are so famous you need some good duds."</w:t>
      </w:r>
    </w:p>
    <w:p w14:paraId="73EFC88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0EBE251" w14:textId="09713711" w:rsidR="00FD0EA3" w:rsidRPr="00F839CC" w:rsidRDefault="00A81739" w:rsidP="00FD0EA3">
      <w:pPr>
        <w:pStyle w:val="Heading5"/>
      </w:pPr>
      <w:r>
        <w:t>6</w:t>
      </w:r>
      <w:r w:rsidR="00FD0EA3" w:rsidRPr="00F839CC">
        <w:t xml:space="preserve"> </w:t>
      </w:r>
    </w:p>
    <w:p w14:paraId="0456152C" w14:textId="5782DA7E" w:rsidR="00FD0EA3" w:rsidRPr="00166964" w:rsidRDefault="00FD0EA3" w:rsidP="00FD0EA3">
      <w:pPr>
        <w:pStyle w:val="keywords"/>
      </w:pPr>
      <w:r w:rsidRPr="00D25469">
        <w:rPr>
          <w:rStyle w:val="Numberhead"/>
        </w:rPr>
        <w:t>Peg</w:t>
      </w:r>
      <w:r>
        <w:tab/>
      </w:r>
      <w:r w:rsidR="00A81739" w:rsidRPr="00A81739">
        <w:t>shoe</w:t>
      </w:r>
    </w:p>
    <w:p w14:paraId="7576E0FE" w14:textId="77777777" w:rsidR="00FD0EA3" w:rsidRDefault="00FD0EA3" w:rsidP="00FD0EA3">
      <w:pPr>
        <w:pStyle w:val="keywords"/>
      </w:pPr>
      <w:r>
        <w:rPr>
          <w:rStyle w:val="Numberhead"/>
        </w:rPr>
        <w:t>Ch. terrain</w:t>
      </w:r>
      <w:r w:rsidRPr="00A46E8A">
        <w:tab/>
      </w:r>
    </w:p>
    <w:p w14:paraId="6CA27053" w14:textId="77777777" w:rsidR="00FD0EA3" w:rsidRDefault="00FD0EA3" w:rsidP="00FD0EA3">
      <w:pPr>
        <w:pStyle w:val="keywords"/>
      </w:pPr>
      <w:r>
        <w:rPr>
          <w:rStyle w:val="Numberhead"/>
        </w:rPr>
        <w:t>Themes</w:t>
      </w:r>
      <w:r>
        <w:tab/>
      </w:r>
    </w:p>
    <w:p w14:paraId="2EBC0A54" w14:textId="23ABFFB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 xml:space="preserve">The tailor starts a makeover on the customer starting with </w:t>
      </w:r>
      <w:proofErr w:type="spellStart"/>
      <w:r w:rsidR="00A81739" w:rsidRPr="00A81739">
        <w:t>with</w:t>
      </w:r>
      <w:proofErr w:type="spellEnd"/>
      <w:r w:rsidR="00A81739" w:rsidRPr="00A81739">
        <w:t xml:space="preserve"> black formal shoes.</w:t>
      </w:r>
    </w:p>
    <w:p w14:paraId="7EE4FAD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776757" w14:textId="45E4C59A" w:rsidR="00FD0EA3" w:rsidRPr="00F839CC" w:rsidRDefault="00A81739" w:rsidP="00FD0EA3">
      <w:pPr>
        <w:pStyle w:val="Heading5"/>
      </w:pPr>
      <w:r>
        <w:t>7</w:t>
      </w:r>
      <w:r w:rsidR="00FD0EA3" w:rsidRPr="00F839CC">
        <w:t xml:space="preserve"> </w:t>
      </w:r>
    </w:p>
    <w:p w14:paraId="4CC443A8" w14:textId="35D9F542" w:rsidR="00FD0EA3" w:rsidRPr="00166964" w:rsidRDefault="00FD0EA3" w:rsidP="00FD0EA3">
      <w:pPr>
        <w:pStyle w:val="keywords"/>
      </w:pPr>
      <w:r w:rsidRPr="00D25469">
        <w:rPr>
          <w:rStyle w:val="Numberhead"/>
        </w:rPr>
        <w:t>Peg</w:t>
      </w:r>
      <w:r>
        <w:tab/>
      </w:r>
      <w:r w:rsidR="00A81739" w:rsidRPr="00A81739">
        <w:t>cow</w:t>
      </w:r>
    </w:p>
    <w:p w14:paraId="20644FB6" w14:textId="77777777" w:rsidR="00FD0EA3" w:rsidRDefault="00FD0EA3" w:rsidP="00FD0EA3">
      <w:pPr>
        <w:pStyle w:val="keywords"/>
      </w:pPr>
      <w:r>
        <w:rPr>
          <w:rStyle w:val="Numberhead"/>
        </w:rPr>
        <w:t>Ch. terrain</w:t>
      </w:r>
      <w:r w:rsidRPr="00A46E8A">
        <w:tab/>
      </w:r>
    </w:p>
    <w:p w14:paraId="4352BE20" w14:textId="77777777" w:rsidR="00FD0EA3" w:rsidRDefault="00FD0EA3" w:rsidP="00FD0EA3">
      <w:pPr>
        <w:pStyle w:val="keywords"/>
      </w:pPr>
      <w:r>
        <w:rPr>
          <w:rStyle w:val="Numberhead"/>
        </w:rPr>
        <w:t>Themes</w:t>
      </w:r>
      <w:r>
        <w:tab/>
      </w:r>
    </w:p>
    <w:p w14:paraId="5854B6A1" w14:textId="4CECE73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demands a Western look and selects a black and white cow hide suit of all leather.</w:t>
      </w:r>
    </w:p>
    <w:p w14:paraId="44EF12A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2AAAA05" w14:textId="0C05C740" w:rsidR="00FD0EA3" w:rsidRPr="00F839CC" w:rsidRDefault="00A81739" w:rsidP="00FD0EA3">
      <w:pPr>
        <w:pStyle w:val="Heading5"/>
      </w:pPr>
      <w:r>
        <w:t>8</w:t>
      </w:r>
      <w:r w:rsidR="00FD0EA3" w:rsidRPr="00F839CC">
        <w:t xml:space="preserve"> </w:t>
      </w:r>
    </w:p>
    <w:p w14:paraId="08493B24" w14:textId="6CC9E33E" w:rsidR="00FD0EA3" w:rsidRPr="00166964" w:rsidRDefault="00FD0EA3" w:rsidP="00FD0EA3">
      <w:pPr>
        <w:pStyle w:val="keywords"/>
      </w:pPr>
      <w:r w:rsidRPr="00D25469">
        <w:rPr>
          <w:rStyle w:val="Numberhead"/>
        </w:rPr>
        <w:t>Peg</w:t>
      </w:r>
      <w:r>
        <w:tab/>
      </w:r>
      <w:r w:rsidR="00A81739" w:rsidRPr="00A81739">
        <w:t>waif</w:t>
      </w:r>
    </w:p>
    <w:p w14:paraId="7C6E85D4" w14:textId="77777777" w:rsidR="00FD0EA3" w:rsidRDefault="00FD0EA3" w:rsidP="00FD0EA3">
      <w:pPr>
        <w:pStyle w:val="keywords"/>
      </w:pPr>
      <w:r>
        <w:rPr>
          <w:rStyle w:val="Numberhead"/>
        </w:rPr>
        <w:t>Ch. terrain</w:t>
      </w:r>
      <w:r w:rsidRPr="00A46E8A">
        <w:tab/>
      </w:r>
    </w:p>
    <w:p w14:paraId="3711073C" w14:textId="77777777" w:rsidR="00FD0EA3" w:rsidRDefault="00FD0EA3" w:rsidP="00FD0EA3">
      <w:pPr>
        <w:pStyle w:val="keywords"/>
      </w:pPr>
      <w:r>
        <w:rPr>
          <w:rStyle w:val="Numberhead"/>
        </w:rPr>
        <w:t>Themes</w:t>
      </w:r>
      <w:r>
        <w:tab/>
      </w:r>
    </w:p>
    <w:p w14:paraId="234F4DF5" w14:textId="104D287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 young Jewish waif sweeping store helps the tailor get the customer into very tight cowhide pants.</w:t>
      </w:r>
    </w:p>
    <w:p w14:paraId="346E7C9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DAE2C09" w14:textId="6D366350" w:rsidR="00FD0EA3" w:rsidRPr="00F839CC" w:rsidRDefault="00A81739" w:rsidP="00FD0EA3">
      <w:pPr>
        <w:pStyle w:val="Heading5"/>
      </w:pPr>
      <w:r>
        <w:lastRenderedPageBreak/>
        <w:t>9</w:t>
      </w:r>
      <w:r w:rsidR="00FD0EA3" w:rsidRPr="00F839CC">
        <w:t xml:space="preserve"> </w:t>
      </w:r>
    </w:p>
    <w:p w14:paraId="6DDC08D1" w14:textId="03721B30" w:rsidR="00FD0EA3" w:rsidRPr="00166964" w:rsidRDefault="00FD0EA3" w:rsidP="00FD0EA3">
      <w:pPr>
        <w:pStyle w:val="keywords"/>
      </w:pPr>
      <w:r w:rsidRPr="00D25469">
        <w:rPr>
          <w:rStyle w:val="Numberhead"/>
        </w:rPr>
        <w:t>Peg</w:t>
      </w:r>
      <w:r>
        <w:tab/>
      </w:r>
      <w:r w:rsidR="00A81739" w:rsidRPr="00A81739">
        <w:t>bow</w:t>
      </w:r>
    </w:p>
    <w:p w14:paraId="2D4B38EE" w14:textId="77777777" w:rsidR="00FD0EA3" w:rsidRDefault="00FD0EA3" w:rsidP="00FD0EA3">
      <w:pPr>
        <w:pStyle w:val="keywords"/>
      </w:pPr>
      <w:r>
        <w:rPr>
          <w:rStyle w:val="Numberhead"/>
        </w:rPr>
        <w:t>Ch. terrain</w:t>
      </w:r>
      <w:r w:rsidRPr="00A46E8A">
        <w:tab/>
      </w:r>
    </w:p>
    <w:p w14:paraId="39D3D7CE" w14:textId="77777777" w:rsidR="00FD0EA3" w:rsidRDefault="00FD0EA3" w:rsidP="00FD0EA3">
      <w:pPr>
        <w:pStyle w:val="keywords"/>
      </w:pPr>
      <w:r>
        <w:rPr>
          <w:rStyle w:val="Numberhead"/>
        </w:rPr>
        <w:t>Themes</w:t>
      </w:r>
      <w:r>
        <w:tab/>
      </w:r>
    </w:p>
    <w:p w14:paraId="0F0ACF68" w14:textId="7F1DCEC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tailor puts a large black leather bow tie on the customer.</w:t>
      </w:r>
    </w:p>
    <w:p w14:paraId="2CC38CE4" w14:textId="47B8C680"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27</w:t>
      </w:r>
      <w:r w:rsidR="00ED6154">
        <w:t xml:space="preserve"> </w:t>
      </w:r>
      <w:r w:rsidR="00ED6154" w:rsidRPr="00ED6154">
        <w:t>Just as people are destined to die once, and after that to face judgment,</w:t>
      </w:r>
    </w:p>
    <w:p w14:paraId="6500E4F0" w14:textId="5A8CD458" w:rsidR="00FD0EA3" w:rsidRPr="00F839CC" w:rsidRDefault="00FD0EA3" w:rsidP="00FD0EA3">
      <w:pPr>
        <w:pStyle w:val="Heading5"/>
      </w:pPr>
      <w:r>
        <w:t>1</w:t>
      </w:r>
      <w:r w:rsidR="00A81739">
        <w:t>0</w:t>
      </w:r>
      <w:r w:rsidRPr="00F839CC">
        <w:t xml:space="preserve"> </w:t>
      </w:r>
    </w:p>
    <w:p w14:paraId="6E5BAA6B" w14:textId="75746CC4" w:rsidR="00FD0EA3" w:rsidRPr="00166964" w:rsidRDefault="00FD0EA3" w:rsidP="00FD0EA3">
      <w:pPr>
        <w:pStyle w:val="keywords"/>
      </w:pPr>
      <w:r w:rsidRPr="00D25469">
        <w:rPr>
          <w:rStyle w:val="Numberhead"/>
        </w:rPr>
        <w:t>Peg</w:t>
      </w:r>
      <w:r>
        <w:tab/>
      </w:r>
      <w:r w:rsidR="00A81739" w:rsidRPr="00A81739">
        <w:t>ties</w:t>
      </w:r>
    </w:p>
    <w:p w14:paraId="4DA5C5E7" w14:textId="77777777" w:rsidR="00FD0EA3" w:rsidRDefault="00FD0EA3" w:rsidP="00FD0EA3">
      <w:pPr>
        <w:pStyle w:val="keywords"/>
      </w:pPr>
      <w:r>
        <w:rPr>
          <w:rStyle w:val="Numberhead"/>
        </w:rPr>
        <w:t>Ch. terrain</w:t>
      </w:r>
      <w:r w:rsidRPr="00A46E8A">
        <w:tab/>
      </w:r>
    </w:p>
    <w:p w14:paraId="6BA612A5" w14:textId="77777777" w:rsidR="00FD0EA3" w:rsidRDefault="00FD0EA3" w:rsidP="00FD0EA3">
      <w:pPr>
        <w:pStyle w:val="keywords"/>
      </w:pPr>
      <w:r>
        <w:rPr>
          <w:rStyle w:val="Numberhead"/>
        </w:rPr>
        <w:t>Themes</w:t>
      </w:r>
      <w:r>
        <w:tab/>
      </w:r>
    </w:p>
    <w:p w14:paraId="5D263B13" w14:textId="03219D9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And to finish off the cowboy look, the tailor adds thin black ties as a fringe on the coat jacket.</w:t>
      </w:r>
    </w:p>
    <w:p w14:paraId="1EB540EA" w14:textId="6EFBA2D1"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24-25</w:t>
      </w:r>
      <w:r w:rsidR="00ED6154">
        <w:t xml:space="preserve"> </w:t>
      </w:r>
      <w:r w:rsidR="00ED6154" w:rsidRPr="00ED6154">
        <w:t xml:space="preserve">And let us consider how we may spur one another on toward love and good deeds, ● not giving up meeting together, as some are in the habit of doing, but encouraging one another—and </w:t>
      </w:r>
      <w:proofErr w:type="gramStart"/>
      <w:r w:rsidR="00ED6154" w:rsidRPr="00ED6154">
        <w:t>all the more</w:t>
      </w:r>
      <w:proofErr w:type="gramEnd"/>
      <w:r w:rsidR="00ED6154" w:rsidRPr="00ED6154">
        <w:t xml:space="preserve"> as you see the Day approaching</w:t>
      </w:r>
    </w:p>
    <w:p w14:paraId="2C1C1C25" w14:textId="202017FA" w:rsidR="00773524" w:rsidRDefault="00773524" w:rsidP="00773524">
      <w:pPr>
        <w:pStyle w:val="Heading4"/>
      </w:pPr>
      <w:r>
        <w:t>Getting ready for the show</w:t>
      </w:r>
    </w:p>
    <w:p w14:paraId="4D7081B2" w14:textId="65C0CA11" w:rsidR="00773524" w:rsidRPr="00AE6A68" w:rsidRDefault="00585E37" w:rsidP="00773524">
      <w:pPr>
        <w:pStyle w:val="keywords"/>
      </w:pPr>
      <w:r>
        <w:rPr>
          <w:rStyle w:val="Numberhead"/>
        </w:rPr>
        <w:t>Scene</w:t>
      </w:r>
      <w:r w:rsidR="00773524" w:rsidRPr="00AE6A68">
        <w:tab/>
      </w:r>
    </w:p>
    <w:p w14:paraId="2A8811E6" w14:textId="67BB1D8A" w:rsidR="00FD0EA3" w:rsidRPr="00F839CC" w:rsidRDefault="00FD0EA3" w:rsidP="00FD0EA3">
      <w:pPr>
        <w:pStyle w:val="Heading5"/>
      </w:pPr>
      <w:r>
        <w:t>1</w:t>
      </w:r>
      <w:r w:rsidR="00A81739">
        <w:t>1</w:t>
      </w:r>
      <w:r w:rsidRPr="00F839CC">
        <w:t xml:space="preserve"> </w:t>
      </w:r>
    </w:p>
    <w:p w14:paraId="41236392" w14:textId="651535C0" w:rsidR="00FD0EA3" w:rsidRPr="00166964" w:rsidRDefault="00FD0EA3" w:rsidP="00FD0EA3">
      <w:pPr>
        <w:pStyle w:val="keywords"/>
      </w:pPr>
      <w:r w:rsidRPr="00D25469">
        <w:rPr>
          <w:rStyle w:val="Numberhead"/>
        </w:rPr>
        <w:t>Peg</w:t>
      </w:r>
      <w:r>
        <w:tab/>
      </w:r>
      <w:r w:rsidR="00A81739" w:rsidRPr="00A81739">
        <w:t>tattoo</w:t>
      </w:r>
    </w:p>
    <w:p w14:paraId="05AFA8AA" w14:textId="77777777" w:rsidR="00FD0EA3" w:rsidRDefault="00FD0EA3" w:rsidP="00FD0EA3">
      <w:pPr>
        <w:pStyle w:val="keywords"/>
      </w:pPr>
      <w:r>
        <w:rPr>
          <w:rStyle w:val="Numberhead"/>
        </w:rPr>
        <w:t>Ch. terrain</w:t>
      </w:r>
      <w:r w:rsidRPr="00A46E8A">
        <w:tab/>
      </w:r>
    </w:p>
    <w:p w14:paraId="3EE64651" w14:textId="77777777" w:rsidR="00FD0EA3" w:rsidRDefault="00FD0EA3" w:rsidP="00FD0EA3">
      <w:pPr>
        <w:pStyle w:val="keywords"/>
      </w:pPr>
      <w:r>
        <w:rPr>
          <w:rStyle w:val="Numberhead"/>
        </w:rPr>
        <w:t>Themes</w:t>
      </w:r>
      <w:r>
        <w:tab/>
      </w:r>
    </w:p>
    <w:p w14:paraId="232472FC" w14:textId="3A4FF3C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approves and takes the coat and pants off which reveals his Hebrew tattoos.</w:t>
      </w:r>
    </w:p>
    <w:p w14:paraId="485BF40E" w14:textId="505A76F0" w:rsidR="00FD0EA3" w:rsidRPr="00ED6154" w:rsidRDefault="00FD0EA3" w:rsidP="00FD0EA3">
      <w:pPr>
        <w:pStyle w:val="keywords"/>
        <w:rPr>
          <w:b/>
          <w:bCs/>
        </w:rPr>
      </w:pPr>
      <w:r w:rsidRPr="00F10443">
        <w:rPr>
          <w:rStyle w:val="Numberhead"/>
        </w:rPr>
        <w:t>Verses</w:t>
      </w:r>
      <w:r w:rsidRPr="00F10443">
        <w:rPr>
          <w:rStyle w:val="Numberhead"/>
        </w:rPr>
        <w:tab/>
      </w:r>
      <w:r w:rsidR="00ED6154">
        <w:rPr>
          <w:rStyle w:val="Numberhead"/>
        </w:rPr>
        <w:t>6</w:t>
      </w:r>
      <w:r w:rsidR="00ED6154">
        <w:t xml:space="preserve"> </w:t>
      </w:r>
      <w:r w:rsidR="00ED6154" w:rsidRPr="00ED6154">
        <w:t>And without faith it is impossible to please God, because anyone who comes to him must believe that he exists and that he rewards those who earnestly seek him.</w:t>
      </w:r>
    </w:p>
    <w:p w14:paraId="0AAE9402" w14:textId="106934B7" w:rsidR="00FD0EA3" w:rsidRPr="00F839CC" w:rsidRDefault="00FD0EA3" w:rsidP="00FD0EA3">
      <w:pPr>
        <w:pStyle w:val="Heading5"/>
      </w:pPr>
      <w:r>
        <w:t>1</w:t>
      </w:r>
      <w:r w:rsidR="00A81739">
        <w:t>2</w:t>
      </w:r>
      <w:r w:rsidRPr="00F839CC">
        <w:t xml:space="preserve"> </w:t>
      </w:r>
    </w:p>
    <w:p w14:paraId="6670B8D0" w14:textId="5F939F3D" w:rsidR="00FD0EA3" w:rsidRPr="00166964" w:rsidRDefault="00FD0EA3" w:rsidP="00FD0EA3">
      <w:pPr>
        <w:pStyle w:val="keywords"/>
      </w:pPr>
      <w:r w:rsidRPr="00D25469">
        <w:rPr>
          <w:rStyle w:val="Numberhead"/>
        </w:rPr>
        <w:t>Peg</w:t>
      </w:r>
      <w:r>
        <w:tab/>
      </w:r>
      <w:r w:rsidR="00A81739" w:rsidRPr="00A81739">
        <w:t>Houdini</w:t>
      </w:r>
    </w:p>
    <w:p w14:paraId="0D6EE439" w14:textId="77777777" w:rsidR="00FD0EA3" w:rsidRDefault="00FD0EA3" w:rsidP="00FD0EA3">
      <w:pPr>
        <w:pStyle w:val="keywords"/>
      </w:pPr>
      <w:r>
        <w:rPr>
          <w:rStyle w:val="Numberhead"/>
        </w:rPr>
        <w:t>Ch. terrain</w:t>
      </w:r>
      <w:r w:rsidRPr="00A46E8A">
        <w:tab/>
      </w:r>
    </w:p>
    <w:p w14:paraId="72361E52" w14:textId="77777777" w:rsidR="00FD0EA3" w:rsidRDefault="00FD0EA3" w:rsidP="00FD0EA3">
      <w:pPr>
        <w:pStyle w:val="keywords"/>
      </w:pPr>
      <w:r>
        <w:rPr>
          <w:rStyle w:val="Numberhead"/>
        </w:rPr>
        <w:t>Themes</w:t>
      </w:r>
      <w:r>
        <w:tab/>
      </w:r>
    </w:p>
    <w:p w14:paraId="213611CC" w14:textId="2A49751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w:t>
      </w:r>
      <w:r w:rsidR="00A81739">
        <w:t xml:space="preserve"> reveals he is a magician and </w:t>
      </w:r>
      <w:r w:rsidR="00A81739" w:rsidRPr="00A81739">
        <w:t>reaches into his Houdini's hat and stuffs the package in but falls in and disappears.</w:t>
      </w:r>
    </w:p>
    <w:p w14:paraId="32558911" w14:textId="3C5AA8D3" w:rsidR="00FD0EA3" w:rsidRDefault="00FD0EA3" w:rsidP="00FD0EA3">
      <w:pPr>
        <w:pStyle w:val="keywords"/>
      </w:pPr>
      <w:r w:rsidRPr="00F10443">
        <w:rPr>
          <w:rStyle w:val="Numberhead"/>
        </w:rPr>
        <w:t>Verses</w:t>
      </w:r>
      <w:r w:rsidRPr="00F10443">
        <w:rPr>
          <w:rStyle w:val="Numberhead"/>
        </w:rPr>
        <w:tab/>
      </w:r>
      <w:r w:rsidR="00ED6154">
        <w:rPr>
          <w:rStyle w:val="Numberhead"/>
        </w:rPr>
        <w:t>1-2</w:t>
      </w:r>
      <w:r w:rsidR="00ED6154">
        <w:t xml:space="preserve"> </w:t>
      </w:r>
      <w:r w:rsidR="00ED6154" w:rsidRPr="00ED6154">
        <w:t xml:space="preserve">Therefore, since we are surrounded by such a great cloud of witnesses, let us throw off everything that hinders and the sin that so easily entangles. And let us run with perseverance the race marked out for </w:t>
      </w:r>
      <w:proofErr w:type="gramStart"/>
      <w:r w:rsidR="00ED6154" w:rsidRPr="00ED6154">
        <w:t>us,  ●</w:t>
      </w:r>
      <w:proofErr w:type="gramEnd"/>
      <w:r w:rsidR="00ED6154" w:rsidRPr="00ED6154">
        <w:t xml:space="preserve"> fixing our eyes on Jesus, the pioneer and perfecter of faith. For the joy set before him he endured the cross, scorning its shame, and sat down at the right hand of the throne of God.</w:t>
      </w:r>
    </w:p>
    <w:p w14:paraId="7D0B8150" w14:textId="3FCA90B9" w:rsidR="0062264B" w:rsidRPr="0062264B" w:rsidRDefault="0062264B" w:rsidP="00FD0EA3">
      <w:pPr>
        <w:pStyle w:val="keywords"/>
      </w:pPr>
      <w:r>
        <w:rPr>
          <w:rStyle w:val="Numberhead"/>
        </w:rPr>
        <w:tab/>
        <w:t>3</w:t>
      </w:r>
      <w:r>
        <w:t xml:space="preserve"> </w:t>
      </w:r>
      <w:r w:rsidRPr="0062264B">
        <w:t>Consider him who endured such opposition from sinners, so that you will not grow weary and lose heart.</w:t>
      </w:r>
    </w:p>
    <w:p w14:paraId="16780F5E" w14:textId="2F181471" w:rsidR="00FD0EA3" w:rsidRPr="00F839CC" w:rsidRDefault="00FD0EA3" w:rsidP="00FD0EA3">
      <w:pPr>
        <w:pStyle w:val="Heading5"/>
      </w:pPr>
      <w:r>
        <w:lastRenderedPageBreak/>
        <w:t>1</w:t>
      </w:r>
      <w:r w:rsidR="00A81739">
        <w:t>3</w:t>
      </w:r>
      <w:r w:rsidRPr="00F839CC">
        <w:t xml:space="preserve"> </w:t>
      </w:r>
    </w:p>
    <w:p w14:paraId="16F259D9" w14:textId="7E0EA27F" w:rsidR="00FD0EA3" w:rsidRPr="00166964" w:rsidRDefault="00FD0EA3" w:rsidP="00FD0EA3">
      <w:pPr>
        <w:pStyle w:val="keywords"/>
      </w:pPr>
      <w:r w:rsidRPr="00D25469">
        <w:rPr>
          <w:rStyle w:val="Numberhead"/>
        </w:rPr>
        <w:t>Peg</w:t>
      </w:r>
      <w:r>
        <w:tab/>
      </w:r>
      <w:r w:rsidR="00A81739" w:rsidRPr="00A81739">
        <w:t>dummy</w:t>
      </w:r>
    </w:p>
    <w:p w14:paraId="6A6DA55C" w14:textId="77777777" w:rsidR="00FD0EA3" w:rsidRDefault="00FD0EA3" w:rsidP="00FD0EA3">
      <w:pPr>
        <w:pStyle w:val="keywords"/>
      </w:pPr>
      <w:r>
        <w:rPr>
          <w:rStyle w:val="Numberhead"/>
        </w:rPr>
        <w:t>Ch. terrain</w:t>
      </w:r>
      <w:r w:rsidRPr="00A46E8A">
        <w:tab/>
      </w:r>
    </w:p>
    <w:p w14:paraId="0B6D97DC" w14:textId="77777777" w:rsidR="00FD0EA3" w:rsidRDefault="00FD0EA3" w:rsidP="00FD0EA3">
      <w:pPr>
        <w:pStyle w:val="keywords"/>
      </w:pPr>
      <w:r>
        <w:rPr>
          <w:rStyle w:val="Numberhead"/>
        </w:rPr>
        <w:t>Themes</w:t>
      </w:r>
      <w:r>
        <w:tab/>
      </w:r>
    </w:p>
    <w:p w14:paraId="066799CF" w14:textId="5B8871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astounded tailor picks up the black top hat and a dummy mannequin appears under it.</w:t>
      </w:r>
    </w:p>
    <w:p w14:paraId="4F84473B" w14:textId="37E08363" w:rsidR="00FD0EA3" w:rsidRPr="0062264B" w:rsidRDefault="00FD0EA3" w:rsidP="00FD0EA3">
      <w:pPr>
        <w:pStyle w:val="keywords"/>
      </w:pPr>
      <w:r w:rsidRPr="00F10443">
        <w:rPr>
          <w:rStyle w:val="Numberhead"/>
        </w:rPr>
        <w:t>Verses</w:t>
      </w:r>
      <w:r w:rsidRPr="00F10443">
        <w:rPr>
          <w:rStyle w:val="Numberhead"/>
        </w:rPr>
        <w:tab/>
      </w:r>
      <w:r w:rsidR="0062264B">
        <w:rPr>
          <w:rStyle w:val="Numberhead"/>
        </w:rPr>
        <w:t>4</w:t>
      </w:r>
      <w:r w:rsidR="0062264B">
        <w:t xml:space="preserve"> </w:t>
      </w:r>
      <w:r w:rsidR="0062264B" w:rsidRPr="0062264B">
        <w:t>Marriage should be honored by all, and the marriage bed kept pure, for God will judge the adulterer and all the sexually immoral.</w:t>
      </w:r>
    </w:p>
    <w:p w14:paraId="1C733389" w14:textId="5D47494D" w:rsidR="00384D92" w:rsidRDefault="000C4C07" w:rsidP="00384D92">
      <w:pPr>
        <w:pStyle w:val="Heading3"/>
      </w:pPr>
      <w:r w:rsidRPr="006A05C8">
        <w:t>James</w:t>
      </w:r>
    </w:p>
    <w:p w14:paraId="5EC3CE5D" w14:textId="1069AB5F" w:rsidR="006C78B1" w:rsidRPr="000748DF" w:rsidRDefault="006C78B1" w:rsidP="006C78B1">
      <w:pPr>
        <w:pStyle w:val="keywords"/>
      </w:pPr>
      <w:r w:rsidRPr="00C55749">
        <w:rPr>
          <w:rStyle w:val="Numberhead"/>
        </w:rPr>
        <w:t>Sub. word</w:t>
      </w:r>
      <w:r>
        <w:rPr>
          <w:rStyle w:val="Numberhead"/>
        </w:rPr>
        <w:t>s</w:t>
      </w:r>
      <w:r w:rsidRPr="000748DF">
        <w:tab/>
      </w:r>
      <w:r w:rsidR="004D266E" w:rsidRPr="004D266E">
        <w:t>chains</w:t>
      </w:r>
    </w:p>
    <w:p w14:paraId="18D0BD4C" w14:textId="65C2A78E" w:rsidR="006C78B1" w:rsidRDefault="006C78B1" w:rsidP="006C78B1">
      <w:pPr>
        <w:pStyle w:val="keywords"/>
      </w:pPr>
      <w:r>
        <w:rPr>
          <w:rStyle w:val="Numberhead"/>
        </w:rPr>
        <w:t>Peg</w:t>
      </w:r>
      <w:r w:rsidRPr="000748DF">
        <w:tab/>
      </w:r>
      <w:r>
        <w:t>20 =</w:t>
      </w:r>
      <w:r w:rsidR="003A489E">
        <w:t xml:space="preserve"> nose</w:t>
      </w:r>
    </w:p>
    <w:p w14:paraId="1AFADB96" w14:textId="398AE93A" w:rsidR="006C78B1" w:rsidRPr="004D266E" w:rsidRDefault="003C7CD5" w:rsidP="006C78B1">
      <w:pPr>
        <w:pStyle w:val="keywords"/>
      </w:pPr>
      <w:r>
        <w:rPr>
          <w:rStyle w:val="Numberhead"/>
        </w:rPr>
        <w:t>Book terrain</w:t>
      </w:r>
      <w:r>
        <w:rPr>
          <w:rStyle w:val="Numberhead"/>
        </w:rPr>
        <w:tab/>
      </w:r>
      <w:r w:rsidR="005E73C9">
        <w:t xml:space="preserve">Christian </w:t>
      </w:r>
      <w:r w:rsidR="004D266E" w:rsidRPr="004D266E">
        <w:t>punk rock concert</w:t>
      </w:r>
    </w:p>
    <w:p w14:paraId="24C6CE34" w14:textId="77777777" w:rsidR="006C78B1" w:rsidRDefault="006C78B1" w:rsidP="006C78B1">
      <w:pPr>
        <w:pStyle w:val="keywords"/>
      </w:pPr>
      <w:r w:rsidRPr="000748DF">
        <w:rPr>
          <w:rStyle w:val="Numberhead"/>
        </w:rPr>
        <w:t>Story</w:t>
      </w:r>
      <w:r>
        <w:tab/>
      </w:r>
    </w:p>
    <w:p w14:paraId="79E16A04" w14:textId="31F8E95A" w:rsidR="006C78B1" w:rsidRPr="000748DF" w:rsidRDefault="006C78B1" w:rsidP="006C78B1">
      <w:pPr>
        <w:pStyle w:val="keywords"/>
      </w:pPr>
      <w:r>
        <w:rPr>
          <w:rStyle w:val="Numberhead"/>
        </w:rPr>
        <w:t>Notes</w:t>
      </w:r>
      <w:r w:rsidRPr="006A1716">
        <w:tab/>
      </w:r>
      <w:r w:rsidR="004D266E" w:rsidRPr="004D266E">
        <w:t>Jerusalem stone ossuary inscribed with virtues</w:t>
      </w:r>
    </w:p>
    <w:p w14:paraId="20AD82A5" w14:textId="77777777" w:rsidR="00FD0EA3" w:rsidRPr="00F839CC" w:rsidRDefault="00FD0EA3" w:rsidP="00FD0EA3">
      <w:pPr>
        <w:pStyle w:val="Heading5"/>
      </w:pPr>
      <w:r>
        <w:t>1</w:t>
      </w:r>
      <w:r w:rsidRPr="00F839CC">
        <w:t xml:space="preserve"> </w:t>
      </w:r>
    </w:p>
    <w:p w14:paraId="3B79B01C" w14:textId="4C5841E9" w:rsidR="00FD0EA3" w:rsidRPr="00166964" w:rsidRDefault="00FD0EA3" w:rsidP="00FD0EA3">
      <w:pPr>
        <w:pStyle w:val="keywords"/>
      </w:pPr>
      <w:r w:rsidRPr="00D25469">
        <w:rPr>
          <w:rStyle w:val="Numberhead"/>
        </w:rPr>
        <w:t>Peg</w:t>
      </w:r>
      <w:r>
        <w:tab/>
      </w:r>
      <w:r w:rsidR="00A34AAD">
        <w:t xml:space="preserve">Book peg = </w:t>
      </w:r>
      <w:r w:rsidR="00A81739">
        <w:t>nose</w:t>
      </w:r>
    </w:p>
    <w:p w14:paraId="4665F68B" w14:textId="77777777" w:rsidR="00FD0EA3" w:rsidRDefault="00FD0EA3" w:rsidP="00FD0EA3">
      <w:pPr>
        <w:pStyle w:val="keywords"/>
      </w:pPr>
      <w:r>
        <w:rPr>
          <w:rStyle w:val="Numberhead"/>
        </w:rPr>
        <w:t>Ch. terrain</w:t>
      </w:r>
      <w:r w:rsidRPr="00A46E8A">
        <w:tab/>
      </w:r>
    </w:p>
    <w:p w14:paraId="50AFFA34" w14:textId="77777777" w:rsidR="00FD0EA3" w:rsidRDefault="00FD0EA3" w:rsidP="00FD0EA3">
      <w:pPr>
        <w:pStyle w:val="keywords"/>
      </w:pPr>
      <w:r>
        <w:rPr>
          <w:rStyle w:val="Numberhead"/>
        </w:rPr>
        <w:t>Themes</w:t>
      </w:r>
      <w:r>
        <w:tab/>
      </w:r>
    </w:p>
    <w:p w14:paraId="0A1E7037" w14:textId="70866A4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 magician suddenly appears as an opening act walking on to stage.</w:t>
      </w:r>
    </w:p>
    <w:p w14:paraId="4CC3A0DB" w14:textId="57337D36" w:rsidR="00FD0EA3" w:rsidRDefault="00FD0EA3" w:rsidP="00FD0EA3">
      <w:pPr>
        <w:pStyle w:val="keywords"/>
      </w:pPr>
      <w:r w:rsidRPr="00F10443">
        <w:rPr>
          <w:rStyle w:val="Numberhead"/>
        </w:rPr>
        <w:t>Verses</w:t>
      </w:r>
      <w:r w:rsidRPr="00F10443">
        <w:rPr>
          <w:rStyle w:val="Numberhead"/>
        </w:rPr>
        <w:tab/>
      </w:r>
      <w:r w:rsidR="00195F98">
        <w:rPr>
          <w:rStyle w:val="Numberhead"/>
        </w:rPr>
        <w:t>12</w:t>
      </w:r>
      <w:r w:rsidR="00195F98">
        <w:t xml:space="preserve"> </w:t>
      </w:r>
      <w:r w:rsidR="00195F98" w:rsidRPr="00195F98">
        <w:t>Blessed is the one who perseveres under trial because, having stood the test, that person will receive the crown of life that the Lord has promised to those who love him.</w:t>
      </w:r>
    </w:p>
    <w:p w14:paraId="6D57585B" w14:textId="75DB73C6" w:rsidR="00195F98" w:rsidRDefault="00195F98" w:rsidP="00FD0EA3">
      <w:pPr>
        <w:pStyle w:val="keywords"/>
      </w:pPr>
      <w:r>
        <w:rPr>
          <w:rStyle w:val="Numberhead"/>
        </w:rPr>
        <w:tab/>
        <w:t>19</w:t>
      </w:r>
      <w:r w:rsidR="00BA7196">
        <w:rPr>
          <w:rStyle w:val="Numberhead"/>
        </w:rPr>
        <w:t>-20</w:t>
      </w:r>
      <w:r>
        <w:t xml:space="preserve"> </w:t>
      </w:r>
      <w:r w:rsidRPr="00195F98">
        <w:t>My dear brothers and sisters, take note of this: Everyone should be quick to listen, slow to speak and slow to become angry, ● because human anger does not produce the righteousness that God desires.</w:t>
      </w:r>
    </w:p>
    <w:p w14:paraId="6156F456" w14:textId="50E6F8B7" w:rsidR="00195F98" w:rsidRPr="00195F98" w:rsidRDefault="00195F98" w:rsidP="00FD0EA3">
      <w:pPr>
        <w:pStyle w:val="keywords"/>
      </w:pPr>
      <w:r>
        <w:rPr>
          <w:rStyle w:val="Numberhead"/>
        </w:rPr>
        <w:tab/>
        <w:t>22</w:t>
      </w:r>
      <w:r>
        <w:t xml:space="preserve"> </w:t>
      </w:r>
      <w:r w:rsidRPr="00195F98">
        <w:t>Do not merely listen to the word, and so deceive yourselves. Do what it says.</w:t>
      </w:r>
    </w:p>
    <w:p w14:paraId="07FED837" w14:textId="163FC2C5" w:rsidR="00FD0EA3" w:rsidRPr="00F839CC" w:rsidRDefault="003F58FE" w:rsidP="00FD0EA3">
      <w:pPr>
        <w:pStyle w:val="Heading5"/>
      </w:pPr>
      <w:r>
        <w:t>2</w:t>
      </w:r>
      <w:r w:rsidR="00FD0EA3" w:rsidRPr="00F839CC">
        <w:t xml:space="preserve"> </w:t>
      </w:r>
    </w:p>
    <w:p w14:paraId="56B9639C" w14:textId="06D3945A" w:rsidR="00FD0EA3" w:rsidRPr="00166964" w:rsidRDefault="00FD0EA3" w:rsidP="00FD0EA3">
      <w:pPr>
        <w:pStyle w:val="keywords"/>
      </w:pPr>
      <w:r w:rsidRPr="00D25469">
        <w:rPr>
          <w:rStyle w:val="Numberhead"/>
        </w:rPr>
        <w:t>Peg</w:t>
      </w:r>
      <w:r>
        <w:tab/>
      </w:r>
      <w:r w:rsidR="003F58FE" w:rsidRPr="003F58FE">
        <w:t>knee</w:t>
      </w:r>
    </w:p>
    <w:p w14:paraId="212F4944" w14:textId="77777777" w:rsidR="00FD0EA3" w:rsidRDefault="00FD0EA3" w:rsidP="00FD0EA3">
      <w:pPr>
        <w:pStyle w:val="keywords"/>
      </w:pPr>
      <w:r>
        <w:rPr>
          <w:rStyle w:val="Numberhead"/>
        </w:rPr>
        <w:t>Ch. terrain</w:t>
      </w:r>
      <w:r w:rsidRPr="00A46E8A">
        <w:tab/>
      </w:r>
    </w:p>
    <w:p w14:paraId="2E1A7744" w14:textId="77777777" w:rsidR="00FD0EA3" w:rsidRDefault="00FD0EA3" w:rsidP="00FD0EA3">
      <w:pPr>
        <w:pStyle w:val="keywords"/>
      </w:pPr>
      <w:r>
        <w:rPr>
          <w:rStyle w:val="Numberhead"/>
        </w:rPr>
        <w:t>Themes</w:t>
      </w:r>
      <w:r>
        <w:tab/>
      </w:r>
    </w:p>
    <w:p w14:paraId="485E4312" w14:textId="5402E32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concert goer is asked to come on stage to participate in the magic act and has ripped jeans at the knee.</w:t>
      </w:r>
    </w:p>
    <w:p w14:paraId="633FDB6F" w14:textId="4018529F"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5</w:t>
      </w:r>
      <w:r w:rsidR="00195F98">
        <w:t xml:space="preserve"> </w:t>
      </w:r>
      <w:r w:rsidR="00195F98" w:rsidRPr="00195F98">
        <w:t xml:space="preserve">Listen, my dear </w:t>
      </w:r>
      <w:proofErr w:type="gramStart"/>
      <w:r w:rsidR="00195F98" w:rsidRPr="00195F98">
        <w:t>brothers</w:t>
      </w:r>
      <w:proofErr w:type="gramEnd"/>
      <w:r w:rsidR="00195F98" w:rsidRPr="00195F98">
        <w:t xml:space="preserve"> and sisters: Has not God chosen those who are poor in the eyes of the world to be rich in faith and to inherit the kingdom he promised those who love him?</w:t>
      </w:r>
    </w:p>
    <w:p w14:paraId="23D21F9F" w14:textId="7C73CD5C" w:rsidR="00FD0EA3" w:rsidRPr="00F839CC" w:rsidRDefault="003F58FE" w:rsidP="00FD0EA3">
      <w:pPr>
        <w:pStyle w:val="Heading5"/>
      </w:pPr>
      <w:r>
        <w:t>3</w:t>
      </w:r>
      <w:r w:rsidR="00FD0EA3" w:rsidRPr="00F839CC">
        <w:t xml:space="preserve"> </w:t>
      </w:r>
    </w:p>
    <w:p w14:paraId="4F13D8A0" w14:textId="11A46875" w:rsidR="00FD0EA3" w:rsidRPr="00166964" w:rsidRDefault="00FD0EA3" w:rsidP="00FD0EA3">
      <w:pPr>
        <w:pStyle w:val="keywords"/>
      </w:pPr>
      <w:r w:rsidRPr="00D25469">
        <w:rPr>
          <w:rStyle w:val="Numberhead"/>
        </w:rPr>
        <w:t>Peg</w:t>
      </w:r>
      <w:r>
        <w:tab/>
      </w:r>
      <w:r w:rsidR="003F58FE" w:rsidRPr="003F58FE">
        <w:t>ammo</w:t>
      </w:r>
    </w:p>
    <w:p w14:paraId="476A3F00" w14:textId="77777777" w:rsidR="00FD0EA3" w:rsidRDefault="00FD0EA3" w:rsidP="00FD0EA3">
      <w:pPr>
        <w:pStyle w:val="keywords"/>
      </w:pPr>
      <w:r>
        <w:rPr>
          <w:rStyle w:val="Numberhead"/>
        </w:rPr>
        <w:t>Ch. terrain</w:t>
      </w:r>
      <w:r w:rsidRPr="00A46E8A">
        <w:tab/>
      </w:r>
    </w:p>
    <w:p w14:paraId="51FFCAC6" w14:textId="77777777" w:rsidR="00FD0EA3" w:rsidRDefault="00FD0EA3" w:rsidP="00FD0EA3">
      <w:pPr>
        <w:pStyle w:val="keywords"/>
      </w:pPr>
      <w:r>
        <w:rPr>
          <w:rStyle w:val="Numberhead"/>
        </w:rPr>
        <w:t>Themes</w:t>
      </w:r>
      <w:r>
        <w:tab/>
      </w:r>
    </w:p>
    <w:p w14:paraId="5D12FDB9" w14:textId="3CFC820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magician fires a gun with blanks as ammo at him and he disappears.</w:t>
      </w:r>
    </w:p>
    <w:p w14:paraId="3C9C7C59" w14:textId="77777777" w:rsidR="00FD0EA3" w:rsidRPr="00F10443" w:rsidRDefault="00FD0EA3" w:rsidP="00FD0EA3">
      <w:pPr>
        <w:pStyle w:val="keywords"/>
        <w:rPr>
          <w:rStyle w:val="Numberhead"/>
        </w:rPr>
      </w:pPr>
      <w:r w:rsidRPr="00F10443">
        <w:rPr>
          <w:rStyle w:val="Numberhead"/>
        </w:rPr>
        <w:lastRenderedPageBreak/>
        <w:t>Verses</w:t>
      </w:r>
      <w:r w:rsidRPr="00F10443">
        <w:rPr>
          <w:rStyle w:val="Numberhead"/>
        </w:rPr>
        <w:tab/>
      </w:r>
    </w:p>
    <w:p w14:paraId="5A5B2983" w14:textId="7A48BE77" w:rsidR="00FD0EA3" w:rsidRPr="00F839CC" w:rsidRDefault="003F58FE" w:rsidP="00FD0EA3">
      <w:pPr>
        <w:pStyle w:val="Heading5"/>
      </w:pPr>
      <w:r>
        <w:t>4</w:t>
      </w:r>
      <w:r w:rsidR="00FD0EA3" w:rsidRPr="00F839CC">
        <w:t xml:space="preserve"> </w:t>
      </w:r>
    </w:p>
    <w:p w14:paraId="765475DB" w14:textId="1F31BE39" w:rsidR="00FD0EA3" w:rsidRPr="00166964" w:rsidRDefault="00FD0EA3" w:rsidP="00FD0EA3">
      <w:pPr>
        <w:pStyle w:val="keywords"/>
      </w:pPr>
      <w:r w:rsidRPr="00D25469">
        <w:rPr>
          <w:rStyle w:val="Numberhead"/>
        </w:rPr>
        <w:t>Peg</w:t>
      </w:r>
      <w:r>
        <w:tab/>
      </w:r>
      <w:proofErr w:type="gramStart"/>
      <w:r w:rsidR="003F58FE" w:rsidRPr="003F58FE">
        <w:t>hear</w:t>
      </w:r>
      <w:proofErr w:type="gramEnd"/>
    </w:p>
    <w:p w14:paraId="213A48A6" w14:textId="77777777" w:rsidR="00FD0EA3" w:rsidRDefault="00FD0EA3" w:rsidP="00FD0EA3">
      <w:pPr>
        <w:pStyle w:val="keywords"/>
      </w:pPr>
      <w:r>
        <w:rPr>
          <w:rStyle w:val="Numberhead"/>
        </w:rPr>
        <w:t>Ch. terrain</w:t>
      </w:r>
      <w:r w:rsidRPr="00A46E8A">
        <w:tab/>
      </w:r>
    </w:p>
    <w:p w14:paraId="5401C5F8" w14:textId="77777777" w:rsidR="00FD0EA3" w:rsidRDefault="00FD0EA3" w:rsidP="00FD0EA3">
      <w:pPr>
        <w:pStyle w:val="keywords"/>
      </w:pPr>
      <w:r>
        <w:rPr>
          <w:rStyle w:val="Numberhead"/>
        </w:rPr>
        <w:t>Themes</w:t>
      </w:r>
      <w:r>
        <w:tab/>
      </w:r>
    </w:p>
    <w:p w14:paraId="6314A7BD" w14:textId="46B62FD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gunfire continues rhythmically and starts rock music so loud you can't hear.</w:t>
      </w:r>
    </w:p>
    <w:p w14:paraId="2A73E609" w14:textId="122F6EE9" w:rsidR="00FD0EA3" w:rsidRPr="00195F98" w:rsidRDefault="00FD0EA3" w:rsidP="00BA7196">
      <w:pPr>
        <w:pStyle w:val="keywords"/>
      </w:pPr>
      <w:r w:rsidRPr="00F10443">
        <w:rPr>
          <w:rStyle w:val="Numberhead"/>
        </w:rPr>
        <w:t>Verses</w:t>
      </w:r>
      <w:r w:rsidRPr="00F10443">
        <w:rPr>
          <w:rStyle w:val="Numberhead"/>
        </w:rPr>
        <w:tab/>
      </w:r>
      <w:r w:rsidR="00195F98">
        <w:rPr>
          <w:rStyle w:val="Numberhead"/>
        </w:rPr>
        <w:t>7-8</w:t>
      </w:r>
      <w:r w:rsidR="00195F98">
        <w:t xml:space="preserve"> </w:t>
      </w:r>
      <w:r w:rsidR="00195F98" w:rsidRPr="00195F98">
        <w:t>Submit yourselves, then, to God. Resist the devil, and he will flee from you. ● Come near to God and he will come near to you. Wash your hands, you sinners, and purify your hearts, you double-minded.</w:t>
      </w:r>
    </w:p>
    <w:p w14:paraId="3B4CC215" w14:textId="62FC2199" w:rsidR="00FD0EA3" w:rsidRPr="00F839CC" w:rsidRDefault="003F58FE" w:rsidP="00FD0EA3">
      <w:pPr>
        <w:pStyle w:val="Heading5"/>
      </w:pPr>
      <w:r>
        <w:t>5</w:t>
      </w:r>
      <w:r w:rsidR="00FD0EA3" w:rsidRPr="00F839CC">
        <w:t xml:space="preserve"> </w:t>
      </w:r>
    </w:p>
    <w:p w14:paraId="0ABE7F2B" w14:textId="0E034DFE" w:rsidR="00FD0EA3" w:rsidRPr="00166964" w:rsidRDefault="00FD0EA3" w:rsidP="00FD0EA3">
      <w:pPr>
        <w:pStyle w:val="keywords"/>
      </w:pPr>
      <w:r w:rsidRPr="00D25469">
        <w:rPr>
          <w:rStyle w:val="Numberhead"/>
        </w:rPr>
        <w:t>Peg</w:t>
      </w:r>
      <w:r>
        <w:tab/>
      </w:r>
      <w:r w:rsidR="003F58FE" w:rsidRPr="003F58FE">
        <w:t>yell</w:t>
      </w:r>
    </w:p>
    <w:p w14:paraId="49213870" w14:textId="77777777" w:rsidR="00FD0EA3" w:rsidRDefault="00FD0EA3" w:rsidP="00FD0EA3">
      <w:pPr>
        <w:pStyle w:val="keywords"/>
      </w:pPr>
      <w:r>
        <w:rPr>
          <w:rStyle w:val="Numberhead"/>
        </w:rPr>
        <w:t>Ch. terrain</w:t>
      </w:r>
      <w:r w:rsidRPr="00A46E8A">
        <w:tab/>
      </w:r>
    </w:p>
    <w:p w14:paraId="1A7EF3C9" w14:textId="77777777" w:rsidR="00FD0EA3" w:rsidRDefault="00FD0EA3" w:rsidP="00FD0EA3">
      <w:pPr>
        <w:pStyle w:val="keywords"/>
      </w:pPr>
      <w:r>
        <w:rPr>
          <w:rStyle w:val="Numberhead"/>
        </w:rPr>
        <w:t>Themes</w:t>
      </w:r>
      <w:r>
        <w:tab/>
      </w:r>
    </w:p>
    <w:p w14:paraId="135B2A5B" w14:textId="6ABD4F3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punker jumps on stage and starts to yell at the audience to seek God at the desert church.</w:t>
      </w:r>
    </w:p>
    <w:p w14:paraId="2B74B1B6" w14:textId="7472912A"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16</w:t>
      </w:r>
      <w:r w:rsidR="00195F98">
        <w:t xml:space="preserve"> </w:t>
      </w:r>
      <w:r w:rsidR="00195F98" w:rsidRPr="00195F98">
        <w:t>Therefore confess your sins to each other and pray for each other so that you may be healed. The prayer of a righteous person is powerful and effective.</w:t>
      </w:r>
    </w:p>
    <w:p w14:paraId="475D8BA3" w14:textId="1C98B043" w:rsidR="00384D92" w:rsidRDefault="000C4C07" w:rsidP="00384D92">
      <w:pPr>
        <w:pStyle w:val="Heading3"/>
      </w:pPr>
      <w:r w:rsidRPr="006A05C8">
        <w:t>1 Peter</w:t>
      </w:r>
    </w:p>
    <w:p w14:paraId="28AEC2DF" w14:textId="687ABF3A" w:rsidR="006C78B1" w:rsidRPr="000748DF" w:rsidRDefault="006C78B1" w:rsidP="006C78B1">
      <w:pPr>
        <w:pStyle w:val="keywords"/>
      </w:pPr>
      <w:r w:rsidRPr="00C55749">
        <w:rPr>
          <w:rStyle w:val="Numberhead"/>
        </w:rPr>
        <w:t>Sub. word</w:t>
      </w:r>
      <w:r>
        <w:rPr>
          <w:rStyle w:val="Numberhead"/>
        </w:rPr>
        <w:t>s</w:t>
      </w:r>
      <w:r w:rsidRPr="000748DF">
        <w:tab/>
      </w:r>
      <w:r w:rsidR="004D266E" w:rsidRPr="004D266E">
        <w:t>Petra</w:t>
      </w:r>
    </w:p>
    <w:p w14:paraId="5376B842" w14:textId="04EC63AA" w:rsidR="006C78B1" w:rsidRDefault="006C78B1" w:rsidP="006C78B1">
      <w:pPr>
        <w:pStyle w:val="keywords"/>
      </w:pPr>
      <w:r>
        <w:rPr>
          <w:rStyle w:val="Numberhead"/>
        </w:rPr>
        <w:t>Peg</w:t>
      </w:r>
      <w:r w:rsidRPr="000748DF">
        <w:tab/>
      </w:r>
      <w:r>
        <w:t xml:space="preserve">21 = </w:t>
      </w:r>
      <w:r w:rsidR="003A489E">
        <w:t>window</w:t>
      </w:r>
    </w:p>
    <w:p w14:paraId="0C878E40" w14:textId="0DAD7C59" w:rsidR="006C78B1" w:rsidRDefault="003C7CD5" w:rsidP="006C78B1">
      <w:pPr>
        <w:pStyle w:val="keywords"/>
        <w:rPr>
          <w:rStyle w:val="Numberhead"/>
        </w:rPr>
      </w:pPr>
      <w:r>
        <w:rPr>
          <w:rStyle w:val="Numberhead"/>
        </w:rPr>
        <w:t>Book terrain</w:t>
      </w:r>
      <w:r>
        <w:rPr>
          <w:rStyle w:val="Numberhead"/>
        </w:rPr>
        <w:tab/>
      </w:r>
      <w:proofErr w:type="gramStart"/>
      <w:r w:rsidR="004D266E" w:rsidRPr="006A05C8">
        <w:t>Large</w:t>
      </w:r>
      <w:proofErr w:type="gramEnd"/>
      <w:r w:rsidR="004D266E" w:rsidRPr="006A05C8">
        <w:t xml:space="preserve"> </w:t>
      </w:r>
      <w:r w:rsidR="00020B29" w:rsidRPr="006A05C8">
        <w:t>church building</w:t>
      </w:r>
      <w:r w:rsidR="004D266E">
        <w:t>s</w:t>
      </w:r>
      <w:r w:rsidR="00020B29" w:rsidRPr="006A05C8">
        <w:t xml:space="preserve"> in cliff</w:t>
      </w:r>
      <w:r w:rsidR="00020B29">
        <w:t xml:space="preserve"> rocks </w:t>
      </w:r>
      <w:r w:rsidR="004D266E">
        <w:t>on solid ground.</w:t>
      </w:r>
    </w:p>
    <w:p w14:paraId="4768F1A9" w14:textId="66E05361" w:rsidR="006C78B1" w:rsidRDefault="006C78B1" w:rsidP="006C78B1">
      <w:pPr>
        <w:pStyle w:val="keywords"/>
      </w:pPr>
      <w:r w:rsidRPr="000748DF">
        <w:rPr>
          <w:rStyle w:val="Numberhead"/>
        </w:rPr>
        <w:t>Story</w:t>
      </w:r>
      <w:r>
        <w:tab/>
      </w:r>
    </w:p>
    <w:p w14:paraId="55E2F774" w14:textId="1761168D" w:rsidR="00AC6742" w:rsidRDefault="006C78B1" w:rsidP="003F58FE">
      <w:pPr>
        <w:pStyle w:val="keywords"/>
      </w:pPr>
      <w:r>
        <w:rPr>
          <w:rStyle w:val="Numberhead"/>
        </w:rPr>
        <w:t>Notes</w:t>
      </w:r>
      <w:r w:rsidRPr="006A1716">
        <w:tab/>
      </w:r>
    </w:p>
    <w:p w14:paraId="36D265FD" w14:textId="77777777" w:rsidR="00FD0EA3" w:rsidRPr="00F839CC" w:rsidRDefault="00FD0EA3" w:rsidP="00FD0EA3">
      <w:pPr>
        <w:pStyle w:val="Heading5"/>
      </w:pPr>
      <w:r>
        <w:t>1</w:t>
      </w:r>
      <w:r w:rsidRPr="00F839CC">
        <w:t xml:space="preserve"> </w:t>
      </w:r>
    </w:p>
    <w:p w14:paraId="409F70B4" w14:textId="2CA04B6B" w:rsidR="00FD0EA3" w:rsidRPr="00166964" w:rsidRDefault="00FD0EA3" w:rsidP="00FD0EA3">
      <w:pPr>
        <w:pStyle w:val="keywords"/>
      </w:pPr>
      <w:r w:rsidRPr="00D25469">
        <w:rPr>
          <w:rStyle w:val="Numberhead"/>
        </w:rPr>
        <w:t>Peg</w:t>
      </w:r>
      <w:r>
        <w:tab/>
      </w:r>
      <w:r w:rsidR="00A34AAD">
        <w:t xml:space="preserve">Book peg = </w:t>
      </w:r>
      <w:r w:rsidR="003F58FE">
        <w:t>window</w:t>
      </w:r>
    </w:p>
    <w:p w14:paraId="3FB38268" w14:textId="77777777" w:rsidR="00FD0EA3" w:rsidRDefault="00FD0EA3" w:rsidP="00FD0EA3">
      <w:pPr>
        <w:pStyle w:val="keywords"/>
      </w:pPr>
      <w:r>
        <w:rPr>
          <w:rStyle w:val="Numberhead"/>
        </w:rPr>
        <w:t>Ch. terrain</w:t>
      </w:r>
      <w:r w:rsidRPr="00A46E8A">
        <w:tab/>
      </w:r>
    </w:p>
    <w:p w14:paraId="649EA187" w14:textId="77777777" w:rsidR="00FD0EA3" w:rsidRDefault="00FD0EA3" w:rsidP="00FD0EA3">
      <w:pPr>
        <w:pStyle w:val="keywords"/>
      </w:pPr>
      <w:r>
        <w:rPr>
          <w:rStyle w:val="Numberhead"/>
        </w:rPr>
        <w:t>Themes</w:t>
      </w:r>
      <w:r>
        <w:tab/>
      </w:r>
    </w:p>
    <w:p w14:paraId="34A79867" w14:textId="7DEDB38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 xml:space="preserve">A road leads </w:t>
      </w:r>
      <w:r w:rsidR="00195F98" w:rsidRPr="003F58FE">
        <w:t>into</w:t>
      </w:r>
      <w:r w:rsidR="003F58FE" w:rsidRPr="003F58FE">
        <w:t xml:space="preserve"> the carved rock cliffs in a desert sandstone chasm.</w:t>
      </w:r>
    </w:p>
    <w:p w14:paraId="1C8E7186" w14:textId="7E7DD962"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6-7</w:t>
      </w:r>
      <w:r w:rsidR="00195F98">
        <w:t xml:space="preserve"> </w:t>
      </w:r>
      <w:r w:rsidR="00195F98" w:rsidRPr="00195F98">
        <w:t xml:space="preserve">In all this you greatly rejoice, though now for a little while you may have had to suffer grief in all kinds of trials. ● These have come so that the proven genuineness of your faith—of greater worth than gold, which perishes even though refined by fire—may result in praise, </w:t>
      </w:r>
      <w:proofErr w:type="gramStart"/>
      <w:r w:rsidR="00195F98" w:rsidRPr="00195F98">
        <w:t>glory</w:t>
      </w:r>
      <w:proofErr w:type="gramEnd"/>
      <w:r w:rsidR="00195F98" w:rsidRPr="00195F98">
        <w:t xml:space="preserve"> and honor when Jesus Christ is revealed.</w:t>
      </w:r>
    </w:p>
    <w:p w14:paraId="1FA5EDCF" w14:textId="721C43C3" w:rsidR="00FD0EA3" w:rsidRPr="00F839CC" w:rsidRDefault="003F58FE" w:rsidP="00FD0EA3">
      <w:pPr>
        <w:pStyle w:val="Heading5"/>
      </w:pPr>
      <w:r>
        <w:t>2</w:t>
      </w:r>
      <w:r w:rsidR="00FD0EA3" w:rsidRPr="00F839CC">
        <w:t xml:space="preserve"> </w:t>
      </w:r>
    </w:p>
    <w:p w14:paraId="3BA0E6A8" w14:textId="603900E0" w:rsidR="00FD0EA3" w:rsidRPr="00166964" w:rsidRDefault="00FD0EA3" w:rsidP="00FD0EA3">
      <w:pPr>
        <w:pStyle w:val="keywords"/>
      </w:pPr>
      <w:r w:rsidRPr="00D25469">
        <w:rPr>
          <w:rStyle w:val="Numberhead"/>
        </w:rPr>
        <w:t>Peg</w:t>
      </w:r>
      <w:r>
        <w:tab/>
      </w:r>
      <w:r w:rsidR="003F58FE">
        <w:t>hen</w:t>
      </w:r>
    </w:p>
    <w:p w14:paraId="26BD874F" w14:textId="77777777" w:rsidR="00FD0EA3" w:rsidRDefault="00FD0EA3" w:rsidP="00FD0EA3">
      <w:pPr>
        <w:pStyle w:val="keywords"/>
      </w:pPr>
      <w:r>
        <w:rPr>
          <w:rStyle w:val="Numberhead"/>
        </w:rPr>
        <w:t>Ch. terrain</w:t>
      </w:r>
      <w:r w:rsidRPr="00A46E8A">
        <w:tab/>
      </w:r>
    </w:p>
    <w:p w14:paraId="4FFCB817" w14:textId="77777777" w:rsidR="00FD0EA3" w:rsidRDefault="00FD0EA3" w:rsidP="00FD0EA3">
      <w:pPr>
        <w:pStyle w:val="keywords"/>
      </w:pPr>
      <w:r>
        <w:rPr>
          <w:rStyle w:val="Numberhead"/>
        </w:rPr>
        <w:t>Themes</w:t>
      </w:r>
      <w:r>
        <w:tab/>
      </w:r>
    </w:p>
    <w:p w14:paraId="2D2F34C1" w14:textId="3ED91F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Many hens are nesting in crevices of the cliff and fluttering around.</w:t>
      </w:r>
    </w:p>
    <w:p w14:paraId="0707A742" w14:textId="78AB7DC3"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11</w:t>
      </w:r>
      <w:r w:rsidR="00195F98">
        <w:t xml:space="preserve"> </w:t>
      </w:r>
      <w:r w:rsidR="00195F98" w:rsidRPr="00195F98">
        <w:t>Dear friends, I urge you, as foreigners and exiles, to abstain from sinful desires, which wage war against your soul.</w:t>
      </w:r>
    </w:p>
    <w:p w14:paraId="4BA84BF8" w14:textId="13F63A18" w:rsidR="00FD0EA3" w:rsidRPr="00F839CC" w:rsidRDefault="003F58FE" w:rsidP="00FD0EA3">
      <w:pPr>
        <w:pStyle w:val="Heading5"/>
      </w:pPr>
      <w:r>
        <w:lastRenderedPageBreak/>
        <w:t>3</w:t>
      </w:r>
      <w:r w:rsidR="00FD0EA3" w:rsidRPr="00F839CC">
        <w:t xml:space="preserve"> </w:t>
      </w:r>
    </w:p>
    <w:p w14:paraId="12773D64" w14:textId="16FDED67" w:rsidR="00FD0EA3" w:rsidRPr="00166964" w:rsidRDefault="00FD0EA3" w:rsidP="00FD0EA3">
      <w:pPr>
        <w:pStyle w:val="keywords"/>
      </w:pPr>
      <w:r w:rsidRPr="00D25469">
        <w:rPr>
          <w:rStyle w:val="Numberhead"/>
        </w:rPr>
        <w:t>Peg</w:t>
      </w:r>
      <w:r>
        <w:tab/>
      </w:r>
      <w:r w:rsidR="003F58FE" w:rsidRPr="003F58FE">
        <w:t>hymn</w:t>
      </w:r>
    </w:p>
    <w:p w14:paraId="037AE612" w14:textId="77777777" w:rsidR="00FD0EA3" w:rsidRDefault="00FD0EA3" w:rsidP="00FD0EA3">
      <w:pPr>
        <w:pStyle w:val="keywords"/>
      </w:pPr>
      <w:r>
        <w:rPr>
          <w:rStyle w:val="Numberhead"/>
        </w:rPr>
        <w:t>Ch. terrain</w:t>
      </w:r>
      <w:r w:rsidRPr="00A46E8A">
        <w:tab/>
      </w:r>
    </w:p>
    <w:p w14:paraId="1CD8F19F" w14:textId="77777777" w:rsidR="00FD0EA3" w:rsidRDefault="00FD0EA3" w:rsidP="00FD0EA3">
      <w:pPr>
        <w:pStyle w:val="keywords"/>
      </w:pPr>
      <w:r>
        <w:rPr>
          <w:rStyle w:val="Numberhead"/>
        </w:rPr>
        <w:t>Themes</w:t>
      </w:r>
      <w:r>
        <w:tab/>
      </w:r>
    </w:p>
    <w:p w14:paraId="49BA1343" w14:textId="44D6ED4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 xml:space="preserve">Birds </w:t>
      </w:r>
      <w:proofErr w:type="gramStart"/>
      <w:r w:rsidR="003F58FE" w:rsidRPr="003F58FE">
        <w:t>are</w:t>
      </w:r>
      <w:proofErr w:type="gramEnd"/>
      <w:r w:rsidR="003F58FE" w:rsidRPr="003F58FE">
        <w:t xml:space="preserve"> attracted to monks singing hymns in the main church.</w:t>
      </w:r>
    </w:p>
    <w:p w14:paraId="0281DB84" w14:textId="0DF3A63D" w:rsidR="00FD0EA3" w:rsidRDefault="00FD0EA3" w:rsidP="00FD0EA3">
      <w:pPr>
        <w:pStyle w:val="keywords"/>
      </w:pPr>
      <w:r w:rsidRPr="00F10443">
        <w:rPr>
          <w:rStyle w:val="Numberhead"/>
        </w:rPr>
        <w:t>Verses</w:t>
      </w:r>
      <w:r w:rsidRPr="00F10443">
        <w:rPr>
          <w:rStyle w:val="Numberhead"/>
        </w:rPr>
        <w:tab/>
      </w:r>
      <w:r w:rsidR="00195F98">
        <w:rPr>
          <w:rStyle w:val="Numberhead"/>
        </w:rPr>
        <w:t>3-4</w:t>
      </w:r>
      <w:r w:rsidR="00195F98">
        <w:t xml:space="preserve"> </w:t>
      </w:r>
      <w:r w:rsidR="00195F98" w:rsidRPr="00195F98">
        <w:t>Your beauty should not come from outward adornment, such as elaborate hairstyles and the wearing of gold jewelry or fine clothes. ● Rather, it should be that of your inner self, the unfading beauty of a gentle and quiet spirit, which is of great worth in God’s sight.</w:t>
      </w:r>
    </w:p>
    <w:p w14:paraId="573D3CDD" w14:textId="62A20E50" w:rsidR="00195F98" w:rsidRPr="00195F98" w:rsidRDefault="00195F98" w:rsidP="00FD0EA3">
      <w:pPr>
        <w:pStyle w:val="keywords"/>
      </w:pPr>
      <w:r>
        <w:rPr>
          <w:rStyle w:val="Numberhead"/>
        </w:rPr>
        <w:tab/>
        <w:t>18</w:t>
      </w:r>
      <w:r>
        <w:t xml:space="preserve"> </w:t>
      </w:r>
      <w:r w:rsidRPr="00195F98">
        <w:t>For Christ also suffered once for sins, the righteous for the unrighteous, to bring you to God. He was put to death in the body but made alive in the Spirit.</w:t>
      </w:r>
    </w:p>
    <w:p w14:paraId="4ACF1930" w14:textId="18AF3BD8" w:rsidR="00FD0EA3" w:rsidRPr="00F839CC" w:rsidRDefault="003F58FE" w:rsidP="00FD0EA3">
      <w:pPr>
        <w:pStyle w:val="Heading5"/>
      </w:pPr>
      <w:r>
        <w:t>4</w:t>
      </w:r>
      <w:r w:rsidR="00FD0EA3" w:rsidRPr="00F839CC">
        <w:t xml:space="preserve"> </w:t>
      </w:r>
    </w:p>
    <w:p w14:paraId="06063629" w14:textId="13460991" w:rsidR="00FD0EA3" w:rsidRPr="00166964" w:rsidRDefault="00FD0EA3" w:rsidP="00FD0EA3">
      <w:pPr>
        <w:pStyle w:val="keywords"/>
      </w:pPr>
      <w:r w:rsidRPr="00D25469">
        <w:rPr>
          <w:rStyle w:val="Numberhead"/>
        </w:rPr>
        <w:t>Peg</w:t>
      </w:r>
      <w:r>
        <w:tab/>
      </w:r>
      <w:r w:rsidR="003F58FE" w:rsidRPr="003F58FE">
        <w:t>ray</w:t>
      </w:r>
    </w:p>
    <w:p w14:paraId="375886B5" w14:textId="77777777" w:rsidR="00FD0EA3" w:rsidRDefault="00FD0EA3" w:rsidP="00FD0EA3">
      <w:pPr>
        <w:pStyle w:val="keywords"/>
      </w:pPr>
      <w:r>
        <w:rPr>
          <w:rStyle w:val="Numberhead"/>
        </w:rPr>
        <w:t>Ch. terrain</w:t>
      </w:r>
      <w:r w:rsidRPr="00A46E8A">
        <w:tab/>
      </w:r>
    </w:p>
    <w:p w14:paraId="5A348FFD" w14:textId="77777777" w:rsidR="00FD0EA3" w:rsidRDefault="00FD0EA3" w:rsidP="00FD0EA3">
      <w:pPr>
        <w:pStyle w:val="keywords"/>
      </w:pPr>
      <w:r>
        <w:rPr>
          <w:rStyle w:val="Numberhead"/>
        </w:rPr>
        <w:t>Themes</w:t>
      </w:r>
      <w:r>
        <w:tab/>
      </w:r>
    </w:p>
    <w:p w14:paraId="2D84CCA1" w14:textId="23B82C3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ray of light shines through the cupola in the middle of the main church.</w:t>
      </w:r>
    </w:p>
    <w:p w14:paraId="5AAB0FA8" w14:textId="3CB0E47C" w:rsidR="00FD0EA3" w:rsidRPr="00EC5AB2" w:rsidRDefault="00FD0EA3" w:rsidP="00FD0EA3">
      <w:pPr>
        <w:pStyle w:val="keywords"/>
      </w:pPr>
      <w:r w:rsidRPr="00F10443">
        <w:rPr>
          <w:rStyle w:val="Numberhead"/>
        </w:rPr>
        <w:t>Verses</w:t>
      </w:r>
      <w:r w:rsidRPr="00F10443">
        <w:rPr>
          <w:rStyle w:val="Numberhead"/>
        </w:rPr>
        <w:tab/>
      </w:r>
      <w:r w:rsidR="00EC5AB2">
        <w:rPr>
          <w:rStyle w:val="Numberhead"/>
        </w:rPr>
        <w:t>12-13</w:t>
      </w:r>
      <w:r w:rsidR="00EC5AB2">
        <w:t xml:space="preserve"> </w:t>
      </w:r>
      <w:r w:rsidR="00EC5AB2" w:rsidRPr="00EC5AB2">
        <w:t xml:space="preserve">Dear friends, do not be surprised at the fiery ordeal that has come on you to test you, as though something strange were happening to you. ● But rejoice </w:t>
      </w:r>
      <w:proofErr w:type="gramStart"/>
      <w:r w:rsidR="00EC5AB2" w:rsidRPr="00EC5AB2">
        <w:t>inasmuch as</w:t>
      </w:r>
      <w:proofErr w:type="gramEnd"/>
      <w:r w:rsidR="00EC5AB2" w:rsidRPr="00EC5AB2">
        <w:t xml:space="preserve"> you participate in the sufferings of Christ, so that you may be overjoyed when his glory is revealed.</w:t>
      </w:r>
    </w:p>
    <w:p w14:paraId="6F8491B2" w14:textId="72821B54" w:rsidR="00FD0EA3" w:rsidRPr="00F839CC" w:rsidRDefault="003F58FE" w:rsidP="00FD0EA3">
      <w:pPr>
        <w:pStyle w:val="Heading5"/>
      </w:pPr>
      <w:r>
        <w:t>5</w:t>
      </w:r>
      <w:r w:rsidR="00FD0EA3" w:rsidRPr="00F839CC">
        <w:t xml:space="preserve"> </w:t>
      </w:r>
    </w:p>
    <w:p w14:paraId="4BD6488F" w14:textId="2551E98B" w:rsidR="00FD0EA3" w:rsidRPr="00166964" w:rsidRDefault="00FD0EA3" w:rsidP="00FD0EA3">
      <w:pPr>
        <w:pStyle w:val="keywords"/>
      </w:pPr>
      <w:r w:rsidRPr="00D25469">
        <w:rPr>
          <w:rStyle w:val="Numberhead"/>
        </w:rPr>
        <w:t>Peg</w:t>
      </w:r>
      <w:r>
        <w:tab/>
      </w:r>
      <w:r w:rsidR="003F58FE" w:rsidRPr="003F58FE">
        <w:t>halo</w:t>
      </w:r>
    </w:p>
    <w:p w14:paraId="76AA6931" w14:textId="77777777" w:rsidR="00FD0EA3" w:rsidRDefault="00FD0EA3" w:rsidP="00FD0EA3">
      <w:pPr>
        <w:pStyle w:val="keywords"/>
      </w:pPr>
      <w:r>
        <w:rPr>
          <w:rStyle w:val="Numberhead"/>
        </w:rPr>
        <w:t>Ch. terrain</w:t>
      </w:r>
      <w:r w:rsidRPr="00A46E8A">
        <w:tab/>
      </w:r>
    </w:p>
    <w:p w14:paraId="02927570" w14:textId="77777777" w:rsidR="00FD0EA3" w:rsidRDefault="00FD0EA3" w:rsidP="00FD0EA3">
      <w:pPr>
        <w:pStyle w:val="keywords"/>
      </w:pPr>
      <w:r>
        <w:rPr>
          <w:rStyle w:val="Numberhead"/>
        </w:rPr>
        <w:t>Themes</w:t>
      </w:r>
      <w:r>
        <w:tab/>
      </w:r>
    </w:p>
    <w:p w14:paraId="47B00E3F" w14:textId="120EEC7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ray shines down on people where they see halos on each other.</w:t>
      </w:r>
    </w:p>
    <w:p w14:paraId="481F6872" w14:textId="6EE9A63F" w:rsidR="00FD0EA3" w:rsidRDefault="00FD0EA3" w:rsidP="00FD0EA3">
      <w:pPr>
        <w:pStyle w:val="keywords"/>
      </w:pPr>
      <w:r w:rsidRPr="00F10443">
        <w:rPr>
          <w:rStyle w:val="Numberhead"/>
        </w:rPr>
        <w:t>Verses</w:t>
      </w:r>
      <w:r w:rsidRPr="00F10443">
        <w:rPr>
          <w:rStyle w:val="Numberhead"/>
        </w:rPr>
        <w:tab/>
      </w:r>
      <w:r w:rsidR="00923E62">
        <w:rPr>
          <w:rStyle w:val="Numberhead"/>
        </w:rPr>
        <w:t>5-6</w:t>
      </w:r>
      <w:r w:rsidR="00923E62">
        <w:t xml:space="preserve"> </w:t>
      </w:r>
      <w:r w:rsidR="00923E62" w:rsidRPr="00923E62">
        <w:t>In the same way, you who are younger, submit yourselves to your elders. All of you, clothe yourselves with humility toward one another, because “God opposes the proud but shows favor to the humble.” ● Humble yourselves, therefore, under God’s mighty hand, that he may lift you up in due time.</w:t>
      </w:r>
    </w:p>
    <w:p w14:paraId="149BB5E0" w14:textId="32460E7F" w:rsidR="00152735" w:rsidRPr="00152735" w:rsidRDefault="00152735" w:rsidP="00FD0EA3">
      <w:pPr>
        <w:pStyle w:val="keywords"/>
      </w:pPr>
      <w:r>
        <w:rPr>
          <w:rStyle w:val="Numberhead"/>
        </w:rPr>
        <w:tab/>
        <w:t>7</w:t>
      </w:r>
      <w:r>
        <w:t xml:space="preserve"> </w:t>
      </w:r>
      <w:r w:rsidRPr="00152735">
        <w:t>Cast all your anxiety on him because he cares for you.</w:t>
      </w:r>
    </w:p>
    <w:p w14:paraId="61332B98" w14:textId="613569CC" w:rsidR="00AC6742" w:rsidRDefault="000C4C07" w:rsidP="00AC6742">
      <w:pPr>
        <w:pStyle w:val="Heading3"/>
      </w:pPr>
      <w:r w:rsidRPr="006A05C8">
        <w:t>2 Peter</w:t>
      </w:r>
    </w:p>
    <w:p w14:paraId="59289119" w14:textId="06DC89D1" w:rsidR="006C78B1" w:rsidRPr="000748DF" w:rsidRDefault="006C78B1" w:rsidP="006C78B1">
      <w:pPr>
        <w:pStyle w:val="keywords"/>
      </w:pPr>
      <w:r w:rsidRPr="00C55749">
        <w:rPr>
          <w:rStyle w:val="Numberhead"/>
        </w:rPr>
        <w:t>Sub. word</w:t>
      </w:r>
      <w:r>
        <w:rPr>
          <w:rStyle w:val="Numberhead"/>
        </w:rPr>
        <w:t>s</w:t>
      </w:r>
      <w:r w:rsidRPr="000748DF">
        <w:tab/>
      </w:r>
      <w:proofErr w:type="gramStart"/>
      <w:r w:rsidR="004D266E">
        <w:t xml:space="preserve">rocky </w:t>
      </w:r>
      <w:r w:rsidR="004D266E" w:rsidRPr="004D266E">
        <w:t>mountains</w:t>
      </w:r>
      <w:proofErr w:type="gramEnd"/>
    </w:p>
    <w:p w14:paraId="04534BB2" w14:textId="662AFA92" w:rsidR="006C78B1" w:rsidRDefault="006C78B1" w:rsidP="006C78B1">
      <w:pPr>
        <w:pStyle w:val="keywords"/>
      </w:pPr>
      <w:r>
        <w:rPr>
          <w:rStyle w:val="Numberhead"/>
        </w:rPr>
        <w:t>Peg</w:t>
      </w:r>
      <w:r w:rsidRPr="000748DF">
        <w:tab/>
      </w:r>
      <w:r>
        <w:t xml:space="preserve">22 = </w:t>
      </w:r>
      <w:r w:rsidR="003A489E">
        <w:t>nun</w:t>
      </w:r>
    </w:p>
    <w:p w14:paraId="0A8B9674" w14:textId="26CAB719" w:rsidR="006C78B1" w:rsidRDefault="003C7CD5" w:rsidP="006C78B1">
      <w:pPr>
        <w:pStyle w:val="keywords"/>
        <w:rPr>
          <w:rStyle w:val="Numberhead"/>
        </w:rPr>
      </w:pPr>
      <w:r>
        <w:rPr>
          <w:rStyle w:val="Numberhead"/>
        </w:rPr>
        <w:t>Book terrain</w:t>
      </w:r>
      <w:r>
        <w:rPr>
          <w:rStyle w:val="Numberhead"/>
        </w:rPr>
        <w:tab/>
      </w:r>
      <w:r w:rsidR="00020B29" w:rsidRPr="006A05C8">
        <w:t>Swiss convent</w:t>
      </w:r>
      <w:r w:rsidR="00020B29">
        <w:t xml:space="preserve"> in mountains</w:t>
      </w:r>
    </w:p>
    <w:p w14:paraId="281788C1" w14:textId="77777777" w:rsidR="006C78B1" w:rsidRDefault="006C78B1" w:rsidP="006C78B1">
      <w:pPr>
        <w:pStyle w:val="keywords"/>
      </w:pPr>
      <w:r w:rsidRPr="000748DF">
        <w:rPr>
          <w:rStyle w:val="Numberhead"/>
        </w:rPr>
        <w:t>Story</w:t>
      </w:r>
      <w:r>
        <w:tab/>
      </w:r>
    </w:p>
    <w:p w14:paraId="29E618D3" w14:textId="77777777" w:rsidR="006C78B1" w:rsidRPr="000748DF" w:rsidRDefault="006C78B1" w:rsidP="006C78B1">
      <w:pPr>
        <w:pStyle w:val="keywords"/>
      </w:pPr>
      <w:r>
        <w:rPr>
          <w:rStyle w:val="Numberhead"/>
        </w:rPr>
        <w:t>Notes</w:t>
      </w:r>
      <w:r w:rsidRPr="006A1716">
        <w:tab/>
      </w:r>
    </w:p>
    <w:p w14:paraId="77F6BAEC" w14:textId="77777777" w:rsidR="00FD0EA3" w:rsidRPr="00F839CC" w:rsidRDefault="00FD0EA3" w:rsidP="00FD0EA3">
      <w:pPr>
        <w:pStyle w:val="Heading5"/>
      </w:pPr>
      <w:r>
        <w:t>1</w:t>
      </w:r>
      <w:r w:rsidRPr="00F839CC">
        <w:t xml:space="preserve"> </w:t>
      </w:r>
    </w:p>
    <w:p w14:paraId="4F6DE3F3" w14:textId="1B3D42AE" w:rsidR="00FD0EA3" w:rsidRPr="00166964" w:rsidRDefault="00FD0EA3" w:rsidP="00FD0EA3">
      <w:pPr>
        <w:pStyle w:val="keywords"/>
      </w:pPr>
      <w:r w:rsidRPr="00D25469">
        <w:rPr>
          <w:rStyle w:val="Numberhead"/>
        </w:rPr>
        <w:t>Peg</w:t>
      </w:r>
      <w:r>
        <w:tab/>
      </w:r>
      <w:r w:rsidR="00A34AAD">
        <w:t xml:space="preserve">Book peg = </w:t>
      </w:r>
      <w:r w:rsidR="003F58FE">
        <w:t>nun</w:t>
      </w:r>
    </w:p>
    <w:p w14:paraId="45CEB0A0" w14:textId="77777777" w:rsidR="00FD0EA3" w:rsidRDefault="00FD0EA3" w:rsidP="00FD0EA3">
      <w:pPr>
        <w:pStyle w:val="keywords"/>
      </w:pPr>
      <w:r>
        <w:rPr>
          <w:rStyle w:val="Numberhead"/>
        </w:rPr>
        <w:t>Ch. terrain</w:t>
      </w:r>
      <w:r w:rsidRPr="00A46E8A">
        <w:tab/>
      </w:r>
    </w:p>
    <w:p w14:paraId="255AD1AE" w14:textId="77777777" w:rsidR="00FD0EA3" w:rsidRDefault="00FD0EA3" w:rsidP="00FD0EA3">
      <w:pPr>
        <w:pStyle w:val="keywords"/>
      </w:pPr>
      <w:r>
        <w:rPr>
          <w:rStyle w:val="Numberhead"/>
        </w:rPr>
        <w:t>Themes</w:t>
      </w:r>
      <w:r>
        <w:tab/>
      </w:r>
    </w:p>
    <w:p w14:paraId="282AB4BD" w14:textId="332107BF"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3F58FE" w:rsidRPr="003F58FE">
        <w:t>Swinging wrought iron gates outside a scenic mountain convent open to a sprawling complex.</w:t>
      </w:r>
    </w:p>
    <w:p w14:paraId="096476C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E2E5C87" w14:textId="4A22D8E4" w:rsidR="00FD0EA3" w:rsidRPr="00F839CC" w:rsidRDefault="003F58FE" w:rsidP="00FD0EA3">
      <w:pPr>
        <w:pStyle w:val="Heading5"/>
      </w:pPr>
      <w:r>
        <w:t>2</w:t>
      </w:r>
      <w:r w:rsidR="00FD0EA3" w:rsidRPr="00F839CC">
        <w:t xml:space="preserve"> </w:t>
      </w:r>
    </w:p>
    <w:p w14:paraId="03A0A0E1" w14:textId="6CD35F2F" w:rsidR="00FD0EA3" w:rsidRPr="00166964" w:rsidRDefault="00FD0EA3" w:rsidP="00FD0EA3">
      <w:pPr>
        <w:pStyle w:val="keywords"/>
      </w:pPr>
      <w:r w:rsidRPr="00D25469">
        <w:rPr>
          <w:rStyle w:val="Numberhead"/>
        </w:rPr>
        <w:t>Peg</w:t>
      </w:r>
      <w:r>
        <w:tab/>
      </w:r>
      <w:r w:rsidR="003F58FE" w:rsidRPr="003F58FE">
        <w:t>inn</w:t>
      </w:r>
    </w:p>
    <w:p w14:paraId="444898B4" w14:textId="77777777" w:rsidR="00FD0EA3" w:rsidRDefault="00FD0EA3" w:rsidP="00FD0EA3">
      <w:pPr>
        <w:pStyle w:val="keywords"/>
      </w:pPr>
      <w:r>
        <w:rPr>
          <w:rStyle w:val="Numberhead"/>
        </w:rPr>
        <w:t>Ch. terrain</w:t>
      </w:r>
      <w:r w:rsidRPr="00A46E8A">
        <w:tab/>
      </w:r>
    </w:p>
    <w:p w14:paraId="3016F760" w14:textId="77777777" w:rsidR="00FD0EA3" w:rsidRDefault="00FD0EA3" w:rsidP="00FD0EA3">
      <w:pPr>
        <w:pStyle w:val="keywords"/>
      </w:pPr>
      <w:r>
        <w:rPr>
          <w:rStyle w:val="Numberhead"/>
        </w:rPr>
        <w:t>Themes</w:t>
      </w:r>
      <w:r>
        <w:tab/>
      </w:r>
    </w:p>
    <w:p w14:paraId="7C1CEA60" w14:textId="46C75D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convent has an attached inn serving muesli for breakfast on wooden table and benches.</w:t>
      </w:r>
    </w:p>
    <w:p w14:paraId="7C58502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3088604" w14:textId="0C47A210" w:rsidR="00FD0EA3" w:rsidRPr="00F839CC" w:rsidRDefault="003F58FE" w:rsidP="00FD0EA3">
      <w:pPr>
        <w:pStyle w:val="Heading5"/>
      </w:pPr>
      <w:r>
        <w:t>3</w:t>
      </w:r>
      <w:r w:rsidR="00FD0EA3" w:rsidRPr="00F839CC">
        <w:t xml:space="preserve"> </w:t>
      </w:r>
    </w:p>
    <w:p w14:paraId="590A4628" w14:textId="4D3F8AF3" w:rsidR="00FD0EA3" w:rsidRPr="00166964" w:rsidRDefault="00FD0EA3" w:rsidP="00FD0EA3">
      <w:pPr>
        <w:pStyle w:val="keywords"/>
      </w:pPr>
      <w:r w:rsidRPr="00D25469">
        <w:rPr>
          <w:rStyle w:val="Numberhead"/>
        </w:rPr>
        <w:t>Peg</w:t>
      </w:r>
      <w:r>
        <w:tab/>
      </w:r>
      <w:r w:rsidR="003F58FE" w:rsidRPr="003F58FE">
        <w:t>ma</w:t>
      </w:r>
    </w:p>
    <w:p w14:paraId="7A324C49" w14:textId="77777777" w:rsidR="00FD0EA3" w:rsidRDefault="00FD0EA3" w:rsidP="00FD0EA3">
      <w:pPr>
        <w:pStyle w:val="keywords"/>
      </w:pPr>
      <w:r>
        <w:rPr>
          <w:rStyle w:val="Numberhead"/>
        </w:rPr>
        <w:t>Ch. terrain</w:t>
      </w:r>
      <w:r w:rsidRPr="00A46E8A">
        <w:tab/>
      </w:r>
    </w:p>
    <w:p w14:paraId="76A591F7" w14:textId="77777777" w:rsidR="00FD0EA3" w:rsidRDefault="00FD0EA3" w:rsidP="00FD0EA3">
      <w:pPr>
        <w:pStyle w:val="keywords"/>
      </w:pPr>
      <w:r>
        <w:rPr>
          <w:rStyle w:val="Numberhead"/>
        </w:rPr>
        <w:t>Themes</w:t>
      </w:r>
      <w:r>
        <w:tab/>
      </w:r>
    </w:p>
    <w:p w14:paraId="48DD9DE7" w14:textId="54D3DC0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Mother Superior (aka ma) leads the prayer before the breakfast meal for all the youth staying there.</w:t>
      </w:r>
    </w:p>
    <w:p w14:paraId="78FF736B" w14:textId="26BF24CD"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9</w:t>
      </w:r>
      <w:r w:rsidR="00195F98">
        <w:t xml:space="preserve"> </w:t>
      </w:r>
      <w:r w:rsidR="00195F98" w:rsidRPr="00195F98">
        <w:t>The Lord is not slow in keeping his promise, as some understand slowness. Instead, he is patient with you, not wanting anyone to perish, but everyone to come to repentance.</w:t>
      </w:r>
    </w:p>
    <w:p w14:paraId="34BCF464" w14:textId="65FA890E" w:rsidR="00AE0E92" w:rsidRPr="00C26B78" w:rsidRDefault="00AE0E92" w:rsidP="00AE0E92">
      <w:pPr>
        <w:pStyle w:val="Heading2"/>
        <w:rPr>
          <w:lang w:val="en-US"/>
        </w:rPr>
      </w:pPr>
      <w:r w:rsidRPr="00C26B78">
        <w:rPr>
          <w:lang w:val="en-US"/>
        </w:rPr>
        <w:t>New Testament</w:t>
      </w:r>
      <w:r>
        <w:rPr>
          <w:lang w:val="en-US"/>
        </w:rPr>
        <w:t xml:space="preserve"> </w:t>
      </w:r>
      <w:r w:rsidR="00177100">
        <w:rPr>
          <w:lang w:val="en-US"/>
        </w:rPr>
        <w:t>–</w:t>
      </w:r>
      <w:r>
        <w:rPr>
          <w:lang w:val="en-US"/>
        </w:rPr>
        <w:t xml:space="preserve"> </w:t>
      </w:r>
      <w:r w:rsidR="00177100">
        <w:rPr>
          <w:lang w:val="en-US"/>
        </w:rPr>
        <w:t>Swimmers meet the end of the world</w:t>
      </w:r>
    </w:p>
    <w:p w14:paraId="08824BAC" w14:textId="77777777" w:rsidR="00AE0E92" w:rsidRDefault="00AE0E92" w:rsidP="00AE0E92">
      <w:pPr>
        <w:pStyle w:val="keywords"/>
      </w:pPr>
      <w:r w:rsidRPr="000748DF">
        <w:rPr>
          <w:rStyle w:val="Numberhead"/>
        </w:rPr>
        <w:t>Story</w:t>
      </w:r>
      <w:r>
        <w:tab/>
      </w:r>
    </w:p>
    <w:p w14:paraId="017529D2" w14:textId="0F14BDC9" w:rsidR="00A46E8A" w:rsidRPr="00773524" w:rsidRDefault="00A46E8A" w:rsidP="00773524">
      <w:pPr>
        <w:pStyle w:val="Heading3"/>
      </w:pPr>
      <w:r w:rsidRPr="00773524">
        <w:t>1 John</w:t>
      </w:r>
    </w:p>
    <w:p w14:paraId="3D12A0B7" w14:textId="36C24E59" w:rsidR="006C78B1" w:rsidRPr="000748DF" w:rsidRDefault="006C78B1" w:rsidP="006C78B1">
      <w:pPr>
        <w:pStyle w:val="keywords"/>
      </w:pPr>
      <w:r w:rsidRPr="00C55749">
        <w:rPr>
          <w:rStyle w:val="Numberhead"/>
        </w:rPr>
        <w:t>Sub. word</w:t>
      </w:r>
      <w:r>
        <w:rPr>
          <w:rStyle w:val="Numberhead"/>
        </w:rPr>
        <w:t>s</w:t>
      </w:r>
      <w:r w:rsidRPr="000748DF">
        <w:tab/>
      </w:r>
      <w:r w:rsidR="00020B29">
        <w:t>Ron Jon surfers underwater</w:t>
      </w:r>
    </w:p>
    <w:p w14:paraId="0EAC662C" w14:textId="45A3B7D9" w:rsidR="006C78B1" w:rsidRDefault="006C78B1" w:rsidP="006C78B1">
      <w:pPr>
        <w:pStyle w:val="keywords"/>
      </w:pPr>
      <w:r>
        <w:rPr>
          <w:rStyle w:val="Numberhead"/>
        </w:rPr>
        <w:t>Peg</w:t>
      </w:r>
      <w:r w:rsidRPr="000748DF">
        <w:tab/>
      </w:r>
      <w:r>
        <w:t xml:space="preserve">23 = </w:t>
      </w:r>
      <w:r w:rsidR="003A489E">
        <w:t>Nemo</w:t>
      </w:r>
    </w:p>
    <w:p w14:paraId="06D869B9" w14:textId="389D436B" w:rsidR="006C78B1" w:rsidRPr="00840A75" w:rsidRDefault="003C7CD5" w:rsidP="006C78B1">
      <w:pPr>
        <w:pStyle w:val="keywords"/>
      </w:pPr>
      <w:r>
        <w:rPr>
          <w:rStyle w:val="Numberhead"/>
        </w:rPr>
        <w:t>Book terrain</w:t>
      </w:r>
      <w:r>
        <w:rPr>
          <w:rStyle w:val="Numberhead"/>
        </w:rPr>
        <w:tab/>
      </w:r>
      <w:r w:rsidR="00860EEB">
        <w:t>Underwater race.</w:t>
      </w:r>
    </w:p>
    <w:p w14:paraId="375C997A" w14:textId="77777777" w:rsidR="006C78B1" w:rsidRDefault="006C78B1" w:rsidP="006C78B1">
      <w:pPr>
        <w:pStyle w:val="keywords"/>
      </w:pPr>
      <w:r w:rsidRPr="000748DF">
        <w:rPr>
          <w:rStyle w:val="Numberhead"/>
        </w:rPr>
        <w:t>Story</w:t>
      </w:r>
      <w:r>
        <w:tab/>
      </w:r>
    </w:p>
    <w:p w14:paraId="7678AACB" w14:textId="4566EEEC" w:rsidR="006C78B1" w:rsidRPr="000748DF" w:rsidRDefault="006C78B1" w:rsidP="006C78B1">
      <w:pPr>
        <w:pStyle w:val="keywords"/>
      </w:pPr>
      <w:proofErr w:type="gramStart"/>
      <w:r>
        <w:rPr>
          <w:rStyle w:val="Numberhead"/>
        </w:rPr>
        <w:t>Notes</w:t>
      </w:r>
      <w:r w:rsidRPr="006A1716">
        <w:tab/>
      </w:r>
      <w:r w:rsidR="004D266E" w:rsidRPr="004D266E">
        <w:t>Greek island</w:t>
      </w:r>
      <w:proofErr w:type="gramEnd"/>
      <w:r w:rsidR="004D266E" w:rsidRPr="004D266E">
        <w:t xml:space="preserve"> of Patmos (bat noose)</w:t>
      </w:r>
    </w:p>
    <w:p w14:paraId="62C4E71F" w14:textId="7AFBBB2A" w:rsidR="00A46E8A" w:rsidRPr="00F839CC" w:rsidRDefault="00A46E8A" w:rsidP="00A46E8A">
      <w:pPr>
        <w:pStyle w:val="Heading5"/>
      </w:pPr>
      <w:r w:rsidRPr="00F839CC">
        <w:t xml:space="preserve">1 </w:t>
      </w:r>
    </w:p>
    <w:p w14:paraId="36E38DEB" w14:textId="6BA05EB6" w:rsidR="00A46E8A" w:rsidRPr="00166964" w:rsidRDefault="00A46E8A" w:rsidP="00A46E8A">
      <w:pPr>
        <w:pStyle w:val="keywords"/>
      </w:pPr>
      <w:r w:rsidRPr="00D25469">
        <w:rPr>
          <w:rStyle w:val="Numberhead"/>
        </w:rPr>
        <w:t>Peg</w:t>
      </w:r>
      <w:r>
        <w:tab/>
      </w:r>
      <w:r w:rsidR="00020B29">
        <w:t>Book peg</w:t>
      </w:r>
      <w:r w:rsidR="00A34AAD">
        <w:t xml:space="preserve"> = </w:t>
      </w:r>
      <w:r w:rsidR="003F58FE">
        <w:t>Nemo</w:t>
      </w:r>
    </w:p>
    <w:p w14:paraId="52C83B4C" w14:textId="30D5CB89" w:rsidR="00A46E8A" w:rsidRDefault="00585E37" w:rsidP="00A46E8A">
      <w:pPr>
        <w:pStyle w:val="keywords"/>
      </w:pPr>
      <w:r>
        <w:rPr>
          <w:rStyle w:val="Numberhead"/>
        </w:rPr>
        <w:t>Ch. terrain</w:t>
      </w:r>
      <w:r w:rsidR="00A46E8A" w:rsidRPr="00A46E8A">
        <w:tab/>
      </w:r>
      <w:r w:rsidR="00020B29">
        <w:t>Tropical underwater</w:t>
      </w:r>
    </w:p>
    <w:p w14:paraId="6697C506" w14:textId="6710E513" w:rsidR="00A46E8A" w:rsidRDefault="00A46E8A" w:rsidP="00A46E8A">
      <w:pPr>
        <w:pStyle w:val="keywords"/>
      </w:pPr>
      <w:r>
        <w:rPr>
          <w:rStyle w:val="Numberhead"/>
        </w:rPr>
        <w:t>Themes</w:t>
      </w:r>
      <w:r>
        <w:tab/>
      </w:r>
    </w:p>
    <w:p w14:paraId="676E5F07" w14:textId="07F3C5F2" w:rsidR="00A46E8A" w:rsidRPr="0048334D" w:rsidRDefault="00A46E8A" w:rsidP="00A46E8A">
      <w:pPr>
        <w:pStyle w:val="keywords"/>
        <w:rPr>
          <w:rStyle w:val="Numberhead"/>
          <w:rFonts w:asciiTheme="minorHAnsi" w:hAnsiTheme="minorHAnsi"/>
          <w:color w:val="auto"/>
          <w:sz w:val="20"/>
        </w:rPr>
      </w:pPr>
      <w:r w:rsidRPr="003D1666">
        <w:rPr>
          <w:rStyle w:val="Numberhead"/>
        </w:rPr>
        <w:t>Story</w:t>
      </w:r>
      <w:r>
        <w:tab/>
      </w:r>
      <w:r w:rsidR="00020B29" w:rsidRPr="006A05C8">
        <w:t>The youth all go out for a swim and dive into the water together</w:t>
      </w:r>
      <w:r w:rsidR="00020B29">
        <w:t xml:space="preserve"> surrounded by clown fish.</w:t>
      </w:r>
    </w:p>
    <w:p w14:paraId="1040864F" w14:textId="1427A633" w:rsidR="00A46E8A" w:rsidRDefault="00A46E8A" w:rsidP="00A46E8A">
      <w:pPr>
        <w:pStyle w:val="keywords"/>
      </w:pPr>
      <w:r w:rsidRPr="00F10443">
        <w:rPr>
          <w:rStyle w:val="Numberhead"/>
        </w:rPr>
        <w:t>Verses</w:t>
      </w:r>
      <w:r w:rsidRPr="00F10443">
        <w:rPr>
          <w:rStyle w:val="Numberhead"/>
        </w:rPr>
        <w:tab/>
      </w:r>
      <w:r w:rsidR="00152735">
        <w:rPr>
          <w:rStyle w:val="Numberhead"/>
        </w:rPr>
        <w:t>8</w:t>
      </w:r>
      <w:r w:rsidR="00152735">
        <w:t xml:space="preserve"> </w:t>
      </w:r>
      <w:r w:rsidR="00152735" w:rsidRPr="00152735">
        <w:t>If we claim to be without sin, we deceive ourselves and the truth is not in us.</w:t>
      </w:r>
    </w:p>
    <w:p w14:paraId="501FA999" w14:textId="543415C2" w:rsidR="00152735" w:rsidRPr="00152735" w:rsidRDefault="00152735" w:rsidP="00A46E8A">
      <w:pPr>
        <w:pStyle w:val="keywords"/>
      </w:pPr>
      <w:r>
        <w:rPr>
          <w:rStyle w:val="Numberhead"/>
        </w:rPr>
        <w:tab/>
        <w:t>9</w:t>
      </w:r>
      <w:r>
        <w:t xml:space="preserve"> </w:t>
      </w:r>
      <w:r w:rsidRPr="00152735">
        <w:t>If we confess our sins, he is faithful and just and will forgive us our sins and purify us from all unrighteousness.</w:t>
      </w:r>
    </w:p>
    <w:p w14:paraId="166D345B" w14:textId="26483EA8" w:rsidR="00A46E8A" w:rsidRPr="00F839CC" w:rsidRDefault="00A46E8A" w:rsidP="00A46E8A">
      <w:pPr>
        <w:pStyle w:val="Heading5"/>
      </w:pPr>
      <w:r w:rsidRPr="00F839CC">
        <w:t xml:space="preserve">2 </w:t>
      </w:r>
    </w:p>
    <w:p w14:paraId="767E4E9D" w14:textId="23F5C8E1" w:rsidR="00A46E8A" w:rsidRDefault="00A46E8A" w:rsidP="00A46E8A">
      <w:pPr>
        <w:pStyle w:val="keywords"/>
      </w:pPr>
      <w:r w:rsidRPr="00D25469">
        <w:rPr>
          <w:rStyle w:val="Numberhead"/>
        </w:rPr>
        <w:t>Peg</w:t>
      </w:r>
      <w:r>
        <w:tab/>
      </w:r>
      <w:r w:rsidR="00EB4C8E">
        <w:t>Noah</w:t>
      </w:r>
    </w:p>
    <w:p w14:paraId="669AC8C8" w14:textId="0A132423" w:rsidR="00A46E8A" w:rsidRDefault="00585E37" w:rsidP="00A46E8A">
      <w:pPr>
        <w:pStyle w:val="keywords"/>
      </w:pPr>
      <w:r>
        <w:rPr>
          <w:rStyle w:val="Numberhead"/>
        </w:rPr>
        <w:lastRenderedPageBreak/>
        <w:t>Ch. terrain</w:t>
      </w:r>
      <w:r w:rsidR="00A46E8A" w:rsidRPr="00A46E8A">
        <w:tab/>
      </w:r>
      <w:proofErr w:type="gramStart"/>
      <w:r w:rsidR="005F1C6F">
        <w:t>The</w:t>
      </w:r>
      <w:proofErr w:type="gramEnd"/>
      <w:r w:rsidR="005F1C6F">
        <w:t xml:space="preserve"> hull of Noah’s ark.</w:t>
      </w:r>
    </w:p>
    <w:p w14:paraId="5B158249" w14:textId="79ADE637" w:rsidR="00A46E8A" w:rsidRPr="00A46E8A" w:rsidRDefault="00A46E8A" w:rsidP="00A46E8A">
      <w:pPr>
        <w:pStyle w:val="keywords"/>
      </w:pPr>
      <w:r>
        <w:rPr>
          <w:rStyle w:val="Numberhead"/>
        </w:rPr>
        <w:t>Themes</w:t>
      </w:r>
      <w:r w:rsidRPr="00A46E8A">
        <w:tab/>
      </w:r>
    </w:p>
    <w:p w14:paraId="63341E5B" w14:textId="145E57B7" w:rsidR="00A46E8A" w:rsidRDefault="00A46E8A" w:rsidP="00A46E8A">
      <w:pPr>
        <w:pStyle w:val="keywords"/>
      </w:pPr>
      <w:r>
        <w:rPr>
          <w:rStyle w:val="Numberhead"/>
        </w:rPr>
        <w:t>Story</w:t>
      </w:r>
      <w:r w:rsidRPr="00A46E8A">
        <w:tab/>
      </w:r>
      <w:r w:rsidR="00EB4C8E" w:rsidRPr="006A05C8">
        <w:t>The divers swim under Noah's ark</w:t>
      </w:r>
      <w:r w:rsidR="005F1C6F">
        <w:t>’s</w:t>
      </w:r>
      <w:r w:rsidR="00EB4C8E" w:rsidRPr="006A05C8">
        <w:t xml:space="preserve"> hull to look at where it was damaged.</w:t>
      </w:r>
    </w:p>
    <w:p w14:paraId="617D8237" w14:textId="4784874D" w:rsidR="00A46E8A" w:rsidRPr="00152735" w:rsidRDefault="00A46E8A" w:rsidP="00A46E8A">
      <w:pPr>
        <w:pStyle w:val="keywords"/>
      </w:pPr>
      <w:r w:rsidRPr="00F10443">
        <w:rPr>
          <w:rStyle w:val="Numberhead"/>
        </w:rPr>
        <w:t>Verses</w:t>
      </w:r>
      <w:r w:rsidRPr="00A46E8A">
        <w:tab/>
      </w:r>
      <w:r w:rsidR="00152735">
        <w:rPr>
          <w:rStyle w:val="Numberhead"/>
        </w:rPr>
        <w:t>15-16</w:t>
      </w:r>
      <w:r w:rsidR="00152735">
        <w:t xml:space="preserve"> </w:t>
      </w:r>
      <w:r w:rsidR="00152735" w:rsidRPr="00152735">
        <w:t xml:space="preserve">Do not love the world or anything in the world. If anyone loves the world, love for the </w:t>
      </w:r>
      <w:proofErr w:type="gramStart"/>
      <w:r w:rsidR="00152735" w:rsidRPr="00152735">
        <w:t>Father</w:t>
      </w:r>
      <w:proofErr w:type="gramEnd"/>
      <w:r w:rsidR="00152735" w:rsidRPr="00152735">
        <w:t xml:space="preserve"> is not in them. ● For everything in the world—the lust of the flesh, the lust of the eyes, and the pride of life—comes not from the </w:t>
      </w:r>
      <w:proofErr w:type="gramStart"/>
      <w:r w:rsidR="00152735" w:rsidRPr="00152735">
        <w:t>Father</w:t>
      </w:r>
      <w:proofErr w:type="gramEnd"/>
      <w:r w:rsidR="00152735" w:rsidRPr="00152735">
        <w:t xml:space="preserve"> but from the world.</w:t>
      </w:r>
    </w:p>
    <w:p w14:paraId="26F96D2C" w14:textId="3C988B5F" w:rsidR="00A46E8A" w:rsidRPr="00F839CC" w:rsidRDefault="00A46E8A" w:rsidP="00A46E8A">
      <w:pPr>
        <w:pStyle w:val="Heading5"/>
      </w:pPr>
      <w:r w:rsidRPr="00F839CC">
        <w:t xml:space="preserve">3 </w:t>
      </w:r>
    </w:p>
    <w:p w14:paraId="49DDE7C2" w14:textId="6A7E64DE" w:rsidR="00A46E8A" w:rsidRDefault="00A46E8A" w:rsidP="00A46E8A">
      <w:pPr>
        <w:pStyle w:val="keywords"/>
      </w:pPr>
      <w:r w:rsidRPr="00D25469">
        <w:rPr>
          <w:rStyle w:val="Numberhead"/>
        </w:rPr>
        <w:t>Peg</w:t>
      </w:r>
      <w:r>
        <w:tab/>
      </w:r>
      <w:r w:rsidR="00840A75">
        <w:t>yam</w:t>
      </w:r>
    </w:p>
    <w:p w14:paraId="6110CED9" w14:textId="031D2096" w:rsidR="00A46E8A" w:rsidRPr="001E14C7" w:rsidRDefault="00585E37" w:rsidP="00A46E8A">
      <w:pPr>
        <w:pStyle w:val="keywords"/>
      </w:pPr>
      <w:r>
        <w:rPr>
          <w:rStyle w:val="Numberhead"/>
        </w:rPr>
        <w:t>Ch. terrain</w:t>
      </w:r>
      <w:r w:rsidR="001E14C7">
        <w:tab/>
        <w:t>Underwater coral.</w:t>
      </w:r>
    </w:p>
    <w:p w14:paraId="5CDC3EB6" w14:textId="5676C69F" w:rsidR="00A46E8A" w:rsidRPr="001E14C7" w:rsidRDefault="00A46E8A" w:rsidP="00A46E8A">
      <w:pPr>
        <w:pStyle w:val="keywords"/>
      </w:pPr>
      <w:r>
        <w:rPr>
          <w:rStyle w:val="Numberhead"/>
        </w:rPr>
        <w:t>Themes</w:t>
      </w:r>
      <w:r w:rsidRPr="008968F6">
        <w:tab/>
      </w:r>
    </w:p>
    <w:p w14:paraId="085EAAD5" w14:textId="123C66C5" w:rsidR="00A46E8A" w:rsidRPr="000C4C07" w:rsidRDefault="00A46E8A" w:rsidP="00A46E8A">
      <w:pPr>
        <w:pStyle w:val="keywords"/>
      </w:pPr>
      <w:r>
        <w:rPr>
          <w:rStyle w:val="Numberhead"/>
        </w:rPr>
        <w:t>Story</w:t>
      </w:r>
      <w:r w:rsidRPr="00A46E8A">
        <w:tab/>
      </w:r>
      <w:r w:rsidR="00840A75" w:rsidRPr="006A05C8">
        <w:t xml:space="preserve">Yam shaped </w:t>
      </w:r>
      <w:r w:rsidR="00E80BEB">
        <w:t xml:space="preserve">orange </w:t>
      </w:r>
      <w:r w:rsidR="00840A75" w:rsidRPr="006A05C8">
        <w:t>coral on the ocean floor grows so tall it collides with ships and damages them.</w:t>
      </w:r>
    </w:p>
    <w:p w14:paraId="32CC5145" w14:textId="16AF87C3" w:rsidR="00A46E8A" w:rsidRPr="00152735" w:rsidRDefault="00A46E8A" w:rsidP="00A46E8A">
      <w:pPr>
        <w:pStyle w:val="keywords"/>
      </w:pPr>
      <w:r w:rsidRPr="00F10443">
        <w:rPr>
          <w:rStyle w:val="Numberhead"/>
        </w:rPr>
        <w:t>Verses</w:t>
      </w:r>
      <w:r w:rsidRPr="00A46E8A">
        <w:tab/>
      </w:r>
      <w:r w:rsidR="00152735">
        <w:rPr>
          <w:rStyle w:val="Numberhead"/>
        </w:rPr>
        <w:t>18</w:t>
      </w:r>
      <w:r w:rsidR="00152735">
        <w:t xml:space="preserve"> </w:t>
      </w:r>
      <w:r w:rsidR="00035654" w:rsidRPr="00035654">
        <w:t>Dear children, let us not love with words or speech but with actions and in truth.</w:t>
      </w:r>
    </w:p>
    <w:p w14:paraId="63569E21" w14:textId="43279B45" w:rsidR="00A46E8A" w:rsidRPr="00F839CC" w:rsidRDefault="00A46E8A" w:rsidP="00A46E8A">
      <w:pPr>
        <w:pStyle w:val="Heading5"/>
      </w:pPr>
      <w:r w:rsidRPr="00F839CC">
        <w:t xml:space="preserve">4 </w:t>
      </w:r>
    </w:p>
    <w:p w14:paraId="0CFD3E92" w14:textId="1F6F4BA7" w:rsidR="00A46E8A" w:rsidRPr="009C10AA" w:rsidRDefault="00A46E8A" w:rsidP="00A46E8A">
      <w:pPr>
        <w:pStyle w:val="keywords"/>
      </w:pPr>
      <w:r w:rsidRPr="00D25469">
        <w:rPr>
          <w:rStyle w:val="Numberhead"/>
        </w:rPr>
        <w:t>Peg</w:t>
      </w:r>
      <w:r>
        <w:tab/>
      </w:r>
      <w:r w:rsidR="00372372">
        <w:t>ray</w:t>
      </w:r>
    </w:p>
    <w:p w14:paraId="6A560DB3" w14:textId="02001674" w:rsidR="00A46E8A" w:rsidRDefault="00585E37" w:rsidP="00A46E8A">
      <w:pPr>
        <w:pStyle w:val="keywords"/>
      </w:pPr>
      <w:r>
        <w:rPr>
          <w:rStyle w:val="Numberhead"/>
        </w:rPr>
        <w:t>Ch. terrain</w:t>
      </w:r>
      <w:r w:rsidR="00A46E8A" w:rsidRPr="00A46E8A">
        <w:tab/>
      </w:r>
      <w:r w:rsidR="00372372">
        <w:t>Manta ray chase.</w:t>
      </w:r>
    </w:p>
    <w:p w14:paraId="025881BE" w14:textId="5630F9F8" w:rsidR="00A46E8A" w:rsidRPr="008968F6" w:rsidRDefault="00A46E8A" w:rsidP="00A46E8A">
      <w:pPr>
        <w:pStyle w:val="keywords"/>
      </w:pPr>
      <w:r>
        <w:rPr>
          <w:rStyle w:val="Numberhead"/>
        </w:rPr>
        <w:t>Themes</w:t>
      </w:r>
      <w:r w:rsidRPr="008968F6">
        <w:tab/>
      </w:r>
    </w:p>
    <w:p w14:paraId="18761737" w14:textId="421F9A65" w:rsidR="00A46E8A" w:rsidRPr="00B741A6" w:rsidRDefault="00A46E8A" w:rsidP="00A46E8A">
      <w:pPr>
        <w:pStyle w:val="keywords"/>
      </w:pPr>
      <w:r>
        <w:rPr>
          <w:rStyle w:val="Numberhead"/>
        </w:rPr>
        <w:t>Story</w:t>
      </w:r>
      <w:r w:rsidRPr="00B741A6">
        <w:tab/>
      </w:r>
      <w:r w:rsidR="00372372" w:rsidRPr="006A05C8">
        <w:t>A manta ray is scared out of a hole in the ship and is roped by divers</w:t>
      </w:r>
      <w:r w:rsidR="00372372">
        <w:t>.</w:t>
      </w:r>
    </w:p>
    <w:p w14:paraId="05654D83" w14:textId="56B48BEB" w:rsidR="00A46E8A" w:rsidRDefault="00A46E8A" w:rsidP="00A46E8A">
      <w:pPr>
        <w:pStyle w:val="keywords"/>
      </w:pPr>
      <w:r w:rsidRPr="00F10443">
        <w:rPr>
          <w:rStyle w:val="Numberhead"/>
        </w:rPr>
        <w:t>Verses</w:t>
      </w:r>
      <w:r w:rsidRPr="00AE6A68">
        <w:tab/>
      </w:r>
      <w:r w:rsidR="002564E4">
        <w:rPr>
          <w:rStyle w:val="Numberhead"/>
        </w:rPr>
        <w:t>4</w:t>
      </w:r>
      <w:r w:rsidR="002564E4">
        <w:t xml:space="preserve"> </w:t>
      </w:r>
      <w:r w:rsidR="002564E4" w:rsidRPr="002564E4">
        <w:t>You, dear children, are from God and have overcome them, because the one who is in you is greater than the one who is in the world.</w:t>
      </w:r>
    </w:p>
    <w:p w14:paraId="6768ABDB" w14:textId="49159EBB" w:rsidR="002564E4" w:rsidRDefault="002564E4" w:rsidP="00A46E8A">
      <w:pPr>
        <w:pStyle w:val="keywords"/>
      </w:pPr>
      <w:r>
        <w:rPr>
          <w:rStyle w:val="Numberhead"/>
        </w:rPr>
        <w:tab/>
        <w:t>18</w:t>
      </w:r>
      <w:r>
        <w:t xml:space="preserve"> </w:t>
      </w:r>
      <w:r w:rsidRPr="002564E4">
        <w:t>There is no fear in love. But perfect love drives out fear because fear has to do with punishment. The one who fears is not made perfect in love.</w:t>
      </w:r>
    </w:p>
    <w:p w14:paraId="5D7751D6" w14:textId="6C4ED10F" w:rsidR="002564E4" w:rsidRPr="002564E4" w:rsidRDefault="002564E4" w:rsidP="00A46E8A">
      <w:pPr>
        <w:pStyle w:val="keywords"/>
      </w:pPr>
      <w:r>
        <w:rPr>
          <w:rStyle w:val="Numberhead"/>
        </w:rPr>
        <w:tab/>
        <w:t>20</w:t>
      </w:r>
      <w:r>
        <w:t xml:space="preserve"> </w:t>
      </w:r>
      <w:r w:rsidRPr="002564E4">
        <w:t>Whoever claims to love God yet hates a brother or sister is a liar. For whoever does not love their brother and sister, whom they have seen, cannot love God, whom they have not seen.</w:t>
      </w:r>
    </w:p>
    <w:p w14:paraId="1A5B4B5F" w14:textId="617C8526" w:rsidR="00A46E8A" w:rsidRPr="0048334D" w:rsidRDefault="00A46E8A" w:rsidP="00A46E8A">
      <w:pPr>
        <w:pStyle w:val="Heading5"/>
      </w:pPr>
      <w:r w:rsidRPr="0048334D">
        <w:t xml:space="preserve">5 </w:t>
      </w:r>
    </w:p>
    <w:p w14:paraId="3B673881" w14:textId="697A024C" w:rsidR="00A46E8A" w:rsidRDefault="00A46E8A" w:rsidP="00A46E8A">
      <w:pPr>
        <w:pStyle w:val="keywords"/>
      </w:pPr>
      <w:r w:rsidRPr="00D25469">
        <w:rPr>
          <w:rStyle w:val="Numberhead"/>
        </w:rPr>
        <w:t>Peg</w:t>
      </w:r>
      <w:r>
        <w:tab/>
      </w:r>
      <w:r w:rsidR="00372372" w:rsidRPr="006A05C8">
        <w:t>whale</w:t>
      </w:r>
    </w:p>
    <w:p w14:paraId="01EF8129" w14:textId="7868671B" w:rsidR="00A46E8A" w:rsidRDefault="00585E37" w:rsidP="00A46E8A">
      <w:pPr>
        <w:pStyle w:val="keywords"/>
      </w:pPr>
      <w:r>
        <w:rPr>
          <w:rStyle w:val="Numberhead"/>
        </w:rPr>
        <w:t>Ch. terrain</w:t>
      </w:r>
      <w:r w:rsidR="00A46E8A" w:rsidRPr="00A46E8A">
        <w:tab/>
      </w:r>
      <w:r w:rsidR="00372372">
        <w:t>Underwater race against a whale</w:t>
      </w:r>
    </w:p>
    <w:p w14:paraId="5C3AC2A2" w14:textId="5B821024" w:rsidR="00A46E8A" w:rsidRPr="008968F6" w:rsidRDefault="00A46E8A" w:rsidP="00A46E8A">
      <w:pPr>
        <w:pStyle w:val="keywords"/>
      </w:pPr>
      <w:r>
        <w:rPr>
          <w:rStyle w:val="Numberhead"/>
        </w:rPr>
        <w:t>Themes</w:t>
      </w:r>
      <w:r w:rsidRPr="008968F6">
        <w:tab/>
      </w:r>
    </w:p>
    <w:p w14:paraId="5549984B" w14:textId="0B3524B8" w:rsidR="00A46E8A" w:rsidRPr="00B741A6" w:rsidRDefault="00A46E8A" w:rsidP="00A46E8A">
      <w:pPr>
        <w:pStyle w:val="keywords"/>
      </w:pPr>
      <w:r>
        <w:rPr>
          <w:rStyle w:val="Numberhead"/>
        </w:rPr>
        <w:t>Story</w:t>
      </w:r>
      <w:r w:rsidRPr="00B741A6">
        <w:tab/>
      </w:r>
      <w:r w:rsidR="00372372" w:rsidRPr="006A05C8">
        <w:t>The ray pulls the divers who outrun a whale swimming alongside them.</w:t>
      </w:r>
    </w:p>
    <w:p w14:paraId="3D87EAA5" w14:textId="78303ACD" w:rsidR="00A46E8A" w:rsidRDefault="00A46E8A" w:rsidP="00A46E8A">
      <w:pPr>
        <w:pStyle w:val="keywords"/>
      </w:pPr>
      <w:r w:rsidRPr="00F10443">
        <w:rPr>
          <w:rStyle w:val="Numberhead"/>
        </w:rPr>
        <w:t>Verses</w:t>
      </w:r>
      <w:r w:rsidRPr="00AE6A68">
        <w:tab/>
      </w:r>
      <w:r w:rsidR="002059B4">
        <w:rPr>
          <w:rStyle w:val="Numberhead"/>
        </w:rPr>
        <w:t>11-12</w:t>
      </w:r>
      <w:r w:rsidR="002059B4">
        <w:t xml:space="preserve"> </w:t>
      </w:r>
      <w:r w:rsidR="002059B4" w:rsidRPr="002059B4">
        <w:t>And this is the testimony: God has given us eternal life, and this life is in his Son. ● Whoever has the Son has life; whoever does not have the Son of God does not have life.</w:t>
      </w:r>
    </w:p>
    <w:p w14:paraId="6D4CC248" w14:textId="7CFFF6D0" w:rsidR="002059B4" w:rsidRDefault="002059B4" w:rsidP="00A46E8A">
      <w:pPr>
        <w:pStyle w:val="keywords"/>
      </w:pPr>
      <w:r>
        <w:rPr>
          <w:rStyle w:val="Numberhead"/>
        </w:rPr>
        <w:tab/>
        <w:t>13</w:t>
      </w:r>
      <w:r>
        <w:t xml:space="preserve"> </w:t>
      </w:r>
      <w:r w:rsidRPr="002059B4">
        <w:t>I write these things to you who believe in the name of the Son of God so that you may know that you have eternal life.</w:t>
      </w:r>
    </w:p>
    <w:p w14:paraId="02AC8AAB" w14:textId="23424A1B" w:rsidR="002059B4" w:rsidRPr="002059B4" w:rsidRDefault="002059B4" w:rsidP="00A46E8A">
      <w:pPr>
        <w:pStyle w:val="keywords"/>
      </w:pPr>
      <w:r>
        <w:rPr>
          <w:rStyle w:val="Numberhead"/>
        </w:rPr>
        <w:tab/>
        <w:t>14-15</w:t>
      </w:r>
      <w:r>
        <w:t xml:space="preserve"> </w:t>
      </w:r>
      <w:r w:rsidRPr="002059B4">
        <w:t>This is the confidence we have in approaching God: that if we ask anything according to his will, he hears us. ● And if we know that he hears us—whatever we ask—we know that we have what we asked of him.</w:t>
      </w:r>
    </w:p>
    <w:p w14:paraId="4A73DE5F" w14:textId="010CEFE8" w:rsidR="00372372" w:rsidRPr="0048334D" w:rsidRDefault="000C4C07" w:rsidP="00372372">
      <w:pPr>
        <w:pStyle w:val="Heading5"/>
      </w:pPr>
      <w:r w:rsidRPr="006A05C8">
        <w:tab/>
      </w:r>
      <w:r w:rsidR="00372372">
        <w:t>6</w:t>
      </w:r>
      <w:r w:rsidR="00372372" w:rsidRPr="0048334D">
        <w:t xml:space="preserve"> </w:t>
      </w:r>
    </w:p>
    <w:p w14:paraId="5A26CE42" w14:textId="516E5C27" w:rsidR="00372372" w:rsidRDefault="00372372" w:rsidP="00372372">
      <w:pPr>
        <w:pStyle w:val="keywords"/>
      </w:pPr>
      <w:r w:rsidRPr="00D25469">
        <w:rPr>
          <w:rStyle w:val="Numberhead"/>
        </w:rPr>
        <w:t>Peg</w:t>
      </w:r>
      <w:r>
        <w:tab/>
      </w:r>
      <w:r w:rsidRPr="006A05C8">
        <w:t>watch</w:t>
      </w:r>
    </w:p>
    <w:p w14:paraId="1DC39B76" w14:textId="6BDD045C" w:rsidR="00372372" w:rsidRDefault="00585E37" w:rsidP="00372372">
      <w:pPr>
        <w:pStyle w:val="keywords"/>
      </w:pPr>
      <w:r>
        <w:rPr>
          <w:rStyle w:val="Numberhead"/>
        </w:rPr>
        <w:t>Ch. terrain</w:t>
      </w:r>
      <w:r w:rsidR="00372372" w:rsidRPr="00A46E8A">
        <w:tab/>
      </w:r>
      <w:r w:rsidR="00372372">
        <w:t>Finish line of underwater race.</w:t>
      </w:r>
    </w:p>
    <w:p w14:paraId="742FBD67" w14:textId="77777777" w:rsidR="00372372" w:rsidRPr="008968F6" w:rsidRDefault="00372372" w:rsidP="00372372">
      <w:pPr>
        <w:pStyle w:val="keywords"/>
      </w:pPr>
      <w:r>
        <w:rPr>
          <w:rStyle w:val="Numberhead"/>
        </w:rPr>
        <w:lastRenderedPageBreak/>
        <w:t>Themes</w:t>
      </w:r>
      <w:r w:rsidRPr="008968F6">
        <w:tab/>
      </w:r>
    </w:p>
    <w:p w14:paraId="668219D1" w14:textId="5AC4D285" w:rsidR="00372372" w:rsidRPr="00B741A6" w:rsidRDefault="00372372" w:rsidP="00372372">
      <w:pPr>
        <w:pStyle w:val="keywords"/>
      </w:pPr>
      <w:r>
        <w:rPr>
          <w:rStyle w:val="Numberhead"/>
        </w:rPr>
        <w:t>Story</w:t>
      </w:r>
      <w:r w:rsidRPr="00B741A6">
        <w:tab/>
      </w:r>
      <w:r w:rsidRPr="006A05C8">
        <w:t>The race is won by the divers who snatch a gold watch at the finish line hanging on a fishing line.</w:t>
      </w:r>
    </w:p>
    <w:p w14:paraId="28255B71" w14:textId="77777777" w:rsidR="00372372" w:rsidRPr="00F10443" w:rsidRDefault="00372372" w:rsidP="00372372">
      <w:pPr>
        <w:pStyle w:val="keywords"/>
        <w:rPr>
          <w:rStyle w:val="Numberhead"/>
        </w:rPr>
      </w:pPr>
      <w:r w:rsidRPr="00F10443">
        <w:rPr>
          <w:rStyle w:val="Numberhead"/>
        </w:rPr>
        <w:t>Verses</w:t>
      </w:r>
      <w:r w:rsidRPr="00AE6A68">
        <w:tab/>
      </w:r>
    </w:p>
    <w:p w14:paraId="53899089" w14:textId="793ABB1E" w:rsidR="006C78B1" w:rsidRPr="00773524" w:rsidRDefault="000C4C07" w:rsidP="00773524">
      <w:pPr>
        <w:pStyle w:val="Heading3"/>
      </w:pPr>
      <w:r w:rsidRPr="00773524">
        <w:t>2 John</w:t>
      </w:r>
    </w:p>
    <w:p w14:paraId="5F7AB102" w14:textId="79F5DCDA" w:rsidR="006C78B1" w:rsidRPr="000748DF" w:rsidRDefault="006C78B1" w:rsidP="006C78B1">
      <w:pPr>
        <w:pStyle w:val="keywords"/>
      </w:pPr>
      <w:r w:rsidRPr="00C55749">
        <w:rPr>
          <w:rStyle w:val="Numberhead"/>
        </w:rPr>
        <w:t>Sub. word</w:t>
      </w:r>
      <w:r>
        <w:rPr>
          <w:rStyle w:val="Numberhead"/>
        </w:rPr>
        <w:t>s</w:t>
      </w:r>
      <w:r w:rsidRPr="000748DF">
        <w:tab/>
      </w:r>
      <w:r w:rsidR="000E2117">
        <w:t>Ron Jon surfers on land</w:t>
      </w:r>
      <w:r w:rsidR="00AA0C06">
        <w:t>.</w:t>
      </w:r>
    </w:p>
    <w:p w14:paraId="00E58062" w14:textId="45160067" w:rsidR="006C78B1" w:rsidRDefault="006C78B1" w:rsidP="006C78B1">
      <w:pPr>
        <w:pStyle w:val="keywords"/>
      </w:pPr>
      <w:r>
        <w:rPr>
          <w:rStyle w:val="Numberhead"/>
        </w:rPr>
        <w:t>Peg</w:t>
      </w:r>
      <w:r w:rsidRPr="000748DF">
        <w:tab/>
      </w:r>
      <w:r>
        <w:t xml:space="preserve">24 = </w:t>
      </w:r>
      <w:r w:rsidR="003A489E">
        <w:t>Nero</w:t>
      </w:r>
    </w:p>
    <w:p w14:paraId="7F7ADD3B" w14:textId="49BE05CE" w:rsidR="006C78B1" w:rsidRPr="000E2117" w:rsidRDefault="003C7CD5" w:rsidP="006C78B1">
      <w:pPr>
        <w:pStyle w:val="keywords"/>
      </w:pPr>
      <w:r>
        <w:rPr>
          <w:rStyle w:val="Numberhead"/>
        </w:rPr>
        <w:t>Book terrain</w:t>
      </w:r>
      <w:r>
        <w:rPr>
          <w:rStyle w:val="Numberhead"/>
        </w:rPr>
        <w:tab/>
      </w:r>
      <w:r w:rsidR="000E2117">
        <w:t>winery</w:t>
      </w:r>
    </w:p>
    <w:p w14:paraId="27861207" w14:textId="1C61A2CE" w:rsidR="006C78B1" w:rsidRDefault="006C78B1" w:rsidP="006C78B1">
      <w:pPr>
        <w:pStyle w:val="keywords"/>
      </w:pPr>
      <w:r w:rsidRPr="000748DF">
        <w:rPr>
          <w:rStyle w:val="Numberhead"/>
        </w:rPr>
        <w:t>Story</w:t>
      </w:r>
      <w:r>
        <w:tab/>
      </w:r>
      <w:r w:rsidR="000E2117" w:rsidRPr="006A05C8">
        <w:t>Diver wears gold watch to impress winery owners as he enters through tall wooden creaky doors</w:t>
      </w:r>
      <w:r w:rsidR="000E2117">
        <w:t xml:space="preserve"> to celebrate winning their race.</w:t>
      </w:r>
    </w:p>
    <w:p w14:paraId="377F2F49" w14:textId="77777777" w:rsidR="005452CF" w:rsidRDefault="005452CF" w:rsidP="005452CF">
      <w:pPr>
        <w:pStyle w:val="keywords"/>
      </w:pPr>
      <w:r>
        <w:rPr>
          <w:rStyle w:val="Numberhead"/>
        </w:rPr>
        <w:t>Themes</w:t>
      </w:r>
      <w:r>
        <w:tab/>
      </w:r>
    </w:p>
    <w:p w14:paraId="2545D6D8" w14:textId="77777777" w:rsidR="005452CF" w:rsidRPr="00F10443" w:rsidRDefault="005452CF" w:rsidP="005452CF">
      <w:pPr>
        <w:pStyle w:val="keywords"/>
        <w:rPr>
          <w:rStyle w:val="Numberhead"/>
        </w:rPr>
      </w:pPr>
      <w:r w:rsidRPr="00F10443">
        <w:rPr>
          <w:rStyle w:val="Numberhead"/>
        </w:rPr>
        <w:t>Verses</w:t>
      </w:r>
      <w:r w:rsidRPr="00F10443">
        <w:rPr>
          <w:rStyle w:val="Numberhead"/>
        </w:rPr>
        <w:tab/>
      </w:r>
    </w:p>
    <w:p w14:paraId="5D6E63A5" w14:textId="77777777" w:rsidR="006C78B1" w:rsidRPr="000748DF" w:rsidRDefault="006C78B1" w:rsidP="006C78B1">
      <w:pPr>
        <w:pStyle w:val="keywords"/>
      </w:pPr>
      <w:r>
        <w:rPr>
          <w:rStyle w:val="Numberhead"/>
        </w:rPr>
        <w:t>Notes</w:t>
      </w:r>
      <w:r w:rsidRPr="006A1716">
        <w:tab/>
      </w:r>
    </w:p>
    <w:p w14:paraId="5F4CFD8E" w14:textId="27A81C8F" w:rsidR="006C78B1" w:rsidRDefault="000C4C07" w:rsidP="006C78B1">
      <w:pPr>
        <w:pStyle w:val="Heading3"/>
      </w:pPr>
      <w:r w:rsidRPr="006A05C8">
        <w:t>3 John</w:t>
      </w:r>
    </w:p>
    <w:p w14:paraId="2F5A4EFF" w14:textId="68268B68" w:rsidR="006C78B1" w:rsidRPr="000748DF" w:rsidRDefault="006C78B1" w:rsidP="006C78B1">
      <w:pPr>
        <w:pStyle w:val="keywords"/>
      </w:pPr>
      <w:r w:rsidRPr="00C55749">
        <w:rPr>
          <w:rStyle w:val="Numberhead"/>
        </w:rPr>
        <w:t>Sub. word</w:t>
      </w:r>
      <w:r>
        <w:rPr>
          <w:rStyle w:val="Numberhead"/>
        </w:rPr>
        <w:t>s</w:t>
      </w:r>
      <w:r w:rsidRPr="000748DF">
        <w:tab/>
      </w:r>
      <w:r w:rsidR="000E2117">
        <w:t>Ron Joh surfers</w:t>
      </w:r>
      <w:r w:rsidR="001A2335">
        <w:t xml:space="preserve"> above water</w:t>
      </w:r>
      <w:r w:rsidR="00AA0C06">
        <w:t>.</w:t>
      </w:r>
    </w:p>
    <w:p w14:paraId="369568E0" w14:textId="502CF9C2" w:rsidR="006C78B1" w:rsidRDefault="006C78B1" w:rsidP="006C78B1">
      <w:pPr>
        <w:pStyle w:val="keywords"/>
      </w:pPr>
      <w:r>
        <w:rPr>
          <w:rStyle w:val="Numberhead"/>
        </w:rPr>
        <w:t>Peg</w:t>
      </w:r>
      <w:r w:rsidRPr="000748DF">
        <w:tab/>
      </w:r>
      <w:r>
        <w:t xml:space="preserve">25 = </w:t>
      </w:r>
      <w:r w:rsidR="003A489E">
        <w:t>nail</w:t>
      </w:r>
    </w:p>
    <w:p w14:paraId="1CE523DB" w14:textId="634F771A" w:rsidR="006C78B1" w:rsidRPr="001A2335" w:rsidRDefault="003C7CD5" w:rsidP="006C78B1">
      <w:pPr>
        <w:pStyle w:val="keywords"/>
      </w:pPr>
      <w:r>
        <w:rPr>
          <w:rStyle w:val="Numberhead"/>
        </w:rPr>
        <w:t>Book terrain</w:t>
      </w:r>
      <w:r>
        <w:rPr>
          <w:rStyle w:val="Numberhead"/>
        </w:rPr>
        <w:tab/>
      </w:r>
      <w:r w:rsidR="001A2335" w:rsidRPr="006A05C8">
        <w:t>4th of July fireworks picnic</w:t>
      </w:r>
    </w:p>
    <w:p w14:paraId="1D9D512B" w14:textId="4EFC8797" w:rsidR="006C78B1" w:rsidRDefault="006C78B1" w:rsidP="006C78B1">
      <w:pPr>
        <w:pStyle w:val="keywords"/>
      </w:pPr>
      <w:r w:rsidRPr="000748DF">
        <w:rPr>
          <w:rStyle w:val="Numberhead"/>
        </w:rPr>
        <w:t>Story</w:t>
      </w:r>
      <w:r>
        <w:tab/>
      </w:r>
      <w:r w:rsidR="001A2335">
        <w:t xml:space="preserve">In the </w:t>
      </w:r>
      <w:r w:rsidR="001A2335" w:rsidRPr="006A05C8">
        <w:t xml:space="preserve">back of </w:t>
      </w:r>
      <w:r w:rsidR="001A2335">
        <w:t xml:space="preserve">the </w:t>
      </w:r>
      <w:r w:rsidR="001A2335" w:rsidRPr="006A05C8">
        <w:t>winery is a tent shooting off fireworks over a lake and some nailed to trees</w:t>
      </w:r>
    </w:p>
    <w:p w14:paraId="57C91EF5" w14:textId="77777777" w:rsidR="005452CF" w:rsidRDefault="005452CF" w:rsidP="005452CF">
      <w:pPr>
        <w:pStyle w:val="keywords"/>
      </w:pPr>
      <w:r>
        <w:rPr>
          <w:rStyle w:val="Numberhead"/>
        </w:rPr>
        <w:t>Themes</w:t>
      </w:r>
      <w:r>
        <w:tab/>
      </w:r>
    </w:p>
    <w:p w14:paraId="59B574E5" w14:textId="77777777" w:rsidR="005452CF" w:rsidRPr="00F10443" w:rsidRDefault="005452CF" w:rsidP="005452CF">
      <w:pPr>
        <w:pStyle w:val="keywords"/>
        <w:rPr>
          <w:rStyle w:val="Numberhead"/>
        </w:rPr>
      </w:pPr>
      <w:r w:rsidRPr="00F10443">
        <w:rPr>
          <w:rStyle w:val="Numberhead"/>
        </w:rPr>
        <w:t>Verses</w:t>
      </w:r>
      <w:r w:rsidRPr="00F10443">
        <w:rPr>
          <w:rStyle w:val="Numberhead"/>
        </w:rPr>
        <w:tab/>
      </w:r>
    </w:p>
    <w:p w14:paraId="21525181" w14:textId="77777777" w:rsidR="005452CF" w:rsidRPr="000748DF" w:rsidRDefault="005452CF" w:rsidP="005452CF">
      <w:pPr>
        <w:pStyle w:val="keywords"/>
      </w:pPr>
      <w:r>
        <w:rPr>
          <w:rStyle w:val="Numberhead"/>
        </w:rPr>
        <w:t>Notes</w:t>
      </w:r>
      <w:r w:rsidRPr="006A1716">
        <w:tab/>
      </w:r>
    </w:p>
    <w:p w14:paraId="657A2319" w14:textId="4588EA04" w:rsidR="00AE6A68" w:rsidRDefault="000C4C07" w:rsidP="00AE6A68">
      <w:pPr>
        <w:pStyle w:val="Heading3"/>
      </w:pPr>
      <w:r w:rsidRPr="006A05C8">
        <w:t>Jude</w:t>
      </w:r>
    </w:p>
    <w:p w14:paraId="17C6D8F5" w14:textId="3D4A86B0" w:rsidR="006C78B1" w:rsidRPr="000748DF" w:rsidRDefault="006C78B1" w:rsidP="006C78B1">
      <w:pPr>
        <w:pStyle w:val="keywords"/>
      </w:pPr>
      <w:r w:rsidRPr="00C55749">
        <w:rPr>
          <w:rStyle w:val="Numberhead"/>
        </w:rPr>
        <w:t>Sub. word</w:t>
      </w:r>
      <w:r>
        <w:rPr>
          <w:rStyle w:val="Numberhead"/>
        </w:rPr>
        <w:t>s</w:t>
      </w:r>
      <w:r w:rsidRPr="000748DF">
        <w:tab/>
      </w:r>
      <w:r w:rsidR="00742F70">
        <w:t>Jude</w:t>
      </w:r>
    </w:p>
    <w:p w14:paraId="427DE0AE" w14:textId="64FF94B8" w:rsidR="006C78B1" w:rsidRDefault="006C78B1" w:rsidP="006C78B1">
      <w:pPr>
        <w:pStyle w:val="keywords"/>
      </w:pPr>
      <w:r>
        <w:rPr>
          <w:rStyle w:val="Numberhead"/>
        </w:rPr>
        <w:t>Peg</w:t>
      </w:r>
      <w:r w:rsidRPr="000748DF">
        <w:tab/>
      </w:r>
      <w:r>
        <w:t xml:space="preserve">26 = </w:t>
      </w:r>
      <w:r w:rsidR="005E7788" w:rsidRPr="003A489E">
        <w:t>Nietzsche</w:t>
      </w:r>
    </w:p>
    <w:p w14:paraId="72215D75" w14:textId="256E9CF6" w:rsidR="006C78B1" w:rsidRDefault="003C7CD5" w:rsidP="006C78B1">
      <w:pPr>
        <w:pStyle w:val="keywords"/>
        <w:rPr>
          <w:rStyle w:val="Numberhead"/>
        </w:rPr>
      </w:pPr>
      <w:r>
        <w:rPr>
          <w:rStyle w:val="Numberhead"/>
        </w:rPr>
        <w:t>Book terrain</w:t>
      </w:r>
      <w:r>
        <w:rPr>
          <w:rStyle w:val="Numberhead"/>
        </w:rPr>
        <w:tab/>
      </w:r>
    </w:p>
    <w:p w14:paraId="050B4113" w14:textId="7EBE608F" w:rsidR="006C78B1" w:rsidRDefault="006C78B1" w:rsidP="006C78B1">
      <w:pPr>
        <w:pStyle w:val="keywords"/>
      </w:pPr>
      <w:r w:rsidRPr="000748DF">
        <w:rPr>
          <w:rStyle w:val="Numberhead"/>
        </w:rPr>
        <w:t>Story</w:t>
      </w:r>
      <w:r>
        <w:tab/>
      </w:r>
      <w:r w:rsidR="001A2335">
        <w:t xml:space="preserve">Winery </w:t>
      </w:r>
      <w:r w:rsidR="00742F70">
        <w:t>guests getting drunk join a political demonstration with protest songs sung to “Hey Jude”</w:t>
      </w:r>
    </w:p>
    <w:p w14:paraId="741D2BC8" w14:textId="77777777" w:rsidR="005E7788" w:rsidRDefault="005E7788" w:rsidP="005E7788">
      <w:pPr>
        <w:pStyle w:val="keywords"/>
      </w:pPr>
      <w:r>
        <w:rPr>
          <w:rStyle w:val="Numberhead"/>
        </w:rPr>
        <w:t>Themes</w:t>
      </w:r>
      <w:r>
        <w:tab/>
      </w:r>
    </w:p>
    <w:p w14:paraId="1E259DA1" w14:textId="77777777" w:rsidR="005E7788" w:rsidRPr="00F10443" w:rsidRDefault="005E7788" w:rsidP="005E7788">
      <w:pPr>
        <w:pStyle w:val="keywords"/>
        <w:rPr>
          <w:rStyle w:val="Numberhead"/>
        </w:rPr>
      </w:pPr>
      <w:r w:rsidRPr="00F10443">
        <w:rPr>
          <w:rStyle w:val="Numberhead"/>
        </w:rPr>
        <w:t>Verses</w:t>
      </w:r>
      <w:r w:rsidRPr="00F10443">
        <w:rPr>
          <w:rStyle w:val="Numberhead"/>
        </w:rPr>
        <w:tab/>
      </w:r>
    </w:p>
    <w:p w14:paraId="241CFAA3" w14:textId="77777777" w:rsidR="005E7788" w:rsidRPr="000748DF" w:rsidRDefault="005E7788" w:rsidP="005E7788">
      <w:pPr>
        <w:pStyle w:val="keywords"/>
      </w:pPr>
      <w:r>
        <w:rPr>
          <w:rStyle w:val="Numberhead"/>
        </w:rPr>
        <w:t>Notes</w:t>
      </w:r>
      <w:r w:rsidRPr="006A1716">
        <w:tab/>
      </w:r>
    </w:p>
    <w:p w14:paraId="357AB931" w14:textId="2A4558BE" w:rsidR="00AE6A68" w:rsidRDefault="000C4C07" w:rsidP="00AE6A68">
      <w:pPr>
        <w:pStyle w:val="Heading3"/>
      </w:pPr>
      <w:r w:rsidRPr="006A05C8">
        <w:t>Revelation</w:t>
      </w:r>
      <w:r w:rsidRPr="006A05C8">
        <w:tab/>
      </w:r>
    </w:p>
    <w:p w14:paraId="416A3249" w14:textId="372386FD" w:rsidR="006C78B1" w:rsidRPr="000748DF" w:rsidRDefault="006C78B1" w:rsidP="006C78B1">
      <w:pPr>
        <w:pStyle w:val="keywords"/>
      </w:pPr>
      <w:r w:rsidRPr="00C55749">
        <w:rPr>
          <w:rStyle w:val="Numberhead"/>
        </w:rPr>
        <w:t>Sub. word</w:t>
      </w:r>
      <w:r>
        <w:rPr>
          <w:rStyle w:val="Numberhead"/>
        </w:rPr>
        <w:t>s</w:t>
      </w:r>
      <w:r w:rsidRPr="000748DF">
        <w:tab/>
      </w:r>
      <w:r w:rsidR="00742F70">
        <w:t>End times</w:t>
      </w:r>
    </w:p>
    <w:p w14:paraId="2217FC61" w14:textId="076B6B46" w:rsidR="006C78B1" w:rsidRDefault="006C78B1" w:rsidP="006C78B1">
      <w:pPr>
        <w:pStyle w:val="keywords"/>
      </w:pPr>
      <w:r>
        <w:rPr>
          <w:rStyle w:val="Numberhead"/>
        </w:rPr>
        <w:t>Peg</w:t>
      </w:r>
      <w:r w:rsidRPr="000748DF">
        <w:tab/>
      </w:r>
      <w:r>
        <w:t xml:space="preserve">27 = </w:t>
      </w:r>
      <w:r w:rsidR="003A489E">
        <w:t>nuke</w:t>
      </w:r>
    </w:p>
    <w:p w14:paraId="0D39D142" w14:textId="5DA92771" w:rsidR="006C78B1" w:rsidRPr="00742F70" w:rsidRDefault="003C7CD5" w:rsidP="006C78B1">
      <w:pPr>
        <w:pStyle w:val="keywords"/>
      </w:pPr>
      <w:r>
        <w:rPr>
          <w:rStyle w:val="Numberhead"/>
        </w:rPr>
        <w:t>Book terrain</w:t>
      </w:r>
      <w:r>
        <w:rPr>
          <w:rStyle w:val="Numberhead"/>
        </w:rPr>
        <w:tab/>
      </w:r>
      <w:r w:rsidR="00742F70">
        <w:t>bomb shelter, missile silo</w:t>
      </w:r>
    </w:p>
    <w:p w14:paraId="7E1D9768" w14:textId="77777777" w:rsidR="006C78B1" w:rsidRDefault="006C78B1" w:rsidP="006C78B1">
      <w:pPr>
        <w:pStyle w:val="keywords"/>
      </w:pPr>
      <w:r w:rsidRPr="000748DF">
        <w:rPr>
          <w:rStyle w:val="Numberhead"/>
        </w:rPr>
        <w:t>Story</w:t>
      </w:r>
      <w:r>
        <w:tab/>
      </w:r>
    </w:p>
    <w:p w14:paraId="50466718" w14:textId="77777777" w:rsidR="006C78B1" w:rsidRPr="000748DF" w:rsidRDefault="006C78B1" w:rsidP="006C78B1">
      <w:pPr>
        <w:pStyle w:val="keywords"/>
      </w:pPr>
      <w:r>
        <w:rPr>
          <w:rStyle w:val="Numberhead"/>
        </w:rPr>
        <w:t>Notes</w:t>
      </w:r>
      <w:r w:rsidRPr="006A1716">
        <w:tab/>
      </w:r>
    </w:p>
    <w:p w14:paraId="133DF301" w14:textId="728635B6" w:rsidR="001A0B84" w:rsidRDefault="001A0B84" w:rsidP="001A0B84">
      <w:pPr>
        <w:pStyle w:val="Heading4"/>
      </w:pPr>
      <w:r>
        <w:lastRenderedPageBreak/>
        <w:t>War</w:t>
      </w:r>
    </w:p>
    <w:p w14:paraId="4AA03093" w14:textId="2D68D827" w:rsidR="001A0B84" w:rsidRPr="00AE6A68" w:rsidRDefault="00585E37" w:rsidP="001A0B84">
      <w:pPr>
        <w:pStyle w:val="keywords"/>
      </w:pPr>
      <w:r>
        <w:rPr>
          <w:rStyle w:val="Numberhead"/>
        </w:rPr>
        <w:t>Scene</w:t>
      </w:r>
      <w:r w:rsidR="001A0B84" w:rsidRPr="00AE6A68">
        <w:tab/>
      </w:r>
    </w:p>
    <w:p w14:paraId="7E744E9E" w14:textId="685C3660" w:rsidR="001A0B84" w:rsidRPr="00F839CC" w:rsidRDefault="001A0B84" w:rsidP="001A0B84">
      <w:pPr>
        <w:pStyle w:val="Heading5"/>
      </w:pPr>
      <w:r w:rsidRPr="00F839CC">
        <w:t xml:space="preserve">1 </w:t>
      </w:r>
    </w:p>
    <w:p w14:paraId="4EF8EDB9" w14:textId="75D78BC2" w:rsidR="001A0B84" w:rsidRPr="00166964" w:rsidRDefault="001A0B84" w:rsidP="001A0B84">
      <w:pPr>
        <w:pStyle w:val="keywords"/>
      </w:pPr>
      <w:r w:rsidRPr="00D25469">
        <w:rPr>
          <w:rStyle w:val="Numberhead"/>
        </w:rPr>
        <w:t>Peg</w:t>
      </w:r>
      <w:r>
        <w:tab/>
        <w:t>Book peg</w:t>
      </w:r>
    </w:p>
    <w:p w14:paraId="3EC4A275" w14:textId="42AE3D6D" w:rsidR="001A0B84" w:rsidRDefault="00585E37" w:rsidP="001A0B84">
      <w:pPr>
        <w:pStyle w:val="keywords"/>
      </w:pPr>
      <w:r>
        <w:rPr>
          <w:rStyle w:val="Numberhead"/>
        </w:rPr>
        <w:t>Ch. terrain</w:t>
      </w:r>
      <w:r w:rsidR="001A0B84" w:rsidRPr="00A46E8A">
        <w:tab/>
      </w:r>
    </w:p>
    <w:p w14:paraId="18992A96" w14:textId="77777777" w:rsidR="001A0B84" w:rsidRDefault="001A0B84" w:rsidP="001A0B84">
      <w:pPr>
        <w:pStyle w:val="keywords"/>
      </w:pPr>
      <w:r>
        <w:rPr>
          <w:rStyle w:val="Numberhead"/>
        </w:rPr>
        <w:t>Themes</w:t>
      </w:r>
      <w:r>
        <w:tab/>
      </w:r>
    </w:p>
    <w:p w14:paraId="47038C4A" w14:textId="21C77D6E" w:rsidR="001A0B84" w:rsidRPr="0048334D" w:rsidRDefault="001A0B84" w:rsidP="001A0B84">
      <w:pPr>
        <w:pStyle w:val="keywords"/>
        <w:rPr>
          <w:rStyle w:val="Numberhead"/>
          <w:rFonts w:asciiTheme="minorHAnsi" w:hAnsiTheme="minorHAnsi"/>
          <w:color w:val="auto"/>
          <w:sz w:val="20"/>
        </w:rPr>
      </w:pPr>
      <w:r w:rsidRPr="003D1666">
        <w:rPr>
          <w:rStyle w:val="Numberhead"/>
        </w:rPr>
        <w:t>Story</w:t>
      </w:r>
      <w:r>
        <w:tab/>
      </w:r>
      <w:r w:rsidRPr="006A05C8">
        <w:t>Concrete reinforcement around steel door in a rocky cliff leads to underground military base.</w:t>
      </w:r>
    </w:p>
    <w:p w14:paraId="6E29DDE1" w14:textId="77777777" w:rsidR="001A0B84" w:rsidRPr="00F10443" w:rsidRDefault="001A0B84" w:rsidP="001A0B84">
      <w:pPr>
        <w:pStyle w:val="keywords"/>
        <w:rPr>
          <w:rStyle w:val="Numberhead"/>
        </w:rPr>
      </w:pPr>
      <w:r w:rsidRPr="00F10443">
        <w:rPr>
          <w:rStyle w:val="Numberhead"/>
        </w:rPr>
        <w:t>Verses</w:t>
      </w:r>
      <w:r w:rsidRPr="00F10443">
        <w:rPr>
          <w:rStyle w:val="Numberhead"/>
        </w:rPr>
        <w:tab/>
      </w:r>
    </w:p>
    <w:p w14:paraId="5731E943" w14:textId="349EE954" w:rsidR="001A0B84" w:rsidRPr="00F839CC" w:rsidRDefault="001A0B84" w:rsidP="001A0B84">
      <w:pPr>
        <w:pStyle w:val="Heading5"/>
      </w:pPr>
      <w:r w:rsidRPr="00F839CC">
        <w:t xml:space="preserve">2 </w:t>
      </w:r>
    </w:p>
    <w:p w14:paraId="30CE982A" w14:textId="642C4251" w:rsidR="001A0B84" w:rsidRDefault="001A0B84" w:rsidP="001A0B84">
      <w:pPr>
        <w:pStyle w:val="keywords"/>
      </w:pPr>
      <w:r w:rsidRPr="00D25469">
        <w:rPr>
          <w:rStyle w:val="Numberhead"/>
        </w:rPr>
        <w:t>Peg</w:t>
      </w:r>
      <w:r>
        <w:tab/>
      </w:r>
      <w:r w:rsidR="00DE52C3" w:rsidRPr="006A05C8">
        <w:t>one way</w:t>
      </w:r>
    </w:p>
    <w:p w14:paraId="00B06186" w14:textId="4A63340A" w:rsidR="001A0B84" w:rsidRDefault="00585E37" w:rsidP="001A0B84">
      <w:pPr>
        <w:pStyle w:val="keywords"/>
      </w:pPr>
      <w:r>
        <w:rPr>
          <w:rStyle w:val="Numberhead"/>
        </w:rPr>
        <w:t>Ch. terrain</w:t>
      </w:r>
      <w:r w:rsidR="001A0B84" w:rsidRPr="00A46E8A">
        <w:tab/>
      </w:r>
    </w:p>
    <w:p w14:paraId="0999F221" w14:textId="77777777" w:rsidR="001A0B84" w:rsidRPr="00A46E8A" w:rsidRDefault="001A0B84" w:rsidP="001A0B84">
      <w:pPr>
        <w:pStyle w:val="keywords"/>
      </w:pPr>
      <w:r>
        <w:rPr>
          <w:rStyle w:val="Numberhead"/>
        </w:rPr>
        <w:t>Themes</w:t>
      </w:r>
      <w:r w:rsidRPr="00A46E8A">
        <w:tab/>
      </w:r>
    </w:p>
    <w:p w14:paraId="71EA820D" w14:textId="48A770D0" w:rsidR="001A0B84" w:rsidRDefault="001A0B84" w:rsidP="001A0B84">
      <w:pPr>
        <w:pStyle w:val="keywords"/>
      </w:pPr>
      <w:r>
        <w:rPr>
          <w:rStyle w:val="Numberhead"/>
        </w:rPr>
        <w:t>Story</w:t>
      </w:r>
      <w:r w:rsidRPr="00A46E8A">
        <w:tab/>
      </w:r>
      <w:r w:rsidR="00DE52C3" w:rsidRPr="006A05C8">
        <w:t xml:space="preserve">An evangelist carrying sign </w:t>
      </w:r>
      <w:proofErr w:type="gramStart"/>
      <w:r w:rsidR="00DE52C3" w:rsidRPr="006A05C8">
        <w:t>saying</w:t>
      </w:r>
      <w:proofErr w:type="gramEnd"/>
      <w:r w:rsidR="00DE52C3" w:rsidRPr="006A05C8">
        <w:t xml:space="preserve"> "one way to Jesus" and "the end is near" tries to prevent entry.</w:t>
      </w:r>
    </w:p>
    <w:p w14:paraId="4C8C1C8D" w14:textId="77777777" w:rsidR="001A0B84" w:rsidRPr="00F10443" w:rsidRDefault="001A0B84" w:rsidP="001A0B84">
      <w:pPr>
        <w:pStyle w:val="keywords"/>
        <w:rPr>
          <w:rStyle w:val="Numberhead"/>
        </w:rPr>
      </w:pPr>
      <w:r w:rsidRPr="00F10443">
        <w:rPr>
          <w:rStyle w:val="Numberhead"/>
        </w:rPr>
        <w:t>Verses</w:t>
      </w:r>
      <w:r w:rsidRPr="00A46E8A">
        <w:tab/>
      </w:r>
    </w:p>
    <w:p w14:paraId="36303E24" w14:textId="4F6A0266" w:rsidR="001A0B84" w:rsidRPr="00F839CC" w:rsidRDefault="001A0B84" w:rsidP="001A0B84">
      <w:pPr>
        <w:pStyle w:val="Heading5"/>
      </w:pPr>
      <w:r w:rsidRPr="00F839CC">
        <w:t xml:space="preserve">3 </w:t>
      </w:r>
    </w:p>
    <w:p w14:paraId="73CCBAA6" w14:textId="0E4B98FC" w:rsidR="001A0B84" w:rsidRDefault="001A0B84" w:rsidP="001A0B84">
      <w:pPr>
        <w:pStyle w:val="keywords"/>
      </w:pPr>
      <w:r w:rsidRPr="00D25469">
        <w:rPr>
          <w:rStyle w:val="Numberhead"/>
        </w:rPr>
        <w:t>Peg</w:t>
      </w:r>
      <w:r>
        <w:tab/>
      </w:r>
      <w:r w:rsidR="00DE52C3" w:rsidRPr="006A05C8">
        <w:t>SAM</w:t>
      </w:r>
    </w:p>
    <w:p w14:paraId="10216EC4" w14:textId="04096328" w:rsidR="001A0B84" w:rsidRDefault="00585E37" w:rsidP="001A0B84">
      <w:pPr>
        <w:pStyle w:val="keywords"/>
      </w:pPr>
      <w:r>
        <w:rPr>
          <w:rStyle w:val="Numberhead"/>
        </w:rPr>
        <w:t>Ch. terrain</w:t>
      </w:r>
      <w:r w:rsidR="001A0B84">
        <w:rPr>
          <w:rStyle w:val="Numberhead"/>
        </w:rPr>
        <w:tab/>
      </w:r>
    </w:p>
    <w:p w14:paraId="6DA2FD70" w14:textId="77777777" w:rsidR="001A0B84" w:rsidRPr="008968F6" w:rsidRDefault="001A0B84" w:rsidP="001A0B84">
      <w:pPr>
        <w:pStyle w:val="keywords"/>
      </w:pPr>
      <w:r>
        <w:rPr>
          <w:rStyle w:val="Numberhead"/>
        </w:rPr>
        <w:t>Themes</w:t>
      </w:r>
      <w:r w:rsidRPr="008968F6">
        <w:tab/>
      </w:r>
    </w:p>
    <w:p w14:paraId="20E1A049" w14:textId="765D9ECC" w:rsidR="001A0B84" w:rsidRPr="000C4C07" w:rsidRDefault="001A0B84" w:rsidP="001A0B84">
      <w:pPr>
        <w:pStyle w:val="keywords"/>
      </w:pPr>
      <w:r>
        <w:rPr>
          <w:rStyle w:val="Numberhead"/>
        </w:rPr>
        <w:t>Story</w:t>
      </w:r>
      <w:r w:rsidRPr="00A46E8A">
        <w:tab/>
      </w:r>
      <w:r w:rsidR="00DE52C3" w:rsidRPr="006A05C8">
        <w:t>The tunnel leads down to a surface-to-air missile (SAM) installation in a missile silo.</w:t>
      </w:r>
    </w:p>
    <w:p w14:paraId="0ACEC7E5" w14:textId="78550939" w:rsidR="001A0B84" w:rsidRPr="002059B4" w:rsidRDefault="001A0B84" w:rsidP="001A0B84">
      <w:pPr>
        <w:pStyle w:val="keywords"/>
      </w:pPr>
      <w:r w:rsidRPr="00F10443">
        <w:rPr>
          <w:rStyle w:val="Numberhead"/>
        </w:rPr>
        <w:t>Verses</w:t>
      </w:r>
      <w:r w:rsidRPr="00A46E8A">
        <w:tab/>
      </w:r>
      <w:r w:rsidR="002059B4">
        <w:rPr>
          <w:rStyle w:val="Numberhead"/>
        </w:rPr>
        <w:t>20</w:t>
      </w:r>
      <w:r w:rsidR="002059B4">
        <w:t xml:space="preserve"> </w:t>
      </w:r>
      <w:r w:rsidR="002059B4" w:rsidRPr="002059B4">
        <w:t>Here I am! I stand at the door and knock. If anyone hears my voice and opens the door, I will come in and eat with that person, and they with me.</w:t>
      </w:r>
    </w:p>
    <w:p w14:paraId="39D75896" w14:textId="30EAD673" w:rsidR="001A0B84" w:rsidRPr="00F839CC" w:rsidRDefault="001A0B84" w:rsidP="001A0B84">
      <w:pPr>
        <w:pStyle w:val="Heading5"/>
      </w:pPr>
      <w:r w:rsidRPr="00F839CC">
        <w:t xml:space="preserve">4 </w:t>
      </w:r>
    </w:p>
    <w:p w14:paraId="156E3568" w14:textId="6B3B106F" w:rsidR="001A0B84" w:rsidRPr="009C10AA" w:rsidRDefault="001A0B84" w:rsidP="001A0B84">
      <w:pPr>
        <w:pStyle w:val="keywords"/>
      </w:pPr>
      <w:r w:rsidRPr="00D25469">
        <w:rPr>
          <w:rStyle w:val="Numberhead"/>
        </w:rPr>
        <w:t>Peg</w:t>
      </w:r>
      <w:r>
        <w:tab/>
      </w:r>
      <w:r w:rsidR="00212A7F">
        <w:t>war/</w:t>
      </w:r>
      <w:r w:rsidR="00212A7F" w:rsidRPr="006A05C8">
        <w:t>hour</w:t>
      </w:r>
    </w:p>
    <w:p w14:paraId="40039220" w14:textId="2CB9AEE9" w:rsidR="001A0B84" w:rsidRDefault="00585E37" w:rsidP="001A0B84">
      <w:pPr>
        <w:pStyle w:val="keywords"/>
      </w:pPr>
      <w:r>
        <w:rPr>
          <w:rStyle w:val="Numberhead"/>
        </w:rPr>
        <w:t>Ch. terrain</w:t>
      </w:r>
      <w:r w:rsidR="001A0B84" w:rsidRPr="00A46E8A">
        <w:tab/>
      </w:r>
    </w:p>
    <w:p w14:paraId="6409AA11" w14:textId="77777777" w:rsidR="001A0B84" w:rsidRPr="008968F6" w:rsidRDefault="001A0B84" w:rsidP="001A0B84">
      <w:pPr>
        <w:pStyle w:val="keywords"/>
      </w:pPr>
      <w:r>
        <w:rPr>
          <w:rStyle w:val="Numberhead"/>
        </w:rPr>
        <w:t>Themes</w:t>
      </w:r>
      <w:r w:rsidRPr="008968F6">
        <w:tab/>
      </w:r>
    </w:p>
    <w:p w14:paraId="61CE4336" w14:textId="2AFF7DAB" w:rsidR="001A0B84" w:rsidRPr="00B741A6" w:rsidRDefault="001A0B84" w:rsidP="001A0B84">
      <w:pPr>
        <w:pStyle w:val="keywords"/>
      </w:pPr>
      <w:r>
        <w:rPr>
          <w:rStyle w:val="Numberhead"/>
        </w:rPr>
        <w:t>Story</w:t>
      </w:r>
      <w:r w:rsidRPr="00B741A6">
        <w:tab/>
      </w:r>
      <w:r w:rsidR="00212A7F" w:rsidRPr="006A05C8">
        <w:t>The doomsday clock hour hand ticks and reaches 12 so it launches.</w:t>
      </w:r>
    </w:p>
    <w:p w14:paraId="40F5642E" w14:textId="77777777" w:rsidR="001A0B84" w:rsidRPr="00F10443" w:rsidRDefault="001A0B84" w:rsidP="001A0B84">
      <w:pPr>
        <w:pStyle w:val="keywords"/>
        <w:rPr>
          <w:rStyle w:val="Numberhead"/>
        </w:rPr>
      </w:pPr>
      <w:r w:rsidRPr="00F10443">
        <w:rPr>
          <w:rStyle w:val="Numberhead"/>
        </w:rPr>
        <w:t>Verses</w:t>
      </w:r>
      <w:r w:rsidRPr="00AE6A68">
        <w:tab/>
      </w:r>
    </w:p>
    <w:p w14:paraId="21111254" w14:textId="3C31D9FC" w:rsidR="001A0B84" w:rsidRPr="0048334D" w:rsidRDefault="001A0B84" w:rsidP="001A0B84">
      <w:pPr>
        <w:pStyle w:val="Heading5"/>
      </w:pPr>
      <w:r w:rsidRPr="0048334D">
        <w:t xml:space="preserve">5 </w:t>
      </w:r>
    </w:p>
    <w:p w14:paraId="26F8DD49" w14:textId="59AC0C83" w:rsidR="001A0B84" w:rsidRDefault="001A0B84" w:rsidP="001A0B84">
      <w:pPr>
        <w:pStyle w:val="keywords"/>
      </w:pPr>
      <w:r w:rsidRPr="00D25469">
        <w:rPr>
          <w:rStyle w:val="Numberhead"/>
        </w:rPr>
        <w:t>Peg</w:t>
      </w:r>
      <w:r>
        <w:tab/>
      </w:r>
      <w:r w:rsidR="00212A7F" w:rsidRPr="006A05C8">
        <w:t>wail</w:t>
      </w:r>
    </w:p>
    <w:p w14:paraId="344DF8E9" w14:textId="153C1677" w:rsidR="001A0B84" w:rsidRDefault="00585E37" w:rsidP="001A0B84">
      <w:pPr>
        <w:pStyle w:val="keywords"/>
      </w:pPr>
      <w:r>
        <w:rPr>
          <w:rStyle w:val="Numberhead"/>
        </w:rPr>
        <w:t>Ch. terrain</w:t>
      </w:r>
      <w:r w:rsidR="001A0B84" w:rsidRPr="00A46E8A">
        <w:tab/>
      </w:r>
    </w:p>
    <w:p w14:paraId="2E52CFBF" w14:textId="77777777" w:rsidR="001A0B84" w:rsidRPr="008968F6" w:rsidRDefault="001A0B84" w:rsidP="001A0B84">
      <w:pPr>
        <w:pStyle w:val="keywords"/>
      </w:pPr>
      <w:r>
        <w:rPr>
          <w:rStyle w:val="Numberhead"/>
        </w:rPr>
        <w:t>Themes</w:t>
      </w:r>
      <w:r w:rsidRPr="008968F6">
        <w:tab/>
      </w:r>
    </w:p>
    <w:p w14:paraId="39F8A8B4" w14:textId="3ABB020F" w:rsidR="001A0B84" w:rsidRPr="00B741A6" w:rsidRDefault="001A0B84" w:rsidP="001A0B84">
      <w:pPr>
        <w:pStyle w:val="keywords"/>
      </w:pPr>
      <w:r>
        <w:rPr>
          <w:rStyle w:val="Numberhead"/>
        </w:rPr>
        <w:t>Story</w:t>
      </w:r>
      <w:r w:rsidRPr="00B741A6">
        <w:tab/>
      </w:r>
      <w:r w:rsidR="00212A7F" w:rsidRPr="006A05C8">
        <w:t>Air sirens wail everywhere before the bombs start to fall.</w:t>
      </w:r>
    </w:p>
    <w:p w14:paraId="136CE4D3" w14:textId="77777777" w:rsidR="001A0B84" w:rsidRDefault="001A0B84" w:rsidP="001A0B84">
      <w:pPr>
        <w:pStyle w:val="keywords"/>
        <w:rPr>
          <w:rStyle w:val="Numberhead"/>
        </w:rPr>
      </w:pPr>
      <w:r w:rsidRPr="00F10443">
        <w:rPr>
          <w:rStyle w:val="Numberhead"/>
        </w:rPr>
        <w:t>Verses</w:t>
      </w:r>
      <w:r w:rsidRPr="00AE6A68">
        <w:tab/>
      </w:r>
    </w:p>
    <w:p w14:paraId="56DE4F5B" w14:textId="5F847B13" w:rsidR="00DE76B3" w:rsidRPr="0048334D" w:rsidRDefault="00DE76B3" w:rsidP="00DE76B3">
      <w:pPr>
        <w:pStyle w:val="Heading5"/>
      </w:pPr>
      <w:r>
        <w:t>6</w:t>
      </w:r>
      <w:r w:rsidRPr="0048334D">
        <w:t xml:space="preserve"> </w:t>
      </w:r>
    </w:p>
    <w:p w14:paraId="29973A8A" w14:textId="7A3AF78E" w:rsidR="00DE76B3" w:rsidRDefault="00DE76B3" w:rsidP="00DE76B3">
      <w:pPr>
        <w:pStyle w:val="keywords"/>
      </w:pPr>
      <w:r w:rsidRPr="00D25469">
        <w:rPr>
          <w:rStyle w:val="Numberhead"/>
        </w:rPr>
        <w:t>Peg</w:t>
      </w:r>
      <w:r>
        <w:tab/>
      </w:r>
      <w:r w:rsidRPr="006A05C8">
        <w:t>ash</w:t>
      </w:r>
    </w:p>
    <w:p w14:paraId="29AD89DD" w14:textId="73D9F162" w:rsidR="00DE76B3" w:rsidRDefault="00585E37" w:rsidP="00DE76B3">
      <w:pPr>
        <w:pStyle w:val="keywords"/>
      </w:pPr>
      <w:r>
        <w:rPr>
          <w:rStyle w:val="Numberhead"/>
        </w:rPr>
        <w:lastRenderedPageBreak/>
        <w:t>Ch. terrain</w:t>
      </w:r>
      <w:r w:rsidR="00DE76B3" w:rsidRPr="00A46E8A">
        <w:tab/>
      </w:r>
    </w:p>
    <w:p w14:paraId="018EB2F0" w14:textId="77777777" w:rsidR="00DE76B3" w:rsidRPr="008968F6" w:rsidRDefault="00DE76B3" w:rsidP="00DE76B3">
      <w:pPr>
        <w:pStyle w:val="keywords"/>
      </w:pPr>
      <w:r>
        <w:rPr>
          <w:rStyle w:val="Numberhead"/>
        </w:rPr>
        <w:t>Themes</w:t>
      </w:r>
      <w:r w:rsidRPr="008968F6">
        <w:tab/>
      </w:r>
    </w:p>
    <w:p w14:paraId="5A7357E2" w14:textId="5FD9DFC9" w:rsidR="00DE76B3" w:rsidRPr="00B741A6" w:rsidRDefault="00DE76B3" w:rsidP="00DE76B3">
      <w:pPr>
        <w:pStyle w:val="keywords"/>
      </w:pPr>
      <w:r>
        <w:rPr>
          <w:rStyle w:val="Numberhead"/>
        </w:rPr>
        <w:t>Story</w:t>
      </w:r>
      <w:r w:rsidRPr="00B741A6">
        <w:tab/>
      </w:r>
      <w:r w:rsidRPr="006A05C8">
        <w:t>Ash falls after bombs hit targets. People die.</w:t>
      </w:r>
    </w:p>
    <w:p w14:paraId="15FF69DF" w14:textId="77777777" w:rsidR="00DE76B3" w:rsidRDefault="00DE76B3" w:rsidP="00DE76B3">
      <w:pPr>
        <w:pStyle w:val="keywords"/>
        <w:rPr>
          <w:rStyle w:val="Numberhead"/>
        </w:rPr>
      </w:pPr>
      <w:r w:rsidRPr="00F10443">
        <w:rPr>
          <w:rStyle w:val="Numberhead"/>
        </w:rPr>
        <w:t>Verses</w:t>
      </w:r>
      <w:r w:rsidRPr="00AE6A68">
        <w:tab/>
      </w:r>
    </w:p>
    <w:p w14:paraId="184DE7D9" w14:textId="77777777" w:rsidR="00DE76B3" w:rsidRDefault="00DE76B3" w:rsidP="00DE76B3">
      <w:pPr>
        <w:pStyle w:val="Heading4"/>
      </w:pPr>
      <w:r>
        <w:t>Jesus vs. Satan</w:t>
      </w:r>
    </w:p>
    <w:p w14:paraId="7FC43CEE" w14:textId="6E132023" w:rsidR="00DE76B3" w:rsidRPr="00AE6A68" w:rsidRDefault="00585E37" w:rsidP="00DE76B3">
      <w:pPr>
        <w:pStyle w:val="keywords"/>
      </w:pPr>
      <w:r>
        <w:rPr>
          <w:rStyle w:val="Numberhead"/>
        </w:rPr>
        <w:t>Scene</w:t>
      </w:r>
      <w:r w:rsidR="00DE76B3" w:rsidRPr="00AE6A68">
        <w:tab/>
      </w:r>
    </w:p>
    <w:p w14:paraId="028D5D1E" w14:textId="787282A2" w:rsidR="00DE76B3" w:rsidRPr="0048334D" w:rsidRDefault="00DE76B3" w:rsidP="00DE76B3">
      <w:pPr>
        <w:pStyle w:val="Heading5"/>
      </w:pPr>
      <w:r>
        <w:t>7</w:t>
      </w:r>
      <w:r w:rsidRPr="0048334D">
        <w:t xml:space="preserve"> </w:t>
      </w:r>
    </w:p>
    <w:p w14:paraId="0439F7DB" w14:textId="33A4ED10" w:rsidR="00DE76B3" w:rsidRDefault="00DE76B3" w:rsidP="00DE76B3">
      <w:pPr>
        <w:pStyle w:val="keywords"/>
      </w:pPr>
      <w:r w:rsidRPr="00D25469">
        <w:rPr>
          <w:rStyle w:val="Numberhead"/>
        </w:rPr>
        <w:t>Peg</w:t>
      </w:r>
      <w:r>
        <w:tab/>
      </w:r>
      <w:r w:rsidR="005C29C4" w:rsidRPr="006A05C8">
        <w:t>key</w:t>
      </w:r>
    </w:p>
    <w:p w14:paraId="3EE649A1" w14:textId="3AC9CD65" w:rsidR="00DE76B3" w:rsidRDefault="00585E37" w:rsidP="00DE76B3">
      <w:pPr>
        <w:pStyle w:val="keywords"/>
      </w:pPr>
      <w:r>
        <w:rPr>
          <w:rStyle w:val="Numberhead"/>
        </w:rPr>
        <w:t>Ch. terrain</w:t>
      </w:r>
      <w:r w:rsidR="00DE76B3" w:rsidRPr="00A46E8A">
        <w:tab/>
      </w:r>
    </w:p>
    <w:p w14:paraId="23A37162" w14:textId="77777777" w:rsidR="00DE76B3" w:rsidRPr="008968F6" w:rsidRDefault="00DE76B3" w:rsidP="00DE76B3">
      <w:pPr>
        <w:pStyle w:val="keywords"/>
      </w:pPr>
      <w:r>
        <w:rPr>
          <w:rStyle w:val="Numberhead"/>
        </w:rPr>
        <w:t>Themes</w:t>
      </w:r>
      <w:r w:rsidRPr="008968F6">
        <w:tab/>
      </w:r>
    </w:p>
    <w:p w14:paraId="5041873B" w14:textId="0C999423" w:rsidR="00DE76B3" w:rsidRPr="00B741A6" w:rsidRDefault="00DE76B3" w:rsidP="00DE76B3">
      <w:pPr>
        <w:pStyle w:val="keywords"/>
      </w:pPr>
      <w:r>
        <w:rPr>
          <w:rStyle w:val="Numberhead"/>
        </w:rPr>
        <w:t>Story</w:t>
      </w:r>
      <w:r w:rsidRPr="00B741A6">
        <w:tab/>
      </w:r>
      <w:r w:rsidR="005C29C4" w:rsidRPr="006A05C8">
        <w:t>But Jesus is dangling the key to death saying that he has power over death.</w:t>
      </w:r>
    </w:p>
    <w:p w14:paraId="7CEDB8F9" w14:textId="77777777" w:rsidR="00DE76B3" w:rsidRDefault="00DE76B3" w:rsidP="00DE76B3">
      <w:pPr>
        <w:pStyle w:val="keywords"/>
        <w:rPr>
          <w:rStyle w:val="Numberhead"/>
        </w:rPr>
      </w:pPr>
      <w:r w:rsidRPr="00F10443">
        <w:rPr>
          <w:rStyle w:val="Numberhead"/>
        </w:rPr>
        <w:t>Verses</w:t>
      </w:r>
      <w:r w:rsidRPr="00AE6A68">
        <w:tab/>
      </w:r>
    </w:p>
    <w:p w14:paraId="4D0F86BF" w14:textId="5C0A6EEB" w:rsidR="005C29C4" w:rsidRPr="0048334D" w:rsidRDefault="005C29C4" w:rsidP="005C29C4">
      <w:pPr>
        <w:pStyle w:val="Heading5"/>
      </w:pPr>
      <w:r>
        <w:t>8</w:t>
      </w:r>
    </w:p>
    <w:p w14:paraId="67B12B7F" w14:textId="5AFB7BCF" w:rsidR="005C29C4" w:rsidRDefault="005C29C4" w:rsidP="005C29C4">
      <w:pPr>
        <w:pStyle w:val="keywords"/>
      </w:pPr>
      <w:r w:rsidRPr="00D25469">
        <w:rPr>
          <w:rStyle w:val="Numberhead"/>
        </w:rPr>
        <w:t>Peg</w:t>
      </w:r>
      <w:r>
        <w:tab/>
      </w:r>
      <w:r w:rsidRPr="006A05C8">
        <w:t>hoof</w:t>
      </w:r>
    </w:p>
    <w:p w14:paraId="12DE8660" w14:textId="34450B28" w:rsidR="005C29C4" w:rsidRDefault="00585E37" w:rsidP="005C29C4">
      <w:pPr>
        <w:pStyle w:val="keywords"/>
      </w:pPr>
      <w:r>
        <w:rPr>
          <w:rStyle w:val="Numberhead"/>
        </w:rPr>
        <w:t>Ch. terrain</w:t>
      </w:r>
      <w:r w:rsidR="005C29C4" w:rsidRPr="00A46E8A">
        <w:tab/>
      </w:r>
    </w:p>
    <w:p w14:paraId="7DD5BF2D" w14:textId="77777777" w:rsidR="005C29C4" w:rsidRPr="008968F6" w:rsidRDefault="005C29C4" w:rsidP="005C29C4">
      <w:pPr>
        <w:pStyle w:val="keywords"/>
      </w:pPr>
      <w:r>
        <w:rPr>
          <w:rStyle w:val="Numberhead"/>
        </w:rPr>
        <w:t>Themes</w:t>
      </w:r>
      <w:r w:rsidRPr="008968F6">
        <w:tab/>
      </w:r>
    </w:p>
    <w:p w14:paraId="0C142B4B" w14:textId="45B66D06" w:rsidR="005C29C4" w:rsidRPr="00B741A6" w:rsidRDefault="005C29C4" w:rsidP="005C29C4">
      <w:pPr>
        <w:pStyle w:val="keywords"/>
      </w:pPr>
      <w:r>
        <w:rPr>
          <w:rStyle w:val="Numberhead"/>
        </w:rPr>
        <w:t>Story</w:t>
      </w:r>
      <w:r w:rsidRPr="00B741A6">
        <w:tab/>
      </w:r>
      <w:r w:rsidRPr="006A05C8">
        <w:t>Satan is seen fleeing from Jesus with hooves and a tail and finds the Beast to go with him.</w:t>
      </w:r>
    </w:p>
    <w:p w14:paraId="79246B23" w14:textId="1E0E6D09" w:rsidR="000C4C07"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3BCADDBA" w14:textId="174E2722" w:rsidR="005C29C4" w:rsidRPr="0048334D" w:rsidRDefault="005C29C4" w:rsidP="005C29C4">
      <w:pPr>
        <w:pStyle w:val="Heading5"/>
      </w:pPr>
      <w:r>
        <w:t>9</w:t>
      </w:r>
    </w:p>
    <w:p w14:paraId="70A90D45" w14:textId="3791C94D" w:rsidR="005C29C4" w:rsidRDefault="005C29C4" w:rsidP="005C29C4">
      <w:pPr>
        <w:pStyle w:val="keywords"/>
      </w:pPr>
      <w:r w:rsidRPr="00D25469">
        <w:rPr>
          <w:rStyle w:val="Numberhead"/>
        </w:rPr>
        <w:t>Peg</w:t>
      </w:r>
      <w:r>
        <w:tab/>
      </w:r>
      <w:r w:rsidRPr="006A05C8">
        <w:t>buy/pay</w:t>
      </w:r>
    </w:p>
    <w:p w14:paraId="206F1511" w14:textId="72EB451D" w:rsidR="005C29C4" w:rsidRDefault="00585E37" w:rsidP="005C29C4">
      <w:pPr>
        <w:pStyle w:val="keywords"/>
      </w:pPr>
      <w:r>
        <w:rPr>
          <w:rStyle w:val="Numberhead"/>
        </w:rPr>
        <w:t>Ch. terrain</w:t>
      </w:r>
      <w:r w:rsidR="005C29C4" w:rsidRPr="00A46E8A">
        <w:tab/>
      </w:r>
    </w:p>
    <w:p w14:paraId="6087F089" w14:textId="77777777" w:rsidR="005C29C4" w:rsidRPr="008968F6" w:rsidRDefault="005C29C4" w:rsidP="005C29C4">
      <w:pPr>
        <w:pStyle w:val="keywords"/>
      </w:pPr>
      <w:r>
        <w:rPr>
          <w:rStyle w:val="Numberhead"/>
        </w:rPr>
        <w:t>Themes</w:t>
      </w:r>
      <w:r w:rsidRPr="008968F6">
        <w:tab/>
      </w:r>
    </w:p>
    <w:p w14:paraId="5A239CEC" w14:textId="1EA101A5" w:rsidR="005C29C4" w:rsidRPr="00B741A6" w:rsidRDefault="005C29C4" w:rsidP="005C29C4">
      <w:pPr>
        <w:pStyle w:val="keywords"/>
      </w:pPr>
      <w:r>
        <w:rPr>
          <w:rStyle w:val="Numberhead"/>
        </w:rPr>
        <w:t>Story</w:t>
      </w:r>
      <w:r w:rsidRPr="00B741A6">
        <w:tab/>
      </w:r>
      <w:r w:rsidRPr="006A05C8">
        <w:t>The Beast forces people to take mark of the beast that allow you to buy and pay for goods.</w:t>
      </w:r>
    </w:p>
    <w:p w14:paraId="2347EBD1"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0EBFFCC3" w14:textId="2C3FFD33" w:rsidR="005C29C4" w:rsidRPr="0048334D" w:rsidRDefault="005C29C4" w:rsidP="005C29C4">
      <w:pPr>
        <w:pStyle w:val="Heading5"/>
      </w:pPr>
      <w:r>
        <w:t>10</w:t>
      </w:r>
    </w:p>
    <w:p w14:paraId="76507A43" w14:textId="0C217228" w:rsidR="005C29C4" w:rsidRDefault="005C29C4" w:rsidP="005C29C4">
      <w:pPr>
        <w:pStyle w:val="keywords"/>
      </w:pPr>
      <w:r w:rsidRPr="00D25469">
        <w:rPr>
          <w:rStyle w:val="Numberhead"/>
        </w:rPr>
        <w:t>Peg</w:t>
      </w:r>
      <w:r>
        <w:tab/>
      </w:r>
      <w:r w:rsidRPr="006A05C8">
        <w:t>Hades</w:t>
      </w:r>
    </w:p>
    <w:p w14:paraId="086F49BD" w14:textId="6C49FCBB" w:rsidR="005C29C4" w:rsidRDefault="00585E37" w:rsidP="005C29C4">
      <w:pPr>
        <w:pStyle w:val="keywords"/>
      </w:pPr>
      <w:r>
        <w:rPr>
          <w:rStyle w:val="Numberhead"/>
        </w:rPr>
        <w:t>Ch. terrain</w:t>
      </w:r>
      <w:r w:rsidR="005C29C4" w:rsidRPr="00A46E8A">
        <w:tab/>
      </w:r>
    </w:p>
    <w:p w14:paraId="306C92A1" w14:textId="77777777" w:rsidR="005C29C4" w:rsidRPr="008968F6" w:rsidRDefault="005C29C4" w:rsidP="005C29C4">
      <w:pPr>
        <w:pStyle w:val="keywords"/>
      </w:pPr>
      <w:r>
        <w:rPr>
          <w:rStyle w:val="Numberhead"/>
        </w:rPr>
        <w:t>Themes</w:t>
      </w:r>
      <w:r w:rsidRPr="008968F6">
        <w:tab/>
      </w:r>
    </w:p>
    <w:p w14:paraId="50420274" w14:textId="3CE05506" w:rsidR="005C29C4" w:rsidRPr="00B741A6" w:rsidRDefault="005C29C4" w:rsidP="005C29C4">
      <w:pPr>
        <w:pStyle w:val="keywords"/>
      </w:pPr>
      <w:r>
        <w:rPr>
          <w:rStyle w:val="Numberhead"/>
        </w:rPr>
        <w:t>Story</w:t>
      </w:r>
      <w:r w:rsidRPr="00B741A6">
        <w:tab/>
      </w:r>
      <w:r w:rsidRPr="006A05C8">
        <w:t>People that take the mark of the Beast are destined for Hades in a fiery pit.</w:t>
      </w:r>
    </w:p>
    <w:p w14:paraId="0F64FF6D"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6123B761" w14:textId="2DE149B2" w:rsidR="005C29C4" w:rsidRPr="0048334D" w:rsidRDefault="005C29C4" w:rsidP="005C29C4">
      <w:pPr>
        <w:pStyle w:val="Heading5"/>
      </w:pPr>
      <w:r>
        <w:t>11</w:t>
      </w:r>
    </w:p>
    <w:p w14:paraId="323EE2F3" w14:textId="47BB96D8" w:rsidR="005C29C4" w:rsidRDefault="005C29C4" w:rsidP="005C29C4">
      <w:pPr>
        <w:pStyle w:val="keywords"/>
      </w:pPr>
      <w:r w:rsidRPr="00D25469">
        <w:rPr>
          <w:rStyle w:val="Numberhead"/>
        </w:rPr>
        <w:t>Peg</w:t>
      </w:r>
      <w:r>
        <w:tab/>
      </w:r>
      <w:r w:rsidRPr="006A05C8">
        <w:t>dead</w:t>
      </w:r>
    </w:p>
    <w:p w14:paraId="31954E88" w14:textId="36F2120E" w:rsidR="005C29C4" w:rsidRDefault="00585E37" w:rsidP="005C29C4">
      <w:pPr>
        <w:pStyle w:val="keywords"/>
      </w:pPr>
      <w:r>
        <w:rPr>
          <w:rStyle w:val="Numberhead"/>
        </w:rPr>
        <w:t>Ch. terrain</w:t>
      </w:r>
      <w:r w:rsidR="005C29C4" w:rsidRPr="00A46E8A">
        <w:tab/>
      </w:r>
    </w:p>
    <w:p w14:paraId="47F29178" w14:textId="77777777" w:rsidR="005C29C4" w:rsidRPr="008968F6" w:rsidRDefault="005C29C4" w:rsidP="005C29C4">
      <w:pPr>
        <w:pStyle w:val="keywords"/>
      </w:pPr>
      <w:r>
        <w:rPr>
          <w:rStyle w:val="Numberhead"/>
        </w:rPr>
        <w:t>Themes</w:t>
      </w:r>
      <w:r w:rsidRPr="008968F6">
        <w:tab/>
      </w:r>
    </w:p>
    <w:p w14:paraId="3FC38F2C" w14:textId="6A52117C" w:rsidR="005C29C4" w:rsidRPr="00B741A6" w:rsidRDefault="005C29C4" w:rsidP="005C29C4">
      <w:pPr>
        <w:pStyle w:val="keywords"/>
      </w:pPr>
      <w:r>
        <w:rPr>
          <w:rStyle w:val="Numberhead"/>
        </w:rPr>
        <w:t>Story</w:t>
      </w:r>
      <w:r w:rsidRPr="00B741A6">
        <w:tab/>
      </w:r>
      <w:r w:rsidRPr="006A05C8">
        <w:t>The pit already has many people who are dead.</w:t>
      </w:r>
    </w:p>
    <w:p w14:paraId="4C585803"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6CFF1014" w14:textId="47037F02" w:rsidR="005C29C4" w:rsidRDefault="005C29C4" w:rsidP="005C29C4">
      <w:pPr>
        <w:pStyle w:val="Heading4"/>
      </w:pPr>
      <w:r>
        <w:lastRenderedPageBreak/>
        <w:t>Heaven</w:t>
      </w:r>
    </w:p>
    <w:p w14:paraId="1018B6D2" w14:textId="105B3E1F" w:rsidR="005C29C4" w:rsidRPr="00AE6A68" w:rsidRDefault="00585E37" w:rsidP="005C29C4">
      <w:pPr>
        <w:pStyle w:val="keywords"/>
      </w:pPr>
      <w:r>
        <w:rPr>
          <w:rStyle w:val="Numberhead"/>
        </w:rPr>
        <w:t>Scene</w:t>
      </w:r>
      <w:r w:rsidR="005C29C4" w:rsidRPr="00AE6A68">
        <w:tab/>
      </w:r>
    </w:p>
    <w:p w14:paraId="323C658F" w14:textId="36D50609" w:rsidR="005C29C4" w:rsidRPr="0048334D" w:rsidRDefault="005C29C4" w:rsidP="005C29C4">
      <w:pPr>
        <w:pStyle w:val="Heading5"/>
      </w:pPr>
      <w:r>
        <w:t>12</w:t>
      </w:r>
    </w:p>
    <w:p w14:paraId="5210DB44" w14:textId="35B9C431" w:rsidR="005C29C4" w:rsidRDefault="005C29C4" w:rsidP="005C29C4">
      <w:pPr>
        <w:pStyle w:val="keywords"/>
      </w:pPr>
      <w:r w:rsidRPr="00D25469">
        <w:rPr>
          <w:rStyle w:val="Numberhead"/>
        </w:rPr>
        <w:t>Peg</w:t>
      </w:r>
      <w:r>
        <w:tab/>
      </w:r>
      <w:r w:rsidRPr="006A05C8">
        <w:t>dawn</w:t>
      </w:r>
    </w:p>
    <w:p w14:paraId="6BB8A202" w14:textId="6EDEF90C" w:rsidR="005C29C4" w:rsidRDefault="00585E37" w:rsidP="005C29C4">
      <w:pPr>
        <w:pStyle w:val="keywords"/>
      </w:pPr>
      <w:r>
        <w:rPr>
          <w:rStyle w:val="Numberhead"/>
        </w:rPr>
        <w:t>Ch. terrain</w:t>
      </w:r>
      <w:r w:rsidR="005C29C4" w:rsidRPr="00A46E8A">
        <w:tab/>
      </w:r>
    </w:p>
    <w:p w14:paraId="252C0C8E" w14:textId="77777777" w:rsidR="005C29C4" w:rsidRPr="008968F6" w:rsidRDefault="005C29C4" w:rsidP="005C29C4">
      <w:pPr>
        <w:pStyle w:val="keywords"/>
      </w:pPr>
      <w:r>
        <w:rPr>
          <w:rStyle w:val="Numberhead"/>
        </w:rPr>
        <w:t>Themes</w:t>
      </w:r>
      <w:r w:rsidRPr="008968F6">
        <w:tab/>
      </w:r>
    </w:p>
    <w:p w14:paraId="25EA77BB" w14:textId="077D3E6D" w:rsidR="005C29C4" w:rsidRPr="00B741A6" w:rsidRDefault="005C29C4" w:rsidP="005C29C4">
      <w:pPr>
        <w:pStyle w:val="keywords"/>
      </w:pPr>
      <w:r>
        <w:rPr>
          <w:rStyle w:val="Numberhead"/>
        </w:rPr>
        <w:t>Story</w:t>
      </w:r>
      <w:r w:rsidRPr="00B741A6">
        <w:tab/>
      </w:r>
      <w:r w:rsidRPr="006A05C8">
        <w:t>But for those who are alive and believed in Jesus, the sun rises at dawn for a new day.</w:t>
      </w:r>
    </w:p>
    <w:p w14:paraId="2F001A1A"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2B0FCBC2" w14:textId="25554EFA" w:rsidR="005C29C4" w:rsidRPr="0048334D" w:rsidRDefault="005C29C4" w:rsidP="005C29C4">
      <w:pPr>
        <w:pStyle w:val="Heading5"/>
      </w:pPr>
      <w:r>
        <w:t>13</w:t>
      </w:r>
    </w:p>
    <w:p w14:paraId="18089D28" w14:textId="084CCD62" w:rsidR="005C29C4" w:rsidRDefault="005C29C4" w:rsidP="005C29C4">
      <w:pPr>
        <w:pStyle w:val="keywords"/>
      </w:pPr>
      <w:r w:rsidRPr="00D25469">
        <w:rPr>
          <w:rStyle w:val="Numberhead"/>
        </w:rPr>
        <w:t>Peg</w:t>
      </w:r>
      <w:r>
        <w:tab/>
      </w:r>
      <w:r w:rsidRPr="006A05C8">
        <w:t>tomb</w:t>
      </w:r>
    </w:p>
    <w:p w14:paraId="1D81CC8B" w14:textId="0FD42F8D" w:rsidR="005C29C4" w:rsidRDefault="00585E37" w:rsidP="005C29C4">
      <w:pPr>
        <w:pStyle w:val="keywords"/>
      </w:pPr>
      <w:r>
        <w:rPr>
          <w:rStyle w:val="Numberhead"/>
        </w:rPr>
        <w:t>Ch. terrain</w:t>
      </w:r>
      <w:r w:rsidR="005C29C4" w:rsidRPr="00A46E8A">
        <w:tab/>
      </w:r>
    </w:p>
    <w:p w14:paraId="1790AF24" w14:textId="77777777" w:rsidR="005C29C4" w:rsidRPr="008968F6" w:rsidRDefault="005C29C4" w:rsidP="005C29C4">
      <w:pPr>
        <w:pStyle w:val="keywords"/>
      </w:pPr>
      <w:r>
        <w:rPr>
          <w:rStyle w:val="Numberhead"/>
        </w:rPr>
        <w:t>Themes</w:t>
      </w:r>
      <w:r w:rsidRPr="008968F6">
        <w:tab/>
      </w:r>
    </w:p>
    <w:p w14:paraId="249BA5DC" w14:textId="40DD079D" w:rsidR="005C29C4" w:rsidRPr="00B741A6" w:rsidRDefault="005C29C4" w:rsidP="00694F52">
      <w:pPr>
        <w:pStyle w:val="keywords"/>
      </w:pPr>
      <w:r>
        <w:rPr>
          <w:rStyle w:val="Numberhead"/>
        </w:rPr>
        <w:t>Story</w:t>
      </w:r>
      <w:r w:rsidRPr="00B741A6">
        <w:tab/>
      </w:r>
      <w:r w:rsidRPr="006A05C8">
        <w:t>Jesus releases the righteous saints who have died from the tombs which are opening.</w:t>
      </w:r>
    </w:p>
    <w:p w14:paraId="0236C217"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5E54D756" w14:textId="54C3A024" w:rsidR="005C29C4" w:rsidRPr="0048334D" w:rsidRDefault="005C29C4" w:rsidP="005C29C4">
      <w:pPr>
        <w:pStyle w:val="Heading5"/>
      </w:pPr>
      <w:r>
        <w:t>14</w:t>
      </w:r>
    </w:p>
    <w:p w14:paraId="77D5D8FA" w14:textId="01F6F7CC" w:rsidR="005C29C4" w:rsidRDefault="005C29C4" w:rsidP="005C29C4">
      <w:pPr>
        <w:pStyle w:val="keywords"/>
      </w:pPr>
      <w:r w:rsidRPr="00D25469">
        <w:rPr>
          <w:rStyle w:val="Numberhead"/>
        </w:rPr>
        <w:t>Peg</w:t>
      </w:r>
      <w:r>
        <w:tab/>
      </w:r>
      <w:r w:rsidRPr="006A05C8">
        <w:t>door</w:t>
      </w:r>
    </w:p>
    <w:p w14:paraId="61F1EDBF" w14:textId="21ED876D" w:rsidR="005C29C4" w:rsidRDefault="00585E37" w:rsidP="005C29C4">
      <w:pPr>
        <w:pStyle w:val="keywords"/>
      </w:pPr>
      <w:r>
        <w:rPr>
          <w:rStyle w:val="Numberhead"/>
        </w:rPr>
        <w:t>Ch. terrain</w:t>
      </w:r>
      <w:r w:rsidR="005C29C4" w:rsidRPr="00A46E8A">
        <w:tab/>
      </w:r>
    </w:p>
    <w:p w14:paraId="193AAD34" w14:textId="77777777" w:rsidR="005C29C4" w:rsidRPr="008968F6" w:rsidRDefault="005C29C4" w:rsidP="005C29C4">
      <w:pPr>
        <w:pStyle w:val="keywords"/>
      </w:pPr>
      <w:r>
        <w:rPr>
          <w:rStyle w:val="Numberhead"/>
        </w:rPr>
        <w:t>Themes</w:t>
      </w:r>
      <w:r w:rsidRPr="008968F6">
        <w:tab/>
      </w:r>
    </w:p>
    <w:p w14:paraId="7B135E2E" w14:textId="3877442D" w:rsidR="005C29C4" w:rsidRPr="00B741A6" w:rsidRDefault="005C29C4" w:rsidP="00694F52">
      <w:pPr>
        <w:pStyle w:val="keywords"/>
      </w:pPr>
      <w:r>
        <w:rPr>
          <w:rStyle w:val="Numberhead"/>
        </w:rPr>
        <w:t>Story</w:t>
      </w:r>
      <w:r w:rsidRPr="00B741A6">
        <w:tab/>
      </w:r>
      <w:r w:rsidR="0068703F" w:rsidRPr="006A05C8">
        <w:t>Jesus stands at the door knocking waiting for those on Earth that haven't been saved yet.</w:t>
      </w:r>
    </w:p>
    <w:p w14:paraId="3111170E"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313FC3F4" w14:textId="6FE35E51" w:rsidR="0068703F" w:rsidRPr="0048334D" w:rsidRDefault="0068703F" w:rsidP="0068703F">
      <w:pPr>
        <w:pStyle w:val="Heading5"/>
      </w:pPr>
      <w:r>
        <w:t>15</w:t>
      </w:r>
    </w:p>
    <w:p w14:paraId="764D259A" w14:textId="0EA676E0" w:rsidR="0068703F" w:rsidRDefault="0068703F" w:rsidP="0068703F">
      <w:pPr>
        <w:pStyle w:val="keywords"/>
      </w:pPr>
      <w:r w:rsidRPr="00D25469">
        <w:rPr>
          <w:rStyle w:val="Numberhead"/>
        </w:rPr>
        <w:t>Peg</w:t>
      </w:r>
      <w:r>
        <w:tab/>
      </w:r>
      <w:r w:rsidRPr="006A05C8">
        <w:t>tile</w:t>
      </w:r>
    </w:p>
    <w:p w14:paraId="08A88D78" w14:textId="7DC2A712" w:rsidR="0068703F" w:rsidRDefault="00585E37" w:rsidP="0068703F">
      <w:pPr>
        <w:pStyle w:val="keywords"/>
      </w:pPr>
      <w:r>
        <w:rPr>
          <w:rStyle w:val="Numberhead"/>
        </w:rPr>
        <w:t>Ch. terrain</w:t>
      </w:r>
      <w:r w:rsidR="0068703F" w:rsidRPr="00A46E8A">
        <w:tab/>
      </w:r>
    </w:p>
    <w:p w14:paraId="4547E645" w14:textId="77777777" w:rsidR="0068703F" w:rsidRPr="008968F6" w:rsidRDefault="0068703F" w:rsidP="0068703F">
      <w:pPr>
        <w:pStyle w:val="keywords"/>
      </w:pPr>
      <w:r>
        <w:rPr>
          <w:rStyle w:val="Numberhead"/>
        </w:rPr>
        <w:t>Themes</w:t>
      </w:r>
      <w:r w:rsidRPr="008968F6">
        <w:tab/>
      </w:r>
    </w:p>
    <w:p w14:paraId="7259CF50" w14:textId="75E4BA39" w:rsidR="0068703F" w:rsidRPr="00B741A6" w:rsidRDefault="0068703F" w:rsidP="00694F52">
      <w:pPr>
        <w:pStyle w:val="keywords"/>
      </w:pPr>
      <w:r>
        <w:rPr>
          <w:rStyle w:val="Numberhead"/>
        </w:rPr>
        <w:t>Story</w:t>
      </w:r>
      <w:r w:rsidRPr="00B741A6">
        <w:tab/>
      </w:r>
      <w:r w:rsidRPr="006A05C8">
        <w:t>The saints are welcomed into heaven which have floors paved with tiles of gold and silver.</w:t>
      </w:r>
    </w:p>
    <w:p w14:paraId="7A731FA1" w14:textId="77777777" w:rsidR="0068703F" w:rsidRPr="005C29C4" w:rsidRDefault="0068703F" w:rsidP="0068703F">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0DAC963E" w14:textId="29635CA5" w:rsidR="00AC7AA6" w:rsidRDefault="00AC7AA6" w:rsidP="00AC7AA6">
      <w:pPr>
        <w:pStyle w:val="Heading4"/>
      </w:pPr>
      <w:r>
        <w:t xml:space="preserve">Judgment of </w:t>
      </w:r>
      <w:r w:rsidR="00694F52">
        <w:t>the world</w:t>
      </w:r>
    </w:p>
    <w:p w14:paraId="310C7914" w14:textId="7D93206D" w:rsidR="00AC7AA6" w:rsidRPr="00AE6A68" w:rsidRDefault="00585E37" w:rsidP="00AC7AA6">
      <w:pPr>
        <w:pStyle w:val="keywords"/>
      </w:pPr>
      <w:r>
        <w:rPr>
          <w:rStyle w:val="Numberhead"/>
        </w:rPr>
        <w:t>Scene</w:t>
      </w:r>
      <w:r w:rsidR="00AC7AA6" w:rsidRPr="00AE6A68">
        <w:tab/>
      </w:r>
    </w:p>
    <w:p w14:paraId="3C829B03" w14:textId="00A63015" w:rsidR="00AC7AA6" w:rsidRPr="0048334D" w:rsidRDefault="00AC7AA6" w:rsidP="00AC7AA6">
      <w:pPr>
        <w:pStyle w:val="Heading5"/>
      </w:pPr>
      <w:r>
        <w:t>16</w:t>
      </w:r>
    </w:p>
    <w:p w14:paraId="7981A478" w14:textId="452B62E5" w:rsidR="00AC7AA6" w:rsidRDefault="00AC7AA6" w:rsidP="00AC7AA6">
      <w:pPr>
        <w:pStyle w:val="keywords"/>
      </w:pPr>
      <w:r w:rsidRPr="00D25469">
        <w:rPr>
          <w:rStyle w:val="Numberhead"/>
        </w:rPr>
        <w:t>Peg</w:t>
      </w:r>
      <w:r>
        <w:tab/>
      </w:r>
      <w:r w:rsidR="00694F52" w:rsidRPr="006A05C8">
        <w:t>twitch</w:t>
      </w:r>
    </w:p>
    <w:p w14:paraId="7D8F7C63" w14:textId="4F04A3CE" w:rsidR="00AC7AA6" w:rsidRDefault="00585E37" w:rsidP="00AC7AA6">
      <w:pPr>
        <w:pStyle w:val="keywords"/>
      </w:pPr>
      <w:r>
        <w:rPr>
          <w:rStyle w:val="Numberhead"/>
        </w:rPr>
        <w:t>Ch. terrain</w:t>
      </w:r>
      <w:r w:rsidR="00AC7AA6" w:rsidRPr="00A46E8A">
        <w:tab/>
      </w:r>
    </w:p>
    <w:p w14:paraId="04A3D848" w14:textId="77777777" w:rsidR="00AC7AA6" w:rsidRPr="008968F6" w:rsidRDefault="00AC7AA6" w:rsidP="00AC7AA6">
      <w:pPr>
        <w:pStyle w:val="keywords"/>
      </w:pPr>
      <w:r>
        <w:rPr>
          <w:rStyle w:val="Numberhead"/>
        </w:rPr>
        <w:t>Themes</w:t>
      </w:r>
      <w:r w:rsidRPr="008968F6">
        <w:tab/>
      </w:r>
    </w:p>
    <w:p w14:paraId="1CACEE71" w14:textId="66ABABD1" w:rsidR="00AC7AA6" w:rsidRPr="00B741A6" w:rsidRDefault="00AC7AA6" w:rsidP="00694F52">
      <w:pPr>
        <w:pStyle w:val="keywords"/>
      </w:pPr>
      <w:r>
        <w:rPr>
          <w:rStyle w:val="Numberhead"/>
        </w:rPr>
        <w:t>Story</w:t>
      </w:r>
      <w:r w:rsidRPr="00B741A6">
        <w:tab/>
      </w:r>
      <w:r w:rsidR="00694F52" w:rsidRPr="006A05C8">
        <w:t>The demons working on earth seeing the activity in heaven know it's the final days and twitch in fear of God.</w:t>
      </w:r>
    </w:p>
    <w:p w14:paraId="314425F1" w14:textId="77777777" w:rsidR="00AC7AA6" w:rsidRPr="005C29C4" w:rsidRDefault="00AC7AA6" w:rsidP="00AC7AA6">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40F5B213" w14:textId="028F436A" w:rsidR="00694F52" w:rsidRPr="0048334D" w:rsidRDefault="00694F52" w:rsidP="00694F52">
      <w:pPr>
        <w:pStyle w:val="Heading5"/>
      </w:pPr>
      <w:r>
        <w:lastRenderedPageBreak/>
        <w:t>17</w:t>
      </w:r>
    </w:p>
    <w:p w14:paraId="2CBD65BC" w14:textId="153AD7C1" w:rsidR="00694F52" w:rsidRDefault="00694F52" w:rsidP="00694F52">
      <w:pPr>
        <w:pStyle w:val="keywords"/>
      </w:pPr>
      <w:r w:rsidRPr="00D25469">
        <w:rPr>
          <w:rStyle w:val="Numberhead"/>
        </w:rPr>
        <w:t>Peg</w:t>
      </w:r>
      <w:r>
        <w:tab/>
      </w:r>
      <w:r w:rsidRPr="006A05C8">
        <w:t>tech</w:t>
      </w:r>
    </w:p>
    <w:p w14:paraId="78F4A72C" w14:textId="0E251110" w:rsidR="00694F52" w:rsidRDefault="00585E37" w:rsidP="00694F52">
      <w:pPr>
        <w:pStyle w:val="keywords"/>
      </w:pPr>
      <w:r>
        <w:rPr>
          <w:rStyle w:val="Numberhead"/>
        </w:rPr>
        <w:t>Ch. terrain</w:t>
      </w:r>
      <w:r w:rsidR="00694F52" w:rsidRPr="00A46E8A">
        <w:tab/>
      </w:r>
    </w:p>
    <w:p w14:paraId="5CBE46EF" w14:textId="77777777" w:rsidR="00694F52" w:rsidRPr="008968F6" w:rsidRDefault="00694F52" w:rsidP="00694F52">
      <w:pPr>
        <w:pStyle w:val="keywords"/>
      </w:pPr>
      <w:r>
        <w:rPr>
          <w:rStyle w:val="Numberhead"/>
        </w:rPr>
        <w:t>Themes</w:t>
      </w:r>
      <w:r w:rsidRPr="008968F6">
        <w:tab/>
      </w:r>
    </w:p>
    <w:p w14:paraId="0AB413B9" w14:textId="6912FB59" w:rsidR="00694F52" w:rsidRPr="00B741A6" w:rsidRDefault="00694F52" w:rsidP="00694F52">
      <w:pPr>
        <w:pStyle w:val="keywords"/>
      </w:pPr>
      <w:r>
        <w:rPr>
          <w:rStyle w:val="Numberhead"/>
        </w:rPr>
        <w:t>Story</w:t>
      </w:r>
      <w:r w:rsidRPr="00B741A6">
        <w:tab/>
      </w:r>
      <w:r w:rsidRPr="006A05C8">
        <w:t>Satan who fears losing his grip on the world runs into his tech control center of world to strategize.</w:t>
      </w:r>
    </w:p>
    <w:p w14:paraId="2FAB32DE" w14:textId="5BBB2DC9" w:rsidR="000C4C07" w:rsidRPr="006A05C8" w:rsidRDefault="00694F52" w:rsidP="00694F52">
      <w:pPr>
        <w:pStyle w:val="keywords"/>
      </w:pPr>
      <w:r w:rsidRPr="00F10443">
        <w:rPr>
          <w:rStyle w:val="Numberhead"/>
        </w:rPr>
        <w:t>Verses</w:t>
      </w:r>
      <w:r w:rsidR="000C4C07" w:rsidRPr="006A05C8">
        <w:tab/>
      </w:r>
    </w:p>
    <w:p w14:paraId="7AA869B9" w14:textId="4D19EC4F" w:rsidR="00694F52" w:rsidRPr="0048334D" w:rsidRDefault="00694F52" w:rsidP="00694F52">
      <w:pPr>
        <w:pStyle w:val="Heading5"/>
      </w:pPr>
      <w:r>
        <w:t>18</w:t>
      </w:r>
    </w:p>
    <w:p w14:paraId="29ECD4F8" w14:textId="1F09BA49" w:rsidR="00694F52" w:rsidRDefault="00694F52" w:rsidP="00694F52">
      <w:pPr>
        <w:pStyle w:val="keywords"/>
      </w:pPr>
      <w:r w:rsidRPr="00D25469">
        <w:rPr>
          <w:rStyle w:val="Numberhead"/>
        </w:rPr>
        <w:t>Peg</w:t>
      </w:r>
      <w:r>
        <w:tab/>
      </w:r>
      <w:r w:rsidRPr="006A05C8">
        <w:t>TV</w:t>
      </w:r>
    </w:p>
    <w:p w14:paraId="7DB3042F" w14:textId="5516C287" w:rsidR="00694F52" w:rsidRDefault="00585E37" w:rsidP="00694F52">
      <w:pPr>
        <w:pStyle w:val="keywords"/>
      </w:pPr>
      <w:r>
        <w:rPr>
          <w:rStyle w:val="Numberhead"/>
        </w:rPr>
        <w:t>Ch. terrain</w:t>
      </w:r>
      <w:r w:rsidR="00694F52" w:rsidRPr="00A46E8A">
        <w:tab/>
      </w:r>
    </w:p>
    <w:p w14:paraId="57B473F6" w14:textId="77777777" w:rsidR="00694F52" w:rsidRPr="008968F6" w:rsidRDefault="00694F52" w:rsidP="00694F52">
      <w:pPr>
        <w:pStyle w:val="keywords"/>
      </w:pPr>
      <w:r>
        <w:rPr>
          <w:rStyle w:val="Numberhead"/>
        </w:rPr>
        <w:t>Themes</w:t>
      </w:r>
      <w:r w:rsidRPr="008968F6">
        <w:tab/>
      </w:r>
    </w:p>
    <w:p w14:paraId="40D18BFE" w14:textId="5285B911" w:rsidR="00694F52" w:rsidRPr="00B741A6" w:rsidRDefault="00694F52" w:rsidP="00694F52">
      <w:pPr>
        <w:pStyle w:val="keywords"/>
      </w:pPr>
      <w:r>
        <w:rPr>
          <w:rStyle w:val="Numberhead"/>
        </w:rPr>
        <w:t>Story</w:t>
      </w:r>
      <w:r w:rsidRPr="00B741A6">
        <w:tab/>
      </w:r>
      <w:r w:rsidRPr="006A05C8">
        <w:t>Satan views multiple TV screens showing Jesus returning and then all the news networks going black.</w:t>
      </w:r>
    </w:p>
    <w:p w14:paraId="623809EB" w14:textId="77777777" w:rsidR="00495D53" w:rsidRDefault="00694F52" w:rsidP="00694F52">
      <w:pPr>
        <w:pStyle w:val="keywords"/>
      </w:pPr>
      <w:r w:rsidRPr="00F10443">
        <w:rPr>
          <w:rStyle w:val="Numberhead"/>
        </w:rPr>
        <w:t>Verses</w:t>
      </w:r>
      <w:r w:rsidRPr="006A05C8">
        <w:tab/>
      </w:r>
    </w:p>
    <w:p w14:paraId="1AE16AAB" w14:textId="768B7DE1" w:rsidR="00495D53" w:rsidRPr="0048334D" w:rsidRDefault="00495D53" w:rsidP="00495D53">
      <w:pPr>
        <w:pStyle w:val="Heading5"/>
      </w:pPr>
      <w:r>
        <w:t>19</w:t>
      </w:r>
    </w:p>
    <w:p w14:paraId="54C5E3FB" w14:textId="3D388FAA" w:rsidR="00495D53" w:rsidRDefault="00495D53" w:rsidP="00495D53">
      <w:pPr>
        <w:pStyle w:val="keywords"/>
      </w:pPr>
      <w:r w:rsidRPr="00D25469">
        <w:rPr>
          <w:rStyle w:val="Numberhead"/>
        </w:rPr>
        <w:t>Peg</w:t>
      </w:r>
      <w:r>
        <w:tab/>
      </w:r>
      <w:r w:rsidRPr="006A05C8">
        <w:t>TP</w:t>
      </w:r>
    </w:p>
    <w:p w14:paraId="46C8076C" w14:textId="3BD2A84A" w:rsidR="00495D53" w:rsidRDefault="00585E37" w:rsidP="00495D53">
      <w:pPr>
        <w:pStyle w:val="keywords"/>
      </w:pPr>
      <w:r>
        <w:rPr>
          <w:rStyle w:val="Numberhead"/>
        </w:rPr>
        <w:t>Ch. terrain</w:t>
      </w:r>
      <w:r w:rsidR="00495D53" w:rsidRPr="00A46E8A">
        <w:tab/>
      </w:r>
    </w:p>
    <w:p w14:paraId="02D1A204" w14:textId="77777777" w:rsidR="00495D53" w:rsidRPr="008968F6" w:rsidRDefault="00495D53" w:rsidP="00495D53">
      <w:pPr>
        <w:pStyle w:val="keywords"/>
      </w:pPr>
      <w:r>
        <w:rPr>
          <w:rStyle w:val="Numberhead"/>
        </w:rPr>
        <w:t>Themes</w:t>
      </w:r>
      <w:r w:rsidRPr="008968F6">
        <w:tab/>
      </w:r>
    </w:p>
    <w:p w14:paraId="3F411685" w14:textId="3EB543C9" w:rsidR="00495D53" w:rsidRPr="00B741A6" w:rsidRDefault="00495D53" w:rsidP="00495D53">
      <w:pPr>
        <w:pStyle w:val="keywords"/>
      </w:pPr>
      <w:r>
        <w:rPr>
          <w:rStyle w:val="Numberhead"/>
        </w:rPr>
        <w:t>Story</w:t>
      </w:r>
      <w:r w:rsidRPr="00B741A6">
        <w:tab/>
      </w:r>
      <w:r w:rsidRPr="006A05C8">
        <w:t xml:space="preserve">Anxiety runs rampant in the control center causing a </w:t>
      </w:r>
      <w:proofErr w:type="gramStart"/>
      <w:r w:rsidRPr="006A05C8">
        <w:t>run on</w:t>
      </w:r>
      <w:proofErr w:type="gramEnd"/>
      <w:r w:rsidRPr="006A05C8">
        <w:t xml:space="preserve"> toilet paper (TP) in the control center</w:t>
      </w:r>
      <w:r>
        <w:t>.</w:t>
      </w:r>
    </w:p>
    <w:p w14:paraId="3F09C675" w14:textId="1D36D5F7" w:rsidR="00495D53" w:rsidRPr="00AB01C7" w:rsidRDefault="00495D53" w:rsidP="00495D53">
      <w:pPr>
        <w:pStyle w:val="keywords"/>
        <w:rPr>
          <w:lang w:val="pt-BR"/>
        </w:rPr>
      </w:pPr>
      <w:r w:rsidRPr="00AB01C7">
        <w:rPr>
          <w:rStyle w:val="Numberhead"/>
          <w:lang w:val="pt-BR"/>
        </w:rPr>
        <w:t>Verses</w:t>
      </w:r>
      <w:r w:rsidRPr="00AB01C7">
        <w:rPr>
          <w:lang w:val="pt-BR"/>
        </w:rPr>
        <w:tab/>
      </w:r>
    </w:p>
    <w:p w14:paraId="73568796" w14:textId="606916E6" w:rsidR="00495D53" w:rsidRPr="00AB01C7" w:rsidRDefault="00495D53" w:rsidP="00495D53">
      <w:pPr>
        <w:pStyle w:val="Heading5"/>
        <w:rPr>
          <w:lang w:val="pt-BR"/>
        </w:rPr>
      </w:pPr>
      <w:r w:rsidRPr="00AB01C7">
        <w:rPr>
          <w:lang w:val="pt-BR"/>
        </w:rPr>
        <w:t>20</w:t>
      </w:r>
    </w:p>
    <w:p w14:paraId="599C8133" w14:textId="5C9C1853" w:rsidR="00495D53" w:rsidRPr="00AB01C7" w:rsidRDefault="00495D53" w:rsidP="00495D53">
      <w:pPr>
        <w:pStyle w:val="keywords"/>
        <w:rPr>
          <w:lang w:val="pt-BR"/>
        </w:rPr>
      </w:pPr>
      <w:r w:rsidRPr="00AB01C7">
        <w:rPr>
          <w:rStyle w:val="Numberhead"/>
          <w:lang w:val="pt-BR"/>
        </w:rPr>
        <w:t>Peg</w:t>
      </w:r>
      <w:r w:rsidRPr="00AB01C7">
        <w:rPr>
          <w:lang w:val="pt-BR"/>
        </w:rPr>
        <w:tab/>
        <w:t>Nazi</w:t>
      </w:r>
    </w:p>
    <w:p w14:paraId="6415572B" w14:textId="5403043E" w:rsidR="00495D53" w:rsidRPr="00AB01C7" w:rsidRDefault="00585E37" w:rsidP="00495D53">
      <w:pPr>
        <w:pStyle w:val="keywords"/>
        <w:rPr>
          <w:lang w:val="pt-BR"/>
        </w:rPr>
      </w:pPr>
      <w:r w:rsidRPr="00AB01C7">
        <w:rPr>
          <w:rStyle w:val="Numberhead"/>
          <w:lang w:val="pt-BR"/>
        </w:rPr>
        <w:t>Ch. terrain</w:t>
      </w:r>
      <w:r w:rsidR="00495D53" w:rsidRPr="00AB01C7">
        <w:rPr>
          <w:lang w:val="pt-BR"/>
        </w:rPr>
        <w:tab/>
      </w:r>
    </w:p>
    <w:p w14:paraId="21BDFE11" w14:textId="77777777" w:rsidR="00495D53" w:rsidRPr="008968F6" w:rsidRDefault="00495D53" w:rsidP="00495D53">
      <w:pPr>
        <w:pStyle w:val="keywords"/>
      </w:pPr>
      <w:r>
        <w:rPr>
          <w:rStyle w:val="Numberhead"/>
        </w:rPr>
        <w:t>Themes</w:t>
      </w:r>
      <w:r w:rsidRPr="008968F6">
        <w:tab/>
      </w:r>
    </w:p>
    <w:p w14:paraId="10C885CE" w14:textId="101B9DF6" w:rsidR="00495D53" w:rsidRPr="00B741A6" w:rsidRDefault="00495D53" w:rsidP="00495D53">
      <w:pPr>
        <w:pStyle w:val="keywords"/>
      </w:pPr>
      <w:r>
        <w:rPr>
          <w:rStyle w:val="Numberhead"/>
        </w:rPr>
        <w:t>Story</w:t>
      </w:r>
      <w:r w:rsidRPr="00B741A6">
        <w:tab/>
      </w:r>
      <w:r w:rsidRPr="006A05C8">
        <w:t>Neo-Nazi youth squads are ordered to go into destructive activity around the world.</w:t>
      </w:r>
    </w:p>
    <w:p w14:paraId="77C1E914" w14:textId="7D1EAF45" w:rsidR="00495D53" w:rsidRPr="006A05C8" w:rsidRDefault="00495D53" w:rsidP="00495D53">
      <w:pPr>
        <w:pStyle w:val="keywords"/>
      </w:pPr>
      <w:r w:rsidRPr="00F10443">
        <w:rPr>
          <w:rStyle w:val="Numberhead"/>
        </w:rPr>
        <w:t>Verses</w:t>
      </w:r>
      <w:r w:rsidRPr="006A05C8">
        <w:tab/>
      </w:r>
    </w:p>
    <w:p w14:paraId="741BD9A8" w14:textId="3AA060A1" w:rsidR="00495D53" w:rsidRPr="0048334D" w:rsidRDefault="00495D53" w:rsidP="00495D53">
      <w:pPr>
        <w:pStyle w:val="Heading5"/>
      </w:pPr>
      <w:r>
        <w:t>21</w:t>
      </w:r>
    </w:p>
    <w:p w14:paraId="6B79FA37" w14:textId="7810AC10" w:rsidR="00495D53" w:rsidRDefault="00495D53" w:rsidP="00495D53">
      <w:pPr>
        <w:pStyle w:val="keywords"/>
      </w:pPr>
      <w:r w:rsidRPr="00D25469">
        <w:rPr>
          <w:rStyle w:val="Numberhead"/>
        </w:rPr>
        <w:t>Peg</w:t>
      </w:r>
      <w:r>
        <w:tab/>
      </w:r>
      <w:r w:rsidRPr="006A05C8">
        <w:t>NATO</w:t>
      </w:r>
    </w:p>
    <w:p w14:paraId="4180F74F" w14:textId="6BDACAE6" w:rsidR="00495D53" w:rsidRDefault="00585E37" w:rsidP="00495D53">
      <w:pPr>
        <w:pStyle w:val="keywords"/>
      </w:pPr>
      <w:r>
        <w:rPr>
          <w:rStyle w:val="Numberhead"/>
        </w:rPr>
        <w:t>Ch. terrain</w:t>
      </w:r>
      <w:r w:rsidR="00495D53" w:rsidRPr="00A46E8A">
        <w:tab/>
      </w:r>
    </w:p>
    <w:p w14:paraId="0B9C57C3" w14:textId="77777777" w:rsidR="00495D53" w:rsidRPr="008968F6" w:rsidRDefault="00495D53" w:rsidP="00495D53">
      <w:pPr>
        <w:pStyle w:val="keywords"/>
      </w:pPr>
      <w:r>
        <w:rPr>
          <w:rStyle w:val="Numberhead"/>
        </w:rPr>
        <w:t>Themes</w:t>
      </w:r>
      <w:r w:rsidRPr="008968F6">
        <w:tab/>
      </w:r>
    </w:p>
    <w:p w14:paraId="07DF80F3" w14:textId="2A94E84F" w:rsidR="00495D53" w:rsidRPr="00B741A6" w:rsidRDefault="00495D53" w:rsidP="00495D53">
      <w:pPr>
        <w:pStyle w:val="keywords"/>
      </w:pPr>
      <w:r>
        <w:rPr>
          <w:rStyle w:val="Numberhead"/>
        </w:rPr>
        <w:t>Story</w:t>
      </w:r>
      <w:r w:rsidRPr="00B741A6">
        <w:tab/>
      </w:r>
      <w:r w:rsidRPr="006A05C8">
        <w:t>NATO forces are called up to fight off the rioting increasing in the world.</w:t>
      </w:r>
    </w:p>
    <w:p w14:paraId="2393515D" w14:textId="13569F01" w:rsidR="000C4C07" w:rsidRPr="006A05C8" w:rsidRDefault="00495D53" w:rsidP="00495D53">
      <w:pPr>
        <w:pStyle w:val="keywords"/>
      </w:pPr>
      <w:r w:rsidRPr="00F10443">
        <w:rPr>
          <w:rStyle w:val="Numberhead"/>
        </w:rPr>
        <w:t>Verses</w:t>
      </w:r>
      <w:r w:rsidRPr="006A05C8">
        <w:tab/>
      </w:r>
    </w:p>
    <w:p w14:paraId="7F0AEED5" w14:textId="35A7C99F" w:rsidR="00495D53" w:rsidRPr="0048334D" w:rsidRDefault="00495D53" w:rsidP="00495D53">
      <w:pPr>
        <w:pStyle w:val="Heading5"/>
      </w:pPr>
      <w:r>
        <w:t>22</w:t>
      </w:r>
    </w:p>
    <w:p w14:paraId="61796015" w14:textId="4578AB7A" w:rsidR="00495D53" w:rsidRDefault="00495D53" w:rsidP="00495D53">
      <w:pPr>
        <w:pStyle w:val="keywords"/>
      </w:pPr>
      <w:r w:rsidRPr="00D25469">
        <w:rPr>
          <w:rStyle w:val="Numberhead"/>
        </w:rPr>
        <w:t>Peg</w:t>
      </w:r>
      <w:r>
        <w:tab/>
      </w:r>
      <w:r w:rsidRPr="006A05C8">
        <w:t>nun</w:t>
      </w:r>
    </w:p>
    <w:p w14:paraId="0867E577" w14:textId="6F0EA67C" w:rsidR="00495D53" w:rsidRDefault="00585E37" w:rsidP="00495D53">
      <w:pPr>
        <w:pStyle w:val="keywords"/>
      </w:pPr>
      <w:r>
        <w:rPr>
          <w:rStyle w:val="Numberhead"/>
        </w:rPr>
        <w:t>Ch. terrain</w:t>
      </w:r>
      <w:r w:rsidR="00495D53" w:rsidRPr="00A46E8A">
        <w:tab/>
      </w:r>
    </w:p>
    <w:p w14:paraId="14DAC5EC" w14:textId="77777777" w:rsidR="00495D53" w:rsidRPr="008968F6" w:rsidRDefault="00495D53" w:rsidP="00495D53">
      <w:pPr>
        <w:pStyle w:val="keywords"/>
      </w:pPr>
      <w:r>
        <w:rPr>
          <w:rStyle w:val="Numberhead"/>
        </w:rPr>
        <w:t>Themes</w:t>
      </w:r>
      <w:r w:rsidRPr="008968F6">
        <w:tab/>
      </w:r>
    </w:p>
    <w:p w14:paraId="27E7B159" w14:textId="30E6814D" w:rsidR="00495D53" w:rsidRPr="00B741A6" w:rsidRDefault="00495D53" w:rsidP="00495D53">
      <w:pPr>
        <w:pStyle w:val="keywords"/>
      </w:pPr>
      <w:r>
        <w:rPr>
          <w:rStyle w:val="Numberhead"/>
        </w:rPr>
        <w:lastRenderedPageBreak/>
        <w:t>Story</w:t>
      </w:r>
      <w:r w:rsidRPr="00B741A6">
        <w:tab/>
      </w:r>
      <w:r w:rsidRPr="006A05C8">
        <w:t xml:space="preserve">A nun leads each of the military units fighting off evil because the battle is </w:t>
      </w:r>
      <w:proofErr w:type="gramStart"/>
      <w:r w:rsidRPr="006A05C8">
        <w:t>spiritual</w:t>
      </w:r>
      <w:proofErr w:type="gramEnd"/>
      <w:r w:rsidRPr="006A05C8">
        <w:t xml:space="preserve"> and she prays before each fight.</w:t>
      </w:r>
    </w:p>
    <w:p w14:paraId="7E8B6929" w14:textId="0CD87080" w:rsidR="00495D53" w:rsidRPr="006A05C8" w:rsidRDefault="00495D53" w:rsidP="00495D53">
      <w:pPr>
        <w:pStyle w:val="keywords"/>
      </w:pPr>
      <w:r w:rsidRPr="00F10443">
        <w:rPr>
          <w:rStyle w:val="Numberhead"/>
        </w:rPr>
        <w:t>Verses</w:t>
      </w:r>
      <w:r w:rsidRPr="006A05C8">
        <w:tab/>
      </w:r>
    </w:p>
    <w:p w14:paraId="74220709" w14:textId="7D7799B1" w:rsidR="000F3823" w:rsidRDefault="00B166FB" w:rsidP="000F3823">
      <w:pPr>
        <w:pStyle w:val="Heading1"/>
      </w:pPr>
      <w:r>
        <w:t>A</w:t>
      </w:r>
      <w:r w:rsidR="000F3823">
        <w:t>bstract subject pegs</w:t>
      </w:r>
      <w:r>
        <w:t xml:space="preserve"> for verse numbers</w:t>
      </w:r>
    </w:p>
    <w:p w14:paraId="60BA366E" w14:textId="34E38AF2" w:rsidR="00E614FF" w:rsidRDefault="00E614FF" w:rsidP="00E614FF">
      <w:r>
        <w:t xml:space="preserve">1 – </w:t>
      </w:r>
      <w:r w:rsidR="004056A9">
        <w:t>yeti, Yoda, youth</w:t>
      </w:r>
    </w:p>
    <w:p w14:paraId="672DBAE7" w14:textId="56B3F528" w:rsidR="00E614FF" w:rsidRDefault="00E614FF" w:rsidP="00E614FF">
      <w:r>
        <w:t xml:space="preserve">2 – </w:t>
      </w:r>
      <w:r w:rsidR="004056A9">
        <w:t>Hawaiian, hen, Noah</w:t>
      </w:r>
    </w:p>
    <w:p w14:paraId="1DDF498E" w14:textId="1426A831" w:rsidR="00E614FF" w:rsidRPr="004056A9" w:rsidRDefault="00E614FF" w:rsidP="00E614FF">
      <w:r w:rsidRPr="004056A9">
        <w:t xml:space="preserve">3 – </w:t>
      </w:r>
      <w:r w:rsidR="004056A9" w:rsidRPr="004056A9">
        <w:t>ma, Moe, emu</w:t>
      </w:r>
    </w:p>
    <w:p w14:paraId="44621016" w14:textId="67C661AE" w:rsidR="00E614FF" w:rsidRPr="004056A9" w:rsidRDefault="00E614FF" w:rsidP="00E614FF">
      <w:r w:rsidRPr="004056A9">
        <w:t>4 –</w:t>
      </w:r>
      <w:r w:rsidR="004056A9" w:rsidRPr="004056A9">
        <w:t xml:space="preserve"> hare, hero, </w:t>
      </w:r>
      <w:proofErr w:type="gramStart"/>
      <w:r w:rsidR="004056A9" w:rsidRPr="004056A9">
        <w:t>whore</w:t>
      </w:r>
      <w:proofErr w:type="gramEnd"/>
    </w:p>
    <w:p w14:paraId="058B2F7C" w14:textId="27A329C5" w:rsidR="00E614FF" w:rsidRDefault="00E614FF" w:rsidP="00E614FF">
      <w:r>
        <w:t xml:space="preserve">5 – </w:t>
      </w:r>
      <w:r w:rsidR="004056A9">
        <w:t>eel, owl, whale</w:t>
      </w:r>
    </w:p>
    <w:p w14:paraId="23B67773" w14:textId="6A0D5A53" w:rsidR="00E614FF" w:rsidRDefault="00E614FF" w:rsidP="00E614FF">
      <w:r>
        <w:t xml:space="preserve">6 – </w:t>
      </w:r>
      <w:r w:rsidR="004056A9">
        <w:t>chihuahua, jay, witch</w:t>
      </w:r>
    </w:p>
    <w:p w14:paraId="1F3A3359" w14:textId="7F59B2C5" w:rsidR="00E614FF" w:rsidRDefault="00E614FF" w:rsidP="00E614FF">
      <w:r>
        <w:t xml:space="preserve">7 – </w:t>
      </w:r>
      <w:r w:rsidR="004056A9">
        <w:t>cow, hawk, hog, yak, koi</w:t>
      </w:r>
    </w:p>
    <w:p w14:paraId="2360C629" w14:textId="25447521" w:rsidR="00E614FF" w:rsidRDefault="00E614FF" w:rsidP="00E614FF">
      <w:r>
        <w:t xml:space="preserve">8 – </w:t>
      </w:r>
      <w:r w:rsidR="004056A9">
        <w:t>Eve, wife, waif</w:t>
      </w:r>
    </w:p>
    <w:p w14:paraId="5DAF9E75" w14:textId="5B147EA5" w:rsidR="00E614FF" w:rsidRPr="004056A9" w:rsidRDefault="00E614FF" w:rsidP="00E614FF">
      <w:r w:rsidRPr="004056A9">
        <w:t xml:space="preserve">9 – </w:t>
      </w:r>
      <w:r w:rsidR="004056A9" w:rsidRPr="004056A9">
        <w:t>ape, boy, bee, boa, hippo, ho</w:t>
      </w:r>
      <w:r w:rsidR="004056A9">
        <w:t>bo</w:t>
      </w:r>
    </w:p>
    <w:p w14:paraId="4DCBC724" w14:textId="7B9B95DD" w:rsidR="00E614FF" w:rsidRDefault="00E614FF" w:rsidP="00E614FF">
      <w:r>
        <w:t xml:space="preserve">10 – </w:t>
      </w:r>
    </w:p>
    <w:p w14:paraId="00E2DCD8" w14:textId="73FF81BE" w:rsidR="00E614FF" w:rsidRDefault="00E614FF" w:rsidP="00E614FF">
      <w:r>
        <w:t xml:space="preserve">11 – </w:t>
      </w:r>
    </w:p>
    <w:p w14:paraId="454D71D2" w14:textId="09974546" w:rsidR="00E614FF" w:rsidRDefault="00E614FF" w:rsidP="00E614FF">
      <w:r>
        <w:t xml:space="preserve">12 – </w:t>
      </w:r>
    </w:p>
    <w:p w14:paraId="49C7CF67" w14:textId="2AF37C04" w:rsidR="00E614FF" w:rsidRDefault="00E614FF" w:rsidP="00E614FF">
      <w:r>
        <w:t xml:space="preserve">13 – </w:t>
      </w:r>
    </w:p>
    <w:p w14:paraId="72E85776" w14:textId="29DA25AA" w:rsidR="00E614FF" w:rsidRDefault="00E614FF" w:rsidP="00E614FF">
      <w:r>
        <w:t xml:space="preserve">14 – </w:t>
      </w:r>
    </w:p>
    <w:p w14:paraId="458368A2" w14:textId="5660722A" w:rsidR="00E614FF" w:rsidRDefault="00E614FF" w:rsidP="00E614FF">
      <w:r>
        <w:t xml:space="preserve">15 – </w:t>
      </w:r>
    </w:p>
    <w:p w14:paraId="5F74F4A2" w14:textId="7C568BBF" w:rsidR="00E614FF" w:rsidRDefault="00E614FF" w:rsidP="00E614FF">
      <w:r>
        <w:t xml:space="preserve">16 – </w:t>
      </w:r>
    </w:p>
    <w:p w14:paraId="21FC5922" w14:textId="4F7518C0" w:rsidR="00E614FF" w:rsidRDefault="00E614FF" w:rsidP="00E614FF">
      <w:r>
        <w:t xml:space="preserve">17 – </w:t>
      </w:r>
    </w:p>
    <w:p w14:paraId="61DA9189" w14:textId="5923146E" w:rsidR="00E614FF" w:rsidRDefault="00FE0E98" w:rsidP="00E614FF">
      <w:r>
        <w:t xml:space="preserve">18 – </w:t>
      </w:r>
      <w:r w:rsidR="00B166FB">
        <w:t>thief</w:t>
      </w:r>
    </w:p>
    <w:p w14:paraId="03666B0C" w14:textId="3E678123" w:rsidR="000F3823" w:rsidRPr="005533AD" w:rsidRDefault="00FE0E98" w:rsidP="00FE0E98">
      <w:pPr>
        <w:rPr>
          <w:lang w:val="pt-BR"/>
        </w:rPr>
      </w:pPr>
      <w:r w:rsidRPr="005533AD">
        <w:rPr>
          <w:lang w:val="pt-BR"/>
        </w:rPr>
        <w:t xml:space="preserve">19 – </w:t>
      </w:r>
      <w:r w:rsidR="008F2AD4" w:rsidRPr="005533AD">
        <w:rPr>
          <w:lang w:val="pt-BR"/>
        </w:rPr>
        <w:t>tabby</w:t>
      </w:r>
    </w:p>
    <w:p w14:paraId="50C83FD2" w14:textId="35FE60CA" w:rsidR="00FE0E98" w:rsidRPr="005533AD" w:rsidRDefault="00FE0E98" w:rsidP="00FE0E98">
      <w:pPr>
        <w:rPr>
          <w:lang w:val="pt-BR"/>
        </w:rPr>
      </w:pPr>
      <w:r w:rsidRPr="005533AD">
        <w:rPr>
          <w:lang w:val="pt-BR"/>
        </w:rPr>
        <w:t xml:space="preserve">20 – </w:t>
      </w:r>
    </w:p>
    <w:p w14:paraId="1FBAE45C" w14:textId="77777777" w:rsidR="0075351C" w:rsidRPr="005533AD" w:rsidRDefault="0075351C" w:rsidP="0075351C">
      <w:pPr>
        <w:pStyle w:val="Heading1"/>
        <w:rPr>
          <w:lang w:val="pt-BR"/>
        </w:rPr>
      </w:pPr>
      <w:r w:rsidRPr="005533AD">
        <w:rPr>
          <w:lang w:val="pt-BR"/>
        </w:rPr>
        <w:t>Apoc. books</w:t>
      </w:r>
    </w:p>
    <w:p w14:paraId="5FD76E0B" w14:textId="77777777" w:rsidR="0075351C" w:rsidRPr="005533AD" w:rsidRDefault="0075351C" w:rsidP="0013292E">
      <w:pPr>
        <w:pStyle w:val="keywords"/>
        <w:tabs>
          <w:tab w:val="left" w:pos="2430"/>
          <w:tab w:val="left" w:pos="5400"/>
        </w:tabs>
        <w:rPr>
          <w:lang w:val="pt-BR"/>
        </w:rPr>
      </w:pPr>
      <w:r w:rsidRPr="005533AD">
        <w:rPr>
          <w:lang w:val="pt-BR"/>
        </w:rPr>
        <w:t>67</w:t>
      </w:r>
      <w:r w:rsidRPr="005533AD">
        <w:rPr>
          <w:lang w:val="pt-BR"/>
        </w:rPr>
        <w:tab/>
        <w:t>1</w:t>
      </w:r>
      <w:r w:rsidRPr="005533AD">
        <w:rPr>
          <w:lang w:val="pt-BR"/>
        </w:rPr>
        <w:tab/>
        <w:t>1 Esdras</w:t>
      </w:r>
      <w:r w:rsidRPr="005533AD">
        <w:rPr>
          <w:lang w:val="pt-BR"/>
        </w:rPr>
        <w:tab/>
        <w:t>Vulgate 3 Esdras</w:t>
      </w:r>
    </w:p>
    <w:p w14:paraId="66A586EB" w14:textId="77777777" w:rsidR="0075351C" w:rsidRPr="005533AD" w:rsidRDefault="0075351C" w:rsidP="0013292E">
      <w:pPr>
        <w:pStyle w:val="keywords"/>
        <w:tabs>
          <w:tab w:val="left" w:pos="2430"/>
          <w:tab w:val="left" w:pos="5400"/>
        </w:tabs>
        <w:rPr>
          <w:lang w:val="pt-BR"/>
        </w:rPr>
      </w:pPr>
      <w:r w:rsidRPr="005533AD">
        <w:rPr>
          <w:lang w:val="pt-BR"/>
        </w:rPr>
        <w:t>68</w:t>
      </w:r>
      <w:r w:rsidRPr="005533AD">
        <w:rPr>
          <w:lang w:val="pt-BR"/>
        </w:rPr>
        <w:tab/>
        <w:t>2</w:t>
      </w:r>
      <w:r w:rsidRPr="005533AD">
        <w:rPr>
          <w:lang w:val="pt-BR"/>
        </w:rPr>
        <w:tab/>
        <w:t xml:space="preserve">2 Esdras </w:t>
      </w:r>
      <w:r w:rsidRPr="005533AD">
        <w:rPr>
          <w:lang w:val="pt-BR"/>
        </w:rPr>
        <w:tab/>
        <w:t>Vulgate 4 Esdras</w:t>
      </w:r>
    </w:p>
    <w:p w14:paraId="7735C6ED" w14:textId="77777777" w:rsidR="0075351C" w:rsidRDefault="0075351C" w:rsidP="0013292E">
      <w:pPr>
        <w:pStyle w:val="keywords"/>
        <w:tabs>
          <w:tab w:val="left" w:pos="2430"/>
          <w:tab w:val="left" w:pos="5400"/>
        </w:tabs>
      </w:pPr>
      <w:r>
        <w:t>69</w:t>
      </w:r>
      <w:r>
        <w:tab/>
        <w:t>3</w:t>
      </w:r>
      <w:r>
        <w:tab/>
        <w:t>Tobit</w:t>
      </w:r>
      <w:r>
        <w:tab/>
      </w:r>
    </w:p>
    <w:p w14:paraId="651D5EF7" w14:textId="77777777" w:rsidR="0075351C" w:rsidRDefault="0075351C" w:rsidP="0013292E">
      <w:pPr>
        <w:pStyle w:val="keywords"/>
        <w:tabs>
          <w:tab w:val="left" w:pos="2430"/>
          <w:tab w:val="left" w:pos="5400"/>
        </w:tabs>
      </w:pPr>
      <w:r>
        <w:t>70</w:t>
      </w:r>
      <w:r>
        <w:tab/>
        <w:t>4</w:t>
      </w:r>
      <w:r>
        <w:tab/>
        <w:t xml:space="preserve">Judith </w:t>
      </w:r>
      <w:r>
        <w:tab/>
        <w:t>"</w:t>
      </w:r>
      <w:proofErr w:type="spellStart"/>
      <w:r>
        <w:t>Judeth</w:t>
      </w:r>
      <w:proofErr w:type="spellEnd"/>
      <w:r>
        <w:t>" in Geneva</w:t>
      </w:r>
    </w:p>
    <w:p w14:paraId="32D12716" w14:textId="77777777" w:rsidR="0075351C" w:rsidRDefault="0075351C" w:rsidP="0013292E">
      <w:pPr>
        <w:pStyle w:val="keywords"/>
        <w:tabs>
          <w:tab w:val="left" w:pos="2430"/>
          <w:tab w:val="left" w:pos="5400"/>
        </w:tabs>
      </w:pPr>
      <w:r>
        <w:t>71</w:t>
      </w:r>
      <w:r>
        <w:tab/>
        <w:t>5</w:t>
      </w:r>
      <w:r>
        <w:tab/>
        <w:t>Rest of Esther</w:t>
      </w:r>
      <w:r>
        <w:tab/>
        <w:t>Vulgate Esther 10:4 – 16:24</w:t>
      </w:r>
    </w:p>
    <w:p w14:paraId="1CD54C6A" w14:textId="77777777" w:rsidR="0075351C" w:rsidRDefault="0075351C" w:rsidP="0013292E">
      <w:pPr>
        <w:pStyle w:val="keywords"/>
        <w:tabs>
          <w:tab w:val="left" w:pos="2430"/>
          <w:tab w:val="left" w:pos="5400"/>
        </w:tabs>
      </w:pPr>
      <w:r>
        <w:t>72</w:t>
      </w:r>
      <w:r>
        <w:tab/>
        <w:t>6</w:t>
      </w:r>
      <w:r>
        <w:tab/>
        <w:t>Wisdom</w:t>
      </w:r>
      <w:r>
        <w:tab/>
      </w:r>
    </w:p>
    <w:p w14:paraId="3DE134AE" w14:textId="77777777" w:rsidR="0075351C" w:rsidRDefault="0075351C" w:rsidP="0013292E">
      <w:pPr>
        <w:pStyle w:val="keywords"/>
        <w:tabs>
          <w:tab w:val="left" w:pos="2430"/>
          <w:tab w:val="left" w:pos="5400"/>
        </w:tabs>
      </w:pPr>
      <w:r>
        <w:t>73</w:t>
      </w:r>
      <w:r>
        <w:tab/>
        <w:t>7</w:t>
      </w:r>
      <w:r>
        <w:tab/>
        <w:t xml:space="preserve">Ecclesiasticus </w:t>
      </w:r>
      <w:r>
        <w:tab/>
        <w:t>also known as Sirach</w:t>
      </w:r>
    </w:p>
    <w:p w14:paraId="03AEDD91" w14:textId="77777777" w:rsidR="0075351C" w:rsidRDefault="0075351C" w:rsidP="0013292E">
      <w:pPr>
        <w:pStyle w:val="keywords"/>
        <w:tabs>
          <w:tab w:val="left" w:pos="2430"/>
          <w:tab w:val="left" w:pos="5400"/>
        </w:tabs>
      </w:pPr>
      <w:r>
        <w:t>74</w:t>
      </w:r>
      <w:r>
        <w:tab/>
        <w:t>8</w:t>
      </w:r>
      <w:r>
        <w:tab/>
        <w:t>Baruch and the Epistle of Jeremy</w:t>
      </w:r>
      <w:r>
        <w:tab/>
        <w:t>"Jeremiah" in Geneva, all part of Vulgate Baruch</w:t>
      </w:r>
    </w:p>
    <w:p w14:paraId="6676BBCC" w14:textId="77777777" w:rsidR="0075351C" w:rsidRDefault="0075351C" w:rsidP="0013292E">
      <w:pPr>
        <w:pStyle w:val="keywords"/>
        <w:tabs>
          <w:tab w:val="left" w:pos="2430"/>
          <w:tab w:val="left" w:pos="5400"/>
        </w:tabs>
      </w:pPr>
      <w:r>
        <w:t>75</w:t>
      </w:r>
      <w:r>
        <w:tab/>
        <w:t>9</w:t>
      </w:r>
      <w:r>
        <w:tab/>
        <w:t>Song of the Three Children</w:t>
      </w:r>
      <w:r>
        <w:tab/>
        <w:t>Vulgate Daniel 3:24–90</w:t>
      </w:r>
    </w:p>
    <w:p w14:paraId="740F5CD2" w14:textId="77777777" w:rsidR="0075351C" w:rsidRDefault="0075351C" w:rsidP="0013292E">
      <w:pPr>
        <w:pStyle w:val="keywords"/>
        <w:tabs>
          <w:tab w:val="left" w:pos="2430"/>
          <w:tab w:val="left" w:pos="5400"/>
        </w:tabs>
      </w:pPr>
      <w:r>
        <w:t>76</w:t>
      </w:r>
      <w:r>
        <w:tab/>
        <w:t>10</w:t>
      </w:r>
      <w:r>
        <w:tab/>
        <w:t>Story of Susanna</w:t>
      </w:r>
      <w:r>
        <w:tab/>
        <w:t>Vulgate Daniel 13</w:t>
      </w:r>
    </w:p>
    <w:p w14:paraId="0C68CAB8" w14:textId="77777777" w:rsidR="0075351C" w:rsidRDefault="0075351C" w:rsidP="0013292E">
      <w:pPr>
        <w:pStyle w:val="keywords"/>
        <w:tabs>
          <w:tab w:val="left" w:pos="2430"/>
          <w:tab w:val="left" w:pos="5400"/>
        </w:tabs>
      </w:pPr>
      <w:r>
        <w:t>77</w:t>
      </w:r>
      <w:r>
        <w:tab/>
        <w:t>11</w:t>
      </w:r>
      <w:r>
        <w:tab/>
        <w:t>The Idol Bel and the Dragon</w:t>
      </w:r>
      <w:r>
        <w:tab/>
        <w:t>Vulgate Daniel 14</w:t>
      </w:r>
    </w:p>
    <w:p w14:paraId="2B35B403" w14:textId="77777777" w:rsidR="0075351C" w:rsidRDefault="0075351C" w:rsidP="0013292E">
      <w:pPr>
        <w:pStyle w:val="keywords"/>
        <w:tabs>
          <w:tab w:val="left" w:pos="2430"/>
          <w:tab w:val="left" w:pos="5400"/>
        </w:tabs>
      </w:pPr>
      <w:r>
        <w:t>78</w:t>
      </w:r>
      <w:r>
        <w:tab/>
        <w:t>12</w:t>
      </w:r>
      <w:r>
        <w:tab/>
        <w:t xml:space="preserve">Prayer of </w:t>
      </w:r>
      <w:proofErr w:type="spellStart"/>
      <w:r>
        <w:t>Manasses</w:t>
      </w:r>
      <w:proofErr w:type="spellEnd"/>
      <w:r>
        <w:tab/>
        <w:t>Daniel</w:t>
      </w:r>
    </w:p>
    <w:p w14:paraId="46478F49" w14:textId="77777777" w:rsidR="0075351C" w:rsidRDefault="0075351C" w:rsidP="0013292E">
      <w:pPr>
        <w:pStyle w:val="keywords"/>
        <w:tabs>
          <w:tab w:val="left" w:pos="2430"/>
          <w:tab w:val="left" w:pos="5400"/>
        </w:tabs>
      </w:pPr>
      <w:r>
        <w:t>79</w:t>
      </w:r>
      <w:r>
        <w:tab/>
        <w:t>13</w:t>
      </w:r>
      <w:r>
        <w:tab/>
        <w:t>1 Maccabees</w:t>
      </w:r>
      <w:r>
        <w:tab/>
      </w:r>
    </w:p>
    <w:p w14:paraId="4250C633" w14:textId="77777777" w:rsidR="0075351C" w:rsidRDefault="0075351C" w:rsidP="0013292E">
      <w:pPr>
        <w:pStyle w:val="keywords"/>
        <w:tabs>
          <w:tab w:val="left" w:pos="2430"/>
          <w:tab w:val="left" w:pos="5400"/>
        </w:tabs>
      </w:pPr>
      <w:r>
        <w:t>80</w:t>
      </w:r>
      <w:r>
        <w:tab/>
        <w:t>14</w:t>
      </w:r>
      <w:r>
        <w:tab/>
        <w:t>2 Maccabees</w:t>
      </w:r>
      <w:r>
        <w:tab/>
      </w:r>
    </w:p>
    <w:p w14:paraId="3864BF63" w14:textId="6C429CC0" w:rsidR="00FE0E98" w:rsidRDefault="00A46E8A" w:rsidP="00A46E8A">
      <w:pPr>
        <w:pStyle w:val="Heading1"/>
      </w:pPr>
      <w:r>
        <w:lastRenderedPageBreak/>
        <w:t>Template Ch 1 – 5</w:t>
      </w:r>
    </w:p>
    <w:p w14:paraId="12CC1E91" w14:textId="77777777" w:rsidR="00C82928" w:rsidRPr="000748DF" w:rsidRDefault="00C82928" w:rsidP="00C82928">
      <w:pPr>
        <w:pStyle w:val="keywords"/>
      </w:pPr>
      <w:r w:rsidRPr="00C55749">
        <w:rPr>
          <w:rStyle w:val="Numberhead"/>
        </w:rPr>
        <w:t>Sub. word</w:t>
      </w:r>
      <w:r>
        <w:rPr>
          <w:rStyle w:val="Numberhead"/>
        </w:rPr>
        <w:t>s</w:t>
      </w:r>
      <w:r w:rsidRPr="000748DF">
        <w:tab/>
      </w:r>
    </w:p>
    <w:p w14:paraId="3BBD6190" w14:textId="77777777" w:rsidR="00C82928" w:rsidRDefault="00C82928" w:rsidP="00C82928">
      <w:pPr>
        <w:pStyle w:val="keywords"/>
      </w:pPr>
      <w:r>
        <w:rPr>
          <w:rStyle w:val="Numberhead"/>
        </w:rPr>
        <w:t>Peg</w:t>
      </w:r>
      <w:r w:rsidRPr="000748DF">
        <w:tab/>
      </w:r>
      <w:r>
        <w:t xml:space="preserve">1 = </w:t>
      </w:r>
    </w:p>
    <w:p w14:paraId="6B54B6B0" w14:textId="6A028D2E" w:rsidR="00C82928" w:rsidRDefault="003C7CD5" w:rsidP="00C82928">
      <w:pPr>
        <w:pStyle w:val="keywords"/>
        <w:rPr>
          <w:rStyle w:val="Numberhead"/>
        </w:rPr>
      </w:pPr>
      <w:r>
        <w:rPr>
          <w:rStyle w:val="Numberhead"/>
        </w:rPr>
        <w:t>Book terrain</w:t>
      </w:r>
      <w:r>
        <w:rPr>
          <w:rStyle w:val="Numberhead"/>
        </w:rPr>
        <w:tab/>
      </w:r>
    </w:p>
    <w:p w14:paraId="2BF174ED" w14:textId="77777777" w:rsidR="00C82928" w:rsidRDefault="00C82928" w:rsidP="00C82928">
      <w:pPr>
        <w:pStyle w:val="keywords"/>
      </w:pPr>
      <w:r w:rsidRPr="000748DF">
        <w:rPr>
          <w:rStyle w:val="Numberhead"/>
        </w:rPr>
        <w:t>Story</w:t>
      </w:r>
      <w:r>
        <w:tab/>
      </w:r>
    </w:p>
    <w:p w14:paraId="691F6CA8" w14:textId="77777777" w:rsidR="00C82928" w:rsidRPr="000748DF" w:rsidRDefault="00C82928" w:rsidP="00C82928">
      <w:pPr>
        <w:pStyle w:val="keywords"/>
      </w:pPr>
      <w:r>
        <w:rPr>
          <w:rStyle w:val="Numberhead"/>
        </w:rPr>
        <w:t>Notes</w:t>
      </w:r>
      <w:r w:rsidRPr="006A1716">
        <w:tab/>
      </w:r>
    </w:p>
    <w:p w14:paraId="6A994367" w14:textId="3ECE8B61" w:rsidR="00444831" w:rsidRDefault="00444831" w:rsidP="00444831">
      <w:pPr>
        <w:pStyle w:val="Heading4"/>
      </w:pPr>
      <w:r>
        <w:t>Group</w:t>
      </w:r>
    </w:p>
    <w:p w14:paraId="14BBBF6E" w14:textId="67A3BF10" w:rsidR="00444831" w:rsidRPr="00AE6A68" w:rsidRDefault="00585E37" w:rsidP="00444831">
      <w:pPr>
        <w:pStyle w:val="keywords"/>
      </w:pPr>
      <w:r>
        <w:rPr>
          <w:rStyle w:val="Numberhead"/>
        </w:rPr>
        <w:t>Scene</w:t>
      </w:r>
      <w:r w:rsidR="00444831" w:rsidRPr="00AE6A68">
        <w:tab/>
      </w:r>
    </w:p>
    <w:p w14:paraId="528458A0" w14:textId="77777777" w:rsidR="00A46E8A" w:rsidRPr="00F839CC" w:rsidRDefault="00A46E8A" w:rsidP="00A46E8A">
      <w:pPr>
        <w:pStyle w:val="Heading5"/>
      </w:pPr>
      <w:r w:rsidRPr="00F839CC">
        <w:t xml:space="preserve">1 </w:t>
      </w:r>
    </w:p>
    <w:p w14:paraId="3A48DB1A" w14:textId="77777777" w:rsidR="00A46E8A" w:rsidRPr="00166964" w:rsidRDefault="00A46E8A" w:rsidP="00A46E8A">
      <w:pPr>
        <w:pStyle w:val="keywords"/>
      </w:pPr>
      <w:r w:rsidRPr="00D25469">
        <w:rPr>
          <w:rStyle w:val="Numberhead"/>
        </w:rPr>
        <w:t>Peg</w:t>
      </w:r>
      <w:r>
        <w:tab/>
      </w:r>
    </w:p>
    <w:p w14:paraId="180A3A48" w14:textId="4E7EDA68" w:rsidR="00A46E8A" w:rsidRDefault="00585E37" w:rsidP="00A46E8A">
      <w:pPr>
        <w:pStyle w:val="keywords"/>
      </w:pPr>
      <w:r>
        <w:rPr>
          <w:rStyle w:val="Numberhead"/>
        </w:rPr>
        <w:t>Ch. terrain</w:t>
      </w:r>
      <w:r w:rsidR="00A46E8A" w:rsidRPr="00A46E8A">
        <w:tab/>
      </w:r>
    </w:p>
    <w:p w14:paraId="5B6A9AB8" w14:textId="77777777" w:rsidR="00A46E8A" w:rsidRDefault="00A46E8A" w:rsidP="00A46E8A">
      <w:pPr>
        <w:pStyle w:val="keywords"/>
      </w:pPr>
      <w:r>
        <w:rPr>
          <w:rStyle w:val="Numberhead"/>
        </w:rPr>
        <w:t>Themes</w:t>
      </w:r>
      <w:r>
        <w:tab/>
      </w:r>
    </w:p>
    <w:p w14:paraId="23BE7863" w14:textId="77777777" w:rsidR="00A46E8A" w:rsidRPr="0048334D" w:rsidRDefault="00A46E8A" w:rsidP="00A46E8A">
      <w:pPr>
        <w:pStyle w:val="keywords"/>
        <w:rPr>
          <w:rStyle w:val="Numberhead"/>
          <w:rFonts w:asciiTheme="minorHAnsi" w:hAnsiTheme="minorHAnsi"/>
          <w:color w:val="auto"/>
          <w:sz w:val="20"/>
        </w:rPr>
      </w:pPr>
      <w:r w:rsidRPr="003D1666">
        <w:rPr>
          <w:rStyle w:val="Numberhead"/>
        </w:rPr>
        <w:t>Story</w:t>
      </w:r>
      <w:r>
        <w:tab/>
      </w:r>
    </w:p>
    <w:p w14:paraId="5D1D24E3" w14:textId="77777777" w:rsidR="00A46E8A" w:rsidRPr="00F10443" w:rsidRDefault="00A46E8A" w:rsidP="00A46E8A">
      <w:pPr>
        <w:pStyle w:val="keywords"/>
        <w:rPr>
          <w:rStyle w:val="Numberhead"/>
        </w:rPr>
      </w:pPr>
      <w:r w:rsidRPr="00F10443">
        <w:rPr>
          <w:rStyle w:val="Numberhead"/>
        </w:rPr>
        <w:t>Verses</w:t>
      </w:r>
      <w:r w:rsidRPr="00F10443">
        <w:rPr>
          <w:rStyle w:val="Numberhead"/>
        </w:rPr>
        <w:tab/>
      </w:r>
    </w:p>
    <w:p w14:paraId="421CF7C6" w14:textId="77777777" w:rsidR="00A46E8A" w:rsidRPr="00F839CC" w:rsidRDefault="00A46E8A" w:rsidP="00A46E8A">
      <w:pPr>
        <w:pStyle w:val="Heading5"/>
      </w:pPr>
      <w:r w:rsidRPr="00F839CC">
        <w:t xml:space="preserve">2 </w:t>
      </w:r>
    </w:p>
    <w:p w14:paraId="6C5A4291" w14:textId="77777777" w:rsidR="00A46E8A" w:rsidRDefault="00A46E8A" w:rsidP="00A46E8A">
      <w:pPr>
        <w:pStyle w:val="keywords"/>
      </w:pPr>
      <w:r w:rsidRPr="00D25469">
        <w:rPr>
          <w:rStyle w:val="Numberhead"/>
        </w:rPr>
        <w:t>Peg</w:t>
      </w:r>
      <w:r>
        <w:tab/>
      </w:r>
    </w:p>
    <w:p w14:paraId="5DB89422" w14:textId="1EC57CAC" w:rsidR="00A46E8A" w:rsidRDefault="00585E37" w:rsidP="00A46E8A">
      <w:pPr>
        <w:pStyle w:val="keywords"/>
      </w:pPr>
      <w:r>
        <w:rPr>
          <w:rStyle w:val="Numberhead"/>
        </w:rPr>
        <w:t>Ch. terrain</w:t>
      </w:r>
      <w:r w:rsidR="00A46E8A" w:rsidRPr="00A46E8A">
        <w:tab/>
      </w:r>
    </w:p>
    <w:p w14:paraId="0D17C614" w14:textId="77777777" w:rsidR="00A46E8A" w:rsidRPr="00A46E8A" w:rsidRDefault="00A46E8A" w:rsidP="00A46E8A">
      <w:pPr>
        <w:pStyle w:val="keywords"/>
      </w:pPr>
      <w:r>
        <w:rPr>
          <w:rStyle w:val="Numberhead"/>
        </w:rPr>
        <w:t>Themes</w:t>
      </w:r>
      <w:r w:rsidRPr="00A46E8A">
        <w:tab/>
      </w:r>
    </w:p>
    <w:p w14:paraId="6416AC0E" w14:textId="77777777" w:rsidR="00A46E8A" w:rsidRDefault="00A46E8A" w:rsidP="00A46E8A">
      <w:pPr>
        <w:pStyle w:val="keywords"/>
      </w:pPr>
      <w:r>
        <w:rPr>
          <w:rStyle w:val="Numberhead"/>
        </w:rPr>
        <w:t>Story</w:t>
      </w:r>
      <w:r w:rsidRPr="00A46E8A">
        <w:tab/>
      </w:r>
    </w:p>
    <w:p w14:paraId="54D3772B" w14:textId="77777777" w:rsidR="00A46E8A" w:rsidRPr="00F10443" w:rsidRDefault="00A46E8A" w:rsidP="00A46E8A">
      <w:pPr>
        <w:pStyle w:val="keywords"/>
        <w:rPr>
          <w:rStyle w:val="Numberhead"/>
        </w:rPr>
      </w:pPr>
      <w:r w:rsidRPr="00F10443">
        <w:rPr>
          <w:rStyle w:val="Numberhead"/>
        </w:rPr>
        <w:t>Verses</w:t>
      </w:r>
      <w:r w:rsidRPr="00A46E8A">
        <w:tab/>
      </w:r>
    </w:p>
    <w:p w14:paraId="4F8F7D8B" w14:textId="77777777" w:rsidR="00A46E8A" w:rsidRPr="00F839CC" w:rsidRDefault="00A46E8A" w:rsidP="00A46E8A">
      <w:pPr>
        <w:pStyle w:val="Heading5"/>
      </w:pPr>
      <w:r w:rsidRPr="00F839CC">
        <w:t xml:space="preserve">3 </w:t>
      </w:r>
    </w:p>
    <w:p w14:paraId="4ED01DEE" w14:textId="77777777" w:rsidR="00A46E8A" w:rsidRDefault="00A46E8A" w:rsidP="00A46E8A">
      <w:pPr>
        <w:pStyle w:val="keywords"/>
      </w:pPr>
      <w:r w:rsidRPr="00D25469">
        <w:rPr>
          <w:rStyle w:val="Numberhead"/>
        </w:rPr>
        <w:t>Peg</w:t>
      </w:r>
      <w:r>
        <w:tab/>
      </w:r>
    </w:p>
    <w:p w14:paraId="21190489" w14:textId="2B53D6A8" w:rsidR="00A46E8A" w:rsidRDefault="00585E37" w:rsidP="00A46E8A">
      <w:pPr>
        <w:pStyle w:val="keywords"/>
      </w:pPr>
      <w:r>
        <w:rPr>
          <w:rStyle w:val="Numberhead"/>
        </w:rPr>
        <w:t>Ch. terrain</w:t>
      </w:r>
      <w:r w:rsidR="00A46E8A">
        <w:rPr>
          <w:rStyle w:val="Numberhead"/>
        </w:rPr>
        <w:tab/>
      </w:r>
    </w:p>
    <w:p w14:paraId="57CFC3C6" w14:textId="77777777" w:rsidR="00A46E8A" w:rsidRPr="008968F6" w:rsidRDefault="00A46E8A" w:rsidP="00A46E8A">
      <w:pPr>
        <w:pStyle w:val="keywords"/>
      </w:pPr>
      <w:r>
        <w:rPr>
          <w:rStyle w:val="Numberhead"/>
        </w:rPr>
        <w:t>Themes</w:t>
      </w:r>
      <w:r w:rsidRPr="008968F6">
        <w:tab/>
      </w:r>
    </w:p>
    <w:p w14:paraId="5896721F" w14:textId="77777777" w:rsidR="00A46E8A" w:rsidRPr="000C4C07" w:rsidRDefault="00A46E8A" w:rsidP="00A46E8A">
      <w:pPr>
        <w:pStyle w:val="keywords"/>
      </w:pPr>
      <w:r>
        <w:rPr>
          <w:rStyle w:val="Numberhead"/>
        </w:rPr>
        <w:t>Story</w:t>
      </w:r>
      <w:r w:rsidRPr="00A46E8A">
        <w:tab/>
      </w:r>
    </w:p>
    <w:p w14:paraId="1EA4FE62" w14:textId="77777777" w:rsidR="00A46E8A" w:rsidRPr="00F10443" w:rsidRDefault="00A46E8A" w:rsidP="00A46E8A">
      <w:pPr>
        <w:pStyle w:val="keywords"/>
        <w:rPr>
          <w:rStyle w:val="Numberhead"/>
        </w:rPr>
      </w:pPr>
      <w:r w:rsidRPr="00F10443">
        <w:rPr>
          <w:rStyle w:val="Numberhead"/>
        </w:rPr>
        <w:t>Verses</w:t>
      </w:r>
      <w:r w:rsidRPr="00A46E8A">
        <w:tab/>
      </w:r>
    </w:p>
    <w:p w14:paraId="3ABFB764" w14:textId="77777777" w:rsidR="00A46E8A" w:rsidRPr="00F839CC" w:rsidRDefault="00A46E8A" w:rsidP="00A46E8A">
      <w:pPr>
        <w:pStyle w:val="Heading5"/>
      </w:pPr>
      <w:r w:rsidRPr="00F839CC">
        <w:t xml:space="preserve">4 </w:t>
      </w:r>
    </w:p>
    <w:p w14:paraId="67EB3D3C" w14:textId="77777777" w:rsidR="00A46E8A" w:rsidRPr="009C10AA" w:rsidRDefault="00A46E8A" w:rsidP="00A46E8A">
      <w:pPr>
        <w:pStyle w:val="keywords"/>
      </w:pPr>
      <w:r w:rsidRPr="00D25469">
        <w:rPr>
          <w:rStyle w:val="Numberhead"/>
        </w:rPr>
        <w:t>Peg</w:t>
      </w:r>
      <w:r>
        <w:tab/>
      </w:r>
    </w:p>
    <w:p w14:paraId="469912B2" w14:textId="2E7A4A4B" w:rsidR="00A46E8A" w:rsidRDefault="00585E37" w:rsidP="00A46E8A">
      <w:pPr>
        <w:pStyle w:val="keywords"/>
      </w:pPr>
      <w:r>
        <w:rPr>
          <w:rStyle w:val="Numberhead"/>
        </w:rPr>
        <w:t>Ch. terrain</w:t>
      </w:r>
      <w:r w:rsidR="00A46E8A" w:rsidRPr="00A46E8A">
        <w:tab/>
      </w:r>
    </w:p>
    <w:p w14:paraId="796EFFB7" w14:textId="77777777" w:rsidR="00A46E8A" w:rsidRPr="008968F6" w:rsidRDefault="00A46E8A" w:rsidP="00A46E8A">
      <w:pPr>
        <w:pStyle w:val="keywords"/>
      </w:pPr>
      <w:r>
        <w:rPr>
          <w:rStyle w:val="Numberhead"/>
        </w:rPr>
        <w:t>Themes</w:t>
      </w:r>
      <w:r w:rsidRPr="008968F6">
        <w:tab/>
      </w:r>
    </w:p>
    <w:p w14:paraId="32551381" w14:textId="77777777" w:rsidR="00A46E8A" w:rsidRPr="00B741A6" w:rsidRDefault="00A46E8A" w:rsidP="00A46E8A">
      <w:pPr>
        <w:pStyle w:val="keywords"/>
      </w:pPr>
      <w:r>
        <w:rPr>
          <w:rStyle w:val="Numberhead"/>
        </w:rPr>
        <w:t>Story</w:t>
      </w:r>
      <w:r w:rsidRPr="00B741A6">
        <w:tab/>
      </w:r>
    </w:p>
    <w:p w14:paraId="04DA17CE" w14:textId="77777777" w:rsidR="00A46E8A" w:rsidRPr="00F10443" w:rsidRDefault="00A46E8A" w:rsidP="00A46E8A">
      <w:pPr>
        <w:pStyle w:val="keywords"/>
        <w:rPr>
          <w:rStyle w:val="Numberhead"/>
        </w:rPr>
      </w:pPr>
      <w:r w:rsidRPr="00F10443">
        <w:rPr>
          <w:rStyle w:val="Numberhead"/>
        </w:rPr>
        <w:t>Verses</w:t>
      </w:r>
      <w:r w:rsidRPr="00AE6A68">
        <w:tab/>
      </w:r>
    </w:p>
    <w:p w14:paraId="3DCFE871" w14:textId="77777777" w:rsidR="00A46E8A" w:rsidRPr="0048334D" w:rsidRDefault="00A46E8A" w:rsidP="00A46E8A">
      <w:pPr>
        <w:pStyle w:val="Heading5"/>
      </w:pPr>
      <w:r w:rsidRPr="0048334D">
        <w:t xml:space="preserve">5 </w:t>
      </w:r>
    </w:p>
    <w:p w14:paraId="6C151023" w14:textId="77777777" w:rsidR="00A46E8A" w:rsidRDefault="00A46E8A" w:rsidP="00A46E8A">
      <w:pPr>
        <w:pStyle w:val="keywords"/>
      </w:pPr>
      <w:r w:rsidRPr="00D25469">
        <w:rPr>
          <w:rStyle w:val="Numberhead"/>
        </w:rPr>
        <w:t>Peg</w:t>
      </w:r>
      <w:r>
        <w:tab/>
      </w:r>
    </w:p>
    <w:p w14:paraId="7F190DCA" w14:textId="7E9C43CE" w:rsidR="00A46E8A" w:rsidRDefault="00585E37" w:rsidP="00A46E8A">
      <w:pPr>
        <w:pStyle w:val="keywords"/>
      </w:pPr>
      <w:r>
        <w:rPr>
          <w:rStyle w:val="Numberhead"/>
        </w:rPr>
        <w:t>Ch. terrain</w:t>
      </w:r>
      <w:r w:rsidR="00A46E8A" w:rsidRPr="00A46E8A">
        <w:tab/>
      </w:r>
    </w:p>
    <w:p w14:paraId="7F3300FB" w14:textId="77777777" w:rsidR="00A46E8A" w:rsidRPr="008968F6" w:rsidRDefault="00A46E8A" w:rsidP="00A46E8A">
      <w:pPr>
        <w:pStyle w:val="keywords"/>
      </w:pPr>
      <w:r>
        <w:rPr>
          <w:rStyle w:val="Numberhead"/>
        </w:rPr>
        <w:t>Themes</w:t>
      </w:r>
      <w:r w:rsidRPr="008968F6">
        <w:tab/>
      </w:r>
    </w:p>
    <w:p w14:paraId="62B98E19" w14:textId="77777777" w:rsidR="00A46E8A" w:rsidRPr="00B741A6" w:rsidRDefault="00A46E8A" w:rsidP="00A46E8A">
      <w:pPr>
        <w:pStyle w:val="keywords"/>
      </w:pPr>
      <w:r>
        <w:rPr>
          <w:rStyle w:val="Numberhead"/>
        </w:rPr>
        <w:lastRenderedPageBreak/>
        <w:t>Story</w:t>
      </w:r>
      <w:r w:rsidRPr="00B741A6">
        <w:tab/>
      </w:r>
    </w:p>
    <w:p w14:paraId="029A2C67" w14:textId="77777777" w:rsidR="00533BD4" w:rsidRDefault="00A46E8A" w:rsidP="00A46E8A">
      <w:pPr>
        <w:pStyle w:val="keywords"/>
        <w:rPr>
          <w:rStyle w:val="Numberhead"/>
        </w:rPr>
      </w:pPr>
      <w:r w:rsidRPr="00F10443">
        <w:rPr>
          <w:rStyle w:val="Numberhead"/>
        </w:rPr>
        <w:t>Verses</w:t>
      </w:r>
      <w:r w:rsidRPr="00AE6A68">
        <w:tab/>
      </w:r>
    </w:p>
    <w:p w14:paraId="2558CDD4" w14:textId="5B73C003" w:rsidR="00A46E8A" w:rsidRPr="000F3823" w:rsidRDefault="00A46E8A" w:rsidP="00FE0E98"/>
    <w:sectPr w:rsidR="00A46E8A" w:rsidRPr="000F3823" w:rsidSect="00A403FF">
      <w:headerReference w:type="default" r:id="rId19"/>
      <w:footerReference w:type="default" r:id="rId20"/>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DE7E5" w14:textId="77777777" w:rsidR="0049314F" w:rsidRDefault="0049314F" w:rsidP="00D25469">
      <w:r>
        <w:separator/>
      </w:r>
    </w:p>
    <w:p w14:paraId="7F0157E5" w14:textId="77777777" w:rsidR="00FB6B56" w:rsidRDefault="00FB6B56" w:rsidP="00D25469"/>
    <w:p w14:paraId="5DD41A32" w14:textId="77777777" w:rsidR="00591D87" w:rsidRDefault="00591D87" w:rsidP="00D25469"/>
  </w:endnote>
  <w:endnote w:type="continuationSeparator" w:id="0">
    <w:p w14:paraId="17247692" w14:textId="77777777" w:rsidR="0049314F" w:rsidRDefault="0049314F" w:rsidP="00D25469">
      <w:r>
        <w:continuationSeparator/>
      </w:r>
    </w:p>
    <w:p w14:paraId="52CE7B08" w14:textId="77777777" w:rsidR="00FB6B56" w:rsidRDefault="00FB6B56" w:rsidP="00D25469"/>
    <w:p w14:paraId="57CDCD5A" w14:textId="77777777" w:rsidR="00591D87" w:rsidRDefault="00591D87" w:rsidP="00D25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1662" w14:textId="77777777" w:rsidR="00A053D5" w:rsidRDefault="00CF478C" w:rsidP="00D25469">
    <w:pPr>
      <w:pStyle w:val="Footer"/>
    </w:pPr>
    <w:r>
      <w:t xml:space="preserve">p. </w:t>
    </w:r>
    <w:sdt>
      <w:sdtPr>
        <w:id w:val="140241166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45C9A" w14:textId="77777777" w:rsidR="00A403FF" w:rsidRDefault="00A403FF" w:rsidP="00D25469">
    <w:pPr>
      <w:pStyle w:val="Footer"/>
    </w:pPr>
    <w:r>
      <w:t xml:space="preserve">p. </w:t>
    </w:r>
    <w:sdt>
      <w:sdtPr>
        <w:id w:val="-8760757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691C" w14:textId="0F2C14C4" w:rsidR="00A403FF" w:rsidRDefault="00A403FF" w:rsidP="00D25469">
    <w:pPr>
      <w:pStyle w:val="Footer"/>
    </w:pPr>
    <w:r>
      <w:tab/>
      <w:t xml:space="preserve">p. </w:t>
    </w:r>
    <w:sdt>
      <w:sdtPr>
        <w:id w:val="-14228687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73CA8" w14:textId="77777777" w:rsidR="0049314F" w:rsidRDefault="0049314F" w:rsidP="00D25469">
      <w:r>
        <w:separator/>
      </w:r>
    </w:p>
    <w:p w14:paraId="3C44D3E7" w14:textId="77777777" w:rsidR="00FB6B56" w:rsidRDefault="00FB6B56" w:rsidP="00D25469"/>
    <w:p w14:paraId="167BD128" w14:textId="77777777" w:rsidR="00591D87" w:rsidRDefault="00591D87" w:rsidP="00D25469"/>
  </w:footnote>
  <w:footnote w:type="continuationSeparator" w:id="0">
    <w:p w14:paraId="25192449" w14:textId="77777777" w:rsidR="0049314F" w:rsidRDefault="0049314F" w:rsidP="00D25469">
      <w:r>
        <w:continuationSeparator/>
      </w:r>
    </w:p>
    <w:p w14:paraId="08B9DE2F" w14:textId="77777777" w:rsidR="00FB6B56" w:rsidRDefault="00FB6B56" w:rsidP="00D25469"/>
    <w:p w14:paraId="72653342" w14:textId="77777777" w:rsidR="00591D87" w:rsidRDefault="00591D87" w:rsidP="00D254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10C7" w14:textId="29256285" w:rsidR="00591D87" w:rsidRDefault="00786926" w:rsidP="00D25469">
    <w:pPr>
      <w:pStyle w:val="Header"/>
    </w:pPr>
    <w:r>
      <w:t>Major system</w:t>
    </w:r>
    <w:r w:rsidR="00EB1727">
      <w:t xml:space="preserve"> </w:t>
    </w:r>
    <w:r w:rsidR="00E6439D">
      <w:t>toolkit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122D8" w14:textId="77777777" w:rsidR="00A403FF" w:rsidRDefault="00A403FF" w:rsidP="00D25469">
    <w:pPr>
      <w:pStyle w:val="Header"/>
    </w:pPr>
    <w:r>
      <w:t>Major system toolkit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B6FE" w14:textId="6B0F00D8" w:rsidR="00A403FF" w:rsidRDefault="009E4EEA" w:rsidP="00D25469">
    <w:pPr>
      <w:pStyle w:val="Header"/>
    </w:pPr>
    <w:r>
      <w:t>7711 Bible mnemonic</w:t>
    </w:r>
    <w:r w:rsidR="00A403FF">
      <w:t xml:space="preserve"> toolkit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A8D"/>
    <w:multiLevelType w:val="hybridMultilevel"/>
    <w:tmpl w:val="010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83E"/>
    <w:multiLevelType w:val="hybridMultilevel"/>
    <w:tmpl w:val="8AA08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DF30C4"/>
    <w:multiLevelType w:val="hybridMultilevel"/>
    <w:tmpl w:val="C66818DC"/>
    <w:lvl w:ilvl="0" w:tplc="FF087EF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557C73"/>
    <w:multiLevelType w:val="hybridMultilevel"/>
    <w:tmpl w:val="48147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8762F"/>
    <w:multiLevelType w:val="hybridMultilevel"/>
    <w:tmpl w:val="58E80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737340"/>
    <w:multiLevelType w:val="hybridMultilevel"/>
    <w:tmpl w:val="67189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DB25F7"/>
    <w:multiLevelType w:val="hybridMultilevel"/>
    <w:tmpl w:val="5172F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3"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B43D83"/>
    <w:multiLevelType w:val="hybridMultilevel"/>
    <w:tmpl w:val="36409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B43D71"/>
    <w:multiLevelType w:val="multilevel"/>
    <w:tmpl w:val="C20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1" w15:restartNumberingAfterBreak="0">
    <w:nsid w:val="4AFC6FC6"/>
    <w:multiLevelType w:val="hybridMultilevel"/>
    <w:tmpl w:val="8C260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FFA6B59"/>
    <w:multiLevelType w:val="hybridMultilevel"/>
    <w:tmpl w:val="49DAB73C"/>
    <w:lvl w:ilvl="0" w:tplc="04090001">
      <w:start w:val="1"/>
      <w:numFmt w:val="bullet"/>
      <w:lvlText w:val=""/>
      <w:lvlJc w:val="left"/>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5CD515D"/>
    <w:multiLevelType w:val="multilevel"/>
    <w:tmpl w:val="2798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D6AC8"/>
    <w:multiLevelType w:val="hybridMultilevel"/>
    <w:tmpl w:val="788C0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9C6430"/>
    <w:multiLevelType w:val="hybridMultilevel"/>
    <w:tmpl w:val="CBF4FEE2"/>
    <w:lvl w:ilvl="0" w:tplc="E2D2354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805735"/>
    <w:multiLevelType w:val="hybridMultilevel"/>
    <w:tmpl w:val="98DE0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30" w15:restartNumberingAfterBreak="0">
    <w:nsid w:val="676E37A7"/>
    <w:multiLevelType w:val="hybridMultilevel"/>
    <w:tmpl w:val="7E807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6B974E61"/>
    <w:multiLevelType w:val="multilevel"/>
    <w:tmpl w:val="4A4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2040D1"/>
    <w:multiLevelType w:val="hybridMultilevel"/>
    <w:tmpl w:val="9CACE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1C46E4"/>
    <w:multiLevelType w:val="hybridMultilevel"/>
    <w:tmpl w:val="0D68D30A"/>
    <w:lvl w:ilvl="0" w:tplc="364C783C">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C15D61"/>
    <w:multiLevelType w:val="multilevel"/>
    <w:tmpl w:val="3D4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9A55B3"/>
    <w:multiLevelType w:val="hybridMultilevel"/>
    <w:tmpl w:val="F16E903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num w:numId="1" w16cid:durableId="1865896678">
    <w:abstractNumId w:val="0"/>
  </w:num>
  <w:num w:numId="2" w16cid:durableId="2017534212">
    <w:abstractNumId w:val="31"/>
  </w:num>
  <w:num w:numId="3" w16cid:durableId="1753234371">
    <w:abstractNumId w:val="29"/>
  </w:num>
  <w:num w:numId="4" w16cid:durableId="1434322317">
    <w:abstractNumId w:val="20"/>
  </w:num>
  <w:num w:numId="5" w16cid:durableId="667051227">
    <w:abstractNumId w:val="14"/>
  </w:num>
  <w:num w:numId="6" w16cid:durableId="722755424">
    <w:abstractNumId w:val="4"/>
  </w:num>
  <w:num w:numId="7" w16cid:durableId="1717436637">
    <w:abstractNumId w:val="24"/>
  </w:num>
  <w:num w:numId="8" w16cid:durableId="661812045">
    <w:abstractNumId w:val="32"/>
  </w:num>
  <w:num w:numId="9" w16cid:durableId="708722898">
    <w:abstractNumId w:val="3"/>
  </w:num>
  <w:num w:numId="10" w16cid:durableId="28065621">
    <w:abstractNumId w:val="23"/>
  </w:num>
  <w:num w:numId="11" w16cid:durableId="506559824">
    <w:abstractNumId w:val="13"/>
  </w:num>
  <w:num w:numId="12" w16cid:durableId="2011758608">
    <w:abstractNumId w:val="19"/>
  </w:num>
  <w:num w:numId="13" w16cid:durableId="1611425412">
    <w:abstractNumId w:val="12"/>
  </w:num>
  <w:num w:numId="14" w16cid:durableId="761923225">
    <w:abstractNumId w:val="5"/>
  </w:num>
  <w:num w:numId="15" w16cid:durableId="810712806">
    <w:abstractNumId w:val="1"/>
  </w:num>
  <w:num w:numId="16" w16cid:durableId="111094213">
    <w:abstractNumId w:val="15"/>
  </w:num>
  <w:num w:numId="17" w16cid:durableId="1579633281">
    <w:abstractNumId w:val="18"/>
  </w:num>
  <w:num w:numId="18" w16cid:durableId="1232424492">
    <w:abstractNumId w:val="25"/>
  </w:num>
  <w:num w:numId="19" w16cid:durableId="589198387">
    <w:abstractNumId w:val="33"/>
  </w:num>
  <w:num w:numId="20" w16cid:durableId="1431849596">
    <w:abstractNumId w:val="17"/>
  </w:num>
  <w:num w:numId="21" w16cid:durableId="1493641945">
    <w:abstractNumId w:val="36"/>
  </w:num>
  <w:num w:numId="22" w16cid:durableId="2077243910">
    <w:abstractNumId w:val="8"/>
  </w:num>
  <w:num w:numId="23" w16cid:durableId="829909543">
    <w:abstractNumId w:val="30"/>
  </w:num>
  <w:num w:numId="24" w16cid:durableId="160202094">
    <w:abstractNumId w:val="21"/>
  </w:num>
  <w:num w:numId="25" w16cid:durableId="889266711">
    <w:abstractNumId w:val="9"/>
  </w:num>
  <w:num w:numId="26" w16cid:durableId="1057821932">
    <w:abstractNumId w:val="34"/>
  </w:num>
  <w:num w:numId="27" w16cid:durableId="310259067">
    <w:abstractNumId w:val="11"/>
  </w:num>
  <w:num w:numId="28" w16cid:durableId="789394943">
    <w:abstractNumId w:val="22"/>
  </w:num>
  <w:num w:numId="29" w16cid:durableId="1521625146">
    <w:abstractNumId w:val="26"/>
  </w:num>
  <w:num w:numId="30" w16cid:durableId="2059476189">
    <w:abstractNumId w:val="35"/>
  </w:num>
  <w:num w:numId="31" w16cid:durableId="135535734">
    <w:abstractNumId w:val="7"/>
  </w:num>
  <w:num w:numId="32" w16cid:durableId="1111168064">
    <w:abstractNumId w:val="27"/>
  </w:num>
  <w:num w:numId="33" w16cid:durableId="507863892">
    <w:abstractNumId w:val="6"/>
  </w:num>
  <w:num w:numId="34" w16cid:durableId="1501775481">
    <w:abstractNumId w:val="37"/>
  </w:num>
  <w:num w:numId="35" w16cid:durableId="1740134342">
    <w:abstractNumId w:val="2"/>
  </w:num>
  <w:num w:numId="36" w16cid:durableId="2023362445">
    <w:abstractNumId w:val="16"/>
  </w:num>
  <w:num w:numId="37" w16cid:durableId="833649246">
    <w:abstractNumId w:val="10"/>
  </w:num>
  <w:num w:numId="38" w16cid:durableId="1705318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75"/>
    <w:rsid w:val="00001457"/>
    <w:rsid w:val="000017DC"/>
    <w:rsid w:val="00001BDF"/>
    <w:rsid w:val="00001DE0"/>
    <w:rsid w:val="000021A8"/>
    <w:rsid w:val="000023F5"/>
    <w:rsid w:val="0000260F"/>
    <w:rsid w:val="00002FA7"/>
    <w:rsid w:val="000039D2"/>
    <w:rsid w:val="00004F18"/>
    <w:rsid w:val="0000534B"/>
    <w:rsid w:val="00005F22"/>
    <w:rsid w:val="00006FD7"/>
    <w:rsid w:val="00007939"/>
    <w:rsid w:val="0001030D"/>
    <w:rsid w:val="000116C7"/>
    <w:rsid w:val="00011B53"/>
    <w:rsid w:val="00011FF2"/>
    <w:rsid w:val="00012254"/>
    <w:rsid w:val="00012C58"/>
    <w:rsid w:val="00014517"/>
    <w:rsid w:val="000152A9"/>
    <w:rsid w:val="00015826"/>
    <w:rsid w:val="00016B46"/>
    <w:rsid w:val="000179AC"/>
    <w:rsid w:val="00017B42"/>
    <w:rsid w:val="00017DBB"/>
    <w:rsid w:val="000203DE"/>
    <w:rsid w:val="00020ABB"/>
    <w:rsid w:val="00020B29"/>
    <w:rsid w:val="00020BEB"/>
    <w:rsid w:val="0002100E"/>
    <w:rsid w:val="00021BD5"/>
    <w:rsid w:val="000224AB"/>
    <w:rsid w:val="00022777"/>
    <w:rsid w:val="00022804"/>
    <w:rsid w:val="0002309A"/>
    <w:rsid w:val="00023852"/>
    <w:rsid w:val="00024389"/>
    <w:rsid w:val="00024553"/>
    <w:rsid w:val="0002488D"/>
    <w:rsid w:val="00024DC7"/>
    <w:rsid w:val="000255D0"/>
    <w:rsid w:val="00026480"/>
    <w:rsid w:val="00027C97"/>
    <w:rsid w:val="00030904"/>
    <w:rsid w:val="00031233"/>
    <w:rsid w:val="00031DFA"/>
    <w:rsid w:val="0003295E"/>
    <w:rsid w:val="00032A2E"/>
    <w:rsid w:val="00032FA1"/>
    <w:rsid w:val="000338F5"/>
    <w:rsid w:val="00033FAF"/>
    <w:rsid w:val="0003444E"/>
    <w:rsid w:val="000346A8"/>
    <w:rsid w:val="0003545B"/>
    <w:rsid w:val="0003547F"/>
    <w:rsid w:val="00035654"/>
    <w:rsid w:val="00036171"/>
    <w:rsid w:val="0003673E"/>
    <w:rsid w:val="000367ED"/>
    <w:rsid w:val="00036A45"/>
    <w:rsid w:val="00036B54"/>
    <w:rsid w:val="00037002"/>
    <w:rsid w:val="000371AE"/>
    <w:rsid w:val="00037793"/>
    <w:rsid w:val="00037E36"/>
    <w:rsid w:val="000403E1"/>
    <w:rsid w:val="000405E1"/>
    <w:rsid w:val="00041429"/>
    <w:rsid w:val="0004291A"/>
    <w:rsid w:val="00042A66"/>
    <w:rsid w:val="00043433"/>
    <w:rsid w:val="00043C28"/>
    <w:rsid w:val="000448B5"/>
    <w:rsid w:val="0004551E"/>
    <w:rsid w:val="00045622"/>
    <w:rsid w:val="000456F5"/>
    <w:rsid w:val="00045D85"/>
    <w:rsid w:val="00046037"/>
    <w:rsid w:val="00050546"/>
    <w:rsid w:val="00050CBC"/>
    <w:rsid w:val="00051001"/>
    <w:rsid w:val="000511BB"/>
    <w:rsid w:val="000515BD"/>
    <w:rsid w:val="000522F4"/>
    <w:rsid w:val="00052612"/>
    <w:rsid w:val="0005271E"/>
    <w:rsid w:val="0005283B"/>
    <w:rsid w:val="00053741"/>
    <w:rsid w:val="00053750"/>
    <w:rsid w:val="00053838"/>
    <w:rsid w:val="000538C6"/>
    <w:rsid w:val="000541DE"/>
    <w:rsid w:val="0005449F"/>
    <w:rsid w:val="000552AB"/>
    <w:rsid w:val="00057BB4"/>
    <w:rsid w:val="00060517"/>
    <w:rsid w:val="00060768"/>
    <w:rsid w:val="000625B5"/>
    <w:rsid w:val="000637D2"/>
    <w:rsid w:val="0006395B"/>
    <w:rsid w:val="00063AB9"/>
    <w:rsid w:val="000663BB"/>
    <w:rsid w:val="000665C5"/>
    <w:rsid w:val="000673C5"/>
    <w:rsid w:val="00070BF6"/>
    <w:rsid w:val="00072798"/>
    <w:rsid w:val="000729D9"/>
    <w:rsid w:val="00072BF3"/>
    <w:rsid w:val="00072CD6"/>
    <w:rsid w:val="000748DF"/>
    <w:rsid w:val="00074A4D"/>
    <w:rsid w:val="00074E59"/>
    <w:rsid w:val="00075582"/>
    <w:rsid w:val="00077E91"/>
    <w:rsid w:val="00081D3D"/>
    <w:rsid w:val="00081E58"/>
    <w:rsid w:val="00082671"/>
    <w:rsid w:val="00082784"/>
    <w:rsid w:val="00083D11"/>
    <w:rsid w:val="000841F9"/>
    <w:rsid w:val="00084209"/>
    <w:rsid w:val="0008432B"/>
    <w:rsid w:val="00084445"/>
    <w:rsid w:val="000844EB"/>
    <w:rsid w:val="0008452B"/>
    <w:rsid w:val="00085CF8"/>
    <w:rsid w:val="00085DC7"/>
    <w:rsid w:val="00085DF9"/>
    <w:rsid w:val="00086760"/>
    <w:rsid w:val="00086FD5"/>
    <w:rsid w:val="0008767D"/>
    <w:rsid w:val="00087B3B"/>
    <w:rsid w:val="00087C57"/>
    <w:rsid w:val="00090B81"/>
    <w:rsid w:val="00090D09"/>
    <w:rsid w:val="0009152F"/>
    <w:rsid w:val="000920CA"/>
    <w:rsid w:val="00092C2E"/>
    <w:rsid w:val="00092F72"/>
    <w:rsid w:val="00093767"/>
    <w:rsid w:val="00093EEA"/>
    <w:rsid w:val="0009443D"/>
    <w:rsid w:val="00094AAF"/>
    <w:rsid w:val="00094C97"/>
    <w:rsid w:val="00094CF5"/>
    <w:rsid w:val="000961BF"/>
    <w:rsid w:val="00097745"/>
    <w:rsid w:val="00097B58"/>
    <w:rsid w:val="000A113D"/>
    <w:rsid w:val="000A24C4"/>
    <w:rsid w:val="000A5662"/>
    <w:rsid w:val="000A5F39"/>
    <w:rsid w:val="000A7335"/>
    <w:rsid w:val="000A7712"/>
    <w:rsid w:val="000A7ED7"/>
    <w:rsid w:val="000B02C9"/>
    <w:rsid w:val="000B0D89"/>
    <w:rsid w:val="000B1CF6"/>
    <w:rsid w:val="000B2AA2"/>
    <w:rsid w:val="000B445C"/>
    <w:rsid w:val="000B6195"/>
    <w:rsid w:val="000B759E"/>
    <w:rsid w:val="000C069C"/>
    <w:rsid w:val="000C0730"/>
    <w:rsid w:val="000C1001"/>
    <w:rsid w:val="000C1108"/>
    <w:rsid w:val="000C12C4"/>
    <w:rsid w:val="000C195D"/>
    <w:rsid w:val="000C3F96"/>
    <w:rsid w:val="000C4C07"/>
    <w:rsid w:val="000C4F07"/>
    <w:rsid w:val="000C59FF"/>
    <w:rsid w:val="000C5FFE"/>
    <w:rsid w:val="000C6600"/>
    <w:rsid w:val="000C66F9"/>
    <w:rsid w:val="000C6EDC"/>
    <w:rsid w:val="000C7E54"/>
    <w:rsid w:val="000D0664"/>
    <w:rsid w:val="000D25D4"/>
    <w:rsid w:val="000D27DD"/>
    <w:rsid w:val="000D2F70"/>
    <w:rsid w:val="000D3638"/>
    <w:rsid w:val="000D3A05"/>
    <w:rsid w:val="000D3F47"/>
    <w:rsid w:val="000D4038"/>
    <w:rsid w:val="000D42C4"/>
    <w:rsid w:val="000D4360"/>
    <w:rsid w:val="000D4A5C"/>
    <w:rsid w:val="000D5DF4"/>
    <w:rsid w:val="000D5FF0"/>
    <w:rsid w:val="000D6440"/>
    <w:rsid w:val="000D7346"/>
    <w:rsid w:val="000E0201"/>
    <w:rsid w:val="000E05D6"/>
    <w:rsid w:val="000E06EF"/>
    <w:rsid w:val="000E09D9"/>
    <w:rsid w:val="000E2117"/>
    <w:rsid w:val="000E23FF"/>
    <w:rsid w:val="000E2FBE"/>
    <w:rsid w:val="000E366E"/>
    <w:rsid w:val="000E3D6D"/>
    <w:rsid w:val="000E4F46"/>
    <w:rsid w:val="000E53BD"/>
    <w:rsid w:val="000E5C14"/>
    <w:rsid w:val="000E5CE7"/>
    <w:rsid w:val="000E64D6"/>
    <w:rsid w:val="000E693C"/>
    <w:rsid w:val="000E6C22"/>
    <w:rsid w:val="000E6C5F"/>
    <w:rsid w:val="000F0A89"/>
    <w:rsid w:val="000F1DFE"/>
    <w:rsid w:val="000F1FB5"/>
    <w:rsid w:val="000F222F"/>
    <w:rsid w:val="000F2516"/>
    <w:rsid w:val="000F2DAA"/>
    <w:rsid w:val="000F3471"/>
    <w:rsid w:val="000F3823"/>
    <w:rsid w:val="000F4880"/>
    <w:rsid w:val="000F4EF9"/>
    <w:rsid w:val="000F5171"/>
    <w:rsid w:val="000F7A8F"/>
    <w:rsid w:val="0010009B"/>
    <w:rsid w:val="001001BC"/>
    <w:rsid w:val="001014D3"/>
    <w:rsid w:val="00101530"/>
    <w:rsid w:val="001017A5"/>
    <w:rsid w:val="00104EDC"/>
    <w:rsid w:val="00105FCD"/>
    <w:rsid w:val="001060F7"/>
    <w:rsid w:val="0010658C"/>
    <w:rsid w:val="00106837"/>
    <w:rsid w:val="00106C14"/>
    <w:rsid w:val="00106F91"/>
    <w:rsid w:val="00107288"/>
    <w:rsid w:val="001077AA"/>
    <w:rsid w:val="001100D6"/>
    <w:rsid w:val="00112A0B"/>
    <w:rsid w:val="00112E46"/>
    <w:rsid w:val="00113FBD"/>
    <w:rsid w:val="00114445"/>
    <w:rsid w:val="00114547"/>
    <w:rsid w:val="00114A82"/>
    <w:rsid w:val="00116BD9"/>
    <w:rsid w:val="0011797F"/>
    <w:rsid w:val="001179E7"/>
    <w:rsid w:val="00117B18"/>
    <w:rsid w:val="00117D76"/>
    <w:rsid w:val="00117EE4"/>
    <w:rsid w:val="00117F6D"/>
    <w:rsid w:val="0012021F"/>
    <w:rsid w:val="001209CE"/>
    <w:rsid w:val="00120B87"/>
    <w:rsid w:val="001211FB"/>
    <w:rsid w:val="00121CB7"/>
    <w:rsid w:val="001227B6"/>
    <w:rsid w:val="00122C9A"/>
    <w:rsid w:val="00122FF2"/>
    <w:rsid w:val="0012316B"/>
    <w:rsid w:val="00123289"/>
    <w:rsid w:val="001243F9"/>
    <w:rsid w:val="00124A2A"/>
    <w:rsid w:val="00125484"/>
    <w:rsid w:val="00125E01"/>
    <w:rsid w:val="00126E7B"/>
    <w:rsid w:val="00130438"/>
    <w:rsid w:val="00131661"/>
    <w:rsid w:val="001323BA"/>
    <w:rsid w:val="00132580"/>
    <w:rsid w:val="001328A3"/>
    <w:rsid w:val="001328EB"/>
    <w:rsid w:val="0013292E"/>
    <w:rsid w:val="00132C49"/>
    <w:rsid w:val="0013493A"/>
    <w:rsid w:val="0013547C"/>
    <w:rsid w:val="00135D5A"/>
    <w:rsid w:val="00136B53"/>
    <w:rsid w:val="00136BBC"/>
    <w:rsid w:val="0013722A"/>
    <w:rsid w:val="00140A65"/>
    <w:rsid w:val="00140E13"/>
    <w:rsid w:val="00141415"/>
    <w:rsid w:val="001418CD"/>
    <w:rsid w:val="001419F2"/>
    <w:rsid w:val="00141C6B"/>
    <w:rsid w:val="001424C2"/>
    <w:rsid w:val="00142856"/>
    <w:rsid w:val="00143090"/>
    <w:rsid w:val="00143B14"/>
    <w:rsid w:val="00144D66"/>
    <w:rsid w:val="001457C4"/>
    <w:rsid w:val="00145E19"/>
    <w:rsid w:val="00147029"/>
    <w:rsid w:val="00147845"/>
    <w:rsid w:val="00147A17"/>
    <w:rsid w:val="00147C58"/>
    <w:rsid w:val="0015116F"/>
    <w:rsid w:val="00151836"/>
    <w:rsid w:val="0015195B"/>
    <w:rsid w:val="001520EF"/>
    <w:rsid w:val="00152735"/>
    <w:rsid w:val="001531D0"/>
    <w:rsid w:val="0015368C"/>
    <w:rsid w:val="001561BD"/>
    <w:rsid w:val="00156725"/>
    <w:rsid w:val="00157449"/>
    <w:rsid w:val="001607B9"/>
    <w:rsid w:val="00160F52"/>
    <w:rsid w:val="00160F8B"/>
    <w:rsid w:val="0016151D"/>
    <w:rsid w:val="001616FB"/>
    <w:rsid w:val="00162809"/>
    <w:rsid w:val="0016364C"/>
    <w:rsid w:val="001636BC"/>
    <w:rsid w:val="00164652"/>
    <w:rsid w:val="0016480A"/>
    <w:rsid w:val="00164BF0"/>
    <w:rsid w:val="001657A1"/>
    <w:rsid w:val="00165EFA"/>
    <w:rsid w:val="0016663C"/>
    <w:rsid w:val="00166964"/>
    <w:rsid w:val="001672BC"/>
    <w:rsid w:val="00167326"/>
    <w:rsid w:val="00167445"/>
    <w:rsid w:val="00167B1A"/>
    <w:rsid w:val="00170194"/>
    <w:rsid w:val="00170AF1"/>
    <w:rsid w:val="00171FB3"/>
    <w:rsid w:val="00172CBB"/>
    <w:rsid w:val="001734CF"/>
    <w:rsid w:val="00173EB9"/>
    <w:rsid w:val="00173EC3"/>
    <w:rsid w:val="001745D2"/>
    <w:rsid w:val="00174E39"/>
    <w:rsid w:val="00176235"/>
    <w:rsid w:val="00177100"/>
    <w:rsid w:val="001802CC"/>
    <w:rsid w:val="00180632"/>
    <w:rsid w:val="00181C2C"/>
    <w:rsid w:val="00181C53"/>
    <w:rsid w:val="00181E1E"/>
    <w:rsid w:val="00181E30"/>
    <w:rsid w:val="001829FF"/>
    <w:rsid w:val="00182FAB"/>
    <w:rsid w:val="00183EC5"/>
    <w:rsid w:val="00184A48"/>
    <w:rsid w:val="00185192"/>
    <w:rsid w:val="001851BC"/>
    <w:rsid w:val="00185D42"/>
    <w:rsid w:val="00190B69"/>
    <w:rsid w:val="00191C3E"/>
    <w:rsid w:val="00191F64"/>
    <w:rsid w:val="00191FAC"/>
    <w:rsid w:val="001939A5"/>
    <w:rsid w:val="0019423B"/>
    <w:rsid w:val="00194D5F"/>
    <w:rsid w:val="00195011"/>
    <w:rsid w:val="00195F98"/>
    <w:rsid w:val="001A0B84"/>
    <w:rsid w:val="001A136F"/>
    <w:rsid w:val="001A19C2"/>
    <w:rsid w:val="001A1D5B"/>
    <w:rsid w:val="001A2335"/>
    <w:rsid w:val="001A2976"/>
    <w:rsid w:val="001A2C15"/>
    <w:rsid w:val="001A3A51"/>
    <w:rsid w:val="001A3F29"/>
    <w:rsid w:val="001A423B"/>
    <w:rsid w:val="001A4253"/>
    <w:rsid w:val="001A46CF"/>
    <w:rsid w:val="001A5A27"/>
    <w:rsid w:val="001A66E2"/>
    <w:rsid w:val="001A6A41"/>
    <w:rsid w:val="001B04E9"/>
    <w:rsid w:val="001B098B"/>
    <w:rsid w:val="001B0A64"/>
    <w:rsid w:val="001B1C26"/>
    <w:rsid w:val="001B1D74"/>
    <w:rsid w:val="001B2C06"/>
    <w:rsid w:val="001B2CAE"/>
    <w:rsid w:val="001B3CDE"/>
    <w:rsid w:val="001B52C2"/>
    <w:rsid w:val="001B5AD8"/>
    <w:rsid w:val="001B5C7A"/>
    <w:rsid w:val="001B67B0"/>
    <w:rsid w:val="001B71D9"/>
    <w:rsid w:val="001C0A26"/>
    <w:rsid w:val="001C148B"/>
    <w:rsid w:val="001C1B6F"/>
    <w:rsid w:val="001C24A1"/>
    <w:rsid w:val="001C25C5"/>
    <w:rsid w:val="001C279A"/>
    <w:rsid w:val="001C28D2"/>
    <w:rsid w:val="001C3771"/>
    <w:rsid w:val="001C3EE0"/>
    <w:rsid w:val="001C477B"/>
    <w:rsid w:val="001C4F6D"/>
    <w:rsid w:val="001C5486"/>
    <w:rsid w:val="001C55D2"/>
    <w:rsid w:val="001C63F2"/>
    <w:rsid w:val="001C645A"/>
    <w:rsid w:val="001C6C90"/>
    <w:rsid w:val="001C7935"/>
    <w:rsid w:val="001D0326"/>
    <w:rsid w:val="001D0707"/>
    <w:rsid w:val="001D10E5"/>
    <w:rsid w:val="001D1380"/>
    <w:rsid w:val="001D1C60"/>
    <w:rsid w:val="001D259A"/>
    <w:rsid w:val="001D36EE"/>
    <w:rsid w:val="001D3D9D"/>
    <w:rsid w:val="001D4406"/>
    <w:rsid w:val="001D5234"/>
    <w:rsid w:val="001D5DA9"/>
    <w:rsid w:val="001D749C"/>
    <w:rsid w:val="001D76AF"/>
    <w:rsid w:val="001D7FAD"/>
    <w:rsid w:val="001E13CC"/>
    <w:rsid w:val="001E14C7"/>
    <w:rsid w:val="001E1555"/>
    <w:rsid w:val="001E1558"/>
    <w:rsid w:val="001E1D6A"/>
    <w:rsid w:val="001E2A31"/>
    <w:rsid w:val="001E2E71"/>
    <w:rsid w:val="001E344F"/>
    <w:rsid w:val="001E3DD5"/>
    <w:rsid w:val="001E51E8"/>
    <w:rsid w:val="001E5203"/>
    <w:rsid w:val="001E5405"/>
    <w:rsid w:val="001E66D7"/>
    <w:rsid w:val="001E7617"/>
    <w:rsid w:val="001F0D68"/>
    <w:rsid w:val="001F0F41"/>
    <w:rsid w:val="001F1137"/>
    <w:rsid w:val="001F18E4"/>
    <w:rsid w:val="001F218B"/>
    <w:rsid w:val="001F22BB"/>
    <w:rsid w:val="001F2AB5"/>
    <w:rsid w:val="001F2CA9"/>
    <w:rsid w:val="001F375A"/>
    <w:rsid w:val="001F3797"/>
    <w:rsid w:val="001F3C25"/>
    <w:rsid w:val="001F4B96"/>
    <w:rsid w:val="001F5165"/>
    <w:rsid w:val="001F52DF"/>
    <w:rsid w:val="001F5947"/>
    <w:rsid w:val="001F61C8"/>
    <w:rsid w:val="001F7678"/>
    <w:rsid w:val="001F7F77"/>
    <w:rsid w:val="002001B4"/>
    <w:rsid w:val="00200240"/>
    <w:rsid w:val="002004CC"/>
    <w:rsid w:val="002007B6"/>
    <w:rsid w:val="00200B9F"/>
    <w:rsid w:val="002024E0"/>
    <w:rsid w:val="00202748"/>
    <w:rsid w:val="002033D4"/>
    <w:rsid w:val="002034AC"/>
    <w:rsid w:val="00203966"/>
    <w:rsid w:val="002049FE"/>
    <w:rsid w:val="0020534E"/>
    <w:rsid w:val="002059B4"/>
    <w:rsid w:val="00205D2B"/>
    <w:rsid w:val="002061DE"/>
    <w:rsid w:val="002068B2"/>
    <w:rsid w:val="00206A60"/>
    <w:rsid w:val="00206C8F"/>
    <w:rsid w:val="00206D26"/>
    <w:rsid w:val="00206D51"/>
    <w:rsid w:val="00206E96"/>
    <w:rsid w:val="0020727B"/>
    <w:rsid w:val="00207730"/>
    <w:rsid w:val="002107E0"/>
    <w:rsid w:val="00210A0B"/>
    <w:rsid w:val="0021100E"/>
    <w:rsid w:val="0021207C"/>
    <w:rsid w:val="00212991"/>
    <w:rsid w:val="00212A7F"/>
    <w:rsid w:val="00212AA6"/>
    <w:rsid w:val="00213624"/>
    <w:rsid w:val="0021571D"/>
    <w:rsid w:val="00215813"/>
    <w:rsid w:val="00216B7C"/>
    <w:rsid w:val="00217133"/>
    <w:rsid w:val="00217CAA"/>
    <w:rsid w:val="0022034C"/>
    <w:rsid w:val="00220F6F"/>
    <w:rsid w:val="00221420"/>
    <w:rsid w:val="00221E75"/>
    <w:rsid w:val="00223F9B"/>
    <w:rsid w:val="00224647"/>
    <w:rsid w:val="00226301"/>
    <w:rsid w:val="0022645D"/>
    <w:rsid w:val="0022719C"/>
    <w:rsid w:val="002279F5"/>
    <w:rsid w:val="00230FBD"/>
    <w:rsid w:val="00231249"/>
    <w:rsid w:val="002321A1"/>
    <w:rsid w:val="00232B3D"/>
    <w:rsid w:val="00232D99"/>
    <w:rsid w:val="00232DA8"/>
    <w:rsid w:val="002331C2"/>
    <w:rsid w:val="00234E21"/>
    <w:rsid w:val="002355A5"/>
    <w:rsid w:val="002359B7"/>
    <w:rsid w:val="00235ECF"/>
    <w:rsid w:val="0023653C"/>
    <w:rsid w:val="00236AAA"/>
    <w:rsid w:val="00236D34"/>
    <w:rsid w:val="00236E49"/>
    <w:rsid w:val="00236FE8"/>
    <w:rsid w:val="00237325"/>
    <w:rsid w:val="00240426"/>
    <w:rsid w:val="00240B48"/>
    <w:rsid w:val="002411BF"/>
    <w:rsid w:val="002425AB"/>
    <w:rsid w:val="00242A7E"/>
    <w:rsid w:val="00243673"/>
    <w:rsid w:val="00243B56"/>
    <w:rsid w:val="00244BA6"/>
    <w:rsid w:val="00244DDD"/>
    <w:rsid w:val="00245D69"/>
    <w:rsid w:val="00246B47"/>
    <w:rsid w:val="00246CA9"/>
    <w:rsid w:val="00247CDF"/>
    <w:rsid w:val="00250AC0"/>
    <w:rsid w:val="00250C5C"/>
    <w:rsid w:val="00251B3D"/>
    <w:rsid w:val="002522B2"/>
    <w:rsid w:val="002523BA"/>
    <w:rsid w:val="00252559"/>
    <w:rsid w:val="00252670"/>
    <w:rsid w:val="0025312D"/>
    <w:rsid w:val="002533D6"/>
    <w:rsid w:val="002543D4"/>
    <w:rsid w:val="00254617"/>
    <w:rsid w:val="002546EF"/>
    <w:rsid w:val="0025525A"/>
    <w:rsid w:val="0025525B"/>
    <w:rsid w:val="00255719"/>
    <w:rsid w:val="002564A4"/>
    <w:rsid w:val="002564E4"/>
    <w:rsid w:val="0026102F"/>
    <w:rsid w:val="00261568"/>
    <w:rsid w:val="00261A90"/>
    <w:rsid w:val="00261AEC"/>
    <w:rsid w:val="00261B42"/>
    <w:rsid w:val="00261B81"/>
    <w:rsid w:val="00263078"/>
    <w:rsid w:val="00263486"/>
    <w:rsid w:val="00263B5E"/>
    <w:rsid w:val="00264AB8"/>
    <w:rsid w:val="00265079"/>
    <w:rsid w:val="00265277"/>
    <w:rsid w:val="002654F3"/>
    <w:rsid w:val="002655FA"/>
    <w:rsid w:val="00265D85"/>
    <w:rsid w:val="00265E3C"/>
    <w:rsid w:val="002672DB"/>
    <w:rsid w:val="00271217"/>
    <w:rsid w:val="002729D6"/>
    <w:rsid w:val="002729DB"/>
    <w:rsid w:val="002732C7"/>
    <w:rsid w:val="002732DB"/>
    <w:rsid w:val="00273722"/>
    <w:rsid w:val="00273D24"/>
    <w:rsid w:val="002743F9"/>
    <w:rsid w:val="00275D62"/>
    <w:rsid w:val="00275EE2"/>
    <w:rsid w:val="00277105"/>
    <w:rsid w:val="002773D6"/>
    <w:rsid w:val="00277B08"/>
    <w:rsid w:val="00277D27"/>
    <w:rsid w:val="002806CA"/>
    <w:rsid w:val="002807F1"/>
    <w:rsid w:val="00281180"/>
    <w:rsid w:val="002826CA"/>
    <w:rsid w:val="002829B2"/>
    <w:rsid w:val="00283ADE"/>
    <w:rsid w:val="00283AE9"/>
    <w:rsid w:val="0028594C"/>
    <w:rsid w:val="00287CDD"/>
    <w:rsid w:val="0029005F"/>
    <w:rsid w:val="00290747"/>
    <w:rsid w:val="0029118A"/>
    <w:rsid w:val="00292D89"/>
    <w:rsid w:val="00293B33"/>
    <w:rsid w:val="00293D57"/>
    <w:rsid w:val="00294562"/>
    <w:rsid w:val="00295839"/>
    <w:rsid w:val="00295EAE"/>
    <w:rsid w:val="00296273"/>
    <w:rsid w:val="002A1DCB"/>
    <w:rsid w:val="002A1EC1"/>
    <w:rsid w:val="002A2F22"/>
    <w:rsid w:val="002A3C5D"/>
    <w:rsid w:val="002A45F3"/>
    <w:rsid w:val="002A4B0C"/>
    <w:rsid w:val="002A4C2E"/>
    <w:rsid w:val="002A5FAD"/>
    <w:rsid w:val="002A6EF3"/>
    <w:rsid w:val="002A71DF"/>
    <w:rsid w:val="002A7520"/>
    <w:rsid w:val="002A779D"/>
    <w:rsid w:val="002A7A63"/>
    <w:rsid w:val="002A7D8E"/>
    <w:rsid w:val="002A7F87"/>
    <w:rsid w:val="002B1151"/>
    <w:rsid w:val="002B1572"/>
    <w:rsid w:val="002B1C99"/>
    <w:rsid w:val="002B271A"/>
    <w:rsid w:val="002B28F4"/>
    <w:rsid w:val="002B3021"/>
    <w:rsid w:val="002B3E7B"/>
    <w:rsid w:val="002B5758"/>
    <w:rsid w:val="002B5BEC"/>
    <w:rsid w:val="002B6A3F"/>
    <w:rsid w:val="002B6D99"/>
    <w:rsid w:val="002B6EC0"/>
    <w:rsid w:val="002B7B9E"/>
    <w:rsid w:val="002C00CE"/>
    <w:rsid w:val="002C024D"/>
    <w:rsid w:val="002C1090"/>
    <w:rsid w:val="002C1103"/>
    <w:rsid w:val="002C1917"/>
    <w:rsid w:val="002C1D0F"/>
    <w:rsid w:val="002C5037"/>
    <w:rsid w:val="002C5695"/>
    <w:rsid w:val="002C5E91"/>
    <w:rsid w:val="002C6203"/>
    <w:rsid w:val="002C6655"/>
    <w:rsid w:val="002C6D78"/>
    <w:rsid w:val="002D1403"/>
    <w:rsid w:val="002D20C9"/>
    <w:rsid w:val="002D2170"/>
    <w:rsid w:val="002D245D"/>
    <w:rsid w:val="002D39FD"/>
    <w:rsid w:val="002D545C"/>
    <w:rsid w:val="002D5AF7"/>
    <w:rsid w:val="002D7722"/>
    <w:rsid w:val="002D7902"/>
    <w:rsid w:val="002D7994"/>
    <w:rsid w:val="002D7CA2"/>
    <w:rsid w:val="002E037F"/>
    <w:rsid w:val="002E074C"/>
    <w:rsid w:val="002E1375"/>
    <w:rsid w:val="002E15AF"/>
    <w:rsid w:val="002E28FE"/>
    <w:rsid w:val="002E2AC9"/>
    <w:rsid w:val="002E2DF6"/>
    <w:rsid w:val="002E3162"/>
    <w:rsid w:val="002E353F"/>
    <w:rsid w:val="002E5069"/>
    <w:rsid w:val="002E53F9"/>
    <w:rsid w:val="002E5412"/>
    <w:rsid w:val="002E6167"/>
    <w:rsid w:val="002E6600"/>
    <w:rsid w:val="002E767C"/>
    <w:rsid w:val="002E777E"/>
    <w:rsid w:val="002E7D5E"/>
    <w:rsid w:val="002F0FEB"/>
    <w:rsid w:val="002F240F"/>
    <w:rsid w:val="002F3B17"/>
    <w:rsid w:val="002F3BC5"/>
    <w:rsid w:val="002F504F"/>
    <w:rsid w:val="002F512B"/>
    <w:rsid w:val="002F51E9"/>
    <w:rsid w:val="002F5804"/>
    <w:rsid w:val="002F5CC5"/>
    <w:rsid w:val="002F5DA3"/>
    <w:rsid w:val="002F61B3"/>
    <w:rsid w:val="002F6B0B"/>
    <w:rsid w:val="002F75B0"/>
    <w:rsid w:val="002F7885"/>
    <w:rsid w:val="00300192"/>
    <w:rsid w:val="003019F1"/>
    <w:rsid w:val="00302172"/>
    <w:rsid w:val="0030262F"/>
    <w:rsid w:val="00302D06"/>
    <w:rsid w:val="00302FA6"/>
    <w:rsid w:val="0030395B"/>
    <w:rsid w:val="00304E19"/>
    <w:rsid w:val="00304EB3"/>
    <w:rsid w:val="00305047"/>
    <w:rsid w:val="0030591B"/>
    <w:rsid w:val="00305F2C"/>
    <w:rsid w:val="00306BFE"/>
    <w:rsid w:val="0030775E"/>
    <w:rsid w:val="00307980"/>
    <w:rsid w:val="00307D6C"/>
    <w:rsid w:val="003109A6"/>
    <w:rsid w:val="003109BD"/>
    <w:rsid w:val="00311055"/>
    <w:rsid w:val="0031154D"/>
    <w:rsid w:val="00311ECC"/>
    <w:rsid w:val="00312A23"/>
    <w:rsid w:val="003137C9"/>
    <w:rsid w:val="00313F35"/>
    <w:rsid w:val="003149F5"/>
    <w:rsid w:val="003173DB"/>
    <w:rsid w:val="00317447"/>
    <w:rsid w:val="003179C8"/>
    <w:rsid w:val="00317ADE"/>
    <w:rsid w:val="00317DE4"/>
    <w:rsid w:val="00320484"/>
    <w:rsid w:val="0032088F"/>
    <w:rsid w:val="0032169B"/>
    <w:rsid w:val="00321787"/>
    <w:rsid w:val="00322371"/>
    <w:rsid w:val="003228AD"/>
    <w:rsid w:val="00322B58"/>
    <w:rsid w:val="00322C96"/>
    <w:rsid w:val="0032455E"/>
    <w:rsid w:val="00326B92"/>
    <w:rsid w:val="0033071D"/>
    <w:rsid w:val="00330E66"/>
    <w:rsid w:val="0033113C"/>
    <w:rsid w:val="003315F2"/>
    <w:rsid w:val="00331D8F"/>
    <w:rsid w:val="003328B2"/>
    <w:rsid w:val="00332902"/>
    <w:rsid w:val="00332A8F"/>
    <w:rsid w:val="003338D2"/>
    <w:rsid w:val="00333CDB"/>
    <w:rsid w:val="003356D5"/>
    <w:rsid w:val="003365C6"/>
    <w:rsid w:val="003368A1"/>
    <w:rsid w:val="00336DA9"/>
    <w:rsid w:val="00340E40"/>
    <w:rsid w:val="003424BE"/>
    <w:rsid w:val="003431C0"/>
    <w:rsid w:val="00343A48"/>
    <w:rsid w:val="0034537E"/>
    <w:rsid w:val="00345B75"/>
    <w:rsid w:val="00346454"/>
    <w:rsid w:val="00346CA0"/>
    <w:rsid w:val="00346FD8"/>
    <w:rsid w:val="003479F8"/>
    <w:rsid w:val="00351481"/>
    <w:rsid w:val="00353BD0"/>
    <w:rsid w:val="003554A4"/>
    <w:rsid w:val="00355EDD"/>
    <w:rsid w:val="00357140"/>
    <w:rsid w:val="00361950"/>
    <w:rsid w:val="00361D90"/>
    <w:rsid w:val="003620C9"/>
    <w:rsid w:val="00362A78"/>
    <w:rsid w:val="00362C6E"/>
    <w:rsid w:val="003634D4"/>
    <w:rsid w:val="00363578"/>
    <w:rsid w:val="00363A2E"/>
    <w:rsid w:val="0036422B"/>
    <w:rsid w:val="0036468A"/>
    <w:rsid w:val="00364E84"/>
    <w:rsid w:val="003652E7"/>
    <w:rsid w:val="00365706"/>
    <w:rsid w:val="003700F2"/>
    <w:rsid w:val="00370873"/>
    <w:rsid w:val="00370C62"/>
    <w:rsid w:val="00372372"/>
    <w:rsid w:val="00372D7F"/>
    <w:rsid w:val="00373274"/>
    <w:rsid w:val="0037355C"/>
    <w:rsid w:val="00373665"/>
    <w:rsid w:val="00373E5F"/>
    <w:rsid w:val="003746F5"/>
    <w:rsid w:val="00374C3A"/>
    <w:rsid w:val="00375302"/>
    <w:rsid w:val="003776DB"/>
    <w:rsid w:val="003804C6"/>
    <w:rsid w:val="00380579"/>
    <w:rsid w:val="003805B0"/>
    <w:rsid w:val="003805C0"/>
    <w:rsid w:val="00381A0F"/>
    <w:rsid w:val="0038271C"/>
    <w:rsid w:val="003832AC"/>
    <w:rsid w:val="00384356"/>
    <w:rsid w:val="003843AB"/>
    <w:rsid w:val="00384D92"/>
    <w:rsid w:val="00384F43"/>
    <w:rsid w:val="00385AA7"/>
    <w:rsid w:val="00385AF2"/>
    <w:rsid w:val="00385CD7"/>
    <w:rsid w:val="00387021"/>
    <w:rsid w:val="003870CF"/>
    <w:rsid w:val="00387A45"/>
    <w:rsid w:val="0039058B"/>
    <w:rsid w:val="00391862"/>
    <w:rsid w:val="003919D7"/>
    <w:rsid w:val="00392433"/>
    <w:rsid w:val="003929D6"/>
    <w:rsid w:val="00392D8F"/>
    <w:rsid w:val="003930E1"/>
    <w:rsid w:val="00393148"/>
    <w:rsid w:val="003934D1"/>
    <w:rsid w:val="00393AC3"/>
    <w:rsid w:val="003942B9"/>
    <w:rsid w:val="00394372"/>
    <w:rsid w:val="003945A1"/>
    <w:rsid w:val="003949E6"/>
    <w:rsid w:val="00395041"/>
    <w:rsid w:val="003958A9"/>
    <w:rsid w:val="00396314"/>
    <w:rsid w:val="00396470"/>
    <w:rsid w:val="00396779"/>
    <w:rsid w:val="00396E0D"/>
    <w:rsid w:val="00396EB9"/>
    <w:rsid w:val="00397F5A"/>
    <w:rsid w:val="003A1F93"/>
    <w:rsid w:val="003A201F"/>
    <w:rsid w:val="003A20D0"/>
    <w:rsid w:val="003A2798"/>
    <w:rsid w:val="003A2B45"/>
    <w:rsid w:val="003A31F2"/>
    <w:rsid w:val="003A3221"/>
    <w:rsid w:val="003A3A13"/>
    <w:rsid w:val="003A4723"/>
    <w:rsid w:val="003A489E"/>
    <w:rsid w:val="003A5698"/>
    <w:rsid w:val="003A5ABB"/>
    <w:rsid w:val="003A5F84"/>
    <w:rsid w:val="003A6758"/>
    <w:rsid w:val="003A6F54"/>
    <w:rsid w:val="003A7995"/>
    <w:rsid w:val="003B0C22"/>
    <w:rsid w:val="003B0DD7"/>
    <w:rsid w:val="003B0DF6"/>
    <w:rsid w:val="003B1297"/>
    <w:rsid w:val="003B1385"/>
    <w:rsid w:val="003B2245"/>
    <w:rsid w:val="003B2751"/>
    <w:rsid w:val="003B380A"/>
    <w:rsid w:val="003B3962"/>
    <w:rsid w:val="003B5605"/>
    <w:rsid w:val="003C0E4C"/>
    <w:rsid w:val="003C101F"/>
    <w:rsid w:val="003C10C7"/>
    <w:rsid w:val="003C1A14"/>
    <w:rsid w:val="003C1A7D"/>
    <w:rsid w:val="003C2415"/>
    <w:rsid w:val="003C2E68"/>
    <w:rsid w:val="003C3B1F"/>
    <w:rsid w:val="003C719B"/>
    <w:rsid w:val="003C7CD5"/>
    <w:rsid w:val="003C7E93"/>
    <w:rsid w:val="003D1232"/>
    <w:rsid w:val="003D12A8"/>
    <w:rsid w:val="003D1666"/>
    <w:rsid w:val="003D3980"/>
    <w:rsid w:val="003D3AE8"/>
    <w:rsid w:val="003D3CEA"/>
    <w:rsid w:val="003D3EF4"/>
    <w:rsid w:val="003D461F"/>
    <w:rsid w:val="003D46E3"/>
    <w:rsid w:val="003D4E7C"/>
    <w:rsid w:val="003D4FEF"/>
    <w:rsid w:val="003D519C"/>
    <w:rsid w:val="003D52DF"/>
    <w:rsid w:val="003D64CA"/>
    <w:rsid w:val="003D6BD8"/>
    <w:rsid w:val="003D73AF"/>
    <w:rsid w:val="003E02C6"/>
    <w:rsid w:val="003E1052"/>
    <w:rsid w:val="003E1757"/>
    <w:rsid w:val="003E2613"/>
    <w:rsid w:val="003E3273"/>
    <w:rsid w:val="003E3A31"/>
    <w:rsid w:val="003E3EAF"/>
    <w:rsid w:val="003E4544"/>
    <w:rsid w:val="003E4D45"/>
    <w:rsid w:val="003E501A"/>
    <w:rsid w:val="003E5C23"/>
    <w:rsid w:val="003E6037"/>
    <w:rsid w:val="003E7236"/>
    <w:rsid w:val="003F0209"/>
    <w:rsid w:val="003F065E"/>
    <w:rsid w:val="003F0FE1"/>
    <w:rsid w:val="003F1078"/>
    <w:rsid w:val="003F24DD"/>
    <w:rsid w:val="003F3557"/>
    <w:rsid w:val="003F3889"/>
    <w:rsid w:val="003F3E12"/>
    <w:rsid w:val="003F48A8"/>
    <w:rsid w:val="003F4C5F"/>
    <w:rsid w:val="003F52E4"/>
    <w:rsid w:val="003F58FE"/>
    <w:rsid w:val="003F6875"/>
    <w:rsid w:val="003F68B4"/>
    <w:rsid w:val="003F702F"/>
    <w:rsid w:val="003F7334"/>
    <w:rsid w:val="003F777F"/>
    <w:rsid w:val="003F798F"/>
    <w:rsid w:val="004011F3"/>
    <w:rsid w:val="00401330"/>
    <w:rsid w:val="004022CD"/>
    <w:rsid w:val="0040335D"/>
    <w:rsid w:val="00403522"/>
    <w:rsid w:val="004036DF"/>
    <w:rsid w:val="004056A9"/>
    <w:rsid w:val="004061C3"/>
    <w:rsid w:val="00406463"/>
    <w:rsid w:val="004069C8"/>
    <w:rsid w:val="00406B00"/>
    <w:rsid w:val="0040760E"/>
    <w:rsid w:val="004076FC"/>
    <w:rsid w:val="004077A4"/>
    <w:rsid w:val="00407D10"/>
    <w:rsid w:val="004105BB"/>
    <w:rsid w:val="0041164F"/>
    <w:rsid w:val="00411E68"/>
    <w:rsid w:val="0041377C"/>
    <w:rsid w:val="004139F6"/>
    <w:rsid w:val="004144E8"/>
    <w:rsid w:val="004164F3"/>
    <w:rsid w:val="004165F4"/>
    <w:rsid w:val="00417103"/>
    <w:rsid w:val="00417D5E"/>
    <w:rsid w:val="00420333"/>
    <w:rsid w:val="00420883"/>
    <w:rsid w:val="00420DDF"/>
    <w:rsid w:val="00421D81"/>
    <w:rsid w:val="00422A56"/>
    <w:rsid w:val="00422F6C"/>
    <w:rsid w:val="00423452"/>
    <w:rsid w:val="00423A4F"/>
    <w:rsid w:val="00423AA8"/>
    <w:rsid w:val="0042408B"/>
    <w:rsid w:val="00424438"/>
    <w:rsid w:val="004244CD"/>
    <w:rsid w:val="004246CC"/>
    <w:rsid w:val="00424B08"/>
    <w:rsid w:val="00424C09"/>
    <w:rsid w:val="00425835"/>
    <w:rsid w:val="004258F3"/>
    <w:rsid w:val="00426257"/>
    <w:rsid w:val="00427849"/>
    <w:rsid w:val="0042790E"/>
    <w:rsid w:val="00430206"/>
    <w:rsid w:val="004308F2"/>
    <w:rsid w:val="00430DE8"/>
    <w:rsid w:val="00431201"/>
    <w:rsid w:val="00431A2C"/>
    <w:rsid w:val="0043330A"/>
    <w:rsid w:val="00433400"/>
    <w:rsid w:val="00433B85"/>
    <w:rsid w:val="0043472A"/>
    <w:rsid w:val="00435776"/>
    <w:rsid w:val="00435FCA"/>
    <w:rsid w:val="004373E6"/>
    <w:rsid w:val="004377E7"/>
    <w:rsid w:val="00437BF3"/>
    <w:rsid w:val="00441BEA"/>
    <w:rsid w:val="004421C3"/>
    <w:rsid w:val="004425CA"/>
    <w:rsid w:val="00442F9A"/>
    <w:rsid w:val="0044425C"/>
    <w:rsid w:val="0044481A"/>
    <w:rsid w:val="00444831"/>
    <w:rsid w:val="0044514D"/>
    <w:rsid w:val="00445F1F"/>
    <w:rsid w:val="00446275"/>
    <w:rsid w:val="00446ABC"/>
    <w:rsid w:val="00446C42"/>
    <w:rsid w:val="004477B2"/>
    <w:rsid w:val="004479E4"/>
    <w:rsid w:val="00450319"/>
    <w:rsid w:val="00450AF8"/>
    <w:rsid w:val="00450DEE"/>
    <w:rsid w:val="004513AD"/>
    <w:rsid w:val="00451761"/>
    <w:rsid w:val="0045197B"/>
    <w:rsid w:val="00453025"/>
    <w:rsid w:val="00453AA5"/>
    <w:rsid w:val="00453C09"/>
    <w:rsid w:val="00453ED2"/>
    <w:rsid w:val="00453FFB"/>
    <w:rsid w:val="004546AA"/>
    <w:rsid w:val="004553BD"/>
    <w:rsid w:val="00455DF2"/>
    <w:rsid w:val="00455F69"/>
    <w:rsid w:val="004576DA"/>
    <w:rsid w:val="004577E5"/>
    <w:rsid w:val="00457957"/>
    <w:rsid w:val="00460498"/>
    <w:rsid w:val="004612D6"/>
    <w:rsid w:val="00461896"/>
    <w:rsid w:val="00461DF5"/>
    <w:rsid w:val="004623CC"/>
    <w:rsid w:val="0046261D"/>
    <w:rsid w:val="00463468"/>
    <w:rsid w:val="0046379B"/>
    <w:rsid w:val="00463C16"/>
    <w:rsid w:val="00465019"/>
    <w:rsid w:val="00465079"/>
    <w:rsid w:val="00465966"/>
    <w:rsid w:val="00465EF9"/>
    <w:rsid w:val="00466221"/>
    <w:rsid w:val="0046649E"/>
    <w:rsid w:val="004666F6"/>
    <w:rsid w:val="00467069"/>
    <w:rsid w:val="00467286"/>
    <w:rsid w:val="00467DDF"/>
    <w:rsid w:val="00467F36"/>
    <w:rsid w:val="0047000B"/>
    <w:rsid w:val="00471F96"/>
    <w:rsid w:val="0047272F"/>
    <w:rsid w:val="004733C8"/>
    <w:rsid w:val="00473E39"/>
    <w:rsid w:val="00473F70"/>
    <w:rsid w:val="004740D1"/>
    <w:rsid w:val="00474168"/>
    <w:rsid w:val="004741A2"/>
    <w:rsid w:val="00474825"/>
    <w:rsid w:val="00475F01"/>
    <w:rsid w:val="004773CA"/>
    <w:rsid w:val="00477B22"/>
    <w:rsid w:val="00477CAD"/>
    <w:rsid w:val="0048055E"/>
    <w:rsid w:val="00480EF2"/>
    <w:rsid w:val="00482BF0"/>
    <w:rsid w:val="0048334D"/>
    <w:rsid w:val="004842EE"/>
    <w:rsid w:val="004848C7"/>
    <w:rsid w:val="00485544"/>
    <w:rsid w:val="00485D31"/>
    <w:rsid w:val="00485D55"/>
    <w:rsid w:val="00486740"/>
    <w:rsid w:val="0048697C"/>
    <w:rsid w:val="00486CE4"/>
    <w:rsid w:val="00486DFE"/>
    <w:rsid w:val="00486FCA"/>
    <w:rsid w:val="00487616"/>
    <w:rsid w:val="004907D6"/>
    <w:rsid w:val="00490E7A"/>
    <w:rsid w:val="00491B4E"/>
    <w:rsid w:val="00491BA5"/>
    <w:rsid w:val="004920F1"/>
    <w:rsid w:val="004929C3"/>
    <w:rsid w:val="004930CA"/>
    <w:rsid w:val="0049312E"/>
    <w:rsid w:val="0049314F"/>
    <w:rsid w:val="00493200"/>
    <w:rsid w:val="00494602"/>
    <w:rsid w:val="004947B5"/>
    <w:rsid w:val="00495ADC"/>
    <w:rsid w:val="00495D53"/>
    <w:rsid w:val="00496699"/>
    <w:rsid w:val="00496802"/>
    <w:rsid w:val="0049722E"/>
    <w:rsid w:val="00497C78"/>
    <w:rsid w:val="004A00CF"/>
    <w:rsid w:val="004A011C"/>
    <w:rsid w:val="004A0802"/>
    <w:rsid w:val="004A0DDE"/>
    <w:rsid w:val="004A133A"/>
    <w:rsid w:val="004A2360"/>
    <w:rsid w:val="004A2DC0"/>
    <w:rsid w:val="004A43AF"/>
    <w:rsid w:val="004A4433"/>
    <w:rsid w:val="004A5AD1"/>
    <w:rsid w:val="004A6D53"/>
    <w:rsid w:val="004A731D"/>
    <w:rsid w:val="004A78D0"/>
    <w:rsid w:val="004A792B"/>
    <w:rsid w:val="004A7BA6"/>
    <w:rsid w:val="004B00A3"/>
    <w:rsid w:val="004B039C"/>
    <w:rsid w:val="004B0506"/>
    <w:rsid w:val="004B1C0E"/>
    <w:rsid w:val="004B2202"/>
    <w:rsid w:val="004B2FB4"/>
    <w:rsid w:val="004B3BD6"/>
    <w:rsid w:val="004B3CEF"/>
    <w:rsid w:val="004B3F5C"/>
    <w:rsid w:val="004B403C"/>
    <w:rsid w:val="004B42DA"/>
    <w:rsid w:val="004B59D4"/>
    <w:rsid w:val="004B73FB"/>
    <w:rsid w:val="004C0530"/>
    <w:rsid w:val="004C1AE2"/>
    <w:rsid w:val="004C1FC5"/>
    <w:rsid w:val="004C2401"/>
    <w:rsid w:val="004C2979"/>
    <w:rsid w:val="004C30EA"/>
    <w:rsid w:val="004C31FF"/>
    <w:rsid w:val="004C39C4"/>
    <w:rsid w:val="004C525D"/>
    <w:rsid w:val="004C5705"/>
    <w:rsid w:val="004C5FD9"/>
    <w:rsid w:val="004C60EC"/>
    <w:rsid w:val="004C64B7"/>
    <w:rsid w:val="004C798C"/>
    <w:rsid w:val="004C7C99"/>
    <w:rsid w:val="004C7E1F"/>
    <w:rsid w:val="004D07B4"/>
    <w:rsid w:val="004D0A81"/>
    <w:rsid w:val="004D266E"/>
    <w:rsid w:val="004D2B16"/>
    <w:rsid w:val="004D2C04"/>
    <w:rsid w:val="004D382E"/>
    <w:rsid w:val="004D395B"/>
    <w:rsid w:val="004D42B7"/>
    <w:rsid w:val="004D69CA"/>
    <w:rsid w:val="004D6AC4"/>
    <w:rsid w:val="004D74FD"/>
    <w:rsid w:val="004E04AE"/>
    <w:rsid w:val="004E04BF"/>
    <w:rsid w:val="004E0D5A"/>
    <w:rsid w:val="004E12A7"/>
    <w:rsid w:val="004E17A8"/>
    <w:rsid w:val="004E25EF"/>
    <w:rsid w:val="004E2747"/>
    <w:rsid w:val="004E2C6B"/>
    <w:rsid w:val="004E43EB"/>
    <w:rsid w:val="004E4D35"/>
    <w:rsid w:val="004E5D56"/>
    <w:rsid w:val="004E744D"/>
    <w:rsid w:val="004E769D"/>
    <w:rsid w:val="004E7D20"/>
    <w:rsid w:val="004F0BA1"/>
    <w:rsid w:val="004F0DD8"/>
    <w:rsid w:val="004F1145"/>
    <w:rsid w:val="004F25D1"/>
    <w:rsid w:val="004F286C"/>
    <w:rsid w:val="004F331C"/>
    <w:rsid w:val="004F42A7"/>
    <w:rsid w:val="004F56A3"/>
    <w:rsid w:val="004F57B9"/>
    <w:rsid w:val="004F62DB"/>
    <w:rsid w:val="004F6636"/>
    <w:rsid w:val="004F66AD"/>
    <w:rsid w:val="004F73FA"/>
    <w:rsid w:val="004F7655"/>
    <w:rsid w:val="004F766B"/>
    <w:rsid w:val="0050014A"/>
    <w:rsid w:val="005005CF"/>
    <w:rsid w:val="00501082"/>
    <w:rsid w:val="005010E1"/>
    <w:rsid w:val="0050179A"/>
    <w:rsid w:val="00502A02"/>
    <w:rsid w:val="00505726"/>
    <w:rsid w:val="00507B2C"/>
    <w:rsid w:val="005101CB"/>
    <w:rsid w:val="00511530"/>
    <w:rsid w:val="005115D8"/>
    <w:rsid w:val="00511FFF"/>
    <w:rsid w:val="00512642"/>
    <w:rsid w:val="00512C2D"/>
    <w:rsid w:val="00512EF0"/>
    <w:rsid w:val="005132C4"/>
    <w:rsid w:val="00513476"/>
    <w:rsid w:val="0051353C"/>
    <w:rsid w:val="0051463F"/>
    <w:rsid w:val="005146C1"/>
    <w:rsid w:val="00514949"/>
    <w:rsid w:val="00514C01"/>
    <w:rsid w:val="005154E1"/>
    <w:rsid w:val="005159DF"/>
    <w:rsid w:val="00516472"/>
    <w:rsid w:val="005165CB"/>
    <w:rsid w:val="00516EB1"/>
    <w:rsid w:val="005171CF"/>
    <w:rsid w:val="0051789B"/>
    <w:rsid w:val="00520778"/>
    <w:rsid w:val="00520B79"/>
    <w:rsid w:val="00520FE5"/>
    <w:rsid w:val="00522C99"/>
    <w:rsid w:val="00522E82"/>
    <w:rsid w:val="0052321C"/>
    <w:rsid w:val="00524597"/>
    <w:rsid w:val="00524615"/>
    <w:rsid w:val="00525DB4"/>
    <w:rsid w:val="00527BF8"/>
    <w:rsid w:val="00530487"/>
    <w:rsid w:val="005305C8"/>
    <w:rsid w:val="00530C70"/>
    <w:rsid w:val="00531377"/>
    <w:rsid w:val="005314D1"/>
    <w:rsid w:val="00531B7D"/>
    <w:rsid w:val="0053271D"/>
    <w:rsid w:val="00532AE7"/>
    <w:rsid w:val="00532C05"/>
    <w:rsid w:val="00533874"/>
    <w:rsid w:val="00533BD4"/>
    <w:rsid w:val="00535265"/>
    <w:rsid w:val="00535276"/>
    <w:rsid w:val="00536595"/>
    <w:rsid w:val="00536898"/>
    <w:rsid w:val="005370C4"/>
    <w:rsid w:val="00537454"/>
    <w:rsid w:val="005403CE"/>
    <w:rsid w:val="00540556"/>
    <w:rsid w:val="00540924"/>
    <w:rsid w:val="00540C7A"/>
    <w:rsid w:val="00541C56"/>
    <w:rsid w:val="00541E3A"/>
    <w:rsid w:val="00542537"/>
    <w:rsid w:val="0054264B"/>
    <w:rsid w:val="00543F2E"/>
    <w:rsid w:val="005448A1"/>
    <w:rsid w:val="00544B32"/>
    <w:rsid w:val="00545056"/>
    <w:rsid w:val="005452CF"/>
    <w:rsid w:val="00545768"/>
    <w:rsid w:val="00545D4E"/>
    <w:rsid w:val="00546AA3"/>
    <w:rsid w:val="00550454"/>
    <w:rsid w:val="00550ED1"/>
    <w:rsid w:val="00551B58"/>
    <w:rsid w:val="00552290"/>
    <w:rsid w:val="005533AD"/>
    <w:rsid w:val="00553A00"/>
    <w:rsid w:val="00553E73"/>
    <w:rsid w:val="005540FC"/>
    <w:rsid w:val="00554F6C"/>
    <w:rsid w:val="00555A68"/>
    <w:rsid w:val="00555EC7"/>
    <w:rsid w:val="00556C46"/>
    <w:rsid w:val="00556C75"/>
    <w:rsid w:val="0055793B"/>
    <w:rsid w:val="0056146B"/>
    <w:rsid w:val="005621CD"/>
    <w:rsid w:val="005626EF"/>
    <w:rsid w:val="00562862"/>
    <w:rsid w:val="00562EBD"/>
    <w:rsid w:val="00565638"/>
    <w:rsid w:val="00565B9B"/>
    <w:rsid w:val="00567E24"/>
    <w:rsid w:val="00571286"/>
    <w:rsid w:val="0057151E"/>
    <w:rsid w:val="0057213A"/>
    <w:rsid w:val="00572ACC"/>
    <w:rsid w:val="00573419"/>
    <w:rsid w:val="00574409"/>
    <w:rsid w:val="0057462C"/>
    <w:rsid w:val="005748BF"/>
    <w:rsid w:val="00574A6D"/>
    <w:rsid w:val="00576487"/>
    <w:rsid w:val="0058031F"/>
    <w:rsid w:val="00580BF1"/>
    <w:rsid w:val="00581054"/>
    <w:rsid w:val="005815D6"/>
    <w:rsid w:val="0058165A"/>
    <w:rsid w:val="0058295C"/>
    <w:rsid w:val="005829CE"/>
    <w:rsid w:val="00583B15"/>
    <w:rsid w:val="005849BA"/>
    <w:rsid w:val="005852E8"/>
    <w:rsid w:val="00585E37"/>
    <w:rsid w:val="005861D5"/>
    <w:rsid w:val="005876E6"/>
    <w:rsid w:val="00587ED1"/>
    <w:rsid w:val="0059015E"/>
    <w:rsid w:val="005909FE"/>
    <w:rsid w:val="00591D87"/>
    <w:rsid w:val="00592228"/>
    <w:rsid w:val="00592A9D"/>
    <w:rsid w:val="00592BA4"/>
    <w:rsid w:val="00593EB5"/>
    <w:rsid w:val="00595346"/>
    <w:rsid w:val="00595F39"/>
    <w:rsid w:val="00596037"/>
    <w:rsid w:val="0059626D"/>
    <w:rsid w:val="005A0B67"/>
    <w:rsid w:val="005A1A99"/>
    <w:rsid w:val="005A2E4F"/>
    <w:rsid w:val="005A4343"/>
    <w:rsid w:val="005A4CF6"/>
    <w:rsid w:val="005A56C6"/>
    <w:rsid w:val="005A6BC7"/>
    <w:rsid w:val="005A6FEB"/>
    <w:rsid w:val="005A73A4"/>
    <w:rsid w:val="005B011F"/>
    <w:rsid w:val="005B0382"/>
    <w:rsid w:val="005B0AD4"/>
    <w:rsid w:val="005B0CAA"/>
    <w:rsid w:val="005B0F0F"/>
    <w:rsid w:val="005B108C"/>
    <w:rsid w:val="005B138E"/>
    <w:rsid w:val="005B287A"/>
    <w:rsid w:val="005B2B5D"/>
    <w:rsid w:val="005B2F08"/>
    <w:rsid w:val="005B3303"/>
    <w:rsid w:val="005B3403"/>
    <w:rsid w:val="005B45DE"/>
    <w:rsid w:val="005B48CC"/>
    <w:rsid w:val="005B4977"/>
    <w:rsid w:val="005B5652"/>
    <w:rsid w:val="005B5C46"/>
    <w:rsid w:val="005B6523"/>
    <w:rsid w:val="005B6D3C"/>
    <w:rsid w:val="005B7EF9"/>
    <w:rsid w:val="005C0825"/>
    <w:rsid w:val="005C09E8"/>
    <w:rsid w:val="005C1926"/>
    <w:rsid w:val="005C1DBD"/>
    <w:rsid w:val="005C272F"/>
    <w:rsid w:val="005C29C4"/>
    <w:rsid w:val="005C3BA0"/>
    <w:rsid w:val="005C41F0"/>
    <w:rsid w:val="005C60F2"/>
    <w:rsid w:val="005C6E9D"/>
    <w:rsid w:val="005C7582"/>
    <w:rsid w:val="005D0371"/>
    <w:rsid w:val="005D1870"/>
    <w:rsid w:val="005D1D8F"/>
    <w:rsid w:val="005D273B"/>
    <w:rsid w:val="005D3329"/>
    <w:rsid w:val="005D3F72"/>
    <w:rsid w:val="005D4826"/>
    <w:rsid w:val="005D6A50"/>
    <w:rsid w:val="005E0118"/>
    <w:rsid w:val="005E0FDE"/>
    <w:rsid w:val="005E206F"/>
    <w:rsid w:val="005E222E"/>
    <w:rsid w:val="005E259A"/>
    <w:rsid w:val="005E3069"/>
    <w:rsid w:val="005E363A"/>
    <w:rsid w:val="005E684A"/>
    <w:rsid w:val="005E6869"/>
    <w:rsid w:val="005E6C0B"/>
    <w:rsid w:val="005E73C9"/>
    <w:rsid w:val="005E75AB"/>
    <w:rsid w:val="005E7788"/>
    <w:rsid w:val="005F08B7"/>
    <w:rsid w:val="005F1275"/>
    <w:rsid w:val="005F1C6F"/>
    <w:rsid w:val="005F2957"/>
    <w:rsid w:val="005F2BEE"/>
    <w:rsid w:val="005F3555"/>
    <w:rsid w:val="005F3798"/>
    <w:rsid w:val="005F67FD"/>
    <w:rsid w:val="005F6C1E"/>
    <w:rsid w:val="005F6F6E"/>
    <w:rsid w:val="005F727A"/>
    <w:rsid w:val="005F760D"/>
    <w:rsid w:val="005F78E2"/>
    <w:rsid w:val="006005A9"/>
    <w:rsid w:val="00600A0B"/>
    <w:rsid w:val="00600D21"/>
    <w:rsid w:val="00602490"/>
    <w:rsid w:val="0060304F"/>
    <w:rsid w:val="0060324F"/>
    <w:rsid w:val="006035AF"/>
    <w:rsid w:val="00603D5F"/>
    <w:rsid w:val="00605830"/>
    <w:rsid w:val="00607070"/>
    <w:rsid w:val="00610C90"/>
    <w:rsid w:val="00610E78"/>
    <w:rsid w:val="00611514"/>
    <w:rsid w:val="00612265"/>
    <w:rsid w:val="006129F7"/>
    <w:rsid w:val="00612DAD"/>
    <w:rsid w:val="0061319D"/>
    <w:rsid w:val="00613721"/>
    <w:rsid w:val="00614552"/>
    <w:rsid w:val="00614AE7"/>
    <w:rsid w:val="00614EE0"/>
    <w:rsid w:val="00616B14"/>
    <w:rsid w:val="00616FCF"/>
    <w:rsid w:val="00617284"/>
    <w:rsid w:val="00621390"/>
    <w:rsid w:val="0062264B"/>
    <w:rsid w:val="00622C23"/>
    <w:rsid w:val="00623954"/>
    <w:rsid w:val="00624902"/>
    <w:rsid w:val="006250DA"/>
    <w:rsid w:val="0062521C"/>
    <w:rsid w:val="006256BB"/>
    <w:rsid w:val="00625743"/>
    <w:rsid w:val="00626079"/>
    <w:rsid w:val="00626804"/>
    <w:rsid w:val="00626A8D"/>
    <w:rsid w:val="00626C9D"/>
    <w:rsid w:val="00627B71"/>
    <w:rsid w:val="00630228"/>
    <w:rsid w:val="0063055A"/>
    <w:rsid w:val="006308FC"/>
    <w:rsid w:val="00630DEC"/>
    <w:rsid w:val="006322E0"/>
    <w:rsid w:val="00632783"/>
    <w:rsid w:val="00632ED5"/>
    <w:rsid w:val="006338E9"/>
    <w:rsid w:val="00633AFA"/>
    <w:rsid w:val="00633F93"/>
    <w:rsid w:val="00634446"/>
    <w:rsid w:val="006350C1"/>
    <w:rsid w:val="00636688"/>
    <w:rsid w:val="00636B9C"/>
    <w:rsid w:val="00637761"/>
    <w:rsid w:val="00637CC6"/>
    <w:rsid w:val="0064008B"/>
    <w:rsid w:val="00640806"/>
    <w:rsid w:val="0064094F"/>
    <w:rsid w:val="00640F04"/>
    <w:rsid w:val="00641757"/>
    <w:rsid w:val="006417C6"/>
    <w:rsid w:val="006417E1"/>
    <w:rsid w:val="00643016"/>
    <w:rsid w:val="006438D8"/>
    <w:rsid w:val="006441CF"/>
    <w:rsid w:val="00644629"/>
    <w:rsid w:val="00644699"/>
    <w:rsid w:val="00644B5B"/>
    <w:rsid w:val="00644DD7"/>
    <w:rsid w:val="0064521E"/>
    <w:rsid w:val="0064539A"/>
    <w:rsid w:val="00645443"/>
    <w:rsid w:val="00645802"/>
    <w:rsid w:val="00645FD2"/>
    <w:rsid w:val="0064637B"/>
    <w:rsid w:val="00650B4B"/>
    <w:rsid w:val="00651F54"/>
    <w:rsid w:val="0065288A"/>
    <w:rsid w:val="00652D32"/>
    <w:rsid w:val="006530EE"/>
    <w:rsid w:val="00653BEC"/>
    <w:rsid w:val="00654CAB"/>
    <w:rsid w:val="0065599B"/>
    <w:rsid w:val="006562A5"/>
    <w:rsid w:val="006566DE"/>
    <w:rsid w:val="00656F08"/>
    <w:rsid w:val="00660242"/>
    <w:rsid w:val="0066105E"/>
    <w:rsid w:val="006614B0"/>
    <w:rsid w:val="00663025"/>
    <w:rsid w:val="006643BE"/>
    <w:rsid w:val="00664932"/>
    <w:rsid w:val="00664B3F"/>
    <w:rsid w:val="00665327"/>
    <w:rsid w:val="00665F4C"/>
    <w:rsid w:val="00666A32"/>
    <w:rsid w:val="00666D2A"/>
    <w:rsid w:val="00667829"/>
    <w:rsid w:val="0066799B"/>
    <w:rsid w:val="00667E30"/>
    <w:rsid w:val="0067163C"/>
    <w:rsid w:val="0067167E"/>
    <w:rsid w:val="00671F11"/>
    <w:rsid w:val="00672016"/>
    <w:rsid w:val="00672FAE"/>
    <w:rsid w:val="0067469B"/>
    <w:rsid w:val="0067473B"/>
    <w:rsid w:val="00675186"/>
    <w:rsid w:val="00675812"/>
    <w:rsid w:val="00676FC3"/>
    <w:rsid w:val="006773A7"/>
    <w:rsid w:val="00677554"/>
    <w:rsid w:val="006802CA"/>
    <w:rsid w:val="006804A9"/>
    <w:rsid w:val="006828CD"/>
    <w:rsid w:val="006831A4"/>
    <w:rsid w:val="00683D06"/>
    <w:rsid w:val="00686634"/>
    <w:rsid w:val="006868AB"/>
    <w:rsid w:val="00686B66"/>
    <w:rsid w:val="00687000"/>
    <w:rsid w:val="0068703F"/>
    <w:rsid w:val="006874B2"/>
    <w:rsid w:val="006875D2"/>
    <w:rsid w:val="00687AA8"/>
    <w:rsid w:val="006903AA"/>
    <w:rsid w:val="0069139F"/>
    <w:rsid w:val="0069186E"/>
    <w:rsid w:val="00692FDD"/>
    <w:rsid w:val="006930C3"/>
    <w:rsid w:val="006930EA"/>
    <w:rsid w:val="006933C4"/>
    <w:rsid w:val="00693465"/>
    <w:rsid w:val="00693BB4"/>
    <w:rsid w:val="00693D00"/>
    <w:rsid w:val="006941DB"/>
    <w:rsid w:val="00694F52"/>
    <w:rsid w:val="00695D64"/>
    <w:rsid w:val="006968EA"/>
    <w:rsid w:val="006A0525"/>
    <w:rsid w:val="006A05C8"/>
    <w:rsid w:val="006A1716"/>
    <w:rsid w:val="006A2194"/>
    <w:rsid w:val="006A22BA"/>
    <w:rsid w:val="006A28AC"/>
    <w:rsid w:val="006A39BB"/>
    <w:rsid w:val="006A41C9"/>
    <w:rsid w:val="006A4383"/>
    <w:rsid w:val="006A49F3"/>
    <w:rsid w:val="006A4E48"/>
    <w:rsid w:val="006A5E2E"/>
    <w:rsid w:val="006A604B"/>
    <w:rsid w:val="006A6360"/>
    <w:rsid w:val="006A70E3"/>
    <w:rsid w:val="006A7DF8"/>
    <w:rsid w:val="006B0A1A"/>
    <w:rsid w:val="006B1908"/>
    <w:rsid w:val="006B1F32"/>
    <w:rsid w:val="006B2AE1"/>
    <w:rsid w:val="006B2B08"/>
    <w:rsid w:val="006B2D3D"/>
    <w:rsid w:val="006B41E0"/>
    <w:rsid w:val="006B6EB1"/>
    <w:rsid w:val="006B6FAA"/>
    <w:rsid w:val="006B6FC7"/>
    <w:rsid w:val="006B73BB"/>
    <w:rsid w:val="006C0893"/>
    <w:rsid w:val="006C1BDE"/>
    <w:rsid w:val="006C3D57"/>
    <w:rsid w:val="006C3EAA"/>
    <w:rsid w:val="006C43FC"/>
    <w:rsid w:val="006C46D5"/>
    <w:rsid w:val="006C4F31"/>
    <w:rsid w:val="006C573B"/>
    <w:rsid w:val="006C5CDA"/>
    <w:rsid w:val="006C6653"/>
    <w:rsid w:val="006C6858"/>
    <w:rsid w:val="006C78B1"/>
    <w:rsid w:val="006D0726"/>
    <w:rsid w:val="006D07FC"/>
    <w:rsid w:val="006D1852"/>
    <w:rsid w:val="006D1854"/>
    <w:rsid w:val="006D1EA7"/>
    <w:rsid w:val="006D22FE"/>
    <w:rsid w:val="006D261D"/>
    <w:rsid w:val="006D3282"/>
    <w:rsid w:val="006D38C4"/>
    <w:rsid w:val="006D3B74"/>
    <w:rsid w:val="006D4BCF"/>
    <w:rsid w:val="006D52AC"/>
    <w:rsid w:val="006D5977"/>
    <w:rsid w:val="006D6561"/>
    <w:rsid w:val="006D7CF3"/>
    <w:rsid w:val="006E2661"/>
    <w:rsid w:val="006E2CB2"/>
    <w:rsid w:val="006E37CA"/>
    <w:rsid w:val="006E38E3"/>
    <w:rsid w:val="006E4F84"/>
    <w:rsid w:val="006E528B"/>
    <w:rsid w:val="006E5CC0"/>
    <w:rsid w:val="006E6467"/>
    <w:rsid w:val="006E6DF4"/>
    <w:rsid w:val="006E7425"/>
    <w:rsid w:val="006E7469"/>
    <w:rsid w:val="006E76DB"/>
    <w:rsid w:val="006F06A2"/>
    <w:rsid w:val="006F0E8F"/>
    <w:rsid w:val="006F101D"/>
    <w:rsid w:val="006F1A7B"/>
    <w:rsid w:val="006F284E"/>
    <w:rsid w:val="006F334C"/>
    <w:rsid w:val="006F4632"/>
    <w:rsid w:val="006F470C"/>
    <w:rsid w:val="006F4FAA"/>
    <w:rsid w:val="006F55BD"/>
    <w:rsid w:val="006F5C36"/>
    <w:rsid w:val="006F62CE"/>
    <w:rsid w:val="006F6337"/>
    <w:rsid w:val="006F6421"/>
    <w:rsid w:val="006F66EE"/>
    <w:rsid w:val="006F7BC9"/>
    <w:rsid w:val="006F7E7F"/>
    <w:rsid w:val="00700DF2"/>
    <w:rsid w:val="00700F96"/>
    <w:rsid w:val="00701039"/>
    <w:rsid w:val="007011F8"/>
    <w:rsid w:val="00702A78"/>
    <w:rsid w:val="00702BFF"/>
    <w:rsid w:val="00703997"/>
    <w:rsid w:val="00703CC7"/>
    <w:rsid w:val="00704B22"/>
    <w:rsid w:val="007062B4"/>
    <w:rsid w:val="00706954"/>
    <w:rsid w:val="00706B6F"/>
    <w:rsid w:val="00706EFB"/>
    <w:rsid w:val="00707C75"/>
    <w:rsid w:val="00710B17"/>
    <w:rsid w:val="007111FF"/>
    <w:rsid w:val="0071120F"/>
    <w:rsid w:val="00711D36"/>
    <w:rsid w:val="00711F0D"/>
    <w:rsid w:val="007122F8"/>
    <w:rsid w:val="00713304"/>
    <w:rsid w:val="00713A34"/>
    <w:rsid w:val="007163CB"/>
    <w:rsid w:val="00717F76"/>
    <w:rsid w:val="00720D22"/>
    <w:rsid w:val="00721110"/>
    <w:rsid w:val="0072322D"/>
    <w:rsid w:val="007233E6"/>
    <w:rsid w:val="0072356A"/>
    <w:rsid w:val="007249F5"/>
    <w:rsid w:val="00724A6B"/>
    <w:rsid w:val="007256AF"/>
    <w:rsid w:val="00725A41"/>
    <w:rsid w:val="007300AE"/>
    <w:rsid w:val="007305A7"/>
    <w:rsid w:val="0073063B"/>
    <w:rsid w:val="007310CF"/>
    <w:rsid w:val="00731529"/>
    <w:rsid w:val="007327DA"/>
    <w:rsid w:val="00732A42"/>
    <w:rsid w:val="00732DB5"/>
    <w:rsid w:val="00733117"/>
    <w:rsid w:val="00733CDA"/>
    <w:rsid w:val="00735BAB"/>
    <w:rsid w:val="00740126"/>
    <w:rsid w:val="0074073B"/>
    <w:rsid w:val="00740876"/>
    <w:rsid w:val="007408E9"/>
    <w:rsid w:val="007416D4"/>
    <w:rsid w:val="0074173C"/>
    <w:rsid w:val="00741BBC"/>
    <w:rsid w:val="00741F3B"/>
    <w:rsid w:val="00742A07"/>
    <w:rsid w:val="00742A13"/>
    <w:rsid w:val="00742F70"/>
    <w:rsid w:val="00743481"/>
    <w:rsid w:val="00743D40"/>
    <w:rsid w:val="00744C1E"/>
    <w:rsid w:val="007453C0"/>
    <w:rsid w:val="0074570C"/>
    <w:rsid w:val="007459EF"/>
    <w:rsid w:val="00745FB4"/>
    <w:rsid w:val="00747613"/>
    <w:rsid w:val="00751636"/>
    <w:rsid w:val="00751675"/>
    <w:rsid w:val="00752095"/>
    <w:rsid w:val="00752817"/>
    <w:rsid w:val="00752892"/>
    <w:rsid w:val="0075351C"/>
    <w:rsid w:val="0075361A"/>
    <w:rsid w:val="0075376E"/>
    <w:rsid w:val="0075502C"/>
    <w:rsid w:val="007556F5"/>
    <w:rsid w:val="0075587B"/>
    <w:rsid w:val="0075694C"/>
    <w:rsid w:val="007576C3"/>
    <w:rsid w:val="0076079A"/>
    <w:rsid w:val="007615BD"/>
    <w:rsid w:val="00761970"/>
    <w:rsid w:val="0076204A"/>
    <w:rsid w:val="00762F36"/>
    <w:rsid w:val="00763876"/>
    <w:rsid w:val="00763CC6"/>
    <w:rsid w:val="00763FCE"/>
    <w:rsid w:val="00764455"/>
    <w:rsid w:val="0076478A"/>
    <w:rsid w:val="00764A67"/>
    <w:rsid w:val="0076562C"/>
    <w:rsid w:val="00765E2C"/>
    <w:rsid w:val="00765F97"/>
    <w:rsid w:val="00771D17"/>
    <w:rsid w:val="00771E6E"/>
    <w:rsid w:val="00772DBF"/>
    <w:rsid w:val="00773524"/>
    <w:rsid w:val="00773DD4"/>
    <w:rsid w:val="007740D0"/>
    <w:rsid w:val="00774FB7"/>
    <w:rsid w:val="00775069"/>
    <w:rsid w:val="0077531D"/>
    <w:rsid w:val="007756C4"/>
    <w:rsid w:val="00775F07"/>
    <w:rsid w:val="00775F57"/>
    <w:rsid w:val="0077699A"/>
    <w:rsid w:val="00780180"/>
    <w:rsid w:val="007809AC"/>
    <w:rsid w:val="00780AE4"/>
    <w:rsid w:val="00780F27"/>
    <w:rsid w:val="00781A99"/>
    <w:rsid w:val="0078251F"/>
    <w:rsid w:val="00783046"/>
    <w:rsid w:val="007833BB"/>
    <w:rsid w:val="00783F14"/>
    <w:rsid w:val="00784861"/>
    <w:rsid w:val="00785715"/>
    <w:rsid w:val="00785D60"/>
    <w:rsid w:val="007863F9"/>
    <w:rsid w:val="00786926"/>
    <w:rsid w:val="00786961"/>
    <w:rsid w:val="00786DE4"/>
    <w:rsid w:val="00787A03"/>
    <w:rsid w:val="007906D7"/>
    <w:rsid w:val="007918F4"/>
    <w:rsid w:val="007930B1"/>
    <w:rsid w:val="0079339C"/>
    <w:rsid w:val="00793E02"/>
    <w:rsid w:val="00795F69"/>
    <w:rsid w:val="007965E7"/>
    <w:rsid w:val="00796B97"/>
    <w:rsid w:val="00797D15"/>
    <w:rsid w:val="007A00F9"/>
    <w:rsid w:val="007A0A4C"/>
    <w:rsid w:val="007A16FD"/>
    <w:rsid w:val="007A1907"/>
    <w:rsid w:val="007A1BD1"/>
    <w:rsid w:val="007A1C4E"/>
    <w:rsid w:val="007A1DB6"/>
    <w:rsid w:val="007A21EE"/>
    <w:rsid w:val="007A250D"/>
    <w:rsid w:val="007A275D"/>
    <w:rsid w:val="007A2762"/>
    <w:rsid w:val="007A27AC"/>
    <w:rsid w:val="007A3913"/>
    <w:rsid w:val="007A3FFE"/>
    <w:rsid w:val="007A5B0A"/>
    <w:rsid w:val="007A5E4C"/>
    <w:rsid w:val="007A6955"/>
    <w:rsid w:val="007A6B45"/>
    <w:rsid w:val="007A7128"/>
    <w:rsid w:val="007A7C5F"/>
    <w:rsid w:val="007B1790"/>
    <w:rsid w:val="007B2081"/>
    <w:rsid w:val="007B20C2"/>
    <w:rsid w:val="007B2178"/>
    <w:rsid w:val="007B21AC"/>
    <w:rsid w:val="007B294B"/>
    <w:rsid w:val="007B2C66"/>
    <w:rsid w:val="007B2D7B"/>
    <w:rsid w:val="007B2DEA"/>
    <w:rsid w:val="007B2E4D"/>
    <w:rsid w:val="007B3446"/>
    <w:rsid w:val="007B34E0"/>
    <w:rsid w:val="007B3D57"/>
    <w:rsid w:val="007B5120"/>
    <w:rsid w:val="007B5ED3"/>
    <w:rsid w:val="007B63B8"/>
    <w:rsid w:val="007B7012"/>
    <w:rsid w:val="007B7046"/>
    <w:rsid w:val="007B7509"/>
    <w:rsid w:val="007B7900"/>
    <w:rsid w:val="007B7A26"/>
    <w:rsid w:val="007B7F34"/>
    <w:rsid w:val="007C0346"/>
    <w:rsid w:val="007C143B"/>
    <w:rsid w:val="007C153C"/>
    <w:rsid w:val="007C27E8"/>
    <w:rsid w:val="007C2BFF"/>
    <w:rsid w:val="007C351E"/>
    <w:rsid w:val="007C3637"/>
    <w:rsid w:val="007C3D18"/>
    <w:rsid w:val="007C3D99"/>
    <w:rsid w:val="007C4A47"/>
    <w:rsid w:val="007C5385"/>
    <w:rsid w:val="007C5792"/>
    <w:rsid w:val="007C5A97"/>
    <w:rsid w:val="007C5DD0"/>
    <w:rsid w:val="007C6F5A"/>
    <w:rsid w:val="007C72FD"/>
    <w:rsid w:val="007C77EA"/>
    <w:rsid w:val="007C7BCB"/>
    <w:rsid w:val="007D0054"/>
    <w:rsid w:val="007D01F5"/>
    <w:rsid w:val="007D0E6B"/>
    <w:rsid w:val="007D3542"/>
    <w:rsid w:val="007D3547"/>
    <w:rsid w:val="007D3572"/>
    <w:rsid w:val="007D4E3A"/>
    <w:rsid w:val="007D4FCA"/>
    <w:rsid w:val="007D5E2A"/>
    <w:rsid w:val="007D6151"/>
    <w:rsid w:val="007D64EC"/>
    <w:rsid w:val="007D6C4B"/>
    <w:rsid w:val="007D7354"/>
    <w:rsid w:val="007D7633"/>
    <w:rsid w:val="007D7EAA"/>
    <w:rsid w:val="007D7F45"/>
    <w:rsid w:val="007E01D0"/>
    <w:rsid w:val="007E0B5F"/>
    <w:rsid w:val="007E1924"/>
    <w:rsid w:val="007E1E5D"/>
    <w:rsid w:val="007E2264"/>
    <w:rsid w:val="007E2368"/>
    <w:rsid w:val="007E299D"/>
    <w:rsid w:val="007E2AC7"/>
    <w:rsid w:val="007E3034"/>
    <w:rsid w:val="007E3D75"/>
    <w:rsid w:val="007E3FD3"/>
    <w:rsid w:val="007E4DFB"/>
    <w:rsid w:val="007E52AC"/>
    <w:rsid w:val="007E57BF"/>
    <w:rsid w:val="007E5CBF"/>
    <w:rsid w:val="007E5E40"/>
    <w:rsid w:val="007F2FA7"/>
    <w:rsid w:val="007F300D"/>
    <w:rsid w:val="007F406A"/>
    <w:rsid w:val="007F40CA"/>
    <w:rsid w:val="007F4593"/>
    <w:rsid w:val="007F47D5"/>
    <w:rsid w:val="007F4857"/>
    <w:rsid w:val="007F545C"/>
    <w:rsid w:val="007F6624"/>
    <w:rsid w:val="007F662E"/>
    <w:rsid w:val="007F6DF9"/>
    <w:rsid w:val="007F6E37"/>
    <w:rsid w:val="007F7112"/>
    <w:rsid w:val="007F719B"/>
    <w:rsid w:val="007F7A03"/>
    <w:rsid w:val="007F7C49"/>
    <w:rsid w:val="00801D06"/>
    <w:rsid w:val="00802B5D"/>
    <w:rsid w:val="00803774"/>
    <w:rsid w:val="00804322"/>
    <w:rsid w:val="008047CB"/>
    <w:rsid w:val="008048B9"/>
    <w:rsid w:val="0080510D"/>
    <w:rsid w:val="00805997"/>
    <w:rsid w:val="00805AAF"/>
    <w:rsid w:val="00806F12"/>
    <w:rsid w:val="008072EE"/>
    <w:rsid w:val="008105F0"/>
    <w:rsid w:val="008108C3"/>
    <w:rsid w:val="00813B91"/>
    <w:rsid w:val="00813BDC"/>
    <w:rsid w:val="00814EC9"/>
    <w:rsid w:val="008159C6"/>
    <w:rsid w:val="0081633D"/>
    <w:rsid w:val="008165BC"/>
    <w:rsid w:val="00816D99"/>
    <w:rsid w:val="00820397"/>
    <w:rsid w:val="00821021"/>
    <w:rsid w:val="00821784"/>
    <w:rsid w:val="00821942"/>
    <w:rsid w:val="00822725"/>
    <w:rsid w:val="00824ED2"/>
    <w:rsid w:val="00825CA7"/>
    <w:rsid w:val="008266C7"/>
    <w:rsid w:val="00826E43"/>
    <w:rsid w:val="0082757A"/>
    <w:rsid w:val="00827EE3"/>
    <w:rsid w:val="00830173"/>
    <w:rsid w:val="00832056"/>
    <w:rsid w:val="008325C4"/>
    <w:rsid w:val="00832918"/>
    <w:rsid w:val="00832C63"/>
    <w:rsid w:val="00833412"/>
    <w:rsid w:val="00835434"/>
    <w:rsid w:val="00835EB2"/>
    <w:rsid w:val="0083603C"/>
    <w:rsid w:val="008376E6"/>
    <w:rsid w:val="008377BD"/>
    <w:rsid w:val="0084094D"/>
    <w:rsid w:val="00840A75"/>
    <w:rsid w:val="00840C5C"/>
    <w:rsid w:val="00842100"/>
    <w:rsid w:val="00842567"/>
    <w:rsid w:val="008426D3"/>
    <w:rsid w:val="00843A40"/>
    <w:rsid w:val="00843A4C"/>
    <w:rsid w:val="00843B10"/>
    <w:rsid w:val="00844541"/>
    <w:rsid w:val="008448B7"/>
    <w:rsid w:val="00844901"/>
    <w:rsid w:val="0084587D"/>
    <w:rsid w:val="00846D5E"/>
    <w:rsid w:val="00847D52"/>
    <w:rsid w:val="00850788"/>
    <w:rsid w:val="00852075"/>
    <w:rsid w:val="0085356C"/>
    <w:rsid w:val="00854DFA"/>
    <w:rsid w:val="00856641"/>
    <w:rsid w:val="0085669A"/>
    <w:rsid w:val="00856953"/>
    <w:rsid w:val="00856FFD"/>
    <w:rsid w:val="008579E3"/>
    <w:rsid w:val="008601B8"/>
    <w:rsid w:val="00860689"/>
    <w:rsid w:val="00860EEB"/>
    <w:rsid w:val="00861236"/>
    <w:rsid w:val="00861435"/>
    <w:rsid w:val="00861F43"/>
    <w:rsid w:val="0086285B"/>
    <w:rsid w:val="00862FAB"/>
    <w:rsid w:val="00863032"/>
    <w:rsid w:val="008636E6"/>
    <w:rsid w:val="00864A36"/>
    <w:rsid w:val="0086501B"/>
    <w:rsid w:val="008658C9"/>
    <w:rsid w:val="00865B1F"/>
    <w:rsid w:val="00866002"/>
    <w:rsid w:val="0086660D"/>
    <w:rsid w:val="00867338"/>
    <w:rsid w:val="00871797"/>
    <w:rsid w:val="0087190B"/>
    <w:rsid w:val="00871C0F"/>
    <w:rsid w:val="00872685"/>
    <w:rsid w:val="00873439"/>
    <w:rsid w:val="008734C9"/>
    <w:rsid w:val="0087429C"/>
    <w:rsid w:val="008745BF"/>
    <w:rsid w:val="00874D99"/>
    <w:rsid w:val="00874F95"/>
    <w:rsid w:val="00875306"/>
    <w:rsid w:val="00875675"/>
    <w:rsid w:val="00876459"/>
    <w:rsid w:val="00877093"/>
    <w:rsid w:val="00877A14"/>
    <w:rsid w:val="008800DB"/>
    <w:rsid w:val="00881144"/>
    <w:rsid w:val="0088168C"/>
    <w:rsid w:val="00881AB5"/>
    <w:rsid w:val="00881E58"/>
    <w:rsid w:val="00882D21"/>
    <w:rsid w:val="00883420"/>
    <w:rsid w:val="00884305"/>
    <w:rsid w:val="008844D0"/>
    <w:rsid w:val="008848D1"/>
    <w:rsid w:val="0088557E"/>
    <w:rsid w:val="008855BB"/>
    <w:rsid w:val="00886DB0"/>
    <w:rsid w:val="00890568"/>
    <w:rsid w:val="00890EE9"/>
    <w:rsid w:val="0089101B"/>
    <w:rsid w:val="00891229"/>
    <w:rsid w:val="00891A11"/>
    <w:rsid w:val="00891DAA"/>
    <w:rsid w:val="008930F1"/>
    <w:rsid w:val="00893B29"/>
    <w:rsid w:val="00894247"/>
    <w:rsid w:val="00895561"/>
    <w:rsid w:val="008956A8"/>
    <w:rsid w:val="00895AF8"/>
    <w:rsid w:val="008963F9"/>
    <w:rsid w:val="008968F6"/>
    <w:rsid w:val="008971BE"/>
    <w:rsid w:val="0089741C"/>
    <w:rsid w:val="008975F5"/>
    <w:rsid w:val="0089780F"/>
    <w:rsid w:val="00897D05"/>
    <w:rsid w:val="008A12FF"/>
    <w:rsid w:val="008A1473"/>
    <w:rsid w:val="008A19BF"/>
    <w:rsid w:val="008A20B1"/>
    <w:rsid w:val="008A2E4E"/>
    <w:rsid w:val="008A3860"/>
    <w:rsid w:val="008A422D"/>
    <w:rsid w:val="008A5081"/>
    <w:rsid w:val="008A51FC"/>
    <w:rsid w:val="008A5CDC"/>
    <w:rsid w:val="008A5F5C"/>
    <w:rsid w:val="008A69AD"/>
    <w:rsid w:val="008A6D3F"/>
    <w:rsid w:val="008A6D5B"/>
    <w:rsid w:val="008A6EED"/>
    <w:rsid w:val="008A7982"/>
    <w:rsid w:val="008B04AA"/>
    <w:rsid w:val="008B0EC6"/>
    <w:rsid w:val="008B13E2"/>
    <w:rsid w:val="008B147C"/>
    <w:rsid w:val="008B1578"/>
    <w:rsid w:val="008B3BAB"/>
    <w:rsid w:val="008B4118"/>
    <w:rsid w:val="008B7189"/>
    <w:rsid w:val="008B7B68"/>
    <w:rsid w:val="008C0449"/>
    <w:rsid w:val="008C0F67"/>
    <w:rsid w:val="008C16CD"/>
    <w:rsid w:val="008C279A"/>
    <w:rsid w:val="008C2A5A"/>
    <w:rsid w:val="008C3673"/>
    <w:rsid w:val="008C3DE0"/>
    <w:rsid w:val="008C3F2E"/>
    <w:rsid w:val="008C559C"/>
    <w:rsid w:val="008C5EF5"/>
    <w:rsid w:val="008C61C9"/>
    <w:rsid w:val="008C7C11"/>
    <w:rsid w:val="008D026F"/>
    <w:rsid w:val="008D0641"/>
    <w:rsid w:val="008D06FA"/>
    <w:rsid w:val="008D0874"/>
    <w:rsid w:val="008D17F1"/>
    <w:rsid w:val="008D1D26"/>
    <w:rsid w:val="008D302A"/>
    <w:rsid w:val="008D3192"/>
    <w:rsid w:val="008D4BB3"/>
    <w:rsid w:val="008D4BEA"/>
    <w:rsid w:val="008D54DE"/>
    <w:rsid w:val="008D5F6D"/>
    <w:rsid w:val="008D6179"/>
    <w:rsid w:val="008D653B"/>
    <w:rsid w:val="008D7141"/>
    <w:rsid w:val="008D72D9"/>
    <w:rsid w:val="008D76AA"/>
    <w:rsid w:val="008D7D07"/>
    <w:rsid w:val="008E0846"/>
    <w:rsid w:val="008E1A65"/>
    <w:rsid w:val="008E3EDF"/>
    <w:rsid w:val="008E45A9"/>
    <w:rsid w:val="008E47CD"/>
    <w:rsid w:val="008E5CF5"/>
    <w:rsid w:val="008E6208"/>
    <w:rsid w:val="008E738F"/>
    <w:rsid w:val="008F0F4A"/>
    <w:rsid w:val="008F1AB7"/>
    <w:rsid w:val="008F2AD4"/>
    <w:rsid w:val="008F2BC4"/>
    <w:rsid w:val="008F44B7"/>
    <w:rsid w:val="008F50B7"/>
    <w:rsid w:val="008F510B"/>
    <w:rsid w:val="008F5C73"/>
    <w:rsid w:val="008F5F03"/>
    <w:rsid w:val="008F6C38"/>
    <w:rsid w:val="008F71C2"/>
    <w:rsid w:val="008F7390"/>
    <w:rsid w:val="008F7BEC"/>
    <w:rsid w:val="00900591"/>
    <w:rsid w:val="00900BA7"/>
    <w:rsid w:val="00900DA1"/>
    <w:rsid w:val="0090142A"/>
    <w:rsid w:val="0090219E"/>
    <w:rsid w:val="00902CDC"/>
    <w:rsid w:val="00903300"/>
    <w:rsid w:val="00903846"/>
    <w:rsid w:val="00903B2F"/>
    <w:rsid w:val="00903F74"/>
    <w:rsid w:val="00904C1C"/>
    <w:rsid w:val="00906648"/>
    <w:rsid w:val="0090795E"/>
    <w:rsid w:val="00907A4D"/>
    <w:rsid w:val="00907E31"/>
    <w:rsid w:val="00910BE7"/>
    <w:rsid w:val="009111C0"/>
    <w:rsid w:val="0091131F"/>
    <w:rsid w:val="00911326"/>
    <w:rsid w:val="00911427"/>
    <w:rsid w:val="00912610"/>
    <w:rsid w:val="00912666"/>
    <w:rsid w:val="00912A18"/>
    <w:rsid w:val="00913268"/>
    <w:rsid w:val="0091329B"/>
    <w:rsid w:val="00913758"/>
    <w:rsid w:val="00913FFB"/>
    <w:rsid w:val="0091554C"/>
    <w:rsid w:val="00915F4B"/>
    <w:rsid w:val="009169D0"/>
    <w:rsid w:val="0091774D"/>
    <w:rsid w:val="00921043"/>
    <w:rsid w:val="009210CE"/>
    <w:rsid w:val="00921278"/>
    <w:rsid w:val="009212D1"/>
    <w:rsid w:val="0092172F"/>
    <w:rsid w:val="00921D9F"/>
    <w:rsid w:val="009228DA"/>
    <w:rsid w:val="00922D3D"/>
    <w:rsid w:val="00923E62"/>
    <w:rsid w:val="00924211"/>
    <w:rsid w:val="00924708"/>
    <w:rsid w:val="00924F48"/>
    <w:rsid w:val="00925AC9"/>
    <w:rsid w:val="00925D90"/>
    <w:rsid w:val="00925DC0"/>
    <w:rsid w:val="009263E3"/>
    <w:rsid w:val="00926D89"/>
    <w:rsid w:val="00927C96"/>
    <w:rsid w:val="0093020A"/>
    <w:rsid w:val="00930540"/>
    <w:rsid w:val="00930552"/>
    <w:rsid w:val="009306D4"/>
    <w:rsid w:val="00930C9F"/>
    <w:rsid w:val="009316F6"/>
    <w:rsid w:val="00931B22"/>
    <w:rsid w:val="009337B5"/>
    <w:rsid w:val="00933977"/>
    <w:rsid w:val="00933EF4"/>
    <w:rsid w:val="00934838"/>
    <w:rsid w:val="0093551A"/>
    <w:rsid w:val="00935688"/>
    <w:rsid w:val="00935956"/>
    <w:rsid w:val="0093648E"/>
    <w:rsid w:val="009364A3"/>
    <w:rsid w:val="0093698E"/>
    <w:rsid w:val="00937193"/>
    <w:rsid w:val="009379C6"/>
    <w:rsid w:val="00937B96"/>
    <w:rsid w:val="00937EBF"/>
    <w:rsid w:val="00940D03"/>
    <w:rsid w:val="0094140F"/>
    <w:rsid w:val="009423B7"/>
    <w:rsid w:val="0094391E"/>
    <w:rsid w:val="0094748F"/>
    <w:rsid w:val="009479C6"/>
    <w:rsid w:val="00947C27"/>
    <w:rsid w:val="00950819"/>
    <w:rsid w:val="0095200B"/>
    <w:rsid w:val="009525D3"/>
    <w:rsid w:val="00952F51"/>
    <w:rsid w:val="00954F00"/>
    <w:rsid w:val="00955805"/>
    <w:rsid w:val="00955D5D"/>
    <w:rsid w:val="00955E6F"/>
    <w:rsid w:val="00956999"/>
    <w:rsid w:val="00957016"/>
    <w:rsid w:val="009572A6"/>
    <w:rsid w:val="00957CF3"/>
    <w:rsid w:val="00957FCD"/>
    <w:rsid w:val="00960569"/>
    <w:rsid w:val="00961897"/>
    <w:rsid w:val="009618B3"/>
    <w:rsid w:val="00961AB2"/>
    <w:rsid w:val="00962118"/>
    <w:rsid w:val="009648A9"/>
    <w:rsid w:val="00964A0B"/>
    <w:rsid w:val="00965BD8"/>
    <w:rsid w:val="009661F6"/>
    <w:rsid w:val="00966EA4"/>
    <w:rsid w:val="00967D2B"/>
    <w:rsid w:val="009701E5"/>
    <w:rsid w:val="00970310"/>
    <w:rsid w:val="00970821"/>
    <w:rsid w:val="0097089A"/>
    <w:rsid w:val="00971305"/>
    <w:rsid w:val="00971415"/>
    <w:rsid w:val="00971DD6"/>
    <w:rsid w:val="0097269F"/>
    <w:rsid w:val="00972816"/>
    <w:rsid w:val="00973C93"/>
    <w:rsid w:val="00975027"/>
    <w:rsid w:val="009755BD"/>
    <w:rsid w:val="009803E6"/>
    <w:rsid w:val="00981BD3"/>
    <w:rsid w:val="00982260"/>
    <w:rsid w:val="00982EAE"/>
    <w:rsid w:val="009833D4"/>
    <w:rsid w:val="009841AC"/>
    <w:rsid w:val="00984D33"/>
    <w:rsid w:val="009851F7"/>
    <w:rsid w:val="009854B7"/>
    <w:rsid w:val="00986439"/>
    <w:rsid w:val="0098696A"/>
    <w:rsid w:val="009877BF"/>
    <w:rsid w:val="00990B1C"/>
    <w:rsid w:val="0099113B"/>
    <w:rsid w:val="00991498"/>
    <w:rsid w:val="00991897"/>
    <w:rsid w:val="00992551"/>
    <w:rsid w:val="00992D11"/>
    <w:rsid w:val="00992FBB"/>
    <w:rsid w:val="00993BFA"/>
    <w:rsid w:val="00993DCA"/>
    <w:rsid w:val="00994850"/>
    <w:rsid w:val="009950EF"/>
    <w:rsid w:val="00995228"/>
    <w:rsid w:val="00995547"/>
    <w:rsid w:val="009955F2"/>
    <w:rsid w:val="00995EA2"/>
    <w:rsid w:val="00995EF6"/>
    <w:rsid w:val="00997DB0"/>
    <w:rsid w:val="009A17DA"/>
    <w:rsid w:val="009A24A0"/>
    <w:rsid w:val="009A4B0B"/>
    <w:rsid w:val="009A4ED7"/>
    <w:rsid w:val="009A573F"/>
    <w:rsid w:val="009A5926"/>
    <w:rsid w:val="009A6B1D"/>
    <w:rsid w:val="009A6E82"/>
    <w:rsid w:val="009A6FF5"/>
    <w:rsid w:val="009A7128"/>
    <w:rsid w:val="009A7B78"/>
    <w:rsid w:val="009B0032"/>
    <w:rsid w:val="009B0B78"/>
    <w:rsid w:val="009B1552"/>
    <w:rsid w:val="009B192E"/>
    <w:rsid w:val="009B1F4C"/>
    <w:rsid w:val="009B294A"/>
    <w:rsid w:val="009B295F"/>
    <w:rsid w:val="009B2D7A"/>
    <w:rsid w:val="009B3B85"/>
    <w:rsid w:val="009B3BB9"/>
    <w:rsid w:val="009B4588"/>
    <w:rsid w:val="009B53AD"/>
    <w:rsid w:val="009B59EC"/>
    <w:rsid w:val="009B5C4A"/>
    <w:rsid w:val="009C051D"/>
    <w:rsid w:val="009C084E"/>
    <w:rsid w:val="009C088E"/>
    <w:rsid w:val="009C10AA"/>
    <w:rsid w:val="009C12CF"/>
    <w:rsid w:val="009C13A1"/>
    <w:rsid w:val="009C1F44"/>
    <w:rsid w:val="009C2CC7"/>
    <w:rsid w:val="009C4AA8"/>
    <w:rsid w:val="009C556B"/>
    <w:rsid w:val="009C5CB1"/>
    <w:rsid w:val="009C612E"/>
    <w:rsid w:val="009C6407"/>
    <w:rsid w:val="009C653A"/>
    <w:rsid w:val="009C6688"/>
    <w:rsid w:val="009D1226"/>
    <w:rsid w:val="009D15D9"/>
    <w:rsid w:val="009D224C"/>
    <w:rsid w:val="009D2B3A"/>
    <w:rsid w:val="009D4F4F"/>
    <w:rsid w:val="009D52D7"/>
    <w:rsid w:val="009D6178"/>
    <w:rsid w:val="009D6978"/>
    <w:rsid w:val="009D7186"/>
    <w:rsid w:val="009D7E3D"/>
    <w:rsid w:val="009D7EED"/>
    <w:rsid w:val="009E11DB"/>
    <w:rsid w:val="009E274F"/>
    <w:rsid w:val="009E3237"/>
    <w:rsid w:val="009E341A"/>
    <w:rsid w:val="009E384E"/>
    <w:rsid w:val="009E393A"/>
    <w:rsid w:val="009E3998"/>
    <w:rsid w:val="009E3D89"/>
    <w:rsid w:val="009E4EEA"/>
    <w:rsid w:val="009E51D4"/>
    <w:rsid w:val="009E58EF"/>
    <w:rsid w:val="009E682C"/>
    <w:rsid w:val="009E79F3"/>
    <w:rsid w:val="009F027B"/>
    <w:rsid w:val="009F0D07"/>
    <w:rsid w:val="009F12CF"/>
    <w:rsid w:val="009F217F"/>
    <w:rsid w:val="009F2997"/>
    <w:rsid w:val="009F2D66"/>
    <w:rsid w:val="009F308C"/>
    <w:rsid w:val="009F3B32"/>
    <w:rsid w:val="009F3F52"/>
    <w:rsid w:val="009F51F2"/>
    <w:rsid w:val="009F5762"/>
    <w:rsid w:val="009F5DEE"/>
    <w:rsid w:val="009F6123"/>
    <w:rsid w:val="009F62D5"/>
    <w:rsid w:val="009F69B4"/>
    <w:rsid w:val="009F6E00"/>
    <w:rsid w:val="009F709D"/>
    <w:rsid w:val="009F79DB"/>
    <w:rsid w:val="00A004AC"/>
    <w:rsid w:val="00A022A2"/>
    <w:rsid w:val="00A0282E"/>
    <w:rsid w:val="00A0297B"/>
    <w:rsid w:val="00A0301D"/>
    <w:rsid w:val="00A03FB3"/>
    <w:rsid w:val="00A04BE3"/>
    <w:rsid w:val="00A0501B"/>
    <w:rsid w:val="00A052F8"/>
    <w:rsid w:val="00A053D5"/>
    <w:rsid w:val="00A05614"/>
    <w:rsid w:val="00A0567F"/>
    <w:rsid w:val="00A07547"/>
    <w:rsid w:val="00A07F51"/>
    <w:rsid w:val="00A103F8"/>
    <w:rsid w:val="00A10B7A"/>
    <w:rsid w:val="00A1181B"/>
    <w:rsid w:val="00A11F17"/>
    <w:rsid w:val="00A128D5"/>
    <w:rsid w:val="00A12AE7"/>
    <w:rsid w:val="00A13911"/>
    <w:rsid w:val="00A13C49"/>
    <w:rsid w:val="00A13D3A"/>
    <w:rsid w:val="00A14EC5"/>
    <w:rsid w:val="00A1659B"/>
    <w:rsid w:val="00A16C10"/>
    <w:rsid w:val="00A16DF4"/>
    <w:rsid w:val="00A1709D"/>
    <w:rsid w:val="00A2030A"/>
    <w:rsid w:val="00A208F3"/>
    <w:rsid w:val="00A20FED"/>
    <w:rsid w:val="00A223AE"/>
    <w:rsid w:val="00A229E5"/>
    <w:rsid w:val="00A244EC"/>
    <w:rsid w:val="00A24518"/>
    <w:rsid w:val="00A246C7"/>
    <w:rsid w:val="00A2640C"/>
    <w:rsid w:val="00A266EE"/>
    <w:rsid w:val="00A27519"/>
    <w:rsid w:val="00A2797B"/>
    <w:rsid w:val="00A27C40"/>
    <w:rsid w:val="00A27E71"/>
    <w:rsid w:val="00A30500"/>
    <w:rsid w:val="00A305A9"/>
    <w:rsid w:val="00A318DF"/>
    <w:rsid w:val="00A3203F"/>
    <w:rsid w:val="00A323D1"/>
    <w:rsid w:val="00A32720"/>
    <w:rsid w:val="00A327D5"/>
    <w:rsid w:val="00A3327C"/>
    <w:rsid w:val="00A3373F"/>
    <w:rsid w:val="00A3395E"/>
    <w:rsid w:val="00A34AAD"/>
    <w:rsid w:val="00A34B3F"/>
    <w:rsid w:val="00A34C78"/>
    <w:rsid w:val="00A36A40"/>
    <w:rsid w:val="00A37D9D"/>
    <w:rsid w:val="00A403FF"/>
    <w:rsid w:val="00A40F4B"/>
    <w:rsid w:val="00A41B33"/>
    <w:rsid w:val="00A43066"/>
    <w:rsid w:val="00A4336B"/>
    <w:rsid w:val="00A436E4"/>
    <w:rsid w:val="00A44195"/>
    <w:rsid w:val="00A44208"/>
    <w:rsid w:val="00A44C61"/>
    <w:rsid w:val="00A44D3B"/>
    <w:rsid w:val="00A45245"/>
    <w:rsid w:val="00A45B16"/>
    <w:rsid w:val="00A45B73"/>
    <w:rsid w:val="00A46C27"/>
    <w:rsid w:val="00A46E8A"/>
    <w:rsid w:val="00A4725D"/>
    <w:rsid w:val="00A47B88"/>
    <w:rsid w:val="00A47D6A"/>
    <w:rsid w:val="00A5089C"/>
    <w:rsid w:val="00A508C7"/>
    <w:rsid w:val="00A509C5"/>
    <w:rsid w:val="00A50EF7"/>
    <w:rsid w:val="00A5187D"/>
    <w:rsid w:val="00A52664"/>
    <w:rsid w:val="00A52BF2"/>
    <w:rsid w:val="00A53C95"/>
    <w:rsid w:val="00A5440F"/>
    <w:rsid w:val="00A5463F"/>
    <w:rsid w:val="00A54F82"/>
    <w:rsid w:val="00A560B0"/>
    <w:rsid w:val="00A56262"/>
    <w:rsid w:val="00A60C5A"/>
    <w:rsid w:val="00A61383"/>
    <w:rsid w:val="00A61CA4"/>
    <w:rsid w:val="00A62028"/>
    <w:rsid w:val="00A621AE"/>
    <w:rsid w:val="00A626C8"/>
    <w:rsid w:val="00A62A1D"/>
    <w:rsid w:val="00A63D5A"/>
    <w:rsid w:val="00A64555"/>
    <w:rsid w:val="00A655AD"/>
    <w:rsid w:val="00A6599E"/>
    <w:rsid w:val="00A659E3"/>
    <w:rsid w:val="00A67D89"/>
    <w:rsid w:val="00A71ADB"/>
    <w:rsid w:val="00A724E0"/>
    <w:rsid w:val="00A726CF"/>
    <w:rsid w:val="00A7271B"/>
    <w:rsid w:val="00A72BC9"/>
    <w:rsid w:val="00A72E1C"/>
    <w:rsid w:val="00A738D0"/>
    <w:rsid w:val="00A740D1"/>
    <w:rsid w:val="00A75816"/>
    <w:rsid w:val="00A76C51"/>
    <w:rsid w:val="00A76E5A"/>
    <w:rsid w:val="00A77451"/>
    <w:rsid w:val="00A776A9"/>
    <w:rsid w:val="00A77FE2"/>
    <w:rsid w:val="00A8000E"/>
    <w:rsid w:val="00A81739"/>
    <w:rsid w:val="00A818B3"/>
    <w:rsid w:val="00A81A24"/>
    <w:rsid w:val="00A822CF"/>
    <w:rsid w:val="00A8274A"/>
    <w:rsid w:val="00A833F5"/>
    <w:rsid w:val="00A84886"/>
    <w:rsid w:val="00A8552E"/>
    <w:rsid w:val="00A85AF3"/>
    <w:rsid w:val="00A86136"/>
    <w:rsid w:val="00A86160"/>
    <w:rsid w:val="00A86288"/>
    <w:rsid w:val="00A86CED"/>
    <w:rsid w:val="00A87E48"/>
    <w:rsid w:val="00A87F46"/>
    <w:rsid w:val="00A9060F"/>
    <w:rsid w:val="00A90E72"/>
    <w:rsid w:val="00A91CA9"/>
    <w:rsid w:val="00A92BD1"/>
    <w:rsid w:val="00A92F29"/>
    <w:rsid w:val="00A93655"/>
    <w:rsid w:val="00A93EC8"/>
    <w:rsid w:val="00A94526"/>
    <w:rsid w:val="00A94B47"/>
    <w:rsid w:val="00A94B86"/>
    <w:rsid w:val="00A952CC"/>
    <w:rsid w:val="00A96393"/>
    <w:rsid w:val="00A963BD"/>
    <w:rsid w:val="00A9695B"/>
    <w:rsid w:val="00AA005E"/>
    <w:rsid w:val="00AA0666"/>
    <w:rsid w:val="00AA0741"/>
    <w:rsid w:val="00AA0C06"/>
    <w:rsid w:val="00AA0F66"/>
    <w:rsid w:val="00AA1519"/>
    <w:rsid w:val="00AA2F51"/>
    <w:rsid w:val="00AA3C75"/>
    <w:rsid w:val="00AA5683"/>
    <w:rsid w:val="00AA57F2"/>
    <w:rsid w:val="00AA587E"/>
    <w:rsid w:val="00AA5AB8"/>
    <w:rsid w:val="00AA6140"/>
    <w:rsid w:val="00AA634C"/>
    <w:rsid w:val="00AA6B1F"/>
    <w:rsid w:val="00AA760A"/>
    <w:rsid w:val="00AB01C7"/>
    <w:rsid w:val="00AB02C7"/>
    <w:rsid w:val="00AB14C8"/>
    <w:rsid w:val="00AB227B"/>
    <w:rsid w:val="00AB230D"/>
    <w:rsid w:val="00AB32D5"/>
    <w:rsid w:val="00AB46A1"/>
    <w:rsid w:val="00AB5185"/>
    <w:rsid w:val="00AB61C9"/>
    <w:rsid w:val="00AB691C"/>
    <w:rsid w:val="00AB6B0B"/>
    <w:rsid w:val="00AB7D25"/>
    <w:rsid w:val="00AC118A"/>
    <w:rsid w:val="00AC139A"/>
    <w:rsid w:val="00AC1694"/>
    <w:rsid w:val="00AC2C46"/>
    <w:rsid w:val="00AC3625"/>
    <w:rsid w:val="00AC42E1"/>
    <w:rsid w:val="00AC44F7"/>
    <w:rsid w:val="00AC4C7B"/>
    <w:rsid w:val="00AC4CAE"/>
    <w:rsid w:val="00AC5043"/>
    <w:rsid w:val="00AC5055"/>
    <w:rsid w:val="00AC5CE3"/>
    <w:rsid w:val="00AC5FE9"/>
    <w:rsid w:val="00AC62C2"/>
    <w:rsid w:val="00AC6742"/>
    <w:rsid w:val="00AC6A4F"/>
    <w:rsid w:val="00AC72D0"/>
    <w:rsid w:val="00AC7AA6"/>
    <w:rsid w:val="00AD12CE"/>
    <w:rsid w:val="00AD2292"/>
    <w:rsid w:val="00AD25BF"/>
    <w:rsid w:val="00AD2C29"/>
    <w:rsid w:val="00AD439F"/>
    <w:rsid w:val="00AD50CD"/>
    <w:rsid w:val="00AD66B3"/>
    <w:rsid w:val="00AD7AE3"/>
    <w:rsid w:val="00AE0636"/>
    <w:rsid w:val="00AE072C"/>
    <w:rsid w:val="00AE07CE"/>
    <w:rsid w:val="00AE093D"/>
    <w:rsid w:val="00AE0E92"/>
    <w:rsid w:val="00AE21B2"/>
    <w:rsid w:val="00AE275A"/>
    <w:rsid w:val="00AE2D9F"/>
    <w:rsid w:val="00AE312D"/>
    <w:rsid w:val="00AE374B"/>
    <w:rsid w:val="00AE390F"/>
    <w:rsid w:val="00AE46E2"/>
    <w:rsid w:val="00AE4778"/>
    <w:rsid w:val="00AE5252"/>
    <w:rsid w:val="00AE54DB"/>
    <w:rsid w:val="00AE6380"/>
    <w:rsid w:val="00AE6A68"/>
    <w:rsid w:val="00AE6B5A"/>
    <w:rsid w:val="00AE7A52"/>
    <w:rsid w:val="00AF2A2F"/>
    <w:rsid w:val="00AF2BC4"/>
    <w:rsid w:val="00AF3017"/>
    <w:rsid w:val="00AF416C"/>
    <w:rsid w:val="00AF4266"/>
    <w:rsid w:val="00AF440D"/>
    <w:rsid w:val="00AF471D"/>
    <w:rsid w:val="00AF472D"/>
    <w:rsid w:val="00AF4A76"/>
    <w:rsid w:val="00AF5D64"/>
    <w:rsid w:val="00AF7E0A"/>
    <w:rsid w:val="00B00DA1"/>
    <w:rsid w:val="00B00E6E"/>
    <w:rsid w:val="00B02AA4"/>
    <w:rsid w:val="00B03BC6"/>
    <w:rsid w:val="00B04C95"/>
    <w:rsid w:val="00B0574C"/>
    <w:rsid w:val="00B05DE1"/>
    <w:rsid w:val="00B0606B"/>
    <w:rsid w:val="00B07F19"/>
    <w:rsid w:val="00B1050F"/>
    <w:rsid w:val="00B112E6"/>
    <w:rsid w:val="00B11451"/>
    <w:rsid w:val="00B11CF5"/>
    <w:rsid w:val="00B129DA"/>
    <w:rsid w:val="00B12B62"/>
    <w:rsid w:val="00B131D3"/>
    <w:rsid w:val="00B1334F"/>
    <w:rsid w:val="00B14382"/>
    <w:rsid w:val="00B15109"/>
    <w:rsid w:val="00B156E6"/>
    <w:rsid w:val="00B166FB"/>
    <w:rsid w:val="00B17BCA"/>
    <w:rsid w:val="00B202C8"/>
    <w:rsid w:val="00B21109"/>
    <w:rsid w:val="00B21817"/>
    <w:rsid w:val="00B21CD4"/>
    <w:rsid w:val="00B22FB7"/>
    <w:rsid w:val="00B2326D"/>
    <w:rsid w:val="00B23C89"/>
    <w:rsid w:val="00B25820"/>
    <w:rsid w:val="00B25FB7"/>
    <w:rsid w:val="00B2658A"/>
    <w:rsid w:val="00B26BF8"/>
    <w:rsid w:val="00B26C19"/>
    <w:rsid w:val="00B271F3"/>
    <w:rsid w:val="00B2745D"/>
    <w:rsid w:val="00B27C8B"/>
    <w:rsid w:val="00B27DB8"/>
    <w:rsid w:val="00B30EA4"/>
    <w:rsid w:val="00B32127"/>
    <w:rsid w:val="00B3402B"/>
    <w:rsid w:val="00B36797"/>
    <w:rsid w:val="00B3694E"/>
    <w:rsid w:val="00B36A46"/>
    <w:rsid w:val="00B36CE3"/>
    <w:rsid w:val="00B378B8"/>
    <w:rsid w:val="00B37A11"/>
    <w:rsid w:val="00B40C67"/>
    <w:rsid w:val="00B41212"/>
    <w:rsid w:val="00B414CB"/>
    <w:rsid w:val="00B4195C"/>
    <w:rsid w:val="00B42408"/>
    <w:rsid w:val="00B4606D"/>
    <w:rsid w:val="00B47F16"/>
    <w:rsid w:val="00B505CD"/>
    <w:rsid w:val="00B50E40"/>
    <w:rsid w:val="00B514B0"/>
    <w:rsid w:val="00B517D2"/>
    <w:rsid w:val="00B52F8D"/>
    <w:rsid w:val="00B5426C"/>
    <w:rsid w:val="00B5465B"/>
    <w:rsid w:val="00B55024"/>
    <w:rsid w:val="00B5606A"/>
    <w:rsid w:val="00B56276"/>
    <w:rsid w:val="00B572B5"/>
    <w:rsid w:val="00B5767E"/>
    <w:rsid w:val="00B57915"/>
    <w:rsid w:val="00B600D4"/>
    <w:rsid w:val="00B60AFE"/>
    <w:rsid w:val="00B61278"/>
    <w:rsid w:val="00B612B8"/>
    <w:rsid w:val="00B612E9"/>
    <w:rsid w:val="00B614E5"/>
    <w:rsid w:val="00B61B60"/>
    <w:rsid w:val="00B63521"/>
    <w:rsid w:val="00B6367B"/>
    <w:rsid w:val="00B63693"/>
    <w:rsid w:val="00B6380C"/>
    <w:rsid w:val="00B63A08"/>
    <w:rsid w:val="00B63A70"/>
    <w:rsid w:val="00B63B75"/>
    <w:rsid w:val="00B6442D"/>
    <w:rsid w:val="00B64920"/>
    <w:rsid w:val="00B65223"/>
    <w:rsid w:val="00B65E07"/>
    <w:rsid w:val="00B66148"/>
    <w:rsid w:val="00B66410"/>
    <w:rsid w:val="00B6680F"/>
    <w:rsid w:val="00B66B6E"/>
    <w:rsid w:val="00B6716E"/>
    <w:rsid w:val="00B72EFB"/>
    <w:rsid w:val="00B741A6"/>
    <w:rsid w:val="00B74CC7"/>
    <w:rsid w:val="00B76E10"/>
    <w:rsid w:val="00B77506"/>
    <w:rsid w:val="00B804AE"/>
    <w:rsid w:val="00B842C5"/>
    <w:rsid w:val="00B84589"/>
    <w:rsid w:val="00B848C2"/>
    <w:rsid w:val="00B86B52"/>
    <w:rsid w:val="00B872D6"/>
    <w:rsid w:val="00B87652"/>
    <w:rsid w:val="00B87A88"/>
    <w:rsid w:val="00B87F13"/>
    <w:rsid w:val="00B9047A"/>
    <w:rsid w:val="00B9060E"/>
    <w:rsid w:val="00B90CDF"/>
    <w:rsid w:val="00B91E53"/>
    <w:rsid w:val="00B92485"/>
    <w:rsid w:val="00B924BC"/>
    <w:rsid w:val="00B937A1"/>
    <w:rsid w:val="00B942E0"/>
    <w:rsid w:val="00B94D58"/>
    <w:rsid w:val="00B957D3"/>
    <w:rsid w:val="00B95917"/>
    <w:rsid w:val="00B9618C"/>
    <w:rsid w:val="00B97EA9"/>
    <w:rsid w:val="00BA130D"/>
    <w:rsid w:val="00BA2246"/>
    <w:rsid w:val="00BA2A04"/>
    <w:rsid w:val="00BA3031"/>
    <w:rsid w:val="00BA3132"/>
    <w:rsid w:val="00BA31C4"/>
    <w:rsid w:val="00BA3CAF"/>
    <w:rsid w:val="00BA69E7"/>
    <w:rsid w:val="00BA6D61"/>
    <w:rsid w:val="00BA7196"/>
    <w:rsid w:val="00BB08FD"/>
    <w:rsid w:val="00BB1A9C"/>
    <w:rsid w:val="00BB509C"/>
    <w:rsid w:val="00BB53B1"/>
    <w:rsid w:val="00BB5893"/>
    <w:rsid w:val="00BB599A"/>
    <w:rsid w:val="00BC1394"/>
    <w:rsid w:val="00BC341E"/>
    <w:rsid w:val="00BC3FA0"/>
    <w:rsid w:val="00BC44FE"/>
    <w:rsid w:val="00BC4693"/>
    <w:rsid w:val="00BC4ED2"/>
    <w:rsid w:val="00BC50E0"/>
    <w:rsid w:val="00BC574D"/>
    <w:rsid w:val="00BC5B97"/>
    <w:rsid w:val="00BC610A"/>
    <w:rsid w:val="00BC65D4"/>
    <w:rsid w:val="00BC6723"/>
    <w:rsid w:val="00BC6FEA"/>
    <w:rsid w:val="00BC7AC0"/>
    <w:rsid w:val="00BD17C4"/>
    <w:rsid w:val="00BD1D87"/>
    <w:rsid w:val="00BD28F4"/>
    <w:rsid w:val="00BD2CB9"/>
    <w:rsid w:val="00BD45A2"/>
    <w:rsid w:val="00BD52CB"/>
    <w:rsid w:val="00BD5D18"/>
    <w:rsid w:val="00BD6394"/>
    <w:rsid w:val="00BD74B0"/>
    <w:rsid w:val="00BD76F8"/>
    <w:rsid w:val="00BE101F"/>
    <w:rsid w:val="00BE1077"/>
    <w:rsid w:val="00BE326C"/>
    <w:rsid w:val="00BE3321"/>
    <w:rsid w:val="00BE3F14"/>
    <w:rsid w:val="00BE4D9A"/>
    <w:rsid w:val="00BE4F0E"/>
    <w:rsid w:val="00BE5486"/>
    <w:rsid w:val="00BE55C8"/>
    <w:rsid w:val="00BE6521"/>
    <w:rsid w:val="00BE6950"/>
    <w:rsid w:val="00BE6C77"/>
    <w:rsid w:val="00BE7798"/>
    <w:rsid w:val="00BE7A6F"/>
    <w:rsid w:val="00BF09DD"/>
    <w:rsid w:val="00BF0E7C"/>
    <w:rsid w:val="00BF1593"/>
    <w:rsid w:val="00BF169E"/>
    <w:rsid w:val="00BF1B77"/>
    <w:rsid w:val="00BF3021"/>
    <w:rsid w:val="00BF316D"/>
    <w:rsid w:val="00BF361B"/>
    <w:rsid w:val="00BF6569"/>
    <w:rsid w:val="00BF6C45"/>
    <w:rsid w:val="00BF7BAF"/>
    <w:rsid w:val="00BF7E90"/>
    <w:rsid w:val="00C00627"/>
    <w:rsid w:val="00C02594"/>
    <w:rsid w:val="00C0335D"/>
    <w:rsid w:val="00C036DD"/>
    <w:rsid w:val="00C03853"/>
    <w:rsid w:val="00C03C06"/>
    <w:rsid w:val="00C05BF5"/>
    <w:rsid w:val="00C074DC"/>
    <w:rsid w:val="00C10380"/>
    <w:rsid w:val="00C10737"/>
    <w:rsid w:val="00C11B2B"/>
    <w:rsid w:val="00C11EBA"/>
    <w:rsid w:val="00C12514"/>
    <w:rsid w:val="00C12993"/>
    <w:rsid w:val="00C13030"/>
    <w:rsid w:val="00C13111"/>
    <w:rsid w:val="00C1458D"/>
    <w:rsid w:val="00C1487D"/>
    <w:rsid w:val="00C15785"/>
    <w:rsid w:val="00C15B32"/>
    <w:rsid w:val="00C15DBB"/>
    <w:rsid w:val="00C16320"/>
    <w:rsid w:val="00C16F68"/>
    <w:rsid w:val="00C172C6"/>
    <w:rsid w:val="00C17B30"/>
    <w:rsid w:val="00C2107A"/>
    <w:rsid w:val="00C211FF"/>
    <w:rsid w:val="00C2140F"/>
    <w:rsid w:val="00C219BA"/>
    <w:rsid w:val="00C21CE7"/>
    <w:rsid w:val="00C21E9C"/>
    <w:rsid w:val="00C22AAA"/>
    <w:rsid w:val="00C23D19"/>
    <w:rsid w:val="00C240C8"/>
    <w:rsid w:val="00C24C4A"/>
    <w:rsid w:val="00C24EBB"/>
    <w:rsid w:val="00C267A1"/>
    <w:rsid w:val="00C26B5A"/>
    <w:rsid w:val="00C26B78"/>
    <w:rsid w:val="00C270FE"/>
    <w:rsid w:val="00C27709"/>
    <w:rsid w:val="00C301BB"/>
    <w:rsid w:val="00C3056D"/>
    <w:rsid w:val="00C3095F"/>
    <w:rsid w:val="00C30AE8"/>
    <w:rsid w:val="00C333E3"/>
    <w:rsid w:val="00C33E0E"/>
    <w:rsid w:val="00C33EB0"/>
    <w:rsid w:val="00C34C04"/>
    <w:rsid w:val="00C354B1"/>
    <w:rsid w:val="00C3563B"/>
    <w:rsid w:val="00C35C65"/>
    <w:rsid w:val="00C35DA7"/>
    <w:rsid w:val="00C36B88"/>
    <w:rsid w:val="00C36D08"/>
    <w:rsid w:val="00C408E4"/>
    <w:rsid w:val="00C40B23"/>
    <w:rsid w:val="00C40F37"/>
    <w:rsid w:val="00C41716"/>
    <w:rsid w:val="00C42352"/>
    <w:rsid w:val="00C423C8"/>
    <w:rsid w:val="00C42BC0"/>
    <w:rsid w:val="00C4399C"/>
    <w:rsid w:val="00C44459"/>
    <w:rsid w:val="00C45D0C"/>
    <w:rsid w:val="00C46A32"/>
    <w:rsid w:val="00C46E8E"/>
    <w:rsid w:val="00C470EF"/>
    <w:rsid w:val="00C475C5"/>
    <w:rsid w:val="00C47FDB"/>
    <w:rsid w:val="00C50D57"/>
    <w:rsid w:val="00C51256"/>
    <w:rsid w:val="00C5250D"/>
    <w:rsid w:val="00C53193"/>
    <w:rsid w:val="00C537C8"/>
    <w:rsid w:val="00C537F5"/>
    <w:rsid w:val="00C539CF"/>
    <w:rsid w:val="00C55749"/>
    <w:rsid w:val="00C56B71"/>
    <w:rsid w:val="00C60130"/>
    <w:rsid w:val="00C60DB4"/>
    <w:rsid w:val="00C6180E"/>
    <w:rsid w:val="00C62E06"/>
    <w:rsid w:val="00C638E7"/>
    <w:rsid w:val="00C6393A"/>
    <w:rsid w:val="00C63EDC"/>
    <w:rsid w:val="00C64485"/>
    <w:rsid w:val="00C64755"/>
    <w:rsid w:val="00C64A9C"/>
    <w:rsid w:val="00C64EB3"/>
    <w:rsid w:val="00C652DE"/>
    <w:rsid w:val="00C65561"/>
    <w:rsid w:val="00C66917"/>
    <w:rsid w:val="00C66B9A"/>
    <w:rsid w:val="00C7087B"/>
    <w:rsid w:val="00C71A38"/>
    <w:rsid w:val="00C71D47"/>
    <w:rsid w:val="00C7205E"/>
    <w:rsid w:val="00C72D0E"/>
    <w:rsid w:val="00C73103"/>
    <w:rsid w:val="00C735BA"/>
    <w:rsid w:val="00C73F70"/>
    <w:rsid w:val="00C74010"/>
    <w:rsid w:val="00C7414B"/>
    <w:rsid w:val="00C74ECC"/>
    <w:rsid w:val="00C75002"/>
    <w:rsid w:val="00C755B5"/>
    <w:rsid w:val="00C759FF"/>
    <w:rsid w:val="00C7603E"/>
    <w:rsid w:val="00C77458"/>
    <w:rsid w:val="00C80246"/>
    <w:rsid w:val="00C802EB"/>
    <w:rsid w:val="00C80F36"/>
    <w:rsid w:val="00C8250F"/>
    <w:rsid w:val="00C82743"/>
    <w:rsid w:val="00C82928"/>
    <w:rsid w:val="00C82A1C"/>
    <w:rsid w:val="00C82B88"/>
    <w:rsid w:val="00C831CA"/>
    <w:rsid w:val="00C85556"/>
    <w:rsid w:val="00C8655B"/>
    <w:rsid w:val="00C86DA3"/>
    <w:rsid w:val="00C87B4F"/>
    <w:rsid w:val="00C91077"/>
    <w:rsid w:val="00C911EC"/>
    <w:rsid w:val="00C93B62"/>
    <w:rsid w:val="00C95094"/>
    <w:rsid w:val="00C95177"/>
    <w:rsid w:val="00C95D5C"/>
    <w:rsid w:val="00C96369"/>
    <w:rsid w:val="00C97C60"/>
    <w:rsid w:val="00C97FD3"/>
    <w:rsid w:val="00CA0C90"/>
    <w:rsid w:val="00CA14A9"/>
    <w:rsid w:val="00CA1809"/>
    <w:rsid w:val="00CA2591"/>
    <w:rsid w:val="00CA2780"/>
    <w:rsid w:val="00CA2C06"/>
    <w:rsid w:val="00CA318F"/>
    <w:rsid w:val="00CA39F2"/>
    <w:rsid w:val="00CA4E47"/>
    <w:rsid w:val="00CA5302"/>
    <w:rsid w:val="00CA59DE"/>
    <w:rsid w:val="00CA5B93"/>
    <w:rsid w:val="00CA674E"/>
    <w:rsid w:val="00CA698B"/>
    <w:rsid w:val="00CA7C81"/>
    <w:rsid w:val="00CB0AA3"/>
    <w:rsid w:val="00CB1947"/>
    <w:rsid w:val="00CB384C"/>
    <w:rsid w:val="00CB41E6"/>
    <w:rsid w:val="00CB4491"/>
    <w:rsid w:val="00CB50F7"/>
    <w:rsid w:val="00CB62C1"/>
    <w:rsid w:val="00CB6363"/>
    <w:rsid w:val="00CB6684"/>
    <w:rsid w:val="00CB7765"/>
    <w:rsid w:val="00CC0029"/>
    <w:rsid w:val="00CC00D8"/>
    <w:rsid w:val="00CC02E1"/>
    <w:rsid w:val="00CC3309"/>
    <w:rsid w:val="00CC3FD5"/>
    <w:rsid w:val="00CC40AD"/>
    <w:rsid w:val="00CC4ADF"/>
    <w:rsid w:val="00CC4AEF"/>
    <w:rsid w:val="00CC58F4"/>
    <w:rsid w:val="00CC66ED"/>
    <w:rsid w:val="00CC6D94"/>
    <w:rsid w:val="00CC703F"/>
    <w:rsid w:val="00CC7760"/>
    <w:rsid w:val="00CD02A3"/>
    <w:rsid w:val="00CD0361"/>
    <w:rsid w:val="00CD0BD6"/>
    <w:rsid w:val="00CD1A91"/>
    <w:rsid w:val="00CD2792"/>
    <w:rsid w:val="00CD344A"/>
    <w:rsid w:val="00CD3702"/>
    <w:rsid w:val="00CD59A0"/>
    <w:rsid w:val="00CD6080"/>
    <w:rsid w:val="00CD64BD"/>
    <w:rsid w:val="00CD6D8A"/>
    <w:rsid w:val="00CD7BA7"/>
    <w:rsid w:val="00CE1EB9"/>
    <w:rsid w:val="00CE28C0"/>
    <w:rsid w:val="00CE3555"/>
    <w:rsid w:val="00CE53F9"/>
    <w:rsid w:val="00CE581F"/>
    <w:rsid w:val="00CE7404"/>
    <w:rsid w:val="00CF02CE"/>
    <w:rsid w:val="00CF2390"/>
    <w:rsid w:val="00CF3514"/>
    <w:rsid w:val="00CF478C"/>
    <w:rsid w:val="00CF4A74"/>
    <w:rsid w:val="00CF500D"/>
    <w:rsid w:val="00CF6081"/>
    <w:rsid w:val="00CF6888"/>
    <w:rsid w:val="00D009D6"/>
    <w:rsid w:val="00D00FA4"/>
    <w:rsid w:val="00D01C91"/>
    <w:rsid w:val="00D02750"/>
    <w:rsid w:val="00D02F8E"/>
    <w:rsid w:val="00D049E5"/>
    <w:rsid w:val="00D04F0A"/>
    <w:rsid w:val="00D06FFD"/>
    <w:rsid w:val="00D10041"/>
    <w:rsid w:val="00D102B1"/>
    <w:rsid w:val="00D11CF4"/>
    <w:rsid w:val="00D11D2A"/>
    <w:rsid w:val="00D12C67"/>
    <w:rsid w:val="00D12EC1"/>
    <w:rsid w:val="00D13781"/>
    <w:rsid w:val="00D159B8"/>
    <w:rsid w:val="00D15EA2"/>
    <w:rsid w:val="00D160FF"/>
    <w:rsid w:val="00D165A6"/>
    <w:rsid w:val="00D175F2"/>
    <w:rsid w:val="00D17607"/>
    <w:rsid w:val="00D2162A"/>
    <w:rsid w:val="00D24D1F"/>
    <w:rsid w:val="00D24DBB"/>
    <w:rsid w:val="00D25469"/>
    <w:rsid w:val="00D25F19"/>
    <w:rsid w:val="00D26180"/>
    <w:rsid w:val="00D27800"/>
    <w:rsid w:val="00D27CCB"/>
    <w:rsid w:val="00D3044E"/>
    <w:rsid w:val="00D30CE1"/>
    <w:rsid w:val="00D319AB"/>
    <w:rsid w:val="00D326EB"/>
    <w:rsid w:val="00D333A7"/>
    <w:rsid w:val="00D3402E"/>
    <w:rsid w:val="00D34524"/>
    <w:rsid w:val="00D34579"/>
    <w:rsid w:val="00D348B1"/>
    <w:rsid w:val="00D3514D"/>
    <w:rsid w:val="00D35970"/>
    <w:rsid w:val="00D36037"/>
    <w:rsid w:val="00D36153"/>
    <w:rsid w:val="00D372A4"/>
    <w:rsid w:val="00D3747E"/>
    <w:rsid w:val="00D3751C"/>
    <w:rsid w:val="00D37BFB"/>
    <w:rsid w:val="00D37C7B"/>
    <w:rsid w:val="00D37EE8"/>
    <w:rsid w:val="00D41C84"/>
    <w:rsid w:val="00D42B74"/>
    <w:rsid w:val="00D44083"/>
    <w:rsid w:val="00D44844"/>
    <w:rsid w:val="00D44A23"/>
    <w:rsid w:val="00D44C1F"/>
    <w:rsid w:val="00D454D3"/>
    <w:rsid w:val="00D5093E"/>
    <w:rsid w:val="00D51BDB"/>
    <w:rsid w:val="00D51FE6"/>
    <w:rsid w:val="00D52613"/>
    <w:rsid w:val="00D53ACD"/>
    <w:rsid w:val="00D54CDC"/>
    <w:rsid w:val="00D55961"/>
    <w:rsid w:val="00D55F62"/>
    <w:rsid w:val="00D565C9"/>
    <w:rsid w:val="00D567D9"/>
    <w:rsid w:val="00D56C5E"/>
    <w:rsid w:val="00D57815"/>
    <w:rsid w:val="00D60206"/>
    <w:rsid w:val="00D6032C"/>
    <w:rsid w:val="00D604F1"/>
    <w:rsid w:val="00D60F06"/>
    <w:rsid w:val="00D611A7"/>
    <w:rsid w:val="00D6228B"/>
    <w:rsid w:val="00D627A2"/>
    <w:rsid w:val="00D63685"/>
    <w:rsid w:val="00D636B2"/>
    <w:rsid w:val="00D63E23"/>
    <w:rsid w:val="00D647D0"/>
    <w:rsid w:val="00D650CF"/>
    <w:rsid w:val="00D655D0"/>
    <w:rsid w:val="00D65DCB"/>
    <w:rsid w:val="00D66A2C"/>
    <w:rsid w:val="00D66B63"/>
    <w:rsid w:val="00D67EFB"/>
    <w:rsid w:val="00D7006A"/>
    <w:rsid w:val="00D70915"/>
    <w:rsid w:val="00D70A6B"/>
    <w:rsid w:val="00D7131C"/>
    <w:rsid w:val="00D71927"/>
    <w:rsid w:val="00D71F9D"/>
    <w:rsid w:val="00D734AB"/>
    <w:rsid w:val="00D735F2"/>
    <w:rsid w:val="00D74293"/>
    <w:rsid w:val="00D74E4F"/>
    <w:rsid w:val="00D754C4"/>
    <w:rsid w:val="00D75651"/>
    <w:rsid w:val="00D7569C"/>
    <w:rsid w:val="00D75F76"/>
    <w:rsid w:val="00D76FC2"/>
    <w:rsid w:val="00D8112F"/>
    <w:rsid w:val="00D81516"/>
    <w:rsid w:val="00D82AE1"/>
    <w:rsid w:val="00D82B5E"/>
    <w:rsid w:val="00D83A96"/>
    <w:rsid w:val="00D8423A"/>
    <w:rsid w:val="00D84CC8"/>
    <w:rsid w:val="00D84F72"/>
    <w:rsid w:val="00D853B0"/>
    <w:rsid w:val="00D85D6E"/>
    <w:rsid w:val="00D8609E"/>
    <w:rsid w:val="00D87DE3"/>
    <w:rsid w:val="00D945D1"/>
    <w:rsid w:val="00D95D6D"/>
    <w:rsid w:val="00D960C3"/>
    <w:rsid w:val="00D97A41"/>
    <w:rsid w:val="00DA04FE"/>
    <w:rsid w:val="00DA1129"/>
    <w:rsid w:val="00DA17AE"/>
    <w:rsid w:val="00DA1A25"/>
    <w:rsid w:val="00DA2311"/>
    <w:rsid w:val="00DA2E3B"/>
    <w:rsid w:val="00DA3145"/>
    <w:rsid w:val="00DA338B"/>
    <w:rsid w:val="00DA3522"/>
    <w:rsid w:val="00DA4156"/>
    <w:rsid w:val="00DA56E5"/>
    <w:rsid w:val="00DA75F4"/>
    <w:rsid w:val="00DA7A00"/>
    <w:rsid w:val="00DA7E8F"/>
    <w:rsid w:val="00DA7F9F"/>
    <w:rsid w:val="00DB085F"/>
    <w:rsid w:val="00DB1901"/>
    <w:rsid w:val="00DB1A92"/>
    <w:rsid w:val="00DB27BF"/>
    <w:rsid w:val="00DB2946"/>
    <w:rsid w:val="00DB3F06"/>
    <w:rsid w:val="00DB42E9"/>
    <w:rsid w:val="00DB4603"/>
    <w:rsid w:val="00DB52FC"/>
    <w:rsid w:val="00DB5982"/>
    <w:rsid w:val="00DB59D6"/>
    <w:rsid w:val="00DB5C35"/>
    <w:rsid w:val="00DB5EEC"/>
    <w:rsid w:val="00DB6901"/>
    <w:rsid w:val="00DB6F75"/>
    <w:rsid w:val="00DB77F9"/>
    <w:rsid w:val="00DB782F"/>
    <w:rsid w:val="00DB795E"/>
    <w:rsid w:val="00DC0214"/>
    <w:rsid w:val="00DC0318"/>
    <w:rsid w:val="00DC04CB"/>
    <w:rsid w:val="00DC18D0"/>
    <w:rsid w:val="00DC1977"/>
    <w:rsid w:val="00DC449D"/>
    <w:rsid w:val="00DC4B4A"/>
    <w:rsid w:val="00DC55C5"/>
    <w:rsid w:val="00DC63B8"/>
    <w:rsid w:val="00DC6C62"/>
    <w:rsid w:val="00DC7B2B"/>
    <w:rsid w:val="00DD1087"/>
    <w:rsid w:val="00DD213D"/>
    <w:rsid w:val="00DD2836"/>
    <w:rsid w:val="00DD2FD4"/>
    <w:rsid w:val="00DD3A81"/>
    <w:rsid w:val="00DD42D9"/>
    <w:rsid w:val="00DD7C08"/>
    <w:rsid w:val="00DE041A"/>
    <w:rsid w:val="00DE0D48"/>
    <w:rsid w:val="00DE1F7D"/>
    <w:rsid w:val="00DE1FED"/>
    <w:rsid w:val="00DE2412"/>
    <w:rsid w:val="00DE2609"/>
    <w:rsid w:val="00DE407E"/>
    <w:rsid w:val="00DE5112"/>
    <w:rsid w:val="00DE52C3"/>
    <w:rsid w:val="00DE6802"/>
    <w:rsid w:val="00DE6A50"/>
    <w:rsid w:val="00DE7143"/>
    <w:rsid w:val="00DE7215"/>
    <w:rsid w:val="00DE76B3"/>
    <w:rsid w:val="00DF008B"/>
    <w:rsid w:val="00DF3464"/>
    <w:rsid w:val="00DF4229"/>
    <w:rsid w:val="00DF43DB"/>
    <w:rsid w:val="00DF4688"/>
    <w:rsid w:val="00DF4720"/>
    <w:rsid w:val="00DF5917"/>
    <w:rsid w:val="00DF5927"/>
    <w:rsid w:val="00DF5AD7"/>
    <w:rsid w:val="00DF5B7C"/>
    <w:rsid w:val="00DF626E"/>
    <w:rsid w:val="00DF676F"/>
    <w:rsid w:val="00DF6776"/>
    <w:rsid w:val="00DF7401"/>
    <w:rsid w:val="00E002E4"/>
    <w:rsid w:val="00E0148E"/>
    <w:rsid w:val="00E0364F"/>
    <w:rsid w:val="00E03754"/>
    <w:rsid w:val="00E04CBC"/>
    <w:rsid w:val="00E05015"/>
    <w:rsid w:val="00E0572B"/>
    <w:rsid w:val="00E05C51"/>
    <w:rsid w:val="00E05F02"/>
    <w:rsid w:val="00E06B23"/>
    <w:rsid w:val="00E06D25"/>
    <w:rsid w:val="00E070C6"/>
    <w:rsid w:val="00E07452"/>
    <w:rsid w:val="00E07D43"/>
    <w:rsid w:val="00E07E8B"/>
    <w:rsid w:val="00E10F78"/>
    <w:rsid w:val="00E11532"/>
    <w:rsid w:val="00E11BB1"/>
    <w:rsid w:val="00E11E06"/>
    <w:rsid w:val="00E1204E"/>
    <w:rsid w:val="00E12144"/>
    <w:rsid w:val="00E12684"/>
    <w:rsid w:val="00E12D24"/>
    <w:rsid w:val="00E132AA"/>
    <w:rsid w:val="00E1337A"/>
    <w:rsid w:val="00E13671"/>
    <w:rsid w:val="00E1369F"/>
    <w:rsid w:val="00E1378E"/>
    <w:rsid w:val="00E149C7"/>
    <w:rsid w:val="00E14EA9"/>
    <w:rsid w:val="00E1606F"/>
    <w:rsid w:val="00E1669A"/>
    <w:rsid w:val="00E170F7"/>
    <w:rsid w:val="00E17A55"/>
    <w:rsid w:val="00E21784"/>
    <w:rsid w:val="00E23E7F"/>
    <w:rsid w:val="00E24BEF"/>
    <w:rsid w:val="00E25F2F"/>
    <w:rsid w:val="00E2638D"/>
    <w:rsid w:val="00E26592"/>
    <w:rsid w:val="00E26FF0"/>
    <w:rsid w:val="00E272A5"/>
    <w:rsid w:val="00E27CDB"/>
    <w:rsid w:val="00E3004B"/>
    <w:rsid w:val="00E30B20"/>
    <w:rsid w:val="00E31303"/>
    <w:rsid w:val="00E31FAD"/>
    <w:rsid w:val="00E32475"/>
    <w:rsid w:val="00E32D56"/>
    <w:rsid w:val="00E32F3C"/>
    <w:rsid w:val="00E33947"/>
    <w:rsid w:val="00E33A5F"/>
    <w:rsid w:val="00E34246"/>
    <w:rsid w:val="00E346A8"/>
    <w:rsid w:val="00E34EC8"/>
    <w:rsid w:val="00E350B0"/>
    <w:rsid w:val="00E35321"/>
    <w:rsid w:val="00E35DE0"/>
    <w:rsid w:val="00E3637B"/>
    <w:rsid w:val="00E36EF6"/>
    <w:rsid w:val="00E37640"/>
    <w:rsid w:val="00E408A0"/>
    <w:rsid w:val="00E428EF"/>
    <w:rsid w:val="00E42FDA"/>
    <w:rsid w:val="00E4359C"/>
    <w:rsid w:val="00E43909"/>
    <w:rsid w:val="00E43B50"/>
    <w:rsid w:val="00E44405"/>
    <w:rsid w:val="00E4453E"/>
    <w:rsid w:val="00E4501C"/>
    <w:rsid w:val="00E45BBB"/>
    <w:rsid w:val="00E45F31"/>
    <w:rsid w:val="00E46F71"/>
    <w:rsid w:val="00E471B1"/>
    <w:rsid w:val="00E50266"/>
    <w:rsid w:val="00E502BE"/>
    <w:rsid w:val="00E507ED"/>
    <w:rsid w:val="00E50B8B"/>
    <w:rsid w:val="00E51128"/>
    <w:rsid w:val="00E517C7"/>
    <w:rsid w:val="00E53C80"/>
    <w:rsid w:val="00E5401F"/>
    <w:rsid w:val="00E54337"/>
    <w:rsid w:val="00E55559"/>
    <w:rsid w:val="00E5587F"/>
    <w:rsid w:val="00E55977"/>
    <w:rsid w:val="00E56CAA"/>
    <w:rsid w:val="00E571FB"/>
    <w:rsid w:val="00E5760F"/>
    <w:rsid w:val="00E60FFB"/>
    <w:rsid w:val="00E614FF"/>
    <w:rsid w:val="00E620B1"/>
    <w:rsid w:val="00E62637"/>
    <w:rsid w:val="00E639ED"/>
    <w:rsid w:val="00E63E5B"/>
    <w:rsid w:val="00E63EDA"/>
    <w:rsid w:val="00E63F75"/>
    <w:rsid w:val="00E6405A"/>
    <w:rsid w:val="00E6439D"/>
    <w:rsid w:val="00E6510D"/>
    <w:rsid w:val="00E65D30"/>
    <w:rsid w:val="00E65E12"/>
    <w:rsid w:val="00E65E46"/>
    <w:rsid w:val="00E6666D"/>
    <w:rsid w:val="00E67AF2"/>
    <w:rsid w:val="00E70AE0"/>
    <w:rsid w:val="00E710BF"/>
    <w:rsid w:val="00E717CD"/>
    <w:rsid w:val="00E71A1B"/>
    <w:rsid w:val="00E71F35"/>
    <w:rsid w:val="00E72F45"/>
    <w:rsid w:val="00E7328A"/>
    <w:rsid w:val="00E73B27"/>
    <w:rsid w:val="00E741D1"/>
    <w:rsid w:val="00E745B9"/>
    <w:rsid w:val="00E74F03"/>
    <w:rsid w:val="00E7551A"/>
    <w:rsid w:val="00E75E07"/>
    <w:rsid w:val="00E764E2"/>
    <w:rsid w:val="00E768CD"/>
    <w:rsid w:val="00E76AB3"/>
    <w:rsid w:val="00E76D20"/>
    <w:rsid w:val="00E77E0F"/>
    <w:rsid w:val="00E80546"/>
    <w:rsid w:val="00E80BEB"/>
    <w:rsid w:val="00E810BD"/>
    <w:rsid w:val="00E81357"/>
    <w:rsid w:val="00E8155E"/>
    <w:rsid w:val="00E81588"/>
    <w:rsid w:val="00E82E5C"/>
    <w:rsid w:val="00E82E96"/>
    <w:rsid w:val="00E837E3"/>
    <w:rsid w:val="00E83E7B"/>
    <w:rsid w:val="00E84D83"/>
    <w:rsid w:val="00E850F6"/>
    <w:rsid w:val="00E85891"/>
    <w:rsid w:val="00E86054"/>
    <w:rsid w:val="00E8612A"/>
    <w:rsid w:val="00E86591"/>
    <w:rsid w:val="00E908B6"/>
    <w:rsid w:val="00E91018"/>
    <w:rsid w:val="00E91839"/>
    <w:rsid w:val="00E92608"/>
    <w:rsid w:val="00E92735"/>
    <w:rsid w:val="00E92E77"/>
    <w:rsid w:val="00E92F06"/>
    <w:rsid w:val="00E92F14"/>
    <w:rsid w:val="00E93240"/>
    <w:rsid w:val="00E94060"/>
    <w:rsid w:val="00E94959"/>
    <w:rsid w:val="00E94D43"/>
    <w:rsid w:val="00E94F72"/>
    <w:rsid w:val="00E951D2"/>
    <w:rsid w:val="00E952CC"/>
    <w:rsid w:val="00E95B23"/>
    <w:rsid w:val="00E95B2A"/>
    <w:rsid w:val="00E961F6"/>
    <w:rsid w:val="00E979A9"/>
    <w:rsid w:val="00EA3F0E"/>
    <w:rsid w:val="00EA4567"/>
    <w:rsid w:val="00EA70DF"/>
    <w:rsid w:val="00EA7C52"/>
    <w:rsid w:val="00EA7D72"/>
    <w:rsid w:val="00EB0871"/>
    <w:rsid w:val="00EB09C6"/>
    <w:rsid w:val="00EB0AF8"/>
    <w:rsid w:val="00EB1727"/>
    <w:rsid w:val="00EB1B3B"/>
    <w:rsid w:val="00EB28C5"/>
    <w:rsid w:val="00EB2A81"/>
    <w:rsid w:val="00EB2B0F"/>
    <w:rsid w:val="00EB2B84"/>
    <w:rsid w:val="00EB2BBD"/>
    <w:rsid w:val="00EB2D5E"/>
    <w:rsid w:val="00EB33D4"/>
    <w:rsid w:val="00EB3494"/>
    <w:rsid w:val="00EB3EB4"/>
    <w:rsid w:val="00EB4770"/>
    <w:rsid w:val="00EB4C8E"/>
    <w:rsid w:val="00EB4F5B"/>
    <w:rsid w:val="00EB55A2"/>
    <w:rsid w:val="00EB5A38"/>
    <w:rsid w:val="00EB6174"/>
    <w:rsid w:val="00EB707F"/>
    <w:rsid w:val="00EB739D"/>
    <w:rsid w:val="00EB7523"/>
    <w:rsid w:val="00EB7614"/>
    <w:rsid w:val="00EC0208"/>
    <w:rsid w:val="00EC0AB3"/>
    <w:rsid w:val="00EC0BFB"/>
    <w:rsid w:val="00EC0CF7"/>
    <w:rsid w:val="00EC0F9D"/>
    <w:rsid w:val="00EC1374"/>
    <w:rsid w:val="00EC1476"/>
    <w:rsid w:val="00EC272F"/>
    <w:rsid w:val="00EC293E"/>
    <w:rsid w:val="00EC2D92"/>
    <w:rsid w:val="00EC5AB2"/>
    <w:rsid w:val="00EC5CE0"/>
    <w:rsid w:val="00EC707E"/>
    <w:rsid w:val="00ED0BCE"/>
    <w:rsid w:val="00ED127B"/>
    <w:rsid w:val="00ED17D6"/>
    <w:rsid w:val="00ED1DF2"/>
    <w:rsid w:val="00ED1DFA"/>
    <w:rsid w:val="00ED2B8A"/>
    <w:rsid w:val="00ED2E4F"/>
    <w:rsid w:val="00ED33B1"/>
    <w:rsid w:val="00ED3971"/>
    <w:rsid w:val="00ED6154"/>
    <w:rsid w:val="00ED6CAE"/>
    <w:rsid w:val="00ED7A05"/>
    <w:rsid w:val="00EE05E9"/>
    <w:rsid w:val="00EE0921"/>
    <w:rsid w:val="00EE169F"/>
    <w:rsid w:val="00EE20A3"/>
    <w:rsid w:val="00EE20D5"/>
    <w:rsid w:val="00EE5067"/>
    <w:rsid w:val="00EE55CE"/>
    <w:rsid w:val="00EE5BE0"/>
    <w:rsid w:val="00EE6974"/>
    <w:rsid w:val="00EE7376"/>
    <w:rsid w:val="00EE78EC"/>
    <w:rsid w:val="00EF0385"/>
    <w:rsid w:val="00EF211F"/>
    <w:rsid w:val="00EF4224"/>
    <w:rsid w:val="00EF4D04"/>
    <w:rsid w:val="00EF50B7"/>
    <w:rsid w:val="00EF5381"/>
    <w:rsid w:val="00EF5E4D"/>
    <w:rsid w:val="00EF620E"/>
    <w:rsid w:val="00F0005A"/>
    <w:rsid w:val="00F00505"/>
    <w:rsid w:val="00F00970"/>
    <w:rsid w:val="00F00ED2"/>
    <w:rsid w:val="00F01AF3"/>
    <w:rsid w:val="00F034BA"/>
    <w:rsid w:val="00F03868"/>
    <w:rsid w:val="00F047B2"/>
    <w:rsid w:val="00F04D2F"/>
    <w:rsid w:val="00F065FA"/>
    <w:rsid w:val="00F0672C"/>
    <w:rsid w:val="00F06CD6"/>
    <w:rsid w:val="00F06E64"/>
    <w:rsid w:val="00F0784D"/>
    <w:rsid w:val="00F10443"/>
    <w:rsid w:val="00F10AA3"/>
    <w:rsid w:val="00F110B1"/>
    <w:rsid w:val="00F11655"/>
    <w:rsid w:val="00F118B8"/>
    <w:rsid w:val="00F11A12"/>
    <w:rsid w:val="00F11B59"/>
    <w:rsid w:val="00F120C0"/>
    <w:rsid w:val="00F12D6B"/>
    <w:rsid w:val="00F14F84"/>
    <w:rsid w:val="00F155E4"/>
    <w:rsid w:val="00F1672A"/>
    <w:rsid w:val="00F167E4"/>
    <w:rsid w:val="00F16D59"/>
    <w:rsid w:val="00F17069"/>
    <w:rsid w:val="00F17502"/>
    <w:rsid w:val="00F17890"/>
    <w:rsid w:val="00F17A3E"/>
    <w:rsid w:val="00F203ED"/>
    <w:rsid w:val="00F20460"/>
    <w:rsid w:val="00F206B6"/>
    <w:rsid w:val="00F21076"/>
    <w:rsid w:val="00F22025"/>
    <w:rsid w:val="00F22292"/>
    <w:rsid w:val="00F23BEE"/>
    <w:rsid w:val="00F261AB"/>
    <w:rsid w:val="00F26318"/>
    <w:rsid w:val="00F27EEF"/>
    <w:rsid w:val="00F3014B"/>
    <w:rsid w:val="00F30435"/>
    <w:rsid w:val="00F30C5A"/>
    <w:rsid w:val="00F31646"/>
    <w:rsid w:val="00F3291B"/>
    <w:rsid w:val="00F32C01"/>
    <w:rsid w:val="00F333F6"/>
    <w:rsid w:val="00F33611"/>
    <w:rsid w:val="00F34563"/>
    <w:rsid w:val="00F34AF5"/>
    <w:rsid w:val="00F34C9B"/>
    <w:rsid w:val="00F361EF"/>
    <w:rsid w:val="00F3733A"/>
    <w:rsid w:val="00F409F1"/>
    <w:rsid w:val="00F42581"/>
    <w:rsid w:val="00F42DD6"/>
    <w:rsid w:val="00F43B54"/>
    <w:rsid w:val="00F43E07"/>
    <w:rsid w:val="00F442C3"/>
    <w:rsid w:val="00F445BE"/>
    <w:rsid w:val="00F44A52"/>
    <w:rsid w:val="00F45A6C"/>
    <w:rsid w:val="00F460E8"/>
    <w:rsid w:val="00F46149"/>
    <w:rsid w:val="00F461DB"/>
    <w:rsid w:val="00F4636C"/>
    <w:rsid w:val="00F465A6"/>
    <w:rsid w:val="00F46AFF"/>
    <w:rsid w:val="00F46F4E"/>
    <w:rsid w:val="00F504D0"/>
    <w:rsid w:val="00F50B07"/>
    <w:rsid w:val="00F5151F"/>
    <w:rsid w:val="00F517E8"/>
    <w:rsid w:val="00F51C2F"/>
    <w:rsid w:val="00F51FAD"/>
    <w:rsid w:val="00F52BF0"/>
    <w:rsid w:val="00F52DB5"/>
    <w:rsid w:val="00F52E4E"/>
    <w:rsid w:val="00F52E59"/>
    <w:rsid w:val="00F5305D"/>
    <w:rsid w:val="00F53CC4"/>
    <w:rsid w:val="00F53E9B"/>
    <w:rsid w:val="00F54940"/>
    <w:rsid w:val="00F56199"/>
    <w:rsid w:val="00F56367"/>
    <w:rsid w:val="00F566A1"/>
    <w:rsid w:val="00F56DB9"/>
    <w:rsid w:val="00F5750E"/>
    <w:rsid w:val="00F579B4"/>
    <w:rsid w:val="00F60D01"/>
    <w:rsid w:val="00F60E15"/>
    <w:rsid w:val="00F60E63"/>
    <w:rsid w:val="00F60EEA"/>
    <w:rsid w:val="00F61C7D"/>
    <w:rsid w:val="00F6208A"/>
    <w:rsid w:val="00F6284D"/>
    <w:rsid w:val="00F6296B"/>
    <w:rsid w:val="00F62FA3"/>
    <w:rsid w:val="00F63901"/>
    <w:rsid w:val="00F63D5F"/>
    <w:rsid w:val="00F6554D"/>
    <w:rsid w:val="00F655AB"/>
    <w:rsid w:val="00F65895"/>
    <w:rsid w:val="00F66506"/>
    <w:rsid w:val="00F67FCD"/>
    <w:rsid w:val="00F71A57"/>
    <w:rsid w:val="00F71C6A"/>
    <w:rsid w:val="00F72B86"/>
    <w:rsid w:val="00F73B74"/>
    <w:rsid w:val="00F73C19"/>
    <w:rsid w:val="00F75E47"/>
    <w:rsid w:val="00F76C7F"/>
    <w:rsid w:val="00F76F4C"/>
    <w:rsid w:val="00F77FA5"/>
    <w:rsid w:val="00F805E8"/>
    <w:rsid w:val="00F8079A"/>
    <w:rsid w:val="00F81171"/>
    <w:rsid w:val="00F8165B"/>
    <w:rsid w:val="00F820FD"/>
    <w:rsid w:val="00F82167"/>
    <w:rsid w:val="00F82E64"/>
    <w:rsid w:val="00F8348A"/>
    <w:rsid w:val="00F839CC"/>
    <w:rsid w:val="00F83B64"/>
    <w:rsid w:val="00F8528F"/>
    <w:rsid w:val="00F85458"/>
    <w:rsid w:val="00F859B6"/>
    <w:rsid w:val="00F859D8"/>
    <w:rsid w:val="00F86F9A"/>
    <w:rsid w:val="00F87BC1"/>
    <w:rsid w:val="00F90DAD"/>
    <w:rsid w:val="00F90DD6"/>
    <w:rsid w:val="00F91D08"/>
    <w:rsid w:val="00F91F9A"/>
    <w:rsid w:val="00F921BD"/>
    <w:rsid w:val="00F9256E"/>
    <w:rsid w:val="00F92C3B"/>
    <w:rsid w:val="00F92DF7"/>
    <w:rsid w:val="00F92FA3"/>
    <w:rsid w:val="00F93851"/>
    <w:rsid w:val="00F93A43"/>
    <w:rsid w:val="00F9433D"/>
    <w:rsid w:val="00F947FD"/>
    <w:rsid w:val="00F94967"/>
    <w:rsid w:val="00F94AF7"/>
    <w:rsid w:val="00F96B29"/>
    <w:rsid w:val="00F97152"/>
    <w:rsid w:val="00F97A38"/>
    <w:rsid w:val="00FA00AA"/>
    <w:rsid w:val="00FA0436"/>
    <w:rsid w:val="00FA0885"/>
    <w:rsid w:val="00FA125E"/>
    <w:rsid w:val="00FA1B02"/>
    <w:rsid w:val="00FA1BFA"/>
    <w:rsid w:val="00FA20D0"/>
    <w:rsid w:val="00FA249F"/>
    <w:rsid w:val="00FA3CF4"/>
    <w:rsid w:val="00FA4E4F"/>
    <w:rsid w:val="00FB0663"/>
    <w:rsid w:val="00FB0D8A"/>
    <w:rsid w:val="00FB1036"/>
    <w:rsid w:val="00FB10E1"/>
    <w:rsid w:val="00FB5151"/>
    <w:rsid w:val="00FB5552"/>
    <w:rsid w:val="00FB5C72"/>
    <w:rsid w:val="00FB607F"/>
    <w:rsid w:val="00FB6138"/>
    <w:rsid w:val="00FB6933"/>
    <w:rsid w:val="00FB6996"/>
    <w:rsid w:val="00FB6B56"/>
    <w:rsid w:val="00FB7538"/>
    <w:rsid w:val="00FC0700"/>
    <w:rsid w:val="00FC118D"/>
    <w:rsid w:val="00FC2741"/>
    <w:rsid w:val="00FC4D0E"/>
    <w:rsid w:val="00FC5DD5"/>
    <w:rsid w:val="00FC5F4E"/>
    <w:rsid w:val="00FC628E"/>
    <w:rsid w:val="00FC72A8"/>
    <w:rsid w:val="00FC740A"/>
    <w:rsid w:val="00FC77D2"/>
    <w:rsid w:val="00FD039D"/>
    <w:rsid w:val="00FD0A83"/>
    <w:rsid w:val="00FD0EA3"/>
    <w:rsid w:val="00FD102C"/>
    <w:rsid w:val="00FD1C97"/>
    <w:rsid w:val="00FD1E9D"/>
    <w:rsid w:val="00FD30FF"/>
    <w:rsid w:val="00FD372C"/>
    <w:rsid w:val="00FD3746"/>
    <w:rsid w:val="00FD53D4"/>
    <w:rsid w:val="00FD53E5"/>
    <w:rsid w:val="00FD7186"/>
    <w:rsid w:val="00FE029F"/>
    <w:rsid w:val="00FE08E7"/>
    <w:rsid w:val="00FE0E98"/>
    <w:rsid w:val="00FE10DA"/>
    <w:rsid w:val="00FE12BE"/>
    <w:rsid w:val="00FE1F5F"/>
    <w:rsid w:val="00FE354A"/>
    <w:rsid w:val="00FE3737"/>
    <w:rsid w:val="00FE4EB2"/>
    <w:rsid w:val="00FE54CE"/>
    <w:rsid w:val="00FE56A1"/>
    <w:rsid w:val="00FE6E58"/>
    <w:rsid w:val="00FE7DA7"/>
    <w:rsid w:val="00FF0D1C"/>
    <w:rsid w:val="00FF1503"/>
    <w:rsid w:val="00FF1F4D"/>
    <w:rsid w:val="00FF2399"/>
    <w:rsid w:val="00FF27F7"/>
    <w:rsid w:val="00FF298B"/>
    <w:rsid w:val="00FF4AA5"/>
    <w:rsid w:val="00FF6AE2"/>
    <w:rsid w:val="00FF7028"/>
    <w:rsid w:val="00FF76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AD4D"/>
  <w15:chartTrackingRefBased/>
  <w15:docId w15:val="{E0F633E7-C03A-455F-AA48-2DB17879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AD"/>
    <w:pPr>
      <w:spacing w:after="40" w:line="250" w:lineRule="auto"/>
      <w:ind w:left="720"/>
    </w:pPr>
    <w:rPr>
      <w:sz w:val="20"/>
      <w:szCs w:val="20"/>
    </w:rPr>
  </w:style>
  <w:style w:type="paragraph" w:styleId="Heading1">
    <w:name w:val="heading 1"/>
    <w:next w:val="Normal"/>
    <w:link w:val="Heading1Char"/>
    <w:uiPriority w:val="9"/>
    <w:qFormat/>
    <w:rsid w:val="005533AD"/>
    <w:pPr>
      <w:keepNext/>
      <w:keepLines/>
      <w:spacing w:before="240" w:after="120"/>
      <w:ind w:left="-188" w:hanging="86"/>
      <w:outlineLvl w:val="0"/>
    </w:pPr>
    <w:rPr>
      <w:rFonts w:ascii="Franklin Gothic Heavy" w:eastAsiaTheme="majorEastAsia" w:hAnsi="Franklin Gothic Heavy" w:cstheme="majorBidi"/>
      <w:color w:val="2E74B5" w:themeColor="accent5" w:themeShade="BF"/>
      <w:sz w:val="36"/>
      <w:szCs w:val="36"/>
    </w:rPr>
  </w:style>
  <w:style w:type="paragraph" w:styleId="Heading2">
    <w:name w:val="heading 2"/>
    <w:next w:val="Normal"/>
    <w:link w:val="Heading2Char"/>
    <w:uiPriority w:val="9"/>
    <w:unhideWhenUsed/>
    <w:qFormat/>
    <w:rsid w:val="005533AD"/>
    <w:pPr>
      <w:keepNext/>
      <w:keepLines/>
      <w:shd w:val="clear" w:color="auto" w:fill="DEEAF6" w:themeFill="accent5" w:themeFillTint="33"/>
      <w:spacing w:before="240" w:after="120"/>
      <w:ind w:right="-662"/>
      <w:outlineLvl w:val="1"/>
    </w:pPr>
    <w:rPr>
      <w:rFonts w:ascii="Franklin Gothic Demi" w:eastAsiaTheme="majorEastAsia" w:hAnsi="Franklin Gothic Demi" w:cstheme="majorBidi"/>
      <w:color w:val="2F5496" w:themeColor="accent1" w:themeShade="BF"/>
      <w:sz w:val="32"/>
      <w:szCs w:val="32"/>
      <w:lang w:val="pt-BR"/>
    </w:rPr>
  </w:style>
  <w:style w:type="paragraph" w:styleId="Heading3">
    <w:name w:val="heading 3"/>
    <w:next w:val="Normal"/>
    <w:link w:val="Heading3Char"/>
    <w:uiPriority w:val="9"/>
    <w:unhideWhenUsed/>
    <w:qFormat/>
    <w:rsid w:val="005533AD"/>
    <w:pPr>
      <w:keepNext/>
      <w:pBdr>
        <w:bottom w:val="single" w:sz="18" w:space="1" w:color="D9E2F3" w:themeColor="accent1" w:themeTint="33"/>
      </w:pBdr>
      <w:spacing w:before="240" w:after="120"/>
      <w:ind w:left="187"/>
      <w:outlineLvl w:val="2"/>
    </w:pPr>
    <w:rPr>
      <w:rFonts w:ascii="Franklin Gothic Medium Cond" w:eastAsiaTheme="majorEastAsia" w:hAnsi="Franklin Gothic Medium Cond" w:cstheme="majorBidi"/>
      <w:color w:val="1F3763" w:themeColor="accent1" w:themeShade="7F"/>
      <w:sz w:val="28"/>
      <w:szCs w:val="28"/>
    </w:rPr>
  </w:style>
  <w:style w:type="paragraph" w:styleId="Heading4">
    <w:name w:val="heading 4"/>
    <w:basedOn w:val="Normal"/>
    <w:next w:val="Normal"/>
    <w:link w:val="Heading4Char"/>
    <w:uiPriority w:val="9"/>
    <w:unhideWhenUsed/>
    <w:qFormat/>
    <w:rsid w:val="005533AD"/>
    <w:pPr>
      <w:keepNext/>
      <w:spacing w:before="240" w:after="120"/>
      <w:ind w:left="374" w:hanging="187"/>
      <w:contextualSpacing/>
      <w:outlineLvl w:val="3"/>
    </w:pPr>
    <w:rPr>
      <w:rFonts w:ascii="Franklin Gothic Medium Cond" w:eastAsiaTheme="majorEastAsia" w:hAnsi="Franklin Gothic Medium Cond" w:cstheme="majorHAnsi"/>
      <w:color w:val="833C0B" w:themeColor="accent2" w:themeShade="80"/>
      <w:sz w:val="26"/>
      <w:szCs w:val="26"/>
    </w:rPr>
  </w:style>
  <w:style w:type="paragraph" w:styleId="Heading5">
    <w:name w:val="heading 5"/>
    <w:next w:val="Normal"/>
    <w:link w:val="Heading5Char"/>
    <w:uiPriority w:val="9"/>
    <w:unhideWhenUsed/>
    <w:qFormat/>
    <w:rsid w:val="005533AD"/>
    <w:pPr>
      <w:keepNext/>
      <w:spacing w:before="240" w:after="120" w:line="216" w:lineRule="auto"/>
      <w:ind w:left="720" w:right="2160" w:hanging="360"/>
      <w:contextualSpacing/>
      <w:outlineLvl w:val="4"/>
    </w:pPr>
    <w:rPr>
      <w:rFonts w:ascii="Arial Black" w:hAnsi="Arial Black"/>
      <w:color w:val="C45911" w:themeColor="accent2" w:themeShade="BF"/>
      <w:sz w:val="20"/>
      <w:szCs w:val="20"/>
      <w14:ligatures w14:val="standard"/>
    </w:rPr>
  </w:style>
  <w:style w:type="paragraph" w:styleId="Heading6">
    <w:name w:val="heading 6"/>
    <w:basedOn w:val="Normal"/>
    <w:next w:val="Normal"/>
    <w:link w:val="Heading6Char"/>
    <w:uiPriority w:val="9"/>
    <w:unhideWhenUsed/>
    <w:qFormat/>
    <w:rsid w:val="005533AD"/>
    <w:pPr>
      <w:keepNext/>
      <w:pBdr>
        <w:top w:val="dotted" w:sz="4" w:space="1" w:color="5B9BD5" w:themeColor="accent5"/>
      </w:pBdr>
      <w:spacing w:before="240" w:after="60"/>
      <w:ind w:left="734" w:right="1186" w:hanging="288"/>
      <w:contextualSpacing/>
      <w:outlineLvl w:val="5"/>
    </w:pPr>
    <w:rPr>
      <w:rFonts w:ascii="Arial Black" w:hAnsi="Arial Black"/>
      <w:color w:val="2F5496" w:themeColor="accent1" w:themeShade="BF"/>
      <w:spacing w:val="4"/>
      <w:sz w:val="18"/>
      <w:szCs w:val="18"/>
    </w:rPr>
  </w:style>
  <w:style w:type="paragraph" w:styleId="Heading7">
    <w:name w:val="heading 7"/>
    <w:basedOn w:val="Normal"/>
    <w:next w:val="Normal"/>
    <w:link w:val="Heading7Char"/>
    <w:uiPriority w:val="9"/>
    <w:unhideWhenUsed/>
    <w:qFormat/>
    <w:rsid w:val="005533AD"/>
    <w:pPr>
      <w:spacing w:before="120" w:after="0"/>
      <w:contextualSpacing/>
      <w:outlineLvl w:val="6"/>
    </w:pPr>
    <w:rPr>
      <w:rFonts w:ascii="Arial Black" w:hAnsi="Arial Black" w:cstheme="majorHAnsi"/>
      <w:b/>
      <w:bCs/>
      <w:color w:val="4472C4" w:themeColor="accent1"/>
      <w:sz w:val="17"/>
      <w:szCs w:val="17"/>
    </w:rPr>
  </w:style>
  <w:style w:type="paragraph" w:styleId="Heading8">
    <w:name w:val="heading 8"/>
    <w:basedOn w:val="Normal"/>
    <w:next w:val="Normal"/>
    <w:link w:val="Heading8Char"/>
    <w:uiPriority w:val="9"/>
    <w:unhideWhenUsed/>
    <w:qFormat/>
    <w:rsid w:val="005533AD"/>
    <w:pPr>
      <w:spacing w:before="120"/>
      <w:outlineLvl w:val="7"/>
    </w:pPr>
    <w:rPr>
      <w:b/>
      <w:bC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5533AD"/>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5533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33AD"/>
  </w:style>
  <w:style w:type="character" w:customStyle="1" w:styleId="Heading3Char">
    <w:name w:val="Heading 3 Char"/>
    <w:basedOn w:val="DefaultParagraphFont"/>
    <w:link w:val="Heading3"/>
    <w:uiPriority w:val="9"/>
    <w:rsid w:val="005533AD"/>
    <w:rPr>
      <w:rFonts w:ascii="Franklin Gothic Medium Cond" w:eastAsiaTheme="majorEastAsia" w:hAnsi="Franklin Gothic Medium Cond" w:cstheme="majorBidi"/>
      <w:color w:val="1F3763" w:themeColor="accent1" w:themeShade="7F"/>
      <w:sz w:val="28"/>
      <w:szCs w:val="28"/>
    </w:rPr>
  </w:style>
  <w:style w:type="character" w:customStyle="1" w:styleId="Heading4Char">
    <w:name w:val="Heading 4 Char"/>
    <w:basedOn w:val="DefaultParagraphFont"/>
    <w:link w:val="Heading4"/>
    <w:uiPriority w:val="9"/>
    <w:rsid w:val="005533AD"/>
    <w:rPr>
      <w:rFonts w:ascii="Franklin Gothic Medium Cond" w:eastAsiaTheme="majorEastAsia" w:hAnsi="Franklin Gothic Medium Cond" w:cstheme="majorHAnsi"/>
      <w:color w:val="833C0B" w:themeColor="accent2" w:themeShade="80"/>
      <w:sz w:val="26"/>
      <w:szCs w:val="26"/>
    </w:rPr>
  </w:style>
  <w:style w:type="character" w:customStyle="1" w:styleId="Heading5Char">
    <w:name w:val="Heading 5 Char"/>
    <w:basedOn w:val="DefaultParagraphFont"/>
    <w:link w:val="Heading5"/>
    <w:uiPriority w:val="9"/>
    <w:rsid w:val="005533AD"/>
    <w:rPr>
      <w:rFonts w:ascii="Arial Black" w:hAnsi="Arial Black"/>
      <w:color w:val="C45911" w:themeColor="accent2" w:themeShade="BF"/>
      <w:sz w:val="20"/>
      <w:szCs w:val="20"/>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paragraph" w:styleId="PlainText">
    <w:name w:val="Plain Text"/>
    <w:basedOn w:val="Normal"/>
    <w:link w:val="PlainTextChar"/>
    <w:uiPriority w:val="99"/>
    <w:unhideWhenUsed/>
    <w:rsid w:val="006C16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C16E5"/>
    <w:rPr>
      <w:rFonts w:ascii="Consolas" w:hAnsi="Consolas"/>
      <w:sz w:val="21"/>
      <w:szCs w:val="21"/>
    </w:rPr>
  </w:style>
  <w:style w:type="character" w:styleId="Hyperlink">
    <w:name w:val="Hyperlink"/>
    <w:basedOn w:val="DefaultParagraphFont"/>
    <w:uiPriority w:val="99"/>
    <w:unhideWhenUsed/>
    <w:rsid w:val="005533AD"/>
    <w:rPr>
      <w:color w:val="0563C1" w:themeColor="hyperlink"/>
      <w:u w:val="single"/>
    </w:rPr>
  </w:style>
  <w:style w:type="character" w:styleId="UnresolvedMention">
    <w:name w:val="Unresolved Mention"/>
    <w:basedOn w:val="DefaultParagraphFont"/>
    <w:uiPriority w:val="99"/>
    <w:semiHidden/>
    <w:unhideWhenUsed/>
    <w:rsid w:val="00E002E4"/>
    <w:rPr>
      <w:color w:val="605E5C"/>
      <w:shd w:val="clear" w:color="auto" w:fill="E1DFDD"/>
    </w:rPr>
  </w:style>
  <w:style w:type="character" w:styleId="FollowedHyperlink">
    <w:name w:val="FollowedHyperlink"/>
    <w:basedOn w:val="DefaultParagraphFont"/>
    <w:uiPriority w:val="99"/>
    <w:semiHidden/>
    <w:unhideWhenUsed/>
    <w:rsid w:val="005533AD"/>
    <w:rPr>
      <w:color w:val="800080"/>
      <w:u w:val="single"/>
    </w:rPr>
  </w:style>
  <w:style w:type="character" w:customStyle="1" w:styleId="Heading2Char">
    <w:name w:val="Heading 2 Char"/>
    <w:basedOn w:val="DefaultParagraphFont"/>
    <w:link w:val="Heading2"/>
    <w:uiPriority w:val="9"/>
    <w:rsid w:val="005533AD"/>
    <w:rPr>
      <w:rFonts w:ascii="Franklin Gothic Demi" w:eastAsiaTheme="majorEastAsia" w:hAnsi="Franklin Gothic Demi" w:cstheme="majorBidi"/>
      <w:color w:val="2F5496" w:themeColor="accent1" w:themeShade="BF"/>
      <w:sz w:val="32"/>
      <w:szCs w:val="32"/>
      <w:shd w:val="clear" w:color="auto" w:fill="DEEAF6" w:themeFill="accent5" w:themeFillTint="33"/>
      <w:lang w:val="pt-BR"/>
    </w:rPr>
  </w:style>
  <w:style w:type="character" w:customStyle="1" w:styleId="Heading1Char">
    <w:name w:val="Heading 1 Char"/>
    <w:basedOn w:val="DefaultParagraphFont"/>
    <w:link w:val="Heading1"/>
    <w:uiPriority w:val="9"/>
    <w:rsid w:val="005533AD"/>
    <w:rPr>
      <w:rFonts w:ascii="Franklin Gothic Heavy" w:eastAsiaTheme="majorEastAsia" w:hAnsi="Franklin Gothic Heavy" w:cstheme="majorBidi"/>
      <w:color w:val="2E74B5" w:themeColor="accent5" w:themeShade="BF"/>
      <w:sz w:val="36"/>
      <w:szCs w:val="36"/>
    </w:rPr>
  </w:style>
  <w:style w:type="character" w:customStyle="1" w:styleId="Heading6Char">
    <w:name w:val="Heading 6 Char"/>
    <w:basedOn w:val="DefaultParagraphFont"/>
    <w:link w:val="Heading6"/>
    <w:uiPriority w:val="9"/>
    <w:rsid w:val="005533AD"/>
    <w:rPr>
      <w:rFonts w:ascii="Arial Black" w:hAnsi="Arial Black"/>
      <w:color w:val="2F5496" w:themeColor="accent1" w:themeShade="BF"/>
      <w:spacing w:val="4"/>
      <w:sz w:val="18"/>
      <w:szCs w:val="18"/>
    </w:rPr>
  </w:style>
  <w:style w:type="character" w:customStyle="1" w:styleId="Heading7Char">
    <w:name w:val="Heading 7 Char"/>
    <w:basedOn w:val="DefaultParagraphFont"/>
    <w:link w:val="Heading7"/>
    <w:uiPriority w:val="9"/>
    <w:rsid w:val="005533AD"/>
    <w:rPr>
      <w:rFonts w:ascii="Arial Black" w:hAnsi="Arial Black" w:cstheme="majorHAnsi"/>
      <w:b/>
      <w:bCs/>
      <w:color w:val="4472C4" w:themeColor="accent1"/>
      <w:sz w:val="17"/>
      <w:szCs w:val="17"/>
    </w:rPr>
  </w:style>
  <w:style w:type="character" w:customStyle="1" w:styleId="Heading8Char">
    <w:name w:val="Heading 8 Char"/>
    <w:basedOn w:val="DefaultParagraphFont"/>
    <w:link w:val="Heading8"/>
    <w:uiPriority w:val="9"/>
    <w:rsid w:val="005533AD"/>
    <w:rPr>
      <w:b/>
      <w:bCs/>
      <w:color w:val="808080" w:themeColor="background1" w:themeShade="80"/>
      <w:spacing w:val="10"/>
      <w:sz w:val="16"/>
      <w:szCs w:val="16"/>
    </w:rPr>
  </w:style>
  <w:style w:type="character" w:customStyle="1" w:styleId="Heading9Char">
    <w:name w:val="Heading 9 Char"/>
    <w:basedOn w:val="DefaultParagraphFont"/>
    <w:link w:val="Heading9"/>
    <w:uiPriority w:val="9"/>
    <w:rsid w:val="005533AD"/>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5533AD"/>
    <w:rPr>
      <w:rFonts w:ascii="Segoe UI" w:hAnsi="Segoe UI" w:cs="Segoe UI"/>
      <w:szCs w:val="18"/>
    </w:rPr>
  </w:style>
  <w:style w:type="character" w:customStyle="1" w:styleId="BalloonTextChar">
    <w:name w:val="Balloon Text Char"/>
    <w:basedOn w:val="DefaultParagraphFont"/>
    <w:link w:val="BalloonText"/>
    <w:uiPriority w:val="99"/>
    <w:semiHidden/>
    <w:rsid w:val="005533AD"/>
    <w:rPr>
      <w:rFonts w:ascii="Segoe UI" w:hAnsi="Segoe UI" w:cs="Segoe UI"/>
      <w:sz w:val="20"/>
      <w:szCs w:val="18"/>
    </w:rPr>
  </w:style>
  <w:style w:type="paragraph" w:styleId="BodyText">
    <w:name w:val="Body Text"/>
    <w:basedOn w:val="Normal"/>
    <w:link w:val="BodyTextChar"/>
    <w:uiPriority w:val="99"/>
    <w:unhideWhenUsed/>
    <w:rsid w:val="005533AD"/>
    <w:pPr>
      <w:jc w:val="center"/>
    </w:pPr>
    <w:rPr>
      <w:color w:val="FFFFFF" w:themeColor="background1"/>
    </w:rPr>
  </w:style>
  <w:style w:type="character" w:customStyle="1" w:styleId="BodyTextChar">
    <w:name w:val="Body Text Char"/>
    <w:basedOn w:val="DefaultParagraphFont"/>
    <w:link w:val="BodyText"/>
    <w:uiPriority w:val="99"/>
    <w:rsid w:val="005533AD"/>
    <w:rPr>
      <w:color w:val="FFFFFF" w:themeColor="background1"/>
      <w:sz w:val="20"/>
      <w:szCs w:val="20"/>
    </w:rPr>
  </w:style>
  <w:style w:type="character" w:styleId="BookTitle">
    <w:name w:val="Book Title"/>
    <w:uiPriority w:val="33"/>
    <w:qFormat/>
    <w:rsid w:val="005533AD"/>
    <w:rPr>
      <w:b/>
      <w:bCs/>
      <w:i/>
      <w:iCs/>
      <w:spacing w:val="0"/>
    </w:rPr>
  </w:style>
  <w:style w:type="paragraph" w:styleId="Caption">
    <w:name w:val="caption"/>
    <w:basedOn w:val="Normal"/>
    <w:next w:val="Normal"/>
    <w:uiPriority w:val="35"/>
    <w:semiHidden/>
    <w:unhideWhenUsed/>
    <w:qFormat/>
    <w:rsid w:val="005533AD"/>
    <w:rPr>
      <w:b/>
      <w:bCs/>
      <w:color w:val="2F5496" w:themeColor="accent1" w:themeShade="BF"/>
      <w:sz w:val="16"/>
      <w:szCs w:val="16"/>
    </w:rPr>
  </w:style>
  <w:style w:type="paragraph" w:customStyle="1" w:styleId="ContactInfo">
    <w:name w:val="Contact Info"/>
    <w:basedOn w:val="Normal"/>
    <w:rsid w:val="005533AD"/>
    <w:pPr>
      <w:spacing w:line="300" w:lineRule="auto"/>
    </w:pPr>
    <w:rPr>
      <w:sz w:val="28"/>
      <w:szCs w:val="28"/>
    </w:rPr>
  </w:style>
  <w:style w:type="character" w:styleId="Emphasis">
    <w:name w:val="Emphasis"/>
    <w:uiPriority w:val="20"/>
    <w:qFormat/>
    <w:rsid w:val="005533AD"/>
    <w:rPr>
      <w:caps/>
      <w:color w:val="1F3763" w:themeColor="accent1" w:themeShade="7F"/>
      <w:spacing w:val="5"/>
    </w:rPr>
  </w:style>
  <w:style w:type="paragraph" w:styleId="Footer">
    <w:name w:val="footer"/>
    <w:basedOn w:val="Normal"/>
    <w:link w:val="FooterChar"/>
    <w:uiPriority w:val="99"/>
    <w:unhideWhenUsed/>
    <w:rsid w:val="005533AD"/>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5533AD"/>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5533AD"/>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5533AD"/>
    <w:rPr>
      <w:rFonts w:ascii="Franklin Gothic Heavy" w:hAnsi="Franklin Gothic Heavy"/>
      <w:color w:val="808080" w:themeColor="background1" w:themeShade="80"/>
      <w:sz w:val="20"/>
      <w:szCs w:val="20"/>
    </w:rPr>
  </w:style>
  <w:style w:type="character" w:styleId="IntenseEmphasis">
    <w:name w:val="Intense Emphasis"/>
    <w:uiPriority w:val="21"/>
    <w:qFormat/>
    <w:rsid w:val="005533AD"/>
    <w:rPr>
      <w:b/>
      <w:bCs/>
      <w:caps/>
      <w:color w:val="2E74B5" w:themeColor="accent5" w:themeShade="BF"/>
      <w:spacing w:val="10"/>
    </w:rPr>
  </w:style>
  <w:style w:type="paragraph" w:styleId="IntenseQuote">
    <w:name w:val="Intense Quote"/>
    <w:basedOn w:val="Normal"/>
    <w:next w:val="Normal"/>
    <w:link w:val="IntenseQuoteChar"/>
    <w:uiPriority w:val="30"/>
    <w:qFormat/>
    <w:rsid w:val="005533AD"/>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5533AD"/>
    <w:rPr>
      <w:color w:val="4472C4" w:themeColor="accent1"/>
      <w:sz w:val="24"/>
      <w:szCs w:val="24"/>
    </w:rPr>
  </w:style>
  <w:style w:type="character" w:styleId="IntenseReference">
    <w:name w:val="Intense Reference"/>
    <w:uiPriority w:val="32"/>
    <w:qFormat/>
    <w:rsid w:val="005533AD"/>
    <w:rPr>
      <w:b/>
      <w:bCs/>
      <w:i/>
      <w:iCs/>
      <w:caps/>
      <w:color w:val="4472C4" w:themeColor="accent1"/>
    </w:rPr>
  </w:style>
  <w:style w:type="paragraph" w:styleId="ListBullet">
    <w:name w:val="List Bullet"/>
    <w:basedOn w:val="Normal"/>
    <w:uiPriority w:val="1"/>
    <w:qFormat/>
    <w:rsid w:val="005533AD"/>
    <w:pPr>
      <w:numPr>
        <w:numId w:val="15"/>
      </w:numPr>
      <w:spacing w:line="264" w:lineRule="auto"/>
    </w:pPr>
  </w:style>
  <w:style w:type="paragraph" w:styleId="ListParagraph">
    <w:name w:val="List Paragraph"/>
    <w:basedOn w:val="Normal"/>
    <w:uiPriority w:val="34"/>
    <w:qFormat/>
    <w:rsid w:val="005533AD"/>
    <w:pPr>
      <w:numPr>
        <w:numId w:val="16"/>
      </w:numPr>
      <w:contextualSpacing/>
    </w:pPr>
  </w:style>
  <w:style w:type="paragraph" w:styleId="NoSpacing">
    <w:name w:val="No Spacing"/>
    <w:link w:val="NoSpacingChar"/>
    <w:uiPriority w:val="1"/>
    <w:qFormat/>
    <w:rsid w:val="005533AD"/>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5533AD"/>
    <w:rPr>
      <w:rFonts w:eastAsiaTheme="minorEastAsia"/>
      <w:sz w:val="20"/>
      <w:szCs w:val="20"/>
      <w:lang w:eastAsia="ja-JP"/>
    </w:rPr>
  </w:style>
  <w:style w:type="character" w:styleId="PageNumber">
    <w:name w:val="page number"/>
    <w:basedOn w:val="DefaultParagraphFont"/>
    <w:uiPriority w:val="99"/>
    <w:unhideWhenUsed/>
    <w:rsid w:val="005533AD"/>
    <w:rPr>
      <w:b/>
      <w:bCs/>
      <w:sz w:val="28"/>
      <w:szCs w:val="28"/>
    </w:rPr>
  </w:style>
  <w:style w:type="character" w:styleId="PlaceholderText">
    <w:name w:val="Placeholder Text"/>
    <w:basedOn w:val="DefaultParagraphFont"/>
    <w:uiPriority w:val="99"/>
    <w:semiHidden/>
    <w:rsid w:val="005533AD"/>
    <w:rPr>
      <w:color w:val="808080"/>
    </w:rPr>
  </w:style>
  <w:style w:type="character" w:customStyle="1" w:styleId="pullquote">
    <w:name w:val="pullquote"/>
    <w:basedOn w:val="DefaultParagraphFont"/>
    <w:rsid w:val="005533AD"/>
  </w:style>
  <w:style w:type="paragraph" w:styleId="Quote">
    <w:name w:val="Quote"/>
    <w:basedOn w:val="Normal"/>
    <w:next w:val="Normal"/>
    <w:link w:val="QuoteChar"/>
    <w:uiPriority w:val="29"/>
    <w:qFormat/>
    <w:rsid w:val="005533AD"/>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5533AD"/>
    <w:rPr>
      <w:color w:val="2F5496" w:themeColor="accent1" w:themeShade="BF"/>
      <w:sz w:val="20"/>
      <w:szCs w:val="18"/>
    </w:rPr>
  </w:style>
  <w:style w:type="character" w:styleId="Strong">
    <w:name w:val="Strong"/>
    <w:uiPriority w:val="22"/>
    <w:qFormat/>
    <w:rsid w:val="005533AD"/>
    <w:rPr>
      <w:rFonts w:ascii="Franklin Gothic Demi Cond" w:hAnsi="Franklin Gothic Demi Cond"/>
      <w:color w:val="F4B083" w:themeColor="accent2" w:themeTint="99"/>
    </w:rPr>
  </w:style>
  <w:style w:type="paragraph" w:styleId="Subtitle">
    <w:name w:val="Subtitle"/>
    <w:basedOn w:val="Heading1"/>
    <w:next w:val="Normal"/>
    <w:link w:val="SubtitleChar"/>
    <w:uiPriority w:val="11"/>
    <w:qFormat/>
    <w:rsid w:val="005533AD"/>
    <w:pPr>
      <w:spacing w:line="240" w:lineRule="auto"/>
      <w:contextualSpacing/>
      <w:outlineLvl w:val="9"/>
    </w:pPr>
    <w:rPr>
      <w:b/>
      <w:bCs/>
    </w:rPr>
  </w:style>
  <w:style w:type="character" w:customStyle="1" w:styleId="SubtitleChar">
    <w:name w:val="Subtitle Char"/>
    <w:basedOn w:val="DefaultParagraphFont"/>
    <w:link w:val="Subtitle"/>
    <w:uiPriority w:val="11"/>
    <w:rsid w:val="005533AD"/>
    <w:rPr>
      <w:rFonts w:ascii="Franklin Gothic Heavy" w:eastAsiaTheme="majorEastAsia" w:hAnsi="Franklin Gothic Heavy" w:cstheme="majorBidi"/>
      <w:b/>
      <w:bCs/>
      <w:color w:val="2E74B5" w:themeColor="accent5" w:themeShade="BF"/>
      <w:sz w:val="36"/>
      <w:szCs w:val="36"/>
    </w:rPr>
  </w:style>
  <w:style w:type="character" w:styleId="SubtleEmphasis">
    <w:name w:val="Subtle Emphasis"/>
    <w:uiPriority w:val="19"/>
    <w:qFormat/>
    <w:rsid w:val="005533AD"/>
    <w:rPr>
      <w:i/>
      <w:iCs/>
      <w:color w:val="1F3763" w:themeColor="accent1" w:themeShade="7F"/>
    </w:rPr>
  </w:style>
  <w:style w:type="character" w:styleId="SubtleReference">
    <w:name w:val="Subtle Reference"/>
    <w:uiPriority w:val="31"/>
    <w:qFormat/>
    <w:rsid w:val="005533AD"/>
    <w:rPr>
      <w:b/>
      <w:bCs/>
      <w:color w:val="4472C4" w:themeColor="accent1"/>
    </w:rPr>
  </w:style>
  <w:style w:type="paragraph" w:styleId="Title">
    <w:name w:val="Title"/>
    <w:next w:val="Normal"/>
    <w:link w:val="TitleChar"/>
    <w:uiPriority w:val="10"/>
    <w:qFormat/>
    <w:rsid w:val="005533AD"/>
    <w:pPr>
      <w:spacing w:after="0" w:line="192" w:lineRule="auto"/>
      <w:ind w:left="-360"/>
    </w:pPr>
    <w:rPr>
      <w:rFonts w:ascii="Impact" w:eastAsiaTheme="majorEastAsia" w:hAnsi="Impact" w:cstheme="majorBidi"/>
      <w:caps/>
      <w:color w:val="4472C4" w:themeColor="accent1"/>
      <w:spacing w:val="10"/>
      <w:sz w:val="160"/>
      <w:szCs w:val="160"/>
    </w:rPr>
  </w:style>
  <w:style w:type="character" w:customStyle="1" w:styleId="TitleChar">
    <w:name w:val="Title Char"/>
    <w:basedOn w:val="DefaultParagraphFont"/>
    <w:link w:val="Title"/>
    <w:uiPriority w:val="10"/>
    <w:rsid w:val="005533AD"/>
    <w:rPr>
      <w:rFonts w:ascii="Impact" w:eastAsiaTheme="majorEastAsia" w:hAnsi="Impact" w:cstheme="majorBidi"/>
      <w:caps/>
      <w:color w:val="4472C4" w:themeColor="accent1"/>
      <w:spacing w:val="10"/>
      <w:sz w:val="160"/>
      <w:szCs w:val="160"/>
    </w:rPr>
  </w:style>
  <w:style w:type="paragraph" w:styleId="TOC1">
    <w:name w:val="toc 1"/>
    <w:basedOn w:val="Normal"/>
    <w:next w:val="Normal"/>
    <w:autoRedefine/>
    <w:uiPriority w:val="39"/>
    <w:unhideWhenUsed/>
    <w:qFormat/>
    <w:rsid w:val="005533AD"/>
    <w:pPr>
      <w:tabs>
        <w:tab w:val="left" w:leader="dot" w:pos="5850"/>
      </w:tabs>
      <w:spacing w:before="60" w:after="0" w:line="276" w:lineRule="auto"/>
      <w:ind w:left="0"/>
    </w:pPr>
    <w:rPr>
      <w:rFonts w:cstheme="minorHAnsi"/>
      <w:i/>
      <w:iCs/>
      <w:noProof/>
      <w:sz w:val="24"/>
      <w:lang w:bidi="ar-SA"/>
    </w:rPr>
  </w:style>
  <w:style w:type="paragraph" w:styleId="TOC2">
    <w:name w:val="toc 2"/>
    <w:basedOn w:val="Normal"/>
    <w:next w:val="Normal"/>
    <w:autoRedefine/>
    <w:uiPriority w:val="39"/>
    <w:unhideWhenUsed/>
    <w:qFormat/>
    <w:rsid w:val="005533AD"/>
    <w:pPr>
      <w:tabs>
        <w:tab w:val="left" w:pos="720"/>
        <w:tab w:val="right" w:leader="dot" w:pos="5040"/>
      </w:tabs>
      <w:spacing w:before="120" w:after="120" w:line="312" w:lineRule="auto"/>
      <w:ind w:left="216"/>
      <w:contextualSpacing/>
    </w:pPr>
    <w:rPr>
      <w:rFonts w:cstheme="minorHAnsi"/>
      <w:noProof/>
      <w:sz w:val="22"/>
      <w:szCs w:val="22"/>
      <w:lang w:bidi="ar-SA"/>
    </w:rPr>
  </w:style>
  <w:style w:type="paragraph" w:styleId="TOC3">
    <w:name w:val="toc 3"/>
    <w:basedOn w:val="Normal"/>
    <w:next w:val="Normal"/>
    <w:autoRedefine/>
    <w:uiPriority w:val="39"/>
    <w:unhideWhenUsed/>
    <w:qFormat/>
    <w:rsid w:val="005533AD"/>
    <w:pPr>
      <w:tabs>
        <w:tab w:val="right" w:leader="dot" w:pos="10070"/>
      </w:tabs>
      <w:ind w:left="403"/>
    </w:pPr>
    <w:rPr>
      <w:sz w:val="16"/>
    </w:rPr>
  </w:style>
  <w:style w:type="paragraph" w:styleId="TOC4">
    <w:name w:val="toc 4"/>
    <w:basedOn w:val="Normal"/>
    <w:next w:val="Normal"/>
    <w:autoRedefine/>
    <w:uiPriority w:val="39"/>
    <w:unhideWhenUsed/>
    <w:rsid w:val="005533AD"/>
    <w:pPr>
      <w:spacing w:after="100"/>
      <w:ind w:left="660"/>
    </w:pPr>
  </w:style>
  <w:style w:type="paragraph" w:styleId="TOC5">
    <w:name w:val="toc 5"/>
    <w:basedOn w:val="Normal"/>
    <w:next w:val="Normal"/>
    <w:autoRedefine/>
    <w:uiPriority w:val="39"/>
    <w:unhideWhenUsed/>
    <w:rsid w:val="005533AD"/>
    <w:pPr>
      <w:spacing w:after="100"/>
      <w:ind w:left="880"/>
    </w:pPr>
  </w:style>
  <w:style w:type="paragraph" w:styleId="TOC6">
    <w:name w:val="toc 6"/>
    <w:basedOn w:val="Normal"/>
    <w:next w:val="Normal"/>
    <w:autoRedefine/>
    <w:uiPriority w:val="39"/>
    <w:unhideWhenUsed/>
    <w:rsid w:val="005533AD"/>
    <w:pPr>
      <w:spacing w:after="100"/>
      <w:ind w:left="1100"/>
    </w:pPr>
  </w:style>
  <w:style w:type="paragraph" w:styleId="TOC7">
    <w:name w:val="toc 7"/>
    <w:basedOn w:val="Normal"/>
    <w:next w:val="Normal"/>
    <w:autoRedefine/>
    <w:uiPriority w:val="39"/>
    <w:unhideWhenUsed/>
    <w:rsid w:val="005533AD"/>
    <w:pPr>
      <w:spacing w:after="100"/>
      <w:ind w:left="1320"/>
    </w:pPr>
  </w:style>
  <w:style w:type="paragraph" w:styleId="TOC8">
    <w:name w:val="toc 8"/>
    <w:basedOn w:val="Normal"/>
    <w:next w:val="Normal"/>
    <w:autoRedefine/>
    <w:uiPriority w:val="39"/>
    <w:unhideWhenUsed/>
    <w:rsid w:val="005533AD"/>
    <w:pPr>
      <w:spacing w:after="100"/>
      <w:ind w:left="1540"/>
    </w:pPr>
  </w:style>
  <w:style w:type="paragraph" w:styleId="TOC9">
    <w:name w:val="toc 9"/>
    <w:basedOn w:val="Normal"/>
    <w:next w:val="Normal"/>
    <w:autoRedefine/>
    <w:uiPriority w:val="39"/>
    <w:unhideWhenUsed/>
    <w:rsid w:val="005533AD"/>
    <w:pPr>
      <w:spacing w:after="100"/>
      <w:ind w:left="1760"/>
    </w:pPr>
  </w:style>
  <w:style w:type="paragraph" w:styleId="TOCHeading">
    <w:name w:val="TOC Heading"/>
    <w:basedOn w:val="Heading1"/>
    <w:next w:val="Normal"/>
    <w:uiPriority w:val="39"/>
    <w:unhideWhenUsed/>
    <w:qFormat/>
    <w:rsid w:val="005533AD"/>
    <w:pPr>
      <w:spacing w:before="480" w:line="276" w:lineRule="auto"/>
      <w:ind w:left="-360" w:firstLine="0"/>
      <w:outlineLvl w:val="9"/>
    </w:pPr>
    <w:rPr>
      <w:rFonts w:asciiTheme="majorHAnsi" w:hAnsiTheme="majorHAnsi"/>
      <w:b/>
      <w:bCs/>
      <w:color w:val="2F5496" w:themeColor="accent1" w:themeShade="BF"/>
      <w:sz w:val="28"/>
      <w:szCs w:val="28"/>
      <w:lang w:eastAsia="ja-JP" w:bidi="ar-SA"/>
    </w:rPr>
  </w:style>
  <w:style w:type="table" w:styleId="PlainTable1">
    <w:name w:val="Plain Table 1"/>
    <w:basedOn w:val="TableNormal"/>
    <w:uiPriority w:val="41"/>
    <w:rsid w:val="005533AD"/>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533AD"/>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Grid"/>
    <w:uiPriority w:val="40"/>
    <w:rsid w:val="005533AD"/>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5533AD"/>
    <w:rPr>
      <w:color w:val="2B579A"/>
      <w:shd w:val="clear" w:color="auto" w:fill="E6E6E6"/>
    </w:rPr>
  </w:style>
  <w:style w:type="paragraph" w:customStyle="1" w:styleId="noteslinedhead">
    <w:name w:val="notes lined head"/>
    <w:basedOn w:val="noteslinedL3"/>
    <w:next w:val="noteslined"/>
    <w:qFormat/>
    <w:rsid w:val="005533AD"/>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5533AD"/>
    <w:rPr>
      <w:vertAlign w:val="superscript"/>
    </w:rPr>
  </w:style>
  <w:style w:type="paragraph" w:styleId="EndnoteText">
    <w:name w:val="endnote text"/>
    <w:basedOn w:val="Normal"/>
    <w:link w:val="EndnoteTextChar"/>
    <w:uiPriority w:val="99"/>
    <w:semiHidden/>
    <w:unhideWhenUsed/>
    <w:rsid w:val="005533AD"/>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5533AD"/>
    <w:rPr>
      <w:rFonts w:eastAsiaTheme="minorEastAsia"/>
      <w:sz w:val="20"/>
      <w:szCs w:val="18"/>
      <w:lang w:eastAsia="ja-JP"/>
    </w:rPr>
  </w:style>
  <w:style w:type="character" w:styleId="FootnoteReference">
    <w:name w:val="footnote reference"/>
    <w:basedOn w:val="DefaultParagraphFont"/>
    <w:uiPriority w:val="99"/>
    <w:semiHidden/>
    <w:unhideWhenUsed/>
    <w:rsid w:val="005533AD"/>
    <w:rPr>
      <w:vertAlign w:val="superscript"/>
    </w:rPr>
  </w:style>
  <w:style w:type="paragraph" w:styleId="FootnoteText">
    <w:name w:val="footnote text"/>
    <w:basedOn w:val="Normal"/>
    <w:link w:val="FootnoteTextChar"/>
    <w:uiPriority w:val="99"/>
    <w:unhideWhenUsed/>
    <w:qFormat/>
    <w:rsid w:val="005533AD"/>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5533AD"/>
    <w:rPr>
      <w:rFonts w:eastAsiaTheme="minorEastAsia"/>
      <w:sz w:val="16"/>
      <w:szCs w:val="18"/>
      <w:lang w:eastAsia="ja-JP"/>
    </w:rPr>
  </w:style>
  <w:style w:type="table" w:styleId="GridTable1Light-Accent6">
    <w:name w:val="Grid Table 1 Light Accent 6"/>
    <w:basedOn w:val="TableNormal"/>
    <w:uiPriority w:val="46"/>
    <w:rsid w:val="005533AD"/>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5533A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5533AD"/>
    <w:pPr>
      <w:spacing w:after="0"/>
      <w:ind w:left="0"/>
    </w:pPr>
    <w:rPr>
      <w:rFonts w:eastAsiaTheme="minorEastAsia"/>
      <w:lang w:val="pt-BR" w:eastAsia="ja-JP"/>
    </w:rPr>
  </w:style>
  <w:style w:type="paragraph" w:customStyle="1" w:styleId="noteslined">
    <w:name w:val="notes lined"/>
    <w:basedOn w:val="Normal"/>
    <w:link w:val="noteslinedChar"/>
    <w:qFormat/>
    <w:rsid w:val="005533AD"/>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5533AD"/>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5533AD"/>
    <w:rPr>
      <w:rFonts w:eastAsiaTheme="minorEastAsia" w:cstheme="majorHAnsi"/>
      <w:color w:val="0B1C2B"/>
      <w:sz w:val="16"/>
      <w:szCs w:val="16"/>
    </w:rPr>
  </w:style>
  <w:style w:type="character" w:customStyle="1" w:styleId="noteslinedL3Char">
    <w:name w:val="notes lined L3 Char"/>
    <w:basedOn w:val="noteslinedChar"/>
    <w:link w:val="noteslinedL3"/>
    <w:rsid w:val="005533AD"/>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5533AD"/>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5533AD"/>
    <w:pPr>
      <w:numPr>
        <w:numId w:val="3"/>
      </w:numPr>
    </w:pPr>
  </w:style>
  <w:style w:type="paragraph" w:styleId="ListBullet2">
    <w:name w:val="List Bullet 2"/>
    <w:basedOn w:val="Normal"/>
    <w:uiPriority w:val="99"/>
    <w:semiHidden/>
    <w:unhideWhenUsed/>
    <w:rsid w:val="005533AD"/>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5533AD"/>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5533AD"/>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5533AD"/>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5533A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5533A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5533AD"/>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5533AD"/>
    <w:rPr>
      <w:color w:val="2B579A"/>
      <w:shd w:val="clear" w:color="auto" w:fill="E6E6E6"/>
    </w:rPr>
  </w:style>
  <w:style w:type="character" w:customStyle="1" w:styleId="Mention2">
    <w:name w:val="Mention2"/>
    <w:basedOn w:val="DefaultParagraphFont"/>
    <w:uiPriority w:val="99"/>
    <w:semiHidden/>
    <w:unhideWhenUsed/>
    <w:rsid w:val="005533AD"/>
    <w:rPr>
      <w:color w:val="2B579A"/>
      <w:shd w:val="clear" w:color="auto" w:fill="E6E6E6"/>
    </w:rPr>
  </w:style>
  <w:style w:type="character" w:customStyle="1" w:styleId="Mention3">
    <w:name w:val="Mention3"/>
    <w:basedOn w:val="DefaultParagraphFont"/>
    <w:uiPriority w:val="99"/>
    <w:semiHidden/>
    <w:unhideWhenUsed/>
    <w:rsid w:val="005533AD"/>
    <w:rPr>
      <w:color w:val="2B579A"/>
      <w:shd w:val="clear" w:color="auto" w:fill="E6E6E6"/>
    </w:rPr>
  </w:style>
  <w:style w:type="character" w:customStyle="1" w:styleId="UnresolvedMention1">
    <w:name w:val="Unresolved Mention1"/>
    <w:basedOn w:val="DefaultParagraphFont"/>
    <w:uiPriority w:val="99"/>
    <w:semiHidden/>
    <w:unhideWhenUsed/>
    <w:rsid w:val="005533AD"/>
    <w:rPr>
      <w:color w:val="808080"/>
      <w:shd w:val="clear" w:color="auto" w:fill="E6E6E6"/>
    </w:rPr>
  </w:style>
  <w:style w:type="paragraph" w:customStyle="1" w:styleId="tablecelltight">
    <w:name w:val="table cell tight"/>
    <w:qFormat/>
    <w:rsid w:val="005533AD"/>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5533AD"/>
    <w:pPr>
      <w:spacing w:before="120" w:after="120" w:line="240" w:lineRule="auto"/>
    </w:pPr>
    <w:rPr>
      <w:sz w:val="16"/>
      <w:szCs w:val="16"/>
    </w:rPr>
  </w:style>
  <w:style w:type="character" w:customStyle="1" w:styleId="notesChar">
    <w:name w:val="notes Char"/>
    <w:basedOn w:val="DefaultParagraphFont"/>
    <w:link w:val="notes"/>
    <w:rsid w:val="005533AD"/>
    <w:rPr>
      <w:sz w:val="16"/>
      <w:szCs w:val="16"/>
    </w:rPr>
  </w:style>
  <w:style w:type="paragraph" w:customStyle="1" w:styleId="objective">
    <w:name w:val="objective"/>
    <w:basedOn w:val="Normal"/>
    <w:next w:val="Normal"/>
    <w:qFormat/>
    <w:rsid w:val="005533AD"/>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5533AD"/>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5533AD"/>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5533AD"/>
    <w:rPr>
      <w:rFonts w:ascii="Verdana" w:hAnsi="Verdana"/>
      <w:b/>
      <w:bCs/>
      <w:color w:val="C45911" w:themeColor="accent2" w:themeShade="BF"/>
    </w:rPr>
  </w:style>
  <w:style w:type="character" w:customStyle="1" w:styleId="label">
    <w:name w:val="label"/>
    <w:basedOn w:val="DefaultParagraphFont"/>
    <w:uiPriority w:val="1"/>
    <w:qFormat/>
    <w:rsid w:val="005533AD"/>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5533AD"/>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5533AD"/>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5533AD"/>
    <w:rPr>
      <w:rFonts w:ascii="Franklin Gothic Medium Cond" w:hAnsi="Franklin Gothic Medium Cond"/>
      <w:b/>
      <w:bCs/>
      <w:color w:val="EC7320"/>
      <w:spacing w:val="4"/>
    </w:rPr>
  </w:style>
  <w:style w:type="paragraph" w:customStyle="1" w:styleId="blockquote">
    <w:name w:val="blockquote"/>
    <w:basedOn w:val="Normal"/>
    <w:next w:val="Normal"/>
    <w:qFormat/>
    <w:rsid w:val="005533AD"/>
    <w:pPr>
      <w:spacing w:before="120" w:after="120"/>
      <w:ind w:left="1440"/>
    </w:pPr>
  </w:style>
  <w:style w:type="paragraph" w:styleId="NormalWeb">
    <w:name w:val="Normal (Web)"/>
    <w:basedOn w:val="Normal"/>
    <w:uiPriority w:val="99"/>
    <w:semiHidden/>
    <w:unhideWhenUsed/>
    <w:rsid w:val="00804322"/>
    <w:pPr>
      <w:spacing w:before="100" w:beforeAutospacing="1" w:after="100" w:afterAutospacing="1" w:line="240" w:lineRule="auto"/>
      <w:ind w:left="0"/>
    </w:pPr>
    <w:rPr>
      <w:rFonts w:ascii="Times New Roman" w:eastAsia="Times New Roman" w:hAnsi="Times New Roman" w:cs="Times New Roman"/>
      <w:sz w:val="24"/>
      <w:szCs w:val="24"/>
    </w:rPr>
  </w:style>
  <w:style w:type="paragraph" w:customStyle="1" w:styleId="tabletitle">
    <w:name w:val="table title"/>
    <w:basedOn w:val="Normal"/>
    <w:qFormat/>
    <w:rsid w:val="005533AD"/>
    <w:pPr>
      <w:keepNext/>
      <w:spacing w:before="120"/>
    </w:pPr>
    <w:rPr>
      <w:color w:val="C45911" w:themeColor="accent2" w:themeShade="BF"/>
      <w:sz w:val="18"/>
      <w:szCs w:val="18"/>
    </w:rPr>
  </w:style>
  <w:style w:type="paragraph" w:customStyle="1" w:styleId="cellswide">
    <w:name w:val="cells wide"/>
    <w:basedOn w:val="Normal"/>
    <w:qFormat/>
    <w:rsid w:val="005533AD"/>
    <w:pPr>
      <w:spacing w:after="600"/>
      <w:ind w:left="0"/>
    </w:pPr>
    <w:rPr>
      <w:color w:val="000000" w:themeColor="text1"/>
      <w:lang w:bidi="ar-SA"/>
      <w14:ligatures w14:val="standard"/>
    </w:rPr>
  </w:style>
  <w:style w:type="paragraph" w:customStyle="1" w:styleId="article-ref">
    <w:name w:val="article-ref"/>
    <w:basedOn w:val="Normal"/>
    <w:next w:val="Normal"/>
    <w:qFormat/>
    <w:rsid w:val="005533AD"/>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 w:type="paragraph" w:customStyle="1" w:styleId="boxed-blue-title">
    <w:name w:val="boxed-blue-title"/>
    <w:basedOn w:val="Normal"/>
    <w:next w:val="Normal"/>
    <w:qFormat/>
    <w:rsid w:val="005533AD"/>
    <w:pPr>
      <w:pBdr>
        <w:top w:val="dotted" w:sz="8" w:space="4" w:color="2E74B5" w:themeColor="accent5" w:themeShade="BF"/>
        <w:left w:val="dotted" w:sz="8" w:space="4" w:color="2E74B5" w:themeColor="accent5" w:themeShade="BF"/>
        <w:bottom w:val="dotted" w:sz="8" w:space="4" w:color="2E74B5" w:themeColor="accent5" w:themeShade="BF"/>
        <w:right w:val="dotted" w:sz="8" w:space="4" w:color="2E74B5" w:themeColor="accent5" w:themeShade="BF"/>
      </w:pBdr>
      <w:shd w:val="clear" w:color="auto" w:fill="DEEAF6" w:themeFill="accent5" w:themeFillTint="33"/>
      <w:spacing w:before="240" w:after="240" w:line="259" w:lineRule="auto"/>
      <w:ind w:left="810"/>
    </w:pPr>
    <w:rPr>
      <w:rFonts w:ascii="Franklin Gothic Demi Cond" w:hAnsi="Franklin Gothic Demi Cond"/>
      <w:noProof/>
      <w:color w:val="1F4E79" w:themeColor="accent5" w:themeShade="80"/>
      <w:sz w:val="24"/>
      <w:szCs w:val="24"/>
      <w:lang w:bidi="ar-SA"/>
    </w:rPr>
  </w:style>
  <w:style w:type="character" w:styleId="CommentReference">
    <w:name w:val="annotation reference"/>
    <w:basedOn w:val="DefaultParagraphFont"/>
    <w:uiPriority w:val="99"/>
    <w:semiHidden/>
    <w:unhideWhenUsed/>
    <w:rsid w:val="00467069"/>
    <w:rPr>
      <w:sz w:val="16"/>
      <w:szCs w:val="16"/>
    </w:rPr>
  </w:style>
  <w:style w:type="paragraph" w:styleId="CommentText">
    <w:name w:val="annotation text"/>
    <w:basedOn w:val="Normal"/>
    <w:link w:val="CommentTextChar"/>
    <w:uiPriority w:val="99"/>
    <w:semiHidden/>
    <w:unhideWhenUsed/>
    <w:rsid w:val="00467069"/>
    <w:pPr>
      <w:spacing w:line="240" w:lineRule="auto"/>
    </w:pPr>
  </w:style>
  <w:style w:type="character" w:customStyle="1" w:styleId="CommentTextChar">
    <w:name w:val="Comment Text Char"/>
    <w:basedOn w:val="DefaultParagraphFont"/>
    <w:link w:val="CommentText"/>
    <w:uiPriority w:val="99"/>
    <w:semiHidden/>
    <w:rsid w:val="00467069"/>
    <w:rPr>
      <w:sz w:val="20"/>
      <w:szCs w:val="20"/>
    </w:rPr>
  </w:style>
  <w:style w:type="paragraph" w:styleId="CommentSubject">
    <w:name w:val="annotation subject"/>
    <w:basedOn w:val="CommentText"/>
    <w:next w:val="CommentText"/>
    <w:link w:val="CommentSubjectChar"/>
    <w:uiPriority w:val="99"/>
    <w:semiHidden/>
    <w:unhideWhenUsed/>
    <w:rsid w:val="00467069"/>
    <w:rPr>
      <w:b/>
      <w:bCs/>
    </w:rPr>
  </w:style>
  <w:style w:type="character" w:customStyle="1" w:styleId="CommentSubjectChar">
    <w:name w:val="Comment Subject Char"/>
    <w:basedOn w:val="CommentTextChar"/>
    <w:link w:val="CommentSubject"/>
    <w:uiPriority w:val="99"/>
    <w:semiHidden/>
    <w:rsid w:val="00467069"/>
    <w:rPr>
      <w:b/>
      <w:bCs/>
      <w:sz w:val="20"/>
      <w:szCs w:val="20"/>
    </w:rPr>
  </w:style>
  <w:style w:type="character" w:customStyle="1" w:styleId="Numberhead">
    <w:name w:val="Number head"/>
    <w:uiPriority w:val="1"/>
    <w:qFormat/>
    <w:rsid w:val="00B77506"/>
    <w:rPr>
      <w:rFonts w:ascii="Franklin Gothic Medium Cond" w:hAnsi="Franklin Gothic Medium Cond"/>
      <w:color w:val="C45911" w:themeColor="accent2" w:themeShade="BF"/>
      <w:sz w:val="22"/>
    </w:rPr>
  </w:style>
  <w:style w:type="paragraph" w:customStyle="1" w:styleId="keywords">
    <w:name w:val="keywords"/>
    <w:basedOn w:val="Normal"/>
    <w:qFormat/>
    <w:rsid w:val="00166964"/>
    <w:pPr>
      <w:tabs>
        <w:tab w:val="left" w:pos="1890"/>
      </w:tabs>
      <w:ind w:left="1890" w:hanging="1170"/>
    </w:pPr>
  </w:style>
  <w:style w:type="character" w:customStyle="1" w:styleId="keyworddefault">
    <w:name w:val="keyword default"/>
    <w:basedOn w:val="DefaultParagraphFont"/>
    <w:uiPriority w:val="1"/>
    <w:qFormat/>
    <w:rsid w:val="00867338"/>
    <w:rPr>
      <w:rFonts w:ascii="Franklin Gothic Demi" w:hAnsi="Franklin Gothic Demi"/>
      <w:color w:val="ED7D31" w:themeColor="accent2"/>
      <w:sz w:val="18"/>
      <w:szCs w:val="18"/>
    </w:rPr>
  </w:style>
  <w:style w:type="character" w:customStyle="1" w:styleId="grey">
    <w:name w:val="grey"/>
    <w:basedOn w:val="DefaultParagraphFont"/>
    <w:uiPriority w:val="1"/>
    <w:qFormat/>
    <w:rsid w:val="005533AD"/>
    <w:rPr>
      <w:color w:val="A6A6A6" w:themeColor="background1" w:themeShade="A6"/>
      <w:sz w:val="18"/>
      <w:szCs w:val="18"/>
    </w:rPr>
  </w:style>
  <w:style w:type="character" w:customStyle="1" w:styleId="red">
    <w:name w:val="red"/>
    <w:uiPriority w:val="1"/>
    <w:qFormat/>
    <w:rsid w:val="00677554"/>
    <w:rPr>
      <w:b/>
      <w:bCs/>
      <w:color w:val="C45911" w:themeColor="accent2" w:themeShade="BF"/>
    </w:rPr>
  </w:style>
  <w:style w:type="paragraph" w:customStyle="1" w:styleId="term-def">
    <w:name w:val="term-def"/>
    <w:qFormat/>
    <w:rsid w:val="005533AD"/>
    <w:pPr>
      <w:tabs>
        <w:tab w:val="left" w:pos="2250"/>
      </w:tabs>
      <w:spacing w:after="0" w:line="240" w:lineRule="auto"/>
      <w:ind w:left="1886" w:hanging="1166"/>
    </w:pPr>
    <w:rPr>
      <w:sz w:val="18"/>
      <w:szCs w:val="18"/>
    </w:rPr>
  </w:style>
  <w:style w:type="character" w:customStyle="1" w:styleId="term">
    <w:name w:val="term"/>
    <w:basedOn w:val="DefaultParagraphFont"/>
    <w:uiPriority w:val="1"/>
    <w:qFormat/>
    <w:rsid w:val="005533AD"/>
    <w:rPr>
      <w:rFonts w:ascii="Franklin Gothic Demi Cond" w:hAnsi="Franklin Gothic Demi Cond"/>
      <w:color w:val="F4B083" w:themeColor="accent2" w:themeTint="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5222">
      <w:bodyDiv w:val="1"/>
      <w:marLeft w:val="0"/>
      <w:marRight w:val="0"/>
      <w:marTop w:val="0"/>
      <w:marBottom w:val="0"/>
      <w:divBdr>
        <w:top w:val="none" w:sz="0" w:space="0" w:color="auto"/>
        <w:left w:val="none" w:sz="0" w:space="0" w:color="auto"/>
        <w:bottom w:val="none" w:sz="0" w:space="0" w:color="auto"/>
        <w:right w:val="none" w:sz="0" w:space="0" w:color="auto"/>
      </w:divBdr>
    </w:div>
    <w:div w:id="2780956">
      <w:bodyDiv w:val="1"/>
      <w:marLeft w:val="0"/>
      <w:marRight w:val="0"/>
      <w:marTop w:val="0"/>
      <w:marBottom w:val="0"/>
      <w:divBdr>
        <w:top w:val="none" w:sz="0" w:space="0" w:color="auto"/>
        <w:left w:val="none" w:sz="0" w:space="0" w:color="auto"/>
        <w:bottom w:val="none" w:sz="0" w:space="0" w:color="auto"/>
        <w:right w:val="none" w:sz="0" w:space="0" w:color="auto"/>
      </w:divBdr>
    </w:div>
    <w:div w:id="4332157">
      <w:bodyDiv w:val="1"/>
      <w:marLeft w:val="0"/>
      <w:marRight w:val="0"/>
      <w:marTop w:val="0"/>
      <w:marBottom w:val="0"/>
      <w:divBdr>
        <w:top w:val="none" w:sz="0" w:space="0" w:color="auto"/>
        <w:left w:val="none" w:sz="0" w:space="0" w:color="auto"/>
        <w:bottom w:val="none" w:sz="0" w:space="0" w:color="auto"/>
        <w:right w:val="none" w:sz="0" w:space="0" w:color="auto"/>
      </w:divBdr>
    </w:div>
    <w:div w:id="8682142">
      <w:bodyDiv w:val="1"/>
      <w:marLeft w:val="0"/>
      <w:marRight w:val="0"/>
      <w:marTop w:val="0"/>
      <w:marBottom w:val="0"/>
      <w:divBdr>
        <w:top w:val="none" w:sz="0" w:space="0" w:color="auto"/>
        <w:left w:val="none" w:sz="0" w:space="0" w:color="auto"/>
        <w:bottom w:val="none" w:sz="0" w:space="0" w:color="auto"/>
        <w:right w:val="none" w:sz="0" w:space="0" w:color="auto"/>
      </w:divBdr>
    </w:div>
    <w:div w:id="16739516">
      <w:bodyDiv w:val="1"/>
      <w:marLeft w:val="0"/>
      <w:marRight w:val="0"/>
      <w:marTop w:val="0"/>
      <w:marBottom w:val="0"/>
      <w:divBdr>
        <w:top w:val="none" w:sz="0" w:space="0" w:color="auto"/>
        <w:left w:val="none" w:sz="0" w:space="0" w:color="auto"/>
        <w:bottom w:val="none" w:sz="0" w:space="0" w:color="auto"/>
        <w:right w:val="none" w:sz="0" w:space="0" w:color="auto"/>
      </w:divBdr>
    </w:div>
    <w:div w:id="19092576">
      <w:bodyDiv w:val="1"/>
      <w:marLeft w:val="0"/>
      <w:marRight w:val="0"/>
      <w:marTop w:val="0"/>
      <w:marBottom w:val="0"/>
      <w:divBdr>
        <w:top w:val="none" w:sz="0" w:space="0" w:color="auto"/>
        <w:left w:val="none" w:sz="0" w:space="0" w:color="auto"/>
        <w:bottom w:val="none" w:sz="0" w:space="0" w:color="auto"/>
        <w:right w:val="none" w:sz="0" w:space="0" w:color="auto"/>
      </w:divBdr>
    </w:div>
    <w:div w:id="33698456">
      <w:bodyDiv w:val="1"/>
      <w:marLeft w:val="0"/>
      <w:marRight w:val="0"/>
      <w:marTop w:val="0"/>
      <w:marBottom w:val="0"/>
      <w:divBdr>
        <w:top w:val="none" w:sz="0" w:space="0" w:color="auto"/>
        <w:left w:val="none" w:sz="0" w:space="0" w:color="auto"/>
        <w:bottom w:val="none" w:sz="0" w:space="0" w:color="auto"/>
        <w:right w:val="none" w:sz="0" w:space="0" w:color="auto"/>
      </w:divBdr>
    </w:div>
    <w:div w:id="39525363">
      <w:bodyDiv w:val="1"/>
      <w:marLeft w:val="0"/>
      <w:marRight w:val="0"/>
      <w:marTop w:val="0"/>
      <w:marBottom w:val="0"/>
      <w:divBdr>
        <w:top w:val="none" w:sz="0" w:space="0" w:color="auto"/>
        <w:left w:val="none" w:sz="0" w:space="0" w:color="auto"/>
        <w:bottom w:val="none" w:sz="0" w:space="0" w:color="auto"/>
        <w:right w:val="none" w:sz="0" w:space="0" w:color="auto"/>
      </w:divBdr>
    </w:div>
    <w:div w:id="41250686">
      <w:bodyDiv w:val="1"/>
      <w:marLeft w:val="0"/>
      <w:marRight w:val="0"/>
      <w:marTop w:val="0"/>
      <w:marBottom w:val="0"/>
      <w:divBdr>
        <w:top w:val="none" w:sz="0" w:space="0" w:color="auto"/>
        <w:left w:val="none" w:sz="0" w:space="0" w:color="auto"/>
        <w:bottom w:val="none" w:sz="0" w:space="0" w:color="auto"/>
        <w:right w:val="none" w:sz="0" w:space="0" w:color="auto"/>
      </w:divBdr>
    </w:div>
    <w:div w:id="48699502">
      <w:bodyDiv w:val="1"/>
      <w:marLeft w:val="0"/>
      <w:marRight w:val="0"/>
      <w:marTop w:val="0"/>
      <w:marBottom w:val="0"/>
      <w:divBdr>
        <w:top w:val="none" w:sz="0" w:space="0" w:color="auto"/>
        <w:left w:val="none" w:sz="0" w:space="0" w:color="auto"/>
        <w:bottom w:val="none" w:sz="0" w:space="0" w:color="auto"/>
        <w:right w:val="none" w:sz="0" w:space="0" w:color="auto"/>
      </w:divBdr>
    </w:div>
    <w:div w:id="52386279">
      <w:bodyDiv w:val="1"/>
      <w:marLeft w:val="0"/>
      <w:marRight w:val="0"/>
      <w:marTop w:val="0"/>
      <w:marBottom w:val="0"/>
      <w:divBdr>
        <w:top w:val="none" w:sz="0" w:space="0" w:color="auto"/>
        <w:left w:val="none" w:sz="0" w:space="0" w:color="auto"/>
        <w:bottom w:val="none" w:sz="0" w:space="0" w:color="auto"/>
        <w:right w:val="none" w:sz="0" w:space="0" w:color="auto"/>
      </w:divBdr>
    </w:div>
    <w:div w:id="58555822">
      <w:bodyDiv w:val="1"/>
      <w:marLeft w:val="0"/>
      <w:marRight w:val="0"/>
      <w:marTop w:val="0"/>
      <w:marBottom w:val="0"/>
      <w:divBdr>
        <w:top w:val="none" w:sz="0" w:space="0" w:color="auto"/>
        <w:left w:val="none" w:sz="0" w:space="0" w:color="auto"/>
        <w:bottom w:val="none" w:sz="0" w:space="0" w:color="auto"/>
        <w:right w:val="none" w:sz="0" w:space="0" w:color="auto"/>
      </w:divBdr>
    </w:div>
    <w:div w:id="59207803">
      <w:bodyDiv w:val="1"/>
      <w:marLeft w:val="0"/>
      <w:marRight w:val="0"/>
      <w:marTop w:val="0"/>
      <w:marBottom w:val="0"/>
      <w:divBdr>
        <w:top w:val="none" w:sz="0" w:space="0" w:color="auto"/>
        <w:left w:val="none" w:sz="0" w:space="0" w:color="auto"/>
        <w:bottom w:val="none" w:sz="0" w:space="0" w:color="auto"/>
        <w:right w:val="none" w:sz="0" w:space="0" w:color="auto"/>
      </w:divBdr>
    </w:div>
    <w:div w:id="65156307">
      <w:bodyDiv w:val="1"/>
      <w:marLeft w:val="0"/>
      <w:marRight w:val="0"/>
      <w:marTop w:val="0"/>
      <w:marBottom w:val="0"/>
      <w:divBdr>
        <w:top w:val="none" w:sz="0" w:space="0" w:color="auto"/>
        <w:left w:val="none" w:sz="0" w:space="0" w:color="auto"/>
        <w:bottom w:val="none" w:sz="0" w:space="0" w:color="auto"/>
        <w:right w:val="none" w:sz="0" w:space="0" w:color="auto"/>
      </w:divBdr>
    </w:div>
    <w:div w:id="65998432">
      <w:bodyDiv w:val="1"/>
      <w:marLeft w:val="0"/>
      <w:marRight w:val="0"/>
      <w:marTop w:val="0"/>
      <w:marBottom w:val="0"/>
      <w:divBdr>
        <w:top w:val="none" w:sz="0" w:space="0" w:color="auto"/>
        <w:left w:val="none" w:sz="0" w:space="0" w:color="auto"/>
        <w:bottom w:val="none" w:sz="0" w:space="0" w:color="auto"/>
        <w:right w:val="none" w:sz="0" w:space="0" w:color="auto"/>
      </w:divBdr>
    </w:div>
    <w:div w:id="73089020">
      <w:bodyDiv w:val="1"/>
      <w:marLeft w:val="0"/>
      <w:marRight w:val="0"/>
      <w:marTop w:val="0"/>
      <w:marBottom w:val="0"/>
      <w:divBdr>
        <w:top w:val="none" w:sz="0" w:space="0" w:color="auto"/>
        <w:left w:val="none" w:sz="0" w:space="0" w:color="auto"/>
        <w:bottom w:val="none" w:sz="0" w:space="0" w:color="auto"/>
        <w:right w:val="none" w:sz="0" w:space="0" w:color="auto"/>
      </w:divBdr>
    </w:div>
    <w:div w:id="79789945">
      <w:bodyDiv w:val="1"/>
      <w:marLeft w:val="0"/>
      <w:marRight w:val="0"/>
      <w:marTop w:val="0"/>
      <w:marBottom w:val="0"/>
      <w:divBdr>
        <w:top w:val="none" w:sz="0" w:space="0" w:color="auto"/>
        <w:left w:val="none" w:sz="0" w:space="0" w:color="auto"/>
        <w:bottom w:val="none" w:sz="0" w:space="0" w:color="auto"/>
        <w:right w:val="none" w:sz="0" w:space="0" w:color="auto"/>
      </w:divBdr>
    </w:div>
    <w:div w:id="90398395">
      <w:bodyDiv w:val="1"/>
      <w:marLeft w:val="0"/>
      <w:marRight w:val="0"/>
      <w:marTop w:val="0"/>
      <w:marBottom w:val="0"/>
      <w:divBdr>
        <w:top w:val="none" w:sz="0" w:space="0" w:color="auto"/>
        <w:left w:val="none" w:sz="0" w:space="0" w:color="auto"/>
        <w:bottom w:val="none" w:sz="0" w:space="0" w:color="auto"/>
        <w:right w:val="none" w:sz="0" w:space="0" w:color="auto"/>
      </w:divBdr>
    </w:div>
    <w:div w:id="93480356">
      <w:bodyDiv w:val="1"/>
      <w:marLeft w:val="0"/>
      <w:marRight w:val="0"/>
      <w:marTop w:val="0"/>
      <w:marBottom w:val="0"/>
      <w:divBdr>
        <w:top w:val="none" w:sz="0" w:space="0" w:color="auto"/>
        <w:left w:val="none" w:sz="0" w:space="0" w:color="auto"/>
        <w:bottom w:val="none" w:sz="0" w:space="0" w:color="auto"/>
        <w:right w:val="none" w:sz="0" w:space="0" w:color="auto"/>
      </w:divBdr>
      <w:divsChild>
        <w:div w:id="1977635904">
          <w:marLeft w:val="0"/>
          <w:marRight w:val="0"/>
          <w:marTop w:val="100"/>
          <w:marBottom w:val="100"/>
          <w:divBdr>
            <w:top w:val="none" w:sz="0" w:space="0" w:color="auto"/>
            <w:left w:val="none" w:sz="0" w:space="0" w:color="auto"/>
            <w:bottom w:val="none" w:sz="0" w:space="0" w:color="auto"/>
            <w:right w:val="none" w:sz="0" w:space="0" w:color="auto"/>
          </w:divBdr>
          <w:divsChild>
            <w:div w:id="350648108">
              <w:marLeft w:val="0"/>
              <w:marRight w:val="0"/>
              <w:marTop w:val="0"/>
              <w:marBottom w:val="0"/>
              <w:divBdr>
                <w:top w:val="single" w:sz="6" w:space="0" w:color="DDDDDD"/>
                <w:left w:val="single" w:sz="6" w:space="0" w:color="DDDDDD"/>
                <w:bottom w:val="single" w:sz="6" w:space="0" w:color="DDDDDD"/>
                <w:right w:val="single" w:sz="6" w:space="0" w:color="DDDDDD"/>
              </w:divBdr>
              <w:divsChild>
                <w:div w:id="1105735097">
                  <w:marLeft w:val="0"/>
                  <w:marRight w:val="0"/>
                  <w:marTop w:val="0"/>
                  <w:marBottom w:val="0"/>
                  <w:divBdr>
                    <w:top w:val="none" w:sz="0" w:space="0" w:color="auto"/>
                    <w:left w:val="none" w:sz="0" w:space="0" w:color="auto"/>
                    <w:bottom w:val="none" w:sz="0" w:space="0" w:color="auto"/>
                    <w:right w:val="none" w:sz="0" w:space="0" w:color="auto"/>
                  </w:divBdr>
                  <w:divsChild>
                    <w:div w:id="1160466793">
                      <w:marLeft w:val="0"/>
                      <w:marRight w:val="0"/>
                      <w:marTop w:val="0"/>
                      <w:marBottom w:val="0"/>
                      <w:divBdr>
                        <w:top w:val="none" w:sz="0" w:space="0" w:color="auto"/>
                        <w:left w:val="none" w:sz="0" w:space="0" w:color="auto"/>
                        <w:bottom w:val="none" w:sz="0" w:space="0" w:color="auto"/>
                        <w:right w:val="none" w:sz="0" w:space="0" w:color="auto"/>
                      </w:divBdr>
                    </w:div>
                    <w:div w:id="1042748452">
                      <w:marLeft w:val="0"/>
                      <w:marRight w:val="0"/>
                      <w:marTop w:val="0"/>
                      <w:marBottom w:val="0"/>
                      <w:divBdr>
                        <w:top w:val="none" w:sz="0" w:space="0" w:color="auto"/>
                        <w:left w:val="none" w:sz="0" w:space="0" w:color="auto"/>
                        <w:bottom w:val="none" w:sz="0" w:space="0" w:color="auto"/>
                        <w:right w:val="none" w:sz="0" w:space="0" w:color="auto"/>
                      </w:divBdr>
                    </w:div>
                    <w:div w:id="670911127">
                      <w:marLeft w:val="0"/>
                      <w:marRight w:val="0"/>
                      <w:marTop w:val="0"/>
                      <w:marBottom w:val="0"/>
                      <w:divBdr>
                        <w:top w:val="none" w:sz="0" w:space="0" w:color="auto"/>
                        <w:left w:val="none" w:sz="0" w:space="0" w:color="auto"/>
                        <w:bottom w:val="none" w:sz="0" w:space="0" w:color="auto"/>
                        <w:right w:val="none" w:sz="0" w:space="0" w:color="auto"/>
                      </w:divBdr>
                    </w:div>
                    <w:div w:id="492141056">
                      <w:marLeft w:val="0"/>
                      <w:marRight w:val="0"/>
                      <w:marTop w:val="0"/>
                      <w:marBottom w:val="0"/>
                      <w:divBdr>
                        <w:top w:val="none" w:sz="0" w:space="0" w:color="auto"/>
                        <w:left w:val="none" w:sz="0" w:space="0" w:color="auto"/>
                        <w:bottom w:val="none" w:sz="0" w:space="0" w:color="auto"/>
                        <w:right w:val="none" w:sz="0" w:space="0" w:color="auto"/>
                      </w:divBdr>
                    </w:div>
                    <w:div w:id="21231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0553">
          <w:marLeft w:val="0"/>
          <w:marRight w:val="0"/>
          <w:marTop w:val="100"/>
          <w:marBottom w:val="100"/>
          <w:divBdr>
            <w:top w:val="none" w:sz="0" w:space="0" w:color="auto"/>
            <w:left w:val="none" w:sz="0" w:space="0" w:color="auto"/>
            <w:bottom w:val="none" w:sz="0" w:space="0" w:color="auto"/>
            <w:right w:val="none" w:sz="0" w:space="0" w:color="auto"/>
          </w:divBdr>
          <w:divsChild>
            <w:div w:id="839268942">
              <w:marLeft w:val="0"/>
              <w:marRight w:val="0"/>
              <w:marTop w:val="0"/>
              <w:marBottom w:val="0"/>
              <w:divBdr>
                <w:top w:val="none" w:sz="0" w:space="0" w:color="auto"/>
                <w:left w:val="none" w:sz="0" w:space="0" w:color="auto"/>
                <w:bottom w:val="none" w:sz="0" w:space="0" w:color="auto"/>
                <w:right w:val="none" w:sz="0" w:space="0" w:color="auto"/>
              </w:divBdr>
              <w:divsChild>
                <w:div w:id="1100032491">
                  <w:marLeft w:val="0"/>
                  <w:marRight w:val="0"/>
                  <w:marTop w:val="0"/>
                  <w:marBottom w:val="0"/>
                  <w:divBdr>
                    <w:top w:val="none" w:sz="0" w:space="0" w:color="auto"/>
                    <w:left w:val="none" w:sz="0" w:space="0" w:color="auto"/>
                    <w:bottom w:val="none" w:sz="0" w:space="0" w:color="auto"/>
                    <w:right w:val="none" w:sz="0" w:space="0" w:color="auto"/>
                  </w:divBdr>
                </w:div>
              </w:divsChild>
            </w:div>
            <w:div w:id="404766822">
              <w:marLeft w:val="0"/>
              <w:marRight w:val="0"/>
              <w:marTop w:val="0"/>
              <w:marBottom w:val="0"/>
              <w:divBdr>
                <w:top w:val="single" w:sz="6" w:space="0" w:color="DDDDDD"/>
                <w:left w:val="single" w:sz="6" w:space="0" w:color="DDDDDD"/>
                <w:bottom w:val="single" w:sz="6" w:space="0" w:color="DDDDDD"/>
                <w:right w:val="single" w:sz="6" w:space="0" w:color="DDDDDD"/>
              </w:divBdr>
              <w:divsChild>
                <w:div w:id="100688800">
                  <w:marLeft w:val="0"/>
                  <w:marRight w:val="0"/>
                  <w:marTop w:val="0"/>
                  <w:marBottom w:val="0"/>
                  <w:divBdr>
                    <w:top w:val="none" w:sz="0" w:space="0" w:color="auto"/>
                    <w:left w:val="none" w:sz="0" w:space="0" w:color="auto"/>
                    <w:bottom w:val="none" w:sz="0" w:space="0" w:color="auto"/>
                    <w:right w:val="none" w:sz="0" w:space="0" w:color="auto"/>
                  </w:divBdr>
                  <w:divsChild>
                    <w:div w:id="1251542566">
                      <w:marLeft w:val="0"/>
                      <w:marRight w:val="0"/>
                      <w:marTop w:val="0"/>
                      <w:marBottom w:val="0"/>
                      <w:divBdr>
                        <w:top w:val="none" w:sz="0" w:space="0" w:color="auto"/>
                        <w:left w:val="none" w:sz="0" w:space="0" w:color="auto"/>
                        <w:bottom w:val="none" w:sz="0" w:space="0" w:color="auto"/>
                        <w:right w:val="none" w:sz="0" w:space="0" w:color="auto"/>
                      </w:divBdr>
                    </w:div>
                    <w:div w:id="1682972558">
                      <w:marLeft w:val="0"/>
                      <w:marRight w:val="0"/>
                      <w:marTop w:val="0"/>
                      <w:marBottom w:val="0"/>
                      <w:divBdr>
                        <w:top w:val="none" w:sz="0" w:space="0" w:color="auto"/>
                        <w:left w:val="none" w:sz="0" w:space="0" w:color="auto"/>
                        <w:bottom w:val="none" w:sz="0" w:space="0" w:color="auto"/>
                        <w:right w:val="none" w:sz="0" w:space="0" w:color="auto"/>
                      </w:divBdr>
                    </w:div>
                    <w:div w:id="481775761">
                      <w:marLeft w:val="0"/>
                      <w:marRight w:val="0"/>
                      <w:marTop w:val="0"/>
                      <w:marBottom w:val="0"/>
                      <w:divBdr>
                        <w:top w:val="none" w:sz="0" w:space="0" w:color="auto"/>
                        <w:left w:val="none" w:sz="0" w:space="0" w:color="auto"/>
                        <w:bottom w:val="none" w:sz="0" w:space="0" w:color="auto"/>
                        <w:right w:val="none" w:sz="0" w:space="0" w:color="auto"/>
                      </w:divBdr>
                    </w:div>
                    <w:div w:id="1693651183">
                      <w:marLeft w:val="0"/>
                      <w:marRight w:val="0"/>
                      <w:marTop w:val="0"/>
                      <w:marBottom w:val="0"/>
                      <w:divBdr>
                        <w:top w:val="none" w:sz="0" w:space="0" w:color="auto"/>
                        <w:left w:val="none" w:sz="0" w:space="0" w:color="auto"/>
                        <w:bottom w:val="none" w:sz="0" w:space="0" w:color="auto"/>
                        <w:right w:val="none" w:sz="0" w:space="0" w:color="auto"/>
                      </w:divBdr>
                    </w:div>
                    <w:div w:id="897789146">
                      <w:marLeft w:val="0"/>
                      <w:marRight w:val="0"/>
                      <w:marTop w:val="0"/>
                      <w:marBottom w:val="0"/>
                      <w:divBdr>
                        <w:top w:val="none" w:sz="0" w:space="0" w:color="auto"/>
                        <w:left w:val="none" w:sz="0" w:space="0" w:color="auto"/>
                        <w:bottom w:val="none" w:sz="0" w:space="0" w:color="auto"/>
                        <w:right w:val="none" w:sz="0" w:space="0" w:color="auto"/>
                      </w:divBdr>
                    </w:div>
                    <w:div w:id="1198422526">
                      <w:marLeft w:val="0"/>
                      <w:marRight w:val="0"/>
                      <w:marTop w:val="0"/>
                      <w:marBottom w:val="0"/>
                      <w:divBdr>
                        <w:top w:val="none" w:sz="0" w:space="0" w:color="auto"/>
                        <w:left w:val="none" w:sz="0" w:space="0" w:color="auto"/>
                        <w:bottom w:val="none" w:sz="0" w:space="0" w:color="auto"/>
                        <w:right w:val="none" w:sz="0" w:space="0" w:color="auto"/>
                      </w:divBdr>
                    </w:div>
                    <w:div w:id="11138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48519">
          <w:marLeft w:val="0"/>
          <w:marRight w:val="0"/>
          <w:marTop w:val="100"/>
          <w:marBottom w:val="100"/>
          <w:divBdr>
            <w:top w:val="none" w:sz="0" w:space="0" w:color="auto"/>
            <w:left w:val="none" w:sz="0" w:space="0" w:color="auto"/>
            <w:bottom w:val="none" w:sz="0" w:space="0" w:color="auto"/>
            <w:right w:val="none" w:sz="0" w:space="0" w:color="auto"/>
          </w:divBdr>
          <w:divsChild>
            <w:div w:id="2141072379">
              <w:marLeft w:val="0"/>
              <w:marRight w:val="0"/>
              <w:marTop w:val="0"/>
              <w:marBottom w:val="0"/>
              <w:divBdr>
                <w:top w:val="none" w:sz="0" w:space="0" w:color="auto"/>
                <w:left w:val="none" w:sz="0" w:space="0" w:color="auto"/>
                <w:bottom w:val="none" w:sz="0" w:space="0" w:color="auto"/>
                <w:right w:val="none" w:sz="0" w:space="0" w:color="auto"/>
              </w:divBdr>
              <w:divsChild>
                <w:div w:id="1387333873">
                  <w:marLeft w:val="0"/>
                  <w:marRight w:val="0"/>
                  <w:marTop w:val="0"/>
                  <w:marBottom w:val="0"/>
                  <w:divBdr>
                    <w:top w:val="none" w:sz="0" w:space="0" w:color="auto"/>
                    <w:left w:val="none" w:sz="0" w:space="0" w:color="auto"/>
                    <w:bottom w:val="none" w:sz="0" w:space="0" w:color="auto"/>
                    <w:right w:val="none" w:sz="0" w:space="0" w:color="auto"/>
                  </w:divBdr>
                </w:div>
              </w:divsChild>
            </w:div>
            <w:div w:id="192308866">
              <w:marLeft w:val="0"/>
              <w:marRight w:val="0"/>
              <w:marTop w:val="0"/>
              <w:marBottom w:val="0"/>
              <w:divBdr>
                <w:top w:val="single" w:sz="6" w:space="0" w:color="DDDDDD"/>
                <w:left w:val="single" w:sz="6" w:space="0" w:color="DDDDDD"/>
                <w:bottom w:val="single" w:sz="6" w:space="0" w:color="DDDDDD"/>
                <w:right w:val="single" w:sz="6" w:space="0" w:color="DDDDDD"/>
              </w:divBdr>
              <w:divsChild>
                <w:div w:id="1040322821">
                  <w:marLeft w:val="0"/>
                  <w:marRight w:val="0"/>
                  <w:marTop w:val="0"/>
                  <w:marBottom w:val="0"/>
                  <w:divBdr>
                    <w:top w:val="none" w:sz="0" w:space="0" w:color="auto"/>
                    <w:left w:val="none" w:sz="0" w:space="0" w:color="auto"/>
                    <w:bottom w:val="none" w:sz="0" w:space="0" w:color="auto"/>
                    <w:right w:val="none" w:sz="0" w:space="0" w:color="auto"/>
                  </w:divBdr>
                  <w:divsChild>
                    <w:div w:id="1231162078">
                      <w:marLeft w:val="0"/>
                      <w:marRight w:val="0"/>
                      <w:marTop w:val="0"/>
                      <w:marBottom w:val="0"/>
                      <w:divBdr>
                        <w:top w:val="none" w:sz="0" w:space="0" w:color="auto"/>
                        <w:left w:val="none" w:sz="0" w:space="0" w:color="auto"/>
                        <w:bottom w:val="none" w:sz="0" w:space="0" w:color="auto"/>
                        <w:right w:val="none" w:sz="0" w:space="0" w:color="auto"/>
                      </w:divBdr>
                    </w:div>
                    <w:div w:id="1904414905">
                      <w:marLeft w:val="0"/>
                      <w:marRight w:val="0"/>
                      <w:marTop w:val="0"/>
                      <w:marBottom w:val="0"/>
                      <w:divBdr>
                        <w:top w:val="none" w:sz="0" w:space="0" w:color="auto"/>
                        <w:left w:val="none" w:sz="0" w:space="0" w:color="auto"/>
                        <w:bottom w:val="none" w:sz="0" w:space="0" w:color="auto"/>
                        <w:right w:val="none" w:sz="0" w:space="0" w:color="auto"/>
                      </w:divBdr>
                    </w:div>
                    <w:div w:id="569342069">
                      <w:marLeft w:val="0"/>
                      <w:marRight w:val="0"/>
                      <w:marTop w:val="0"/>
                      <w:marBottom w:val="0"/>
                      <w:divBdr>
                        <w:top w:val="none" w:sz="0" w:space="0" w:color="auto"/>
                        <w:left w:val="none" w:sz="0" w:space="0" w:color="auto"/>
                        <w:bottom w:val="none" w:sz="0" w:space="0" w:color="auto"/>
                        <w:right w:val="none" w:sz="0" w:space="0" w:color="auto"/>
                      </w:divBdr>
                    </w:div>
                    <w:div w:id="1243027754">
                      <w:marLeft w:val="0"/>
                      <w:marRight w:val="0"/>
                      <w:marTop w:val="0"/>
                      <w:marBottom w:val="0"/>
                      <w:divBdr>
                        <w:top w:val="none" w:sz="0" w:space="0" w:color="auto"/>
                        <w:left w:val="none" w:sz="0" w:space="0" w:color="auto"/>
                        <w:bottom w:val="none" w:sz="0" w:space="0" w:color="auto"/>
                        <w:right w:val="none" w:sz="0" w:space="0" w:color="auto"/>
                      </w:divBdr>
                    </w:div>
                    <w:div w:id="17829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2503">
          <w:marLeft w:val="0"/>
          <w:marRight w:val="0"/>
          <w:marTop w:val="100"/>
          <w:marBottom w:val="100"/>
          <w:divBdr>
            <w:top w:val="none" w:sz="0" w:space="0" w:color="auto"/>
            <w:left w:val="none" w:sz="0" w:space="0" w:color="auto"/>
            <w:bottom w:val="none" w:sz="0" w:space="0" w:color="auto"/>
            <w:right w:val="none" w:sz="0" w:space="0" w:color="auto"/>
          </w:divBdr>
          <w:divsChild>
            <w:div w:id="2087797084">
              <w:marLeft w:val="0"/>
              <w:marRight w:val="0"/>
              <w:marTop w:val="0"/>
              <w:marBottom w:val="0"/>
              <w:divBdr>
                <w:top w:val="none" w:sz="0" w:space="0" w:color="auto"/>
                <w:left w:val="none" w:sz="0" w:space="0" w:color="auto"/>
                <w:bottom w:val="none" w:sz="0" w:space="0" w:color="auto"/>
                <w:right w:val="none" w:sz="0" w:space="0" w:color="auto"/>
              </w:divBdr>
              <w:divsChild>
                <w:div w:id="1443962775">
                  <w:marLeft w:val="0"/>
                  <w:marRight w:val="0"/>
                  <w:marTop w:val="0"/>
                  <w:marBottom w:val="0"/>
                  <w:divBdr>
                    <w:top w:val="none" w:sz="0" w:space="0" w:color="auto"/>
                    <w:left w:val="none" w:sz="0" w:space="0" w:color="auto"/>
                    <w:bottom w:val="none" w:sz="0" w:space="0" w:color="auto"/>
                    <w:right w:val="none" w:sz="0" w:space="0" w:color="auto"/>
                  </w:divBdr>
                </w:div>
              </w:divsChild>
            </w:div>
            <w:div w:id="1001857993">
              <w:marLeft w:val="0"/>
              <w:marRight w:val="0"/>
              <w:marTop w:val="0"/>
              <w:marBottom w:val="0"/>
              <w:divBdr>
                <w:top w:val="single" w:sz="6" w:space="0" w:color="DDDDDD"/>
                <w:left w:val="single" w:sz="6" w:space="0" w:color="DDDDDD"/>
                <w:bottom w:val="single" w:sz="6" w:space="0" w:color="DDDDDD"/>
                <w:right w:val="single" w:sz="6" w:space="0" w:color="DDDDDD"/>
              </w:divBdr>
              <w:divsChild>
                <w:div w:id="2144887950">
                  <w:marLeft w:val="0"/>
                  <w:marRight w:val="0"/>
                  <w:marTop w:val="0"/>
                  <w:marBottom w:val="0"/>
                  <w:divBdr>
                    <w:top w:val="none" w:sz="0" w:space="0" w:color="auto"/>
                    <w:left w:val="none" w:sz="0" w:space="0" w:color="auto"/>
                    <w:bottom w:val="none" w:sz="0" w:space="0" w:color="auto"/>
                    <w:right w:val="none" w:sz="0" w:space="0" w:color="auto"/>
                  </w:divBdr>
                  <w:divsChild>
                    <w:div w:id="2104374444">
                      <w:marLeft w:val="0"/>
                      <w:marRight w:val="0"/>
                      <w:marTop w:val="0"/>
                      <w:marBottom w:val="0"/>
                      <w:divBdr>
                        <w:top w:val="none" w:sz="0" w:space="0" w:color="auto"/>
                        <w:left w:val="none" w:sz="0" w:space="0" w:color="auto"/>
                        <w:bottom w:val="none" w:sz="0" w:space="0" w:color="auto"/>
                        <w:right w:val="none" w:sz="0" w:space="0" w:color="auto"/>
                      </w:divBdr>
                    </w:div>
                    <w:div w:id="1423183986">
                      <w:marLeft w:val="0"/>
                      <w:marRight w:val="0"/>
                      <w:marTop w:val="0"/>
                      <w:marBottom w:val="0"/>
                      <w:divBdr>
                        <w:top w:val="none" w:sz="0" w:space="0" w:color="auto"/>
                        <w:left w:val="none" w:sz="0" w:space="0" w:color="auto"/>
                        <w:bottom w:val="none" w:sz="0" w:space="0" w:color="auto"/>
                        <w:right w:val="none" w:sz="0" w:space="0" w:color="auto"/>
                      </w:divBdr>
                    </w:div>
                    <w:div w:id="2055225572">
                      <w:marLeft w:val="0"/>
                      <w:marRight w:val="0"/>
                      <w:marTop w:val="0"/>
                      <w:marBottom w:val="0"/>
                      <w:divBdr>
                        <w:top w:val="none" w:sz="0" w:space="0" w:color="auto"/>
                        <w:left w:val="none" w:sz="0" w:space="0" w:color="auto"/>
                        <w:bottom w:val="none" w:sz="0" w:space="0" w:color="auto"/>
                        <w:right w:val="none" w:sz="0" w:space="0" w:color="auto"/>
                      </w:divBdr>
                    </w:div>
                    <w:div w:id="2103061059">
                      <w:marLeft w:val="0"/>
                      <w:marRight w:val="0"/>
                      <w:marTop w:val="0"/>
                      <w:marBottom w:val="0"/>
                      <w:divBdr>
                        <w:top w:val="none" w:sz="0" w:space="0" w:color="auto"/>
                        <w:left w:val="none" w:sz="0" w:space="0" w:color="auto"/>
                        <w:bottom w:val="none" w:sz="0" w:space="0" w:color="auto"/>
                        <w:right w:val="none" w:sz="0" w:space="0" w:color="auto"/>
                      </w:divBdr>
                    </w:div>
                    <w:div w:id="14725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2684">
          <w:marLeft w:val="0"/>
          <w:marRight w:val="0"/>
          <w:marTop w:val="100"/>
          <w:marBottom w:val="100"/>
          <w:divBdr>
            <w:top w:val="none" w:sz="0" w:space="0" w:color="auto"/>
            <w:left w:val="none" w:sz="0" w:space="0" w:color="auto"/>
            <w:bottom w:val="none" w:sz="0" w:space="0" w:color="auto"/>
            <w:right w:val="none" w:sz="0" w:space="0" w:color="auto"/>
          </w:divBdr>
          <w:divsChild>
            <w:div w:id="1354965274">
              <w:marLeft w:val="0"/>
              <w:marRight w:val="0"/>
              <w:marTop w:val="0"/>
              <w:marBottom w:val="0"/>
              <w:divBdr>
                <w:top w:val="none" w:sz="0" w:space="0" w:color="auto"/>
                <w:left w:val="none" w:sz="0" w:space="0" w:color="auto"/>
                <w:bottom w:val="none" w:sz="0" w:space="0" w:color="auto"/>
                <w:right w:val="none" w:sz="0" w:space="0" w:color="auto"/>
              </w:divBdr>
              <w:divsChild>
                <w:div w:id="1534269764">
                  <w:marLeft w:val="0"/>
                  <w:marRight w:val="0"/>
                  <w:marTop w:val="0"/>
                  <w:marBottom w:val="0"/>
                  <w:divBdr>
                    <w:top w:val="none" w:sz="0" w:space="0" w:color="auto"/>
                    <w:left w:val="none" w:sz="0" w:space="0" w:color="auto"/>
                    <w:bottom w:val="none" w:sz="0" w:space="0" w:color="auto"/>
                    <w:right w:val="none" w:sz="0" w:space="0" w:color="auto"/>
                  </w:divBdr>
                </w:div>
              </w:divsChild>
            </w:div>
            <w:div w:id="122618066">
              <w:marLeft w:val="0"/>
              <w:marRight w:val="0"/>
              <w:marTop w:val="0"/>
              <w:marBottom w:val="0"/>
              <w:divBdr>
                <w:top w:val="single" w:sz="6" w:space="0" w:color="DDDDDD"/>
                <w:left w:val="single" w:sz="6" w:space="0" w:color="DDDDDD"/>
                <w:bottom w:val="single" w:sz="6" w:space="0" w:color="DDDDDD"/>
                <w:right w:val="single" w:sz="6" w:space="0" w:color="DDDDDD"/>
              </w:divBdr>
              <w:divsChild>
                <w:div w:id="1802651690">
                  <w:marLeft w:val="0"/>
                  <w:marRight w:val="0"/>
                  <w:marTop w:val="0"/>
                  <w:marBottom w:val="0"/>
                  <w:divBdr>
                    <w:top w:val="none" w:sz="0" w:space="0" w:color="auto"/>
                    <w:left w:val="none" w:sz="0" w:space="0" w:color="auto"/>
                    <w:bottom w:val="none" w:sz="0" w:space="0" w:color="auto"/>
                    <w:right w:val="none" w:sz="0" w:space="0" w:color="auto"/>
                  </w:divBdr>
                  <w:divsChild>
                    <w:div w:id="92358374">
                      <w:marLeft w:val="0"/>
                      <w:marRight w:val="0"/>
                      <w:marTop w:val="0"/>
                      <w:marBottom w:val="0"/>
                      <w:divBdr>
                        <w:top w:val="none" w:sz="0" w:space="0" w:color="auto"/>
                        <w:left w:val="none" w:sz="0" w:space="0" w:color="auto"/>
                        <w:bottom w:val="none" w:sz="0" w:space="0" w:color="auto"/>
                        <w:right w:val="none" w:sz="0" w:space="0" w:color="auto"/>
                      </w:divBdr>
                    </w:div>
                    <w:div w:id="2111390434">
                      <w:marLeft w:val="0"/>
                      <w:marRight w:val="0"/>
                      <w:marTop w:val="0"/>
                      <w:marBottom w:val="0"/>
                      <w:divBdr>
                        <w:top w:val="none" w:sz="0" w:space="0" w:color="auto"/>
                        <w:left w:val="none" w:sz="0" w:space="0" w:color="auto"/>
                        <w:bottom w:val="none" w:sz="0" w:space="0" w:color="auto"/>
                        <w:right w:val="none" w:sz="0" w:space="0" w:color="auto"/>
                      </w:divBdr>
                    </w:div>
                    <w:div w:id="2048409151">
                      <w:marLeft w:val="0"/>
                      <w:marRight w:val="0"/>
                      <w:marTop w:val="0"/>
                      <w:marBottom w:val="0"/>
                      <w:divBdr>
                        <w:top w:val="none" w:sz="0" w:space="0" w:color="auto"/>
                        <w:left w:val="none" w:sz="0" w:space="0" w:color="auto"/>
                        <w:bottom w:val="none" w:sz="0" w:space="0" w:color="auto"/>
                        <w:right w:val="none" w:sz="0" w:space="0" w:color="auto"/>
                      </w:divBdr>
                    </w:div>
                    <w:div w:id="447818862">
                      <w:marLeft w:val="0"/>
                      <w:marRight w:val="0"/>
                      <w:marTop w:val="0"/>
                      <w:marBottom w:val="0"/>
                      <w:divBdr>
                        <w:top w:val="none" w:sz="0" w:space="0" w:color="auto"/>
                        <w:left w:val="none" w:sz="0" w:space="0" w:color="auto"/>
                        <w:bottom w:val="none" w:sz="0" w:space="0" w:color="auto"/>
                        <w:right w:val="none" w:sz="0" w:space="0" w:color="auto"/>
                      </w:divBdr>
                    </w:div>
                    <w:div w:id="15928189">
                      <w:marLeft w:val="0"/>
                      <w:marRight w:val="0"/>
                      <w:marTop w:val="0"/>
                      <w:marBottom w:val="0"/>
                      <w:divBdr>
                        <w:top w:val="none" w:sz="0" w:space="0" w:color="auto"/>
                        <w:left w:val="none" w:sz="0" w:space="0" w:color="auto"/>
                        <w:bottom w:val="none" w:sz="0" w:space="0" w:color="auto"/>
                        <w:right w:val="none" w:sz="0" w:space="0" w:color="auto"/>
                      </w:divBdr>
                    </w:div>
                    <w:div w:id="14904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75818">
          <w:marLeft w:val="0"/>
          <w:marRight w:val="0"/>
          <w:marTop w:val="100"/>
          <w:marBottom w:val="100"/>
          <w:divBdr>
            <w:top w:val="none" w:sz="0" w:space="0" w:color="auto"/>
            <w:left w:val="none" w:sz="0" w:space="0" w:color="auto"/>
            <w:bottom w:val="none" w:sz="0" w:space="0" w:color="auto"/>
            <w:right w:val="none" w:sz="0" w:space="0" w:color="auto"/>
          </w:divBdr>
          <w:divsChild>
            <w:div w:id="1903783886">
              <w:marLeft w:val="0"/>
              <w:marRight w:val="0"/>
              <w:marTop w:val="0"/>
              <w:marBottom w:val="0"/>
              <w:divBdr>
                <w:top w:val="none" w:sz="0" w:space="0" w:color="auto"/>
                <w:left w:val="none" w:sz="0" w:space="0" w:color="auto"/>
                <w:bottom w:val="none" w:sz="0" w:space="0" w:color="auto"/>
                <w:right w:val="none" w:sz="0" w:space="0" w:color="auto"/>
              </w:divBdr>
              <w:divsChild>
                <w:div w:id="2042438201">
                  <w:marLeft w:val="0"/>
                  <w:marRight w:val="0"/>
                  <w:marTop w:val="0"/>
                  <w:marBottom w:val="0"/>
                  <w:divBdr>
                    <w:top w:val="none" w:sz="0" w:space="0" w:color="auto"/>
                    <w:left w:val="none" w:sz="0" w:space="0" w:color="auto"/>
                    <w:bottom w:val="none" w:sz="0" w:space="0" w:color="auto"/>
                    <w:right w:val="none" w:sz="0" w:space="0" w:color="auto"/>
                  </w:divBdr>
                </w:div>
              </w:divsChild>
            </w:div>
            <w:div w:id="1405713582">
              <w:marLeft w:val="0"/>
              <w:marRight w:val="0"/>
              <w:marTop w:val="0"/>
              <w:marBottom w:val="0"/>
              <w:divBdr>
                <w:top w:val="single" w:sz="6" w:space="0" w:color="DDDDDD"/>
                <w:left w:val="single" w:sz="6" w:space="0" w:color="DDDDDD"/>
                <w:bottom w:val="single" w:sz="6" w:space="0" w:color="DDDDDD"/>
                <w:right w:val="single" w:sz="6" w:space="0" w:color="DDDDDD"/>
              </w:divBdr>
              <w:divsChild>
                <w:div w:id="1341195496">
                  <w:marLeft w:val="0"/>
                  <w:marRight w:val="0"/>
                  <w:marTop w:val="0"/>
                  <w:marBottom w:val="0"/>
                  <w:divBdr>
                    <w:top w:val="none" w:sz="0" w:space="0" w:color="auto"/>
                    <w:left w:val="none" w:sz="0" w:space="0" w:color="auto"/>
                    <w:bottom w:val="none" w:sz="0" w:space="0" w:color="auto"/>
                    <w:right w:val="none" w:sz="0" w:space="0" w:color="auto"/>
                  </w:divBdr>
                  <w:divsChild>
                    <w:div w:id="1210916098">
                      <w:marLeft w:val="0"/>
                      <w:marRight w:val="0"/>
                      <w:marTop w:val="0"/>
                      <w:marBottom w:val="0"/>
                      <w:divBdr>
                        <w:top w:val="none" w:sz="0" w:space="0" w:color="auto"/>
                        <w:left w:val="none" w:sz="0" w:space="0" w:color="auto"/>
                        <w:bottom w:val="none" w:sz="0" w:space="0" w:color="auto"/>
                        <w:right w:val="none" w:sz="0" w:space="0" w:color="auto"/>
                      </w:divBdr>
                    </w:div>
                    <w:div w:id="1519659978">
                      <w:marLeft w:val="0"/>
                      <w:marRight w:val="0"/>
                      <w:marTop w:val="0"/>
                      <w:marBottom w:val="0"/>
                      <w:divBdr>
                        <w:top w:val="none" w:sz="0" w:space="0" w:color="auto"/>
                        <w:left w:val="none" w:sz="0" w:space="0" w:color="auto"/>
                        <w:bottom w:val="none" w:sz="0" w:space="0" w:color="auto"/>
                        <w:right w:val="none" w:sz="0" w:space="0" w:color="auto"/>
                      </w:divBdr>
                    </w:div>
                    <w:div w:id="2051613255">
                      <w:marLeft w:val="0"/>
                      <w:marRight w:val="0"/>
                      <w:marTop w:val="0"/>
                      <w:marBottom w:val="0"/>
                      <w:divBdr>
                        <w:top w:val="none" w:sz="0" w:space="0" w:color="auto"/>
                        <w:left w:val="none" w:sz="0" w:space="0" w:color="auto"/>
                        <w:bottom w:val="none" w:sz="0" w:space="0" w:color="auto"/>
                        <w:right w:val="none" w:sz="0" w:space="0" w:color="auto"/>
                      </w:divBdr>
                    </w:div>
                    <w:div w:id="261382685">
                      <w:marLeft w:val="0"/>
                      <w:marRight w:val="0"/>
                      <w:marTop w:val="0"/>
                      <w:marBottom w:val="0"/>
                      <w:divBdr>
                        <w:top w:val="none" w:sz="0" w:space="0" w:color="auto"/>
                        <w:left w:val="none" w:sz="0" w:space="0" w:color="auto"/>
                        <w:bottom w:val="none" w:sz="0" w:space="0" w:color="auto"/>
                        <w:right w:val="none" w:sz="0" w:space="0" w:color="auto"/>
                      </w:divBdr>
                    </w:div>
                    <w:div w:id="1962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6566">
      <w:bodyDiv w:val="1"/>
      <w:marLeft w:val="0"/>
      <w:marRight w:val="0"/>
      <w:marTop w:val="0"/>
      <w:marBottom w:val="0"/>
      <w:divBdr>
        <w:top w:val="none" w:sz="0" w:space="0" w:color="auto"/>
        <w:left w:val="none" w:sz="0" w:space="0" w:color="auto"/>
        <w:bottom w:val="none" w:sz="0" w:space="0" w:color="auto"/>
        <w:right w:val="none" w:sz="0" w:space="0" w:color="auto"/>
      </w:divBdr>
      <w:divsChild>
        <w:div w:id="2022471666">
          <w:marLeft w:val="0"/>
          <w:marRight w:val="0"/>
          <w:marTop w:val="100"/>
          <w:marBottom w:val="100"/>
          <w:divBdr>
            <w:top w:val="none" w:sz="0" w:space="0" w:color="auto"/>
            <w:left w:val="none" w:sz="0" w:space="0" w:color="auto"/>
            <w:bottom w:val="none" w:sz="0" w:space="0" w:color="auto"/>
            <w:right w:val="none" w:sz="0" w:space="0" w:color="auto"/>
          </w:divBdr>
          <w:divsChild>
            <w:div w:id="595329691">
              <w:marLeft w:val="0"/>
              <w:marRight w:val="0"/>
              <w:marTop w:val="0"/>
              <w:marBottom w:val="0"/>
              <w:divBdr>
                <w:top w:val="single" w:sz="6" w:space="0" w:color="DDDDDD"/>
                <w:left w:val="single" w:sz="6" w:space="0" w:color="DDDDDD"/>
                <w:bottom w:val="single" w:sz="6" w:space="0" w:color="DDDDDD"/>
                <w:right w:val="single" w:sz="6" w:space="0" w:color="DDDDDD"/>
              </w:divBdr>
              <w:divsChild>
                <w:div w:id="919102502">
                  <w:marLeft w:val="0"/>
                  <w:marRight w:val="0"/>
                  <w:marTop w:val="0"/>
                  <w:marBottom w:val="0"/>
                  <w:divBdr>
                    <w:top w:val="none" w:sz="0" w:space="0" w:color="auto"/>
                    <w:left w:val="none" w:sz="0" w:space="0" w:color="auto"/>
                    <w:bottom w:val="none" w:sz="0" w:space="0" w:color="auto"/>
                    <w:right w:val="none" w:sz="0" w:space="0" w:color="auto"/>
                  </w:divBdr>
                  <w:divsChild>
                    <w:div w:id="1455442047">
                      <w:marLeft w:val="0"/>
                      <w:marRight w:val="0"/>
                      <w:marTop w:val="0"/>
                      <w:marBottom w:val="0"/>
                      <w:divBdr>
                        <w:top w:val="none" w:sz="0" w:space="0" w:color="auto"/>
                        <w:left w:val="none" w:sz="0" w:space="0" w:color="auto"/>
                        <w:bottom w:val="none" w:sz="0" w:space="0" w:color="auto"/>
                        <w:right w:val="none" w:sz="0" w:space="0" w:color="auto"/>
                      </w:divBdr>
                    </w:div>
                    <w:div w:id="1283534493">
                      <w:marLeft w:val="0"/>
                      <w:marRight w:val="0"/>
                      <w:marTop w:val="0"/>
                      <w:marBottom w:val="0"/>
                      <w:divBdr>
                        <w:top w:val="none" w:sz="0" w:space="0" w:color="auto"/>
                        <w:left w:val="none" w:sz="0" w:space="0" w:color="auto"/>
                        <w:bottom w:val="none" w:sz="0" w:space="0" w:color="auto"/>
                        <w:right w:val="none" w:sz="0" w:space="0" w:color="auto"/>
                      </w:divBdr>
                    </w:div>
                    <w:div w:id="1568691412">
                      <w:marLeft w:val="0"/>
                      <w:marRight w:val="0"/>
                      <w:marTop w:val="0"/>
                      <w:marBottom w:val="0"/>
                      <w:divBdr>
                        <w:top w:val="none" w:sz="0" w:space="0" w:color="auto"/>
                        <w:left w:val="none" w:sz="0" w:space="0" w:color="auto"/>
                        <w:bottom w:val="none" w:sz="0" w:space="0" w:color="auto"/>
                        <w:right w:val="none" w:sz="0" w:space="0" w:color="auto"/>
                      </w:divBdr>
                    </w:div>
                    <w:div w:id="1615400918">
                      <w:marLeft w:val="0"/>
                      <w:marRight w:val="0"/>
                      <w:marTop w:val="0"/>
                      <w:marBottom w:val="0"/>
                      <w:divBdr>
                        <w:top w:val="none" w:sz="0" w:space="0" w:color="auto"/>
                        <w:left w:val="none" w:sz="0" w:space="0" w:color="auto"/>
                        <w:bottom w:val="none" w:sz="0" w:space="0" w:color="auto"/>
                        <w:right w:val="none" w:sz="0" w:space="0" w:color="auto"/>
                      </w:divBdr>
                    </w:div>
                    <w:div w:id="529992853">
                      <w:marLeft w:val="0"/>
                      <w:marRight w:val="0"/>
                      <w:marTop w:val="0"/>
                      <w:marBottom w:val="0"/>
                      <w:divBdr>
                        <w:top w:val="none" w:sz="0" w:space="0" w:color="auto"/>
                        <w:left w:val="none" w:sz="0" w:space="0" w:color="auto"/>
                        <w:bottom w:val="none" w:sz="0" w:space="0" w:color="auto"/>
                        <w:right w:val="none" w:sz="0" w:space="0" w:color="auto"/>
                      </w:divBdr>
                    </w:div>
                    <w:div w:id="10999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59158">
          <w:marLeft w:val="0"/>
          <w:marRight w:val="0"/>
          <w:marTop w:val="100"/>
          <w:marBottom w:val="100"/>
          <w:divBdr>
            <w:top w:val="none" w:sz="0" w:space="0" w:color="auto"/>
            <w:left w:val="none" w:sz="0" w:space="0" w:color="auto"/>
            <w:bottom w:val="none" w:sz="0" w:space="0" w:color="auto"/>
            <w:right w:val="none" w:sz="0" w:space="0" w:color="auto"/>
          </w:divBdr>
          <w:divsChild>
            <w:div w:id="108858506">
              <w:marLeft w:val="0"/>
              <w:marRight w:val="0"/>
              <w:marTop w:val="0"/>
              <w:marBottom w:val="0"/>
              <w:divBdr>
                <w:top w:val="none" w:sz="0" w:space="0" w:color="auto"/>
                <w:left w:val="none" w:sz="0" w:space="0" w:color="auto"/>
                <w:bottom w:val="none" w:sz="0" w:space="0" w:color="auto"/>
                <w:right w:val="none" w:sz="0" w:space="0" w:color="auto"/>
              </w:divBdr>
              <w:divsChild>
                <w:div w:id="737822722">
                  <w:marLeft w:val="0"/>
                  <w:marRight w:val="0"/>
                  <w:marTop w:val="0"/>
                  <w:marBottom w:val="0"/>
                  <w:divBdr>
                    <w:top w:val="none" w:sz="0" w:space="0" w:color="auto"/>
                    <w:left w:val="none" w:sz="0" w:space="0" w:color="auto"/>
                    <w:bottom w:val="none" w:sz="0" w:space="0" w:color="auto"/>
                    <w:right w:val="none" w:sz="0" w:space="0" w:color="auto"/>
                  </w:divBdr>
                </w:div>
              </w:divsChild>
            </w:div>
            <w:div w:id="1370910979">
              <w:marLeft w:val="0"/>
              <w:marRight w:val="0"/>
              <w:marTop w:val="0"/>
              <w:marBottom w:val="0"/>
              <w:divBdr>
                <w:top w:val="single" w:sz="6" w:space="0" w:color="DDDDDD"/>
                <w:left w:val="single" w:sz="6" w:space="0" w:color="DDDDDD"/>
                <w:bottom w:val="single" w:sz="6" w:space="0" w:color="DDDDDD"/>
                <w:right w:val="single" w:sz="6" w:space="0" w:color="DDDDDD"/>
              </w:divBdr>
              <w:divsChild>
                <w:div w:id="84495381">
                  <w:marLeft w:val="0"/>
                  <w:marRight w:val="0"/>
                  <w:marTop w:val="0"/>
                  <w:marBottom w:val="0"/>
                  <w:divBdr>
                    <w:top w:val="none" w:sz="0" w:space="0" w:color="auto"/>
                    <w:left w:val="none" w:sz="0" w:space="0" w:color="auto"/>
                    <w:bottom w:val="none" w:sz="0" w:space="0" w:color="auto"/>
                    <w:right w:val="none" w:sz="0" w:space="0" w:color="auto"/>
                  </w:divBdr>
                  <w:divsChild>
                    <w:div w:id="328606893">
                      <w:marLeft w:val="0"/>
                      <w:marRight w:val="0"/>
                      <w:marTop w:val="0"/>
                      <w:marBottom w:val="0"/>
                      <w:divBdr>
                        <w:top w:val="none" w:sz="0" w:space="0" w:color="auto"/>
                        <w:left w:val="none" w:sz="0" w:space="0" w:color="auto"/>
                        <w:bottom w:val="none" w:sz="0" w:space="0" w:color="auto"/>
                        <w:right w:val="none" w:sz="0" w:space="0" w:color="auto"/>
                      </w:divBdr>
                    </w:div>
                    <w:div w:id="494566483">
                      <w:marLeft w:val="0"/>
                      <w:marRight w:val="0"/>
                      <w:marTop w:val="0"/>
                      <w:marBottom w:val="0"/>
                      <w:divBdr>
                        <w:top w:val="none" w:sz="0" w:space="0" w:color="auto"/>
                        <w:left w:val="none" w:sz="0" w:space="0" w:color="auto"/>
                        <w:bottom w:val="none" w:sz="0" w:space="0" w:color="auto"/>
                        <w:right w:val="none" w:sz="0" w:space="0" w:color="auto"/>
                      </w:divBdr>
                    </w:div>
                    <w:div w:id="1012217407">
                      <w:marLeft w:val="0"/>
                      <w:marRight w:val="0"/>
                      <w:marTop w:val="0"/>
                      <w:marBottom w:val="0"/>
                      <w:divBdr>
                        <w:top w:val="none" w:sz="0" w:space="0" w:color="auto"/>
                        <w:left w:val="none" w:sz="0" w:space="0" w:color="auto"/>
                        <w:bottom w:val="none" w:sz="0" w:space="0" w:color="auto"/>
                        <w:right w:val="none" w:sz="0" w:space="0" w:color="auto"/>
                      </w:divBdr>
                    </w:div>
                    <w:div w:id="915241729">
                      <w:marLeft w:val="0"/>
                      <w:marRight w:val="0"/>
                      <w:marTop w:val="0"/>
                      <w:marBottom w:val="0"/>
                      <w:divBdr>
                        <w:top w:val="none" w:sz="0" w:space="0" w:color="auto"/>
                        <w:left w:val="none" w:sz="0" w:space="0" w:color="auto"/>
                        <w:bottom w:val="none" w:sz="0" w:space="0" w:color="auto"/>
                        <w:right w:val="none" w:sz="0" w:space="0" w:color="auto"/>
                      </w:divBdr>
                    </w:div>
                    <w:div w:id="77289060">
                      <w:marLeft w:val="0"/>
                      <w:marRight w:val="0"/>
                      <w:marTop w:val="0"/>
                      <w:marBottom w:val="0"/>
                      <w:divBdr>
                        <w:top w:val="none" w:sz="0" w:space="0" w:color="auto"/>
                        <w:left w:val="none" w:sz="0" w:space="0" w:color="auto"/>
                        <w:bottom w:val="none" w:sz="0" w:space="0" w:color="auto"/>
                        <w:right w:val="none" w:sz="0" w:space="0" w:color="auto"/>
                      </w:divBdr>
                    </w:div>
                    <w:div w:id="1259824524">
                      <w:marLeft w:val="0"/>
                      <w:marRight w:val="0"/>
                      <w:marTop w:val="0"/>
                      <w:marBottom w:val="0"/>
                      <w:divBdr>
                        <w:top w:val="none" w:sz="0" w:space="0" w:color="auto"/>
                        <w:left w:val="none" w:sz="0" w:space="0" w:color="auto"/>
                        <w:bottom w:val="none" w:sz="0" w:space="0" w:color="auto"/>
                        <w:right w:val="none" w:sz="0" w:space="0" w:color="auto"/>
                      </w:divBdr>
                    </w:div>
                    <w:div w:id="1111432111">
                      <w:marLeft w:val="0"/>
                      <w:marRight w:val="0"/>
                      <w:marTop w:val="0"/>
                      <w:marBottom w:val="0"/>
                      <w:divBdr>
                        <w:top w:val="none" w:sz="0" w:space="0" w:color="auto"/>
                        <w:left w:val="none" w:sz="0" w:space="0" w:color="auto"/>
                        <w:bottom w:val="none" w:sz="0" w:space="0" w:color="auto"/>
                        <w:right w:val="none" w:sz="0" w:space="0" w:color="auto"/>
                      </w:divBdr>
                    </w:div>
                    <w:div w:id="1780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7464">
      <w:bodyDiv w:val="1"/>
      <w:marLeft w:val="0"/>
      <w:marRight w:val="0"/>
      <w:marTop w:val="0"/>
      <w:marBottom w:val="0"/>
      <w:divBdr>
        <w:top w:val="none" w:sz="0" w:space="0" w:color="auto"/>
        <w:left w:val="none" w:sz="0" w:space="0" w:color="auto"/>
        <w:bottom w:val="none" w:sz="0" w:space="0" w:color="auto"/>
        <w:right w:val="none" w:sz="0" w:space="0" w:color="auto"/>
      </w:divBdr>
    </w:div>
    <w:div w:id="105657204">
      <w:bodyDiv w:val="1"/>
      <w:marLeft w:val="0"/>
      <w:marRight w:val="0"/>
      <w:marTop w:val="0"/>
      <w:marBottom w:val="0"/>
      <w:divBdr>
        <w:top w:val="none" w:sz="0" w:space="0" w:color="auto"/>
        <w:left w:val="none" w:sz="0" w:space="0" w:color="auto"/>
        <w:bottom w:val="none" w:sz="0" w:space="0" w:color="auto"/>
        <w:right w:val="none" w:sz="0" w:space="0" w:color="auto"/>
      </w:divBdr>
    </w:div>
    <w:div w:id="108546024">
      <w:bodyDiv w:val="1"/>
      <w:marLeft w:val="0"/>
      <w:marRight w:val="0"/>
      <w:marTop w:val="0"/>
      <w:marBottom w:val="0"/>
      <w:divBdr>
        <w:top w:val="none" w:sz="0" w:space="0" w:color="auto"/>
        <w:left w:val="none" w:sz="0" w:space="0" w:color="auto"/>
        <w:bottom w:val="none" w:sz="0" w:space="0" w:color="auto"/>
        <w:right w:val="none" w:sz="0" w:space="0" w:color="auto"/>
      </w:divBdr>
    </w:div>
    <w:div w:id="109326470">
      <w:bodyDiv w:val="1"/>
      <w:marLeft w:val="0"/>
      <w:marRight w:val="0"/>
      <w:marTop w:val="0"/>
      <w:marBottom w:val="0"/>
      <w:divBdr>
        <w:top w:val="none" w:sz="0" w:space="0" w:color="auto"/>
        <w:left w:val="none" w:sz="0" w:space="0" w:color="auto"/>
        <w:bottom w:val="none" w:sz="0" w:space="0" w:color="auto"/>
        <w:right w:val="none" w:sz="0" w:space="0" w:color="auto"/>
      </w:divBdr>
      <w:divsChild>
        <w:div w:id="1848399481">
          <w:marLeft w:val="0"/>
          <w:marRight w:val="0"/>
          <w:marTop w:val="0"/>
          <w:marBottom w:val="0"/>
          <w:divBdr>
            <w:top w:val="none" w:sz="0" w:space="0" w:color="auto"/>
            <w:left w:val="none" w:sz="0" w:space="0" w:color="auto"/>
            <w:bottom w:val="none" w:sz="0" w:space="0" w:color="auto"/>
            <w:right w:val="none" w:sz="0" w:space="0" w:color="auto"/>
          </w:divBdr>
        </w:div>
        <w:div w:id="216014035">
          <w:marLeft w:val="0"/>
          <w:marRight w:val="0"/>
          <w:marTop w:val="0"/>
          <w:marBottom w:val="0"/>
          <w:divBdr>
            <w:top w:val="none" w:sz="0" w:space="0" w:color="auto"/>
            <w:left w:val="none" w:sz="0" w:space="0" w:color="auto"/>
            <w:bottom w:val="none" w:sz="0" w:space="0" w:color="auto"/>
            <w:right w:val="none" w:sz="0" w:space="0" w:color="auto"/>
          </w:divBdr>
        </w:div>
        <w:div w:id="1701468385">
          <w:marLeft w:val="0"/>
          <w:marRight w:val="0"/>
          <w:marTop w:val="0"/>
          <w:marBottom w:val="0"/>
          <w:divBdr>
            <w:top w:val="none" w:sz="0" w:space="0" w:color="auto"/>
            <w:left w:val="none" w:sz="0" w:space="0" w:color="auto"/>
            <w:bottom w:val="none" w:sz="0" w:space="0" w:color="auto"/>
            <w:right w:val="none" w:sz="0" w:space="0" w:color="auto"/>
          </w:divBdr>
        </w:div>
        <w:div w:id="1372149409">
          <w:marLeft w:val="0"/>
          <w:marRight w:val="0"/>
          <w:marTop w:val="0"/>
          <w:marBottom w:val="0"/>
          <w:divBdr>
            <w:top w:val="none" w:sz="0" w:space="0" w:color="auto"/>
            <w:left w:val="none" w:sz="0" w:space="0" w:color="auto"/>
            <w:bottom w:val="none" w:sz="0" w:space="0" w:color="auto"/>
            <w:right w:val="none" w:sz="0" w:space="0" w:color="auto"/>
          </w:divBdr>
        </w:div>
        <w:div w:id="1855994517">
          <w:marLeft w:val="0"/>
          <w:marRight w:val="0"/>
          <w:marTop w:val="0"/>
          <w:marBottom w:val="0"/>
          <w:divBdr>
            <w:top w:val="none" w:sz="0" w:space="0" w:color="auto"/>
            <w:left w:val="none" w:sz="0" w:space="0" w:color="auto"/>
            <w:bottom w:val="none" w:sz="0" w:space="0" w:color="auto"/>
            <w:right w:val="none" w:sz="0" w:space="0" w:color="auto"/>
          </w:divBdr>
        </w:div>
        <w:div w:id="123352862">
          <w:marLeft w:val="0"/>
          <w:marRight w:val="0"/>
          <w:marTop w:val="0"/>
          <w:marBottom w:val="0"/>
          <w:divBdr>
            <w:top w:val="none" w:sz="0" w:space="0" w:color="auto"/>
            <w:left w:val="none" w:sz="0" w:space="0" w:color="auto"/>
            <w:bottom w:val="none" w:sz="0" w:space="0" w:color="auto"/>
            <w:right w:val="none" w:sz="0" w:space="0" w:color="auto"/>
          </w:divBdr>
        </w:div>
      </w:divsChild>
    </w:div>
    <w:div w:id="115754284">
      <w:bodyDiv w:val="1"/>
      <w:marLeft w:val="0"/>
      <w:marRight w:val="0"/>
      <w:marTop w:val="0"/>
      <w:marBottom w:val="0"/>
      <w:divBdr>
        <w:top w:val="none" w:sz="0" w:space="0" w:color="auto"/>
        <w:left w:val="none" w:sz="0" w:space="0" w:color="auto"/>
        <w:bottom w:val="none" w:sz="0" w:space="0" w:color="auto"/>
        <w:right w:val="none" w:sz="0" w:space="0" w:color="auto"/>
      </w:divBdr>
    </w:div>
    <w:div w:id="115953003">
      <w:bodyDiv w:val="1"/>
      <w:marLeft w:val="0"/>
      <w:marRight w:val="0"/>
      <w:marTop w:val="0"/>
      <w:marBottom w:val="0"/>
      <w:divBdr>
        <w:top w:val="none" w:sz="0" w:space="0" w:color="auto"/>
        <w:left w:val="none" w:sz="0" w:space="0" w:color="auto"/>
        <w:bottom w:val="none" w:sz="0" w:space="0" w:color="auto"/>
        <w:right w:val="none" w:sz="0" w:space="0" w:color="auto"/>
      </w:divBdr>
    </w:div>
    <w:div w:id="119031891">
      <w:bodyDiv w:val="1"/>
      <w:marLeft w:val="0"/>
      <w:marRight w:val="0"/>
      <w:marTop w:val="0"/>
      <w:marBottom w:val="0"/>
      <w:divBdr>
        <w:top w:val="none" w:sz="0" w:space="0" w:color="auto"/>
        <w:left w:val="none" w:sz="0" w:space="0" w:color="auto"/>
        <w:bottom w:val="none" w:sz="0" w:space="0" w:color="auto"/>
        <w:right w:val="none" w:sz="0" w:space="0" w:color="auto"/>
      </w:divBdr>
    </w:div>
    <w:div w:id="120811049">
      <w:bodyDiv w:val="1"/>
      <w:marLeft w:val="0"/>
      <w:marRight w:val="0"/>
      <w:marTop w:val="0"/>
      <w:marBottom w:val="0"/>
      <w:divBdr>
        <w:top w:val="none" w:sz="0" w:space="0" w:color="auto"/>
        <w:left w:val="none" w:sz="0" w:space="0" w:color="auto"/>
        <w:bottom w:val="none" w:sz="0" w:space="0" w:color="auto"/>
        <w:right w:val="none" w:sz="0" w:space="0" w:color="auto"/>
      </w:divBdr>
      <w:divsChild>
        <w:div w:id="1852447202">
          <w:marLeft w:val="0"/>
          <w:marRight w:val="0"/>
          <w:marTop w:val="100"/>
          <w:marBottom w:val="100"/>
          <w:divBdr>
            <w:top w:val="none" w:sz="0" w:space="0" w:color="auto"/>
            <w:left w:val="none" w:sz="0" w:space="0" w:color="auto"/>
            <w:bottom w:val="none" w:sz="0" w:space="0" w:color="auto"/>
            <w:right w:val="none" w:sz="0" w:space="0" w:color="auto"/>
          </w:divBdr>
          <w:divsChild>
            <w:div w:id="1682078414">
              <w:marLeft w:val="0"/>
              <w:marRight w:val="0"/>
              <w:marTop w:val="0"/>
              <w:marBottom w:val="0"/>
              <w:divBdr>
                <w:top w:val="single" w:sz="6" w:space="0" w:color="DDDDDD"/>
                <w:left w:val="single" w:sz="6" w:space="0" w:color="DDDDDD"/>
                <w:bottom w:val="single" w:sz="6" w:space="0" w:color="DDDDDD"/>
                <w:right w:val="single" w:sz="6" w:space="0" w:color="DDDDDD"/>
              </w:divBdr>
              <w:divsChild>
                <w:div w:id="585698467">
                  <w:marLeft w:val="0"/>
                  <w:marRight w:val="0"/>
                  <w:marTop w:val="0"/>
                  <w:marBottom w:val="0"/>
                  <w:divBdr>
                    <w:top w:val="none" w:sz="0" w:space="0" w:color="auto"/>
                    <w:left w:val="none" w:sz="0" w:space="0" w:color="auto"/>
                    <w:bottom w:val="none" w:sz="0" w:space="0" w:color="auto"/>
                    <w:right w:val="none" w:sz="0" w:space="0" w:color="auto"/>
                  </w:divBdr>
                  <w:divsChild>
                    <w:div w:id="1059089833">
                      <w:marLeft w:val="0"/>
                      <w:marRight w:val="0"/>
                      <w:marTop w:val="0"/>
                      <w:marBottom w:val="0"/>
                      <w:divBdr>
                        <w:top w:val="none" w:sz="0" w:space="0" w:color="auto"/>
                        <w:left w:val="none" w:sz="0" w:space="0" w:color="auto"/>
                        <w:bottom w:val="none" w:sz="0" w:space="0" w:color="auto"/>
                        <w:right w:val="none" w:sz="0" w:space="0" w:color="auto"/>
                      </w:divBdr>
                    </w:div>
                    <w:div w:id="316374901">
                      <w:marLeft w:val="0"/>
                      <w:marRight w:val="0"/>
                      <w:marTop w:val="0"/>
                      <w:marBottom w:val="0"/>
                      <w:divBdr>
                        <w:top w:val="none" w:sz="0" w:space="0" w:color="auto"/>
                        <w:left w:val="none" w:sz="0" w:space="0" w:color="auto"/>
                        <w:bottom w:val="none" w:sz="0" w:space="0" w:color="auto"/>
                        <w:right w:val="none" w:sz="0" w:space="0" w:color="auto"/>
                      </w:divBdr>
                    </w:div>
                    <w:div w:id="1317537583">
                      <w:marLeft w:val="0"/>
                      <w:marRight w:val="0"/>
                      <w:marTop w:val="0"/>
                      <w:marBottom w:val="0"/>
                      <w:divBdr>
                        <w:top w:val="none" w:sz="0" w:space="0" w:color="auto"/>
                        <w:left w:val="none" w:sz="0" w:space="0" w:color="auto"/>
                        <w:bottom w:val="none" w:sz="0" w:space="0" w:color="auto"/>
                        <w:right w:val="none" w:sz="0" w:space="0" w:color="auto"/>
                      </w:divBdr>
                    </w:div>
                    <w:div w:id="749355975">
                      <w:marLeft w:val="0"/>
                      <w:marRight w:val="0"/>
                      <w:marTop w:val="0"/>
                      <w:marBottom w:val="0"/>
                      <w:divBdr>
                        <w:top w:val="none" w:sz="0" w:space="0" w:color="auto"/>
                        <w:left w:val="none" w:sz="0" w:space="0" w:color="auto"/>
                        <w:bottom w:val="none" w:sz="0" w:space="0" w:color="auto"/>
                        <w:right w:val="none" w:sz="0" w:space="0" w:color="auto"/>
                      </w:divBdr>
                    </w:div>
                    <w:div w:id="1166752494">
                      <w:marLeft w:val="0"/>
                      <w:marRight w:val="0"/>
                      <w:marTop w:val="0"/>
                      <w:marBottom w:val="0"/>
                      <w:divBdr>
                        <w:top w:val="none" w:sz="0" w:space="0" w:color="auto"/>
                        <w:left w:val="none" w:sz="0" w:space="0" w:color="auto"/>
                        <w:bottom w:val="none" w:sz="0" w:space="0" w:color="auto"/>
                        <w:right w:val="none" w:sz="0" w:space="0" w:color="auto"/>
                      </w:divBdr>
                    </w:div>
                    <w:div w:id="11339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64294">
          <w:marLeft w:val="0"/>
          <w:marRight w:val="0"/>
          <w:marTop w:val="100"/>
          <w:marBottom w:val="100"/>
          <w:divBdr>
            <w:top w:val="none" w:sz="0" w:space="0" w:color="auto"/>
            <w:left w:val="none" w:sz="0" w:space="0" w:color="auto"/>
            <w:bottom w:val="none" w:sz="0" w:space="0" w:color="auto"/>
            <w:right w:val="none" w:sz="0" w:space="0" w:color="auto"/>
          </w:divBdr>
          <w:divsChild>
            <w:div w:id="1979676733">
              <w:marLeft w:val="0"/>
              <w:marRight w:val="0"/>
              <w:marTop w:val="0"/>
              <w:marBottom w:val="0"/>
              <w:divBdr>
                <w:top w:val="none" w:sz="0" w:space="0" w:color="auto"/>
                <w:left w:val="none" w:sz="0" w:space="0" w:color="auto"/>
                <w:bottom w:val="none" w:sz="0" w:space="0" w:color="auto"/>
                <w:right w:val="none" w:sz="0" w:space="0" w:color="auto"/>
              </w:divBdr>
              <w:divsChild>
                <w:div w:id="360328295">
                  <w:marLeft w:val="0"/>
                  <w:marRight w:val="0"/>
                  <w:marTop w:val="0"/>
                  <w:marBottom w:val="0"/>
                  <w:divBdr>
                    <w:top w:val="none" w:sz="0" w:space="0" w:color="auto"/>
                    <w:left w:val="none" w:sz="0" w:space="0" w:color="auto"/>
                    <w:bottom w:val="none" w:sz="0" w:space="0" w:color="auto"/>
                    <w:right w:val="none" w:sz="0" w:space="0" w:color="auto"/>
                  </w:divBdr>
                </w:div>
              </w:divsChild>
            </w:div>
            <w:div w:id="889801251">
              <w:marLeft w:val="0"/>
              <w:marRight w:val="0"/>
              <w:marTop w:val="0"/>
              <w:marBottom w:val="0"/>
              <w:divBdr>
                <w:top w:val="single" w:sz="6" w:space="0" w:color="DDDDDD"/>
                <w:left w:val="single" w:sz="6" w:space="0" w:color="DDDDDD"/>
                <w:bottom w:val="single" w:sz="6" w:space="0" w:color="DDDDDD"/>
                <w:right w:val="single" w:sz="6" w:space="0" w:color="DDDDDD"/>
              </w:divBdr>
              <w:divsChild>
                <w:div w:id="1233464631">
                  <w:marLeft w:val="0"/>
                  <w:marRight w:val="0"/>
                  <w:marTop w:val="0"/>
                  <w:marBottom w:val="0"/>
                  <w:divBdr>
                    <w:top w:val="none" w:sz="0" w:space="0" w:color="auto"/>
                    <w:left w:val="none" w:sz="0" w:space="0" w:color="auto"/>
                    <w:bottom w:val="none" w:sz="0" w:space="0" w:color="auto"/>
                    <w:right w:val="none" w:sz="0" w:space="0" w:color="auto"/>
                  </w:divBdr>
                  <w:divsChild>
                    <w:div w:id="1589003966">
                      <w:marLeft w:val="0"/>
                      <w:marRight w:val="0"/>
                      <w:marTop w:val="0"/>
                      <w:marBottom w:val="0"/>
                      <w:divBdr>
                        <w:top w:val="none" w:sz="0" w:space="0" w:color="auto"/>
                        <w:left w:val="none" w:sz="0" w:space="0" w:color="auto"/>
                        <w:bottom w:val="none" w:sz="0" w:space="0" w:color="auto"/>
                        <w:right w:val="none" w:sz="0" w:space="0" w:color="auto"/>
                      </w:divBdr>
                    </w:div>
                    <w:div w:id="254824631">
                      <w:marLeft w:val="0"/>
                      <w:marRight w:val="0"/>
                      <w:marTop w:val="0"/>
                      <w:marBottom w:val="0"/>
                      <w:divBdr>
                        <w:top w:val="none" w:sz="0" w:space="0" w:color="auto"/>
                        <w:left w:val="none" w:sz="0" w:space="0" w:color="auto"/>
                        <w:bottom w:val="none" w:sz="0" w:space="0" w:color="auto"/>
                        <w:right w:val="none" w:sz="0" w:space="0" w:color="auto"/>
                      </w:divBdr>
                    </w:div>
                    <w:div w:id="585580917">
                      <w:marLeft w:val="0"/>
                      <w:marRight w:val="0"/>
                      <w:marTop w:val="0"/>
                      <w:marBottom w:val="0"/>
                      <w:divBdr>
                        <w:top w:val="none" w:sz="0" w:space="0" w:color="auto"/>
                        <w:left w:val="none" w:sz="0" w:space="0" w:color="auto"/>
                        <w:bottom w:val="none" w:sz="0" w:space="0" w:color="auto"/>
                        <w:right w:val="none" w:sz="0" w:space="0" w:color="auto"/>
                      </w:divBdr>
                    </w:div>
                    <w:div w:id="776679282">
                      <w:marLeft w:val="0"/>
                      <w:marRight w:val="0"/>
                      <w:marTop w:val="0"/>
                      <w:marBottom w:val="0"/>
                      <w:divBdr>
                        <w:top w:val="none" w:sz="0" w:space="0" w:color="auto"/>
                        <w:left w:val="none" w:sz="0" w:space="0" w:color="auto"/>
                        <w:bottom w:val="none" w:sz="0" w:space="0" w:color="auto"/>
                        <w:right w:val="none" w:sz="0" w:space="0" w:color="auto"/>
                      </w:divBdr>
                    </w:div>
                    <w:div w:id="1308516717">
                      <w:marLeft w:val="0"/>
                      <w:marRight w:val="0"/>
                      <w:marTop w:val="0"/>
                      <w:marBottom w:val="0"/>
                      <w:divBdr>
                        <w:top w:val="none" w:sz="0" w:space="0" w:color="auto"/>
                        <w:left w:val="none" w:sz="0" w:space="0" w:color="auto"/>
                        <w:bottom w:val="none" w:sz="0" w:space="0" w:color="auto"/>
                        <w:right w:val="none" w:sz="0" w:space="0" w:color="auto"/>
                      </w:divBdr>
                    </w:div>
                    <w:div w:id="882600576">
                      <w:marLeft w:val="0"/>
                      <w:marRight w:val="0"/>
                      <w:marTop w:val="0"/>
                      <w:marBottom w:val="0"/>
                      <w:divBdr>
                        <w:top w:val="none" w:sz="0" w:space="0" w:color="auto"/>
                        <w:left w:val="none" w:sz="0" w:space="0" w:color="auto"/>
                        <w:bottom w:val="none" w:sz="0" w:space="0" w:color="auto"/>
                        <w:right w:val="none" w:sz="0" w:space="0" w:color="auto"/>
                      </w:divBdr>
                    </w:div>
                    <w:div w:id="12863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89849">
          <w:marLeft w:val="0"/>
          <w:marRight w:val="0"/>
          <w:marTop w:val="100"/>
          <w:marBottom w:val="100"/>
          <w:divBdr>
            <w:top w:val="none" w:sz="0" w:space="0" w:color="auto"/>
            <w:left w:val="none" w:sz="0" w:space="0" w:color="auto"/>
            <w:bottom w:val="none" w:sz="0" w:space="0" w:color="auto"/>
            <w:right w:val="none" w:sz="0" w:space="0" w:color="auto"/>
          </w:divBdr>
          <w:divsChild>
            <w:div w:id="827795145">
              <w:marLeft w:val="0"/>
              <w:marRight w:val="0"/>
              <w:marTop w:val="0"/>
              <w:marBottom w:val="0"/>
              <w:divBdr>
                <w:top w:val="none" w:sz="0" w:space="0" w:color="auto"/>
                <w:left w:val="none" w:sz="0" w:space="0" w:color="auto"/>
                <w:bottom w:val="none" w:sz="0" w:space="0" w:color="auto"/>
                <w:right w:val="none" w:sz="0" w:space="0" w:color="auto"/>
              </w:divBdr>
              <w:divsChild>
                <w:div w:id="878855451">
                  <w:marLeft w:val="0"/>
                  <w:marRight w:val="0"/>
                  <w:marTop w:val="0"/>
                  <w:marBottom w:val="0"/>
                  <w:divBdr>
                    <w:top w:val="none" w:sz="0" w:space="0" w:color="auto"/>
                    <w:left w:val="none" w:sz="0" w:space="0" w:color="auto"/>
                    <w:bottom w:val="none" w:sz="0" w:space="0" w:color="auto"/>
                    <w:right w:val="none" w:sz="0" w:space="0" w:color="auto"/>
                  </w:divBdr>
                </w:div>
              </w:divsChild>
            </w:div>
            <w:div w:id="1571041201">
              <w:marLeft w:val="0"/>
              <w:marRight w:val="0"/>
              <w:marTop w:val="0"/>
              <w:marBottom w:val="0"/>
              <w:divBdr>
                <w:top w:val="single" w:sz="6" w:space="0" w:color="DDDDDD"/>
                <w:left w:val="single" w:sz="6" w:space="0" w:color="DDDDDD"/>
                <w:bottom w:val="single" w:sz="6" w:space="0" w:color="DDDDDD"/>
                <w:right w:val="single" w:sz="6" w:space="0" w:color="DDDDDD"/>
              </w:divBdr>
              <w:divsChild>
                <w:div w:id="913319708">
                  <w:marLeft w:val="0"/>
                  <w:marRight w:val="0"/>
                  <w:marTop w:val="0"/>
                  <w:marBottom w:val="0"/>
                  <w:divBdr>
                    <w:top w:val="none" w:sz="0" w:space="0" w:color="auto"/>
                    <w:left w:val="none" w:sz="0" w:space="0" w:color="auto"/>
                    <w:bottom w:val="none" w:sz="0" w:space="0" w:color="auto"/>
                    <w:right w:val="none" w:sz="0" w:space="0" w:color="auto"/>
                  </w:divBdr>
                  <w:divsChild>
                    <w:div w:id="157115556">
                      <w:marLeft w:val="0"/>
                      <w:marRight w:val="0"/>
                      <w:marTop w:val="0"/>
                      <w:marBottom w:val="0"/>
                      <w:divBdr>
                        <w:top w:val="none" w:sz="0" w:space="0" w:color="auto"/>
                        <w:left w:val="none" w:sz="0" w:space="0" w:color="auto"/>
                        <w:bottom w:val="none" w:sz="0" w:space="0" w:color="auto"/>
                        <w:right w:val="none" w:sz="0" w:space="0" w:color="auto"/>
                      </w:divBdr>
                    </w:div>
                    <w:div w:id="203295352">
                      <w:marLeft w:val="0"/>
                      <w:marRight w:val="0"/>
                      <w:marTop w:val="0"/>
                      <w:marBottom w:val="0"/>
                      <w:divBdr>
                        <w:top w:val="none" w:sz="0" w:space="0" w:color="auto"/>
                        <w:left w:val="none" w:sz="0" w:space="0" w:color="auto"/>
                        <w:bottom w:val="none" w:sz="0" w:space="0" w:color="auto"/>
                        <w:right w:val="none" w:sz="0" w:space="0" w:color="auto"/>
                      </w:divBdr>
                    </w:div>
                    <w:div w:id="867987977">
                      <w:marLeft w:val="0"/>
                      <w:marRight w:val="0"/>
                      <w:marTop w:val="0"/>
                      <w:marBottom w:val="0"/>
                      <w:divBdr>
                        <w:top w:val="none" w:sz="0" w:space="0" w:color="auto"/>
                        <w:left w:val="none" w:sz="0" w:space="0" w:color="auto"/>
                        <w:bottom w:val="none" w:sz="0" w:space="0" w:color="auto"/>
                        <w:right w:val="none" w:sz="0" w:space="0" w:color="auto"/>
                      </w:divBdr>
                    </w:div>
                    <w:div w:id="1555583773">
                      <w:marLeft w:val="0"/>
                      <w:marRight w:val="0"/>
                      <w:marTop w:val="0"/>
                      <w:marBottom w:val="0"/>
                      <w:divBdr>
                        <w:top w:val="none" w:sz="0" w:space="0" w:color="auto"/>
                        <w:left w:val="none" w:sz="0" w:space="0" w:color="auto"/>
                        <w:bottom w:val="none" w:sz="0" w:space="0" w:color="auto"/>
                        <w:right w:val="none" w:sz="0" w:space="0" w:color="auto"/>
                      </w:divBdr>
                    </w:div>
                    <w:div w:id="331642362">
                      <w:marLeft w:val="0"/>
                      <w:marRight w:val="0"/>
                      <w:marTop w:val="0"/>
                      <w:marBottom w:val="0"/>
                      <w:divBdr>
                        <w:top w:val="none" w:sz="0" w:space="0" w:color="auto"/>
                        <w:left w:val="none" w:sz="0" w:space="0" w:color="auto"/>
                        <w:bottom w:val="none" w:sz="0" w:space="0" w:color="auto"/>
                        <w:right w:val="none" w:sz="0" w:space="0" w:color="auto"/>
                      </w:divBdr>
                    </w:div>
                    <w:div w:id="8914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1320">
          <w:marLeft w:val="0"/>
          <w:marRight w:val="0"/>
          <w:marTop w:val="100"/>
          <w:marBottom w:val="100"/>
          <w:divBdr>
            <w:top w:val="none" w:sz="0" w:space="0" w:color="auto"/>
            <w:left w:val="none" w:sz="0" w:space="0" w:color="auto"/>
            <w:bottom w:val="none" w:sz="0" w:space="0" w:color="auto"/>
            <w:right w:val="none" w:sz="0" w:space="0" w:color="auto"/>
          </w:divBdr>
          <w:divsChild>
            <w:div w:id="647562829">
              <w:marLeft w:val="0"/>
              <w:marRight w:val="0"/>
              <w:marTop w:val="0"/>
              <w:marBottom w:val="0"/>
              <w:divBdr>
                <w:top w:val="none" w:sz="0" w:space="0" w:color="auto"/>
                <w:left w:val="none" w:sz="0" w:space="0" w:color="auto"/>
                <w:bottom w:val="none" w:sz="0" w:space="0" w:color="auto"/>
                <w:right w:val="none" w:sz="0" w:space="0" w:color="auto"/>
              </w:divBdr>
              <w:divsChild>
                <w:div w:id="1238174935">
                  <w:marLeft w:val="0"/>
                  <w:marRight w:val="0"/>
                  <w:marTop w:val="0"/>
                  <w:marBottom w:val="0"/>
                  <w:divBdr>
                    <w:top w:val="none" w:sz="0" w:space="0" w:color="auto"/>
                    <w:left w:val="none" w:sz="0" w:space="0" w:color="auto"/>
                    <w:bottom w:val="none" w:sz="0" w:space="0" w:color="auto"/>
                    <w:right w:val="none" w:sz="0" w:space="0" w:color="auto"/>
                  </w:divBdr>
                </w:div>
              </w:divsChild>
            </w:div>
            <w:div w:id="433092328">
              <w:marLeft w:val="0"/>
              <w:marRight w:val="0"/>
              <w:marTop w:val="0"/>
              <w:marBottom w:val="0"/>
              <w:divBdr>
                <w:top w:val="single" w:sz="6" w:space="0" w:color="DDDDDD"/>
                <w:left w:val="single" w:sz="6" w:space="0" w:color="DDDDDD"/>
                <w:bottom w:val="single" w:sz="6" w:space="0" w:color="DDDDDD"/>
                <w:right w:val="single" w:sz="6" w:space="0" w:color="DDDDDD"/>
              </w:divBdr>
              <w:divsChild>
                <w:div w:id="555970865">
                  <w:marLeft w:val="0"/>
                  <w:marRight w:val="0"/>
                  <w:marTop w:val="0"/>
                  <w:marBottom w:val="0"/>
                  <w:divBdr>
                    <w:top w:val="none" w:sz="0" w:space="0" w:color="auto"/>
                    <w:left w:val="none" w:sz="0" w:space="0" w:color="auto"/>
                    <w:bottom w:val="none" w:sz="0" w:space="0" w:color="auto"/>
                    <w:right w:val="none" w:sz="0" w:space="0" w:color="auto"/>
                  </w:divBdr>
                  <w:divsChild>
                    <w:div w:id="909580079">
                      <w:marLeft w:val="0"/>
                      <w:marRight w:val="0"/>
                      <w:marTop w:val="0"/>
                      <w:marBottom w:val="0"/>
                      <w:divBdr>
                        <w:top w:val="none" w:sz="0" w:space="0" w:color="auto"/>
                        <w:left w:val="none" w:sz="0" w:space="0" w:color="auto"/>
                        <w:bottom w:val="none" w:sz="0" w:space="0" w:color="auto"/>
                        <w:right w:val="none" w:sz="0" w:space="0" w:color="auto"/>
                      </w:divBdr>
                    </w:div>
                    <w:div w:id="1688020274">
                      <w:marLeft w:val="0"/>
                      <w:marRight w:val="0"/>
                      <w:marTop w:val="0"/>
                      <w:marBottom w:val="0"/>
                      <w:divBdr>
                        <w:top w:val="none" w:sz="0" w:space="0" w:color="auto"/>
                        <w:left w:val="none" w:sz="0" w:space="0" w:color="auto"/>
                        <w:bottom w:val="none" w:sz="0" w:space="0" w:color="auto"/>
                        <w:right w:val="none" w:sz="0" w:space="0" w:color="auto"/>
                      </w:divBdr>
                    </w:div>
                    <w:div w:id="273173427">
                      <w:marLeft w:val="0"/>
                      <w:marRight w:val="0"/>
                      <w:marTop w:val="0"/>
                      <w:marBottom w:val="0"/>
                      <w:divBdr>
                        <w:top w:val="none" w:sz="0" w:space="0" w:color="auto"/>
                        <w:left w:val="none" w:sz="0" w:space="0" w:color="auto"/>
                        <w:bottom w:val="none" w:sz="0" w:space="0" w:color="auto"/>
                        <w:right w:val="none" w:sz="0" w:space="0" w:color="auto"/>
                      </w:divBdr>
                    </w:div>
                    <w:div w:id="1081369093">
                      <w:marLeft w:val="0"/>
                      <w:marRight w:val="0"/>
                      <w:marTop w:val="0"/>
                      <w:marBottom w:val="0"/>
                      <w:divBdr>
                        <w:top w:val="none" w:sz="0" w:space="0" w:color="auto"/>
                        <w:left w:val="none" w:sz="0" w:space="0" w:color="auto"/>
                        <w:bottom w:val="none" w:sz="0" w:space="0" w:color="auto"/>
                        <w:right w:val="none" w:sz="0" w:space="0" w:color="auto"/>
                      </w:divBdr>
                    </w:div>
                    <w:div w:id="2053387118">
                      <w:marLeft w:val="0"/>
                      <w:marRight w:val="0"/>
                      <w:marTop w:val="0"/>
                      <w:marBottom w:val="0"/>
                      <w:divBdr>
                        <w:top w:val="none" w:sz="0" w:space="0" w:color="auto"/>
                        <w:left w:val="none" w:sz="0" w:space="0" w:color="auto"/>
                        <w:bottom w:val="none" w:sz="0" w:space="0" w:color="auto"/>
                        <w:right w:val="none" w:sz="0" w:space="0" w:color="auto"/>
                      </w:divBdr>
                    </w:div>
                    <w:div w:id="245383849">
                      <w:marLeft w:val="0"/>
                      <w:marRight w:val="0"/>
                      <w:marTop w:val="0"/>
                      <w:marBottom w:val="0"/>
                      <w:divBdr>
                        <w:top w:val="none" w:sz="0" w:space="0" w:color="auto"/>
                        <w:left w:val="none" w:sz="0" w:space="0" w:color="auto"/>
                        <w:bottom w:val="none" w:sz="0" w:space="0" w:color="auto"/>
                        <w:right w:val="none" w:sz="0" w:space="0" w:color="auto"/>
                      </w:divBdr>
                    </w:div>
                    <w:div w:id="15925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46648">
          <w:marLeft w:val="0"/>
          <w:marRight w:val="0"/>
          <w:marTop w:val="100"/>
          <w:marBottom w:val="100"/>
          <w:divBdr>
            <w:top w:val="none" w:sz="0" w:space="0" w:color="auto"/>
            <w:left w:val="none" w:sz="0" w:space="0" w:color="auto"/>
            <w:bottom w:val="none" w:sz="0" w:space="0" w:color="auto"/>
            <w:right w:val="none" w:sz="0" w:space="0" w:color="auto"/>
          </w:divBdr>
          <w:divsChild>
            <w:div w:id="1385644740">
              <w:marLeft w:val="0"/>
              <w:marRight w:val="0"/>
              <w:marTop w:val="0"/>
              <w:marBottom w:val="0"/>
              <w:divBdr>
                <w:top w:val="none" w:sz="0" w:space="0" w:color="auto"/>
                <w:left w:val="none" w:sz="0" w:space="0" w:color="auto"/>
                <w:bottom w:val="none" w:sz="0" w:space="0" w:color="auto"/>
                <w:right w:val="none" w:sz="0" w:space="0" w:color="auto"/>
              </w:divBdr>
              <w:divsChild>
                <w:div w:id="1356350177">
                  <w:marLeft w:val="0"/>
                  <w:marRight w:val="0"/>
                  <w:marTop w:val="0"/>
                  <w:marBottom w:val="0"/>
                  <w:divBdr>
                    <w:top w:val="none" w:sz="0" w:space="0" w:color="auto"/>
                    <w:left w:val="none" w:sz="0" w:space="0" w:color="auto"/>
                    <w:bottom w:val="none" w:sz="0" w:space="0" w:color="auto"/>
                    <w:right w:val="none" w:sz="0" w:space="0" w:color="auto"/>
                  </w:divBdr>
                </w:div>
              </w:divsChild>
            </w:div>
            <w:div w:id="834415448">
              <w:marLeft w:val="0"/>
              <w:marRight w:val="0"/>
              <w:marTop w:val="0"/>
              <w:marBottom w:val="0"/>
              <w:divBdr>
                <w:top w:val="single" w:sz="6" w:space="0" w:color="DDDDDD"/>
                <w:left w:val="single" w:sz="6" w:space="0" w:color="DDDDDD"/>
                <w:bottom w:val="single" w:sz="6" w:space="0" w:color="DDDDDD"/>
                <w:right w:val="single" w:sz="6" w:space="0" w:color="DDDDDD"/>
              </w:divBdr>
              <w:divsChild>
                <w:div w:id="89159936">
                  <w:marLeft w:val="0"/>
                  <w:marRight w:val="0"/>
                  <w:marTop w:val="0"/>
                  <w:marBottom w:val="0"/>
                  <w:divBdr>
                    <w:top w:val="none" w:sz="0" w:space="0" w:color="auto"/>
                    <w:left w:val="none" w:sz="0" w:space="0" w:color="auto"/>
                    <w:bottom w:val="none" w:sz="0" w:space="0" w:color="auto"/>
                    <w:right w:val="none" w:sz="0" w:space="0" w:color="auto"/>
                  </w:divBdr>
                  <w:divsChild>
                    <w:div w:id="2044749952">
                      <w:marLeft w:val="0"/>
                      <w:marRight w:val="0"/>
                      <w:marTop w:val="0"/>
                      <w:marBottom w:val="0"/>
                      <w:divBdr>
                        <w:top w:val="none" w:sz="0" w:space="0" w:color="auto"/>
                        <w:left w:val="none" w:sz="0" w:space="0" w:color="auto"/>
                        <w:bottom w:val="none" w:sz="0" w:space="0" w:color="auto"/>
                        <w:right w:val="none" w:sz="0" w:space="0" w:color="auto"/>
                      </w:divBdr>
                    </w:div>
                    <w:div w:id="186914997">
                      <w:marLeft w:val="0"/>
                      <w:marRight w:val="0"/>
                      <w:marTop w:val="0"/>
                      <w:marBottom w:val="0"/>
                      <w:divBdr>
                        <w:top w:val="none" w:sz="0" w:space="0" w:color="auto"/>
                        <w:left w:val="none" w:sz="0" w:space="0" w:color="auto"/>
                        <w:bottom w:val="none" w:sz="0" w:space="0" w:color="auto"/>
                        <w:right w:val="none" w:sz="0" w:space="0" w:color="auto"/>
                      </w:divBdr>
                    </w:div>
                    <w:div w:id="1649625135">
                      <w:marLeft w:val="0"/>
                      <w:marRight w:val="0"/>
                      <w:marTop w:val="0"/>
                      <w:marBottom w:val="0"/>
                      <w:divBdr>
                        <w:top w:val="none" w:sz="0" w:space="0" w:color="auto"/>
                        <w:left w:val="none" w:sz="0" w:space="0" w:color="auto"/>
                        <w:bottom w:val="none" w:sz="0" w:space="0" w:color="auto"/>
                        <w:right w:val="none" w:sz="0" w:space="0" w:color="auto"/>
                      </w:divBdr>
                    </w:div>
                    <w:div w:id="1640962368">
                      <w:marLeft w:val="0"/>
                      <w:marRight w:val="0"/>
                      <w:marTop w:val="0"/>
                      <w:marBottom w:val="0"/>
                      <w:divBdr>
                        <w:top w:val="none" w:sz="0" w:space="0" w:color="auto"/>
                        <w:left w:val="none" w:sz="0" w:space="0" w:color="auto"/>
                        <w:bottom w:val="none" w:sz="0" w:space="0" w:color="auto"/>
                        <w:right w:val="none" w:sz="0" w:space="0" w:color="auto"/>
                      </w:divBdr>
                    </w:div>
                    <w:div w:id="1114448149">
                      <w:marLeft w:val="0"/>
                      <w:marRight w:val="0"/>
                      <w:marTop w:val="0"/>
                      <w:marBottom w:val="0"/>
                      <w:divBdr>
                        <w:top w:val="none" w:sz="0" w:space="0" w:color="auto"/>
                        <w:left w:val="none" w:sz="0" w:space="0" w:color="auto"/>
                        <w:bottom w:val="none" w:sz="0" w:space="0" w:color="auto"/>
                        <w:right w:val="none" w:sz="0" w:space="0" w:color="auto"/>
                      </w:divBdr>
                    </w:div>
                    <w:div w:id="11673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61488">
          <w:marLeft w:val="0"/>
          <w:marRight w:val="0"/>
          <w:marTop w:val="100"/>
          <w:marBottom w:val="100"/>
          <w:divBdr>
            <w:top w:val="none" w:sz="0" w:space="0" w:color="auto"/>
            <w:left w:val="none" w:sz="0" w:space="0" w:color="auto"/>
            <w:bottom w:val="none" w:sz="0" w:space="0" w:color="auto"/>
            <w:right w:val="none" w:sz="0" w:space="0" w:color="auto"/>
          </w:divBdr>
          <w:divsChild>
            <w:div w:id="1106997676">
              <w:marLeft w:val="0"/>
              <w:marRight w:val="0"/>
              <w:marTop w:val="0"/>
              <w:marBottom w:val="0"/>
              <w:divBdr>
                <w:top w:val="none" w:sz="0" w:space="0" w:color="auto"/>
                <w:left w:val="none" w:sz="0" w:space="0" w:color="auto"/>
                <w:bottom w:val="none" w:sz="0" w:space="0" w:color="auto"/>
                <w:right w:val="none" w:sz="0" w:space="0" w:color="auto"/>
              </w:divBdr>
              <w:divsChild>
                <w:div w:id="20597370">
                  <w:marLeft w:val="0"/>
                  <w:marRight w:val="0"/>
                  <w:marTop w:val="0"/>
                  <w:marBottom w:val="0"/>
                  <w:divBdr>
                    <w:top w:val="none" w:sz="0" w:space="0" w:color="auto"/>
                    <w:left w:val="none" w:sz="0" w:space="0" w:color="auto"/>
                    <w:bottom w:val="none" w:sz="0" w:space="0" w:color="auto"/>
                    <w:right w:val="none" w:sz="0" w:space="0" w:color="auto"/>
                  </w:divBdr>
                </w:div>
              </w:divsChild>
            </w:div>
            <w:div w:id="1026058123">
              <w:marLeft w:val="0"/>
              <w:marRight w:val="0"/>
              <w:marTop w:val="0"/>
              <w:marBottom w:val="0"/>
              <w:divBdr>
                <w:top w:val="single" w:sz="6" w:space="0" w:color="DDDDDD"/>
                <w:left w:val="single" w:sz="6" w:space="0" w:color="DDDDDD"/>
                <w:bottom w:val="single" w:sz="6" w:space="0" w:color="DDDDDD"/>
                <w:right w:val="single" w:sz="6" w:space="0" w:color="DDDDDD"/>
              </w:divBdr>
              <w:divsChild>
                <w:div w:id="2075467293">
                  <w:marLeft w:val="0"/>
                  <w:marRight w:val="0"/>
                  <w:marTop w:val="0"/>
                  <w:marBottom w:val="0"/>
                  <w:divBdr>
                    <w:top w:val="none" w:sz="0" w:space="0" w:color="auto"/>
                    <w:left w:val="none" w:sz="0" w:space="0" w:color="auto"/>
                    <w:bottom w:val="none" w:sz="0" w:space="0" w:color="auto"/>
                    <w:right w:val="none" w:sz="0" w:space="0" w:color="auto"/>
                  </w:divBdr>
                  <w:divsChild>
                    <w:div w:id="2122874073">
                      <w:marLeft w:val="0"/>
                      <w:marRight w:val="0"/>
                      <w:marTop w:val="0"/>
                      <w:marBottom w:val="0"/>
                      <w:divBdr>
                        <w:top w:val="none" w:sz="0" w:space="0" w:color="auto"/>
                        <w:left w:val="none" w:sz="0" w:space="0" w:color="auto"/>
                        <w:bottom w:val="none" w:sz="0" w:space="0" w:color="auto"/>
                        <w:right w:val="none" w:sz="0" w:space="0" w:color="auto"/>
                      </w:divBdr>
                    </w:div>
                    <w:div w:id="758911843">
                      <w:marLeft w:val="0"/>
                      <w:marRight w:val="0"/>
                      <w:marTop w:val="0"/>
                      <w:marBottom w:val="0"/>
                      <w:divBdr>
                        <w:top w:val="none" w:sz="0" w:space="0" w:color="auto"/>
                        <w:left w:val="none" w:sz="0" w:space="0" w:color="auto"/>
                        <w:bottom w:val="none" w:sz="0" w:space="0" w:color="auto"/>
                        <w:right w:val="none" w:sz="0" w:space="0" w:color="auto"/>
                      </w:divBdr>
                    </w:div>
                    <w:div w:id="1418594334">
                      <w:marLeft w:val="0"/>
                      <w:marRight w:val="0"/>
                      <w:marTop w:val="0"/>
                      <w:marBottom w:val="0"/>
                      <w:divBdr>
                        <w:top w:val="none" w:sz="0" w:space="0" w:color="auto"/>
                        <w:left w:val="none" w:sz="0" w:space="0" w:color="auto"/>
                        <w:bottom w:val="none" w:sz="0" w:space="0" w:color="auto"/>
                        <w:right w:val="none" w:sz="0" w:space="0" w:color="auto"/>
                      </w:divBdr>
                    </w:div>
                    <w:div w:id="1834833166">
                      <w:marLeft w:val="0"/>
                      <w:marRight w:val="0"/>
                      <w:marTop w:val="0"/>
                      <w:marBottom w:val="0"/>
                      <w:divBdr>
                        <w:top w:val="none" w:sz="0" w:space="0" w:color="auto"/>
                        <w:left w:val="none" w:sz="0" w:space="0" w:color="auto"/>
                        <w:bottom w:val="none" w:sz="0" w:space="0" w:color="auto"/>
                        <w:right w:val="none" w:sz="0" w:space="0" w:color="auto"/>
                      </w:divBdr>
                    </w:div>
                    <w:div w:id="5275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9281">
          <w:marLeft w:val="0"/>
          <w:marRight w:val="0"/>
          <w:marTop w:val="100"/>
          <w:marBottom w:val="100"/>
          <w:divBdr>
            <w:top w:val="none" w:sz="0" w:space="0" w:color="auto"/>
            <w:left w:val="none" w:sz="0" w:space="0" w:color="auto"/>
            <w:bottom w:val="none" w:sz="0" w:space="0" w:color="auto"/>
            <w:right w:val="none" w:sz="0" w:space="0" w:color="auto"/>
          </w:divBdr>
          <w:divsChild>
            <w:div w:id="996810340">
              <w:marLeft w:val="0"/>
              <w:marRight w:val="0"/>
              <w:marTop w:val="0"/>
              <w:marBottom w:val="0"/>
              <w:divBdr>
                <w:top w:val="none" w:sz="0" w:space="0" w:color="auto"/>
                <w:left w:val="none" w:sz="0" w:space="0" w:color="auto"/>
                <w:bottom w:val="none" w:sz="0" w:space="0" w:color="auto"/>
                <w:right w:val="none" w:sz="0" w:space="0" w:color="auto"/>
              </w:divBdr>
              <w:divsChild>
                <w:div w:id="1069228773">
                  <w:marLeft w:val="0"/>
                  <w:marRight w:val="0"/>
                  <w:marTop w:val="0"/>
                  <w:marBottom w:val="0"/>
                  <w:divBdr>
                    <w:top w:val="none" w:sz="0" w:space="0" w:color="auto"/>
                    <w:left w:val="none" w:sz="0" w:space="0" w:color="auto"/>
                    <w:bottom w:val="none" w:sz="0" w:space="0" w:color="auto"/>
                    <w:right w:val="none" w:sz="0" w:space="0" w:color="auto"/>
                  </w:divBdr>
                </w:div>
              </w:divsChild>
            </w:div>
            <w:div w:id="1207139997">
              <w:marLeft w:val="0"/>
              <w:marRight w:val="0"/>
              <w:marTop w:val="0"/>
              <w:marBottom w:val="0"/>
              <w:divBdr>
                <w:top w:val="single" w:sz="6" w:space="0" w:color="DDDDDD"/>
                <w:left w:val="single" w:sz="6" w:space="0" w:color="DDDDDD"/>
                <w:bottom w:val="single" w:sz="6" w:space="0" w:color="DDDDDD"/>
                <w:right w:val="single" w:sz="6" w:space="0" w:color="DDDDDD"/>
              </w:divBdr>
              <w:divsChild>
                <w:div w:id="1403257501">
                  <w:marLeft w:val="0"/>
                  <w:marRight w:val="0"/>
                  <w:marTop w:val="0"/>
                  <w:marBottom w:val="0"/>
                  <w:divBdr>
                    <w:top w:val="none" w:sz="0" w:space="0" w:color="auto"/>
                    <w:left w:val="none" w:sz="0" w:space="0" w:color="auto"/>
                    <w:bottom w:val="none" w:sz="0" w:space="0" w:color="auto"/>
                    <w:right w:val="none" w:sz="0" w:space="0" w:color="auto"/>
                  </w:divBdr>
                  <w:divsChild>
                    <w:div w:id="1752661149">
                      <w:marLeft w:val="0"/>
                      <w:marRight w:val="0"/>
                      <w:marTop w:val="0"/>
                      <w:marBottom w:val="0"/>
                      <w:divBdr>
                        <w:top w:val="none" w:sz="0" w:space="0" w:color="auto"/>
                        <w:left w:val="none" w:sz="0" w:space="0" w:color="auto"/>
                        <w:bottom w:val="none" w:sz="0" w:space="0" w:color="auto"/>
                        <w:right w:val="none" w:sz="0" w:space="0" w:color="auto"/>
                      </w:divBdr>
                    </w:div>
                    <w:div w:id="1347513020">
                      <w:marLeft w:val="0"/>
                      <w:marRight w:val="0"/>
                      <w:marTop w:val="0"/>
                      <w:marBottom w:val="0"/>
                      <w:divBdr>
                        <w:top w:val="none" w:sz="0" w:space="0" w:color="auto"/>
                        <w:left w:val="none" w:sz="0" w:space="0" w:color="auto"/>
                        <w:bottom w:val="none" w:sz="0" w:space="0" w:color="auto"/>
                        <w:right w:val="none" w:sz="0" w:space="0" w:color="auto"/>
                      </w:divBdr>
                    </w:div>
                    <w:div w:id="1597471208">
                      <w:marLeft w:val="0"/>
                      <w:marRight w:val="0"/>
                      <w:marTop w:val="0"/>
                      <w:marBottom w:val="0"/>
                      <w:divBdr>
                        <w:top w:val="none" w:sz="0" w:space="0" w:color="auto"/>
                        <w:left w:val="none" w:sz="0" w:space="0" w:color="auto"/>
                        <w:bottom w:val="none" w:sz="0" w:space="0" w:color="auto"/>
                        <w:right w:val="none" w:sz="0" w:space="0" w:color="auto"/>
                      </w:divBdr>
                    </w:div>
                    <w:div w:id="1911577940">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988249126">
                      <w:marLeft w:val="0"/>
                      <w:marRight w:val="0"/>
                      <w:marTop w:val="0"/>
                      <w:marBottom w:val="0"/>
                      <w:divBdr>
                        <w:top w:val="none" w:sz="0" w:space="0" w:color="auto"/>
                        <w:left w:val="none" w:sz="0" w:space="0" w:color="auto"/>
                        <w:bottom w:val="none" w:sz="0" w:space="0" w:color="auto"/>
                        <w:right w:val="none" w:sz="0" w:space="0" w:color="auto"/>
                      </w:divBdr>
                    </w:div>
                    <w:div w:id="1512377894">
                      <w:marLeft w:val="0"/>
                      <w:marRight w:val="0"/>
                      <w:marTop w:val="0"/>
                      <w:marBottom w:val="0"/>
                      <w:divBdr>
                        <w:top w:val="none" w:sz="0" w:space="0" w:color="auto"/>
                        <w:left w:val="none" w:sz="0" w:space="0" w:color="auto"/>
                        <w:bottom w:val="none" w:sz="0" w:space="0" w:color="auto"/>
                        <w:right w:val="none" w:sz="0" w:space="0" w:color="auto"/>
                      </w:divBdr>
                    </w:div>
                    <w:div w:id="15752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7395">
          <w:marLeft w:val="0"/>
          <w:marRight w:val="0"/>
          <w:marTop w:val="100"/>
          <w:marBottom w:val="100"/>
          <w:divBdr>
            <w:top w:val="none" w:sz="0" w:space="0" w:color="auto"/>
            <w:left w:val="none" w:sz="0" w:space="0" w:color="auto"/>
            <w:bottom w:val="none" w:sz="0" w:space="0" w:color="auto"/>
            <w:right w:val="none" w:sz="0" w:space="0" w:color="auto"/>
          </w:divBdr>
          <w:divsChild>
            <w:div w:id="1426271498">
              <w:marLeft w:val="0"/>
              <w:marRight w:val="0"/>
              <w:marTop w:val="0"/>
              <w:marBottom w:val="0"/>
              <w:divBdr>
                <w:top w:val="none" w:sz="0" w:space="0" w:color="auto"/>
                <w:left w:val="none" w:sz="0" w:space="0" w:color="auto"/>
                <w:bottom w:val="none" w:sz="0" w:space="0" w:color="auto"/>
                <w:right w:val="none" w:sz="0" w:space="0" w:color="auto"/>
              </w:divBdr>
              <w:divsChild>
                <w:div w:id="1322193550">
                  <w:marLeft w:val="0"/>
                  <w:marRight w:val="0"/>
                  <w:marTop w:val="0"/>
                  <w:marBottom w:val="0"/>
                  <w:divBdr>
                    <w:top w:val="none" w:sz="0" w:space="0" w:color="auto"/>
                    <w:left w:val="none" w:sz="0" w:space="0" w:color="auto"/>
                    <w:bottom w:val="none" w:sz="0" w:space="0" w:color="auto"/>
                    <w:right w:val="none" w:sz="0" w:space="0" w:color="auto"/>
                  </w:divBdr>
                </w:div>
              </w:divsChild>
            </w:div>
            <w:div w:id="1335525319">
              <w:marLeft w:val="0"/>
              <w:marRight w:val="0"/>
              <w:marTop w:val="0"/>
              <w:marBottom w:val="0"/>
              <w:divBdr>
                <w:top w:val="single" w:sz="6" w:space="0" w:color="DDDDDD"/>
                <w:left w:val="single" w:sz="6" w:space="0" w:color="DDDDDD"/>
                <w:bottom w:val="single" w:sz="6" w:space="0" w:color="DDDDDD"/>
                <w:right w:val="single" w:sz="6" w:space="0" w:color="DDDDDD"/>
              </w:divBdr>
              <w:divsChild>
                <w:div w:id="169761096">
                  <w:marLeft w:val="0"/>
                  <w:marRight w:val="0"/>
                  <w:marTop w:val="0"/>
                  <w:marBottom w:val="0"/>
                  <w:divBdr>
                    <w:top w:val="none" w:sz="0" w:space="0" w:color="auto"/>
                    <w:left w:val="none" w:sz="0" w:space="0" w:color="auto"/>
                    <w:bottom w:val="none" w:sz="0" w:space="0" w:color="auto"/>
                    <w:right w:val="none" w:sz="0" w:space="0" w:color="auto"/>
                  </w:divBdr>
                  <w:divsChild>
                    <w:div w:id="1794516454">
                      <w:marLeft w:val="0"/>
                      <w:marRight w:val="0"/>
                      <w:marTop w:val="0"/>
                      <w:marBottom w:val="0"/>
                      <w:divBdr>
                        <w:top w:val="none" w:sz="0" w:space="0" w:color="auto"/>
                        <w:left w:val="none" w:sz="0" w:space="0" w:color="auto"/>
                        <w:bottom w:val="none" w:sz="0" w:space="0" w:color="auto"/>
                        <w:right w:val="none" w:sz="0" w:space="0" w:color="auto"/>
                      </w:divBdr>
                    </w:div>
                    <w:div w:id="2001495131">
                      <w:marLeft w:val="0"/>
                      <w:marRight w:val="0"/>
                      <w:marTop w:val="0"/>
                      <w:marBottom w:val="0"/>
                      <w:divBdr>
                        <w:top w:val="none" w:sz="0" w:space="0" w:color="auto"/>
                        <w:left w:val="none" w:sz="0" w:space="0" w:color="auto"/>
                        <w:bottom w:val="none" w:sz="0" w:space="0" w:color="auto"/>
                        <w:right w:val="none" w:sz="0" w:space="0" w:color="auto"/>
                      </w:divBdr>
                    </w:div>
                    <w:div w:id="177164138">
                      <w:marLeft w:val="0"/>
                      <w:marRight w:val="0"/>
                      <w:marTop w:val="0"/>
                      <w:marBottom w:val="0"/>
                      <w:divBdr>
                        <w:top w:val="none" w:sz="0" w:space="0" w:color="auto"/>
                        <w:left w:val="none" w:sz="0" w:space="0" w:color="auto"/>
                        <w:bottom w:val="none" w:sz="0" w:space="0" w:color="auto"/>
                        <w:right w:val="none" w:sz="0" w:space="0" w:color="auto"/>
                      </w:divBdr>
                    </w:div>
                    <w:div w:id="1022824262">
                      <w:marLeft w:val="0"/>
                      <w:marRight w:val="0"/>
                      <w:marTop w:val="0"/>
                      <w:marBottom w:val="0"/>
                      <w:divBdr>
                        <w:top w:val="none" w:sz="0" w:space="0" w:color="auto"/>
                        <w:left w:val="none" w:sz="0" w:space="0" w:color="auto"/>
                        <w:bottom w:val="none" w:sz="0" w:space="0" w:color="auto"/>
                        <w:right w:val="none" w:sz="0" w:space="0" w:color="auto"/>
                      </w:divBdr>
                    </w:div>
                    <w:div w:id="166796449">
                      <w:marLeft w:val="0"/>
                      <w:marRight w:val="0"/>
                      <w:marTop w:val="0"/>
                      <w:marBottom w:val="0"/>
                      <w:divBdr>
                        <w:top w:val="none" w:sz="0" w:space="0" w:color="auto"/>
                        <w:left w:val="none" w:sz="0" w:space="0" w:color="auto"/>
                        <w:bottom w:val="none" w:sz="0" w:space="0" w:color="auto"/>
                        <w:right w:val="none" w:sz="0" w:space="0" w:color="auto"/>
                      </w:divBdr>
                    </w:div>
                    <w:div w:id="15819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498">
      <w:bodyDiv w:val="1"/>
      <w:marLeft w:val="0"/>
      <w:marRight w:val="0"/>
      <w:marTop w:val="0"/>
      <w:marBottom w:val="0"/>
      <w:divBdr>
        <w:top w:val="none" w:sz="0" w:space="0" w:color="auto"/>
        <w:left w:val="none" w:sz="0" w:space="0" w:color="auto"/>
        <w:bottom w:val="none" w:sz="0" w:space="0" w:color="auto"/>
        <w:right w:val="none" w:sz="0" w:space="0" w:color="auto"/>
      </w:divBdr>
    </w:div>
    <w:div w:id="140077020">
      <w:bodyDiv w:val="1"/>
      <w:marLeft w:val="0"/>
      <w:marRight w:val="0"/>
      <w:marTop w:val="0"/>
      <w:marBottom w:val="0"/>
      <w:divBdr>
        <w:top w:val="none" w:sz="0" w:space="0" w:color="auto"/>
        <w:left w:val="none" w:sz="0" w:space="0" w:color="auto"/>
        <w:bottom w:val="none" w:sz="0" w:space="0" w:color="auto"/>
        <w:right w:val="none" w:sz="0" w:space="0" w:color="auto"/>
      </w:divBdr>
    </w:div>
    <w:div w:id="142235868">
      <w:bodyDiv w:val="1"/>
      <w:marLeft w:val="0"/>
      <w:marRight w:val="0"/>
      <w:marTop w:val="0"/>
      <w:marBottom w:val="0"/>
      <w:divBdr>
        <w:top w:val="none" w:sz="0" w:space="0" w:color="auto"/>
        <w:left w:val="none" w:sz="0" w:space="0" w:color="auto"/>
        <w:bottom w:val="none" w:sz="0" w:space="0" w:color="auto"/>
        <w:right w:val="none" w:sz="0" w:space="0" w:color="auto"/>
      </w:divBdr>
    </w:div>
    <w:div w:id="143356956">
      <w:bodyDiv w:val="1"/>
      <w:marLeft w:val="0"/>
      <w:marRight w:val="0"/>
      <w:marTop w:val="0"/>
      <w:marBottom w:val="0"/>
      <w:divBdr>
        <w:top w:val="none" w:sz="0" w:space="0" w:color="auto"/>
        <w:left w:val="none" w:sz="0" w:space="0" w:color="auto"/>
        <w:bottom w:val="none" w:sz="0" w:space="0" w:color="auto"/>
        <w:right w:val="none" w:sz="0" w:space="0" w:color="auto"/>
      </w:divBdr>
    </w:div>
    <w:div w:id="146409301">
      <w:bodyDiv w:val="1"/>
      <w:marLeft w:val="0"/>
      <w:marRight w:val="0"/>
      <w:marTop w:val="0"/>
      <w:marBottom w:val="0"/>
      <w:divBdr>
        <w:top w:val="none" w:sz="0" w:space="0" w:color="auto"/>
        <w:left w:val="none" w:sz="0" w:space="0" w:color="auto"/>
        <w:bottom w:val="none" w:sz="0" w:space="0" w:color="auto"/>
        <w:right w:val="none" w:sz="0" w:space="0" w:color="auto"/>
      </w:divBdr>
    </w:div>
    <w:div w:id="154611633">
      <w:bodyDiv w:val="1"/>
      <w:marLeft w:val="0"/>
      <w:marRight w:val="0"/>
      <w:marTop w:val="0"/>
      <w:marBottom w:val="0"/>
      <w:divBdr>
        <w:top w:val="none" w:sz="0" w:space="0" w:color="auto"/>
        <w:left w:val="none" w:sz="0" w:space="0" w:color="auto"/>
        <w:bottom w:val="none" w:sz="0" w:space="0" w:color="auto"/>
        <w:right w:val="none" w:sz="0" w:space="0" w:color="auto"/>
      </w:divBdr>
    </w:div>
    <w:div w:id="156699750">
      <w:bodyDiv w:val="1"/>
      <w:marLeft w:val="0"/>
      <w:marRight w:val="0"/>
      <w:marTop w:val="0"/>
      <w:marBottom w:val="0"/>
      <w:divBdr>
        <w:top w:val="none" w:sz="0" w:space="0" w:color="auto"/>
        <w:left w:val="none" w:sz="0" w:space="0" w:color="auto"/>
        <w:bottom w:val="none" w:sz="0" w:space="0" w:color="auto"/>
        <w:right w:val="none" w:sz="0" w:space="0" w:color="auto"/>
      </w:divBdr>
    </w:div>
    <w:div w:id="162014009">
      <w:bodyDiv w:val="1"/>
      <w:marLeft w:val="0"/>
      <w:marRight w:val="0"/>
      <w:marTop w:val="0"/>
      <w:marBottom w:val="0"/>
      <w:divBdr>
        <w:top w:val="none" w:sz="0" w:space="0" w:color="auto"/>
        <w:left w:val="none" w:sz="0" w:space="0" w:color="auto"/>
        <w:bottom w:val="none" w:sz="0" w:space="0" w:color="auto"/>
        <w:right w:val="none" w:sz="0" w:space="0" w:color="auto"/>
      </w:divBdr>
    </w:div>
    <w:div w:id="173301069">
      <w:bodyDiv w:val="1"/>
      <w:marLeft w:val="0"/>
      <w:marRight w:val="0"/>
      <w:marTop w:val="0"/>
      <w:marBottom w:val="0"/>
      <w:divBdr>
        <w:top w:val="none" w:sz="0" w:space="0" w:color="auto"/>
        <w:left w:val="none" w:sz="0" w:space="0" w:color="auto"/>
        <w:bottom w:val="none" w:sz="0" w:space="0" w:color="auto"/>
        <w:right w:val="none" w:sz="0" w:space="0" w:color="auto"/>
      </w:divBdr>
    </w:div>
    <w:div w:id="189951508">
      <w:bodyDiv w:val="1"/>
      <w:marLeft w:val="0"/>
      <w:marRight w:val="0"/>
      <w:marTop w:val="0"/>
      <w:marBottom w:val="0"/>
      <w:divBdr>
        <w:top w:val="none" w:sz="0" w:space="0" w:color="auto"/>
        <w:left w:val="none" w:sz="0" w:space="0" w:color="auto"/>
        <w:bottom w:val="none" w:sz="0" w:space="0" w:color="auto"/>
        <w:right w:val="none" w:sz="0" w:space="0" w:color="auto"/>
      </w:divBdr>
    </w:div>
    <w:div w:id="190072305">
      <w:bodyDiv w:val="1"/>
      <w:marLeft w:val="0"/>
      <w:marRight w:val="0"/>
      <w:marTop w:val="0"/>
      <w:marBottom w:val="0"/>
      <w:divBdr>
        <w:top w:val="none" w:sz="0" w:space="0" w:color="auto"/>
        <w:left w:val="none" w:sz="0" w:space="0" w:color="auto"/>
        <w:bottom w:val="none" w:sz="0" w:space="0" w:color="auto"/>
        <w:right w:val="none" w:sz="0" w:space="0" w:color="auto"/>
      </w:divBdr>
    </w:div>
    <w:div w:id="195896105">
      <w:bodyDiv w:val="1"/>
      <w:marLeft w:val="0"/>
      <w:marRight w:val="0"/>
      <w:marTop w:val="0"/>
      <w:marBottom w:val="0"/>
      <w:divBdr>
        <w:top w:val="none" w:sz="0" w:space="0" w:color="auto"/>
        <w:left w:val="none" w:sz="0" w:space="0" w:color="auto"/>
        <w:bottom w:val="none" w:sz="0" w:space="0" w:color="auto"/>
        <w:right w:val="none" w:sz="0" w:space="0" w:color="auto"/>
      </w:divBdr>
    </w:div>
    <w:div w:id="199054074">
      <w:bodyDiv w:val="1"/>
      <w:marLeft w:val="0"/>
      <w:marRight w:val="0"/>
      <w:marTop w:val="0"/>
      <w:marBottom w:val="0"/>
      <w:divBdr>
        <w:top w:val="none" w:sz="0" w:space="0" w:color="auto"/>
        <w:left w:val="none" w:sz="0" w:space="0" w:color="auto"/>
        <w:bottom w:val="none" w:sz="0" w:space="0" w:color="auto"/>
        <w:right w:val="none" w:sz="0" w:space="0" w:color="auto"/>
      </w:divBdr>
    </w:div>
    <w:div w:id="201674170">
      <w:bodyDiv w:val="1"/>
      <w:marLeft w:val="0"/>
      <w:marRight w:val="0"/>
      <w:marTop w:val="0"/>
      <w:marBottom w:val="0"/>
      <w:divBdr>
        <w:top w:val="none" w:sz="0" w:space="0" w:color="auto"/>
        <w:left w:val="none" w:sz="0" w:space="0" w:color="auto"/>
        <w:bottom w:val="none" w:sz="0" w:space="0" w:color="auto"/>
        <w:right w:val="none" w:sz="0" w:space="0" w:color="auto"/>
      </w:divBdr>
    </w:div>
    <w:div w:id="204685613">
      <w:bodyDiv w:val="1"/>
      <w:marLeft w:val="0"/>
      <w:marRight w:val="0"/>
      <w:marTop w:val="0"/>
      <w:marBottom w:val="0"/>
      <w:divBdr>
        <w:top w:val="none" w:sz="0" w:space="0" w:color="auto"/>
        <w:left w:val="none" w:sz="0" w:space="0" w:color="auto"/>
        <w:bottom w:val="none" w:sz="0" w:space="0" w:color="auto"/>
        <w:right w:val="none" w:sz="0" w:space="0" w:color="auto"/>
      </w:divBdr>
    </w:div>
    <w:div w:id="215243618">
      <w:bodyDiv w:val="1"/>
      <w:marLeft w:val="0"/>
      <w:marRight w:val="0"/>
      <w:marTop w:val="0"/>
      <w:marBottom w:val="0"/>
      <w:divBdr>
        <w:top w:val="none" w:sz="0" w:space="0" w:color="auto"/>
        <w:left w:val="none" w:sz="0" w:space="0" w:color="auto"/>
        <w:bottom w:val="none" w:sz="0" w:space="0" w:color="auto"/>
        <w:right w:val="none" w:sz="0" w:space="0" w:color="auto"/>
      </w:divBdr>
    </w:div>
    <w:div w:id="215774969">
      <w:bodyDiv w:val="1"/>
      <w:marLeft w:val="0"/>
      <w:marRight w:val="0"/>
      <w:marTop w:val="0"/>
      <w:marBottom w:val="0"/>
      <w:divBdr>
        <w:top w:val="none" w:sz="0" w:space="0" w:color="auto"/>
        <w:left w:val="none" w:sz="0" w:space="0" w:color="auto"/>
        <w:bottom w:val="none" w:sz="0" w:space="0" w:color="auto"/>
        <w:right w:val="none" w:sz="0" w:space="0" w:color="auto"/>
      </w:divBdr>
    </w:div>
    <w:div w:id="221449249">
      <w:bodyDiv w:val="1"/>
      <w:marLeft w:val="0"/>
      <w:marRight w:val="0"/>
      <w:marTop w:val="0"/>
      <w:marBottom w:val="0"/>
      <w:divBdr>
        <w:top w:val="none" w:sz="0" w:space="0" w:color="auto"/>
        <w:left w:val="none" w:sz="0" w:space="0" w:color="auto"/>
        <w:bottom w:val="none" w:sz="0" w:space="0" w:color="auto"/>
        <w:right w:val="none" w:sz="0" w:space="0" w:color="auto"/>
      </w:divBdr>
    </w:div>
    <w:div w:id="226499283">
      <w:bodyDiv w:val="1"/>
      <w:marLeft w:val="0"/>
      <w:marRight w:val="0"/>
      <w:marTop w:val="0"/>
      <w:marBottom w:val="0"/>
      <w:divBdr>
        <w:top w:val="none" w:sz="0" w:space="0" w:color="auto"/>
        <w:left w:val="none" w:sz="0" w:space="0" w:color="auto"/>
        <w:bottom w:val="none" w:sz="0" w:space="0" w:color="auto"/>
        <w:right w:val="none" w:sz="0" w:space="0" w:color="auto"/>
      </w:divBdr>
    </w:div>
    <w:div w:id="232005828">
      <w:bodyDiv w:val="1"/>
      <w:marLeft w:val="0"/>
      <w:marRight w:val="0"/>
      <w:marTop w:val="0"/>
      <w:marBottom w:val="0"/>
      <w:divBdr>
        <w:top w:val="none" w:sz="0" w:space="0" w:color="auto"/>
        <w:left w:val="none" w:sz="0" w:space="0" w:color="auto"/>
        <w:bottom w:val="none" w:sz="0" w:space="0" w:color="auto"/>
        <w:right w:val="none" w:sz="0" w:space="0" w:color="auto"/>
      </w:divBdr>
    </w:div>
    <w:div w:id="234435222">
      <w:bodyDiv w:val="1"/>
      <w:marLeft w:val="0"/>
      <w:marRight w:val="0"/>
      <w:marTop w:val="0"/>
      <w:marBottom w:val="0"/>
      <w:divBdr>
        <w:top w:val="none" w:sz="0" w:space="0" w:color="auto"/>
        <w:left w:val="none" w:sz="0" w:space="0" w:color="auto"/>
        <w:bottom w:val="none" w:sz="0" w:space="0" w:color="auto"/>
        <w:right w:val="none" w:sz="0" w:space="0" w:color="auto"/>
      </w:divBdr>
    </w:div>
    <w:div w:id="238833983">
      <w:bodyDiv w:val="1"/>
      <w:marLeft w:val="0"/>
      <w:marRight w:val="0"/>
      <w:marTop w:val="0"/>
      <w:marBottom w:val="0"/>
      <w:divBdr>
        <w:top w:val="none" w:sz="0" w:space="0" w:color="auto"/>
        <w:left w:val="none" w:sz="0" w:space="0" w:color="auto"/>
        <w:bottom w:val="none" w:sz="0" w:space="0" w:color="auto"/>
        <w:right w:val="none" w:sz="0" w:space="0" w:color="auto"/>
      </w:divBdr>
    </w:div>
    <w:div w:id="250747063">
      <w:bodyDiv w:val="1"/>
      <w:marLeft w:val="0"/>
      <w:marRight w:val="0"/>
      <w:marTop w:val="0"/>
      <w:marBottom w:val="0"/>
      <w:divBdr>
        <w:top w:val="none" w:sz="0" w:space="0" w:color="auto"/>
        <w:left w:val="none" w:sz="0" w:space="0" w:color="auto"/>
        <w:bottom w:val="none" w:sz="0" w:space="0" w:color="auto"/>
        <w:right w:val="none" w:sz="0" w:space="0" w:color="auto"/>
      </w:divBdr>
    </w:div>
    <w:div w:id="253977593">
      <w:bodyDiv w:val="1"/>
      <w:marLeft w:val="0"/>
      <w:marRight w:val="0"/>
      <w:marTop w:val="0"/>
      <w:marBottom w:val="0"/>
      <w:divBdr>
        <w:top w:val="none" w:sz="0" w:space="0" w:color="auto"/>
        <w:left w:val="none" w:sz="0" w:space="0" w:color="auto"/>
        <w:bottom w:val="none" w:sz="0" w:space="0" w:color="auto"/>
        <w:right w:val="none" w:sz="0" w:space="0" w:color="auto"/>
      </w:divBdr>
    </w:div>
    <w:div w:id="254940068">
      <w:bodyDiv w:val="1"/>
      <w:marLeft w:val="0"/>
      <w:marRight w:val="0"/>
      <w:marTop w:val="0"/>
      <w:marBottom w:val="0"/>
      <w:divBdr>
        <w:top w:val="none" w:sz="0" w:space="0" w:color="auto"/>
        <w:left w:val="none" w:sz="0" w:space="0" w:color="auto"/>
        <w:bottom w:val="none" w:sz="0" w:space="0" w:color="auto"/>
        <w:right w:val="none" w:sz="0" w:space="0" w:color="auto"/>
      </w:divBdr>
    </w:div>
    <w:div w:id="255679401">
      <w:bodyDiv w:val="1"/>
      <w:marLeft w:val="0"/>
      <w:marRight w:val="0"/>
      <w:marTop w:val="0"/>
      <w:marBottom w:val="0"/>
      <w:divBdr>
        <w:top w:val="none" w:sz="0" w:space="0" w:color="auto"/>
        <w:left w:val="none" w:sz="0" w:space="0" w:color="auto"/>
        <w:bottom w:val="none" w:sz="0" w:space="0" w:color="auto"/>
        <w:right w:val="none" w:sz="0" w:space="0" w:color="auto"/>
      </w:divBdr>
    </w:div>
    <w:div w:id="260115677">
      <w:bodyDiv w:val="1"/>
      <w:marLeft w:val="0"/>
      <w:marRight w:val="0"/>
      <w:marTop w:val="0"/>
      <w:marBottom w:val="0"/>
      <w:divBdr>
        <w:top w:val="none" w:sz="0" w:space="0" w:color="auto"/>
        <w:left w:val="none" w:sz="0" w:space="0" w:color="auto"/>
        <w:bottom w:val="none" w:sz="0" w:space="0" w:color="auto"/>
        <w:right w:val="none" w:sz="0" w:space="0" w:color="auto"/>
      </w:divBdr>
    </w:div>
    <w:div w:id="269512115">
      <w:bodyDiv w:val="1"/>
      <w:marLeft w:val="0"/>
      <w:marRight w:val="0"/>
      <w:marTop w:val="0"/>
      <w:marBottom w:val="0"/>
      <w:divBdr>
        <w:top w:val="none" w:sz="0" w:space="0" w:color="auto"/>
        <w:left w:val="none" w:sz="0" w:space="0" w:color="auto"/>
        <w:bottom w:val="none" w:sz="0" w:space="0" w:color="auto"/>
        <w:right w:val="none" w:sz="0" w:space="0" w:color="auto"/>
      </w:divBdr>
    </w:div>
    <w:div w:id="286199056">
      <w:bodyDiv w:val="1"/>
      <w:marLeft w:val="0"/>
      <w:marRight w:val="0"/>
      <w:marTop w:val="0"/>
      <w:marBottom w:val="0"/>
      <w:divBdr>
        <w:top w:val="none" w:sz="0" w:space="0" w:color="auto"/>
        <w:left w:val="none" w:sz="0" w:space="0" w:color="auto"/>
        <w:bottom w:val="none" w:sz="0" w:space="0" w:color="auto"/>
        <w:right w:val="none" w:sz="0" w:space="0" w:color="auto"/>
      </w:divBdr>
    </w:div>
    <w:div w:id="287129554">
      <w:bodyDiv w:val="1"/>
      <w:marLeft w:val="0"/>
      <w:marRight w:val="0"/>
      <w:marTop w:val="0"/>
      <w:marBottom w:val="0"/>
      <w:divBdr>
        <w:top w:val="none" w:sz="0" w:space="0" w:color="auto"/>
        <w:left w:val="none" w:sz="0" w:space="0" w:color="auto"/>
        <w:bottom w:val="none" w:sz="0" w:space="0" w:color="auto"/>
        <w:right w:val="none" w:sz="0" w:space="0" w:color="auto"/>
      </w:divBdr>
    </w:div>
    <w:div w:id="287592498">
      <w:bodyDiv w:val="1"/>
      <w:marLeft w:val="0"/>
      <w:marRight w:val="0"/>
      <w:marTop w:val="0"/>
      <w:marBottom w:val="0"/>
      <w:divBdr>
        <w:top w:val="none" w:sz="0" w:space="0" w:color="auto"/>
        <w:left w:val="none" w:sz="0" w:space="0" w:color="auto"/>
        <w:bottom w:val="none" w:sz="0" w:space="0" w:color="auto"/>
        <w:right w:val="none" w:sz="0" w:space="0" w:color="auto"/>
      </w:divBdr>
      <w:divsChild>
        <w:div w:id="339626277">
          <w:marLeft w:val="0"/>
          <w:marRight w:val="0"/>
          <w:marTop w:val="100"/>
          <w:marBottom w:val="100"/>
          <w:divBdr>
            <w:top w:val="none" w:sz="0" w:space="0" w:color="auto"/>
            <w:left w:val="none" w:sz="0" w:space="0" w:color="auto"/>
            <w:bottom w:val="none" w:sz="0" w:space="0" w:color="auto"/>
            <w:right w:val="none" w:sz="0" w:space="0" w:color="auto"/>
          </w:divBdr>
          <w:divsChild>
            <w:div w:id="280650639">
              <w:marLeft w:val="0"/>
              <w:marRight w:val="0"/>
              <w:marTop w:val="0"/>
              <w:marBottom w:val="0"/>
              <w:divBdr>
                <w:top w:val="single" w:sz="6" w:space="0" w:color="DDDDDD"/>
                <w:left w:val="single" w:sz="6" w:space="0" w:color="DDDDDD"/>
                <w:bottom w:val="single" w:sz="6" w:space="0" w:color="DDDDDD"/>
                <w:right w:val="single" w:sz="6" w:space="0" w:color="DDDDDD"/>
              </w:divBdr>
              <w:divsChild>
                <w:div w:id="940723142">
                  <w:marLeft w:val="0"/>
                  <w:marRight w:val="0"/>
                  <w:marTop w:val="0"/>
                  <w:marBottom w:val="0"/>
                  <w:divBdr>
                    <w:top w:val="none" w:sz="0" w:space="0" w:color="auto"/>
                    <w:left w:val="none" w:sz="0" w:space="0" w:color="auto"/>
                    <w:bottom w:val="none" w:sz="0" w:space="0" w:color="auto"/>
                    <w:right w:val="none" w:sz="0" w:space="0" w:color="auto"/>
                  </w:divBdr>
                  <w:divsChild>
                    <w:div w:id="1162504981">
                      <w:marLeft w:val="0"/>
                      <w:marRight w:val="0"/>
                      <w:marTop w:val="0"/>
                      <w:marBottom w:val="0"/>
                      <w:divBdr>
                        <w:top w:val="none" w:sz="0" w:space="0" w:color="auto"/>
                        <w:left w:val="none" w:sz="0" w:space="0" w:color="auto"/>
                        <w:bottom w:val="none" w:sz="0" w:space="0" w:color="auto"/>
                        <w:right w:val="none" w:sz="0" w:space="0" w:color="auto"/>
                      </w:divBdr>
                    </w:div>
                    <w:div w:id="712926231">
                      <w:marLeft w:val="0"/>
                      <w:marRight w:val="0"/>
                      <w:marTop w:val="0"/>
                      <w:marBottom w:val="0"/>
                      <w:divBdr>
                        <w:top w:val="none" w:sz="0" w:space="0" w:color="auto"/>
                        <w:left w:val="none" w:sz="0" w:space="0" w:color="auto"/>
                        <w:bottom w:val="none" w:sz="0" w:space="0" w:color="auto"/>
                        <w:right w:val="none" w:sz="0" w:space="0" w:color="auto"/>
                      </w:divBdr>
                    </w:div>
                    <w:div w:id="1718779239">
                      <w:marLeft w:val="0"/>
                      <w:marRight w:val="0"/>
                      <w:marTop w:val="0"/>
                      <w:marBottom w:val="0"/>
                      <w:divBdr>
                        <w:top w:val="none" w:sz="0" w:space="0" w:color="auto"/>
                        <w:left w:val="none" w:sz="0" w:space="0" w:color="auto"/>
                        <w:bottom w:val="none" w:sz="0" w:space="0" w:color="auto"/>
                        <w:right w:val="none" w:sz="0" w:space="0" w:color="auto"/>
                      </w:divBdr>
                    </w:div>
                    <w:div w:id="2015911497">
                      <w:marLeft w:val="0"/>
                      <w:marRight w:val="0"/>
                      <w:marTop w:val="0"/>
                      <w:marBottom w:val="0"/>
                      <w:divBdr>
                        <w:top w:val="none" w:sz="0" w:space="0" w:color="auto"/>
                        <w:left w:val="none" w:sz="0" w:space="0" w:color="auto"/>
                        <w:bottom w:val="none" w:sz="0" w:space="0" w:color="auto"/>
                        <w:right w:val="none" w:sz="0" w:space="0" w:color="auto"/>
                      </w:divBdr>
                    </w:div>
                    <w:div w:id="852764533">
                      <w:marLeft w:val="0"/>
                      <w:marRight w:val="0"/>
                      <w:marTop w:val="0"/>
                      <w:marBottom w:val="0"/>
                      <w:divBdr>
                        <w:top w:val="none" w:sz="0" w:space="0" w:color="auto"/>
                        <w:left w:val="none" w:sz="0" w:space="0" w:color="auto"/>
                        <w:bottom w:val="none" w:sz="0" w:space="0" w:color="auto"/>
                        <w:right w:val="none" w:sz="0" w:space="0" w:color="auto"/>
                      </w:divBdr>
                    </w:div>
                    <w:div w:id="10090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95272">
          <w:marLeft w:val="0"/>
          <w:marRight w:val="0"/>
          <w:marTop w:val="100"/>
          <w:marBottom w:val="100"/>
          <w:divBdr>
            <w:top w:val="none" w:sz="0" w:space="0" w:color="auto"/>
            <w:left w:val="none" w:sz="0" w:space="0" w:color="auto"/>
            <w:bottom w:val="none" w:sz="0" w:space="0" w:color="auto"/>
            <w:right w:val="none" w:sz="0" w:space="0" w:color="auto"/>
          </w:divBdr>
          <w:divsChild>
            <w:div w:id="385379174">
              <w:marLeft w:val="0"/>
              <w:marRight w:val="0"/>
              <w:marTop w:val="0"/>
              <w:marBottom w:val="0"/>
              <w:divBdr>
                <w:top w:val="none" w:sz="0" w:space="0" w:color="auto"/>
                <w:left w:val="none" w:sz="0" w:space="0" w:color="auto"/>
                <w:bottom w:val="none" w:sz="0" w:space="0" w:color="auto"/>
                <w:right w:val="none" w:sz="0" w:space="0" w:color="auto"/>
              </w:divBdr>
              <w:divsChild>
                <w:div w:id="784228606">
                  <w:marLeft w:val="0"/>
                  <w:marRight w:val="0"/>
                  <w:marTop w:val="0"/>
                  <w:marBottom w:val="0"/>
                  <w:divBdr>
                    <w:top w:val="none" w:sz="0" w:space="0" w:color="auto"/>
                    <w:left w:val="none" w:sz="0" w:space="0" w:color="auto"/>
                    <w:bottom w:val="none" w:sz="0" w:space="0" w:color="auto"/>
                    <w:right w:val="none" w:sz="0" w:space="0" w:color="auto"/>
                  </w:divBdr>
                </w:div>
              </w:divsChild>
            </w:div>
            <w:div w:id="661199554">
              <w:marLeft w:val="0"/>
              <w:marRight w:val="0"/>
              <w:marTop w:val="0"/>
              <w:marBottom w:val="0"/>
              <w:divBdr>
                <w:top w:val="single" w:sz="6" w:space="0" w:color="DDDDDD"/>
                <w:left w:val="single" w:sz="6" w:space="0" w:color="DDDDDD"/>
                <w:bottom w:val="single" w:sz="6" w:space="0" w:color="DDDDDD"/>
                <w:right w:val="single" w:sz="6" w:space="0" w:color="DDDDDD"/>
              </w:divBdr>
              <w:divsChild>
                <w:div w:id="808396043">
                  <w:marLeft w:val="0"/>
                  <w:marRight w:val="0"/>
                  <w:marTop w:val="0"/>
                  <w:marBottom w:val="0"/>
                  <w:divBdr>
                    <w:top w:val="none" w:sz="0" w:space="0" w:color="auto"/>
                    <w:left w:val="none" w:sz="0" w:space="0" w:color="auto"/>
                    <w:bottom w:val="none" w:sz="0" w:space="0" w:color="auto"/>
                    <w:right w:val="none" w:sz="0" w:space="0" w:color="auto"/>
                  </w:divBdr>
                  <w:divsChild>
                    <w:div w:id="1196429279">
                      <w:marLeft w:val="0"/>
                      <w:marRight w:val="0"/>
                      <w:marTop w:val="0"/>
                      <w:marBottom w:val="0"/>
                      <w:divBdr>
                        <w:top w:val="none" w:sz="0" w:space="0" w:color="auto"/>
                        <w:left w:val="none" w:sz="0" w:space="0" w:color="auto"/>
                        <w:bottom w:val="none" w:sz="0" w:space="0" w:color="auto"/>
                        <w:right w:val="none" w:sz="0" w:space="0" w:color="auto"/>
                      </w:divBdr>
                    </w:div>
                    <w:div w:id="2000494646">
                      <w:marLeft w:val="0"/>
                      <w:marRight w:val="0"/>
                      <w:marTop w:val="0"/>
                      <w:marBottom w:val="0"/>
                      <w:divBdr>
                        <w:top w:val="none" w:sz="0" w:space="0" w:color="auto"/>
                        <w:left w:val="none" w:sz="0" w:space="0" w:color="auto"/>
                        <w:bottom w:val="none" w:sz="0" w:space="0" w:color="auto"/>
                        <w:right w:val="none" w:sz="0" w:space="0" w:color="auto"/>
                      </w:divBdr>
                    </w:div>
                    <w:div w:id="948047171">
                      <w:marLeft w:val="0"/>
                      <w:marRight w:val="0"/>
                      <w:marTop w:val="0"/>
                      <w:marBottom w:val="0"/>
                      <w:divBdr>
                        <w:top w:val="none" w:sz="0" w:space="0" w:color="auto"/>
                        <w:left w:val="none" w:sz="0" w:space="0" w:color="auto"/>
                        <w:bottom w:val="none" w:sz="0" w:space="0" w:color="auto"/>
                        <w:right w:val="none" w:sz="0" w:space="0" w:color="auto"/>
                      </w:divBdr>
                    </w:div>
                    <w:div w:id="1074859486">
                      <w:marLeft w:val="0"/>
                      <w:marRight w:val="0"/>
                      <w:marTop w:val="0"/>
                      <w:marBottom w:val="0"/>
                      <w:divBdr>
                        <w:top w:val="none" w:sz="0" w:space="0" w:color="auto"/>
                        <w:left w:val="none" w:sz="0" w:space="0" w:color="auto"/>
                        <w:bottom w:val="none" w:sz="0" w:space="0" w:color="auto"/>
                        <w:right w:val="none" w:sz="0" w:space="0" w:color="auto"/>
                      </w:divBdr>
                    </w:div>
                    <w:div w:id="109396312">
                      <w:marLeft w:val="0"/>
                      <w:marRight w:val="0"/>
                      <w:marTop w:val="0"/>
                      <w:marBottom w:val="0"/>
                      <w:divBdr>
                        <w:top w:val="none" w:sz="0" w:space="0" w:color="auto"/>
                        <w:left w:val="none" w:sz="0" w:space="0" w:color="auto"/>
                        <w:bottom w:val="none" w:sz="0" w:space="0" w:color="auto"/>
                        <w:right w:val="none" w:sz="0" w:space="0" w:color="auto"/>
                      </w:divBdr>
                    </w:div>
                    <w:div w:id="2032223786">
                      <w:marLeft w:val="0"/>
                      <w:marRight w:val="0"/>
                      <w:marTop w:val="0"/>
                      <w:marBottom w:val="0"/>
                      <w:divBdr>
                        <w:top w:val="none" w:sz="0" w:space="0" w:color="auto"/>
                        <w:left w:val="none" w:sz="0" w:space="0" w:color="auto"/>
                        <w:bottom w:val="none" w:sz="0" w:space="0" w:color="auto"/>
                        <w:right w:val="none" w:sz="0" w:space="0" w:color="auto"/>
                      </w:divBdr>
                    </w:div>
                    <w:div w:id="1374770435">
                      <w:marLeft w:val="0"/>
                      <w:marRight w:val="0"/>
                      <w:marTop w:val="0"/>
                      <w:marBottom w:val="0"/>
                      <w:divBdr>
                        <w:top w:val="none" w:sz="0" w:space="0" w:color="auto"/>
                        <w:left w:val="none" w:sz="0" w:space="0" w:color="auto"/>
                        <w:bottom w:val="none" w:sz="0" w:space="0" w:color="auto"/>
                        <w:right w:val="none" w:sz="0" w:space="0" w:color="auto"/>
                      </w:divBdr>
                    </w:div>
                    <w:div w:id="21432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94561">
      <w:bodyDiv w:val="1"/>
      <w:marLeft w:val="0"/>
      <w:marRight w:val="0"/>
      <w:marTop w:val="0"/>
      <w:marBottom w:val="0"/>
      <w:divBdr>
        <w:top w:val="none" w:sz="0" w:space="0" w:color="auto"/>
        <w:left w:val="none" w:sz="0" w:space="0" w:color="auto"/>
        <w:bottom w:val="none" w:sz="0" w:space="0" w:color="auto"/>
        <w:right w:val="none" w:sz="0" w:space="0" w:color="auto"/>
      </w:divBdr>
    </w:div>
    <w:div w:id="298651792">
      <w:bodyDiv w:val="1"/>
      <w:marLeft w:val="0"/>
      <w:marRight w:val="0"/>
      <w:marTop w:val="0"/>
      <w:marBottom w:val="0"/>
      <w:divBdr>
        <w:top w:val="none" w:sz="0" w:space="0" w:color="auto"/>
        <w:left w:val="none" w:sz="0" w:space="0" w:color="auto"/>
        <w:bottom w:val="none" w:sz="0" w:space="0" w:color="auto"/>
        <w:right w:val="none" w:sz="0" w:space="0" w:color="auto"/>
      </w:divBdr>
    </w:div>
    <w:div w:id="305088494">
      <w:bodyDiv w:val="1"/>
      <w:marLeft w:val="0"/>
      <w:marRight w:val="0"/>
      <w:marTop w:val="0"/>
      <w:marBottom w:val="0"/>
      <w:divBdr>
        <w:top w:val="none" w:sz="0" w:space="0" w:color="auto"/>
        <w:left w:val="none" w:sz="0" w:space="0" w:color="auto"/>
        <w:bottom w:val="none" w:sz="0" w:space="0" w:color="auto"/>
        <w:right w:val="none" w:sz="0" w:space="0" w:color="auto"/>
      </w:divBdr>
    </w:div>
    <w:div w:id="313488975">
      <w:bodyDiv w:val="1"/>
      <w:marLeft w:val="0"/>
      <w:marRight w:val="0"/>
      <w:marTop w:val="0"/>
      <w:marBottom w:val="0"/>
      <w:divBdr>
        <w:top w:val="none" w:sz="0" w:space="0" w:color="auto"/>
        <w:left w:val="none" w:sz="0" w:space="0" w:color="auto"/>
        <w:bottom w:val="none" w:sz="0" w:space="0" w:color="auto"/>
        <w:right w:val="none" w:sz="0" w:space="0" w:color="auto"/>
      </w:divBdr>
    </w:div>
    <w:div w:id="315569204">
      <w:bodyDiv w:val="1"/>
      <w:marLeft w:val="0"/>
      <w:marRight w:val="0"/>
      <w:marTop w:val="0"/>
      <w:marBottom w:val="0"/>
      <w:divBdr>
        <w:top w:val="none" w:sz="0" w:space="0" w:color="auto"/>
        <w:left w:val="none" w:sz="0" w:space="0" w:color="auto"/>
        <w:bottom w:val="none" w:sz="0" w:space="0" w:color="auto"/>
        <w:right w:val="none" w:sz="0" w:space="0" w:color="auto"/>
      </w:divBdr>
    </w:div>
    <w:div w:id="317422279">
      <w:bodyDiv w:val="1"/>
      <w:marLeft w:val="0"/>
      <w:marRight w:val="0"/>
      <w:marTop w:val="0"/>
      <w:marBottom w:val="0"/>
      <w:divBdr>
        <w:top w:val="none" w:sz="0" w:space="0" w:color="auto"/>
        <w:left w:val="none" w:sz="0" w:space="0" w:color="auto"/>
        <w:bottom w:val="none" w:sz="0" w:space="0" w:color="auto"/>
        <w:right w:val="none" w:sz="0" w:space="0" w:color="auto"/>
      </w:divBdr>
    </w:div>
    <w:div w:id="322591612">
      <w:bodyDiv w:val="1"/>
      <w:marLeft w:val="0"/>
      <w:marRight w:val="0"/>
      <w:marTop w:val="0"/>
      <w:marBottom w:val="0"/>
      <w:divBdr>
        <w:top w:val="none" w:sz="0" w:space="0" w:color="auto"/>
        <w:left w:val="none" w:sz="0" w:space="0" w:color="auto"/>
        <w:bottom w:val="none" w:sz="0" w:space="0" w:color="auto"/>
        <w:right w:val="none" w:sz="0" w:space="0" w:color="auto"/>
      </w:divBdr>
    </w:div>
    <w:div w:id="323703689">
      <w:bodyDiv w:val="1"/>
      <w:marLeft w:val="0"/>
      <w:marRight w:val="0"/>
      <w:marTop w:val="0"/>
      <w:marBottom w:val="0"/>
      <w:divBdr>
        <w:top w:val="none" w:sz="0" w:space="0" w:color="auto"/>
        <w:left w:val="none" w:sz="0" w:space="0" w:color="auto"/>
        <w:bottom w:val="none" w:sz="0" w:space="0" w:color="auto"/>
        <w:right w:val="none" w:sz="0" w:space="0" w:color="auto"/>
      </w:divBdr>
    </w:div>
    <w:div w:id="326594512">
      <w:bodyDiv w:val="1"/>
      <w:marLeft w:val="0"/>
      <w:marRight w:val="0"/>
      <w:marTop w:val="0"/>
      <w:marBottom w:val="0"/>
      <w:divBdr>
        <w:top w:val="none" w:sz="0" w:space="0" w:color="auto"/>
        <w:left w:val="none" w:sz="0" w:space="0" w:color="auto"/>
        <w:bottom w:val="none" w:sz="0" w:space="0" w:color="auto"/>
        <w:right w:val="none" w:sz="0" w:space="0" w:color="auto"/>
      </w:divBdr>
    </w:div>
    <w:div w:id="328093996">
      <w:bodyDiv w:val="1"/>
      <w:marLeft w:val="0"/>
      <w:marRight w:val="0"/>
      <w:marTop w:val="0"/>
      <w:marBottom w:val="0"/>
      <w:divBdr>
        <w:top w:val="none" w:sz="0" w:space="0" w:color="auto"/>
        <w:left w:val="none" w:sz="0" w:space="0" w:color="auto"/>
        <w:bottom w:val="none" w:sz="0" w:space="0" w:color="auto"/>
        <w:right w:val="none" w:sz="0" w:space="0" w:color="auto"/>
      </w:divBdr>
    </w:div>
    <w:div w:id="335425828">
      <w:bodyDiv w:val="1"/>
      <w:marLeft w:val="0"/>
      <w:marRight w:val="0"/>
      <w:marTop w:val="0"/>
      <w:marBottom w:val="0"/>
      <w:divBdr>
        <w:top w:val="none" w:sz="0" w:space="0" w:color="auto"/>
        <w:left w:val="none" w:sz="0" w:space="0" w:color="auto"/>
        <w:bottom w:val="none" w:sz="0" w:space="0" w:color="auto"/>
        <w:right w:val="none" w:sz="0" w:space="0" w:color="auto"/>
      </w:divBdr>
    </w:div>
    <w:div w:id="336150613">
      <w:bodyDiv w:val="1"/>
      <w:marLeft w:val="0"/>
      <w:marRight w:val="0"/>
      <w:marTop w:val="0"/>
      <w:marBottom w:val="0"/>
      <w:divBdr>
        <w:top w:val="none" w:sz="0" w:space="0" w:color="auto"/>
        <w:left w:val="none" w:sz="0" w:space="0" w:color="auto"/>
        <w:bottom w:val="none" w:sz="0" w:space="0" w:color="auto"/>
        <w:right w:val="none" w:sz="0" w:space="0" w:color="auto"/>
      </w:divBdr>
    </w:div>
    <w:div w:id="336226555">
      <w:bodyDiv w:val="1"/>
      <w:marLeft w:val="0"/>
      <w:marRight w:val="0"/>
      <w:marTop w:val="0"/>
      <w:marBottom w:val="0"/>
      <w:divBdr>
        <w:top w:val="none" w:sz="0" w:space="0" w:color="auto"/>
        <w:left w:val="none" w:sz="0" w:space="0" w:color="auto"/>
        <w:bottom w:val="none" w:sz="0" w:space="0" w:color="auto"/>
        <w:right w:val="none" w:sz="0" w:space="0" w:color="auto"/>
      </w:divBdr>
    </w:div>
    <w:div w:id="336621662">
      <w:bodyDiv w:val="1"/>
      <w:marLeft w:val="0"/>
      <w:marRight w:val="0"/>
      <w:marTop w:val="0"/>
      <w:marBottom w:val="0"/>
      <w:divBdr>
        <w:top w:val="none" w:sz="0" w:space="0" w:color="auto"/>
        <w:left w:val="none" w:sz="0" w:space="0" w:color="auto"/>
        <w:bottom w:val="none" w:sz="0" w:space="0" w:color="auto"/>
        <w:right w:val="none" w:sz="0" w:space="0" w:color="auto"/>
      </w:divBdr>
    </w:div>
    <w:div w:id="343672030">
      <w:bodyDiv w:val="1"/>
      <w:marLeft w:val="0"/>
      <w:marRight w:val="0"/>
      <w:marTop w:val="0"/>
      <w:marBottom w:val="0"/>
      <w:divBdr>
        <w:top w:val="none" w:sz="0" w:space="0" w:color="auto"/>
        <w:left w:val="none" w:sz="0" w:space="0" w:color="auto"/>
        <w:bottom w:val="none" w:sz="0" w:space="0" w:color="auto"/>
        <w:right w:val="none" w:sz="0" w:space="0" w:color="auto"/>
      </w:divBdr>
    </w:div>
    <w:div w:id="343750700">
      <w:bodyDiv w:val="1"/>
      <w:marLeft w:val="0"/>
      <w:marRight w:val="0"/>
      <w:marTop w:val="0"/>
      <w:marBottom w:val="0"/>
      <w:divBdr>
        <w:top w:val="none" w:sz="0" w:space="0" w:color="auto"/>
        <w:left w:val="none" w:sz="0" w:space="0" w:color="auto"/>
        <w:bottom w:val="none" w:sz="0" w:space="0" w:color="auto"/>
        <w:right w:val="none" w:sz="0" w:space="0" w:color="auto"/>
      </w:divBdr>
    </w:div>
    <w:div w:id="354766625">
      <w:bodyDiv w:val="1"/>
      <w:marLeft w:val="0"/>
      <w:marRight w:val="0"/>
      <w:marTop w:val="0"/>
      <w:marBottom w:val="0"/>
      <w:divBdr>
        <w:top w:val="none" w:sz="0" w:space="0" w:color="auto"/>
        <w:left w:val="none" w:sz="0" w:space="0" w:color="auto"/>
        <w:bottom w:val="none" w:sz="0" w:space="0" w:color="auto"/>
        <w:right w:val="none" w:sz="0" w:space="0" w:color="auto"/>
      </w:divBdr>
    </w:div>
    <w:div w:id="360086088">
      <w:bodyDiv w:val="1"/>
      <w:marLeft w:val="0"/>
      <w:marRight w:val="0"/>
      <w:marTop w:val="0"/>
      <w:marBottom w:val="0"/>
      <w:divBdr>
        <w:top w:val="none" w:sz="0" w:space="0" w:color="auto"/>
        <w:left w:val="none" w:sz="0" w:space="0" w:color="auto"/>
        <w:bottom w:val="none" w:sz="0" w:space="0" w:color="auto"/>
        <w:right w:val="none" w:sz="0" w:space="0" w:color="auto"/>
      </w:divBdr>
    </w:div>
    <w:div w:id="364986063">
      <w:bodyDiv w:val="1"/>
      <w:marLeft w:val="0"/>
      <w:marRight w:val="0"/>
      <w:marTop w:val="0"/>
      <w:marBottom w:val="0"/>
      <w:divBdr>
        <w:top w:val="none" w:sz="0" w:space="0" w:color="auto"/>
        <w:left w:val="none" w:sz="0" w:space="0" w:color="auto"/>
        <w:bottom w:val="none" w:sz="0" w:space="0" w:color="auto"/>
        <w:right w:val="none" w:sz="0" w:space="0" w:color="auto"/>
      </w:divBdr>
    </w:div>
    <w:div w:id="370111341">
      <w:bodyDiv w:val="1"/>
      <w:marLeft w:val="0"/>
      <w:marRight w:val="0"/>
      <w:marTop w:val="0"/>
      <w:marBottom w:val="0"/>
      <w:divBdr>
        <w:top w:val="none" w:sz="0" w:space="0" w:color="auto"/>
        <w:left w:val="none" w:sz="0" w:space="0" w:color="auto"/>
        <w:bottom w:val="none" w:sz="0" w:space="0" w:color="auto"/>
        <w:right w:val="none" w:sz="0" w:space="0" w:color="auto"/>
      </w:divBdr>
    </w:div>
    <w:div w:id="372507102">
      <w:bodyDiv w:val="1"/>
      <w:marLeft w:val="0"/>
      <w:marRight w:val="0"/>
      <w:marTop w:val="0"/>
      <w:marBottom w:val="0"/>
      <w:divBdr>
        <w:top w:val="none" w:sz="0" w:space="0" w:color="auto"/>
        <w:left w:val="none" w:sz="0" w:space="0" w:color="auto"/>
        <w:bottom w:val="none" w:sz="0" w:space="0" w:color="auto"/>
        <w:right w:val="none" w:sz="0" w:space="0" w:color="auto"/>
      </w:divBdr>
    </w:div>
    <w:div w:id="377776257">
      <w:bodyDiv w:val="1"/>
      <w:marLeft w:val="0"/>
      <w:marRight w:val="0"/>
      <w:marTop w:val="0"/>
      <w:marBottom w:val="0"/>
      <w:divBdr>
        <w:top w:val="none" w:sz="0" w:space="0" w:color="auto"/>
        <w:left w:val="none" w:sz="0" w:space="0" w:color="auto"/>
        <w:bottom w:val="none" w:sz="0" w:space="0" w:color="auto"/>
        <w:right w:val="none" w:sz="0" w:space="0" w:color="auto"/>
      </w:divBdr>
    </w:div>
    <w:div w:id="389765526">
      <w:bodyDiv w:val="1"/>
      <w:marLeft w:val="0"/>
      <w:marRight w:val="0"/>
      <w:marTop w:val="0"/>
      <w:marBottom w:val="0"/>
      <w:divBdr>
        <w:top w:val="none" w:sz="0" w:space="0" w:color="auto"/>
        <w:left w:val="none" w:sz="0" w:space="0" w:color="auto"/>
        <w:bottom w:val="none" w:sz="0" w:space="0" w:color="auto"/>
        <w:right w:val="none" w:sz="0" w:space="0" w:color="auto"/>
      </w:divBdr>
    </w:div>
    <w:div w:id="391269673">
      <w:bodyDiv w:val="1"/>
      <w:marLeft w:val="0"/>
      <w:marRight w:val="0"/>
      <w:marTop w:val="0"/>
      <w:marBottom w:val="0"/>
      <w:divBdr>
        <w:top w:val="none" w:sz="0" w:space="0" w:color="auto"/>
        <w:left w:val="none" w:sz="0" w:space="0" w:color="auto"/>
        <w:bottom w:val="none" w:sz="0" w:space="0" w:color="auto"/>
        <w:right w:val="none" w:sz="0" w:space="0" w:color="auto"/>
      </w:divBdr>
    </w:div>
    <w:div w:id="396825139">
      <w:bodyDiv w:val="1"/>
      <w:marLeft w:val="0"/>
      <w:marRight w:val="0"/>
      <w:marTop w:val="0"/>
      <w:marBottom w:val="0"/>
      <w:divBdr>
        <w:top w:val="none" w:sz="0" w:space="0" w:color="auto"/>
        <w:left w:val="none" w:sz="0" w:space="0" w:color="auto"/>
        <w:bottom w:val="none" w:sz="0" w:space="0" w:color="auto"/>
        <w:right w:val="none" w:sz="0" w:space="0" w:color="auto"/>
      </w:divBdr>
    </w:div>
    <w:div w:id="398791829">
      <w:bodyDiv w:val="1"/>
      <w:marLeft w:val="0"/>
      <w:marRight w:val="0"/>
      <w:marTop w:val="0"/>
      <w:marBottom w:val="0"/>
      <w:divBdr>
        <w:top w:val="none" w:sz="0" w:space="0" w:color="auto"/>
        <w:left w:val="none" w:sz="0" w:space="0" w:color="auto"/>
        <w:bottom w:val="none" w:sz="0" w:space="0" w:color="auto"/>
        <w:right w:val="none" w:sz="0" w:space="0" w:color="auto"/>
      </w:divBdr>
    </w:div>
    <w:div w:id="414976199">
      <w:bodyDiv w:val="1"/>
      <w:marLeft w:val="0"/>
      <w:marRight w:val="0"/>
      <w:marTop w:val="0"/>
      <w:marBottom w:val="0"/>
      <w:divBdr>
        <w:top w:val="none" w:sz="0" w:space="0" w:color="auto"/>
        <w:left w:val="none" w:sz="0" w:space="0" w:color="auto"/>
        <w:bottom w:val="none" w:sz="0" w:space="0" w:color="auto"/>
        <w:right w:val="none" w:sz="0" w:space="0" w:color="auto"/>
      </w:divBdr>
    </w:div>
    <w:div w:id="420835445">
      <w:bodyDiv w:val="1"/>
      <w:marLeft w:val="0"/>
      <w:marRight w:val="0"/>
      <w:marTop w:val="0"/>
      <w:marBottom w:val="0"/>
      <w:divBdr>
        <w:top w:val="none" w:sz="0" w:space="0" w:color="auto"/>
        <w:left w:val="none" w:sz="0" w:space="0" w:color="auto"/>
        <w:bottom w:val="none" w:sz="0" w:space="0" w:color="auto"/>
        <w:right w:val="none" w:sz="0" w:space="0" w:color="auto"/>
      </w:divBdr>
    </w:div>
    <w:div w:id="421608092">
      <w:bodyDiv w:val="1"/>
      <w:marLeft w:val="0"/>
      <w:marRight w:val="0"/>
      <w:marTop w:val="0"/>
      <w:marBottom w:val="0"/>
      <w:divBdr>
        <w:top w:val="none" w:sz="0" w:space="0" w:color="auto"/>
        <w:left w:val="none" w:sz="0" w:space="0" w:color="auto"/>
        <w:bottom w:val="none" w:sz="0" w:space="0" w:color="auto"/>
        <w:right w:val="none" w:sz="0" w:space="0" w:color="auto"/>
      </w:divBdr>
      <w:divsChild>
        <w:div w:id="2129811580">
          <w:marLeft w:val="0"/>
          <w:marRight w:val="0"/>
          <w:marTop w:val="100"/>
          <w:marBottom w:val="100"/>
          <w:divBdr>
            <w:top w:val="none" w:sz="0" w:space="0" w:color="auto"/>
            <w:left w:val="none" w:sz="0" w:space="0" w:color="auto"/>
            <w:bottom w:val="none" w:sz="0" w:space="0" w:color="auto"/>
            <w:right w:val="none" w:sz="0" w:space="0" w:color="auto"/>
          </w:divBdr>
          <w:divsChild>
            <w:div w:id="55395663">
              <w:marLeft w:val="0"/>
              <w:marRight w:val="0"/>
              <w:marTop w:val="0"/>
              <w:marBottom w:val="0"/>
              <w:divBdr>
                <w:top w:val="single" w:sz="6" w:space="0" w:color="DDDDDD"/>
                <w:left w:val="single" w:sz="6" w:space="0" w:color="DDDDDD"/>
                <w:bottom w:val="single" w:sz="6" w:space="0" w:color="DDDDDD"/>
                <w:right w:val="single" w:sz="6" w:space="0" w:color="DDDDDD"/>
              </w:divBdr>
              <w:divsChild>
                <w:div w:id="1295987008">
                  <w:marLeft w:val="0"/>
                  <w:marRight w:val="0"/>
                  <w:marTop w:val="0"/>
                  <w:marBottom w:val="0"/>
                  <w:divBdr>
                    <w:top w:val="none" w:sz="0" w:space="0" w:color="auto"/>
                    <w:left w:val="none" w:sz="0" w:space="0" w:color="auto"/>
                    <w:bottom w:val="none" w:sz="0" w:space="0" w:color="auto"/>
                    <w:right w:val="none" w:sz="0" w:space="0" w:color="auto"/>
                  </w:divBdr>
                  <w:divsChild>
                    <w:div w:id="1507355015">
                      <w:marLeft w:val="0"/>
                      <w:marRight w:val="0"/>
                      <w:marTop w:val="0"/>
                      <w:marBottom w:val="0"/>
                      <w:divBdr>
                        <w:top w:val="none" w:sz="0" w:space="0" w:color="auto"/>
                        <w:left w:val="none" w:sz="0" w:space="0" w:color="auto"/>
                        <w:bottom w:val="none" w:sz="0" w:space="0" w:color="auto"/>
                        <w:right w:val="none" w:sz="0" w:space="0" w:color="auto"/>
                      </w:divBdr>
                    </w:div>
                    <w:div w:id="2025671481">
                      <w:marLeft w:val="0"/>
                      <w:marRight w:val="0"/>
                      <w:marTop w:val="0"/>
                      <w:marBottom w:val="0"/>
                      <w:divBdr>
                        <w:top w:val="none" w:sz="0" w:space="0" w:color="auto"/>
                        <w:left w:val="none" w:sz="0" w:space="0" w:color="auto"/>
                        <w:bottom w:val="none" w:sz="0" w:space="0" w:color="auto"/>
                        <w:right w:val="none" w:sz="0" w:space="0" w:color="auto"/>
                      </w:divBdr>
                    </w:div>
                    <w:div w:id="1697265965">
                      <w:marLeft w:val="0"/>
                      <w:marRight w:val="0"/>
                      <w:marTop w:val="0"/>
                      <w:marBottom w:val="0"/>
                      <w:divBdr>
                        <w:top w:val="none" w:sz="0" w:space="0" w:color="auto"/>
                        <w:left w:val="none" w:sz="0" w:space="0" w:color="auto"/>
                        <w:bottom w:val="none" w:sz="0" w:space="0" w:color="auto"/>
                        <w:right w:val="none" w:sz="0" w:space="0" w:color="auto"/>
                      </w:divBdr>
                    </w:div>
                    <w:div w:id="296683957">
                      <w:marLeft w:val="0"/>
                      <w:marRight w:val="0"/>
                      <w:marTop w:val="0"/>
                      <w:marBottom w:val="0"/>
                      <w:divBdr>
                        <w:top w:val="none" w:sz="0" w:space="0" w:color="auto"/>
                        <w:left w:val="none" w:sz="0" w:space="0" w:color="auto"/>
                        <w:bottom w:val="none" w:sz="0" w:space="0" w:color="auto"/>
                        <w:right w:val="none" w:sz="0" w:space="0" w:color="auto"/>
                      </w:divBdr>
                    </w:div>
                    <w:div w:id="2103720546">
                      <w:marLeft w:val="0"/>
                      <w:marRight w:val="0"/>
                      <w:marTop w:val="0"/>
                      <w:marBottom w:val="0"/>
                      <w:divBdr>
                        <w:top w:val="none" w:sz="0" w:space="0" w:color="auto"/>
                        <w:left w:val="none" w:sz="0" w:space="0" w:color="auto"/>
                        <w:bottom w:val="none" w:sz="0" w:space="0" w:color="auto"/>
                        <w:right w:val="none" w:sz="0" w:space="0" w:color="auto"/>
                      </w:divBdr>
                    </w:div>
                    <w:div w:id="1340935152">
                      <w:marLeft w:val="0"/>
                      <w:marRight w:val="0"/>
                      <w:marTop w:val="0"/>
                      <w:marBottom w:val="0"/>
                      <w:divBdr>
                        <w:top w:val="none" w:sz="0" w:space="0" w:color="auto"/>
                        <w:left w:val="none" w:sz="0" w:space="0" w:color="auto"/>
                        <w:bottom w:val="none" w:sz="0" w:space="0" w:color="auto"/>
                        <w:right w:val="none" w:sz="0" w:space="0" w:color="auto"/>
                      </w:divBdr>
                    </w:div>
                    <w:div w:id="1641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27931">
          <w:marLeft w:val="0"/>
          <w:marRight w:val="0"/>
          <w:marTop w:val="100"/>
          <w:marBottom w:val="100"/>
          <w:divBdr>
            <w:top w:val="none" w:sz="0" w:space="0" w:color="auto"/>
            <w:left w:val="none" w:sz="0" w:space="0" w:color="auto"/>
            <w:bottom w:val="none" w:sz="0" w:space="0" w:color="auto"/>
            <w:right w:val="none" w:sz="0" w:space="0" w:color="auto"/>
          </w:divBdr>
          <w:divsChild>
            <w:div w:id="1886982319">
              <w:marLeft w:val="0"/>
              <w:marRight w:val="0"/>
              <w:marTop w:val="0"/>
              <w:marBottom w:val="0"/>
              <w:divBdr>
                <w:top w:val="none" w:sz="0" w:space="0" w:color="auto"/>
                <w:left w:val="none" w:sz="0" w:space="0" w:color="auto"/>
                <w:bottom w:val="none" w:sz="0" w:space="0" w:color="auto"/>
                <w:right w:val="none" w:sz="0" w:space="0" w:color="auto"/>
              </w:divBdr>
              <w:divsChild>
                <w:div w:id="916784014">
                  <w:marLeft w:val="0"/>
                  <w:marRight w:val="0"/>
                  <w:marTop w:val="0"/>
                  <w:marBottom w:val="0"/>
                  <w:divBdr>
                    <w:top w:val="none" w:sz="0" w:space="0" w:color="auto"/>
                    <w:left w:val="none" w:sz="0" w:space="0" w:color="auto"/>
                    <w:bottom w:val="none" w:sz="0" w:space="0" w:color="auto"/>
                    <w:right w:val="none" w:sz="0" w:space="0" w:color="auto"/>
                  </w:divBdr>
                </w:div>
              </w:divsChild>
            </w:div>
            <w:div w:id="1316911257">
              <w:marLeft w:val="0"/>
              <w:marRight w:val="0"/>
              <w:marTop w:val="0"/>
              <w:marBottom w:val="0"/>
              <w:divBdr>
                <w:top w:val="single" w:sz="6" w:space="0" w:color="DDDDDD"/>
                <w:left w:val="single" w:sz="6" w:space="0" w:color="DDDDDD"/>
                <w:bottom w:val="single" w:sz="6" w:space="0" w:color="DDDDDD"/>
                <w:right w:val="single" w:sz="6" w:space="0" w:color="DDDDDD"/>
              </w:divBdr>
              <w:divsChild>
                <w:div w:id="1417747033">
                  <w:marLeft w:val="0"/>
                  <w:marRight w:val="0"/>
                  <w:marTop w:val="0"/>
                  <w:marBottom w:val="0"/>
                  <w:divBdr>
                    <w:top w:val="none" w:sz="0" w:space="0" w:color="auto"/>
                    <w:left w:val="none" w:sz="0" w:space="0" w:color="auto"/>
                    <w:bottom w:val="none" w:sz="0" w:space="0" w:color="auto"/>
                    <w:right w:val="none" w:sz="0" w:space="0" w:color="auto"/>
                  </w:divBdr>
                  <w:divsChild>
                    <w:div w:id="255871268">
                      <w:marLeft w:val="0"/>
                      <w:marRight w:val="0"/>
                      <w:marTop w:val="0"/>
                      <w:marBottom w:val="0"/>
                      <w:divBdr>
                        <w:top w:val="none" w:sz="0" w:space="0" w:color="auto"/>
                        <w:left w:val="none" w:sz="0" w:space="0" w:color="auto"/>
                        <w:bottom w:val="none" w:sz="0" w:space="0" w:color="auto"/>
                        <w:right w:val="none" w:sz="0" w:space="0" w:color="auto"/>
                      </w:divBdr>
                    </w:div>
                    <w:div w:id="2006131727">
                      <w:marLeft w:val="0"/>
                      <w:marRight w:val="0"/>
                      <w:marTop w:val="0"/>
                      <w:marBottom w:val="0"/>
                      <w:divBdr>
                        <w:top w:val="none" w:sz="0" w:space="0" w:color="auto"/>
                        <w:left w:val="none" w:sz="0" w:space="0" w:color="auto"/>
                        <w:bottom w:val="none" w:sz="0" w:space="0" w:color="auto"/>
                        <w:right w:val="none" w:sz="0" w:space="0" w:color="auto"/>
                      </w:divBdr>
                    </w:div>
                    <w:div w:id="1461269862">
                      <w:marLeft w:val="0"/>
                      <w:marRight w:val="0"/>
                      <w:marTop w:val="0"/>
                      <w:marBottom w:val="0"/>
                      <w:divBdr>
                        <w:top w:val="none" w:sz="0" w:space="0" w:color="auto"/>
                        <w:left w:val="none" w:sz="0" w:space="0" w:color="auto"/>
                        <w:bottom w:val="none" w:sz="0" w:space="0" w:color="auto"/>
                        <w:right w:val="none" w:sz="0" w:space="0" w:color="auto"/>
                      </w:divBdr>
                    </w:div>
                    <w:div w:id="403374762">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3997">
          <w:marLeft w:val="0"/>
          <w:marRight w:val="0"/>
          <w:marTop w:val="100"/>
          <w:marBottom w:val="100"/>
          <w:divBdr>
            <w:top w:val="none" w:sz="0" w:space="0" w:color="auto"/>
            <w:left w:val="none" w:sz="0" w:space="0" w:color="auto"/>
            <w:bottom w:val="none" w:sz="0" w:space="0" w:color="auto"/>
            <w:right w:val="none" w:sz="0" w:space="0" w:color="auto"/>
          </w:divBdr>
          <w:divsChild>
            <w:div w:id="410657726">
              <w:marLeft w:val="0"/>
              <w:marRight w:val="0"/>
              <w:marTop w:val="0"/>
              <w:marBottom w:val="0"/>
              <w:divBdr>
                <w:top w:val="none" w:sz="0" w:space="0" w:color="auto"/>
                <w:left w:val="none" w:sz="0" w:space="0" w:color="auto"/>
                <w:bottom w:val="none" w:sz="0" w:space="0" w:color="auto"/>
                <w:right w:val="none" w:sz="0" w:space="0" w:color="auto"/>
              </w:divBdr>
              <w:divsChild>
                <w:div w:id="1521358300">
                  <w:marLeft w:val="0"/>
                  <w:marRight w:val="0"/>
                  <w:marTop w:val="0"/>
                  <w:marBottom w:val="0"/>
                  <w:divBdr>
                    <w:top w:val="none" w:sz="0" w:space="0" w:color="auto"/>
                    <w:left w:val="none" w:sz="0" w:space="0" w:color="auto"/>
                    <w:bottom w:val="none" w:sz="0" w:space="0" w:color="auto"/>
                    <w:right w:val="none" w:sz="0" w:space="0" w:color="auto"/>
                  </w:divBdr>
                </w:div>
              </w:divsChild>
            </w:div>
            <w:div w:id="376052585">
              <w:marLeft w:val="0"/>
              <w:marRight w:val="0"/>
              <w:marTop w:val="0"/>
              <w:marBottom w:val="0"/>
              <w:divBdr>
                <w:top w:val="single" w:sz="6" w:space="0" w:color="DDDDDD"/>
                <w:left w:val="single" w:sz="6" w:space="0" w:color="DDDDDD"/>
                <w:bottom w:val="single" w:sz="6" w:space="0" w:color="DDDDDD"/>
                <w:right w:val="single" w:sz="6" w:space="0" w:color="DDDDDD"/>
              </w:divBdr>
              <w:divsChild>
                <w:div w:id="1615792900">
                  <w:marLeft w:val="0"/>
                  <w:marRight w:val="0"/>
                  <w:marTop w:val="0"/>
                  <w:marBottom w:val="0"/>
                  <w:divBdr>
                    <w:top w:val="none" w:sz="0" w:space="0" w:color="auto"/>
                    <w:left w:val="none" w:sz="0" w:space="0" w:color="auto"/>
                    <w:bottom w:val="none" w:sz="0" w:space="0" w:color="auto"/>
                    <w:right w:val="none" w:sz="0" w:space="0" w:color="auto"/>
                  </w:divBdr>
                  <w:divsChild>
                    <w:div w:id="1190148462">
                      <w:marLeft w:val="0"/>
                      <w:marRight w:val="0"/>
                      <w:marTop w:val="0"/>
                      <w:marBottom w:val="0"/>
                      <w:divBdr>
                        <w:top w:val="none" w:sz="0" w:space="0" w:color="auto"/>
                        <w:left w:val="none" w:sz="0" w:space="0" w:color="auto"/>
                        <w:bottom w:val="none" w:sz="0" w:space="0" w:color="auto"/>
                        <w:right w:val="none" w:sz="0" w:space="0" w:color="auto"/>
                      </w:divBdr>
                    </w:div>
                    <w:div w:id="1271208981">
                      <w:marLeft w:val="0"/>
                      <w:marRight w:val="0"/>
                      <w:marTop w:val="0"/>
                      <w:marBottom w:val="0"/>
                      <w:divBdr>
                        <w:top w:val="none" w:sz="0" w:space="0" w:color="auto"/>
                        <w:left w:val="none" w:sz="0" w:space="0" w:color="auto"/>
                        <w:bottom w:val="none" w:sz="0" w:space="0" w:color="auto"/>
                        <w:right w:val="none" w:sz="0" w:space="0" w:color="auto"/>
                      </w:divBdr>
                    </w:div>
                    <w:div w:id="1681199783">
                      <w:marLeft w:val="0"/>
                      <w:marRight w:val="0"/>
                      <w:marTop w:val="0"/>
                      <w:marBottom w:val="0"/>
                      <w:divBdr>
                        <w:top w:val="none" w:sz="0" w:space="0" w:color="auto"/>
                        <w:left w:val="none" w:sz="0" w:space="0" w:color="auto"/>
                        <w:bottom w:val="none" w:sz="0" w:space="0" w:color="auto"/>
                        <w:right w:val="none" w:sz="0" w:space="0" w:color="auto"/>
                      </w:divBdr>
                    </w:div>
                    <w:div w:id="5124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3190">
          <w:marLeft w:val="0"/>
          <w:marRight w:val="0"/>
          <w:marTop w:val="100"/>
          <w:marBottom w:val="100"/>
          <w:divBdr>
            <w:top w:val="none" w:sz="0" w:space="0" w:color="auto"/>
            <w:left w:val="none" w:sz="0" w:space="0" w:color="auto"/>
            <w:bottom w:val="none" w:sz="0" w:space="0" w:color="auto"/>
            <w:right w:val="none" w:sz="0" w:space="0" w:color="auto"/>
          </w:divBdr>
          <w:divsChild>
            <w:div w:id="1420175003">
              <w:marLeft w:val="0"/>
              <w:marRight w:val="0"/>
              <w:marTop w:val="0"/>
              <w:marBottom w:val="0"/>
              <w:divBdr>
                <w:top w:val="none" w:sz="0" w:space="0" w:color="auto"/>
                <w:left w:val="none" w:sz="0" w:space="0" w:color="auto"/>
                <w:bottom w:val="none" w:sz="0" w:space="0" w:color="auto"/>
                <w:right w:val="none" w:sz="0" w:space="0" w:color="auto"/>
              </w:divBdr>
              <w:divsChild>
                <w:div w:id="1635016196">
                  <w:marLeft w:val="0"/>
                  <w:marRight w:val="0"/>
                  <w:marTop w:val="0"/>
                  <w:marBottom w:val="0"/>
                  <w:divBdr>
                    <w:top w:val="none" w:sz="0" w:space="0" w:color="auto"/>
                    <w:left w:val="none" w:sz="0" w:space="0" w:color="auto"/>
                    <w:bottom w:val="none" w:sz="0" w:space="0" w:color="auto"/>
                    <w:right w:val="none" w:sz="0" w:space="0" w:color="auto"/>
                  </w:divBdr>
                </w:div>
              </w:divsChild>
            </w:div>
            <w:div w:id="1235437316">
              <w:marLeft w:val="0"/>
              <w:marRight w:val="0"/>
              <w:marTop w:val="0"/>
              <w:marBottom w:val="0"/>
              <w:divBdr>
                <w:top w:val="single" w:sz="6" w:space="0" w:color="DDDDDD"/>
                <w:left w:val="single" w:sz="6" w:space="0" w:color="DDDDDD"/>
                <w:bottom w:val="single" w:sz="6" w:space="0" w:color="DDDDDD"/>
                <w:right w:val="single" w:sz="6" w:space="0" w:color="DDDDDD"/>
              </w:divBdr>
              <w:divsChild>
                <w:div w:id="1375158568">
                  <w:marLeft w:val="0"/>
                  <w:marRight w:val="0"/>
                  <w:marTop w:val="0"/>
                  <w:marBottom w:val="0"/>
                  <w:divBdr>
                    <w:top w:val="none" w:sz="0" w:space="0" w:color="auto"/>
                    <w:left w:val="none" w:sz="0" w:space="0" w:color="auto"/>
                    <w:bottom w:val="none" w:sz="0" w:space="0" w:color="auto"/>
                    <w:right w:val="none" w:sz="0" w:space="0" w:color="auto"/>
                  </w:divBdr>
                  <w:divsChild>
                    <w:div w:id="586114497">
                      <w:marLeft w:val="0"/>
                      <w:marRight w:val="0"/>
                      <w:marTop w:val="0"/>
                      <w:marBottom w:val="0"/>
                      <w:divBdr>
                        <w:top w:val="none" w:sz="0" w:space="0" w:color="auto"/>
                        <w:left w:val="none" w:sz="0" w:space="0" w:color="auto"/>
                        <w:bottom w:val="none" w:sz="0" w:space="0" w:color="auto"/>
                        <w:right w:val="none" w:sz="0" w:space="0" w:color="auto"/>
                      </w:divBdr>
                    </w:div>
                    <w:div w:id="901790138">
                      <w:marLeft w:val="0"/>
                      <w:marRight w:val="0"/>
                      <w:marTop w:val="0"/>
                      <w:marBottom w:val="0"/>
                      <w:divBdr>
                        <w:top w:val="none" w:sz="0" w:space="0" w:color="auto"/>
                        <w:left w:val="none" w:sz="0" w:space="0" w:color="auto"/>
                        <w:bottom w:val="none" w:sz="0" w:space="0" w:color="auto"/>
                        <w:right w:val="none" w:sz="0" w:space="0" w:color="auto"/>
                      </w:divBdr>
                    </w:div>
                    <w:div w:id="526412795">
                      <w:marLeft w:val="0"/>
                      <w:marRight w:val="0"/>
                      <w:marTop w:val="0"/>
                      <w:marBottom w:val="0"/>
                      <w:divBdr>
                        <w:top w:val="none" w:sz="0" w:space="0" w:color="auto"/>
                        <w:left w:val="none" w:sz="0" w:space="0" w:color="auto"/>
                        <w:bottom w:val="none" w:sz="0" w:space="0" w:color="auto"/>
                        <w:right w:val="none" w:sz="0" w:space="0" w:color="auto"/>
                      </w:divBdr>
                    </w:div>
                    <w:div w:id="5283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46476">
      <w:bodyDiv w:val="1"/>
      <w:marLeft w:val="0"/>
      <w:marRight w:val="0"/>
      <w:marTop w:val="0"/>
      <w:marBottom w:val="0"/>
      <w:divBdr>
        <w:top w:val="none" w:sz="0" w:space="0" w:color="auto"/>
        <w:left w:val="none" w:sz="0" w:space="0" w:color="auto"/>
        <w:bottom w:val="none" w:sz="0" w:space="0" w:color="auto"/>
        <w:right w:val="none" w:sz="0" w:space="0" w:color="auto"/>
      </w:divBdr>
    </w:div>
    <w:div w:id="432746490">
      <w:bodyDiv w:val="1"/>
      <w:marLeft w:val="0"/>
      <w:marRight w:val="0"/>
      <w:marTop w:val="0"/>
      <w:marBottom w:val="0"/>
      <w:divBdr>
        <w:top w:val="none" w:sz="0" w:space="0" w:color="auto"/>
        <w:left w:val="none" w:sz="0" w:space="0" w:color="auto"/>
        <w:bottom w:val="none" w:sz="0" w:space="0" w:color="auto"/>
        <w:right w:val="none" w:sz="0" w:space="0" w:color="auto"/>
      </w:divBdr>
    </w:div>
    <w:div w:id="438909400">
      <w:bodyDiv w:val="1"/>
      <w:marLeft w:val="0"/>
      <w:marRight w:val="0"/>
      <w:marTop w:val="0"/>
      <w:marBottom w:val="0"/>
      <w:divBdr>
        <w:top w:val="none" w:sz="0" w:space="0" w:color="auto"/>
        <w:left w:val="none" w:sz="0" w:space="0" w:color="auto"/>
        <w:bottom w:val="none" w:sz="0" w:space="0" w:color="auto"/>
        <w:right w:val="none" w:sz="0" w:space="0" w:color="auto"/>
      </w:divBdr>
    </w:div>
    <w:div w:id="439108090">
      <w:bodyDiv w:val="1"/>
      <w:marLeft w:val="0"/>
      <w:marRight w:val="0"/>
      <w:marTop w:val="0"/>
      <w:marBottom w:val="0"/>
      <w:divBdr>
        <w:top w:val="none" w:sz="0" w:space="0" w:color="auto"/>
        <w:left w:val="none" w:sz="0" w:space="0" w:color="auto"/>
        <w:bottom w:val="none" w:sz="0" w:space="0" w:color="auto"/>
        <w:right w:val="none" w:sz="0" w:space="0" w:color="auto"/>
      </w:divBdr>
    </w:div>
    <w:div w:id="445468903">
      <w:bodyDiv w:val="1"/>
      <w:marLeft w:val="0"/>
      <w:marRight w:val="0"/>
      <w:marTop w:val="0"/>
      <w:marBottom w:val="0"/>
      <w:divBdr>
        <w:top w:val="none" w:sz="0" w:space="0" w:color="auto"/>
        <w:left w:val="none" w:sz="0" w:space="0" w:color="auto"/>
        <w:bottom w:val="none" w:sz="0" w:space="0" w:color="auto"/>
        <w:right w:val="none" w:sz="0" w:space="0" w:color="auto"/>
      </w:divBdr>
    </w:div>
    <w:div w:id="446122945">
      <w:bodyDiv w:val="1"/>
      <w:marLeft w:val="0"/>
      <w:marRight w:val="0"/>
      <w:marTop w:val="0"/>
      <w:marBottom w:val="0"/>
      <w:divBdr>
        <w:top w:val="none" w:sz="0" w:space="0" w:color="auto"/>
        <w:left w:val="none" w:sz="0" w:space="0" w:color="auto"/>
        <w:bottom w:val="none" w:sz="0" w:space="0" w:color="auto"/>
        <w:right w:val="none" w:sz="0" w:space="0" w:color="auto"/>
      </w:divBdr>
      <w:divsChild>
        <w:div w:id="415325261">
          <w:marLeft w:val="0"/>
          <w:marRight w:val="0"/>
          <w:marTop w:val="0"/>
          <w:marBottom w:val="0"/>
          <w:divBdr>
            <w:top w:val="none" w:sz="0" w:space="0" w:color="auto"/>
            <w:left w:val="none" w:sz="0" w:space="0" w:color="auto"/>
            <w:bottom w:val="none" w:sz="0" w:space="0" w:color="auto"/>
            <w:right w:val="none" w:sz="0" w:space="0" w:color="auto"/>
          </w:divBdr>
        </w:div>
        <w:div w:id="421338542">
          <w:marLeft w:val="0"/>
          <w:marRight w:val="0"/>
          <w:marTop w:val="0"/>
          <w:marBottom w:val="0"/>
          <w:divBdr>
            <w:top w:val="none" w:sz="0" w:space="0" w:color="auto"/>
            <w:left w:val="none" w:sz="0" w:space="0" w:color="auto"/>
            <w:bottom w:val="none" w:sz="0" w:space="0" w:color="auto"/>
            <w:right w:val="none" w:sz="0" w:space="0" w:color="auto"/>
          </w:divBdr>
        </w:div>
      </w:divsChild>
    </w:div>
    <w:div w:id="450369529">
      <w:bodyDiv w:val="1"/>
      <w:marLeft w:val="0"/>
      <w:marRight w:val="0"/>
      <w:marTop w:val="0"/>
      <w:marBottom w:val="0"/>
      <w:divBdr>
        <w:top w:val="none" w:sz="0" w:space="0" w:color="auto"/>
        <w:left w:val="none" w:sz="0" w:space="0" w:color="auto"/>
        <w:bottom w:val="none" w:sz="0" w:space="0" w:color="auto"/>
        <w:right w:val="none" w:sz="0" w:space="0" w:color="auto"/>
      </w:divBdr>
    </w:div>
    <w:div w:id="450899395">
      <w:bodyDiv w:val="1"/>
      <w:marLeft w:val="0"/>
      <w:marRight w:val="0"/>
      <w:marTop w:val="0"/>
      <w:marBottom w:val="0"/>
      <w:divBdr>
        <w:top w:val="none" w:sz="0" w:space="0" w:color="auto"/>
        <w:left w:val="none" w:sz="0" w:space="0" w:color="auto"/>
        <w:bottom w:val="none" w:sz="0" w:space="0" w:color="auto"/>
        <w:right w:val="none" w:sz="0" w:space="0" w:color="auto"/>
      </w:divBdr>
    </w:div>
    <w:div w:id="451825696">
      <w:bodyDiv w:val="1"/>
      <w:marLeft w:val="0"/>
      <w:marRight w:val="0"/>
      <w:marTop w:val="0"/>
      <w:marBottom w:val="0"/>
      <w:divBdr>
        <w:top w:val="none" w:sz="0" w:space="0" w:color="auto"/>
        <w:left w:val="none" w:sz="0" w:space="0" w:color="auto"/>
        <w:bottom w:val="none" w:sz="0" w:space="0" w:color="auto"/>
        <w:right w:val="none" w:sz="0" w:space="0" w:color="auto"/>
      </w:divBdr>
    </w:div>
    <w:div w:id="464085310">
      <w:bodyDiv w:val="1"/>
      <w:marLeft w:val="0"/>
      <w:marRight w:val="0"/>
      <w:marTop w:val="0"/>
      <w:marBottom w:val="0"/>
      <w:divBdr>
        <w:top w:val="none" w:sz="0" w:space="0" w:color="auto"/>
        <w:left w:val="none" w:sz="0" w:space="0" w:color="auto"/>
        <w:bottom w:val="none" w:sz="0" w:space="0" w:color="auto"/>
        <w:right w:val="none" w:sz="0" w:space="0" w:color="auto"/>
      </w:divBdr>
    </w:div>
    <w:div w:id="485518653">
      <w:bodyDiv w:val="1"/>
      <w:marLeft w:val="0"/>
      <w:marRight w:val="0"/>
      <w:marTop w:val="0"/>
      <w:marBottom w:val="0"/>
      <w:divBdr>
        <w:top w:val="none" w:sz="0" w:space="0" w:color="auto"/>
        <w:left w:val="none" w:sz="0" w:space="0" w:color="auto"/>
        <w:bottom w:val="none" w:sz="0" w:space="0" w:color="auto"/>
        <w:right w:val="none" w:sz="0" w:space="0" w:color="auto"/>
      </w:divBdr>
    </w:div>
    <w:div w:id="499392443">
      <w:bodyDiv w:val="1"/>
      <w:marLeft w:val="0"/>
      <w:marRight w:val="0"/>
      <w:marTop w:val="0"/>
      <w:marBottom w:val="0"/>
      <w:divBdr>
        <w:top w:val="none" w:sz="0" w:space="0" w:color="auto"/>
        <w:left w:val="none" w:sz="0" w:space="0" w:color="auto"/>
        <w:bottom w:val="none" w:sz="0" w:space="0" w:color="auto"/>
        <w:right w:val="none" w:sz="0" w:space="0" w:color="auto"/>
      </w:divBdr>
    </w:div>
    <w:div w:id="500046061">
      <w:bodyDiv w:val="1"/>
      <w:marLeft w:val="0"/>
      <w:marRight w:val="0"/>
      <w:marTop w:val="0"/>
      <w:marBottom w:val="0"/>
      <w:divBdr>
        <w:top w:val="none" w:sz="0" w:space="0" w:color="auto"/>
        <w:left w:val="none" w:sz="0" w:space="0" w:color="auto"/>
        <w:bottom w:val="none" w:sz="0" w:space="0" w:color="auto"/>
        <w:right w:val="none" w:sz="0" w:space="0" w:color="auto"/>
      </w:divBdr>
    </w:div>
    <w:div w:id="500969580">
      <w:bodyDiv w:val="1"/>
      <w:marLeft w:val="0"/>
      <w:marRight w:val="0"/>
      <w:marTop w:val="0"/>
      <w:marBottom w:val="0"/>
      <w:divBdr>
        <w:top w:val="none" w:sz="0" w:space="0" w:color="auto"/>
        <w:left w:val="none" w:sz="0" w:space="0" w:color="auto"/>
        <w:bottom w:val="none" w:sz="0" w:space="0" w:color="auto"/>
        <w:right w:val="none" w:sz="0" w:space="0" w:color="auto"/>
      </w:divBdr>
    </w:div>
    <w:div w:id="507906819">
      <w:bodyDiv w:val="1"/>
      <w:marLeft w:val="0"/>
      <w:marRight w:val="0"/>
      <w:marTop w:val="0"/>
      <w:marBottom w:val="0"/>
      <w:divBdr>
        <w:top w:val="none" w:sz="0" w:space="0" w:color="auto"/>
        <w:left w:val="none" w:sz="0" w:space="0" w:color="auto"/>
        <w:bottom w:val="none" w:sz="0" w:space="0" w:color="auto"/>
        <w:right w:val="none" w:sz="0" w:space="0" w:color="auto"/>
      </w:divBdr>
    </w:div>
    <w:div w:id="521936798">
      <w:bodyDiv w:val="1"/>
      <w:marLeft w:val="0"/>
      <w:marRight w:val="0"/>
      <w:marTop w:val="0"/>
      <w:marBottom w:val="0"/>
      <w:divBdr>
        <w:top w:val="none" w:sz="0" w:space="0" w:color="auto"/>
        <w:left w:val="none" w:sz="0" w:space="0" w:color="auto"/>
        <w:bottom w:val="none" w:sz="0" w:space="0" w:color="auto"/>
        <w:right w:val="none" w:sz="0" w:space="0" w:color="auto"/>
      </w:divBdr>
    </w:div>
    <w:div w:id="527186807">
      <w:bodyDiv w:val="1"/>
      <w:marLeft w:val="0"/>
      <w:marRight w:val="0"/>
      <w:marTop w:val="0"/>
      <w:marBottom w:val="0"/>
      <w:divBdr>
        <w:top w:val="none" w:sz="0" w:space="0" w:color="auto"/>
        <w:left w:val="none" w:sz="0" w:space="0" w:color="auto"/>
        <w:bottom w:val="none" w:sz="0" w:space="0" w:color="auto"/>
        <w:right w:val="none" w:sz="0" w:space="0" w:color="auto"/>
      </w:divBdr>
    </w:div>
    <w:div w:id="528641255">
      <w:bodyDiv w:val="1"/>
      <w:marLeft w:val="0"/>
      <w:marRight w:val="0"/>
      <w:marTop w:val="0"/>
      <w:marBottom w:val="0"/>
      <w:divBdr>
        <w:top w:val="none" w:sz="0" w:space="0" w:color="auto"/>
        <w:left w:val="none" w:sz="0" w:space="0" w:color="auto"/>
        <w:bottom w:val="none" w:sz="0" w:space="0" w:color="auto"/>
        <w:right w:val="none" w:sz="0" w:space="0" w:color="auto"/>
      </w:divBdr>
      <w:divsChild>
        <w:div w:id="830759619">
          <w:marLeft w:val="0"/>
          <w:marRight w:val="0"/>
          <w:marTop w:val="100"/>
          <w:marBottom w:val="100"/>
          <w:divBdr>
            <w:top w:val="none" w:sz="0" w:space="0" w:color="auto"/>
            <w:left w:val="none" w:sz="0" w:space="0" w:color="auto"/>
            <w:bottom w:val="none" w:sz="0" w:space="0" w:color="auto"/>
            <w:right w:val="none" w:sz="0" w:space="0" w:color="auto"/>
          </w:divBdr>
          <w:divsChild>
            <w:div w:id="537353417">
              <w:marLeft w:val="0"/>
              <w:marRight w:val="0"/>
              <w:marTop w:val="0"/>
              <w:marBottom w:val="0"/>
              <w:divBdr>
                <w:top w:val="single" w:sz="6" w:space="0" w:color="DDDDDD"/>
                <w:left w:val="single" w:sz="6" w:space="0" w:color="DDDDDD"/>
                <w:bottom w:val="single" w:sz="6" w:space="0" w:color="DDDDDD"/>
                <w:right w:val="single" w:sz="6" w:space="0" w:color="DDDDDD"/>
              </w:divBdr>
              <w:divsChild>
                <w:div w:id="1657029474">
                  <w:marLeft w:val="0"/>
                  <w:marRight w:val="0"/>
                  <w:marTop w:val="0"/>
                  <w:marBottom w:val="0"/>
                  <w:divBdr>
                    <w:top w:val="none" w:sz="0" w:space="0" w:color="auto"/>
                    <w:left w:val="none" w:sz="0" w:space="0" w:color="auto"/>
                    <w:bottom w:val="none" w:sz="0" w:space="0" w:color="auto"/>
                    <w:right w:val="none" w:sz="0" w:space="0" w:color="auto"/>
                  </w:divBdr>
                  <w:divsChild>
                    <w:div w:id="1709603901">
                      <w:marLeft w:val="0"/>
                      <w:marRight w:val="0"/>
                      <w:marTop w:val="0"/>
                      <w:marBottom w:val="0"/>
                      <w:divBdr>
                        <w:top w:val="none" w:sz="0" w:space="0" w:color="auto"/>
                        <w:left w:val="none" w:sz="0" w:space="0" w:color="auto"/>
                        <w:bottom w:val="none" w:sz="0" w:space="0" w:color="auto"/>
                        <w:right w:val="none" w:sz="0" w:space="0" w:color="auto"/>
                      </w:divBdr>
                    </w:div>
                    <w:div w:id="1418286428">
                      <w:marLeft w:val="0"/>
                      <w:marRight w:val="0"/>
                      <w:marTop w:val="0"/>
                      <w:marBottom w:val="0"/>
                      <w:divBdr>
                        <w:top w:val="none" w:sz="0" w:space="0" w:color="auto"/>
                        <w:left w:val="none" w:sz="0" w:space="0" w:color="auto"/>
                        <w:bottom w:val="none" w:sz="0" w:space="0" w:color="auto"/>
                        <w:right w:val="none" w:sz="0" w:space="0" w:color="auto"/>
                      </w:divBdr>
                    </w:div>
                    <w:div w:id="968509416">
                      <w:marLeft w:val="0"/>
                      <w:marRight w:val="0"/>
                      <w:marTop w:val="0"/>
                      <w:marBottom w:val="0"/>
                      <w:divBdr>
                        <w:top w:val="none" w:sz="0" w:space="0" w:color="auto"/>
                        <w:left w:val="none" w:sz="0" w:space="0" w:color="auto"/>
                        <w:bottom w:val="none" w:sz="0" w:space="0" w:color="auto"/>
                        <w:right w:val="none" w:sz="0" w:space="0" w:color="auto"/>
                      </w:divBdr>
                    </w:div>
                    <w:div w:id="847401670">
                      <w:marLeft w:val="0"/>
                      <w:marRight w:val="0"/>
                      <w:marTop w:val="0"/>
                      <w:marBottom w:val="0"/>
                      <w:divBdr>
                        <w:top w:val="none" w:sz="0" w:space="0" w:color="auto"/>
                        <w:left w:val="none" w:sz="0" w:space="0" w:color="auto"/>
                        <w:bottom w:val="none" w:sz="0" w:space="0" w:color="auto"/>
                        <w:right w:val="none" w:sz="0" w:space="0" w:color="auto"/>
                      </w:divBdr>
                    </w:div>
                    <w:div w:id="580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87624">
          <w:marLeft w:val="0"/>
          <w:marRight w:val="0"/>
          <w:marTop w:val="100"/>
          <w:marBottom w:val="100"/>
          <w:divBdr>
            <w:top w:val="none" w:sz="0" w:space="0" w:color="auto"/>
            <w:left w:val="none" w:sz="0" w:space="0" w:color="auto"/>
            <w:bottom w:val="none" w:sz="0" w:space="0" w:color="auto"/>
            <w:right w:val="none" w:sz="0" w:space="0" w:color="auto"/>
          </w:divBdr>
          <w:divsChild>
            <w:div w:id="1396511289">
              <w:marLeft w:val="0"/>
              <w:marRight w:val="0"/>
              <w:marTop w:val="0"/>
              <w:marBottom w:val="0"/>
              <w:divBdr>
                <w:top w:val="none" w:sz="0" w:space="0" w:color="auto"/>
                <w:left w:val="none" w:sz="0" w:space="0" w:color="auto"/>
                <w:bottom w:val="none" w:sz="0" w:space="0" w:color="auto"/>
                <w:right w:val="none" w:sz="0" w:space="0" w:color="auto"/>
              </w:divBdr>
              <w:divsChild>
                <w:div w:id="42336461">
                  <w:marLeft w:val="0"/>
                  <w:marRight w:val="0"/>
                  <w:marTop w:val="0"/>
                  <w:marBottom w:val="0"/>
                  <w:divBdr>
                    <w:top w:val="none" w:sz="0" w:space="0" w:color="auto"/>
                    <w:left w:val="none" w:sz="0" w:space="0" w:color="auto"/>
                    <w:bottom w:val="none" w:sz="0" w:space="0" w:color="auto"/>
                    <w:right w:val="none" w:sz="0" w:space="0" w:color="auto"/>
                  </w:divBdr>
                </w:div>
              </w:divsChild>
            </w:div>
            <w:div w:id="1002242717">
              <w:marLeft w:val="0"/>
              <w:marRight w:val="0"/>
              <w:marTop w:val="0"/>
              <w:marBottom w:val="0"/>
              <w:divBdr>
                <w:top w:val="single" w:sz="6" w:space="0" w:color="DDDDDD"/>
                <w:left w:val="single" w:sz="6" w:space="0" w:color="DDDDDD"/>
                <w:bottom w:val="single" w:sz="6" w:space="0" w:color="DDDDDD"/>
                <w:right w:val="single" w:sz="6" w:space="0" w:color="DDDDDD"/>
              </w:divBdr>
              <w:divsChild>
                <w:div w:id="518743976">
                  <w:marLeft w:val="0"/>
                  <w:marRight w:val="0"/>
                  <w:marTop w:val="0"/>
                  <w:marBottom w:val="0"/>
                  <w:divBdr>
                    <w:top w:val="none" w:sz="0" w:space="0" w:color="auto"/>
                    <w:left w:val="none" w:sz="0" w:space="0" w:color="auto"/>
                    <w:bottom w:val="none" w:sz="0" w:space="0" w:color="auto"/>
                    <w:right w:val="none" w:sz="0" w:space="0" w:color="auto"/>
                  </w:divBdr>
                  <w:divsChild>
                    <w:div w:id="540751329">
                      <w:marLeft w:val="0"/>
                      <w:marRight w:val="0"/>
                      <w:marTop w:val="0"/>
                      <w:marBottom w:val="0"/>
                      <w:divBdr>
                        <w:top w:val="none" w:sz="0" w:space="0" w:color="auto"/>
                        <w:left w:val="none" w:sz="0" w:space="0" w:color="auto"/>
                        <w:bottom w:val="none" w:sz="0" w:space="0" w:color="auto"/>
                        <w:right w:val="none" w:sz="0" w:space="0" w:color="auto"/>
                      </w:divBdr>
                    </w:div>
                    <w:div w:id="2142795803">
                      <w:marLeft w:val="0"/>
                      <w:marRight w:val="0"/>
                      <w:marTop w:val="0"/>
                      <w:marBottom w:val="0"/>
                      <w:divBdr>
                        <w:top w:val="none" w:sz="0" w:space="0" w:color="auto"/>
                        <w:left w:val="none" w:sz="0" w:space="0" w:color="auto"/>
                        <w:bottom w:val="none" w:sz="0" w:space="0" w:color="auto"/>
                        <w:right w:val="none" w:sz="0" w:space="0" w:color="auto"/>
                      </w:divBdr>
                    </w:div>
                    <w:div w:id="1304041029">
                      <w:marLeft w:val="0"/>
                      <w:marRight w:val="0"/>
                      <w:marTop w:val="0"/>
                      <w:marBottom w:val="0"/>
                      <w:divBdr>
                        <w:top w:val="none" w:sz="0" w:space="0" w:color="auto"/>
                        <w:left w:val="none" w:sz="0" w:space="0" w:color="auto"/>
                        <w:bottom w:val="none" w:sz="0" w:space="0" w:color="auto"/>
                        <w:right w:val="none" w:sz="0" w:space="0" w:color="auto"/>
                      </w:divBdr>
                    </w:div>
                    <w:div w:id="1826973864">
                      <w:marLeft w:val="0"/>
                      <w:marRight w:val="0"/>
                      <w:marTop w:val="0"/>
                      <w:marBottom w:val="0"/>
                      <w:divBdr>
                        <w:top w:val="none" w:sz="0" w:space="0" w:color="auto"/>
                        <w:left w:val="none" w:sz="0" w:space="0" w:color="auto"/>
                        <w:bottom w:val="none" w:sz="0" w:space="0" w:color="auto"/>
                        <w:right w:val="none" w:sz="0" w:space="0" w:color="auto"/>
                      </w:divBdr>
                    </w:div>
                    <w:div w:id="775561857">
                      <w:marLeft w:val="0"/>
                      <w:marRight w:val="0"/>
                      <w:marTop w:val="0"/>
                      <w:marBottom w:val="0"/>
                      <w:divBdr>
                        <w:top w:val="none" w:sz="0" w:space="0" w:color="auto"/>
                        <w:left w:val="none" w:sz="0" w:space="0" w:color="auto"/>
                        <w:bottom w:val="none" w:sz="0" w:space="0" w:color="auto"/>
                        <w:right w:val="none" w:sz="0" w:space="0" w:color="auto"/>
                      </w:divBdr>
                    </w:div>
                    <w:div w:id="854030078">
                      <w:marLeft w:val="0"/>
                      <w:marRight w:val="0"/>
                      <w:marTop w:val="0"/>
                      <w:marBottom w:val="0"/>
                      <w:divBdr>
                        <w:top w:val="none" w:sz="0" w:space="0" w:color="auto"/>
                        <w:left w:val="none" w:sz="0" w:space="0" w:color="auto"/>
                        <w:bottom w:val="none" w:sz="0" w:space="0" w:color="auto"/>
                        <w:right w:val="none" w:sz="0" w:space="0" w:color="auto"/>
                      </w:divBdr>
                    </w:div>
                    <w:div w:id="1888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17497">
          <w:marLeft w:val="0"/>
          <w:marRight w:val="0"/>
          <w:marTop w:val="100"/>
          <w:marBottom w:val="100"/>
          <w:divBdr>
            <w:top w:val="none" w:sz="0" w:space="0" w:color="auto"/>
            <w:left w:val="none" w:sz="0" w:space="0" w:color="auto"/>
            <w:bottom w:val="none" w:sz="0" w:space="0" w:color="auto"/>
            <w:right w:val="none" w:sz="0" w:space="0" w:color="auto"/>
          </w:divBdr>
          <w:divsChild>
            <w:div w:id="987512132">
              <w:marLeft w:val="0"/>
              <w:marRight w:val="0"/>
              <w:marTop w:val="0"/>
              <w:marBottom w:val="0"/>
              <w:divBdr>
                <w:top w:val="none" w:sz="0" w:space="0" w:color="auto"/>
                <w:left w:val="none" w:sz="0" w:space="0" w:color="auto"/>
                <w:bottom w:val="none" w:sz="0" w:space="0" w:color="auto"/>
                <w:right w:val="none" w:sz="0" w:space="0" w:color="auto"/>
              </w:divBdr>
              <w:divsChild>
                <w:div w:id="1366908939">
                  <w:marLeft w:val="0"/>
                  <w:marRight w:val="0"/>
                  <w:marTop w:val="0"/>
                  <w:marBottom w:val="0"/>
                  <w:divBdr>
                    <w:top w:val="none" w:sz="0" w:space="0" w:color="auto"/>
                    <w:left w:val="none" w:sz="0" w:space="0" w:color="auto"/>
                    <w:bottom w:val="none" w:sz="0" w:space="0" w:color="auto"/>
                    <w:right w:val="none" w:sz="0" w:space="0" w:color="auto"/>
                  </w:divBdr>
                </w:div>
              </w:divsChild>
            </w:div>
            <w:div w:id="988558651">
              <w:marLeft w:val="0"/>
              <w:marRight w:val="0"/>
              <w:marTop w:val="0"/>
              <w:marBottom w:val="0"/>
              <w:divBdr>
                <w:top w:val="single" w:sz="6" w:space="0" w:color="DDDDDD"/>
                <w:left w:val="single" w:sz="6" w:space="0" w:color="DDDDDD"/>
                <w:bottom w:val="single" w:sz="6" w:space="0" w:color="DDDDDD"/>
                <w:right w:val="single" w:sz="6" w:space="0" w:color="DDDDDD"/>
              </w:divBdr>
              <w:divsChild>
                <w:div w:id="1514537939">
                  <w:marLeft w:val="0"/>
                  <w:marRight w:val="0"/>
                  <w:marTop w:val="0"/>
                  <w:marBottom w:val="0"/>
                  <w:divBdr>
                    <w:top w:val="none" w:sz="0" w:space="0" w:color="auto"/>
                    <w:left w:val="none" w:sz="0" w:space="0" w:color="auto"/>
                    <w:bottom w:val="none" w:sz="0" w:space="0" w:color="auto"/>
                    <w:right w:val="none" w:sz="0" w:space="0" w:color="auto"/>
                  </w:divBdr>
                  <w:divsChild>
                    <w:div w:id="2050714588">
                      <w:marLeft w:val="0"/>
                      <w:marRight w:val="0"/>
                      <w:marTop w:val="0"/>
                      <w:marBottom w:val="0"/>
                      <w:divBdr>
                        <w:top w:val="none" w:sz="0" w:space="0" w:color="auto"/>
                        <w:left w:val="none" w:sz="0" w:space="0" w:color="auto"/>
                        <w:bottom w:val="none" w:sz="0" w:space="0" w:color="auto"/>
                        <w:right w:val="none" w:sz="0" w:space="0" w:color="auto"/>
                      </w:divBdr>
                    </w:div>
                    <w:div w:id="244653773">
                      <w:marLeft w:val="0"/>
                      <w:marRight w:val="0"/>
                      <w:marTop w:val="0"/>
                      <w:marBottom w:val="0"/>
                      <w:divBdr>
                        <w:top w:val="none" w:sz="0" w:space="0" w:color="auto"/>
                        <w:left w:val="none" w:sz="0" w:space="0" w:color="auto"/>
                        <w:bottom w:val="none" w:sz="0" w:space="0" w:color="auto"/>
                        <w:right w:val="none" w:sz="0" w:space="0" w:color="auto"/>
                      </w:divBdr>
                    </w:div>
                    <w:div w:id="817502427">
                      <w:marLeft w:val="0"/>
                      <w:marRight w:val="0"/>
                      <w:marTop w:val="0"/>
                      <w:marBottom w:val="0"/>
                      <w:divBdr>
                        <w:top w:val="none" w:sz="0" w:space="0" w:color="auto"/>
                        <w:left w:val="none" w:sz="0" w:space="0" w:color="auto"/>
                        <w:bottom w:val="none" w:sz="0" w:space="0" w:color="auto"/>
                        <w:right w:val="none" w:sz="0" w:space="0" w:color="auto"/>
                      </w:divBdr>
                    </w:div>
                    <w:div w:id="677974399">
                      <w:marLeft w:val="0"/>
                      <w:marRight w:val="0"/>
                      <w:marTop w:val="0"/>
                      <w:marBottom w:val="0"/>
                      <w:divBdr>
                        <w:top w:val="none" w:sz="0" w:space="0" w:color="auto"/>
                        <w:left w:val="none" w:sz="0" w:space="0" w:color="auto"/>
                        <w:bottom w:val="none" w:sz="0" w:space="0" w:color="auto"/>
                        <w:right w:val="none" w:sz="0" w:space="0" w:color="auto"/>
                      </w:divBdr>
                    </w:div>
                    <w:div w:id="915046185">
                      <w:marLeft w:val="0"/>
                      <w:marRight w:val="0"/>
                      <w:marTop w:val="0"/>
                      <w:marBottom w:val="0"/>
                      <w:divBdr>
                        <w:top w:val="none" w:sz="0" w:space="0" w:color="auto"/>
                        <w:left w:val="none" w:sz="0" w:space="0" w:color="auto"/>
                        <w:bottom w:val="none" w:sz="0" w:space="0" w:color="auto"/>
                        <w:right w:val="none" w:sz="0" w:space="0" w:color="auto"/>
                      </w:divBdr>
                    </w:div>
                    <w:div w:id="20102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23532">
          <w:marLeft w:val="0"/>
          <w:marRight w:val="0"/>
          <w:marTop w:val="100"/>
          <w:marBottom w:val="100"/>
          <w:divBdr>
            <w:top w:val="none" w:sz="0" w:space="0" w:color="auto"/>
            <w:left w:val="none" w:sz="0" w:space="0" w:color="auto"/>
            <w:bottom w:val="none" w:sz="0" w:space="0" w:color="auto"/>
            <w:right w:val="none" w:sz="0" w:space="0" w:color="auto"/>
          </w:divBdr>
          <w:divsChild>
            <w:div w:id="1308441379">
              <w:marLeft w:val="0"/>
              <w:marRight w:val="0"/>
              <w:marTop w:val="0"/>
              <w:marBottom w:val="0"/>
              <w:divBdr>
                <w:top w:val="none" w:sz="0" w:space="0" w:color="auto"/>
                <w:left w:val="none" w:sz="0" w:space="0" w:color="auto"/>
                <w:bottom w:val="none" w:sz="0" w:space="0" w:color="auto"/>
                <w:right w:val="none" w:sz="0" w:space="0" w:color="auto"/>
              </w:divBdr>
              <w:divsChild>
                <w:div w:id="376052950">
                  <w:marLeft w:val="0"/>
                  <w:marRight w:val="0"/>
                  <w:marTop w:val="0"/>
                  <w:marBottom w:val="0"/>
                  <w:divBdr>
                    <w:top w:val="none" w:sz="0" w:space="0" w:color="auto"/>
                    <w:left w:val="none" w:sz="0" w:space="0" w:color="auto"/>
                    <w:bottom w:val="none" w:sz="0" w:space="0" w:color="auto"/>
                    <w:right w:val="none" w:sz="0" w:space="0" w:color="auto"/>
                  </w:divBdr>
                </w:div>
              </w:divsChild>
            </w:div>
            <w:div w:id="52167170">
              <w:marLeft w:val="0"/>
              <w:marRight w:val="0"/>
              <w:marTop w:val="0"/>
              <w:marBottom w:val="0"/>
              <w:divBdr>
                <w:top w:val="single" w:sz="6" w:space="0" w:color="DDDDDD"/>
                <w:left w:val="single" w:sz="6" w:space="0" w:color="DDDDDD"/>
                <w:bottom w:val="single" w:sz="6" w:space="0" w:color="DDDDDD"/>
                <w:right w:val="single" w:sz="6" w:space="0" w:color="DDDDDD"/>
              </w:divBdr>
              <w:divsChild>
                <w:div w:id="1101952472">
                  <w:marLeft w:val="0"/>
                  <w:marRight w:val="0"/>
                  <w:marTop w:val="0"/>
                  <w:marBottom w:val="0"/>
                  <w:divBdr>
                    <w:top w:val="none" w:sz="0" w:space="0" w:color="auto"/>
                    <w:left w:val="none" w:sz="0" w:space="0" w:color="auto"/>
                    <w:bottom w:val="none" w:sz="0" w:space="0" w:color="auto"/>
                    <w:right w:val="none" w:sz="0" w:space="0" w:color="auto"/>
                  </w:divBdr>
                  <w:divsChild>
                    <w:div w:id="1116872570">
                      <w:marLeft w:val="0"/>
                      <w:marRight w:val="0"/>
                      <w:marTop w:val="0"/>
                      <w:marBottom w:val="0"/>
                      <w:divBdr>
                        <w:top w:val="none" w:sz="0" w:space="0" w:color="auto"/>
                        <w:left w:val="none" w:sz="0" w:space="0" w:color="auto"/>
                        <w:bottom w:val="none" w:sz="0" w:space="0" w:color="auto"/>
                        <w:right w:val="none" w:sz="0" w:space="0" w:color="auto"/>
                      </w:divBdr>
                    </w:div>
                    <w:div w:id="517890975">
                      <w:marLeft w:val="0"/>
                      <w:marRight w:val="0"/>
                      <w:marTop w:val="0"/>
                      <w:marBottom w:val="0"/>
                      <w:divBdr>
                        <w:top w:val="none" w:sz="0" w:space="0" w:color="auto"/>
                        <w:left w:val="none" w:sz="0" w:space="0" w:color="auto"/>
                        <w:bottom w:val="none" w:sz="0" w:space="0" w:color="auto"/>
                        <w:right w:val="none" w:sz="0" w:space="0" w:color="auto"/>
                      </w:divBdr>
                    </w:div>
                    <w:div w:id="1887374601">
                      <w:marLeft w:val="0"/>
                      <w:marRight w:val="0"/>
                      <w:marTop w:val="0"/>
                      <w:marBottom w:val="0"/>
                      <w:divBdr>
                        <w:top w:val="none" w:sz="0" w:space="0" w:color="auto"/>
                        <w:left w:val="none" w:sz="0" w:space="0" w:color="auto"/>
                        <w:bottom w:val="none" w:sz="0" w:space="0" w:color="auto"/>
                        <w:right w:val="none" w:sz="0" w:space="0" w:color="auto"/>
                      </w:divBdr>
                    </w:div>
                    <w:div w:id="463080749">
                      <w:marLeft w:val="0"/>
                      <w:marRight w:val="0"/>
                      <w:marTop w:val="0"/>
                      <w:marBottom w:val="0"/>
                      <w:divBdr>
                        <w:top w:val="none" w:sz="0" w:space="0" w:color="auto"/>
                        <w:left w:val="none" w:sz="0" w:space="0" w:color="auto"/>
                        <w:bottom w:val="none" w:sz="0" w:space="0" w:color="auto"/>
                        <w:right w:val="none" w:sz="0" w:space="0" w:color="auto"/>
                      </w:divBdr>
                    </w:div>
                    <w:div w:id="176576128">
                      <w:marLeft w:val="0"/>
                      <w:marRight w:val="0"/>
                      <w:marTop w:val="0"/>
                      <w:marBottom w:val="0"/>
                      <w:divBdr>
                        <w:top w:val="none" w:sz="0" w:space="0" w:color="auto"/>
                        <w:left w:val="none" w:sz="0" w:space="0" w:color="auto"/>
                        <w:bottom w:val="none" w:sz="0" w:space="0" w:color="auto"/>
                        <w:right w:val="none" w:sz="0" w:space="0" w:color="auto"/>
                      </w:divBdr>
                    </w:div>
                    <w:div w:id="4515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1592">
          <w:marLeft w:val="0"/>
          <w:marRight w:val="0"/>
          <w:marTop w:val="100"/>
          <w:marBottom w:val="100"/>
          <w:divBdr>
            <w:top w:val="none" w:sz="0" w:space="0" w:color="auto"/>
            <w:left w:val="none" w:sz="0" w:space="0" w:color="auto"/>
            <w:bottom w:val="none" w:sz="0" w:space="0" w:color="auto"/>
            <w:right w:val="none" w:sz="0" w:space="0" w:color="auto"/>
          </w:divBdr>
          <w:divsChild>
            <w:div w:id="1013262172">
              <w:marLeft w:val="0"/>
              <w:marRight w:val="0"/>
              <w:marTop w:val="0"/>
              <w:marBottom w:val="0"/>
              <w:divBdr>
                <w:top w:val="none" w:sz="0" w:space="0" w:color="auto"/>
                <w:left w:val="none" w:sz="0" w:space="0" w:color="auto"/>
                <w:bottom w:val="none" w:sz="0" w:space="0" w:color="auto"/>
                <w:right w:val="none" w:sz="0" w:space="0" w:color="auto"/>
              </w:divBdr>
              <w:divsChild>
                <w:div w:id="709382992">
                  <w:marLeft w:val="0"/>
                  <w:marRight w:val="0"/>
                  <w:marTop w:val="0"/>
                  <w:marBottom w:val="0"/>
                  <w:divBdr>
                    <w:top w:val="none" w:sz="0" w:space="0" w:color="auto"/>
                    <w:left w:val="none" w:sz="0" w:space="0" w:color="auto"/>
                    <w:bottom w:val="none" w:sz="0" w:space="0" w:color="auto"/>
                    <w:right w:val="none" w:sz="0" w:space="0" w:color="auto"/>
                  </w:divBdr>
                </w:div>
              </w:divsChild>
            </w:div>
            <w:div w:id="33313176">
              <w:marLeft w:val="0"/>
              <w:marRight w:val="0"/>
              <w:marTop w:val="0"/>
              <w:marBottom w:val="0"/>
              <w:divBdr>
                <w:top w:val="single" w:sz="6" w:space="0" w:color="DDDDDD"/>
                <w:left w:val="single" w:sz="6" w:space="0" w:color="DDDDDD"/>
                <w:bottom w:val="single" w:sz="6" w:space="0" w:color="DDDDDD"/>
                <w:right w:val="single" w:sz="6" w:space="0" w:color="DDDDDD"/>
              </w:divBdr>
              <w:divsChild>
                <w:div w:id="926572634">
                  <w:marLeft w:val="0"/>
                  <w:marRight w:val="0"/>
                  <w:marTop w:val="0"/>
                  <w:marBottom w:val="0"/>
                  <w:divBdr>
                    <w:top w:val="none" w:sz="0" w:space="0" w:color="auto"/>
                    <w:left w:val="none" w:sz="0" w:space="0" w:color="auto"/>
                    <w:bottom w:val="none" w:sz="0" w:space="0" w:color="auto"/>
                    <w:right w:val="none" w:sz="0" w:space="0" w:color="auto"/>
                  </w:divBdr>
                  <w:divsChild>
                    <w:div w:id="2051874823">
                      <w:marLeft w:val="0"/>
                      <w:marRight w:val="0"/>
                      <w:marTop w:val="0"/>
                      <w:marBottom w:val="0"/>
                      <w:divBdr>
                        <w:top w:val="none" w:sz="0" w:space="0" w:color="auto"/>
                        <w:left w:val="none" w:sz="0" w:space="0" w:color="auto"/>
                        <w:bottom w:val="none" w:sz="0" w:space="0" w:color="auto"/>
                        <w:right w:val="none" w:sz="0" w:space="0" w:color="auto"/>
                      </w:divBdr>
                    </w:div>
                    <w:div w:id="742722959">
                      <w:marLeft w:val="0"/>
                      <w:marRight w:val="0"/>
                      <w:marTop w:val="0"/>
                      <w:marBottom w:val="0"/>
                      <w:divBdr>
                        <w:top w:val="none" w:sz="0" w:space="0" w:color="auto"/>
                        <w:left w:val="none" w:sz="0" w:space="0" w:color="auto"/>
                        <w:bottom w:val="none" w:sz="0" w:space="0" w:color="auto"/>
                        <w:right w:val="none" w:sz="0" w:space="0" w:color="auto"/>
                      </w:divBdr>
                    </w:div>
                    <w:div w:id="969214034">
                      <w:marLeft w:val="0"/>
                      <w:marRight w:val="0"/>
                      <w:marTop w:val="0"/>
                      <w:marBottom w:val="0"/>
                      <w:divBdr>
                        <w:top w:val="none" w:sz="0" w:space="0" w:color="auto"/>
                        <w:left w:val="none" w:sz="0" w:space="0" w:color="auto"/>
                        <w:bottom w:val="none" w:sz="0" w:space="0" w:color="auto"/>
                        <w:right w:val="none" w:sz="0" w:space="0" w:color="auto"/>
                      </w:divBdr>
                    </w:div>
                    <w:div w:id="1291590080">
                      <w:marLeft w:val="0"/>
                      <w:marRight w:val="0"/>
                      <w:marTop w:val="0"/>
                      <w:marBottom w:val="0"/>
                      <w:divBdr>
                        <w:top w:val="none" w:sz="0" w:space="0" w:color="auto"/>
                        <w:left w:val="none" w:sz="0" w:space="0" w:color="auto"/>
                        <w:bottom w:val="none" w:sz="0" w:space="0" w:color="auto"/>
                        <w:right w:val="none" w:sz="0" w:space="0" w:color="auto"/>
                      </w:divBdr>
                    </w:div>
                    <w:div w:id="20403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78410">
          <w:marLeft w:val="0"/>
          <w:marRight w:val="0"/>
          <w:marTop w:val="100"/>
          <w:marBottom w:val="100"/>
          <w:divBdr>
            <w:top w:val="none" w:sz="0" w:space="0" w:color="auto"/>
            <w:left w:val="none" w:sz="0" w:space="0" w:color="auto"/>
            <w:bottom w:val="none" w:sz="0" w:space="0" w:color="auto"/>
            <w:right w:val="none" w:sz="0" w:space="0" w:color="auto"/>
          </w:divBdr>
          <w:divsChild>
            <w:div w:id="1145124475">
              <w:marLeft w:val="0"/>
              <w:marRight w:val="0"/>
              <w:marTop w:val="0"/>
              <w:marBottom w:val="0"/>
              <w:divBdr>
                <w:top w:val="none" w:sz="0" w:space="0" w:color="auto"/>
                <w:left w:val="none" w:sz="0" w:space="0" w:color="auto"/>
                <w:bottom w:val="none" w:sz="0" w:space="0" w:color="auto"/>
                <w:right w:val="none" w:sz="0" w:space="0" w:color="auto"/>
              </w:divBdr>
              <w:divsChild>
                <w:div w:id="540560021">
                  <w:marLeft w:val="0"/>
                  <w:marRight w:val="0"/>
                  <w:marTop w:val="0"/>
                  <w:marBottom w:val="0"/>
                  <w:divBdr>
                    <w:top w:val="none" w:sz="0" w:space="0" w:color="auto"/>
                    <w:left w:val="none" w:sz="0" w:space="0" w:color="auto"/>
                    <w:bottom w:val="none" w:sz="0" w:space="0" w:color="auto"/>
                    <w:right w:val="none" w:sz="0" w:space="0" w:color="auto"/>
                  </w:divBdr>
                </w:div>
              </w:divsChild>
            </w:div>
            <w:div w:id="1792287384">
              <w:marLeft w:val="0"/>
              <w:marRight w:val="0"/>
              <w:marTop w:val="0"/>
              <w:marBottom w:val="0"/>
              <w:divBdr>
                <w:top w:val="single" w:sz="6" w:space="0" w:color="DDDDDD"/>
                <w:left w:val="single" w:sz="6" w:space="0" w:color="DDDDDD"/>
                <w:bottom w:val="single" w:sz="6" w:space="0" w:color="DDDDDD"/>
                <w:right w:val="single" w:sz="6" w:space="0" w:color="DDDDDD"/>
              </w:divBdr>
              <w:divsChild>
                <w:div w:id="841311232">
                  <w:marLeft w:val="0"/>
                  <w:marRight w:val="0"/>
                  <w:marTop w:val="0"/>
                  <w:marBottom w:val="0"/>
                  <w:divBdr>
                    <w:top w:val="none" w:sz="0" w:space="0" w:color="auto"/>
                    <w:left w:val="none" w:sz="0" w:space="0" w:color="auto"/>
                    <w:bottom w:val="none" w:sz="0" w:space="0" w:color="auto"/>
                    <w:right w:val="none" w:sz="0" w:space="0" w:color="auto"/>
                  </w:divBdr>
                  <w:divsChild>
                    <w:div w:id="779224173">
                      <w:marLeft w:val="0"/>
                      <w:marRight w:val="0"/>
                      <w:marTop w:val="0"/>
                      <w:marBottom w:val="0"/>
                      <w:divBdr>
                        <w:top w:val="none" w:sz="0" w:space="0" w:color="auto"/>
                        <w:left w:val="none" w:sz="0" w:space="0" w:color="auto"/>
                        <w:bottom w:val="none" w:sz="0" w:space="0" w:color="auto"/>
                        <w:right w:val="none" w:sz="0" w:space="0" w:color="auto"/>
                      </w:divBdr>
                    </w:div>
                    <w:div w:id="1611280838">
                      <w:marLeft w:val="0"/>
                      <w:marRight w:val="0"/>
                      <w:marTop w:val="0"/>
                      <w:marBottom w:val="0"/>
                      <w:divBdr>
                        <w:top w:val="none" w:sz="0" w:space="0" w:color="auto"/>
                        <w:left w:val="none" w:sz="0" w:space="0" w:color="auto"/>
                        <w:bottom w:val="none" w:sz="0" w:space="0" w:color="auto"/>
                        <w:right w:val="none" w:sz="0" w:space="0" w:color="auto"/>
                      </w:divBdr>
                    </w:div>
                    <w:div w:id="2118255484">
                      <w:marLeft w:val="0"/>
                      <w:marRight w:val="0"/>
                      <w:marTop w:val="0"/>
                      <w:marBottom w:val="0"/>
                      <w:divBdr>
                        <w:top w:val="none" w:sz="0" w:space="0" w:color="auto"/>
                        <w:left w:val="none" w:sz="0" w:space="0" w:color="auto"/>
                        <w:bottom w:val="none" w:sz="0" w:space="0" w:color="auto"/>
                        <w:right w:val="none" w:sz="0" w:space="0" w:color="auto"/>
                      </w:divBdr>
                    </w:div>
                    <w:div w:id="831026521">
                      <w:marLeft w:val="0"/>
                      <w:marRight w:val="0"/>
                      <w:marTop w:val="0"/>
                      <w:marBottom w:val="0"/>
                      <w:divBdr>
                        <w:top w:val="none" w:sz="0" w:space="0" w:color="auto"/>
                        <w:left w:val="none" w:sz="0" w:space="0" w:color="auto"/>
                        <w:bottom w:val="none" w:sz="0" w:space="0" w:color="auto"/>
                        <w:right w:val="none" w:sz="0" w:space="0" w:color="auto"/>
                      </w:divBdr>
                    </w:div>
                    <w:div w:id="323896459">
                      <w:marLeft w:val="0"/>
                      <w:marRight w:val="0"/>
                      <w:marTop w:val="0"/>
                      <w:marBottom w:val="0"/>
                      <w:divBdr>
                        <w:top w:val="none" w:sz="0" w:space="0" w:color="auto"/>
                        <w:left w:val="none" w:sz="0" w:space="0" w:color="auto"/>
                        <w:bottom w:val="none" w:sz="0" w:space="0" w:color="auto"/>
                        <w:right w:val="none" w:sz="0" w:space="0" w:color="auto"/>
                      </w:divBdr>
                    </w:div>
                    <w:div w:id="504827283">
                      <w:marLeft w:val="0"/>
                      <w:marRight w:val="0"/>
                      <w:marTop w:val="0"/>
                      <w:marBottom w:val="0"/>
                      <w:divBdr>
                        <w:top w:val="none" w:sz="0" w:space="0" w:color="auto"/>
                        <w:left w:val="none" w:sz="0" w:space="0" w:color="auto"/>
                        <w:bottom w:val="none" w:sz="0" w:space="0" w:color="auto"/>
                        <w:right w:val="none" w:sz="0" w:space="0" w:color="auto"/>
                      </w:divBdr>
                    </w:div>
                    <w:div w:id="12292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84736">
          <w:marLeft w:val="0"/>
          <w:marRight w:val="0"/>
          <w:marTop w:val="100"/>
          <w:marBottom w:val="100"/>
          <w:divBdr>
            <w:top w:val="none" w:sz="0" w:space="0" w:color="auto"/>
            <w:left w:val="none" w:sz="0" w:space="0" w:color="auto"/>
            <w:bottom w:val="none" w:sz="0" w:space="0" w:color="auto"/>
            <w:right w:val="none" w:sz="0" w:space="0" w:color="auto"/>
          </w:divBdr>
          <w:divsChild>
            <w:div w:id="14502912">
              <w:marLeft w:val="0"/>
              <w:marRight w:val="0"/>
              <w:marTop w:val="0"/>
              <w:marBottom w:val="0"/>
              <w:divBdr>
                <w:top w:val="none" w:sz="0" w:space="0" w:color="auto"/>
                <w:left w:val="none" w:sz="0" w:space="0" w:color="auto"/>
                <w:bottom w:val="none" w:sz="0" w:space="0" w:color="auto"/>
                <w:right w:val="none" w:sz="0" w:space="0" w:color="auto"/>
              </w:divBdr>
              <w:divsChild>
                <w:div w:id="146290675">
                  <w:marLeft w:val="0"/>
                  <w:marRight w:val="0"/>
                  <w:marTop w:val="0"/>
                  <w:marBottom w:val="0"/>
                  <w:divBdr>
                    <w:top w:val="none" w:sz="0" w:space="0" w:color="auto"/>
                    <w:left w:val="none" w:sz="0" w:space="0" w:color="auto"/>
                    <w:bottom w:val="none" w:sz="0" w:space="0" w:color="auto"/>
                    <w:right w:val="none" w:sz="0" w:space="0" w:color="auto"/>
                  </w:divBdr>
                </w:div>
              </w:divsChild>
            </w:div>
            <w:div w:id="400523170">
              <w:marLeft w:val="0"/>
              <w:marRight w:val="0"/>
              <w:marTop w:val="0"/>
              <w:marBottom w:val="0"/>
              <w:divBdr>
                <w:top w:val="single" w:sz="6" w:space="0" w:color="DDDDDD"/>
                <w:left w:val="single" w:sz="6" w:space="0" w:color="DDDDDD"/>
                <w:bottom w:val="single" w:sz="6" w:space="0" w:color="DDDDDD"/>
                <w:right w:val="single" w:sz="6" w:space="0" w:color="DDDDDD"/>
              </w:divBdr>
              <w:divsChild>
                <w:div w:id="1584794969">
                  <w:marLeft w:val="0"/>
                  <w:marRight w:val="0"/>
                  <w:marTop w:val="0"/>
                  <w:marBottom w:val="0"/>
                  <w:divBdr>
                    <w:top w:val="none" w:sz="0" w:space="0" w:color="auto"/>
                    <w:left w:val="none" w:sz="0" w:space="0" w:color="auto"/>
                    <w:bottom w:val="none" w:sz="0" w:space="0" w:color="auto"/>
                    <w:right w:val="none" w:sz="0" w:space="0" w:color="auto"/>
                  </w:divBdr>
                  <w:divsChild>
                    <w:div w:id="1285111802">
                      <w:marLeft w:val="0"/>
                      <w:marRight w:val="0"/>
                      <w:marTop w:val="0"/>
                      <w:marBottom w:val="0"/>
                      <w:divBdr>
                        <w:top w:val="none" w:sz="0" w:space="0" w:color="auto"/>
                        <w:left w:val="none" w:sz="0" w:space="0" w:color="auto"/>
                        <w:bottom w:val="none" w:sz="0" w:space="0" w:color="auto"/>
                        <w:right w:val="none" w:sz="0" w:space="0" w:color="auto"/>
                      </w:divBdr>
                    </w:div>
                    <w:div w:id="1855996390">
                      <w:marLeft w:val="0"/>
                      <w:marRight w:val="0"/>
                      <w:marTop w:val="0"/>
                      <w:marBottom w:val="0"/>
                      <w:divBdr>
                        <w:top w:val="none" w:sz="0" w:space="0" w:color="auto"/>
                        <w:left w:val="none" w:sz="0" w:space="0" w:color="auto"/>
                        <w:bottom w:val="none" w:sz="0" w:space="0" w:color="auto"/>
                        <w:right w:val="none" w:sz="0" w:space="0" w:color="auto"/>
                      </w:divBdr>
                    </w:div>
                    <w:div w:id="890269170">
                      <w:marLeft w:val="0"/>
                      <w:marRight w:val="0"/>
                      <w:marTop w:val="0"/>
                      <w:marBottom w:val="0"/>
                      <w:divBdr>
                        <w:top w:val="none" w:sz="0" w:space="0" w:color="auto"/>
                        <w:left w:val="none" w:sz="0" w:space="0" w:color="auto"/>
                        <w:bottom w:val="none" w:sz="0" w:space="0" w:color="auto"/>
                        <w:right w:val="none" w:sz="0" w:space="0" w:color="auto"/>
                      </w:divBdr>
                    </w:div>
                    <w:div w:id="2118215050">
                      <w:marLeft w:val="0"/>
                      <w:marRight w:val="0"/>
                      <w:marTop w:val="0"/>
                      <w:marBottom w:val="0"/>
                      <w:divBdr>
                        <w:top w:val="none" w:sz="0" w:space="0" w:color="auto"/>
                        <w:left w:val="none" w:sz="0" w:space="0" w:color="auto"/>
                        <w:bottom w:val="none" w:sz="0" w:space="0" w:color="auto"/>
                        <w:right w:val="none" w:sz="0" w:space="0" w:color="auto"/>
                      </w:divBdr>
                    </w:div>
                    <w:div w:id="2096196636">
                      <w:marLeft w:val="0"/>
                      <w:marRight w:val="0"/>
                      <w:marTop w:val="0"/>
                      <w:marBottom w:val="0"/>
                      <w:divBdr>
                        <w:top w:val="none" w:sz="0" w:space="0" w:color="auto"/>
                        <w:left w:val="none" w:sz="0" w:space="0" w:color="auto"/>
                        <w:bottom w:val="none" w:sz="0" w:space="0" w:color="auto"/>
                        <w:right w:val="none" w:sz="0" w:space="0" w:color="auto"/>
                      </w:divBdr>
                    </w:div>
                    <w:div w:id="658385490">
                      <w:marLeft w:val="0"/>
                      <w:marRight w:val="0"/>
                      <w:marTop w:val="0"/>
                      <w:marBottom w:val="0"/>
                      <w:divBdr>
                        <w:top w:val="none" w:sz="0" w:space="0" w:color="auto"/>
                        <w:left w:val="none" w:sz="0" w:space="0" w:color="auto"/>
                        <w:bottom w:val="none" w:sz="0" w:space="0" w:color="auto"/>
                        <w:right w:val="none" w:sz="0" w:space="0" w:color="auto"/>
                      </w:divBdr>
                    </w:div>
                    <w:div w:id="7679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28012">
          <w:marLeft w:val="0"/>
          <w:marRight w:val="0"/>
          <w:marTop w:val="100"/>
          <w:marBottom w:val="100"/>
          <w:divBdr>
            <w:top w:val="none" w:sz="0" w:space="0" w:color="auto"/>
            <w:left w:val="none" w:sz="0" w:space="0" w:color="auto"/>
            <w:bottom w:val="none" w:sz="0" w:space="0" w:color="auto"/>
            <w:right w:val="none" w:sz="0" w:space="0" w:color="auto"/>
          </w:divBdr>
          <w:divsChild>
            <w:div w:id="1336109616">
              <w:marLeft w:val="0"/>
              <w:marRight w:val="0"/>
              <w:marTop w:val="0"/>
              <w:marBottom w:val="0"/>
              <w:divBdr>
                <w:top w:val="none" w:sz="0" w:space="0" w:color="auto"/>
                <w:left w:val="none" w:sz="0" w:space="0" w:color="auto"/>
                <w:bottom w:val="none" w:sz="0" w:space="0" w:color="auto"/>
                <w:right w:val="none" w:sz="0" w:space="0" w:color="auto"/>
              </w:divBdr>
              <w:divsChild>
                <w:div w:id="1742218628">
                  <w:marLeft w:val="0"/>
                  <w:marRight w:val="0"/>
                  <w:marTop w:val="0"/>
                  <w:marBottom w:val="0"/>
                  <w:divBdr>
                    <w:top w:val="none" w:sz="0" w:space="0" w:color="auto"/>
                    <w:left w:val="none" w:sz="0" w:space="0" w:color="auto"/>
                    <w:bottom w:val="none" w:sz="0" w:space="0" w:color="auto"/>
                    <w:right w:val="none" w:sz="0" w:space="0" w:color="auto"/>
                  </w:divBdr>
                </w:div>
              </w:divsChild>
            </w:div>
            <w:div w:id="2038577484">
              <w:marLeft w:val="0"/>
              <w:marRight w:val="0"/>
              <w:marTop w:val="0"/>
              <w:marBottom w:val="0"/>
              <w:divBdr>
                <w:top w:val="single" w:sz="6" w:space="0" w:color="DDDDDD"/>
                <w:left w:val="single" w:sz="6" w:space="0" w:color="DDDDDD"/>
                <w:bottom w:val="single" w:sz="6" w:space="0" w:color="DDDDDD"/>
                <w:right w:val="single" w:sz="6" w:space="0" w:color="DDDDDD"/>
              </w:divBdr>
              <w:divsChild>
                <w:div w:id="825516552">
                  <w:marLeft w:val="0"/>
                  <w:marRight w:val="0"/>
                  <w:marTop w:val="0"/>
                  <w:marBottom w:val="0"/>
                  <w:divBdr>
                    <w:top w:val="none" w:sz="0" w:space="0" w:color="auto"/>
                    <w:left w:val="none" w:sz="0" w:space="0" w:color="auto"/>
                    <w:bottom w:val="none" w:sz="0" w:space="0" w:color="auto"/>
                    <w:right w:val="none" w:sz="0" w:space="0" w:color="auto"/>
                  </w:divBdr>
                  <w:divsChild>
                    <w:div w:id="1342272387">
                      <w:marLeft w:val="0"/>
                      <w:marRight w:val="0"/>
                      <w:marTop w:val="0"/>
                      <w:marBottom w:val="0"/>
                      <w:divBdr>
                        <w:top w:val="none" w:sz="0" w:space="0" w:color="auto"/>
                        <w:left w:val="none" w:sz="0" w:space="0" w:color="auto"/>
                        <w:bottom w:val="none" w:sz="0" w:space="0" w:color="auto"/>
                        <w:right w:val="none" w:sz="0" w:space="0" w:color="auto"/>
                      </w:divBdr>
                    </w:div>
                    <w:div w:id="72431374">
                      <w:marLeft w:val="0"/>
                      <w:marRight w:val="0"/>
                      <w:marTop w:val="0"/>
                      <w:marBottom w:val="0"/>
                      <w:divBdr>
                        <w:top w:val="none" w:sz="0" w:space="0" w:color="auto"/>
                        <w:left w:val="none" w:sz="0" w:space="0" w:color="auto"/>
                        <w:bottom w:val="none" w:sz="0" w:space="0" w:color="auto"/>
                        <w:right w:val="none" w:sz="0" w:space="0" w:color="auto"/>
                      </w:divBdr>
                    </w:div>
                    <w:div w:id="909656315">
                      <w:marLeft w:val="0"/>
                      <w:marRight w:val="0"/>
                      <w:marTop w:val="0"/>
                      <w:marBottom w:val="0"/>
                      <w:divBdr>
                        <w:top w:val="none" w:sz="0" w:space="0" w:color="auto"/>
                        <w:left w:val="none" w:sz="0" w:space="0" w:color="auto"/>
                        <w:bottom w:val="none" w:sz="0" w:space="0" w:color="auto"/>
                        <w:right w:val="none" w:sz="0" w:space="0" w:color="auto"/>
                      </w:divBdr>
                    </w:div>
                    <w:div w:id="1957517861">
                      <w:marLeft w:val="0"/>
                      <w:marRight w:val="0"/>
                      <w:marTop w:val="0"/>
                      <w:marBottom w:val="0"/>
                      <w:divBdr>
                        <w:top w:val="none" w:sz="0" w:space="0" w:color="auto"/>
                        <w:left w:val="none" w:sz="0" w:space="0" w:color="auto"/>
                        <w:bottom w:val="none" w:sz="0" w:space="0" w:color="auto"/>
                        <w:right w:val="none" w:sz="0" w:space="0" w:color="auto"/>
                      </w:divBdr>
                    </w:div>
                    <w:div w:id="1348825341">
                      <w:marLeft w:val="0"/>
                      <w:marRight w:val="0"/>
                      <w:marTop w:val="0"/>
                      <w:marBottom w:val="0"/>
                      <w:divBdr>
                        <w:top w:val="none" w:sz="0" w:space="0" w:color="auto"/>
                        <w:left w:val="none" w:sz="0" w:space="0" w:color="auto"/>
                        <w:bottom w:val="none" w:sz="0" w:space="0" w:color="auto"/>
                        <w:right w:val="none" w:sz="0" w:space="0" w:color="auto"/>
                      </w:divBdr>
                    </w:div>
                    <w:div w:id="1220169824">
                      <w:marLeft w:val="0"/>
                      <w:marRight w:val="0"/>
                      <w:marTop w:val="0"/>
                      <w:marBottom w:val="0"/>
                      <w:divBdr>
                        <w:top w:val="none" w:sz="0" w:space="0" w:color="auto"/>
                        <w:left w:val="none" w:sz="0" w:space="0" w:color="auto"/>
                        <w:bottom w:val="none" w:sz="0" w:space="0" w:color="auto"/>
                        <w:right w:val="none" w:sz="0" w:space="0" w:color="auto"/>
                      </w:divBdr>
                    </w:div>
                    <w:div w:id="4063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8892">
          <w:marLeft w:val="0"/>
          <w:marRight w:val="0"/>
          <w:marTop w:val="100"/>
          <w:marBottom w:val="100"/>
          <w:divBdr>
            <w:top w:val="none" w:sz="0" w:space="0" w:color="auto"/>
            <w:left w:val="none" w:sz="0" w:space="0" w:color="auto"/>
            <w:bottom w:val="none" w:sz="0" w:space="0" w:color="auto"/>
            <w:right w:val="none" w:sz="0" w:space="0" w:color="auto"/>
          </w:divBdr>
          <w:divsChild>
            <w:div w:id="1020474599">
              <w:marLeft w:val="0"/>
              <w:marRight w:val="0"/>
              <w:marTop w:val="0"/>
              <w:marBottom w:val="0"/>
              <w:divBdr>
                <w:top w:val="none" w:sz="0" w:space="0" w:color="auto"/>
                <w:left w:val="none" w:sz="0" w:space="0" w:color="auto"/>
                <w:bottom w:val="none" w:sz="0" w:space="0" w:color="auto"/>
                <w:right w:val="none" w:sz="0" w:space="0" w:color="auto"/>
              </w:divBdr>
              <w:divsChild>
                <w:div w:id="605892182">
                  <w:marLeft w:val="0"/>
                  <w:marRight w:val="0"/>
                  <w:marTop w:val="0"/>
                  <w:marBottom w:val="0"/>
                  <w:divBdr>
                    <w:top w:val="none" w:sz="0" w:space="0" w:color="auto"/>
                    <w:left w:val="none" w:sz="0" w:space="0" w:color="auto"/>
                    <w:bottom w:val="none" w:sz="0" w:space="0" w:color="auto"/>
                    <w:right w:val="none" w:sz="0" w:space="0" w:color="auto"/>
                  </w:divBdr>
                </w:div>
              </w:divsChild>
            </w:div>
            <w:div w:id="723800573">
              <w:marLeft w:val="0"/>
              <w:marRight w:val="0"/>
              <w:marTop w:val="0"/>
              <w:marBottom w:val="0"/>
              <w:divBdr>
                <w:top w:val="single" w:sz="6" w:space="0" w:color="DDDDDD"/>
                <w:left w:val="single" w:sz="6" w:space="0" w:color="DDDDDD"/>
                <w:bottom w:val="single" w:sz="6" w:space="0" w:color="DDDDDD"/>
                <w:right w:val="single" w:sz="6" w:space="0" w:color="DDDDDD"/>
              </w:divBdr>
              <w:divsChild>
                <w:div w:id="1443302622">
                  <w:marLeft w:val="0"/>
                  <w:marRight w:val="0"/>
                  <w:marTop w:val="0"/>
                  <w:marBottom w:val="0"/>
                  <w:divBdr>
                    <w:top w:val="none" w:sz="0" w:space="0" w:color="auto"/>
                    <w:left w:val="none" w:sz="0" w:space="0" w:color="auto"/>
                    <w:bottom w:val="none" w:sz="0" w:space="0" w:color="auto"/>
                    <w:right w:val="none" w:sz="0" w:space="0" w:color="auto"/>
                  </w:divBdr>
                  <w:divsChild>
                    <w:div w:id="431635705">
                      <w:marLeft w:val="0"/>
                      <w:marRight w:val="0"/>
                      <w:marTop w:val="0"/>
                      <w:marBottom w:val="0"/>
                      <w:divBdr>
                        <w:top w:val="none" w:sz="0" w:space="0" w:color="auto"/>
                        <w:left w:val="none" w:sz="0" w:space="0" w:color="auto"/>
                        <w:bottom w:val="none" w:sz="0" w:space="0" w:color="auto"/>
                        <w:right w:val="none" w:sz="0" w:space="0" w:color="auto"/>
                      </w:divBdr>
                    </w:div>
                    <w:div w:id="865951015">
                      <w:marLeft w:val="0"/>
                      <w:marRight w:val="0"/>
                      <w:marTop w:val="0"/>
                      <w:marBottom w:val="0"/>
                      <w:divBdr>
                        <w:top w:val="none" w:sz="0" w:space="0" w:color="auto"/>
                        <w:left w:val="none" w:sz="0" w:space="0" w:color="auto"/>
                        <w:bottom w:val="none" w:sz="0" w:space="0" w:color="auto"/>
                        <w:right w:val="none" w:sz="0" w:space="0" w:color="auto"/>
                      </w:divBdr>
                    </w:div>
                    <w:div w:id="1388452682">
                      <w:marLeft w:val="0"/>
                      <w:marRight w:val="0"/>
                      <w:marTop w:val="0"/>
                      <w:marBottom w:val="0"/>
                      <w:divBdr>
                        <w:top w:val="none" w:sz="0" w:space="0" w:color="auto"/>
                        <w:left w:val="none" w:sz="0" w:space="0" w:color="auto"/>
                        <w:bottom w:val="none" w:sz="0" w:space="0" w:color="auto"/>
                        <w:right w:val="none" w:sz="0" w:space="0" w:color="auto"/>
                      </w:divBdr>
                    </w:div>
                    <w:div w:id="1687516194">
                      <w:marLeft w:val="0"/>
                      <w:marRight w:val="0"/>
                      <w:marTop w:val="0"/>
                      <w:marBottom w:val="0"/>
                      <w:divBdr>
                        <w:top w:val="none" w:sz="0" w:space="0" w:color="auto"/>
                        <w:left w:val="none" w:sz="0" w:space="0" w:color="auto"/>
                        <w:bottom w:val="none" w:sz="0" w:space="0" w:color="auto"/>
                        <w:right w:val="none" w:sz="0" w:space="0" w:color="auto"/>
                      </w:divBdr>
                    </w:div>
                    <w:div w:id="1906725020">
                      <w:marLeft w:val="0"/>
                      <w:marRight w:val="0"/>
                      <w:marTop w:val="0"/>
                      <w:marBottom w:val="0"/>
                      <w:divBdr>
                        <w:top w:val="none" w:sz="0" w:space="0" w:color="auto"/>
                        <w:left w:val="none" w:sz="0" w:space="0" w:color="auto"/>
                        <w:bottom w:val="none" w:sz="0" w:space="0" w:color="auto"/>
                        <w:right w:val="none" w:sz="0" w:space="0" w:color="auto"/>
                      </w:divBdr>
                    </w:div>
                    <w:div w:id="2931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54092">
          <w:marLeft w:val="0"/>
          <w:marRight w:val="0"/>
          <w:marTop w:val="100"/>
          <w:marBottom w:val="100"/>
          <w:divBdr>
            <w:top w:val="none" w:sz="0" w:space="0" w:color="auto"/>
            <w:left w:val="none" w:sz="0" w:space="0" w:color="auto"/>
            <w:bottom w:val="none" w:sz="0" w:space="0" w:color="auto"/>
            <w:right w:val="none" w:sz="0" w:space="0" w:color="auto"/>
          </w:divBdr>
          <w:divsChild>
            <w:div w:id="508644939">
              <w:marLeft w:val="0"/>
              <w:marRight w:val="0"/>
              <w:marTop w:val="0"/>
              <w:marBottom w:val="0"/>
              <w:divBdr>
                <w:top w:val="none" w:sz="0" w:space="0" w:color="auto"/>
                <w:left w:val="none" w:sz="0" w:space="0" w:color="auto"/>
                <w:bottom w:val="none" w:sz="0" w:space="0" w:color="auto"/>
                <w:right w:val="none" w:sz="0" w:space="0" w:color="auto"/>
              </w:divBdr>
              <w:divsChild>
                <w:div w:id="1220095527">
                  <w:marLeft w:val="0"/>
                  <w:marRight w:val="0"/>
                  <w:marTop w:val="0"/>
                  <w:marBottom w:val="0"/>
                  <w:divBdr>
                    <w:top w:val="none" w:sz="0" w:space="0" w:color="auto"/>
                    <w:left w:val="none" w:sz="0" w:space="0" w:color="auto"/>
                    <w:bottom w:val="none" w:sz="0" w:space="0" w:color="auto"/>
                    <w:right w:val="none" w:sz="0" w:space="0" w:color="auto"/>
                  </w:divBdr>
                </w:div>
              </w:divsChild>
            </w:div>
            <w:div w:id="1527136465">
              <w:marLeft w:val="0"/>
              <w:marRight w:val="0"/>
              <w:marTop w:val="0"/>
              <w:marBottom w:val="0"/>
              <w:divBdr>
                <w:top w:val="single" w:sz="6" w:space="0" w:color="DDDDDD"/>
                <w:left w:val="single" w:sz="6" w:space="0" w:color="DDDDDD"/>
                <w:bottom w:val="single" w:sz="6" w:space="0" w:color="DDDDDD"/>
                <w:right w:val="single" w:sz="6" w:space="0" w:color="DDDDDD"/>
              </w:divBdr>
              <w:divsChild>
                <w:div w:id="854224959">
                  <w:marLeft w:val="0"/>
                  <w:marRight w:val="0"/>
                  <w:marTop w:val="0"/>
                  <w:marBottom w:val="0"/>
                  <w:divBdr>
                    <w:top w:val="none" w:sz="0" w:space="0" w:color="auto"/>
                    <w:left w:val="none" w:sz="0" w:space="0" w:color="auto"/>
                    <w:bottom w:val="none" w:sz="0" w:space="0" w:color="auto"/>
                    <w:right w:val="none" w:sz="0" w:space="0" w:color="auto"/>
                  </w:divBdr>
                  <w:divsChild>
                    <w:div w:id="927545491">
                      <w:marLeft w:val="0"/>
                      <w:marRight w:val="0"/>
                      <w:marTop w:val="0"/>
                      <w:marBottom w:val="0"/>
                      <w:divBdr>
                        <w:top w:val="none" w:sz="0" w:space="0" w:color="auto"/>
                        <w:left w:val="none" w:sz="0" w:space="0" w:color="auto"/>
                        <w:bottom w:val="none" w:sz="0" w:space="0" w:color="auto"/>
                        <w:right w:val="none" w:sz="0" w:space="0" w:color="auto"/>
                      </w:divBdr>
                    </w:div>
                    <w:div w:id="19565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50109">
      <w:bodyDiv w:val="1"/>
      <w:marLeft w:val="0"/>
      <w:marRight w:val="0"/>
      <w:marTop w:val="0"/>
      <w:marBottom w:val="0"/>
      <w:divBdr>
        <w:top w:val="none" w:sz="0" w:space="0" w:color="auto"/>
        <w:left w:val="none" w:sz="0" w:space="0" w:color="auto"/>
        <w:bottom w:val="none" w:sz="0" w:space="0" w:color="auto"/>
        <w:right w:val="none" w:sz="0" w:space="0" w:color="auto"/>
      </w:divBdr>
      <w:divsChild>
        <w:div w:id="846600738">
          <w:marLeft w:val="0"/>
          <w:marRight w:val="0"/>
          <w:marTop w:val="100"/>
          <w:marBottom w:val="100"/>
          <w:divBdr>
            <w:top w:val="none" w:sz="0" w:space="0" w:color="auto"/>
            <w:left w:val="none" w:sz="0" w:space="0" w:color="auto"/>
            <w:bottom w:val="none" w:sz="0" w:space="0" w:color="auto"/>
            <w:right w:val="none" w:sz="0" w:space="0" w:color="auto"/>
          </w:divBdr>
          <w:divsChild>
            <w:div w:id="450130740">
              <w:marLeft w:val="0"/>
              <w:marRight w:val="0"/>
              <w:marTop w:val="0"/>
              <w:marBottom w:val="0"/>
              <w:divBdr>
                <w:top w:val="single" w:sz="6" w:space="0" w:color="DDDDDD"/>
                <w:left w:val="single" w:sz="6" w:space="0" w:color="DDDDDD"/>
                <w:bottom w:val="single" w:sz="6" w:space="0" w:color="DDDDDD"/>
                <w:right w:val="single" w:sz="6" w:space="0" w:color="DDDDDD"/>
              </w:divBdr>
              <w:divsChild>
                <w:div w:id="1010447671">
                  <w:marLeft w:val="0"/>
                  <w:marRight w:val="0"/>
                  <w:marTop w:val="0"/>
                  <w:marBottom w:val="0"/>
                  <w:divBdr>
                    <w:top w:val="none" w:sz="0" w:space="0" w:color="auto"/>
                    <w:left w:val="none" w:sz="0" w:space="0" w:color="auto"/>
                    <w:bottom w:val="none" w:sz="0" w:space="0" w:color="auto"/>
                    <w:right w:val="none" w:sz="0" w:space="0" w:color="auto"/>
                  </w:divBdr>
                  <w:divsChild>
                    <w:div w:id="140511983">
                      <w:marLeft w:val="0"/>
                      <w:marRight w:val="0"/>
                      <w:marTop w:val="0"/>
                      <w:marBottom w:val="0"/>
                      <w:divBdr>
                        <w:top w:val="none" w:sz="0" w:space="0" w:color="auto"/>
                        <w:left w:val="none" w:sz="0" w:space="0" w:color="auto"/>
                        <w:bottom w:val="none" w:sz="0" w:space="0" w:color="auto"/>
                        <w:right w:val="none" w:sz="0" w:space="0" w:color="auto"/>
                      </w:divBdr>
                    </w:div>
                    <w:div w:id="2098137127">
                      <w:marLeft w:val="0"/>
                      <w:marRight w:val="0"/>
                      <w:marTop w:val="0"/>
                      <w:marBottom w:val="0"/>
                      <w:divBdr>
                        <w:top w:val="none" w:sz="0" w:space="0" w:color="auto"/>
                        <w:left w:val="none" w:sz="0" w:space="0" w:color="auto"/>
                        <w:bottom w:val="none" w:sz="0" w:space="0" w:color="auto"/>
                        <w:right w:val="none" w:sz="0" w:space="0" w:color="auto"/>
                      </w:divBdr>
                    </w:div>
                    <w:div w:id="1568301526">
                      <w:marLeft w:val="0"/>
                      <w:marRight w:val="0"/>
                      <w:marTop w:val="0"/>
                      <w:marBottom w:val="0"/>
                      <w:divBdr>
                        <w:top w:val="none" w:sz="0" w:space="0" w:color="auto"/>
                        <w:left w:val="none" w:sz="0" w:space="0" w:color="auto"/>
                        <w:bottom w:val="none" w:sz="0" w:space="0" w:color="auto"/>
                        <w:right w:val="none" w:sz="0" w:space="0" w:color="auto"/>
                      </w:divBdr>
                    </w:div>
                    <w:div w:id="19885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8675">
          <w:marLeft w:val="0"/>
          <w:marRight w:val="0"/>
          <w:marTop w:val="100"/>
          <w:marBottom w:val="100"/>
          <w:divBdr>
            <w:top w:val="none" w:sz="0" w:space="0" w:color="auto"/>
            <w:left w:val="none" w:sz="0" w:space="0" w:color="auto"/>
            <w:bottom w:val="none" w:sz="0" w:space="0" w:color="auto"/>
            <w:right w:val="none" w:sz="0" w:space="0" w:color="auto"/>
          </w:divBdr>
          <w:divsChild>
            <w:div w:id="1165124178">
              <w:marLeft w:val="0"/>
              <w:marRight w:val="0"/>
              <w:marTop w:val="0"/>
              <w:marBottom w:val="0"/>
              <w:divBdr>
                <w:top w:val="none" w:sz="0" w:space="0" w:color="auto"/>
                <w:left w:val="none" w:sz="0" w:space="0" w:color="auto"/>
                <w:bottom w:val="none" w:sz="0" w:space="0" w:color="auto"/>
                <w:right w:val="none" w:sz="0" w:space="0" w:color="auto"/>
              </w:divBdr>
              <w:divsChild>
                <w:div w:id="587075887">
                  <w:marLeft w:val="0"/>
                  <w:marRight w:val="0"/>
                  <w:marTop w:val="0"/>
                  <w:marBottom w:val="0"/>
                  <w:divBdr>
                    <w:top w:val="none" w:sz="0" w:space="0" w:color="auto"/>
                    <w:left w:val="none" w:sz="0" w:space="0" w:color="auto"/>
                    <w:bottom w:val="none" w:sz="0" w:space="0" w:color="auto"/>
                    <w:right w:val="none" w:sz="0" w:space="0" w:color="auto"/>
                  </w:divBdr>
                </w:div>
              </w:divsChild>
            </w:div>
            <w:div w:id="1634362254">
              <w:marLeft w:val="0"/>
              <w:marRight w:val="0"/>
              <w:marTop w:val="0"/>
              <w:marBottom w:val="0"/>
              <w:divBdr>
                <w:top w:val="single" w:sz="6" w:space="0" w:color="DDDDDD"/>
                <w:left w:val="single" w:sz="6" w:space="0" w:color="DDDDDD"/>
                <w:bottom w:val="single" w:sz="6" w:space="0" w:color="DDDDDD"/>
                <w:right w:val="single" w:sz="6" w:space="0" w:color="DDDDDD"/>
              </w:divBdr>
              <w:divsChild>
                <w:div w:id="1280337389">
                  <w:marLeft w:val="0"/>
                  <w:marRight w:val="0"/>
                  <w:marTop w:val="0"/>
                  <w:marBottom w:val="0"/>
                  <w:divBdr>
                    <w:top w:val="none" w:sz="0" w:space="0" w:color="auto"/>
                    <w:left w:val="none" w:sz="0" w:space="0" w:color="auto"/>
                    <w:bottom w:val="none" w:sz="0" w:space="0" w:color="auto"/>
                    <w:right w:val="none" w:sz="0" w:space="0" w:color="auto"/>
                  </w:divBdr>
                  <w:divsChild>
                    <w:div w:id="2092702395">
                      <w:marLeft w:val="0"/>
                      <w:marRight w:val="0"/>
                      <w:marTop w:val="0"/>
                      <w:marBottom w:val="0"/>
                      <w:divBdr>
                        <w:top w:val="none" w:sz="0" w:space="0" w:color="auto"/>
                        <w:left w:val="none" w:sz="0" w:space="0" w:color="auto"/>
                        <w:bottom w:val="none" w:sz="0" w:space="0" w:color="auto"/>
                        <w:right w:val="none" w:sz="0" w:space="0" w:color="auto"/>
                      </w:divBdr>
                    </w:div>
                    <w:div w:id="214121364">
                      <w:marLeft w:val="0"/>
                      <w:marRight w:val="0"/>
                      <w:marTop w:val="0"/>
                      <w:marBottom w:val="0"/>
                      <w:divBdr>
                        <w:top w:val="none" w:sz="0" w:space="0" w:color="auto"/>
                        <w:left w:val="none" w:sz="0" w:space="0" w:color="auto"/>
                        <w:bottom w:val="none" w:sz="0" w:space="0" w:color="auto"/>
                        <w:right w:val="none" w:sz="0" w:space="0" w:color="auto"/>
                      </w:divBdr>
                    </w:div>
                    <w:div w:id="1160078826">
                      <w:marLeft w:val="0"/>
                      <w:marRight w:val="0"/>
                      <w:marTop w:val="0"/>
                      <w:marBottom w:val="0"/>
                      <w:divBdr>
                        <w:top w:val="none" w:sz="0" w:space="0" w:color="auto"/>
                        <w:left w:val="none" w:sz="0" w:space="0" w:color="auto"/>
                        <w:bottom w:val="none" w:sz="0" w:space="0" w:color="auto"/>
                        <w:right w:val="none" w:sz="0" w:space="0" w:color="auto"/>
                      </w:divBdr>
                    </w:div>
                    <w:div w:id="1515071709">
                      <w:marLeft w:val="0"/>
                      <w:marRight w:val="0"/>
                      <w:marTop w:val="0"/>
                      <w:marBottom w:val="0"/>
                      <w:divBdr>
                        <w:top w:val="none" w:sz="0" w:space="0" w:color="auto"/>
                        <w:left w:val="none" w:sz="0" w:space="0" w:color="auto"/>
                        <w:bottom w:val="none" w:sz="0" w:space="0" w:color="auto"/>
                        <w:right w:val="none" w:sz="0" w:space="0" w:color="auto"/>
                      </w:divBdr>
                    </w:div>
                    <w:div w:id="924649054">
                      <w:marLeft w:val="0"/>
                      <w:marRight w:val="0"/>
                      <w:marTop w:val="0"/>
                      <w:marBottom w:val="0"/>
                      <w:divBdr>
                        <w:top w:val="none" w:sz="0" w:space="0" w:color="auto"/>
                        <w:left w:val="none" w:sz="0" w:space="0" w:color="auto"/>
                        <w:bottom w:val="none" w:sz="0" w:space="0" w:color="auto"/>
                        <w:right w:val="none" w:sz="0" w:space="0" w:color="auto"/>
                      </w:divBdr>
                    </w:div>
                    <w:div w:id="1257789586">
                      <w:marLeft w:val="0"/>
                      <w:marRight w:val="0"/>
                      <w:marTop w:val="0"/>
                      <w:marBottom w:val="0"/>
                      <w:divBdr>
                        <w:top w:val="none" w:sz="0" w:space="0" w:color="auto"/>
                        <w:left w:val="none" w:sz="0" w:space="0" w:color="auto"/>
                        <w:bottom w:val="none" w:sz="0" w:space="0" w:color="auto"/>
                        <w:right w:val="none" w:sz="0" w:space="0" w:color="auto"/>
                      </w:divBdr>
                    </w:div>
                    <w:div w:id="1991909274">
                      <w:marLeft w:val="0"/>
                      <w:marRight w:val="0"/>
                      <w:marTop w:val="0"/>
                      <w:marBottom w:val="0"/>
                      <w:divBdr>
                        <w:top w:val="none" w:sz="0" w:space="0" w:color="auto"/>
                        <w:left w:val="none" w:sz="0" w:space="0" w:color="auto"/>
                        <w:bottom w:val="none" w:sz="0" w:space="0" w:color="auto"/>
                        <w:right w:val="none" w:sz="0" w:space="0" w:color="auto"/>
                      </w:divBdr>
                    </w:div>
                    <w:div w:id="18305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953">
          <w:marLeft w:val="0"/>
          <w:marRight w:val="0"/>
          <w:marTop w:val="100"/>
          <w:marBottom w:val="100"/>
          <w:divBdr>
            <w:top w:val="none" w:sz="0" w:space="0" w:color="auto"/>
            <w:left w:val="none" w:sz="0" w:space="0" w:color="auto"/>
            <w:bottom w:val="none" w:sz="0" w:space="0" w:color="auto"/>
            <w:right w:val="none" w:sz="0" w:space="0" w:color="auto"/>
          </w:divBdr>
          <w:divsChild>
            <w:div w:id="623342353">
              <w:marLeft w:val="0"/>
              <w:marRight w:val="0"/>
              <w:marTop w:val="0"/>
              <w:marBottom w:val="0"/>
              <w:divBdr>
                <w:top w:val="none" w:sz="0" w:space="0" w:color="auto"/>
                <w:left w:val="none" w:sz="0" w:space="0" w:color="auto"/>
                <w:bottom w:val="none" w:sz="0" w:space="0" w:color="auto"/>
                <w:right w:val="none" w:sz="0" w:space="0" w:color="auto"/>
              </w:divBdr>
              <w:divsChild>
                <w:div w:id="870147103">
                  <w:marLeft w:val="0"/>
                  <w:marRight w:val="0"/>
                  <w:marTop w:val="0"/>
                  <w:marBottom w:val="0"/>
                  <w:divBdr>
                    <w:top w:val="none" w:sz="0" w:space="0" w:color="auto"/>
                    <w:left w:val="none" w:sz="0" w:space="0" w:color="auto"/>
                    <w:bottom w:val="none" w:sz="0" w:space="0" w:color="auto"/>
                    <w:right w:val="none" w:sz="0" w:space="0" w:color="auto"/>
                  </w:divBdr>
                </w:div>
              </w:divsChild>
            </w:div>
            <w:div w:id="946817813">
              <w:marLeft w:val="0"/>
              <w:marRight w:val="0"/>
              <w:marTop w:val="0"/>
              <w:marBottom w:val="0"/>
              <w:divBdr>
                <w:top w:val="single" w:sz="6" w:space="0" w:color="DDDDDD"/>
                <w:left w:val="single" w:sz="6" w:space="0" w:color="DDDDDD"/>
                <w:bottom w:val="single" w:sz="6" w:space="0" w:color="DDDDDD"/>
                <w:right w:val="single" w:sz="6" w:space="0" w:color="DDDDDD"/>
              </w:divBdr>
              <w:divsChild>
                <w:div w:id="251402226">
                  <w:marLeft w:val="0"/>
                  <w:marRight w:val="0"/>
                  <w:marTop w:val="0"/>
                  <w:marBottom w:val="0"/>
                  <w:divBdr>
                    <w:top w:val="none" w:sz="0" w:space="0" w:color="auto"/>
                    <w:left w:val="none" w:sz="0" w:space="0" w:color="auto"/>
                    <w:bottom w:val="none" w:sz="0" w:space="0" w:color="auto"/>
                    <w:right w:val="none" w:sz="0" w:space="0" w:color="auto"/>
                  </w:divBdr>
                  <w:divsChild>
                    <w:div w:id="138740403">
                      <w:marLeft w:val="0"/>
                      <w:marRight w:val="0"/>
                      <w:marTop w:val="0"/>
                      <w:marBottom w:val="0"/>
                      <w:divBdr>
                        <w:top w:val="none" w:sz="0" w:space="0" w:color="auto"/>
                        <w:left w:val="none" w:sz="0" w:space="0" w:color="auto"/>
                        <w:bottom w:val="none" w:sz="0" w:space="0" w:color="auto"/>
                        <w:right w:val="none" w:sz="0" w:space="0" w:color="auto"/>
                      </w:divBdr>
                    </w:div>
                    <w:div w:id="560822536">
                      <w:marLeft w:val="0"/>
                      <w:marRight w:val="0"/>
                      <w:marTop w:val="0"/>
                      <w:marBottom w:val="0"/>
                      <w:divBdr>
                        <w:top w:val="none" w:sz="0" w:space="0" w:color="auto"/>
                        <w:left w:val="none" w:sz="0" w:space="0" w:color="auto"/>
                        <w:bottom w:val="none" w:sz="0" w:space="0" w:color="auto"/>
                        <w:right w:val="none" w:sz="0" w:space="0" w:color="auto"/>
                      </w:divBdr>
                    </w:div>
                    <w:div w:id="1667588736">
                      <w:marLeft w:val="0"/>
                      <w:marRight w:val="0"/>
                      <w:marTop w:val="0"/>
                      <w:marBottom w:val="0"/>
                      <w:divBdr>
                        <w:top w:val="none" w:sz="0" w:space="0" w:color="auto"/>
                        <w:left w:val="none" w:sz="0" w:space="0" w:color="auto"/>
                        <w:bottom w:val="none" w:sz="0" w:space="0" w:color="auto"/>
                        <w:right w:val="none" w:sz="0" w:space="0" w:color="auto"/>
                      </w:divBdr>
                    </w:div>
                    <w:div w:id="2081558843">
                      <w:marLeft w:val="0"/>
                      <w:marRight w:val="0"/>
                      <w:marTop w:val="0"/>
                      <w:marBottom w:val="0"/>
                      <w:divBdr>
                        <w:top w:val="none" w:sz="0" w:space="0" w:color="auto"/>
                        <w:left w:val="none" w:sz="0" w:space="0" w:color="auto"/>
                        <w:bottom w:val="none" w:sz="0" w:space="0" w:color="auto"/>
                        <w:right w:val="none" w:sz="0" w:space="0" w:color="auto"/>
                      </w:divBdr>
                    </w:div>
                    <w:div w:id="471559487">
                      <w:marLeft w:val="0"/>
                      <w:marRight w:val="0"/>
                      <w:marTop w:val="0"/>
                      <w:marBottom w:val="0"/>
                      <w:divBdr>
                        <w:top w:val="none" w:sz="0" w:space="0" w:color="auto"/>
                        <w:left w:val="none" w:sz="0" w:space="0" w:color="auto"/>
                        <w:bottom w:val="none" w:sz="0" w:space="0" w:color="auto"/>
                        <w:right w:val="none" w:sz="0" w:space="0" w:color="auto"/>
                      </w:divBdr>
                    </w:div>
                    <w:div w:id="562835787">
                      <w:marLeft w:val="0"/>
                      <w:marRight w:val="0"/>
                      <w:marTop w:val="0"/>
                      <w:marBottom w:val="0"/>
                      <w:divBdr>
                        <w:top w:val="none" w:sz="0" w:space="0" w:color="auto"/>
                        <w:left w:val="none" w:sz="0" w:space="0" w:color="auto"/>
                        <w:bottom w:val="none" w:sz="0" w:space="0" w:color="auto"/>
                        <w:right w:val="none" w:sz="0" w:space="0" w:color="auto"/>
                      </w:divBdr>
                    </w:div>
                    <w:div w:id="4070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0656">
          <w:marLeft w:val="0"/>
          <w:marRight w:val="0"/>
          <w:marTop w:val="100"/>
          <w:marBottom w:val="100"/>
          <w:divBdr>
            <w:top w:val="none" w:sz="0" w:space="0" w:color="auto"/>
            <w:left w:val="none" w:sz="0" w:space="0" w:color="auto"/>
            <w:bottom w:val="none" w:sz="0" w:space="0" w:color="auto"/>
            <w:right w:val="none" w:sz="0" w:space="0" w:color="auto"/>
          </w:divBdr>
          <w:divsChild>
            <w:div w:id="1821727831">
              <w:marLeft w:val="0"/>
              <w:marRight w:val="0"/>
              <w:marTop w:val="0"/>
              <w:marBottom w:val="0"/>
              <w:divBdr>
                <w:top w:val="none" w:sz="0" w:space="0" w:color="auto"/>
                <w:left w:val="none" w:sz="0" w:space="0" w:color="auto"/>
                <w:bottom w:val="none" w:sz="0" w:space="0" w:color="auto"/>
                <w:right w:val="none" w:sz="0" w:space="0" w:color="auto"/>
              </w:divBdr>
              <w:divsChild>
                <w:div w:id="429009535">
                  <w:marLeft w:val="0"/>
                  <w:marRight w:val="0"/>
                  <w:marTop w:val="0"/>
                  <w:marBottom w:val="0"/>
                  <w:divBdr>
                    <w:top w:val="none" w:sz="0" w:space="0" w:color="auto"/>
                    <w:left w:val="none" w:sz="0" w:space="0" w:color="auto"/>
                    <w:bottom w:val="none" w:sz="0" w:space="0" w:color="auto"/>
                    <w:right w:val="none" w:sz="0" w:space="0" w:color="auto"/>
                  </w:divBdr>
                </w:div>
              </w:divsChild>
            </w:div>
            <w:div w:id="1707362863">
              <w:marLeft w:val="0"/>
              <w:marRight w:val="0"/>
              <w:marTop w:val="0"/>
              <w:marBottom w:val="0"/>
              <w:divBdr>
                <w:top w:val="single" w:sz="6" w:space="0" w:color="DDDDDD"/>
                <w:left w:val="single" w:sz="6" w:space="0" w:color="DDDDDD"/>
                <w:bottom w:val="single" w:sz="6" w:space="0" w:color="DDDDDD"/>
                <w:right w:val="single" w:sz="6" w:space="0" w:color="DDDDDD"/>
              </w:divBdr>
              <w:divsChild>
                <w:div w:id="1368145300">
                  <w:marLeft w:val="0"/>
                  <w:marRight w:val="0"/>
                  <w:marTop w:val="0"/>
                  <w:marBottom w:val="0"/>
                  <w:divBdr>
                    <w:top w:val="none" w:sz="0" w:space="0" w:color="auto"/>
                    <w:left w:val="none" w:sz="0" w:space="0" w:color="auto"/>
                    <w:bottom w:val="none" w:sz="0" w:space="0" w:color="auto"/>
                    <w:right w:val="none" w:sz="0" w:space="0" w:color="auto"/>
                  </w:divBdr>
                  <w:divsChild>
                    <w:div w:id="338655889">
                      <w:marLeft w:val="0"/>
                      <w:marRight w:val="0"/>
                      <w:marTop w:val="0"/>
                      <w:marBottom w:val="0"/>
                      <w:divBdr>
                        <w:top w:val="none" w:sz="0" w:space="0" w:color="auto"/>
                        <w:left w:val="none" w:sz="0" w:space="0" w:color="auto"/>
                        <w:bottom w:val="none" w:sz="0" w:space="0" w:color="auto"/>
                        <w:right w:val="none" w:sz="0" w:space="0" w:color="auto"/>
                      </w:divBdr>
                    </w:div>
                    <w:div w:id="1180923833">
                      <w:marLeft w:val="0"/>
                      <w:marRight w:val="0"/>
                      <w:marTop w:val="0"/>
                      <w:marBottom w:val="0"/>
                      <w:divBdr>
                        <w:top w:val="none" w:sz="0" w:space="0" w:color="auto"/>
                        <w:left w:val="none" w:sz="0" w:space="0" w:color="auto"/>
                        <w:bottom w:val="none" w:sz="0" w:space="0" w:color="auto"/>
                        <w:right w:val="none" w:sz="0" w:space="0" w:color="auto"/>
                      </w:divBdr>
                    </w:div>
                    <w:div w:id="522595268">
                      <w:marLeft w:val="0"/>
                      <w:marRight w:val="0"/>
                      <w:marTop w:val="0"/>
                      <w:marBottom w:val="0"/>
                      <w:divBdr>
                        <w:top w:val="none" w:sz="0" w:space="0" w:color="auto"/>
                        <w:left w:val="none" w:sz="0" w:space="0" w:color="auto"/>
                        <w:bottom w:val="none" w:sz="0" w:space="0" w:color="auto"/>
                        <w:right w:val="none" w:sz="0" w:space="0" w:color="auto"/>
                      </w:divBdr>
                    </w:div>
                    <w:div w:id="26764123">
                      <w:marLeft w:val="0"/>
                      <w:marRight w:val="0"/>
                      <w:marTop w:val="0"/>
                      <w:marBottom w:val="0"/>
                      <w:divBdr>
                        <w:top w:val="none" w:sz="0" w:space="0" w:color="auto"/>
                        <w:left w:val="none" w:sz="0" w:space="0" w:color="auto"/>
                        <w:bottom w:val="none" w:sz="0" w:space="0" w:color="auto"/>
                        <w:right w:val="none" w:sz="0" w:space="0" w:color="auto"/>
                      </w:divBdr>
                    </w:div>
                    <w:div w:id="1192112490">
                      <w:marLeft w:val="0"/>
                      <w:marRight w:val="0"/>
                      <w:marTop w:val="0"/>
                      <w:marBottom w:val="0"/>
                      <w:divBdr>
                        <w:top w:val="none" w:sz="0" w:space="0" w:color="auto"/>
                        <w:left w:val="none" w:sz="0" w:space="0" w:color="auto"/>
                        <w:bottom w:val="none" w:sz="0" w:space="0" w:color="auto"/>
                        <w:right w:val="none" w:sz="0" w:space="0" w:color="auto"/>
                      </w:divBdr>
                    </w:div>
                    <w:div w:id="12818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319">
          <w:marLeft w:val="0"/>
          <w:marRight w:val="0"/>
          <w:marTop w:val="100"/>
          <w:marBottom w:val="100"/>
          <w:divBdr>
            <w:top w:val="none" w:sz="0" w:space="0" w:color="auto"/>
            <w:left w:val="none" w:sz="0" w:space="0" w:color="auto"/>
            <w:bottom w:val="none" w:sz="0" w:space="0" w:color="auto"/>
            <w:right w:val="none" w:sz="0" w:space="0" w:color="auto"/>
          </w:divBdr>
          <w:divsChild>
            <w:div w:id="1896624066">
              <w:marLeft w:val="0"/>
              <w:marRight w:val="0"/>
              <w:marTop w:val="0"/>
              <w:marBottom w:val="0"/>
              <w:divBdr>
                <w:top w:val="none" w:sz="0" w:space="0" w:color="auto"/>
                <w:left w:val="none" w:sz="0" w:space="0" w:color="auto"/>
                <w:bottom w:val="none" w:sz="0" w:space="0" w:color="auto"/>
                <w:right w:val="none" w:sz="0" w:space="0" w:color="auto"/>
              </w:divBdr>
              <w:divsChild>
                <w:div w:id="1847161423">
                  <w:marLeft w:val="0"/>
                  <w:marRight w:val="0"/>
                  <w:marTop w:val="0"/>
                  <w:marBottom w:val="0"/>
                  <w:divBdr>
                    <w:top w:val="none" w:sz="0" w:space="0" w:color="auto"/>
                    <w:left w:val="none" w:sz="0" w:space="0" w:color="auto"/>
                    <w:bottom w:val="none" w:sz="0" w:space="0" w:color="auto"/>
                    <w:right w:val="none" w:sz="0" w:space="0" w:color="auto"/>
                  </w:divBdr>
                </w:div>
              </w:divsChild>
            </w:div>
            <w:div w:id="1201895913">
              <w:marLeft w:val="0"/>
              <w:marRight w:val="0"/>
              <w:marTop w:val="0"/>
              <w:marBottom w:val="0"/>
              <w:divBdr>
                <w:top w:val="single" w:sz="6" w:space="0" w:color="DDDDDD"/>
                <w:left w:val="single" w:sz="6" w:space="0" w:color="DDDDDD"/>
                <w:bottom w:val="single" w:sz="6" w:space="0" w:color="DDDDDD"/>
                <w:right w:val="single" w:sz="6" w:space="0" w:color="DDDDDD"/>
              </w:divBdr>
              <w:divsChild>
                <w:div w:id="1613511492">
                  <w:marLeft w:val="0"/>
                  <w:marRight w:val="0"/>
                  <w:marTop w:val="0"/>
                  <w:marBottom w:val="0"/>
                  <w:divBdr>
                    <w:top w:val="none" w:sz="0" w:space="0" w:color="auto"/>
                    <w:left w:val="none" w:sz="0" w:space="0" w:color="auto"/>
                    <w:bottom w:val="none" w:sz="0" w:space="0" w:color="auto"/>
                    <w:right w:val="none" w:sz="0" w:space="0" w:color="auto"/>
                  </w:divBdr>
                  <w:divsChild>
                    <w:div w:id="1286307404">
                      <w:marLeft w:val="0"/>
                      <w:marRight w:val="0"/>
                      <w:marTop w:val="0"/>
                      <w:marBottom w:val="0"/>
                      <w:divBdr>
                        <w:top w:val="none" w:sz="0" w:space="0" w:color="auto"/>
                        <w:left w:val="none" w:sz="0" w:space="0" w:color="auto"/>
                        <w:bottom w:val="none" w:sz="0" w:space="0" w:color="auto"/>
                        <w:right w:val="none" w:sz="0" w:space="0" w:color="auto"/>
                      </w:divBdr>
                    </w:div>
                    <w:div w:id="1769082760">
                      <w:marLeft w:val="0"/>
                      <w:marRight w:val="0"/>
                      <w:marTop w:val="0"/>
                      <w:marBottom w:val="0"/>
                      <w:divBdr>
                        <w:top w:val="none" w:sz="0" w:space="0" w:color="auto"/>
                        <w:left w:val="none" w:sz="0" w:space="0" w:color="auto"/>
                        <w:bottom w:val="none" w:sz="0" w:space="0" w:color="auto"/>
                        <w:right w:val="none" w:sz="0" w:space="0" w:color="auto"/>
                      </w:divBdr>
                    </w:div>
                    <w:div w:id="1582135706">
                      <w:marLeft w:val="0"/>
                      <w:marRight w:val="0"/>
                      <w:marTop w:val="0"/>
                      <w:marBottom w:val="0"/>
                      <w:divBdr>
                        <w:top w:val="none" w:sz="0" w:space="0" w:color="auto"/>
                        <w:left w:val="none" w:sz="0" w:space="0" w:color="auto"/>
                        <w:bottom w:val="none" w:sz="0" w:space="0" w:color="auto"/>
                        <w:right w:val="none" w:sz="0" w:space="0" w:color="auto"/>
                      </w:divBdr>
                    </w:div>
                    <w:div w:id="902326680">
                      <w:marLeft w:val="0"/>
                      <w:marRight w:val="0"/>
                      <w:marTop w:val="0"/>
                      <w:marBottom w:val="0"/>
                      <w:divBdr>
                        <w:top w:val="none" w:sz="0" w:space="0" w:color="auto"/>
                        <w:left w:val="none" w:sz="0" w:space="0" w:color="auto"/>
                        <w:bottom w:val="none" w:sz="0" w:space="0" w:color="auto"/>
                        <w:right w:val="none" w:sz="0" w:space="0" w:color="auto"/>
                      </w:divBdr>
                    </w:div>
                    <w:div w:id="342057010">
                      <w:marLeft w:val="0"/>
                      <w:marRight w:val="0"/>
                      <w:marTop w:val="0"/>
                      <w:marBottom w:val="0"/>
                      <w:divBdr>
                        <w:top w:val="none" w:sz="0" w:space="0" w:color="auto"/>
                        <w:left w:val="none" w:sz="0" w:space="0" w:color="auto"/>
                        <w:bottom w:val="none" w:sz="0" w:space="0" w:color="auto"/>
                        <w:right w:val="none" w:sz="0" w:space="0" w:color="auto"/>
                      </w:divBdr>
                    </w:div>
                    <w:div w:id="145438449">
                      <w:marLeft w:val="0"/>
                      <w:marRight w:val="0"/>
                      <w:marTop w:val="0"/>
                      <w:marBottom w:val="0"/>
                      <w:divBdr>
                        <w:top w:val="none" w:sz="0" w:space="0" w:color="auto"/>
                        <w:left w:val="none" w:sz="0" w:space="0" w:color="auto"/>
                        <w:bottom w:val="none" w:sz="0" w:space="0" w:color="auto"/>
                        <w:right w:val="none" w:sz="0" w:space="0" w:color="auto"/>
                      </w:divBdr>
                    </w:div>
                    <w:div w:id="14921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96074">
          <w:marLeft w:val="0"/>
          <w:marRight w:val="0"/>
          <w:marTop w:val="100"/>
          <w:marBottom w:val="100"/>
          <w:divBdr>
            <w:top w:val="none" w:sz="0" w:space="0" w:color="auto"/>
            <w:left w:val="none" w:sz="0" w:space="0" w:color="auto"/>
            <w:bottom w:val="none" w:sz="0" w:space="0" w:color="auto"/>
            <w:right w:val="none" w:sz="0" w:space="0" w:color="auto"/>
          </w:divBdr>
          <w:divsChild>
            <w:div w:id="1474443110">
              <w:marLeft w:val="0"/>
              <w:marRight w:val="0"/>
              <w:marTop w:val="0"/>
              <w:marBottom w:val="0"/>
              <w:divBdr>
                <w:top w:val="none" w:sz="0" w:space="0" w:color="auto"/>
                <w:left w:val="none" w:sz="0" w:space="0" w:color="auto"/>
                <w:bottom w:val="none" w:sz="0" w:space="0" w:color="auto"/>
                <w:right w:val="none" w:sz="0" w:space="0" w:color="auto"/>
              </w:divBdr>
              <w:divsChild>
                <w:div w:id="455876576">
                  <w:marLeft w:val="0"/>
                  <w:marRight w:val="0"/>
                  <w:marTop w:val="0"/>
                  <w:marBottom w:val="0"/>
                  <w:divBdr>
                    <w:top w:val="none" w:sz="0" w:space="0" w:color="auto"/>
                    <w:left w:val="none" w:sz="0" w:space="0" w:color="auto"/>
                    <w:bottom w:val="none" w:sz="0" w:space="0" w:color="auto"/>
                    <w:right w:val="none" w:sz="0" w:space="0" w:color="auto"/>
                  </w:divBdr>
                </w:div>
              </w:divsChild>
            </w:div>
            <w:div w:id="1479035943">
              <w:marLeft w:val="0"/>
              <w:marRight w:val="0"/>
              <w:marTop w:val="0"/>
              <w:marBottom w:val="0"/>
              <w:divBdr>
                <w:top w:val="single" w:sz="6" w:space="0" w:color="DDDDDD"/>
                <w:left w:val="single" w:sz="6" w:space="0" w:color="DDDDDD"/>
                <w:bottom w:val="single" w:sz="6" w:space="0" w:color="DDDDDD"/>
                <w:right w:val="single" w:sz="6" w:space="0" w:color="DDDDDD"/>
              </w:divBdr>
              <w:divsChild>
                <w:div w:id="1086534004">
                  <w:marLeft w:val="0"/>
                  <w:marRight w:val="0"/>
                  <w:marTop w:val="0"/>
                  <w:marBottom w:val="0"/>
                  <w:divBdr>
                    <w:top w:val="none" w:sz="0" w:space="0" w:color="auto"/>
                    <w:left w:val="none" w:sz="0" w:space="0" w:color="auto"/>
                    <w:bottom w:val="none" w:sz="0" w:space="0" w:color="auto"/>
                    <w:right w:val="none" w:sz="0" w:space="0" w:color="auto"/>
                  </w:divBdr>
                  <w:divsChild>
                    <w:div w:id="1499613554">
                      <w:marLeft w:val="0"/>
                      <w:marRight w:val="0"/>
                      <w:marTop w:val="0"/>
                      <w:marBottom w:val="0"/>
                      <w:divBdr>
                        <w:top w:val="none" w:sz="0" w:space="0" w:color="auto"/>
                        <w:left w:val="none" w:sz="0" w:space="0" w:color="auto"/>
                        <w:bottom w:val="none" w:sz="0" w:space="0" w:color="auto"/>
                        <w:right w:val="none" w:sz="0" w:space="0" w:color="auto"/>
                      </w:divBdr>
                    </w:div>
                    <w:div w:id="1100106183">
                      <w:marLeft w:val="0"/>
                      <w:marRight w:val="0"/>
                      <w:marTop w:val="0"/>
                      <w:marBottom w:val="0"/>
                      <w:divBdr>
                        <w:top w:val="none" w:sz="0" w:space="0" w:color="auto"/>
                        <w:left w:val="none" w:sz="0" w:space="0" w:color="auto"/>
                        <w:bottom w:val="none" w:sz="0" w:space="0" w:color="auto"/>
                        <w:right w:val="none" w:sz="0" w:space="0" w:color="auto"/>
                      </w:divBdr>
                    </w:div>
                    <w:div w:id="2119641513">
                      <w:marLeft w:val="0"/>
                      <w:marRight w:val="0"/>
                      <w:marTop w:val="0"/>
                      <w:marBottom w:val="0"/>
                      <w:divBdr>
                        <w:top w:val="none" w:sz="0" w:space="0" w:color="auto"/>
                        <w:left w:val="none" w:sz="0" w:space="0" w:color="auto"/>
                        <w:bottom w:val="none" w:sz="0" w:space="0" w:color="auto"/>
                        <w:right w:val="none" w:sz="0" w:space="0" w:color="auto"/>
                      </w:divBdr>
                    </w:div>
                    <w:div w:id="1236932232">
                      <w:marLeft w:val="0"/>
                      <w:marRight w:val="0"/>
                      <w:marTop w:val="0"/>
                      <w:marBottom w:val="0"/>
                      <w:divBdr>
                        <w:top w:val="none" w:sz="0" w:space="0" w:color="auto"/>
                        <w:left w:val="none" w:sz="0" w:space="0" w:color="auto"/>
                        <w:bottom w:val="none" w:sz="0" w:space="0" w:color="auto"/>
                        <w:right w:val="none" w:sz="0" w:space="0" w:color="auto"/>
                      </w:divBdr>
                    </w:div>
                    <w:div w:id="1963342983">
                      <w:marLeft w:val="0"/>
                      <w:marRight w:val="0"/>
                      <w:marTop w:val="0"/>
                      <w:marBottom w:val="0"/>
                      <w:divBdr>
                        <w:top w:val="none" w:sz="0" w:space="0" w:color="auto"/>
                        <w:left w:val="none" w:sz="0" w:space="0" w:color="auto"/>
                        <w:bottom w:val="none" w:sz="0" w:space="0" w:color="auto"/>
                        <w:right w:val="none" w:sz="0" w:space="0" w:color="auto"/>
                      </w:divBdr>
                    </w:div>
                    <w:div w:id="3142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1441">
      <w:bodyDiv w:val="1"/>
      <w:marLeft w:val="0"/>
      <w:marRight w:val="0"/>
      <w:marTop w:val="0"/>
      <w:marBottom w:val="0"/>
      <w:divBdr>
        <w:top w:val="none" w:sz="0" w:space="0" w:color="auto"/>
        <w:left w:val="none" w:sz="0" w:space="0" w:color="auto"/>
        <w:bottom w:val="none" w:sz="0" w:space="0" w:color="auto"/>
        <w:right w:val="none" w:sz="0" w:space="0" w:color="auto"/>
      </w:divBdr>
    </w:div>
    <w:div w:id="540017012">
      <w:bodyDiv w:val="1"/>
      <w:marLeft w:val="0"/>
      <w:marRight w:val="0"/>
      <w:marTop w:val="0"/>
      <w:marBottom w:val="0"/>
      <w:divBdr>
        <w:top w:val="none" w:sz="0" w:space="0" w:color="auto"/>
        <w:left w:val="none" w:sz="0" w:space="0" w:color="auto"/>
        <w:bottom w:val="none" w:sz="0" w:space="0" w:color="auto"/>
        <w:right w:val="none" w:sz="0" w:space="0" w:color="auto"/>
      </w:divBdr>
    </w:div>
    <w:div w:id="545412671">
      <w:bodyDiv w:val="1"/>
      <w:marLeft w:val="0"/>
      <w:marRight w:val="0"/>
      <w:marTop w:val="0"/>
      <w:marBottom w:val="0"/>
      <w:divBdr>
        <w:top w:val="none" w:sz="0" w:space="0" w:color="auto"/>
        <w:left w:val="none" w:sz="0" w:space="0" w:color="auto"/>
        <w:bottom w:val="none" w:sz="0" w:space="0" w:color="auto"/>
        <w:right w:val="none" w:sz="0" w:space="0" w:color="auto"/>
      </w:divBdr>
      <w:divsChild>
        <w:div w:id="806314092">
          <w:marLeft w:val="0"/>
          <w:marRight w:val="0"/>
          <w:marTop w:val="100"/>
          <w:marBottom w:val="100"/>
          <w:divBdr>
            <w:top w:val="none" w:sz="0" w:space="0" w:color="auto"/>
            <w:left w:val="none" w:sz="0" w:space="0" w:color="auto"/>
            <w:bottom w:val="none" w:sz="0" w:space="0" w:color="auto"/>
            <w:right w:val="none" w:sz="0" w:space="0" w:color="auto"/>
          </w:divBdr>
          <w:divsChild>
            <w:div w:id="1939172741">
              <w:marLeft w:val="0"/>
              <w:marRight w:val="0"/>
              <w:marTop w:val="0"/>
              <w:marBottom w:val="0"/>
              <w:divBdr>
                <w:top w:val="none" w:sz="0" w:space="0" w:color="auto"/>
                <w:left w:val="none" w:sz="0" w:space="0" w:color="auto"/>
                <w:bottom w:val="none" w:sz="0" w:space="0" w:color="auto"/>
                <w:right w:val="none" w:sz="0" w:space="0" w:color="auto"/>
              </w:divBdr>
              <w:divsChild>
                <w:div w:id="11131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7442">
          <w:marLeft w:val="0"/>
          <w:marRight w:val="0"/>
          <w:marTop w:val="100"/>
          <w:marBottom w:val="100"/>
          <w:divBdr>
            <w:top w:val="none" w:sz="0" w:space="0" w:color="auto"/>
            <w:left w:val="none" w:sz="0" w:space="0" w:color="auto"/>
            <w:bottom w:val="none" w:sz="0" w:space="0" w:color="auto"/>
            <w:right w:val="none" w:sz="0" w:space="0" w:color="auto"/>
          </w:divBdr>
          <w:divsChild>
            <w:div w:id="1707832172">
              <w:marLeft w:val="0"/>
              <w:marRight w:val="0"/>
              <w:marTop w:val="0"/>
              <w:marBottom w:val="0"/>
              <w:divBdr>
                <w:top w:val="none" w:sz="0" w:space="0" w:color="auto"/>
                <w:left w:val="none" w:sz="0" w:space="0" w:color="auto"/>
                <w:bottom w:val="none" w:sz="0" w:space="0" w:color="auto"/>
                <w:right w:val="none" w:sz="0" w:space="0" w:color="auto"/>
              </w:divBdr>
              <w:divsChild>
                <w:div w:id="878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9207">
          <w:marLeft w:val="0"/>
          <w:marRight w:val="0"/>
          <w:marTop w:val="100"/>
          <w:marBottom w:val="100"/>
          <w:divBdr>
            <w:top w:val="none" w:sz="0" w:space="0" w:color="auto"/>
            <w:left w:val="none" w:sz="0" w:space="0" w:color="auto"/>
            <w:bottom w:val="none" w:sz="0" w:space="0" w:color="auto"/>
            <w:right w:val="none" w:sz="0" w:space="0" w:color="auto"/>
          </w:divBdr>
          <w:divsChild>
            <w:div w:id="1077677397">
              <w:marLeft w:val="0"/>
              <w:marRight w:val="0"/>
              <w:marTop w:val="0"/>
              <w:marBottom w:val="0"/>
              <w:divBdr>
                <w:top w:val="none" w:sz="0" w:space="0" w:color="auto"/>
                <w:left w:val="none" w:sz="0" w:space="0" w:color="auto"/>
                <w:bottom w:val="none" w:sz="0" w:space="0" w:color="auto"/>
                <w:right w:val="none" w:sz="0" w:space="0" w:color="auto"/>
              </w:divBdr>
              <w:divsChild>
                <w:div w:id="20813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9487">
          <w:marLeft w:val="0"/>
          <w:marRight w:val="0"/>
          <w:marTop w:val="100"/>
          <w:marBottom w:val="100"/>
          <w:divBdr>
            <w:top w:val="none" w:sz="0" w:space="0" w:color="auto"/>
            <w:left w:val="none" w:sz="0" w:space="0" w:color="auto"/>
            <w:bottom w:val="none" w:sz="0" w:space="0" w:color="auto"/>
            <w:right w:val="none" w:sz="0" w:space="0" w:color="auto"/>
          </w:divBdr>
          <w:divsChild>
            <w:div w:id="962157896">
              <w:marLeft w:val="0"/>
              <w:marRight w:val="0"/>
              <w:marTop w:val="0"/>
              <w:marBottom w:val="0"/>
              <w:divBdr>
                <w:top w:val="none" w:sz="0" w:space="0" w:color="auto"/>
                <w:left w:val="none" w:sz="0" w:space="0" w:color="auto"/>
                <w:bottom w:val="none" w:sz="0" w:space="0" w:color="auto"/>
                <w:right w:val="none" w:sz="0" w:space="0" w:color="auto"/>
              </w:divBdr>
              <w:divsChild>
                <w:div w:id="1404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963">
          <w:marLeft w:val="0"/>
          <w:marRight w:val="0"/>
          <w:marTop w:val="100"/>
          <w:marBottom w:val="100"/>
          <w:divBdr>
            <w:top w:val="none" w:sz="0" w:space="0" w:color="auto"/>
            <w:left w:val="none" w:sz="0" w:space="0" w:color="auto"/>
            <w:bottom w:val="none" w:sz="0" w:space="0" w:color="auto"/>
            <w:right w:val="none" w:sz="0" w:space="0" w:color="auto"/>
          </w:divBdr>
          <w:divsChild>
            <w:div w:id="1985162729">
              <w:marLeft w:val="0"/>
              <w:marRight w:val="0"/>
              <w:marTop w:val="0"/>
              <w:marBottom w:val="0"/>
              <w:divBdr>
                <w:top w:val="none" w:sz="0" w:space="0" w:color="auto"/>
                <w:left w:val="none" w:sz="0" w:space="0" w:color="auto"/>
                <w:bottom w:val="none" w:sz="0" w:space="0" w:color="auto"/>
                <w:right w:val="none" w:sz="0" w:space="0" w:color="auto"/>
              </w:divBdr>
              <w:divsChild>
                <w:div w:id="5235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5032">
          <w:marLeft w:val="0"/>
          <w:marRight w:val="0"/>
          <w:marTop w:val="100"/>
          <w:marBottom w:val="100"/>
          <w:divBdr>
            <w:top w:val="none" w:sz="0" w:space="0" w:color="auto"/>
            <w:left w:val="none" w:sz="0" w:space="0" w:color="auto"/>
            <w:bottom w:val="none" w:sz="0" w:space="0" w:color="auto"/>
            <w:right w:val="none" w:sz="0" w:space="0" w:color="auto"/>
          </w:divBdr>
          <w:divsChild>
            <w:div w:id="1594780414">
              <w:marLeft w:val="0"/>
              <w:marRight w:val="0"/>
              <w:marTop w:val="0"/>
              <w:marBottom w:val="0"/>
              <w:divBdr>
                <w:top w:val="none" w:sz="0" w:space="0" w:color="auto"/>
                <w:left w:val="none" w:sz="0" w:space="0" w:color="auto"/>
                <w:bottom w:val="none" w:sz="0" w:space="0" w:color="auto"/>
                <w:right w:val="none" w:sz="0" w:space="0" w:color="auto"/>
              </w:divBdr>
              <w:divsChild>
                <w:div w:id="160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1909">
          <w:marLeft w:val="0"/>
          <w:marRight w:val="0"/>
          <w:marTop w:val="100"/>
          <w:marBottom w:val="100"/>
          <w:divBdr>
            <w:top w:val="none" w:sz="0" w:space="0" w:color="auto"/>
            <w:left w:val="none" w:sz="0" w:space="0" w:color="auto"/>
            <w:bottom w:val="none" w:sz="0" w:space="0" w:color="auto"/>
            <w:right w:val="none" w:sz="0" w:space="0" w:color="auto"/>
          </w:divBdr>
          <w:divsChild>
            <w:div w:id="396786913">
              <w:marLeft w:val="0"/>
              <w:marRight w:val="0"/>
              <w:marTop w:val="0"/>
              <w:marBottom w:val="0"/>
              <w:divBdr>
                <w:top w:val="none" w:sz="0" w:space="0" w:color="auto"/>
                <w:left w:val="none" w:sz="0" w:space="0" w:color="auto"/>
                <w:bottom w:val="none" w:sz="0" w:space="0" w:color="auto"/>
                <w:right w:val="none" w:sz="0" w:space="0" w:color="auto"/>
              </w:divBdr>
              <w:divsChild>
                <w:div w:id="4929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5321">
          <w:marLeft w:val="0"/>
          <w:marRight w:val="0"/>
          <w:marTop w:val="100"/>
          <w:marBottom w:val="100"/>
          <w:divBdr>
            <w:top w:val="none" w:sz="0" w:space="0" w:color="auto"/>
            <w:left w:val="none" w:sz="0" w:space="0" w:color="auto"/>
            <w:bottom w:val="none" w:sz="0" w:space="0" w:color="auto"/>
            <w:right w:val="none" w:sz="0" w:space="0" w:color="auto"/>
          </w:divBdr>
          <w:divsChild>
            <w:div w:id="1039089428">
              <w:marLeft w:val="0"/>
              <w:marRight w:val="0"/>
              <w:marTop w:val="0"/>
              <w:marBottom w:val="0"/>
              <w:divBdr>
                <w:top w:val="none" w:sz="0" w:space="0" w:color="auto"/>
                <w:left w:val="none" w:sz="0" w:space="0" w:color="auto"/>
                <w:bottom w:val="none" w:sz="0" w:space="0" w:color="auto"/>
                <w:right w:val="none" w:sz="0" w:space="0" w:color="auto"/>
              </w:divBdr>
              <w:divsChild>
                <w:div w:id="2101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1041">
          <w:marLeft w:val="0"/>
          <w:marRight w:val="0"/>
          <w:marTop w:val="100"/>
          <w:marBottom w:val="100"/>
          <w:divBdr>
            <w:top w:val="none" w:sz="0" w:space="0" w:color="auto"/>
            <w:left w:val="none" w:sz="0" w:space="0" w:color="auto"/>
            <w:bottom w:val="none" w:sz="0" w:space="0" w:color="auto"/>
            <w:right w:val="none" w:sz="0" w:space="0" w:color="auto"/>
          </w:divBdr>
          <w:divsChild>
            <w:div w:id="1739477727">
              <w:marLeft w:val="0"/>
              <w:marRight w:val="0"/>
              <w:marTop w:val="0"/>
              <w:marBottom w:val="0"/>
              <w:divBdr>
                <w:top w:val="none" w:sz="0" w:space="0" w:color="auto"/>
                <w:left w:val="none" w:sz="0" w:space="0" w:color="auto"/>
                <w:bottom w:val="none" w:sz="0" w:space="0" w:color="auto"/>
                <w:right w:val="none" w:sz="0" w:space="0" w:color="auto"/>
              </w:divBdr>
              <w:divsChild>
                <w:div w:id="962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75">
          <w:marLeft w:val="0"/>
          <w:marRight w:val="0"/>
          <w:marTop w:val="100"/>
          <w:marBottom w:val="100"/>
          <w:divBdr>
            <w:top w:val="none" w:sz="0" w:space="0" w:color="auto"/>
            <w:left w:val="none" w:sz="0" w:space="0" w:color="auto"/>
            <w:bottom w:val="none" w:sz="0" w:space="0" w:color="auto"/>
            <w:right w:val="none" w:sz="0" w:space="0" w:color="auto"/>
          </w:divBdr>
          <w:divsChild>
            <w:div w:id="8679328">
              <w:marLeft w:val="0"/>
              <w:marRight w:val="0"/>
              <w:marTop w:val="0"/>
              <w:marBottom w:val="0"/>
              <w:divBdr>
                <w:top w:val="none" w:sz="0" w:space="0" w:color="auto"/>
                <w:left w:val="none" w:sz="0" w:space="0" w:color="auto"/>
                <w:bottom w:val="none" w:sz="0" w:space="0" w:color="auto"/>
                <w:right w:val="none" w:sz="0" w:space="0" w:color="auto"/>
              </w:divBdr>
              <w:divsChild>
                <w:div w:id="16110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2337">
          <w:marLeft w:val="0"/>
          <w:marRight w:val="0"/>
          <w:marTop w:val="100"/>
          <w:marBottom w:val="100"/>
          <w:divBdr>
            <w:top w:val="none" w:sz="0" w:space="0" w:color="auto"/>
            <w:left w:val="none" w:sz="0" w:space="0" w:color="auto"/>
            <w:bottom w:val="none" w:sz="0" w:space="0" w:color="auto"/>
            <w:right w:val="none" w:sz="0" w:space="0" w:color="auto"/>
          </w:divBdr>
          <w:divsChild>
            <w:div w:id="1257595063">
              <w:marLeft w:val="0"/>
              <w:marRight w:val="0"/>
              <w:marTop w:val="0"/>
              <w:marBottom w:val="0"/>
              <w:divBdr>
                <w:top w:val="none" w:sz="0" w:space="0" w:color="auto"/>
                <w:left w:val="none" w:sz="0" w:space="0" w:color="auto"/>
                <w:bottom w:val="none" w:sz="0" w:space="0" w:color="auto"/>
                <w:right w:val="none" w:sz="0" w:space="0" w:color="auto"/>
              </w:divBdr>
              <w:divsChild>
                <w:div w:id="5109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5850">
          <w:marLeft w:val="0"/>
          <w:marRight w:val="0"/>
          <w:marTop w:val="100"/>
          <w:marBottom w:val="100"/>
          <w:divBdr>
            <w:top w:val="none" w:sz="0" w:space="0" w:color="auto"/>
            <w:left w:val="none" w:sz="0" w:space="0" w:color="auto"/>
            <w:bottom w:val="none" w:sz="0" w:space="0" w:color="auto"/>
            <w:right w:val="none" w:sz="0" w:space="0" w:color="auto"/>
          </w:divBdr>
          <w:divsChild>
            <w:div w:id="165101915">
              <w:marLeft w:val="0"/>
              <w:marRight w:val="0"/>
              <w:marTop w:val="0"/>
              <w:marBottom w:val="0"/>
              <w:divBdr>
                <w:top w:val="none" w:sz="0" w:space="0" w:color="auto"/>
                <w:left w:val="none" w:sz="0" w:space="0" w:color="auto"/>
                <w:bottom w:val="none" w:sz="0" w:space="0" w:color="auto"/>
                <w:right w:val="none" w:sz="0" w:space="0" w:color="auto"/>
              </w:divBdr>
              <w:divsChild>
                <w:div w:id="4593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5409">
          <w:marLeft w:val="0"/>
          <w:marRight w:val="0"/>
          <w:marTop w:val="100"/>
          <w:marBottom w:val="100"/>
          <w:divBdr>
            <w:top w:val="none" w:sz="0" w:space="0" w:color="auto"/>
            <w:left w:val="none" w:sz="0" w:space="0" w:color="auto"/>
            <w:bottom w:val="none" w:sz="0" w:space="0" w:color="auto"/>
            <w:right w:val="none" w:sz="0" w:space="0" w:color="auto"/>
          </w:divBdr>
          <w:divsChild>
            <w:div w:id="1347364495">
              <w:marLeft w:val="0"/>
              <w:marRight w:val="0"/>
              <w:marTop w:val="0"/>
              <w:marBottom w:val="0"/>
              <w:divBdr>
                <w:top w:val="none" w:sz="0" w:space="0" w:color="auto"/>
                <w:left w:val="none" w:sz="0" w:space="0" w:color="auto"/>
                <w:bottom w:val="none" w:sz="0" w:space="0" w:color="auto"/>
                <w:right w:val="none" w:sz="0" w:space="0" w:color="auto"/>
              </w:divBdr>
              <w:divsChild>
                <w:div w:id="39330453">
                  <w:marLeft w:val="0"/>
                  <w:marRight w:val="0"/>
                  <w:marTop w:val="0"/>
                  <w:marBottom w:val="0"/>
                  <w:divBdr>
                    <w:top w:val="none" w:sz="0" w:space="0" w:color="auto"/>
                    <w:left w:val="none" w:sz="0" w:space="0" w:color="auto"/>
                    <w:bottom w:val="none" w:sz="0" w:space="0" w:color="auto"/>
                    <w:right w:val="none" w:sz="0" w:space="0" w:color="auto"/>
                  </w:divBdr>
                </w:div>
              </w:divsChild>
            </w:div>
            <w:div w:id="836848251">
              <w:marLeft w:val="0"/>
              <w:marRight w:val="0"/>
              <w:marTop w:val="0"/>
              <w:marBottom w:val="0"/>
              <w:divBdr>
                <w:top w:val="single" w:sz="6" w:space="0" w:color="DDDDDD"/>
                <w:left w:val="single" w:sz="6" w:space="0" w:color="DDDDDD"/>
                <w:bottom w:val="single" w:sz="6" w:space="0" w:color="DDDDDD"/>
                <w:right w:val="single" w:sz="6" w:space="0" w:color="DDDDDD"/>
              </w:divBdr>
              <w:divsChild>
                <w:div w:id="706681168">
                  <w:marLeft w:val="0"/>
                  <w:marRight w:val="0"/>
                  <w:marTop w:val="0"/>
                  <w:marBottom w:val="0"/>
                  <w:divBdr>
                    <w:top w:val="none" w:sz="0" w:space="0" w:color="auto"/>
                    <w:left w:val="none" w:sz="0" w:space="0" w:color="auto"/>
                    <w:bottom w:val="none" w:sz="0" w:space="0" w:color="auto"/>
                    <w:right w:val="none" w:sz="0" w:space="0" w:color="auto"/>
                  </w:divBdr>
                  <w:divsChild>
                    <w:div w:id="1285967115">
                      <w:marLeft w:val="0"/>
                      <w:marRight w:val="0"/>
                      <w:marTop w:val="0"/>
                      <w:marBottom w:val="0"/>
                      <w:divBdr>
                        <w:top w:val="none" w:sz="0" w:space="0" w:color="auto"/>
                        <w:left w:val="none" w:sz="0" w:space="0" w:color="auto"/>
                        <w:bottom w:val="none" w:sz="0" w:space="0" w:color="auto"/>
                        <w:right w:val="none" w:sz="0" w:space="0" w:color="auto"/>
                      </w:divBdr>
                    </w:div>
                    <w:div w:id="1350326523">
                      <w:marLeft w:val="0"/>
                      <w:marRight w:val="0"/>
                      <w:marTop w:val="0"/>
                      <w:marBottom w:val="0"/>
                      <w:divBdr>
                        <w:top w:val="none" w:sz="0" w:space="0" w:color="auto"/>
                        <w:left w:val="none" w:sz="0" w:space="0" w:color="auto"/>
                        <w:bottom w:val="none" w:sz="0" w:space="0" w:color="auto"/>
                        <w:right w:val="none" w:sz="0" w:space="0" w:color="auto"/>
                      </w:divBdr>
                    </w:div>
                    <w:div w:id="1212227585">
                      <w:marLeft w:val="0"/>
                      <w:marRight w:val="0"/>
                      <w:marTop w:val="0"/>
                      <w:marBottom w:val="0"/>
                      <w:divBdr>
                        <w:top w:val="none" w:sz="0" w:space="0" w:color="auto"/>
                        <w:left w:val="none" w:sz="0" w:space="0" w:color="auto"/>
                        <w:bottom w:val="none" w:sz="0" w:space="0" w:color="auto"/>
                        <w:right w:val="none" w:sz="0" w:space="0" w:color="auto"/>
                      </w:divBdr>
                    </w:div>
                    <w:div w:id="1671372419">
                      <w:marLeft w:val="0"/>
                      <w:marRight w:val="0"/>
                      <w:marTop w:val="0"/>
                      <w:marBottom w:val="0"/>
                      <w:divBdr>
                        <w:top w:val="none" w:sz="0" w:space="0" w:color="auto"/>
                        <w:left w:val="none" w:sz="0" w:space="0" w:color="auto"/>
                        <w:bottom w:val="none" w:sz="0" w:space="0" w:color="auto"/>
                        <w:right w:val="none" w:sz="0" w:space="0" w:color="auto"/>
                      </w:divBdr>
                    </w:div>
                    <w:div w:id="339550830">
                      <w:marLeft w:val="0"/>
                      <w:marRight w:val="0"/>
                      <w:marTop w:val="0"/>
                      <w:marBottom w:val="0"/>
                      <w:divBdr>
                        <w:top w:val="none" w:sz="0" w:space="0" w:color="auto"/>
                        <w:left w:val="none" w:sz="0" w:space="0" w:color="auto"/>
                        <w:bottom w:val="none" w:sz="0" w:space="0" w:color="auto"/>
                        <w:right w:val="none" w:sz="0" w:space="0" w:color="auto"/>
                      </w:divBdr>
                    </w:div>
                    <w:div w:id="1543982638">
                      <w:marLeft w:val="0"/>
                      <w:marRight w:val="0"/>
                      <w:marTop w:val="0"/>
                      <w:marBottom w:val="0"/>
                      <w:divBdr>
                        <w:top w:val="none" w:sz="0" w:space="0" w:color="auto"/>
                        <w:left w:val="none" w:sz="0" w:space="0" w:color="auto"/>
                        <w:bottom w:val="none" w:sz="0" w:space="0" w:color="auto"/>
                        <w:right w:val="none" w:sz="0" w:space="0" w:color="auto"/>
                      </w:divBdr>
                    </w:div>
                    <w:div w:id="161502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470301">
          <w:marLeft w:val="0"/>
          <w:marRight w:val="0"/>
          <w:marTop w:val="100"/>
          <w:marBottom w:val="100"/>
          <w:divBdr>
            <w:top w:val="none" w:sz="0" w:space="0" w:color="auto"/>
            <w:left w:val="none" w:sz="0" w:space="0" w:color="auto"/>
            <w:bottom w:val="none" w:sz="0" w:space="0" w:color="auto"/>
            <w:right w:val="none" w:sz="0" w:space="0" w:color="auto"/>
          </w:divBdr>
          <w:divsChild>
            <w:div w:id="1225339627">
              <w:marLeft w:val="0"/>
              <w:marRight w:val="0"/>
              <w:marTop w:val="0"/>
              <w:marBottom w:val="0"/>
              <w:divBdr>
                <w:top w:val="none" w:sz="0" w:space="0" w:color="auto"/>
                <w:left w:val="none" w:sz="0" w:space="0" w:color="auto"/>
                <w:bottom w:val="none" w:sz="0" w:space="0" w:color="auto"/>
                <w:right w:val="none" w:sz="0" w:space="0" w:color="auto"/>
              </w:divBdr>
              <w:divsChild>
                <w:div w:id="1402168823">
                  <w:marLeft w:val="0"/>
                  <w:marRight w:val="0"/>
                  <w:marTop w:val="0"/>
                  <w:marBottom w:val="0"/>
                  <w:divBdr>
                    <w:top w:val="none" w:sz="0" w:space="0" w:color="auto"/>
                    <w:left w:val="none" w:sz="0" w:space="0" w:color="auto"/>
                    <w:bottom w:val="none" w:sz="0" w:space="0" w:color="auto"/>
                    <w:right w:val="none" w:sz="0" w:space="0" w:color="auto"/>
                  </w:divBdr>
                </w:div>
              </w:divsChild>
            </w:div>
            <w:div w:id="410347252">
              <w:marLeft w:val="0"/>
              <w:marRight w:val="0"/>
              <w:marTop w:val="0"/>
              <w:marBottom w:val="0"/>
              <w:divBdr>
                <w:top w:val="single" w:sz="6" w:space="0" w:color="DDDDDD"/>
                <w:left w:val="single" w:sz="6" w:space="0" w:color="DDDDDD"/>
                <w:bottom w:val="single" w:sz="6" w:space="0" w:color="DDDDDD"/>
                <w:right w:val="single" w:sz="6" w:space="0" w:color="DDDDDD"/>
              </w:divBdr>
              <w:divsChild>
                <w:div w:id="1141003117">
                  <w:marLeft w:val="0"/>
                  <w:marRight w:val="0"/>
                  <w:marTop w:val="0"/>
                  <w:marBottom w:val="0"/>
                  <w:divBdr>
                    <w:top w:val="none" w:sz="0" w:space="0" w:color="auto"/>
                    <w:left w:val="none" w:sz="0" w:space="0" w:color="auto"/>
                    <w:bottom w:val="none" w:sz="0" w:space="0" w:color="auto"/>
                    <w:right w:val="none" w:sz="0" w:space="0" w:color="auto"/>
                  </w:divBdr>
                  <w:divsChild>
                    <w:div w:id="1807770558">
                      <w:marLeft w:val="0"/>
                      <w:marRight w:val="0"/>
                      <w:marTop w:val="0"/>
                      <w:marBottom w:val="0"/>
                      <w:divBdr>
                        <w:top w:val="none" w:sz="0" w:space="0" w:color="auto"/>
                        <w:left w:val="none" w:sz="0" w:space="0" w:color="auto"/>
                        <w:bottom w:val="none" w:sz="0" w:space="0" w:color="auto"/>
                        <w:right w:val="none" w:sz="0" w:space="0" w:color="auto"/>
                      </w:divBdr>
                    </w:div>
                    <w:div w:id="213975318">
                      <w:marLeft w:val="0"/>
                      <w:marRight w:val="0"/>
                      <w:marTop w:val="0"/>
                      <w:marBottom w:val="0"/>
                      <w:divBdr>
                        <w:top w:val="none" w:sz="0" w:space="0" w:color="auto"/>
                        <w:left w:val="none" w:sz="0" w:space="0" w:color="auto"/>
                        <w:bottom w:val="none" w:sz="0" w:space="0" w:color="auto"/>
                        <w:right w:val="none" w:sz="0" w:space="0" w:color="auto"/>
                      </w:divBdr>
                    </w:div>
                    <w:div w:id="555122272">
                      <w:marLeft w:val="0"/>
                      <w:marRight w:val="0"/>
                      <w:marTop w:val="0"/>
                      <w:marBottom w:val="0"/>
                      <w:divBdr>
                        <w:top w:val="none" w:sz="0" w:space="0" w:color="auto"/>
                        <w:left w:val="none" w:sz="0" w:space="0" w:color="auto"/>
                        <w:bottom w:val="none" w:sz="0" w:space="0" w:color="auto"/>
                        <w:right w:val="none" w:sz="0" w:space="0" w:color="auto"/>
                      </w:divBdr>
                    </w:div>
                    <w:div w:id="1210531342">
                      <w:marLeft w:val="0"/>
                      <w:marRight w:val="0"/>
                      <w:marTop w:val="0"/>
                      <w:marBottom w:val="0"/>
                      <w:divBdr>
                        <w:top w:val="none" w:sz="0" w:space="0" w:color="auto"/>
                        <w:left w:val="none" w:sz="0" w:space="0" w:color="auto"/>
                        <w:bottom w:val="none" w:sz="0" w:space="0" w:color="auto"/>
                        <w:right w:val="none" w:sz="0" w:space="0" w:color="auto"/>
                      </w:divBdr>
                    </w:div>
                    <w:div w:id="1188716287">
                      <w:marLeft w:val="0"/>
                      <w:marRight w:val="0"/>
                      <w:marTop w:val="0"/>
                      <w:marBottom w:val="0"/>
                      <w:divBdr>
                        <w:top w:val="none" w:sz="0" w:space="0" w:color="auto"/>
                        <w:left w:val="none" w:sz="0" w:space="0" w:color="auto"/>
                        <w:bottom w:val="none" w:sz="0" w:space="0" w:color="auto"/>
                        <w:right w:val="none" w:sz="0" w:space="0" w:color="auto"/>
                      </w:divBdr>
                    </w:div>
                    <w:div w:id="310865408">
                      <w:marLeft w:val="0"/>
                      <w:marRight w:val="0"/>
                      <w:marTop w:val="0"/>
                      <w:marBottom w:val="0"/>
                      <w:divBdr>
                        <w:top w:val="none" w:sz="0" w:space="0" w:color="auto"/>
                        <w:left w:val="none" w:sz="0" w:space="0" w:color="auto"/>
                        <w:bottom w:val="none" w:sz="0" w:space="0" w:color="auto"/>
                        <w:right w:val="none" w:sz="0" w:space="0" w:color="auto"/>
                      </w:divBdr>
                    </w:div>
                    <w:div w:id="6389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5474">
          <w:marLeft w:val="0"/>
          <w:marRight w:val="0"/>
          <w:marTop w:val="100"/>
          <w:marBottom w:val="100"/>
          <w:divBdr>
            <w:top w:val="none" w:sz="0" w:space="0" w:color="auto"/>
            <w:left w:val="none" w:sz="0" w:space="0" w:color="auto"/>
            <w:bottom w:val="none" w:sz="0" w:space="0" w:color="auto"/>
            <w:right w:val="none" w:sz="0" w:space="0" w:color="auto"/>
          </w:divBdr>
          <w:divsChild>
            <w:div w:id="701050206">
              <w:marLeft w:val="0"/>
              <w:marRight w:val="0"/>
              <w:marTop w:val="0"/>
              <w:marBottom w:val="0"/>
              <w:divBdr>
                <w:top w:val="none" w:sz="0" w:space="0" w:color="auto"/>
                <w:left w:val="none" w:sz="0" w:space="0" w:color="auto"/>
                <w:bottom w:val="none" w:sz="0" w:space="0" w:color="auto"/>
                <w:right w:val="none" w:sz="0" w:space="0" w:color="auto"/>
              </w:divBdr>
              <w:divsChild>
                <w:div w:id="109981070">
                  <w:marLeft w:val="0"/>
                  <w:marRight w:val="0"/>
                  <w:marTop w:val="0"/>
                  <w:marBottom w:val="0"/>
                  <w:divBdr>
                    <w:top w:val="none" w:sz="0" w:space="0" w:color="auto"/>
                    <w:left w:val="none" w:sz="0" w:space="0" w:color="auto"/>
                    <w:bottom w:val="none" w:sz="0" w:space="0" w:color="auto"/>
                    <w:right w:val="none" w:sz="0" w:space="0" w:color="auto"/>
                  </w:divBdr>
                </w:div>
              </w:divsChild>
            </w:div>
            <w:div w:id="1702821911">
              <w:marLeft w:val="0"/>
              <w:marRight w:val="0"/>
              <w:marTop w:val="0"/>
              <w:marBottom w:val="0"/>
              <w:divBdr>
                <w:top w:val="single" w:sz="6" w:space="0" w:color="DDDDDD"/>
                <w:left w:val="single" w:sz="6" w:space="0" w:color="DDDDDD"/>
                <w:bottom w:val="single" w:sz="6" w:space="0" w:color="DDDDDD"/>
                <w:right w:val="single" w:sz="6" w:space="0" w:color="DDDDDD"/>
              </w:divBdr>
              <w:divsChild>
                <w:div w:id="679432877">
                  <w:marLeft w:val="0"/>
                  <w:marRight w:val="0"/>
                  <w:marTop w:val="0"/>
                  <w:marBottom w:val="0"/>
                  <w:divBdr>
                    <w:top w:val="none" w:sz="0" w:space="0" w:color="auto"/>
                    <w:left w:val="none" w:sz="0" w:space="0" w:color="auto"/>
                    <w:bottom w:val="none" w:sz="0" w:space="0" w:color="auto"/>
                    <w:right w:val="none" w:sz="0" w:space="0" w:color="auto"/>
                  </w:divBdr>
                  <w:divsChild>
                    <w:div w:id="102388015">
                      <w:marLeft w:val="0"/>
                      <w:marRight w:val="0"/>
                      <w:marTop w:val="0"/>
                      <w:marBottom w:val="0"/>
                      <w:divBdr>
                        <w:top w:val="none" w:sz="0" w:space="0" w:color="auto"/>
                        <w:left w:val="none" w:sz="0" w:space="0" w:color="auto"/>
                        <w:bottom w:val="none" w:sz="0" w:space="0" w:color="auto"/>
                        <w:right w:val="none" w:sz="0" w:space="0" w:color="auto"/>
                      </w:divBdr>
                    </w:div>
                    <w:div w:id="640233769">
                      <w:marLeft w:val="0"/>
                      <w:marRight w:val="0"/>
                      <w:marTop w:val="0"/>
                      <w:marBottom w:val="0"/>
                      <w:divBdr>
                        <w:top w:val="none" w:sz="0" w:space="0" w:color="auto"/>
                        <w:left w:val="none" w:sz="0" w:space="0" w:color="auto"/>
                        <w:bottom w:val="none" w:sz="0" w:space="0" w:color="auto"/>
                        <w:right w:val="none" w:sz="0" w:space="0" w:color="auto"/>
                      </w:divBdr>
                    </w:div>
                    <w:div w:id="138887848">
                      <w:marLeft w:val="0"/>
                      <w:marRight w:val="0"/>
                      <w:marTop w:val="0"/>
                      <w:marBottom w:val="0"/>
                      <w:divBdr>
                        <w:top w:val="none" w:sz="0" w:space="0" w:color="auto"/>
                        <w:left w:val="none" w:sz="0" w:space="0" w:color="auto"/>
                        <w:bottom w:val="none" w:sz="0" w:space="0" w:color="auto"/>
                        <w:right w:val="none" w:sz="0" w:space="0" w:color="auto"/>
                      </w:divBdr>
                    </w:div>
                    <w:div w:id="1302274463">
                      <w:marLeft w:val="0"/>
                      <w:marRight w:val="0"/>
                      <w:marTop w:val="0"/>
                      <w:marBottom w:val="0"/>
                      <w:divBdr>
                        <w:top w:val="none" w:sz="0" w:space="0" w:color="auto"/>
                        <w:left w:val="none" w:sz="0" w:space="0" w:color="auto"/>
                        <w:bottom w:val="none" w:sz="0" w:space="0" w:color="auto"/>
                        <w:right w:val="none" w:sz="0" w:space="0" w:color="auto"/>
                      </w:divBdr>
                    </w:div>
                    <w:div w:id="1517117842">
                      <w:marLeft w:val="0"/>
                      <w:marRight w:val="0"/>
                      <w:marTop w:val="0"/>
                      <w:marBottom w:val="0"/>
                      <w:divBdr>
                        <w:top w:val="none" w:sz="0" w:space="0" w:color="auto"/>
                        <w:left w:val="none" w:sz="0" w:space="0" w:color="auto"/>
                        <w:bottom w:val="none" w:sz="0" w:space="0" w:color="auto"/>
                        <w:right w:val="none" w:sz="0" w:space="0" w:color="auto"/>
                      </w:divBdr>
                    </w:div>
                    <w:div w:id="9977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19851">
          <w:marLeft w:val="0"/>
          <w:marRight w:val="0"/>
          <w:marTop w:val="100"/>
          <w:marBottom w:val="100"/>
          <w:divBdr>
            <w:top w:val="none" w:sz="0" w:space="0" w:color="auto"/>
            <w:left w:val="none" w:sz="0" w:space="0" w:color="auto"/>
            <w:bottom w:val="none" w:sz="0" w:space="0" w:color="auto"/>
            <w:right w:val="none" w:sz="0" w:space="0" w:color="auto"/>
          </w:divBdr>
          <w:divsChild>
            <w:div w:id="1779912310">
              <w:marLeft w:val="0"/>
              <w:marRight w:val="0"/>
              <w:marTop w:val="0"/>
              <w:marBottom w:val="0"/>
              <w:divBdr>
                <w:top w:val="none" w:sz="0" w:space="0" w:color="auto"/>
                <w:left w:val="none" w:sz="0" w:space="0" w:color="auto"/>
                <w:bottom w:val="none" w:sz="0" w:space="0" w:color="auto"/>
                <w:right w:val="none" w:sz="0" w:space="0" w:color="auto"/>
              </w:divBdr>
              <w:divsChild>
                <w:div w:id="1008824244">
                  <w:marLeft w:val="0"/>
                  <w:marRight w:val="0"/>
                  <w:marTop w:val="0"/>
                  <w:marBottom w:val="0"/>
                  <w:divBdr>
                    <w:top w:val="none" w:sz="0" w:space="0" w:color="auto"/>
                    <w:left w:val="none" w:sz="0" w:space="0" w:color="auto"/>
                    <w:bottom w:val="none" w:sz="0" w:space="0" w:color="auto"/>
                    <w:right w:val="none" w:sz="0" w:space="0" w:color="auto"/>
                  </w:divBdr>
                </w:div>
              </w:divsChild>
            </w:div>
            <w:div w:id="317462027">
              <w:marLeft w:val="0"/>
              <w:marRight w:val="0"/>
              <w:marTop w:val="0"/>
              <w:marBottom w:val="0"/>
              <w:divBdr>
                <w:top w:val="single" w:sz="6" w:space="0" w:color="DDDDDD"/>
                <w:left w:val="single" w:sz="6" w:space="0" w:color="DDDDDD"/>
                <w:bottom w:val="single" w:sz="6" w:space="0" w:color="DDDDDD"/>
                <w:right w:val="single" w:sz="6" w:space="0" w:color="DDDDDD"/>
              </w:divBdr>
              <w:divsChild>
                <w:div w:id="1263757810">
                  <w:marLeft w:val="0"/>
                  <w:marRight w:val="0"/>
                  <w:marTop w:val="0"/>
                  <w:marBottom w:val="0"/>
                  <w:divBdr>
                    <w:top w:val="none" w:sz="0" w:space="0" w:color="auto"/>
                    <w:left w:val="none" w:sz="0" w:space="0" w:color="auto"/>
                    <w:bottom w:val="none" w:sz="0" w:space="0" w:color="auto"/>
                    <w:right w:val="none" w:sz="0" w:space="0" w:color="auto"/>
                  </w:divBdr>
                  <w:divsChild>
                    <w:div w:id="568612443">
                      <w:marLeft w:val="0"/>
                      <w:marRight w:val="0"/>
                      <w:marTop w:val="0"/>
                      <w:marBottom w:val="0"/>
                      <w:divBdr>
                        <w:top w:val="none" w:sz="0" w:space="0" w:color="auto"/>
                        <w:left w:val="none" w:sz="0" w:space="0" w:color="auto"/>
                        <w:bottom w:val="none" w:sz="0" w:space="0" w:color="auto"/>
                        <w:right w:val="none" w:sz="0" w:space="0" w:color="auto"/>
                      </w:divBdr>
                    </w:div>
                    <w:div w:id="1910992048">
                      <w:marLeft w:val="0"/>
                      <w:marRight w:val="0"/>
                      <w:marTop w:val="0"/>
                      <w:marBottom w:val="0"/>
                      <w:divBdr>
                        <w:top w:val="none" w:sz="0" w:space="0" w:color="auto"/>
                        <w:left w:val="none" w:sz="0" w:space="0" w:color="auto"/>
                        <w:bottom w:val="none" w:sz="0" w:space="0" w:color="auto"/>
                        <w:right w:val="none" w:sz="0" w:space="0" w:color="auto"/>
                      </w:divBdr>
                    </w:div>
                    <w:div w:id="1097360393">
                      <w:marLeft w:val="0"/>
                      <w:marRight w:val="0"/>
                      <w:marTop w:val="0"/>
                      <w:marBottom w:val="0"/>
                      <w:divBdr>
                        <w:top w:val="none" w:sz="0" w:space="0" w:color="auto"/>
                        <w:left w:val="none" w:sz="0" w:space="0" w:color="auto"/>
                        <w:bottom w:val="none" w:sz="0" w:space="0" w:color="auto"/>
                        <w:right w:val="none" w:sz="0" w:space="0" w:color="auto"/>
                      </w:divBdr>
                    </w:div>
                    <w:div w:id="1460875560">
                      <w:marLeft w:val="0"/>
                      <w:marRight w:val="0"/>
                      <w:marTop w:val="0"/>
                      <w:marBottom w:val="0"/>
                      <w:divBdr>
                        <w:top w:val="none" w:sz="0" w:space="0" w:color="auto"/>
                        <w:left w:val="none" w:sz="0" w:space="0" w:color="auto"/>
                        <w:bottom w:val="none" w:sz="0" w:space="0" w:color="auto"/>
                        <w:right w:val="none" w:sz="0" w:space="0" w:color="auto"/>
                      </w:divBdr>
                    </w:div>
                    <w:div w:id="1794857686">
                      <w:marLeft w:val="0"/>
                      <w:marRight w:val="0"/>
                      <w:marTop w:val="0"/>
                      <w:marBottom w:val="0"/>
                      <w:divBdr>
                        <w:top w:val="none" w:sz="0" w:space="0" w:color="auto"/>
                        <w:left w:val="none" w:sz="0" w:space="0" w:color="auto"/>
                        <w:bottom w:val="none" w:sz="0" w:space="0" w:color="auto"/>
                        <w:right w:val="none" w:sz="0" w:space="0" w:color="auto"/>
                      </w:divBdr>
                    </w:div>
                    <w:div w:id="1944458086">
                      <w:marLeft w:val="0"/>
                      <w:marRight w:val="0"/>
                      <w:marTop w:val="0"/>
                      <w:marBottom w:val="0"/>
                      <w:divBdr>
                        <w:top w:val="none" w:sz="0" w:space="0" w:color="auto"/>
                        <w:left w:val="none" w:sz="0" w:space="0" w:color="auto"/>
                        <w:bottom w:val="none" w:sz="0" w:space="0" w:color="auto"/>
                        <w:right w:val="none" w:sz="0" w:space="0" w:color="auto"/>
                      </w:divBdr>
                    </w:div>
                    <w:div w:id="1234312244">
                      <w:marLeft w:val="0"/>
                      <w:marRight w:val="0"/>
                      <w:marTop w:val="0"/>
                      <w:marBottom w:val="0"/>
                      <w:divBdr>
                        <w:top w:val="none" w:sz="0" w:space="0" w:color="auto"/>
                        <w:left w:val="none" w:sz="0" w:space="0" w:color="auto"/>
                        <w:bottom w:val="none" w:sz="0" w:space="0" w:color="auto"/>
                        <w:right w:val="none" w:sz="0" w:space="0" w:color="auto"/>
                      </w:divBdr>
                    </w:div>
                    <w:div w:id="1138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5575">
          <w:marLeft w:val="0"/>
          <w:marRight w:val="0"/>
          <w:marTop w:val="100"/>
          <w:marBottom w:val="100"/>
          <w:divBdr>
            <w:top w:val="none" w:sz="0" w:space="0" w:color="auto"/>
            <w:left w:val="none" w:sz="0" w:space="0" w:color="auto"/>
            <w:bottom w:val="none" w:sz="0" w:space="0" w:color="auto"/>
            <w:right w:val="none" w:sz="0" w:space="0" w:color="auto"/>
          </w:divBdr>
          <w:divsChild>
            <w:div w:id="391928227">
              <w:marLeft w:val="0"/>
              <w:marRight w:val="0"/>
              <w:marTop w:val="0"/>
              <w:marBottom w:val="0"/>
              <w:divBdr>
                <w:top w:val="none" w:sz="0" w:space="0" w:color="auto"/>
                <w:left w:val="none" w:sz="0" w:space="0" w:color="auto"/>
                <w:bottom w:val="none" w:sz="0" w:space="0" w:color="auto"/>
                <w:right w:val="none" w:sz="0" w:space="0" w:color="auto"/>
              </w:divBdr>
              <w:divsChild>
                <w:div w:id="328563825">
                  <w:marLeft w:val="0"/>
                  <w:marRight w:val="0"/>
                  <w:marTop w:val="0"/>
                  <w:marBottom w:val="0"/>
                  <w:divBdr>
                    <w:top w:val="none" w:sz="0" w:space="0" w:color="auto"/>
                    <w:left w:val="none" w:sz="0" w:space="0" w:color="auto"/>
                    <w:bottom w:val="none" w:sz="0" w:space="0" w:color="auto"/>
                    <w:right w:val="none" w:sz="0" w:space="0" w:color="auto"/>
                  </w:divBdr>
                </w:div>
              </w:divsChild>
            </w:div>
            <w:div w:id="1127091806">
              <w:marLeft w:val="0"/>
              <w:marRight w:val="0"/>
              <w:marTop w:val="0"/>
              <w:marBottom w:val="0"/>
              <w:divBdr>
                <w:top w:val="single" w:sz="6" w:space="0" w:color="DDDDDD"/>
                <w:left w:val="single" w:sz="6" w:space="0" w:color="DDDDDD"/>
                <w:bottom w:val="single" w:sz="6" w:space="0" w:color="DDDDDD"/>
                <w:right w:val="single" w:sz="6" w:space="0" w:color="DDDDDD"/>
              </w:divBdr>
              <w:divsChild>
                <w:div w:id="1957449135">
                  <w:marLeft w:val="0"/>
                  <w:marRight w:val="0"/>
                  <w:marTop w:val="0"/>
                  <w:marBottom w:val="0"/>
                  <w:divBdr>
                    <w:top w:val="none" w:sz="0" w:space="0" w:color="auto"/>
                    <w:left w:val="none" w:sz="0" w:space="0" w:color="auto"/>
                    <w:bottom w:val="none" w:sz="0" w:space="0" w:color="auto"/>
                    <w:right w:val="none" w:sz="0" w:space="0" w:color="auto"/>
                  </w:divBdr>
                  <w:divsChild>
                    <w:div w:id="1912344724">
                      <w:marLeft w:val="0"/>
                      <w:marRight w:val="0"/>
                      <w:marTop w:val="0"/>
                      <w:marBottom w:val="0"/>
                      <w:divBdr>
                        <w:top w:val="none" w:sz="0" w:space="0" w:color="auto"/>
                        <w:left w:val="none" w:sz="0" w:space="0" w:color="auto"/>
                        <w:bottom w:val="none" w:sz="0" w:space="0" w:color="auto"/>
                        <w:right w:val="none" w:sz="0" w:space="0" w:color="auto"/>
                      </w:divBdr>
                    </w:div>
                    <w:div w:id="348721932">
                      <w:marLeft w:val="0"/>
                      <w:marRight w:val="0"/>
                      <w:marTop w:val="0"/>
                      <w:marBottom w:val="0"/>
                      <w:divBdr>
                        <w:top w:val="none" w:sz="0" w:space="0" w:color="auto"/>
                        <w:left w:val="none" w:sz="0" w:space="0" w:color="auto"/>
                        <w:bottom w:val="none" w:sz="0" w:space="0" w:color="auto"/>
                        <w:right w:val="none" w:sz="0" w:space="0" w:color="auto"/>
                      </w:divBdr>
                    </w:div>
                    <w:div w:id="1409578865">
                      <w:marLeft w:val="0"/>
                      <w:marRight w:val="0"/>
                      <w:marTop w:val="0"/>
                      <w:marBottom w:val="0"/>
                      <w:divBdr>
                        <w:top w:val="none" w:sz="0" w:space="0" w:color="auto"/>
                        <w:left w:val="none" w:sz="0" w:space="0" w:color="auto"/>
                        <w:bottom w:val="none" w:sz="0" w:space="0" w:color="auto"/>
                        <w:right w:val="none" w:sz="0" w:space="0" w:color="auto"/>
                      </w:divBdr>
                    </w:div>
                    <w:div w:id="1145123977">
                      <w:marLeft w:val="0"/>
                      <w:marRight w:val="0"/>
                      <w:marTop w:val="0"/>
                      <w:marBottom w:val="0"/>
                      <w:divBdr>
                        <w:top w:val="none" w:sz="0" w:space="0" w:color="auto"/>
                        <w:left w:val="none" w:sz="0" w:space="0" w:color="auto"/>
                        <w:bottom w:val="none" w:sz="0" w:space="0" w:color="auto"/>
                        <w:right w:val="none" w:sz="0" w:space="0" w:color="auto"/>
                      </w:divBdr>
                    </w:div>
                    <w:div w:id="185408919">
                      <w:marLeft w:val="0"/>
                      <w:marRight w:val="0"/>
                      <w:marTop w:val="0"/>
                      <w:marBottom w:val="0"/>
                      <w:divBdr>
                        <w:top w:val="none" w:sz="0" w:space="0" w:color="auto"/>
                        <w:left w:val="none" w:sz="0" w:space="0" w:color="auto"/>
                        <w:bottom w:val="none" w:sz="0" w:space="0" w:color="auto"/>
                        <w:right w:val="none" w:sz="0" w:space="0" w:color="auto"/>
                      </w:divBdr>
                    </w:div>
                    <w:div w:id="8203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3944">
          <w:marLeft w:val="0"/>
          <w:marRight w:val="0"/>
          <w:marTop w:val="100"/>
          <w:marBottom w:val="100"/>
          <w:divBdr>
            <w:top w:val="none" w:sz="0" w:space="0" w:color="auto"/>
            <w:left w:val="none" w:sz="0" w:space="0" w:color="auto"/>
            <w:bottom w:val="none" w:sz="0" w:space="0" w:color="auto"/>
            <w:right w:val="none" w:sz="0" w:space="0" w:color="auto"/>
          </w:divBdr>
          <w:divsChild>
            <w:div w:id="1149634916">
              <w:marLeft w:val="0"/>
              <w:marRight w:val="0"/>
              <w:marTop w:val="0"/>
              <w:marBottom w:val="0"/>
              <w:divBdr>
                <w:top w:val="none" w:sz="0" w:space="0" w:color="auto"/>
                <w:left w:val="none" w:sz="0" w:space="0" w:color="auto"/>
                <w:bottom w:val="none" w:sz="0" w:space="0" w:color="auto"/>
                <w:right w:val="none" w:sz="0" w:space="0" w:color="auto"/>
              </w:divBdr>
              <w:divsChild>
                <w:div w:id="1433936703">
                  <w:marLeft w:val="0"/>
                  <w:marRight w:val="0"/>
                  <w:marTop w:val="0"/>
                  <w:marBottom w:val="0"/>
                  <w:divBdr>
                    <w:top w:val="none" w:sz="0" w:space="0" w:color="auto"/>
                    <w:left w:val="none" w:sz="0" w:space="0" w:color="auto"/>
                    <w:bottom w:val="none" w:sz="0" w:space="0" w:color="auto"/>
                    <w:right w:val="none" w:sz="0" w:space="0" w:color="auto"/>
                  </w:divBdr>
                </w:div>
              </w:divsChild>
            </w:div>
            <w:div w:id="385027376">
              <w:marLeft w:val="0"/>
              <w:marRight w:val="0"/>
              <w:marTop w:val="0"/>
              <w:marBottom w:val="0"/>
              <w:divBdr>
                <w:top w:val="single" w:sz="6" w:space="0" w:color="DDDDDD"/>
                <w:left w:val="single" w:sz="6" w:space="0" w:color="DDDDDD"/>
                <w:bottom w:val="single" w:sz="6" w:space="0" w:color="DDDDDD"/>
                <w:right w:val="single" w:sz="6" w:space="0" w:color="DDDDDD"/>
              </w:divBdr>
              <w:divsChild>
                <w:div w:id="1193299347">
                  <w:marLeft w:val="0"/>
                  <w:marRight w:val="0"/>
                  <w:marTop w:val="0"/>
                  <w:marBottom w:val="0"/>
                  <w:divBdr>
                    <w:top w:val="none" w:sz="0" w:space="0" w:color="auto"/>
                    <w:left w:val="none" w:sz="0" w:space="0" w:color="auto"/>
                    <w:bottom w:val="none" w:sz="0" w:space="0" w:color="auto"/>
                    <w:right w:val="none" w:sz="0" w:space="0" w:color="auto"/>
                  </w:divBdr>
                  <w:divsChild>
                    <w:div w:id="1414281364">
                      <w:marLeft w:val="0"/>
                      <w:marRight w:val="0"/>
                      <w:marTop w:val="0"/>
                      <w:marBottom w:val="0"/>
                      <w:divBdr>
                        <w:top w:val="none" w:sz="0" w:space="0" w:color="auto"/>
                        <w:left w:val="none" w:sz="0" w:space="0" w:color="auto"/>
                        <w:bottom w:val="none" w:sz="0" w:space="0" w:color="auto"/>
                        <w:right w:val="none" w:sz="0" w:space="0" w:color="auto"/>
                      </w:divBdr>
                    </w:div>
                    <w:div w:id="322975838">
                      <w:marLeft w:val="0"/>
                      <w:marRight w:val="0"/>
                      <w:marTop w:val="0"/>
                      <w:marBottom w:val="0"/>
                      <w:divBdr>
                        <w:top w:val="none" w:sz="0" w:space="0" w:color="auto"/>
                        <w:left w:val="none" w:sz="0" w:space="0" w:color="auto"/>
                        <w:bottom w:val="none" w:sz="0" w:space="0" w:color="auto"/>
                        <w:right w:val="none" w:sz="0" w:space="0" w:color="auto"/>
                      </w:divBdr>
                    </w:div>
                    <w:div w:id="2122798519">
                      <w:marLeft w:val="0"/>
                      <w:marRight w:val="0"/>
                      <w:marTop w:val="0"/>
                      <w:marBottom w:val="0"/>
                      <w:divBdr>
                        <w:top w:val="none" w:sz="0" w:space="0" w:color="auto"/>
                        <w:left w:val="none" w:sz="0" w:space="0" w:color="auto"/>
                        <w:bottom w:val="none" w:sz="0" w:space="0" w:color="auto"/>
                        <w:right w:val="none" w:sz="0" w:space="0" w:color="auto"/>
                      </w:divBdr>
                    </w:div>
                    <w:div w:id="1956204459">
                      <w:marLeft w:val="0"/>
                      <w:marRight w:val="0"/>
                      <w:marTop w:val="0"/>
                      <w:marBottom w:val="0"/>
                      <w:divBdr>
                        <w:top w:val="none" w:sz="0" w:space="0" w:color="auto"/>
                        <w:left w:val="none" w:sz="0" w:space="0" w:color="auto"/>
                        <w:bottom w:val="none" w:sz="0" w:space="0" w:color="auto"/>
                        <w:right w:val="none" w:sz="0" w:space="0" w:color="auto"/>
                      </w:divBdr>
                    </w:div>
                    <w:div w:id="1807817647">
                      <w:marLeft w:val="0"/>
                      <w:marRight w:val="0"/>
                      <w:marTop w:val="0"/>
                      <w:marBottom w:val="0"/>
                      <w:divBdr>
                        <w:top w:val="none" w:sz="0" w:space="0" w:color="auto"/>
                        <w:left w:val="none" w:sz="0" w:space="0" w:color="auto"/>
                        <w:bottom w:val="none" w:sz="0" w:space="0" w:color="auto"/>
                        <w:right w:val="none" w:sz="0" w:space="0" w:color="auto"/>
                      </w:divBdr>
                    </w:div>
                    <w:div w:id="337738298">
                      <w:marLeft w:val="0"/>
                      <w:marRight w:val="0"/>
                      <w:marTop w:val="0"/>
                      <w:marBottom w:val="0"/>
                      <w:divBdr>
                        <w:top w:val="none" w:sz="0" w:space="0" w:color="auto"/>
                        <w:left w:val="none" w:sz="0" w:space="0" w:color="auto"/>
                        <w:bottom w:val="none" w:sz="0" w:space="0" w:color="auto"/>
                        <w:right w:val="none" w:sz="0" w:space="0" w:color="auto"/>
                      </w:divBdr>
                    </w:div>
                    <w:div w:id="6876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4087">
          <w:marLeft w:val="0"/>
          <w:marRight w:val="0"/>
          <w:marTop w:val="100"/>
          <w:marBottom w:val="100"/>
          <w:divBdr>
            <w:top w:val="none" w:sz="0" w:space="0" w:color="auto"/>
            <w:left w:val="none" w:sz="0" w:space="0" w:color="auto"/>
            <w:bottom w:val="none" w:sz="0" w:space="0" w:color="auto"/>
            <w:right w:val="none" w:sz="0" w:space="0" w:color="auto"/>
          </w:divBdr>
          <w:divsChild>
            <w:div w:id="809902946">
              <w:marLeft w:val="0"/>
              <w:marRight w:val="0"/>
              <w:marTop w:val="0"/>
              <w:marBottom w:val="0"/>
              <w:divBdr>
                <w:top w:val="none" w:sz="0" w:space="0" w:color="auto"/>
                <w:left w:val="none" w:sz="0" w:space="0" w:color="auto"/>
                <w:bottom w:val="none" w:sz="0" w:space="0" w:color="auto"/>
                <w:right w:val="none" w:sz="0" w:space="0" w:color="auto"/>
              </w:divBdr>
              <w:divsChild>
                <w:div w:id="2099249737">
                  <w:marLeft w:val="0"/>
                  <w:marRight w:val="0"/>
                  <w:marTop w:val="0"/>
                  <w:marBottom w:val="0"/>
                  <w:divBdr>
                    <w:top w:val="none" w:sz="0" w:space="0" w:color="auto"/>
                    <w:left w:val="none" w:sz="0" w:space="0" w:color="auto"/>
                    <w:bottom w:val="none" w:sz="0" w:space="0" w:color="auto"/>
                    <w:right w:val="none" w:sz="0" w:space="0" w:color="auto"/>
                  </w:divBdr>
                </w:div>
              </w:divsChild>
            </w:div>
            <w:div w:id="1006592281">
              <w:marLeft w:val="0"/>
              <w:marRight w:val="0"/>
              <w:marTop w:val="0"/>
              <w:marBottom w:val="0"/>
              <w:divBdr>
                <w:top w:val="single" w:sz="6" w:space="0" w:color="DDDDDD"/>
                <w:left w:val="single" w:sz="6" w:space="0" w:color="DDDDDD"/>
                <w:bottom w:val="single" w:sz="6" w:space="0" w:color="DDDDDD"/>
                <w:right w:val="single" w:sz="6" w:space="0" w:color="DDDDDD"/>
              </w:divBdr>
              <w:divsChild>
                <w:div w:id="1957129822">
                  <w:marLeft w:val="0"/>
                  <w:marRight w:val="0"/>
                  <w:marTop w:val="0"/>
                  <w:marBottom w:val="0"/>
                  <w:divBdr>
                    <w:top w:val="none" w:sz="0" w:space="0" w:color="auto"/>
                    <w:left w:val="none" w:sz="0" w:space="0" w:color="auto"/>
                    <w:bottom w:val="none" w:sz="0" w:space="0" w:color="auto"/>
                    <w:right w:val="none" w:sz="0" w:space="0" w:color="auto"/>
                  </w:divBdr>
                  <w:divsChild>
                    <w:div w:id="1872064673">
                      <w:marLeft w:val="0"/>
                      <w:marRight w:val="0"/>
                      <w:marTop w:val="0"/>
                      <w:marBottom w:val="0"/>
                      <w:divBdr>
                        <w:top w:val="none" w:sz="0" w:space="0" w:color="auto"/>
                        <w:left w:val="none" w:sz="0" w:space="0" w:color="auto"/>
                        <w:bottom w:val="none" w:sz="0" w:space="0" w:color="auto"/>
                        <w:right w:val="none" w:sz="0" w:space="0" w:color="auto"/>
                      </w:divBdr>
                    </w:div>
                    <w:div w:id="2030912457">
                      <w:marLeft w:val="0"/>
                      <w:marRight w:val="0"/>
                      <w:marTop w:val="0"/>
                      <w:marBottom w:val="0"/>
                      <w:divBdr>
                        <w:top w:val="none" w:sz="0" w:space="0" w:color="auto"/>
                        <w:left w:val="none" w:sz="0" w:space="0" w:color="auto"/>
                        <w:bottom w:val="none" w:sz="0" w:space="0" w:color="auto"/>
                        <w:right w:val="none" w:sz="0" w:space="0" w:color="auto"/>
                      </w:divBdr>
                    </w:div>
                    <w:div w:id="589119518">
                      <w:marLeft w:val="0"/>
                      <w:marRight w:val="0"/>
                      <w:marTop w:val="0"/>
                      <w:marBottom w:val="0"/>
                      <w:divBdr>
                        <w:top w:val="none" w:sz="0" w:space="0" w:color="auto"/>
                        <w:left w:val="none" w:sz="0" w:space="0" w:color="auto"/>
                        <w:bottom w:val="none" w:sz="0" w:space="0" w:color="auto"/>
                        <w:right w:val="none" w:sz="0" w:space="0" w:color="auto"/>
                      </w:divBdr>
                    </w:div>
                    <w:div w:id="1683969304">
                      <w:marLeft w:val="0"/>
                      <w:marRight w:val="0"/>
                      <w:marTop w:val="0"/>
                      <w:marBottom w:val="0"/>
                      <w:divBdr>
                        <w:top w:val="none" w:sz="0" w:space="0" w:color="auto"/>
                        <w:left w:val="none" w:sz="0" w:space="0" w:color="auto"/>
                        <w:bottom w:val="none" w:sz="0" w:space="0" w:color="auto"/>
                        <w:right w:val="none" w:sz="0" w:space="0" w:color="auto"/>
                      </w:divBdr>
                    </w:div>
                    <w:div w:id="6951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644203">
      <w:bodyDiv w:val="1"/>
      <w:marLeft w:val="0"/>
      <w:marRight w:val="0"/>
      <w:marTop w:val="0"/>
      <w:marBottom w:val="0"/>
      <w:divBdr>
        <w:top w:val="none" w:sz="0" w:space="0" w:color="auto"/>
        <w:left w:val="none" w:sz="0" w:space="0" w:color="auto"/>
        <w:bottom w:val="none" w:sz="0" w:space="0" w:color="auto"/>
        <w:right w:val="none" w:sz="0" w:space="0" w:color="auto"/>
      </w:divBdr>
    </w:div>
    <w:div w:id="548342208">
      <w:bodyDiv w:val="1"/>
      <w:marLeft w:val="0"/>
      <w:marRight w:val="0"/>
      <w:marTop w:val="0"/>
      <w:marBottom w:val="0"/>
      <w:divBdr>
        <w:top w:val="none" w:sz="0" w:space="0" w:color="auto"/>
        <w:left w:val="none" w:sz="0" w:space="0" w:color="auto"/>
        <w:bottom w:val="none" w:sz="0" w:space="0" w:color="auto"/>
        <w:right w:val="none" w:sz="0" w:space="0" w:color="auto"/>
      </w:divBdr>
    </w:div>
    <w:div w:id="557060728">
      <w:bodyDiv w:val="1"/>
      <w:marLeft w:val="0"/>
      <w:marRight w:val="0"/>
      <w:marTop w:val="0"/>
      <w:marBottom w:val="0"/>
      <w:divBdr>
        <w:top w:val="none" w:sz="0" w:space="0" w:color="auto"/>
        <w:left w:val="none" w:sz="0" w:space="0" w:color="auto"/>
        <w:bottom w:val="none" w:sz="0" w:space="0" w:color="auto"/>
        <w:right w:val="none" w:sz="0" w:space="0" w:color="auto"/>
      </w:divBdr>
    </w:div>
    <w:div w:id="560480073">
      <w:bodyDiv w:val="1"/>
      <w:marLeft w:val="0"/>
      <w:marRight w:val="0"/>
      <w:marTop w:val="0"/>
      <w:marBottom w:val="0"/>
      <w:divBdr>
        <w:top w:val="none" w:sz="0" w:space="0" w:color="auto"/>
        <w:left w:val="none" w:sz="0" w:space="0" w:color="auto"/>
        <w:bottom w:val="none" w:sz="0" w:space="0" w:color="auto"/>
        <w:right w:val="none" w:sz="0" w:space="0" w:color="auto"/>
      </w:divBdr>
    </w:div>
    <w:div w:id="563102646">
      <w:bodyDiv w:val="1"/>
      <w:marLeft w:val="0"/>
      <w:marRight w:val="0"/>
      <w:marTop w:val="0"/>
      <w:marBottom w:val="0"/>
      <w:divBdr>
        <w:top w:val="none" w:sz="0" w:space="0" w:color="auto"/>
        <w:left w:val="none" w:sz="0" w:space="0" w:color="auto"/>
        <w:bottom w:val="none" w:sz="0" w:space="0" w:color="auto"/>
        <w:right w:val="none" w:sz="0" w:space="0" w:color="auto"/>
      </w:divBdr>
    </w:div>
    <w:div w:id="563955937">
      <w:bodyDiv w:val="1"/>
      <w:marLeft w:val="0"/>
      <w:marRight w:val="0"/>
      <w:marTop w:val="0"/>
      <w:marBottom w:val="0"/>
      <w:divBdr>
        <w:top w:val="none" w:sz="0" w:space="0" w:color="auto"/>
        <w:left w:val="none" w:sz="0" w:space="0" w:color="auto"/>
        <w:bottom w:val="none" w:sz="0" w:space="0" w:color="auto"/>
        <w:right w:val="none" w:sz="0" w:space="0" w:color="auto"/>
      </w:divBdr>
      <w:divsChild>
        <w:div w:id="1951624235">
          <w:marLeft w:val="0"/>
          <w:marRight w:val="0"/>
          <w:marTop w:val="100"/>
          <w:marBottom w:val="100"/>
          <w:divBdr>
            <w:top w:val="none" w:sz="0" w:space="0" w:color="auto"/>
            <w:left w:val="none" w:sz="0" w:space="0" w:color="auto"/>
            <w:bottom w:val="none" w:sz="0" w:space="0" w:color="auto"/>
            <w:right w:val="none" w:sz="0" w:space="0" w:color="auto"/>
          </w:divBdr>
          <w:divsChild>
            <w:div w:id="1512256088">
              <w:marLeft w:val="0"/>
              <w:marRight w:val="0"/>
              <w:marTop w:val="0"/>
              <w:marBottom w:val="0"/>
              <w:divBdr>
                <w:top w:val="single" w:sz="6" w:space="0" w:color="DDDDDD"/>
                <w:left w:val="single" w:sz="6" w:space="0" w:color="DDDDDD"/>
                <w:bottom w:val="single" w:sz="6" w:space="0" w:color="DDDDDD"/>
                <w:right w:val="single" w:sz="6" w:space="0" w:color="DDDDDD"/>
              </w:divBdr>
              <w:divsChild>
                <w:div w:id="1935356330">
                  <w:marLeft w:val="0"/>
                  <w:marRight w:val="0"/>
                  <w:marTop w:val="0"/>
                  <w:marBottom w:val="0"/>
                  <w:divBdr>
                    <w:top w:val="none" w:sz="0" w:space="0" w:color="auto"/>
                    <w:left w:val="none" w:sz="0" w:space="0" w:color="auto"/>
                    <w:bottom w:val="none" w:sz="0" w:space="0" w:color="auto"/>
                    <w:right w:val="none" w:sz="0" w:space="0" w:color="auto"/>
                  </w:divBdr>
                  <w:divsChild>
                    <w:div w:id="570310668">
                      <w:marLeft w:val="0"/>
                      <w:marRight w:val="0"/>
                      <w:marTop w:val="0"/>
                      <w:marBottom w:val="0"/>
                      <w:divBdr>
                        <w:top w:val="none" w:sz="0" w:space="0" w:color="auto"/>
                        <w:left w:val="none" w:sz="0" w:space="0" w:color="auto"/>
                        <w:bottom w:val="none" w:sz="0" w:space="0" w:color="auto"/>
                        <w:right w:val="none" w:sz="0" w:space="0" w:color="auto"/>
                      </w:divBdr>
                    </w:div>
                    <w:div w:id="823666049">
                      <w:marLeft w:val="0"/>
                      <w:marRight w:val="0"/>
                      <w:marTop w:val="0"/>
                      <w:marBottom w:val="0"/>
                      <w:divBdr>
                        <w:top w:val="none" w:sz="0" w:space="0" w:color="auto"/>
                        <w:left w:val="none" w:sz="0" w:space="0" w:color="auto"/>
                        <w:bottom w:val="none" w:sz="0" w:space="0" w:color="auto"/>
                        <w:right w:val="none" w:sz="0" w:space="0" w:color="auto"/>
                      </w:divBdr>
                    </w:div>
                    <w:div w:id="1363827357">
                      <w:marLeft w:val="0"/>
                      <w:marRight w:val="0"/>
                      <w:marTop w:val="0"/>
                      <w:marBottom w:val="0"/>
                      <w:divBdr>
                        <w:top w:val="none" w:sz="0" w:space="0" w:color="auto"/>
                        <w:left w:val="none" w:sz="0" w:space="0" w:color="auto"/>
                        <w:bottom w:val="none" w:sz="0" w:space="0" w:color="auto"/>
                        <w:right w:val="none" w:sz="0" w:space="0" w:color="auto"/>
                      </w:divBdr>
                    </w:div>
                    <w:div w:id="1432625297">
                      <w:marLeft w:val="0"/>
                      <w:marRight w:val="0"/>
                      <w:marTop w:val="0"/>
                      <w:marBottom w:val="0"/>
                      <w:divBdr>
                        <w:top w:val="none" w:sz="0" w:space="0" w:color="auto"/>
                        <w:left w:val="none" w:sz="0" w:space="0" w:color="auto"/>
                        <w:bottom w:val="none" w:sz="0" w:space="0" w:color="auto"/>
                        <w:right w:val="none" w:sz="0" w:space="0" w:color="auto"/>
                      </w:divBdr>
                    </w:div>
                    <w:div w:id="21020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243078">
          <w:marLeft w:val="0"/>
          <w:marRight w:val="0"/>
          <w:marTop w:val="100"/>
          <w:marBottom w:val="100"/>
          <w:divBdr>
            <w:top w:val="none" w:sz="0" w:space="0" w:color="auto"/>
            <w:left w:val="none" w:sz="0" w:space="0" w:color="auto"/>
            <w:bottom w:val="none" w:sz="0" w:space="0" w:color="auto"/>
            <w:right w:val="none" w:sz="0" w:space="0" w:color="auto"/>
          </w:divBdr>
          <w:divsChild>
            <w:div w:id="1540583061">
              <w:marLeft w:val="0"/>
              <w:marRight w:val="0"/>
              <w:marTop w:val="0"/>
              <w:marBottom w:val="0"/>
              <w:divBdr>
                <w:top w:val="none" w:sz="0" w:space="0" w:color="auto"/>
                <w:left w:val="none" w:sz="0" w:space="0" w:color="auto"/>
                <w:bottom w:val="none" w:sz="0" w:space="0" w:color="auto"/>
                <w:right w:val="none" w:sz="0" w:space="0" w:color="auto"/>
              </w:divBdr>
              <w:divsChild>
                <w:div w:id="1281692115">
                  <w:marLeft w:val="0"/>
                  <w:marRight w:val="0"/>
                  <w:marTop w:val="0"/>
                  <w:marBottom w:val="0"/>
                  <w:divBdr>
                    <w:top w:val="none" w:sz="0" w:space="0" w:color="auto"/>
                    <w:left w:val="none" w:sz="0" w:space="0" w:color="auto"/>
                    <w:bottom w:val="none" w:sz="0" w:space="0" w:color="auto"/>
                    <w:right w:val="none" w:sz="0" w:space="0" w:color="auto"/>
                  </w:divBdr>
                </w:div>
              </w:divsChild>
            </w:div>
            <w:div w:id="1311666002">
              <w:marLeft w:val="0"/>
              <w:marRight w:val="0"/>
              <w:marTop w:val="0"/>
              <w:marBottom w:val="0"/>
              <w:divBdr>
                <w:top w:val="single" w:sz="6" w:space="0" w:color="DDDDDD"/>
                <w:left w:val="single" w:sz="6" w:space="0" w:color="DDDDDD"/>
                <w:bottom w:val="single" w:sz="6" w:space="0" w:color="DDDDDD"/>
                <w:right w:val="single" w:sz="6" w:space="0" w:color="DDDDDD"/>
              </w:divBdr>
              <w:divsChild>
                <w:div w:id="211620107">
                  <w:marLeft w:val="0"/>
                  <w:marRight w:val="0"/>
                  <w:marTop w:val="0"/>
                  <w:marBottom w:val="0"/>
                  <w:divBdr>
                    <w:top w:val="none" w:sz="0" w:space="0" w:color="auto"/>
                    <w:left w:val="none" w:sz="0" w:space="0" w:color="auto"/>
                    <w:bottom w:val="none" w:sz="0" w:space="0" w:color="auto"/>
                    <w:right w:val="none" w:sz="0" w:space="0" w:color="auto"/>
                  </w:divBdr>
                  <w:divsChild>
                    <w:div w:id="1974559075">
                      <w:marLeft w:val="0"/>
                      <w:marRight w:val="0"/>
                      <w:marTop w:val="0"/>
                      <w:marBottom w:val="0"/>
                      <w:divBdr>
                        <w:top w:val="none" w:sz="0" w:space="0" w:color="auto"/>
                        <w:left w:val="none" w:sz="0" w:space="0" w:color="auto"/>
                        <w:bottom w:val="none" w:sz="0" w:space="0" w:color="auto"/>
                        <w:right w:val="none" w:sz="0" w:space="0" w:color="auto"/>
                      </w:divBdr>
                    </w:div>
                    <w:div w:id="1009871007">
                      <w:marLeft w:val="0"/>
                      <w:marRight w:val="0"/>
                      <w:marTop w:val="0"/>
                      <w:marBottom w:val="0"/>
                      <w:divBdr>
                        <w:top w:val="none" w:sz="0" w:space="0" w:color="auto"/>
                        <w:left w:val="none" w:sz="0" w:space="0" w:color="auto"/>
                        <w:bottom w:val="none" w:sz="0" w:space="0" w:color="auto"/>
                        <w:right w:val="none" w:sz="0" w:space="0" w:color="auto"/>
                      </w:divBdr>
                    </w:div>
                    <w:div w:id="981736318">
                      <w:marLeft w:val="0"/>
                      <w:marRight w:val="0"/>
                      <w:marTop w:val="0"/>
                      <w:marBottom w:val="0"/>
                      <w:divBdr>
                        <w:top w:val="none" w:sz="0" w:space="0" w:color="auto"/>
                        <w:left w:val="none" w:sz="0" w:space="0" w:color="auto"/>
                        <w:bottom w:val="none" w:sz="0" w:space="0" w:color="auto"/>
                        <w:right w:val="none" w:sz="0" w:space="0" w:color="auto"/>
                      </w:divBdr>
                    </w:div>
                    <w:div w:id="878051705">
                      <w:marLeft w:val="0"/>
                      <w:marRight w:val="0"/>
                      <w:marTop w:val="0"/>
                      <w:marBottom w:val="0"/>
                      <w:divBdr>
                        <w:top w:val="none" w:sz="0" w:space="0" w:color="auto"/>
                        <w:left w:val="none" w:sz="0" w:space="0" w:color="auto"/>
                        <w:bottom w:val="none" w:sz="0" w:space="0" w:color="auto"/>
                        <w:right w:val="none" w:sz="0" w:space="0" w:color="auto"/>
                      </w:divBdr>
                    </w:div>
                    <w:div w:id="2017417264">
                      <w:marLeft w:val="0"/>
                      <w:marRight w:val="0"/>
                      <w:marTop w:val="0"/>
                      <w:marBottom w:val="0"/>
                      <w:divBdr>
                        <w:top w:val="none" w:sz="0" w:space="0" w:color="auto"/>
                        <w:left w:val="none" w:sz="0" w:space="0" w:color="auto"/>
                        <w:bottom w:val="none" w:sz="0" w:space="0" w:color="auto"/>
                        <w:right w:val="none" w:sz="0" w:space="0" w:color="auto"/>
                      </w:divBdr>
                    </w:div>
                    <w:div w:id="1335377978">
                      <w:marLeft w:val="0"/>
                      <w:marRight w:val="0"/>
                      <w:marTop w:val="0"/>
                      <w:marBottom w:val="0"/>
                      <w:divBdr>
                        <w:top w:val="none" w:sz="0" w:space="0" w:color="auto"/>
                        <w:left w:val="none" w:sz="0" w:space="0" w:color="auto"/>
                        <w:bottom w:val="none" w:sz="0" w:space="0" w:color="auto"/>
                        <w:right w:val="none" w:sz="0" w:space="0" w:color="auto"/>
                      </w:divBdr>
                    </w:div>
                    <w:div w:id="4771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30030">
          <w:marLeft w:val="0"/>
          <w:marRight w:val="0"/>
          <w:marTop w:val="100"/>
          <w:marBottom w:val="100"/>
          <w:divBdr>
            <w:top w:val="none" w:sz="0" w:space="0" w:color="auto"/>
            <w:left w:val="none" w:sz="0" w:space="0" w:color="auto"/>
            <w:bottom w:val="none" w:sz="0" w:space="0" w:color="auto"/>
            <w:right w:val="none" w:sz="0" w:space="0" w:color="auto"/>
          </w:divBdr>
          <w:divsChild>
            <w:div w:id="2031948428">
              <w:marLeft w:val="0"/>
              <w:marRight w:val="0"/>
              <w:marTop w:val="0"/>
              <w:marBottom w:val="0"/>
              <w:divBdr>
                <w:top w:val="none" w:sz="0" w:space="0" w:color="auto"/>
                <w:left w:val="none" w:sz="0" w:space="0" w:color="auto"/>
                <w:bottom w:val="none" w:sz="0" w:space="0" w:color="auto"/>
                <w:right w:val="none" w:sz="0" w:space="0" w:color="auto"/>
              </w:divBdr>
              <w:divsChild>
                <w:div w:id="1295408564">
                  <w:marLeft w:val="0"/>
                  <w:marRight w:val="0"/>
                  <w:marTop w:val="0"/>
                  <w:marBottom w:val="0"/>
                  <w:divBdr>
                    <w:top w:val="none" w:sz="0" w:space="0" w:color="auto"/>
                    <w:left w:val="none" w:sz="0" w:space="0" w:color="auto"/>
                    <w:bottom w:val="none" w:sz="0" w:space="0" w:color="auto"/>
                    <w:right w:val="none" w:sz="0" w:space="0" w:color="auto"/>
                  </w:divBdr>
                </w:div>
              </w:divsChild>
            </w:div>
            <w:div w:id="777870998">
              <w:marLeft w:val="0"/>
              <w:marRight w:val="0"/>
              <w:marTop w:val="0"/>
              <w:marBottom w:val="0"/>
              <w:divBdr>
                <w:top w:val="single" w:sz="6" w:space="0" w:color="DDDDDD"/>
                <w:left w:val="single" w:sz="6" w:space="0" w:color="DDDDDD"/>
                <w:bottom w:val="single" w:sz="6" w:space="0" w:color="DDDDDD"/>
                <w:right w:val="single" w:sz="6" w:space="0" w:color="DDDDDD"/>
              </w:divBdr>
              <w:divsChild>
                <w:div w:id="1360014434">
                  <w:marLeft w:val="0"/>
                  <w:marRight w:val="0"/>
                  <w:marTop w:val="0"/>
                  <w:marBottom w:val="0"/>
                  <w:divBdr>
                    <w:top w:val="none" w:sz="0" w:space="0" w:color="auto"/>
                    <w:left w:val="none" w:sz="0" w:space="0" w:color="auto"/>
                    <w:bottom w:val="none" w:sz="0" w:space="0" w:color="auto"/>
                    <w:right w:val="none" w:sz="0" w:space="0" w:color="auto"/>
                  </w:divBdr>
                  <w:divsChild>
                    <w:div w:id="148717165">
                      <w:marLeft w:val="0"/>
                      <w:marRight w:val="0"/>
                      <w:marTop w:val="0"/>
                      <w:marBottom w:val="0"/>
                      <w:divBdr>
                        <w:top w:val="none" w:sz="0" w:space="0" w:color="auto"/>
                        <w:left w:val="none" w:sz="0" w:space="0" w:color="auto"/>
                        <w:bottom w:val="none" w:sz="0" w:space="0" w:color="auto"/>
                        <w:right w:val="none" w:sz="0" w:space="0" w:color="auto"/>
                      </w:divBdr>
                    </w:div>
                    <w:div w:id="1943219191">
                      <w:marLeft w:val="0"/>
                      <w:marRight w:val="0"/>
                      <w:marTop w:val="0"/>
                      <w:marBottom w:val="0"/>
                      <w:divBdr>
                        <w:top w:val="none" w:sz="0" w:space="0" w:color="auto"/>
                        <w:left w:val="none" w:sz="0" w:space="0" w:color="auto"/>
                        <w:bottom w:val="none" w:sz="0" w:space="0" w:color="auto"/>
                        <w:right w:val="none" w:sz="0" w:space="0" w:color="auto"/>
                      </w:divBdr>
                    </w:div>
                    <w:div w:id="754086373">
                      <w:marLeft w:val="0"/>
                      <w:marRight w:val="0"/>
                      <w:marTop w:val="0"/>
                      <w:marBottom w:val="0"/>
                      <w:divBdr>
                        <w:top w:val="none" w:sz="0" w:space="0" w:color="auto"/>
                        <w:left w:val="none" w:sz="0" w:space="0" w:color="auto"/>
                        <w:bottom w:val="none" w:sz="0" w:space="0" w:color="auto"/>
                        <w:right w:val="none" w:sz="0" w:space="0" w:color="auto"/>
                      </w:divBdr>
                    </w:div>
                    <w:div w:id="2111899156">
                      <w:marLeft w:val="0"/>
                      <w:marRight w:val="0"/>
                      <w:marTop w:val="0"/>
                      <w:marBottom w:val="0"/>
                      <w:divBdr>
                        <w:top w:val="none" w:sz="0" w:space="0" w:color="auto"/>
                        <w:left w:val="none" w:sz="0" w:space="0" w:color="auto"/>
                        <w:bottom w:val="none" w:sz="0" w:space="0" w:color="auto"/>
                        <w:right w:val="none" w:sz="0" w:space="0" w:color="auto"/>
                      </w:divBdr>
                    </w:div>
                    <w:div w:id="1061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93492">
          <w:marLeft w:val="0"/>
          <w:marRight w:val="0"/>
          <w:marTop w:val="100"/>
          <w:marBottom w:val="100"/>
          <w:divBdr>
            <w:top w:val="none" w:sz="0" w:space="0" w:color="auto"/>
            <w:left w:val="none" w:sz="0" w:space="0" w:color="auto"/>
            <w:bottom w:val="none" w:sz="0" w:space="0" w:color="auto"/>
            <w:right w:val="none" w:sz="0" w:space="0" w:color="auto"/>
          </w:divBdr>
          <w:divsChild>
            <w:div w:id="1877235461">
              <w:marLeft w:val="0"/>
              <w:marRight w:val="0"/>
              <w:marTop w:val="0"/>
              <w:marBottom w:val="0"/>
              <w:divBdr>
                <w:top w:val="none" w:sz="0" w:space="0" w:color="auto"/>
                <w:left w:val="none" w:sz="0" w:space="0" w:color="auto"/>
                <w:bottom w:val="none" w:sz="0" w:space="0" w:color="auto"/>
                <w:right w:val="none" w:sz="0" w:space="0" w:color="auto"/>
              </w:divBdr>
              <w:divsChild>
                <w:div w:id="1900706857">
                  <w:marLeft w:val="0"/>
                  <w:marRight w:val="0"/>
                  <w:marTop w:val="0"/>
                  <w:marBottom w:val="0"/>
                  <w:divBdr>
                    <w:top w:val="none" w:sz="0" w:space="0" w:color="auto"/>
                    <w:left w:val="none" w:sz="0" w:space="0" w:color="auto"/>
                    <w:bottom w:val="none" w:sz="0" w:space="0" w:color="auto"/>
                    <w:right w:val="none" w:sz="0" w:space="0" w:color="auto"/>
                  </w:divBdr>
                </w:div>
              </w:divsChild>
            </w:div>
            <w:div w:id="1874070926">
              <w:marLeft w:val="0"/>
              <w:marRight w:val="0"/>
              <w:marTop w:val="0"/>
              <w:marBottom w:val="0"/>
              <w:divBdr>
                <w:top w:val="single" w:sz="6" w:space="0" w:color="DDDDDD"/>
                <w:left w:val="single" w:sz="6" w:space="0" w:color="DDDDDD"/>
                <w:bottom w:val="single" w:sz="6" w:space="0" w:color="DDDDDD"/>
                <w:right w:val="single" w:sz="6" w:space="0" w:color="DDDDDD"/>
              </w:divBdr>
              <w:divsChild>
                <w:div w:id="1153369952">
                  <w:marLeft w:val="0"/>
                  <w:marRight w:val="0"/>
                  <w:marTop w:val="0"/>
                  <w:marBottom w:val="0"/>
                  <w:divBdr>
                    <w:top w:val="none" w:sz="0" w:space="0" w:color="auto"/>
                    <w:left w:val="none" w:sz="0" w:space="0" w:color="auto"/>
                    <w:bottom w:val="none" w:sz="0" w:space="0" w:color="auto"/>
                    <w:right w:val="none" w:sz="0" w:space="0" w:color="auto"/>
                  </w:divBdr>
                  <w:divsChild>
                    <w:div w:id="2111584797">
                      <w:marLeft w:val="0"/>
                      <w:marRight w:val="0"/>
                      <w:marTop w:val="0"/>
                      <w:marBottom w:val="0"/>
                      <w:divBdr>
                        <w:top w:val="none" w:sz="0" w:space="0" w:color="auto"/>
                        <w:left w:val="none" w:sz="0" w:space="0" w:color="auto"/>
                        <w:bottom w:val="none" w:sz="0" w:space="0" w:color="auto"/>
                        <w:right w:val="none" w:sz="0" w:space="0" w:color="auto"/>
                      </w:divBdr>
                    </w:div>
                    <w:div w:id="370881212">
                      <w:marLeft w:val="0"/>
                      <w:marRight w:val="0"/>
                      <w:marTop w:val="0"/>
                      <w:marBottom w:val="0"/>
                      <w:divBdr>
                        <w:top w:val="none" w:sz="0" w:space="0" w:color="auto"/>
                        <w:left w:val="none" w:sz="0" w:space="0" w:color="auto"/>
                        <w:bottom w:val="none" w:sz="0" w:space="0" w:color="auto"/>
                        <w:right w:val="none" w:sz="0" w:space="0" w:color="auto"/>
                      </w:divBdr>
                    </w:div>
                    <w:div w:id="2065329017">
                      <w:marLeft w:val="0"/>
                      <w:marRight w:val="0"/>
                      <w:marTop w:val="0"/>
                      <w:marBottom w:val="0"/>
                      <w:divBdr>
                        <w:top w:val="none" w:sz="0" w:space="0" w:color="auto"/>
                        <w:left w:val="none" w:sz="0" w:space="0" w:color="auto"/>
                        <w:bottom w:val="none" w:sz="0" w:space="0" w:color="auto"/>
                        <w:right w:val="none" w:sz="0" w:space="0" w:color="auto"/>
                      </w:divBdr>
                    </w:div>
                    <w:div w:id="697779493">
                      <w:marLeft w:val="0"/>
                      <w:marRight w:val="0"/>
                      <w:marTop w:val="0"/>
                      <w:marBottom w:val="0"/>
                      <w:divBdr>
                        <w:top w:val="none" w:sz="0" w:space="0" w:color="auto"/>
                        <w:left w:val="none" w:sz="0" w:space="0" w:color="auto"/>
                        <w:bottom w:val="none" w:sz="0" w:space="0" w:color="auto"/>
                        <w:right w:val="none" w:sz="0" w:space="0" w:color="auto"/>
                      </w:divBdr>
                    </w:div>
                    <w:div w:id="7360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33991">
          <w:marLeft w:val="0"/>
          <w:marRight w:val="0"/>
          <w:marTop w:val="100"/>
          <w:marBottom w:val="100"/>
          <w:divBdr>
            <w:top w:val="none" w:sz="0" w:space="0" w:color="auto"/>
            <w:left w:val="none" w:sz="0" w:space="0" w:color="auto"/>
            <w:bottom w:val="none" w:sz="0" w:space="0" w:color="auto"/>
            <w:right w:val="none" w:sz="0" w:space="0" w:color="auto"/>
          </w:divBdr>
          <w:divsChild>
            <w:div w:id="170418535">
              <w:marLeft w:val="0"/>
              <w:marRight w:val="0"/>
              <w:marTop w:val="0"/>
              <w:marBottom w:val="0"/>
              <w:divBdr>
                <w:top w:val="none" w:sz="0" w:space="0" w:color="auto"/>
                <w:left w:val="none" w:sz="0" w:space="0" w:color="auto"/>
                <w:bottom w:val="none" w:sz="0" w:space="0" w:color="auto"/>
                <w:right w:val="none" w:sz="0" w:space="0" w:color="auto"/>
              </w:divBdr>
              <w:divsChild>
                <w:div w:id="273943273">
                  <w:marLeft w:val="0"/>
                  <w:marRight w:val="0"/>
                  <w:marTop w:val="0"/>
                  <w:marBottom w:val="0"/>
                  <w:divBdr>
                    <w:top w:val="none" w:sz="0" w:space="0" w:color="auto"/>
                    <w:left w:val="none" w:sz="0" w:space="0" w:color="auto"/>
                    <w:bottom w:val="none" w:sz="0" w:space="0" w:color="auto"/>
                    <w:right w:val="none" w:sz="0" w:space="0" w:color="auto"/>
                  </w:divBdr>
                </w:div>
              </w:divsChild>
            </w:div>
            <w:div w:id="758329280">
              <w:marLeft w:val="0"/>
              <w:marRight w:val="0"/>
              <w:marTop w:val="0"/>
              <w:marBottom w:val="0"/>
              <w:divBdr>
                <w:top w:val="single" w:sz="6" w:space="0" w:color="DDDDDD"/>
                <w:left w:val="single" w:sz="6" w:space="0" w:color="DDDDDD"/>
                <w:bottom w:val="single" w:sz="6" w:space="0" w:color="DDDDDD"/>
                <w:right w:val="single" w:sz="6" w:space="0" w:color="DDDDDD"/>
              </w:divBdr>
              <w:divsChild>
                <w:div w:id="436607606">
                  <w:marLeft w:val="0"/>
                  <w:marRight w:val="0"/>
                  <w:marTop w:val="0"/>
                  <w:marBottom w:val="0"/>
                  <w:divBdr>
                    <w:top w:val="none" w:sz="0" w:space="0" w:color="auto"/>
                    <w:left w:val="none" w:sz="0" w:space="0" w:color="auto"/>
                    <w:bottom w:val="none" w:sz="0" w:space="0" w:color="auto"/>
                    <w:right w:val="none" w:sz="0" w:space="0" w:color="auto"/>
                  </w:divBdr>
                  <w:divsChild>
                    <w:div w:id="1609502101">
                      <w:marLeft w:val="0"/>
                      <w:marRight w:val="0"/>
                      <w:marTop w:val="0"/>
                      <w:marBottom w:val="0"/>
                      <w:divBdr>
                        <w:top w:val="none" w:sz="0" w:space="0" w:color="auto"/>
                        <w:left w:val="none" w:sz="0" w:space="0" w:color="auto"/>
                        <w:bottom w:val="none" w:sz="0" w:space="0" w:color="auto"/>
                        <w:right w:val="none" w:sz="0" w:space="0" w:color="auto"/>
                      </w:divBdr>
                    </w:div>
                    <w:div w:id="559948054">
                      <w:marLeft w:val="0"/>
                      <w:marRight w:val="0"/>
                      <w:marTop w:val="0"/>
                      <w:marBottom w:val="0"/>
                      <w:divBdr>
                        <w:top w:val="none" w:sz="0" w:space="0" w:color="auto"/>
                        <w:left w:val="none" w:sz="0" w:space="0" w:color="auto"/>
                        <w:bottom w:val="none" w:sz="0" w:space="0" w:color="auto"/>
                        <w:right w:val="none" w:sz="0" w:space="0" w:color="auto"/>
                      </w:divBdr>
                    </w:div>
                    <w:div w:id="1568882806">
                      <w:marLeft w:val="0"/>
                      <w:marRight w:val="0"/>
                      <w:marTop w:val="0"/>
                      <w:marBottom w:val="0"/>
                      <w:divBdr>
                        <w:top w:val="none" w:sz="0" w:space="0" w:color="auto"/>
                        <w:left w:val="none" w:sz="0" w:space="0" w:color="auto"/>
                        <w:bottom w:val="none" w:sz="0" w:space="0" w:color="auto"/>
                        <w:right w:val="none" w:sz="0" w:space="0" w:color="auto"/>
                      </w:divBdr>
                    </w:div>
                    <w:div w:id="57439278">
                      <w:marLeft w:val="0"/>
                      <w:marRight w:val="0"/>
                      <w:marTop w:val="0"/>
                      <w:marBottom w:val="0"/>
                      <w:divBdr>
                        <w:top w:val="none" w:sz="0" w:space="0" w:color="auto"/>
                        <w:left w:val="none" w:sz="0" w:space="0" w:color="auto"/>
                        <w:bottom w:val="none" w:sz="0" w:space="0" w:color="auto"/>
                        <w:right w:val="none" w:sz="0" w:space="0" w:color="auto"/>
                      </w:divBdr>
                    </w:div>
                    <w:div w:id="1142426127">
                      <w:marLeft w:val="0"/>
                      <w:marRight w:val="0"/>
                      <w:marTop w:val="0"/>
                      <w:marBottom w:val="0"/>
                      <w:divBdr>
                        <w:top w:val="none" w:sz="0" w:space="0" w:color="auto"/>
                        <w:left w:val="none" w:sz="0" w:space="0" w:color="auto"/>
                        <w:bottom w:val="none" w:sz="0" w:space="0" w:color="auto"/>
                        <w:right w:val="none" w:sz="0" w:space="0" w:color="auto"/>
                      </w:divBdr>
                    </w:div>
                    <w:div w:id="17715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6551">
          <w:marLeft w:val="0"/>
          <w:marRight w:val="0"/>
          <w:marTop w:val="100"/>
          <w:marBottom w:val="100"/>
          <w:divBdr>
            <w:top w:val="none" w:sz="0" w:space="0" w:color="auto"/>
            <w:left w:val="none" w:sz="0" w:space="0" w:color="auto"/>
            <w:bottom w:val="none" w:sz="0" w:space="0" w:color="auto"/>
            <w:right w:val="none" w:sz="0" w:space="0" w:color="auto"/>
          </w:divBdr>
          <w:divsChild>
            <w:div w:id="254366681">
              <w:marLeft w:val="0"/>
              <w:marRight w:val="0"/>
              <w:marTop w:val="0"/>
              <w:marBottom w:val="0"/>
              <w:divBdr>
                <w:top w:val="none" w:sz="0" w:space="0" w:color="auto"/>
                <w:left w:val="none" w:sz="0" w:space="0" w:color="auto"/>
                <w:bottom w:val="none" w:sz="0" w:space="0" w:color="auto"/>
                <w:right w:val="none" w:sz="0" w:space="0" w:color="auto"/>
              </w:divBdr>
              <w:divsChild>
                <w:div w:id="558592252">
                  <w:marLeft w:val="0"/>
                  <w:marRight w:val="0"/>
                  <w:marTop w:val="0"/>
                  <w:marBottom w:val="0"/>
                  <w:divBdr>
                    <w:top w:val="none" w:sz="0" w:space="0" w:color="auto"/>
                    <w:left w:val="none" w:sz="0" w:space="0" w:color="auto"/>
                    <w:bottom w:val="none" w:sz="0" w:space="0" w:color="auto"/>
                    <w:right w:val="none" w:sz="0" w:space="0" w:color="auto"/>
                  </w:divBdr>
                </w:div>
              </w:divsChild>
            </w:div>
            <w:div w:id="2144033950">
              <w:marLeft w:val="0"/>
              <w:marRight w:val="0"/>
              <w:marTop w:val="0"/>
              <w:marBottom w:val="0"/>
              <w:divBdr>
                <w:top w:val="single" w:sz="6" w:space="0" w:color="DDDDDD"/>
                <w:left w:val="single" w:sz="6" w:space="0" w:color="DDDDDD"/>
                <w:bottom w:val="single" w:sz="6" w:space="0" w:color="DDDDDD"/>
                <w:right w:val="single" w:sz="6" w:space="0" w:color="DDDDDD"/>
              </w:divBdr>
              <w:divsChild>
                <w:div w:id="617490231">
                  <w:marLeft w:val="0"/>
                  <w:marRight w:val="0"/>
                  <w:marTop w:val="0"/>
                  <w:marBottom w:val="0"/>
                  <w:divBdr>
                    <w:top w:val="none" w:sz="0" w:space="0" w:color="auto"/>
                    <w:left w:val="none" w:sz="0" w:space="0" w:color="auto"/>
                    <w:bottom w:val="none" w:sz="0" w:space="0" w:color="auto"/>
                    <w:right w:val="none" w:sz="0" w:space="0" w:color="auto"/>
                  </w:divBdr>
                  <w:divsChild>
                    <w:div w:id="1085952235">
                      <w:marLeft w:val="0"/>
                      <w:marRight w:val="0"/>
                      <w:marTop w:val="0"/>
                      <w:marBottom w:val="0"/>
                      <w:divBdr>
                        <w:top w:val="none" w:sz="0" w:space="0" w:color="auto"/>
                        <w:left w:val="none" w:sz="0" w:space="0" w:color="auto"/>
                        <w:bottom w:val="none" w:sz="0" w:space="0" w:color="auto"/>
                        <w:right w:val="none" w:sz="0" w:space="0" w:color="auto"/>
                      </w:divBdr>
                    </w:div>
                    <w:div w:id="1749880393">
                      <w:marLeft w:val="0"/>
                      <w:marRight w:val="0"/>
                      <w:marTop w:val="0"/>
                      <w:marBottom w:val="0"/>
                      <w:divBdr>
                        <w:top w:val="none" w:sz="0" w:space="0" w:color="auto"/>
                        <w:left w:val="none" w:sz="0" w:space="0" w:color="auto"/>
                        <w:bottom w:val="none" w:sz="0" w:space="0" w:color="auto"/>
                        <w:right w:val="none" w:sz="0" w:space="0" w:color="auto"/>
                      </w:divBdr>
                    </w:div>
                    <w:div w:id="317656992">
                      <w:marLeft w:val="0"/>
                      <w:marRight w:val="0"/>
                      <w:marTop w:val="0"/>
                      <w:marBottom w:val="0"/>
                      <w:divBdr>
                        <w:top w:val="none" w:sz="0" w:space="0" w:color="auto"/>
                        <w:left w:val="none" w:sz="0" w:space="0" w:color="auto"/>
                        <w:bottom w:val="none" w:sz="0" w:space="0" w:color="auto"/>
                        <w:right w:val="none" w:sz="0" w:space="0" w:color="auto"/>
                      </w:divBdr>
                    </w:div>
                    <w:div w:id="2048946584">
                      <w:marLeft w:val="0"/>
                      <w:marRight w:val="0"/>
                      <w:marTop w:val="0"/>
                      <w:marBottom w:val="0"/>
                      <w:divBdr>
                        <w:top w:val="none" w:sz="0" w:space="0" w:color="auto"/>
                        <w:left w:val="none" w:sz="0" w:space="0" w:color="auto"/>
                        <w:bottom w:val="none" w:sz="0" w:space="0" w:color="auto"/>
                        <w:right w:val="none" w:sz="0" w:space="0" w:color="auto"/>
                      </w:divBdr>
                    </w:div>
                    <w:div w:id="19196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40619">
      <w:bodyDiv w:val="1"/>
      <w:marLeft w:val="0"/>
      <w:marRight w:val="0"/>
      <w:marTop w:val="0"/>
      <w:marBottom w:val="0"/>
      <w:divBdr>
        <w:top w:val="none" w:sz="0" w:space="0" w:color="auto"/>
        <w:left w:val="none" w:sz="0" w:space="0" w:color="auto"/>
        <w:bottom w:val="none" w:sz="0" w:space="0" w:color="auto"/>
        <w:right w:val="none" w:sz="0" w:space="0" w:color="auto"/>
      </w:divBdr>
      <w:divsChild>
        <w:div w:id="744717483">
          <w:marLeft w:val="0"/>
          <w:marRight w:val="0"/>
          <w:marTop w:val="100"/>
          <w:marBottom w:val="100"/>
          <w:divBdr>
            <w:top w:val="none" w:sz="0" w:space="0" w:color="auto"/>
            <w:left w:val="none" w:sz="0" w:space="0" w:color="auto"/>
            <w:bottom w:val="none" w:sz="0" w:space="0" w:color="auto"/>
            <w:right w:val="none" w:sz="0" w:space="0" w:color="auto"/>
          </w:divBdr>
          <w:divsChild>
            <w:div w:id="845561398">
              <w:marLeft w:val="0"/>
              <w:marRight w:val="0"/>
              <w:marTop w:val="0"/>
              <w:marBottom w:val="0"/>
              <w:divBdr>
                <w:top w:val="single" w:sz="6" w:space="0" w:color="DDDDDD"/>
                <w:left w:val="single" w:sz="6" w:space="0" w:color="DDDDDD"/>
                <w:bottom w:val="single" w:sz="6" w:space="0" w:color="DDDDDD"/>
                <w:right w:val="single" w:sz="6" w:space="0" w:color="DDDDDD"/>
              </w:divBdr>
              <w:divsChild>
                <w:div w:id="629477175">
                  <w:marLeft w:val="0"/>
                  <w:marRight w:val="0"/>
                  <w:marTop w:val="0"/>
                  <w:marBottom w:val="0"/>
                  <w:divBdr>
                    <w:top w:val="none" w:sz="0" w:space="0" w:color="auto"/>
                    <w:left w:val="none" w:sz="0" w:space="0" w:color="auto"/>
                    <w:bottom w:val="none" w:sz="0" w:space="0" w:color="auto"/>
                    <w:right w:val="none" w:sz="0" w:space="0" w:color="auto"/>
                  </w:divBdr>
                  <w:divsChild>
                    <w:div w:id="1847475368">
                      <w:marLeft w:val="0"/>
                      <w:marRight w:val="0"/>
                      <w:marTop w:val="0"/>
                      <w:marBottom w:val="0"/>
                      <w:divBdr>
                        <w:top w:val="none" w:sz="0" w:space="0" w:color="auto"/>
                        <w:left w:val="none" w:sz="0" w:space="0" w:color="auto"/>
                        <w:bottom w:val="none" w:sz="0" w:space="0" w:color="auto"/>
                        <w:right w:val="none" w:sz="0" w:space="0" w:color="auto"/>
                      </w:divBdr>
                    </w:div>
                    <w:div w:id="286130703">
                      <w:marLeft w:val="0"/>
                      <w:marRight w:val="0"/>
                      <w:marTop w:val="0"/>
                      <w:marBottom w:val="0"/>
                      <w:divBdr>
                        <w:top w:val="none" w:sz="0" w:space="0" w:color="auto"/>
                        <w:left w:val="none" w:sz="0" w:space="0" w:color="auto"/>
                        <w:bottom w:val="none" w:sz="0" w:space="0" w:color="auto"/>
                        <w:right w:val="none" w:sz="0" w:space="0" w:color="auto"/>
                      </w:divBdr>
                    </w:div>
                    <w:div w:id="201064798">
                      <w:marLeft w:val="0"/>
                      <w:marRight w:val="0"/>
                      <w:marTop w:val="0"/>
                      <w:marBottom w:val="0"/>
                      <w:divBdr>
                        <w:top w:val="none" w:sz="0" w:space="0" w:color="auto"/>
                        <w:left w:val="none" w:sz="0" w:space="0" w:color="auto"/>
                        <w:bottom w:val="none" w:sz="0" w:space="0" w:color="auto"/>
                        <w:right w:val="none" w:sz="0" w:space="0" w:color="auto"/>
                      </w:divBdr>
                    </w:div>
                    <w:div w:id="2014600655">
                      <w:marLeft w:val="0"/>
                      <w:marRight w:val="0"/>
                      <w:marTop w:val="0"/>
                      <w:marBottom w:val="0"/>
                      <w:divBdr>
                        <w:top w:val="none" w:sz="0" w:space="0" w:color="auto"/>
                        <w:left w:val="none" w:sz="0" w:space="0" w:color="auto"/>
                        <w:bottom w:val="none" w:sz="0" w:space="0" w:color="auto"/>
                        <w:right w:val="none" w:sz="0" w:space="0" w:color="auto"/>
                      </w:divBdr>
                    </w:div>
                    <w:div w:id="15940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4591">
          <w:marLeft w:val="0"/>
          <w:marRight w:val="0"/>
          <w:marTop w:val="100"/>
          <w:marBottom w:val="100"/>
          <w:divBdr>
            <w:top w:val="none" w:sz="0" w:space="0" w:color="auto"/>
            <w:left w:val="none" w:sz="0" w:space="0" w:color="auto"/>
            <w:bottom w:val="none" w:sz="0" w:space="0" w:color="auto"/>
            <w:right w:val="none" w:sz="0" w:space="0" w:color="auto"/>
          </w:divBdr>
          <w:divsChild>
            <w:div w:id="61605457">
              <w:marLeft w:val="0"/>
              <w:marRight w:val="0"/>
              <w:marTop w:val="0"/>
              <w:marBottom w:val="0"/>
              <w:divBdr>
                <w:top w:val="none" w:sz="0" w:space="0" w:color="auto"/>
                <w:left w:val="none" w:sz="0" w:space="0" w:color="auto"/>
                <w:bottom w:val="none" w:sz="0" w:space="0" w:color="auto"/>
                <w:right w:val="none" w:sz="0" w:space="0" w:color="auto"/>
              </w:divBdr>
              <w:divsChild>
                <w:div w:id="1475833910">
                  <w:marLeft w:val="0"/>
                  <w:marRight w:val="0"/>
                  <w:marTop w:val="0"/>
                  <w:marBottom w:val="0"/>
                  <w:divBdr>
                    <w:top w:val="none" w:sz="0" w:space="0" w:color="auto"/>
                    <w:left w:val="none" w:sz="0" w:space="0" w:color="auto"/>
                    <w:bottom w:val="none" w:sz="0" w:space="0" w:color="auto"/>
                    <w:right w:val="none" w:sz="0" w:space="0" w:color="auto"/>
                  </w:divBdr>
                </w:div>
              </w:divsChild>
            </w:div>
            <w:div w:id="323775600">
              <w:marLeft w:val="0"/>
              <w:marRight w:val="0"/>
              <w:marTop w:val="0"/>
              <w:marBottom w:val="0"/>
              <w:divBdr>
                <w:top w:val="single" w:sz="6" w:space="0" w:color="DDDDDD"/>
                <w:left w:val="single" w:sz="6" w:space="0" w:color="DDDDDD"/>
                <w:bottom w:val="single" w:sz="6" w:space="0" w:color="DDDDDD"/>
                <w:right w:val="single" w:sz="6" w:space="0" w:color="DDDDDD"/>
              </w:divBdr>
              <w:divsChild>
                <w:div w:id="377055186">
                  <w:marLeft w:val="0"/>
                  <w:marRight w:val="0"/>
                  <w:marTop w:val="0"/>
                  <w:marBottom w:val="0"/>
                  <w:divBdr>
                    <w:top w:val="none" w:sz="0" w:space="0" w:color="auto"/>
                    <w:left w:val="none" w:sz="0" w:space="0" w:color="auto"/>
                    <w:bottom w:val="none" w:sz="0" w:space="0" w:color="auto"/>
                    <w:right w:val="none" w:sz="0" w:space="0" w:color="auto"/>
                  </w:divBdr>
                  <w:divsChild>
                    <w:div w:id="1777020353">
                      <w:marLeft w:val="0"/>
                      <w:marRight w:val="0"/>
                      <w:marTop w:val="0"/>
                      <w:marBottom w:val="0"/>
                      <w:divBdr>
                        <w:top w:val="none" w:sz="0" w:space="0" w:color="auto"/>
                        <w:left w:val="none" w:sz="0" w:space="0" w:color="auto"/>
                        <w:bottom w:val="none" w:sz="0" w:space="0" w:color="auto"/>
                        <w:right w:val="none" w:sz="0" w:space="0" w:color="auto"/>
                      </w:divBdr>
                    </w:div>
                    <w:div w:id="1819490031">
                      <w:marLeft w:val="0"/>
                      <w:marRight w:val="0"/>
                      <w:marTop w:val="0"/>
                      <w:marBottom w:val="0"/>
                      <w:divBdr>
                        <w:top w:val="none" w:sz="0" w:space="0" w:color="auto"/>
                        <w:left w:val="none" w:sz="0" w:space="0" w:color="auto"/>
                        <w:bottom w:val="none" w:sz="0" w:space="0" w:color="auto"/>
                        <w:right w:val="none" w:sz="0" w:space="0" w:color="auto"/>
                      </w:divBdr>
                    </w:div>
                    <w:div w:id="235285606">
                      <w:marLeft w:val="0"/>
                      <w:marRight w:val="0"/>
                      <w:marTop w:val="0"/>
                      <w:marBottom w:val="0"/>
                      <w:divBdr>
                        <w:top w:val="none" w:sz="0" w:space="0" w:color="auto"/>
                        <w:left w:val="none" w:sz="0" w:space="0" w:color="auto"/>
                        <w:bottom w:val="none" w:sz="0" w:space="0" w:color="auto"/>
                        <w:right w:val="none" w:sz="0" w:space="0" w:color="auto"/>
                      </w:divBdr>
                    </w:div>
                    <w:div w:id="1389374006">
                      <w:marLeft w:val="0"/>
                      <w:marRight w:val="0"/>
                      <w:marTop w:val="0"/>
                      <w:marBottom w:val="0"/>
                      <w:divBdr>
                        <w:top w:val="none" w:sz="0" w:space="0" w:color="auto"/>
                        <w:left w:val="none" w:sz="0" w:space="0" w:color="auto"/>
                        <w:bottom w:val="none" w:sz="0" w:space="0" w:color="auto"/>
                        <w:right w:val="none" w:sz="0" w:space="0" w:color="auto"/>
                      </w:divBdr>
                    </w:div>
                    <w:div w:id="1811433444">
                      <w:marLeft w:val="0"/>
                      <w:marRight w:val="0"/>
                      <w:marTop w:val="0"/>
                      <w:marBottom w:val="0"/>
                      <w:divBdr>
                        <w:top w:val="none" w:sz="0" w:space="0" w:color="auto"/>
                        <w:left w:val="none" w:sz="0" w:space="0" w:color="auto"/>
                        <w:bottom w:val="none" w:sz="0" w:space="0" w:color="auto"/>
                        <w:right w:val="none" w:sz="0" w:space="0" w:color="auto"/>
                      </w:divBdr>
                    </w:div>
                    <w:div w:id="473760749">
                      <w:marLeft w:val="0"/>
                      <w:marRight w:val="0"/>
                      <w:marTop w:val="0"/>
                      <w:marBottom w:val="0"/>
                      <w:divBdr>
                        <w:top w:val="none" w:sz="0" w:space="0" w:color="auto"/>
                        <w:left w:val="none" w:sz="0" w:space="0" w:color="auto"/>
                        <w:bottom w:val="none" w:sz="0" w:space="0" w:color="auto"/>
                        <w:right w:val="none" w:sz="0" w:space="0" w:color="auto"/>
                      </w:divBdr>
                    </w:div>
                    <w:div w:id="4621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248">
          <w:marLeft w:val="0"/>
          <w:marRight w:val="0"/>
          <w:marTop w:val="100"/>
          <w:marBottom w:val="100"/>
          <w:divBdr>
            <w:top w:val="none" w:sz="0" w:space="0" w:color="auto"/>
            <w:left w:val="none" w:sz="0" w:space="0" w:color="auto"/>
            <w:bottom w:val="none" w:sz="0" w:space="0" w:color="auto"/>
            <w:right w:val="none" w:sz="0" w:space="0" w:color="auto"/>
          </w:divBdr>
          <w:divsChild>
            <w:div w:id="135921863">
              <w:marLeft w:val="0"/>
              <w:marRight w:val="0"/>
              <w:marTop w:val="0"/>
              <w:marBottom w:val="0"/>
              <w:divBdr>
                <w:top w:val="none" w:sz="0" w:space="0" w:color="auto"/>
                <w:left w:val="none" w:sz="0" w:space="0" w:color="auto"/>
                <w:bottom w:val="none" w:sz="0" w:space="0" w:color="auto"/>
                <w:right w:val="none" w:sz="0" w:space="0" w:color="auto"/>
              </w:divBdr>
              <w:divsChild>
                <w:div w:id="305401547">
                  <w:marLeft w:val="0"/>
                  <w:marRight w:val="0"/>
                  <w:marTop w:val="0"/>
                  <w:marBottom w:val="0"/>
                  <w:divBdr>
                    <w:top w:val="none" w:sz="0" w:space="0" w:color="auto"/>
                    <w:left w:val="none" w:sz="0" w:space="0" w:color="auto"/>
                    <w:bottom w:val="none" w:sz="0" w:space="0" w:color="auto"/>
                    <w:right w:val="none" w:sz="0" w:space="0" w:color="auto"/>
                  </w:divBdr>
                </w:div>
              </w:divsChild>
            </w:div>
            <w:div w:id="1273826976">
              <w:marLeft w:val="0"/>
              <w:marRight w:val="0"/>
              <w:marTop w:val="0"/>
              <w:marBottom w:val="0"/>
              <w:divBdr>
                <w:top w:val="single" w:sz="6" w:space="0" w:color="DDDDDD"/>
                <w:left w:val="single" w:sz="6" w:space="0" w:color="DDDDDD"/>
                <w:bottom w:val="single" w:sz="6" w:space="0" w:color="DDDDDD"/>
                <w:right w:val="single" w:sz="6" w:space="0" w:color="DDDDDD"/>
              </w:divBdr>
              <w:divsChild>
                <w:div w:id="285695124">
                  <w:marLeft w:val="0"/>
                  <w:marRight w:val="0"/>
                  <w:marTop w:val="0"/>
                  <w:marBottom w:val="0"/>
                  <w:divBdr>
                    <w:top w:val="none" w:sz="0" w:space="0" w:color="auto"/>
                    <w:left w:val="none" w:sz="0" w:space="0" w:color="auto"/>
                    <w:bottom w:val="none" w:sz="0" w:space="0" w:color="auto"/>
                    <w:right w:val="none" w:sz="0" w:space="0" w:color="auto"/>
                  </w:divBdr>
                  <w:divsChild>
                    <w:div w:id="1492452181">
                      <w:marLeft w:val="0"/>
                      <w:marRight w:val="0"/>
                      <w:marTop w:val="0"/>
                      <w:marBottom w:val="0"/>
                      <w:divBdr>
                        <w:top w:val="none" w:sz="0" w:space="0" w:color="auto"/>
                        <w:left w:val="none" w:sz="0" w:space="0" w:color="auto"/>
                        <w:bottom w:val="none" w:sz="0" w:space="0" w:color="auto"/>
                        <w:right w:val="none" w:sz="0" w:space="0" w:color="auto"/>
                      </w:divBdr>
                    </w:div>
                    <w:div w:id="1462380042">
                      <w:marLeft w:val="0"/>
                      <w:marRight w:val="0"/>
                      <w:marTop w:val="0"/>
                      <w:marBottom w:val="0"/>
                      <w:divBdr>
                        <w:top w:val="none" w:sz="0" w:space="0" w:color="auto"/>
                        <w:left w:val="none" w:sz="0" w:space="0" w:color="auto"/>
                        <w:bottom w:val="none" w:sz="0" w:space="0" w:color="auto"/>
                        <w:right w:val="none" w:sz="0" w:space="0" w:color="auto"/>
                      </w:divBdr>
                    </w:div>
                    <w:div w:id="1702122039">
                      <w:marLeft w:val="0"/>
                      <w:marRight w:val="0"/>
                      <w:marTop w:val="0"/>
                      <w:marBottom w:val="0"/>
                      <w:divBdr>
                        <w:top w:val="none" w:sz="0" w:space="0" w:color="auto"/>
                        <w:left w:val="none" w:sz="0" w:space="0" w:color="auto"/>
                        <w:bottom w:val="none" w:sz="0" w:space="0" w:color="auto"/>
                        <w:right w:val="none" w:sz="0" w:space="0" w:color="auto"/>
                      </w:divBdr>
                    </w:div>
                    <w:div w:id="436676742">
                      <w:marLeft w:val="0"/>
                      <w:marRight w:val="0"/>
                      <w:marTop w:val="0"/>
                      <w:marBottom w:val="0"/>
                      <w:divBdr>
                        <w:top w:val="none" w:sz="0" w:space="0" w:color="auto"/>
                        <w:left w:val="none" w:sz="0" w:space="0" w:color="auto"/>
                        <w:bottom w:val="none" w:sz="0" w:space="0" w:color="auto"/>
                        <w:right w:val="none" w:sz="0" w:space="0" w:color="auto"/>
                      </w:divBdr>
                    </w:div>
                    <w:div w:id="603808308">
                      <w:marLeft w:val="0"/>
                      <w:marRight w:val="0"/>
                      <w:marTop w:val="0"/>
                      <w:marBottom w:val="0"/>
                      <w:divBdr>
                        <w:top w:val="none" w:sz="0" w:space="0" w:color="auto"/>
                        <w:left w:val="none" w:sz="0" w:space="0" w:color="auto"/>
                        <w:bottom w:val="none" w:sz="0" w:space="0" w:color="auto"/>
                        <w:right w:val="none" w:sz="0" w:space="0" w:color="auto"/>
                      </w:divBdr>
                    </w:div>
                    <w:div w:id="2112773349">
                      <w:marLeft w:val="0"/>
                      <w:marRight w:val="0"/>
                      <w:marTop w:val="0"/>
                      <w:marBottom w:val="0"/>
                      <w:divBdr>
                        <w:top w:val="none" w:sz="0" w:space="0" w:color="auto"/>
                        <w:left w:val="none" w:sz="0" w:space="0" w:color="auto"/>
                        <w:bottom w:val="none" w:sz="0" w:space="0" w:color="auto"/>
                        <w:right w:val="none" w:sz="0" w:space="0" w:color="auto"/>
                      </w:divBdr>
                    </w:div>
                    <w:div w:id="15053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76752">
          <w:marLeft w:val="0"/>
          <w:marRight w:val="0"/>
          <w:marTop w:val="100"/>
          <w:marBottom w:val="100"/>
          <w:divBdr>
            <w:top w:val="none" w:sz="0" w:space="0" w:color="auto"/>
            <w:left w:val="none" w:sz="0" w:space="0" w:color="auto"/>
            <w:bottom w:val="none" w:sz="0" w:space="0" w:color="auto"/>
            <w:right w:val="none" w:sz="0" w:space="0" w:color="auto"/>
          </w:divBdr>
          <w:divsChild>
            <w:div w:id="828056508">
              <w:marLeft w:val="0"/>
              <w:marRight w:val="0"/>
              <w:marTop w:val="0"/>
              <w:marBottom w:val="0"/>
              <w:divBdr>
                <w:top w:val="none" w:sz="0" w:space="0" w:color="auto"/>
                <w:left w:val="none" w:sz="0" w:space="0" w:color="auto"/>
                <w:bottom w:val="none" w:sz="0" w:space="0" w:color="auto"/>
                <w:right w:val="none" w:sz="0" w:space="0" w:color="auto"/>
              </w:divBdr>
              <w:divsChild>
                <w:div w:id="823005667">
                  <w:marLeft w:val="0"/>
                  <w:marRight w:val="0"/>
                  <w:marTop w:val="0"/>
                  <w:marBottom w:val="0"/>
                  <w:divBdr>
                    <w:top w:val="none" w:sz="0" w:space="0" w:color="auto"/>
                    <w:left w:val="none" w:sz="0" w:space="0" w:color="auto"/>
                    <w:bottom w:val="none" w:sz="0" w:space="0" w:color="auto"/>
                    <w:right w:val="none" w:sz="0" w:space="0" w:color="auto"/>
                  </w:divBdr>
                </w:div>
              </w:divsChild>
            </w:div>
            <w:div w:id="1128473432">
              <w:marLeft w:val="0"/>
              <w:marRight w:val="0"/>
              <w:marTop w:val="0"/>
              <w:marBottom w:val="0"/>
              <w:divBdr>
                <w:top w:val="single" w:sz="6" w:space="0" w:color="DDDDDD"/>
                <w:left w:val="single" w:sz="6" w:space="0" w:color="DDDDDD"/>
                <w:bottom w:val="single" w:sz="6" w:space="0" w:color="DDDDDD"/>
                <w:right w:val="single" w:sz="6" w:space="0" w:color="DDDDDD"/>
              </w:divBdr>
              <w:divsChild>
                <w:div w:id="1501509197">
                  <w:marLeft w:val="0"/>
                  <w:marRight w:val="0"/>
                  <w:marTop w:val="0"/>
                  <w:marBottom w:val="0"/>
                  <w:divBdr>
                    <w:top w:val="none" w:sz="0" w:space="0" w:color="auto"/>
                    <w:left w:val="none" w:sz="0" w:space="0" w:color="auto"/>
                    <w:bottom w:val="none" w:sz="0" w:space="0" w:color="auto"/>
                    <w:right w:val="none" w:sz="0" w:space="0" w:color="auto"/>
                  </w:divBdr>
                  <w:divsChild>
                    <w:div w:id="1701667396">
                      <w:marLeft w:val="0"/>
                      <w:marRight w:val="0"/>
                      <w:marTop w:val="0"/>
                      <w:marBottom w:val="0"/>
                      <w:divBdr>
                        <w:top w:val="none" w:sz="0" w:space="0" w:color="auto"/>
                        <w:left w:val="none" w:sz="0" w:space="0" w:color="auto"/>
                        <w:bottom w:val="none" w:sz="0" w:space="0" w:color="auto"/>
                        <w:right w:val="none" w:sz="0" w:space="0" w:color="auto"/>
                      </w:divBdr>
                    </w:div>
                    <w:div w:id="1903902425">
                      <w:marLeft w:val="0"/>
                      <w:marRight w:val="0"/>
                      <w:marTop w:val="0"/>
                      <w:marBottom w:val="0"/>
                      <w:divBdr>
                        <w:top w:val="none" w:sz="0" w:space="0" w:color="auto"/>
                        <w:left w:val="none" w:sz="0" w:space="0" w:color="auto"/>
                        <w:bottom w:val="none" w:sz="0" w:space="0" w:color="auto"/>
                        <w:right w:val="none" w:sz="0" w:space="0" w:color="auto"/>
                      </w:divBdr>
                    </w:div>
                    <w:div w:id="552039541">
                      <w:marLeft w:val="0"/>
                      <w:marRight w:val="0"/>
                      <w:marTop w:val="0"/>
                      <w:marBottom w:val="0"/>
                      <w:divBdr>
                        <w:top w:val="none" w:sz="0" w:space="0" w:color="auto"/>
                        <w:left w:val="none" w:sz="0" w:space="0" w:color="auto"/>
                        <w:bottom w:val="none" w:sz="0" w:space="0" w:color="auto"/>
                        <w:right w:val="none" w:sz="0" w:space="0" w:color="auto"/>
                      </w:divBdr>
                    </w:div>
                    <w:div w:id="1213425642">
                      <w:marLeft w:val="0"/>
                      <w:marRight w:val="0"/>
                      <w:marTop w:val="0"/>
                      <w:marBottom w:val="0"/>
                      <w:divBdr>
                        <w:top w:val="none" w:sz="0" w:space="0" w:color="auto"/>
                        <w:left w:val="none" w:sz="0" w:space="0" w:color="auto"/>
                        <w:bottom w:val="none" w:sz="0" w:space="0" w:color="auto"/>
                        <w:right w:val="none" w:sz="0" w:space="0" w:color="auto"/>
                      </w:divBdr>
                    </w:div>
                    <w:div w:id="367948615">
                      <w:marLeft w:val="0"/>
                      <w:marRight w:val="0"/>
                      <w:marTop w:val="0"/>
                      <w:marBottom w:val="0"/>
                      <w:divBdr>
                        <w:top w:val="none" w:sz="0" w:space="0" w:color="auto"/>
                        <w:left w:val="none" w:sz="0" w:space="0" w:color="auto"/>
                        <w:bottom w:val="none" w:sz="0" w:space="0" w:color="auto"/>
                        <w:right w:val="none" w:sz="0" w:space="0" w:color="auto"/>
                      </w:divBdr>
                    </w:div>
                    <w:div w:id="565339052">
                      <w:marLeft w:val="0"/>
                      <w:marRight w:val="0"/>
                      <w:marTop w:val="0"/>
                      <w:marBottom w:val="0"/>
                      <w:divBdr>
                        <w:top w:val="none" w:sz="0" w:space="0" w:color="auto"/>
                        <w:left w:val="none" w:sz="0" w:space="0" w:color="auto"/>
                        <w:bottom w:val="none" w:sz="0" w:space="0" w:color="auto"/>
                        <w:right w:val="none" w:sz="0" w:space="0" w:color="auto"/>
                      </w:divBdr>
                    </w:div>
                    <w:div w:id="18064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5675">
          <w:marLeft w:val="0"/>
          <w:marRight w:val="0"/>
          <w:marTop w:val="100"/>
          <w:marBottom w:val="100"/>
          <w:divBdr>
            <w:top w:val="none" w:sz="0" w:space="0" w:color="auto"/>
            <w:left w:val="none" w:sz="0" w:space="0" w:color="auto"/>
            <w:bottom w:val="none" w:sz="0" w:space="0" w:color="auto"/>
            <w:right w:val="none" w:sz="0" w:space="0" w:color="auto"/>
          </w:divBdr>
          <w:divsChild>
            <w:div w:id="1680228260">
              <w:marLeft w:val="0"/>
              <w:marRight w:val="0"/>
              <w:marTop w:val="0"/>
              <w:marBottom w:val="0"/>
              <w:divBdr>
                <w:top w:val="none" w:sz="0" w:space="0" w:color="auto"/>
                <w:left w:val="none" w:sz="0" w:space="0" w:color="auto"/>
                <w:bottom w:val="none" w:sz="0" w:space="0" w:color="auto"/>
                <w:right w:val="none" w:sz="0" w:space="0" w:color="auto"/>
              </w:divBdr>
              <w:divsChild>
                <w:div w:id="762920516">
                  <w:marLeft w:val="0"/>
                  <w:marRight w:val="0"/>
                  <w:marTop w:val="0"/>
                  <w:marBottom w:val="0"/>
                  <w:divBdr>
                    <w:top w:val="none" w:sz="0" w:space="0" w:color="auto"/>
                    <w:left w:val="none" w:sz="0" w:space="0" w:color="auto"/>
                    <w:bottom w:val="none" w:sz="0" w:space="0" w:color="auto"/>
                    <w:right w:val="none" w:sz="0" w:space="0" w:color="auto"/>
                  </w:divBdr>
                </w:div>
              </w:divsChild>
            </w:div>
            <w:div w:id="2049725">
              <w:marLeft w:val="0"/>
              <w:marRight w:val="0"/>
              <w:marTop w:val="0"/>
              <w:marBottom w:val="0"/>
              <w:divBdr>
                <w:top w:val="single" w:sz="6" w:space="0" w:color="DDDDDD"/>
                <w:left w:val="single" w:sz="6" w:space="0" w:color="DDDDDD"/>
                <w:bottom w:val="single" w:sz="6" w:space="0" w:color="DDDDDD"/>
                <w:right w:val="single" w:sz="6" w:space="0" w:color="DDDDDD"/>
              </w:divBdr>
              <w:divsChild>
                <w:div w:id="372463772">
                  <w:marLeft w:val="0"/>
                  <w:marRight w:val="0"/>
                  <w:marTop w:val="0"/>
                  <w:marBottom w:val="0"/>
                  <w:divBdr>
                    <w:top w:val="none" w:sz="0" w:space="0" w:color="auto"/>
                    <w:left w:val="none" w:sz="0" w:space="0" w:color="auto"/>
                    <w:bottom w:val="none" w:sz="0" w:space="0" w:color="auto"/>
                    <w:right w:val="none" w:sz="0" w:space="0" w:color="auto"/>
                  </w:divBdr>
                  <w:divsChild>
                    <w:div w:id="145125309">
                      <w:marLeft w:val="0"/>
                      <w:marRight w:val="0"/>
                      <w:marTop w:val="0"/>
                      <w:marBottom w:val="0"/>
                      <w:divBdr>
                        <w:top w:val="none" w:sz="0" w:space="0" w:color="auto"/>
                        <w:left w:val="none" w:sz="0" w:space="0" w:color="auto"/>
                        <w:bottom w:val="none" w:sz="0" w:space="0" w:color="auto"/>
                        <w:right w:val="none" w:sz="0" w:space="0" w:color="auto"/>
                      </w:divBdr>
                    </w:div>
                    <w:div w:id="1162232204">
                      <w:marLeft w:val="0"/>
                      <w:marRight w:val="0"/>
                      <w:marTop w:val="0"/>
                      <w:marBottom w:val="0"/>
                      <w:divBdr>
                        <w:top w:val="none" w:sz="0" w:space="0" w:color="auto"/>
                        <w:left w:val="none" w:sz="0" w:space="0" w:color="auto"/>
                        <w:bottom w:val="none" w:sz="0" w:space="0" w:color="auto"/>
                        <w:right w:val="none" w:sz="0" w:space="0" w:color="auto"/>
                      </w:divBdr>
                    </w:div>
                    <w:div w:id="1058632968">
                      <w:marLeft w:val="0"/>
                      <w:marRight w:val="0"/>
                      <w:marTop w:val="0"/>
                      <w:marBottom w:val="0"/>
                      <w:divBdr>
                        <w:top w:val="none" w:sz="0" w:space="0" w:color="auto"/>
                        <w:left w:val="none" w:sz="0" w:space="0" w:color="auto"/>
                        <w:bottom w:val="none" w:sz="0" w:space="0" w:color="auto"/>
                        <w:right w:val="none" w:sz="0" w:space="0" w:color="auto"/>
                      </w:divBdr>
                    </w:div>
                    <w:div w:id="1882934670">
                      <w:marLeft w:val="0"/>
                      <w:marRight w:val="0"/>
                      <w:marTop w:val="0"/>
                      <w:marBottom w:val="0"/>
                      <w:divBdr>
                        <w:top w:val="none" w:sz="0" w:space="0" w:color="auto"/>
                        <w:left w:val="none" w:sz="0" w:space="0" w:color="auto"/>
                        <w:bottom w:val="none" w:sz="0" w:space="0" w:color="auto"/>
                        <w:right w:val="none" w:sz="0" w:space="0" w:color="auto"/>
                      </w:divBdr>
                    </w:div>
                    <w:div w:id="1712798413">
                      <w:marLeft w:val="0"/>
                      <w:marRight w:val="0"/>
                      <w:marTop w:val="0"/>
                      <w:marBottom w:val="0"/>
                      <w:divBdr>
                        <w:top w:val="none" w:sz="0" w:space="0" w:color="auto"/>
                        <w:left w:val="none" w:sz="0" w:space="0" w:color="auto"/>
                        <w:bottom w:val="none" w:sz="0" w:space="0" w:color="auto"/>
                        <w:right w:val="none" w:sz="0" w:space="0" w:color="auto"/>
                      </w:divBdr>
                    </w:div>
                    <w:div w:id="1984388225">
                      <w:marLeft w:val="0"/>
                      <w:marRight w:val="0"/>
                      <w:marTop w:val="0"/>
                      <w:marBottom w:val="0"/>
                      <w:divBdr>
                        <w:top w:val="none" w:sz="0" w:space="0" w:color="auto"/>
                        <w:left w:val="none" w:sz="0" w:space="0" w:color="auto"/>
                        <w:bottom w:val="none" w:sz="0" w:space="0" w:color="auto"/>
                        <w:right w:val="none" w:sz="0" w:space="0" w:color="auto"/>
                      </w:divBdr>
                    </w:div>
                    <w:div w:id="1995598846">
                      <w:marLeft w:val="0"/>
                      <w:marRight w:val="0"/>
                      <w:marTop w:val="0"/>
                      <w:marBottom w:val="0"/>
                      <w:divBdr>
                        <w:top w:val="none" w:sz="0" w:space="0" w:color="auto"/>
                        <w:left w:val="none" w:sz="0" w:space="0" w:color="auto"/>
                        <w:bottom w:val="none" w:sz="0" w:space="0" w:color="auto"/>
                        <w:right w:val="none" w:sz="0" w:space="0" w:color="auto"/>
                      </w:divBdr>
                    </w:div>
                    <w:div w:id="243683566">
                      <w:marLeft w:val="0"/>
                      <w:marRight w:val="0"/>
                      <w:marTop w:val="0"/>
                      <w:marBottom w:val="0"/>
                      <w:divBdr>
                        <w:top w:val="none" w:sz="0" w:space="0" w:color="auto"/>
                        <w:left w:val="none" w:sz="0" w:space="0" w:color="auto"/>
                        <w:bottom w:val="none" w:sz="0" w:space="0" w:color="auto"/>
                        <w:right w:val="none" w:sz="0" w:space="0" w:color="auto"/>
                      </w:divBdr>
                    </w:div>
                    <w:div w:id="12185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20068">
          <w:marLeft w:val="0"/>
          <w:marRight w:val="0"/>
          <w:marTop w:val="100"/>
          <w:marBottom w:val="100"/>
          <w:divBdr>
            <w:top w:val="none" w:sz="0" w:space="0" w:color="auto"/>
            <w:left w:val="none" w:sz="0" w:space="0" w:color="auto"/>
            <w:bottom w:val="none" w:sz="0" w:space="0" w:color="auto"/>
            <w:right w:val="none" w:sz="0" w:space="0" w:color="auto"/>
          </w:divBdr>
          <w:divsChild>
            <w:div w:id="1921324795">
              <w:marLeft w:val="0"/>
              <w:marRight w:val="0"/>
              <w:marTop w:val="0"/>
              <w:marBottom w:val="0"/>
              <w:divBdr>
                <w:top w:val="none" w:sz="0" w:space="0" w:color="auto"/>
                <w:left w:val="none" w:sz="0" w:space="0" w:color="auto"/>
                <w:bottom w:val="none" w:sz="0" w:space="0" w:color="auto"/>
                <w:right w:val="none" w:sz="0" w:space="0" w:color="auto"/>
              </w:divBdr>
              <w:divsChild>
                <w:div w:id="1511794196">
                  <w:marLeft w:val="0"/>
                  <w:marRight w:val="0"/>
                  <w:marTop w:val="0"/>
                  <w:marBottom w:val="0"/>
                  <w:divBdr>
                    <w:top w:val="none" w:sz="0" w:space="0" w:color="auto"/>
                    <w:left w:val="none" w:sz="0" w:space="0" w:color="auto"/>
                    <w:bottom w:val="none" w:sz="0" w:space="0" w:color="auto"/>
                    <w:right w:val="none" w:sz="0" w:space="0" w:color="auto"/>
                  </w:divBdr>
                </w:div>
              </w:divsChild>
            </w:div>
            <w:div w:id="35934576">
              <w:marLeft w:val="0"/>
              <w:marRight w:val="0"/>
              <w:marTop w:val="0"/>
              <w:marBottom w:val="0"/>
              <w:divBdr>
                <w:top w:val="single" w:sz="6" w:space="0" w:color="DDDDDD"/>
                <w:left w:val="single" w:sz="6" w:space="0" w:color="DDDDDD"/>
                <w:bottom w:val="single" w:sz="6" w:space="0" w:color="DDDDDD"/>
                <w:right w:val="single" w:sz="6" w:space="0" w:color="DDDDDD"/>
              </w:divBdr>
              <w:divsChild>
                <w:div w:id="664430512">
                  <w:marLeft w:val="0"/>
                  <w:marRight w:val="0"/>
                  <w:marTop w:val="0"/>
                  <w:marBottom w:val="0"/>
                  <w:divBdr>
                    <w:top w:val="none" w:sz="0" w:space="0" w:color="auto"/>
                    <w:left w:val="none" w:sz="0" w:space="0" w:color="auto"/>
                    <w:bottom w:val="none" w:sz="0" w:space="0" w:color="auto"/>
                    <w:right w:val="none" w:sz="0" w:space="0" w:color="auto"/>
                  </w:divBdr>
                  <w:divsChild>
                    <w:div w:id="643387347">
                      <w:marLeft w:val="0"/>
                      <w:marRight w:val="0"/>
                      <w:marTop w:val="0"/>
                      <w:marBottom w:val="0"/>
                      <w:divBdr>
                        <w:top w:val="none" w:sz="0" w:space="0" w:color="auto"/>
                        <w:left w:val="none" w:sz="0" w:space="0" w:color="auto"/>
                        <w:bottom w:val="none" w:sz="0" w:space="0" w:color="auto"/>
                        <w:right w:val="none" w:sz="0" w:space="0" w:color="auto"/>
                      </w:divBdr>
                    </w:div>
                    <w:div w:id="1821188045">
                      <w:marLeft w:val="0"/>
                      <w:marRight w:val="0"/>
                      <w:marTop w:val="0"/>
                      <w:marBottom w:val="0"/>
                      <w:divBdr>
                        <w:top w:val="none" w:sz="0" w:space="0" w:color="auto"/>
                        <w:left w:val="none" w:sz="0" w:space="0" w:color="auto"/>
                        <w:bottom w:val="none" w:sz="0" w:space="0" w:color="auto"/>
                        <w:right w:val="none" w:sz="0" w:space="0" w:color="auto"/>
                      </w:divBdr>
                    </w:div>
                    <w:div w:id="2138135130">
                      <w:marLeft w:val="0"/>
                      <w:marRight w:val="0"/>
                      <w:marTop w:val="0"/>
                      <w:marBottom w:val="0"/>
                      <w:divBdr>
                        <w:top w:val="none" w:sz="0" w:space="0" w:color="auto"/>
                        <w:left w:val="none" w:sz="0" w:space="0" w:color="auto"/>
                        <w:bottom w:val="none" w:sz="0" w:space="0" w:color="auto"/>
                        <w:right w:val="none" w:sz="0" w:space="0" w:color="auto"/>
                      </w:divBdr>
                    </w:div>
                    <w:div w:id="15482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22740">
      <w:bodyDiv w:val="1"/>
      <w:marLeft w:val="0"/>
      <w:marRight w:val="0"/>
      <w:marTop w:val="0"/>
      <w:marBottom w:val="0"/>
      <w:divBdr>
        <w:top w:val="none" w:sz="0" w:space="0" w:color="auto"/>
        <w:left w:val="none" w:sz="0" w:space="0" w:color="auto"/>
        <w:bottom w:val="none" w:sz="0" w:space="0" w:color="auto"/>
        <w:right w:val="none" w:sz="0" w:space="0" w:color="auto"/>
      </w:divBdr>
      <w:divsChild>
        <w:div w:id="1456018594">
          <w:marLeft w:val="0"/>
          <w:marRight w:val="0"/>
          <w:marTop w:val="100"/>
          <w:marBottom w:val="100"/>
          <w:divBdr>
            <w:top w:val="none" w:sz="0" w:space="0" w:color="auto"/>
            <w:left w:val="none" w:sz="0" w:space="0" w:color="auto"/>
            <w:bottom w:val="none" w:sz="0" w:space="0" w:color="auto"/>
            <w:right w:val="none" w:sz="0" w:space="0" w:color="auto"/>
          </w:divBdr>
          <w:divsChild>
            <w:div w:id="1411389904">
              <w:marLeft w:val="0"/>
              <w:marRight w:val="0"/>
              <w:marTop w:val="0"/>
              <w:marBottom w:val="0"/>
              <w:divBdr>
                <w:top w:val="single" w:sz="6" w:space="0" w:color="DDDDDD"/>
                <w:left w:val="single" w:sz="6" w:space="0" w:color="DDDDDD"/>
                <w:bottom w:val="single" w:sz="6" w:space="0" w:color="DDDDDD"/>
                <w:right w:val="single" w:sz="6" w:space="0" w:color="DDDDDD"/>
              </w:divBdr>
              <w:divsChild>
                <w:div w:id="978336731">
                  <w:marLeft w:val="0"/>
                  <w:marRight w:val="0"/>
                  <w:marTop w:val="0"/>
                  <w:marBottom w:val="0"/>
                  <w:divBdr>
                    <w:top w:val="none" w:sz="0" w:space="0" w:color="auto"/>
                    <w:left w:val="none" w:sz="0" w:space="0" w:color="auto"/>
                    <w:bottom w:val="none" w:sz="0" w:space="0" w:color="auto"/>
                    <w:right w:val="none" w:sz="0" w:space="0" w:color="auto"/>
                  </w:divBdr>
                  <w:divsChild>
                    <w:div w:id="1872373609">
                      <w:marLeft w:val="0"/>
                      <w:marRight w:val="0"/>
                      <w:marTop w:val="0"/>
                      <w:marBottom w:val="0"/>
                      <w:divBdr>
                        <w:top w:val="none" w:sz="0" w:space="0" w:color="auto"/>
                        <w:left w:val="none" w:sz="0" w:space="0" w:color="auto"/>
                        <w:bottom w:val="none" w:sz="0" w:space="0" w:color="auto"/>
                        <w:right w:val="none" w:sz="0" w:space="0" w:color="auto"/>
                      </w:divBdr>
                    </w:div>
                    <w:div w:id="1890071621">
                      <w:marLeft w:val="0"/>
                      <w:marRight w:val="0"/>
                      <w:marTop w:val="0"/>
                      <w:marBottom w:val="0"/>
                      <w:divBdr>
                        <w:top w:val="none" w:sz="0" w:space="0" w:color="auto"/>
                        <w:left w:val="none" w:sz="0" w:space="0" w:color="auto"/>
                        <w:bottom w:val="none" w:sz="0" w:space="0" w:color="auto"/>
                        <w:right w:val="none" w:sz="0" w:space="0" w:color="auto"/>
                      </w:divBdr>
                    </w:div>
                    <w:div w:id="1363634190">
                      <w:marLeft w:val="0"/>
                      <w:marRight w:val="0"/>
                      <w:marTop w:val="0"/>
                      <w:marBottom w:val="0"/>
                      <w:divBdr>
                        <w:top w:val="none" w:sz="0" w:space="0" w:color="auto"/>
                        <w:left w:val="none" w:sz="0" w:space="0" w:color="auto"/>
                        <w:bottom w:val="none" w:sz="0" w:space="0" w:color="auto"/>
                        <w:right w:val="none" w:sz="0" w:space="0" w:color="auto"/>
                      </w:divBdr>
                    </w:div>
                    <w:div w:id="200367949">
                      <w:marLeft w:val="0"/>
                      <w:marRight w:val="0"/>
                      <w:marTop w:val="0"/>
                      <w:marBottom w:val="0"/>
                      <w:divBdr>
                        <w:top w:val="none" w:sz="0" w:space="0" w:color="auto"/>
                        <w:left w:val="none" w:sz="0" w:space="0" w:color="auto"/>
                        <w:bottom w:val="none" w:sz="0" w:space="0" w:color="auto"/>
                        <w:right w:val="none" w:sz="0" w:space="0" w:color="auto"/>
                      </w:divBdr>
                    </w:div>
                    <w:div w:id="7999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7488">
          <w:marLeft w:val="0"/>
          <w:marRight w:val="0"/>
          <w:marTop w:val="100"/>
          <w:marBottom w:val="100"/>
          <w:divBdr>
            <w:top w:val="none" w:sz="0" w:space="0" w:color="auto"/>
            <w:left w:val="none" w:sz="0" w:space="0" w:color="auto"/>
            <w:bottom w:val="none" w:sz="0" w:space="0" w:color="auto"/>
            <w:right w:val="none" w:sz="0" w:space="0" w:color="auto"/>
          </w:divBdr>
          <w:divsChild>
            <w:div w:id="740909084">
              <w:marLeft w:val="0"/>
              <w:marRight w:val="0"/>
              <w:marTop w:val="0"/>
              <w:marBottom w:val="0"/>
              <w:divBdr>
                <w:top w:val="none" w:sz="0" w:space="0" w:color="auto"/>
                <w:left w:val="none" w:sz="0" w:space="0" w:color="auto"/>
                <w:bottom w:val="none" w:sz="0" w:space="0" w:color="auto"/>
                <w:right w:val="none" w:sz="0" w:space="0" w:color="auto"/>
              </w:divBdr>
              <w:divsChild>
                <w:div w:id="496266996">
                  <w:marLeft w:val="0"/>
                  <w:marRight w:val="0"/>
                  <w:marTop w:val="0"/>
                  <w:marBottom w:val="0"/>
                  <w:divBdr>
                    <w:top w:val="none" w:sz="0" w:space="0" w:color="auto"/>
                    <w:left w:val="none" w:sz="0" w:space="0" w:color="auto"/>
                    <w:bottom w:val="none" w:sz="0" w:space="0" w:color="auto"/>
                    <w:right w:val="none" w:sz="0" w:space="0" w:color="auto"/>
                  </w:divBdr>
                </w:div>
              </w:divsChild>
            </w:div>
            <w:div w:id="1149593191">
              <w:marLeft w:val="0"/>
              <w:marRight w:val="0"/>
              <w:marTop w:val="0"/>
              <w:marBottom w:val="0"/>
              <w:divBdr>
                <w:top w:val="single" w:sz="6" w:space="0" w:color="DDDDDD"/>
                <w:left w:val="single" w:sz="6" w:space="0" w:color="DDDDDD"/>
                <w:bottom w:val="single" w:sz="6" w:space="0" w:color="DDDDDD"/>
                <w:right w:val="single" w:sz="6" w:space="0" w:color="DDDDDD"/>
              </w:divBdr>
              <w:divsChild>
                <w:div w:id="1892884587">
                  <w:marLeft w:val="0"/>
                  <w:marRight w:val="0"/>
                  <w:marTop w:val="0"/>
                  <w:marBottom w:val="0"/>
                  <w:divBdr>
                    <w:top w:val="none" w:sz="0" w:space="0" w:color="auto"/>
                    <w:left w:val="none" w:sz="0" w:space="0" w:color="auto"/>
                    <w:bottom w:val="none" w:sz="0" w:space="0" w:color="auto"/>
                    <w:right w:val="none" w:sz="0" w:space="0" w:color="auto"/>
                  </w:divBdr>
                  <w:divsChild>
                    <w:div w:id="722604247">
                      <w:marLeft w:val="0"/>
                      <w:marRight w:val="0"/>
                      <w:marTop w:val="0"/>
                      <w:marBottom w:val="0"/>
                      <w:divBdr>
                        <w:top w:val="none" w:sz="0" w:space="0" w:color="auto"/>
                        <w:left w:val="none" w:sz="0" w:space="0" w:color="auto"/>
                        <w:bottom w:val="none" w:sz="0" w:space="0" w:color="auto"/>
                        <w:right w:val="none" w:sz="0" w:space="0" w:color="auto"/>
                      </w:divBdr>
                    </w:div>
                    <w:div w:id="673722619">
                      <w:marLeft w:val="0"/>
                      <w:marRight w:val="0"/>
                      <w:marTop w:val="0"/>
                      <w:marBottom w:val="0"/>
                      <w:divBdr>
                        <w:top w:val="none" w:sz="0" w:space="0" w:color="auto"/>
                        <w:left w:val="none" w:sz="0" w:space="0" w:color="auto"/>
                        <w:bottom w:val="none" w:sz="0" w:space="0" w:color="auto"/>
                        <w:right w:val="none" w:sz="0" w:space="0" w:color="auto"/>
                      </w:divBdr>
                    </w:div>
                    <w:div w:id="366833674">
                      <w:marLeft w:val="0"/>
                      <w:marRight w:val="0"/>
                      <w:marTop w:val="0"/>
                      <w:marBottom w:val="0"/>
                      <w:divBdr>
                        <w:top w:val="none" w:sz="0" w:space="0" w:color="auto"/>
                        <w:left w:val="none" w:sz="0" w:space="0" w:color="auto"/>
                        <w:bottom w:val="none" w:sz="0" w:space="0" w:color="auto"/>
                        <w:right w:val="none" w:sz="0" w:space="0" w:color="auto"/>
                      </w:divBdr>
                    </w:div>
                    <w:div w:id="1650212465">
                      <w:marLeft w:val="0"/>
                      <w:marRight w:val="0"/>
                      <w:marTop w:val="0"/>
                      <w:marBottom w:val="0"/>
                      <w:divBdr>
                        <w:top w:val="none" w:sz="0" w:space="0" w:color="auto"/>
                        <w:left w:val="none" w:sz="0" w:space="0" w:color="auto"/>
                        <w:bottom w:val="none" w:sz="0" w:space="0" w:color="auto"/>
                        <w:right w:val="none" w:sz="0" w:space="0" w:color="auto"/>
                      </w:divBdr>
                    </w:div>
                    <w:div w:id="175075673">
                      <w:marLeft w:val="0"/>
                      <w:marRight w:val="0"/>
                      <w:marTop w:val="0"/>
                      <w:marBottom w:val="0"/>
                      <w:divBdr>
                        <w:top w:val="none" w:sz="0" w:space="0" w:color="auto"/>
                        <w:left w:val="none" w:sz="0" w:space="0" w:color="auto"/>
                        <w:bottom w:val="none" w:sz="0" w:space="0" w:color="auto"/>
                        <w:right w:val="none" w:sz="0" w:space="0" w:color="auto"/>
                      </w:divBdr>
                    </w:div>
                    <w:div w:id="197090855">
                      <w:marLeft w:val="0"/>
                      <w:marRight w:val="0"/>
                      <w:marTop w:val="0"/>
                      <w:marBottom w:val="0"/>
                      <w:divBdr>
                        <w:top w:val="none" w:sz="0" w:space="0" w:color="auto"/>
                        <w:left w:val="none" w:sz="0" w:space="0" w:color="auto"/>
                        <w:bottom w:val="none" w:sz="0" w:space="0" w:color="auto"/>
                        <w:right w:val="none" w:sz="0" w:space="0" w:color="auto"/>
                      </w:divBdr>
                    </w:div>
                    <w:div w:id="5557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79070">
          <w:marLeft w:val="0"/>
          <w:marRight w:val="0"/>
          <w:marTop w:val="100"/>
          <w:marBottom w:val="100"/>
          <w:divBdr>
            <w:top w:val="none" w:sz="0" w:space="0" w:color="auto"/>
            <w:left w:val="none" w:sz="0" w:space="0" w:color="auto"/>
            <w:bottom w:val="none" w:sz="0" w:space="0" w:color="auto"/>
            <w:right w:val="none" w:sz="0" w:space="0" w:color="auto"/>
          </w:divBdr>
          <w:divsChild>
            <w:div w:id="752123539">
              <w:marLeft w:val="0"/>
              <w:marRight w:val="0"/>
              <w:marTop w:val="0"/>
              <w:marBottom w:val="0"/>
              <w:divBdr>
                <w:top w:val="none" w:sz="0" w:space="0" w:color="auto"/>
                <w:left w:val="none" w:sz="0" w:space="0" w:color="auto"/>
                <w:bottom w:val="none" w:sz="0" w:space="0" w:color="auto"/>
                <w:right w:val="none" w:sz="0" w:space="0" w:color="auto"/>
              </w:divBdr>
              <w:divsChild>
                <w:div w:id="1030882829">
                  <w:marLeft w:val="0"/>
                  <w:marRight w:val="0"/>
                  <w:marTop w:val="0"/>
                  <w:marBottom w:val="0"/>
                  <w:divBdr>
                    <w:top w:val="none" w:sz="0" w:space="0" w:color="auto"/>
                    <w:left w:val="none" w:sz="0" w:space="0" w:color="auto"/>
                    <w:bottom w:val="none" w:sz="0" w:space="0" w:color="auto"/>
                    <w:right w:val="none" w:sz="0" w:space="0" w:color="auto"/>
                  </w:divBdr>
                </w:div>
              </w:divsChild>
            </w:div>
            <w:div w:id="1839494607">
              <w:marLeft w:val="0"/>
              <w:marRight w:val="0"/>
              <w:marTop w:val="0"/>
              <w:marBottom w:val="0"/>
              <w:divBdr>
                <w:top w:val="single" w:sz="6" w:space="0" w:color="DDDDDD"/>
                <w:left w:val="single" w:sz="6" w:space="0" w:color="DDDDDD"/>
                <w:bottom w:val="single" w:sz="6" w:space="0" w:color="DDDDDD"/>
                <w:right w:val="single" w:sz="6" w:space="0" w:color="DDDDDD"/>
              </w:divBdr>
              <w:divsChild>
                <w:div w:id="1977954624">
                  <w:marLeft w:val="0"/>
                  <w:marRight w:val="0"/>
                  <w:marTop w:val="0"/>
                  <w:marBottom w:val="0"/>
                  <w:divBdr>
                    <w:top w:val="none" w:sz="0" w:space="0" w:color="auto"/>
                    <w:left w:val="none" w:sz="0" w:space="0" w:color="auto"/>
                    <w:bottom w:val="none" w:sz="0" w:space="0" w:color="auto"/>
                    <w:right w:val="none" w:sz="0" w:space="0" w:color="auto"/>
                  </w:divBdr>
                  <w:divsChild>
                    <w:div w:id="228151291">
                      <w:marLeft w:val="0"/>
                      <w:marRight w:val="0"/>
                      <w:marTop w:val="0"/>
                      <w:marBottom w:val="0"/>
                      <w:divBdr>
                        <w:top w:val="none" w:sz="0" w:space="0" w:color="auto"/>
                        <w:left w:val="none" w:sz="0" w:space="0" w:color="auto"/>
                        <w:bottom w:val="none" w:sz="0" w:space="0" w:color="auto"/>
                        <w:right w:val="none" w:sz="0" w:space="0" w:color="auto"/>
                      </w:divBdr>
                    </w:div>
                    <w:div w:id="2106730130">
                      <w:marLeft w:val="0"/>
                      <w:marRight w:val="0"/>
                      <w:marTop w:val="0"/>
                      <w:marBottom w:val="0"/>
                      <w:divBdr>
                        <w:top w:val="none" w:sz="0" w:space="0" w:color="auto"/>
                        <w:left w:val="none" w:sz="0" w:space="0" w:color="auto"/>
                        <w:bottom w:val="none" w:sz="0" w:space="0" w:color="auto"/>
                        <w:right w:val="none" w:sz="0" w:space="0" w:color="auto"/>
                      </w:divBdr>
                    </w:div>
                    <w:div w:id="1223562755">
                      <w:marLeft w:val="0"/>
                      <w:marRight w:val="0"/>
                      <w:marTop w:val="0"/>
                      <w:marBottom w:val="0"/>
                      <w:divBdr>
                        <w:top w:val="none" w:sz="0" w:space="0" w:color="auto"/>
                        <w:left w:val="none" w:sz="0" w:space="0" w:color="auto"/>
                        <w:bottom w:val="none" w:sz="0" w:space="0" w:color="auto"/>
                        <w:right w:val="none" w:sz="0" w:space="0" w:color="auto"/>
                      </w:divBdr>
                    </w:div>
                    <w:div w:id="307515955">
                      <w:marLeft w:val="0"/>
                      <w:marRight w:val="0"/>
                      <w:marTop w:val="0"/>
                      <w:marBottom w:val="0"/>
                      <w:divBdr>
                        <w:top w:val="none" w:sz="0" w:space="0" w:color="auto"/>
                        <w:left w:val="none" w:sz="0" w:space="0" w:color="auto"/>
                        <w:bottom w:val="none" w:sz="0" w:space="0" w:color="auto"/>
                        <w:right w:val="none" w:sz="0" w:space="0" w:color="auto"/>
                      </w:divBdr>
                    </w:div>
                    <w:div w:id="236667228">
                      <w:marLeft w:val="0"/>
                      <w:marRight w:val="0"/>
                      <w:marTop w:val="0"/>
                      <w:marBottom w:val="0"/>
                      <w:divBdr>
                        <w:top w:val="none" w:sz="0" w:space="0" w:color="auto"/>
                        <w:left w:val="none" w:sz="0" w:space="0" w:color="auto"/>
                        <w:bottom w:val="none" w:sz="0" w:space="0" w:color="auto"/>
                        <w:right w:val="none" w:sz="0" w:space="0" w:color="auto"/>
                      </w:divBdr>
                    </w:div>
                    <w:div w:id="173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49314">
          <w:marLeft w:val="0"/>
          <w:marRight w:val="0"/>
          <w:marTop w:val="100"/>
          <w:marBottom w:val="100"/>
          <w:divBdr>
            <w:top w:val="none" w:sz="0" w:space="0" w:color="auto"/>
            <w:left w:val="none" w:sz="0" w:space="0" w:color="auto"/>
            <w:bottom w:val="none" w:sz="0" w:space="0" w:color="auto"/>
            <w:right w:val="none" w:sz="0" w:space="0" w:color="auto"/>
          </w:divBdr>
          <w:divsChild>
            <w:div w:id="2074305797">
              <w:marLeft w:val="0"/>
              <w:marRight w:val="0"/>
              <w:marTop w:val="0"/>
              <w:marBottom w:val="0"/>
              <w:divBdr>
                <w:top w:val="none" w:sz="0" w:space="0" w:color="auto"/>
                <w:left w:val="none" w:sz="0" w:space="0" w:color="auto"/>
                <w:bottom w:val="none" w:sz="0" w:space="0" w:color="auto"/>
                <w:right w:val="none" w:sz="0" w:space="0" w:color="auto"/>
              </w:divBdr>
              <w:divsChild>
                <w:div w:id="1277326184">
                  <w:marLeft w:val="0"/>
                  <w:marRight w:val="0"/>
                  <w:marTop w:val="0"/>
                  <w:marBottom w:val="0"/>
                  <w:divBdr>
                    <w:top w:val="none" w:sz="0" w:space="0" w:color="auto"/>
                    <w:left w:val="none" w:sz="0" w:space="0" w:color="auto"/>
                    <w:bottom w:val="none" w:sz="0" w:space="0" w:color="auto"/>
                    <w:right w:val="none" w:sz="0" w:space="0" w:color="auto"/>
                  </w:divBdr>
                </w:div>
              </w:divsChild>
            </w:div>
            <w:div w:id="1207911060">
              <w:marLeft w:val="0"/>
              <w:marRight w:val="0"/>
              <w:marTop w:val="0"/>
              <w:marBottom w:val="0"/>
              <w:divBdr>
                <w:top w:val="single" w:sz="6" w:space="0" w:color="DDDDDD"/>
                <w:left w:val="single" w:sz="6" w:space="0" w:color="DDDDDD"/>
                <w:bottom w:val="single" w:sz="6" w:space="0" w:color="DDDDDD"/>
                <w:right w:val="single" w:sz="6" w:space="0" w:color="DDDDDD"/>
              </w:divBdr>
              <w:divsChild>
                <w:div w:id="1882592659">
                  <w:marLeft w:val="0"/>
                  <w:marRight w:val="0"/>
                  <w:marTop w:val="0"/>
                  <w:marBottom w:val="0"/>
                  <w:divBdr>
                    <w:top w:val="none" w:sz="0" w:space="0" w:color="auto"/>
                    <w:left w:val="none" w:sz="0" w:space="0" w:color="auto"/>
                    <w:bottom w:val="none" w:sz="0" w:space="0" w:color="auto"/>
                    <w:right w:val="none" w:sz="0" w:space="0" w:color="auto"/>
                  </w:divBdr>
                  <w:divsChild>
                    <w:div w:id="398554409">
                      <w:marLeft w:val="0"/>
                      <w:marRight w:val="0"/>
                      <w:marTop w:val="0"/>
                      <w:marBottom w:val="0"/>
                      <w:divBdr>
                        <w:top w:val="none" w:sz="0" w:space="0" w:color="auto"/>
                        <w:left w:val="none" w:sz="0" w:space="0" w:color="auto"/>
                        <w:bottom w:val="none" w:sz="0" w:space="0" w:color="auto"/>
                        <w:right w:val="none" w:sz="0" w:space="0" w:color="auto"/>
                      </w:divBdr>
                    </w:div>
                    <w:div w:id="1124618305">
                      <w:marLeft w:val="0"/>
                      <w:marRight w:val="0"/>
                      <w:marTop w:val="0"/>
                      <w:marBottom w:val="0"/>
                      <w:divBdr>
                        <w:top w:val="none" w:sz="0" w:space="0" w:color="auto"/>
                        <w:left w:val="none" w:sz="0" w:space="0" w:color="auto"/>
                        <w:bottom w:val="none" w:sz="0" w:space="0" w:color="auto"/>
                        <w:right w:val="none" w:sz="0" w:space="0" w:color="auto"/>
                      </w:divBdr>
                    </w:div>
                    <w:div w:id="1906330008">
                      <w:marLeft w:val="0"/>
                      <w:marRight w:val="0"/>
                      <w:marTop w:val="0"/>
                      <w:marBottom w:val="0"/>
                      <w:divBdr>
                        <w:top w:val="none" w:sz="0" w:space="0" w:color="auto"/>
                        <w:left w:val="none" w:sz="0" w:space="0" w:color="auto"/>
                        <w:bottom w:val="none" w:sz="0" w:space="0" w:color="auto"/>
                        <w:right w:val="none" w:sz="0" w:space="0" w:color="auto"/>
                      </w:divBdr>
                    </w:div>
                    <w:div w:id="1591698569">
                      <w:marLeft w:val="0"/>
                      <w:marRight w:val="0"/>
                      <w:marTop w:val="0"/>
                      <w:marBottom w:val="0"/>
                      <w:divBdr>
                        <w:top w:val="none" w:sz="0" w:space="0" w:color="auto"/>
                        <w:left w:val="none" w:sz="0" w:space="0" w:color="auto"/>
                        <w:bottom w:val="none" w:sz="0" w:space="0" w:color="auto"/>
                        <w:right w:val="none" w:sz="0" w:space="0" w:color="auto"/>
                      </w:divBdr>
                    </w:div>
                    <w:div w:id="1968972399">
                      <w:marLeft w:val="0"/>
                      <w:marRight w:val="0"/>
                      <w:marTop w:val="0"/>
                      <w:marBottom w:val="0"/>
                      <w:divBdr>
                        <w:top w:val="none" w:sz="0" w:space="0" w:color="auto"/>
                        <w:left w:val="none" w:sz="0" w:space="0" w:color="auto"/>
                        <w:bottom w:val="none" w:sz="0" w:space="0" w:color="auto"/>
                        <w:right w:val="none" w:sz="0" w:space="0" w:color="auto"/>
                      </w:divBdr>
                    </w:div>
                    <w:div w:id="4838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4540">
          <w:marLeft w:val="0"/>
          <w:marRight w:val="0"/>
          <w:marTop w:val="100"/>
          <w:marBottom w:val="100"/>
          <w:divBdr>
            <w:top w:val="none" w:sz="0" w:space="0" w:color="auto"/>
            <w:left w:val="none" w:sz="0" w:space="0" w:color="auto"/>
            <w:bottom w:val="none" w:sz="0" w:space="0" w:color="auto"/>
            <w:right w:val="none" w:sz="0" w:space="0" w:color="auto"/>
          </w:divBdr>
          <w:divsChild>
            <w:div w:id="1498304535">
              <w:marLeft w:val="0"/>
              <w:marRight w:val="0"/>
              <w:marTop w:val="0"/>
              <w:marBottom w:val="0"/>
              <w:divBdr>
                <w:top w:val="none" w:sz="0" w:space="0" w:color="auto"/>
                <w:left w:val="none" w:sz="0" w:space="0" w:color="auto"/>
                <w:bottom w:val="none" w:sz="0" w:space="0" w:color="auto"/>
                <w:right w:val="none" w:sz="0" w:space="0" w:color="auto"/>
              </w:divBdr>
              <w:divsChild>
                <w:div w:id="745880732">
                  <w:marLeft w:val="0"/>
                  <w:marRight w:val="0"/>
                  <w:marTop w:val="0"/>
                  <w:marBottom w:val="0"/>
                  <w:divBdr>
                    <w:top w:val="none" w:sz="0" w:space="0" w:color="auto"/>
                    <w:left w:val="none" w:sz="0" w:space="0" w:color="auto"/>
                    <w:bottom w:val="none" w:sz="0" w:space="0" w:color="auto"/>
                    <w:right w:val="none" w:sz="0" w:space="0" w:color="auto"/>
                  </w:divBdr>
                </w:div>
              </w:divsChild>
            </w:div>
            <w:div w:id="1923417069">
              <w:marLeft w:val="0"/>
              <w:marRight w:val="0"/>
              <w:marTop w:val="0"/>
              <w:marBottom w:val="0"/>
              <w:divBdr>
                <w:top w:val="single" w:sz="6" w:space="0" w:color="DDDDDD"/>
                <w:left w:val="single" w:sz="6" w:space="0" w:color="DDDDDD"/>
                <w:bottom w:val="single" w:sz="6" w:space="0" w:color="DDDDDD"/>
                <w:right w:val="single" w:sz="6" w:space="0" w:color="DDDDDD"/>
              </w:divBdr>
              <w:divsChild>
                <w:div w:id="1231843546">
                  <w:marLeft w:val="0"/>
                  <w:marRight w:val="0"/>
                  <w:marTop w:val="0"/>
                  <w:marBottom w:val="0"/>
                  <w:divBdr>
                    <w:top w:val="none" w:sz="0" w:space="0" w:color="auto"/>
                    <w:left w:val="none" w:sz="0" w:space="0" w:color="auto"/>
                    <w:bottom w:val="none" w:sz="0" w:space="0" w:color="auto"/>
                    <w:right w:val="none" w:sz="0" w:space="0" w:color="auto"/>
                  </w:divBdr>
                  <w:divsChild>
                    <w:div w:id="661810179">
                      <w:marLeft w:val="0"/>
                      <w:marRight w:val="0"/>
                      <w:marTop w:val="0"/>
                      <w:marBottom w:val="0"/>
                      <w:divBdr>
                        <w:top w:val="none" w:sz="0" w:space="0" w:color="auto"/>
                        <w:left w:val="none" w:sz="0" w:space="0" w:color="auto"/>
                        <w:bottom w:val="none" w:sz="0" w:space="0" w:color="auto"/>
                        <w:right w:val="none" w:sz="0" w:space="0" w:color="auto"/>
                      </w:divBdr>
                    </w:div>
                    <w:div w:id="1443577295">
                      <w:marLeft w:val="0"/>
                      <w:marRight w:val="0"/>
                      <w:marTop w:val="0"/>
                      <w:marBottom w:val="0"/>
                      <w:divBdr>
                        <w:top w:val="none" w:sz="0" w:space="0" w:color="auto"/>
                        <w:left w:val="none" w:sz="0" w:space="0" w:color="auto"/>
                        <w:bottom w:val="none" w:sz="0" w:space="0" w:color="auto"/>
                        <w:right w:val="none" w:sz="0" w:space="0" w:color="auto"/>
                      </w:divBdr>
                    </w:div>
                    <w:div w:id="1024093620">
                      <w:marLeft w:val="0"/>
                      <w:marRight w:val="0"/>
                      <w:marTop w:val="0"/>
                      <w:marBottom w:val="0"/>
                      <w:divBdr>
                        <w:top w:val="none" w:sz="0" w:space="0" w:color="auto"/>
                        <w:left w:val="none" w:sz="0" w:space="0" w:color="auto"/>
                        <w:bottom w:val="none" w:sz="0" w:space="0" w:color="auto"/>
                        <w:right w:val="none" w:sz="0" w:space="0" w:color="auto"/>
                      </w:divBdr>
                    </w:div>
                    <w:div w:id="961034455">
                      <w:marLeft w:val="0"/>
                      <w:marRight w:val="0"/>
                      <w:marTop w:val="0"/>
                      <w:marBottom w:val="0"/>
                      <w:divBdr>
                        <w:top w:val="none" w:sz="0" w:space="0" w:color="auto"/>
                        <w:left w:val="none" w:sz="0" w:space="0" w:color="auto"/>
                        <w:bottom w:val="none" w:sz="0" w:space="0" w:color="auto"/>
                        <w:right w:val="none" w:sz="0" w:space="0" w:color="auto"/>
                      </w:divBdr>
                    </w:div>
                    <w:div w:id="4781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633798">
          <w:marLeft w:val="0"/>
          <w:marRight w:val="0"/>
          <w:marTop w:val="100"/>
          <w:marBottom w:val="100"/>
          <w:divBdr>
            <w:top w:val="none" w:sz="0" w:space="0" w:color="auto"/>
            <w:left w:val="none" w:sz="0" w:space="0" w:color="auto"/>
            <w:bottom w:val="none" w:sz="0" w:space="0" w:color="auto"/>
            <w:right w:val="none" w:sz="0" w:space="0" w:color="auto"/>
          </w:divBdr>
          <w:divsChild>
            <w:div w:id="918711655">
              <w:marLeft w:val="0"/>
              <w:marRight w:val="0"/>
              <w:marTop w:val="0"/>
              <w:marBottom w:val="0"/>
              <w:divBdr>
                <w:top w:val="none" w:sz="0" w:space="0" w:color="auto"/>
                <w:left w:val="none" w:sz="0" w:space="0" w:color="auto"/>
                <w:bottom w:val="none" w:sz="0" w:space="0" w:color="auto"/>
                <w:right w:val="none" w:sz="0" w:space="0" w:color="auto"/>
              </w:divBdr>
              <w:divsChild>
                <w:div w:id="564686046">
                  <w:marLeft w:val="0"/>
                  <w:marRight w:val="0"/>
                  <w:marTop w:val="0"/>
                  <w:marBottom w:val="0"/>
                  <w:divBdr>
                    <w:top w:val="none" w:sz="0" w:space="0" w:color="auto"/>
                    <w:left w:val="none" w:sz="0" w:space="0" w:color="auto"/>
                    <w:bottom w:val="none" w:sz="0" w:space="0" w:color="auto"/>
                    <w:right w:val="none" w:sz="0" w:space="0" w:color="auto"/>
                  </w:divBdr>
                </w:div>
              </w:divsChild>
            </w:div>
            <w:div w:id="221411448">
              <w:marLeft w:val="0"/>
              <w:marRight w:val="0"/>
              <w:marTop w:val="0"/>
              <w:marBottom w:val="0"/>
              <w:divBdr>
                <w:top w:val="single" w:sz="6" w:space="0" w:color="DDDDDD"/>
                <w:left w:val="single" w:sz="6" w:space="0" w:color="DDDDDD"/>
                <w:bottom w:val="single" w:sz="6" w:space="0" w:color="DDDDDD"/>
                <w:right w:val="single" w:sz="6" w:space="0" w:color="DDDDDD"/>
              </w:divBdr>
              <w:divsChild>
                <w:div w:id="138962611">
                  <w:marLeft w:val="0"/>
                  <w:marRight w:val="0"/>
                  <w:marTop w:val="0"/>
                  <w:marBottom w:val="0"/>
                  <w:divBdr>
                    <w:top w:val="none" w:sz="0" w:space="0" w:color="auto"/>
                    <w:left w:val="none" w:sz="0" w:space="0" w:color="auto"/>
                    <w:bottom w:val="none" w:sz="0" w:space="0" w:color="auto"/>
                    <w:right w:val="none" w:sz="0" w:space="0" w:color="auto"/>
                  </w:divBdr>
                  <w:divsChild>
                    <w:div w:id="913121047">
                      <w:marLeft w:val="0"/>
                      <w:marRight w:val="0"/>
                      <w:marTop w:val="0"/>
                      <w:marBottom w:val="0"/>
                      <w:divBdr>
                        <w:top w:val="none" w:sz="0" w:space="0" w:color="auto"/>
                        <w:left w:val="none" w:sz="0" w:space="0" w:color="auto"/>
                        <w:bottom w:val="none" w:sz="0" w:space="0" w:color="auto"/>
                        <w:right w:val="none" w:sz="0" w:space="0" w:color="auto"/>
                      </w:divBdr>
                    </w:div>
                    <w:div w:id="1183862993">
                      <w:marLeft w:val="0"/>
                      <w:marRight w:val="0"/>
                      <w:marTop w:val="0"/>
                      <w:marBottom w:val="0"/>
                      <w:divBdr>
                        <w:top w:val="none" w:sz="0" w:space="0" w:color="auto"/>
                        <w:left w:val="none" w:sz="0" w:space="0" w:color="auto"/>
                        <w:bottom w:val="none" w:sz="0" w:space="0" w:color="auto"/>
                        <w:right w:val="none" w:sz="0" w:space="0" w:color="auto"/>
                      </w:divBdr>
                    </w:div>
                    <w:div w:id="226694313">
                      <w:marLeft w:val="0"/>
                      <w:marRight w:val="0"/>
                      <w:marTop w:val="0"/>
                      <w:marBottom w:val="0"/>
                      <w:divBdr>
                        <w:top w:val="none" w:sz="0" w:space="0" w:color="auto"/>
                        <w:left w:val="none" w:sz="0" w:space="0" w:color="auto"/>
                        <w:bottom w:val="none" w:sz="0" w:space="0" w:color="auto"/>
                        <w:right w:val="none" w:sz="0" w:space="0" w:color="auto"/>
                      </w:divBdr>
                    </w:div>
                    <w:div w:id="495000689">
                      <w:marLeft w:val="0"/>
                      <w:marRight w:val="0"/>
                      <w:marTop w:val="0"/>
                      <w:marBottom w:val="0"/>
                      <w:divBdr>
                        <w:top w:val="none" w:sz="0" w:space="0" w:color="auto"/>
                        <w:left w:val="none" w:sz="0" w:space="0" w:color="auto"/>
                        <w:bottom w:val="none" w:sz="0" w:space="0" w:color="auto"/>
                        <w:right w:val="none" w:sz="0" w:space="0" w:color="auto"/>
                      </w:divBdr>
                    </w:div>
                    <w:div w:id="1036614065">
                      <w:marLeft w:val="0"/>
                      <w:marRight w:val="0"/>
                      <w:marTop w:val="0"/>
                      <w:marBottom w:val="0"/>
                      <w:divBdr>
                        <w:top w:val="none" w:sz="0" w:space="0" w:color="auto"/>
                        <w:left w:val="none" w:sz="0" w:space="0" w:color="auto"/>
                        <w:bottom w:val="none" w:sz="0" w:space="0" w:color="auto"/>
                        <w:right w:val="none" w:sz="0" w:space="0" w:color="auto"/>
                      </w:divBdr>
                    </w:div>
                    <w:div w:id="656419183">
                      <w:marLeft w:val="0"/>
                      <w:marRight w:val="0"/>
                      <w:marTop w:val="0"/>
                      <w:marBottom w:val="0"/>
                      <w:divBdr>
                        <w:top w:val="none" w:sz="0" w:space="0" w:color="auto"/>
                        <w:left w:val="none" w:sz="0" w:space="0" w:color="auto"/>
                        <w:bottom w:val="none" w:sz="0" w:space="0" w:color="auto"/>
                        <w:right w:val="none" w:sz="0" w:space="0" w:color="auto"/>
                      </w:divBdr>
                    </w:div>
                    <w:div w:id="4130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470884">
          <w:marLeft w:val="0"/>
          <w:marRight w:val="0"/>
          <w:marTop w:val="100"/>
          <w:marBottom w:val="100"/>
          <w:divBdr>
            <w:top w:val="none" w:sz="0" w:space="0" w:color="auto"/>
            <w:left w:val="none" w:sz="0" w:space="0" w:color="auto"/>
            <w:bottom w:val="none" w:sz="0" w:space="0" w:color="auto"/>
            <w:right w:val="none" w:sz="0" w:space="0" w:color="auto"/>
          </w:divBdr>
          <w:divsChild>
            <w:div w:id="652638670">
              <w:marLeft w:val="0"/>
              <w:marRight w:val="0"/>
              <w:marTop w:val="0"/>
              <w:marBottom w:val="0"/>
              <w:divBdr>
                <w:top w:val="none" w:sz="0" w:space="0" w:color="auto"/>
                <w:left w:val="none" w:sz="0" w:space="0" w:color="auto"/>
                <w:bottom w:val="none" w:sz="0" w:space="0" w:color="auto"/>
                <w:right w:val="none" w:sz="0" w:space="0" w:color="auto"/>
              </w:divBdr>
              <w:divsChild>
                <w:div w:id="1960069096">
                  <w:marLeft w:val="0"/>
                  <w:marRight w:val="0"/>
                  <w:marTop w:val="0"/>
                  <w:marBottom w:val="0"/>
                  <w:divBdr>
                    <w:top w:val="none" w:sz="0" w:space="0" w:color="auto"/>
                    <w:left w:val="none" w:sz="0" w:space="0" w:color="auto"/>
                    <w:bottom w:val="none" w:sz="0" w:space="0" w:color="auto"/>
                    <w:right w:val="none" w:sz="0" w:space="0" w:color="auto"/>
                  </w:divBdr>
                </w:div>
              </w:divsChild>
            </w:div>
            <w:div w:id="1485471268">
              <w:marLeft w:val="0"/>
              <w:marRight w:val="0"/>
              <w:marTop w:val="0"/>
              <w:marBottom w:val="0"/>
              <w:divBdr>
                <w:top w:val="single" w:sz="6" w:space="0" w:color="DDDDDD"/>
                <w:left w:val="single" w:sz="6" w:space="0" w:color="DDDDDD"/>
                <w:bottom w:val="single" w:sz="6" w:space="0" w:color="DDDDDD"/>
                <w:right w:val="single" w:sz="6" w:space="0" w:color="DDDDDD"/>
              </w:divBdr>
              <w:divsChild>
                <w:div w:id="1040781816">
                  <w:marLeft w:val="0"/>
                  <w:marRight w:val="0"/>
                  <w:marTop w:val="0"/>
                  <w:marBottom w:val="0"/>
                  <w:divBdr>
                    <w:top w:val="none" w:sz="0" w:space="0" w:color="auto"/>
                    <w:left w:val="none" w:sz="0" w:space="0" w:color="auto"/>
                    <w:bottom w:val="none" w:sz="0" w:space="0" w:color="auto"/>
                    <w:right w:val="none" w:sz="0" w:space="0" w:color="auto"/>
                  </w:divBdr>
                  <w:divsChild>
                    <w:div w:id="2104186693">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25597104">
                      <w:marLeft w:val="0"/>
                      <w:marRight w:val="0"/>
                      <w:marTop w:val="0"/>
                      <w:marBottom w:val="0"/>
                      <w:divBdr>
                        <w:top w:val="none" w:sz="0" w:space="0" w:color="auto"/>
                        <w:left w:val="none" w:sz="0" w:space="0" w:color="auto"/>
                        <w:bottom w:val="none" w:sz="0" w:space="0" w:color="auto"/>
                        <w:right w:val="none" w:sz="0" w:space="0" w:color="auto"/>
                      </w:divBdr>
                    </w:div>
                    <w:div w:id="96295089">
                      <w:marLeft w:val="0"/>
                      <w:marRight w:val="0"/>
                      <w:marTop w:val="0"/>
                      <w:marBottom w:val="0"/>
                      <w:divBdr>
                        <w:top w:val="none" w:sz="0" w:space="0" w:color="auto"/>
                        <w:left w:val="none" w:sz="0" w:space="0" w:color="auto"/>
                        <w:bottom w:val="none" w:sz="0" w:space="0" w:color="auto"/>
                        <w:right w:val="none" w:sz="0" w:space="0" w:color="auto"/>
                      </w:divBdr>
                    </w:div>
                    <w:div w:id="807090228">
                      <w:marLeft w:val="0"/>
                      <w:marRight w:val="0"/>
                      <w:marTop w:val="0"/>
                      <w:marBottom w:val="0"/>
                      <w:divBdr>
                        <w:top w:val="none" w:sz="0" w:space="0" w:color="auto"/>
                        <w:left w:val="none" w:sz="0" w:space="0" w:color="auto"/>
                        <w:bottom w:val="none" w:sz="0" w:space="0" w:color="auto"/>
                        <w:right w:val="none" w:sz="0" w:space="0" w:color="auto"/>
                      </w:divBdr>
                    </w:div>
                    <w:div w:id="1161460825">
                      <w:marLeft w:val="0"/>
                      <w:marRight w:val="0"/>
                      <w:marTop w:val="0"/>
                      <w:marBottom w:val="0"/>
                      <w:divBdr>
                        <w:top w:val="none" w:sz="0" w:space="0" w:color="auto"/>
                        <w:left w:val="none" w:sz="0" w:space="0" w:color="auto"/>
                        <w:bottom w:val="none" w:sz="0" w:space="0" w:color="auto"/>
                        <w:right w:val="none" w:sz="0" w:space="0" w:color="auto"/>
                      </w:divBdr>
                    </w:div>
                    <w:div w:id="20885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83829">
          <w:marLeft w:val="0"/>
          <w:marRight w:val="0"/>
          <w:marTop w:val="100"/>
          <w:marBottom w:val="100"/>
          <w:divBdr>
            <w:top w:val="none" w:sz="0" w:space="0" w:color="auto"/>
            <w:left w:val="none" w:sz="0" w:space="0" w:color="auto"/>
            <w:bottom w:val="none" w:sz="0" w:space="0" w:color="auto"/>
            <w:right w:val="none" w:sz="0" w:space="0" w:color="auto"/>
          </w:divBdr>
          <w:divsChild>
            <w:div w:id="1121730807">
              <w:marLeft w:val="0"/>
              <w:marRight w:val="0"/>
              <w:marTop w:val="0"/>
              <w:marBottom w:val="0"/>
              <w:divBdr>
                <w:top w:val="none" w:sz="0" w:space="0" w:color="auto"/>
                <w:left w:val="none" w:sz="0" w:space="0" w:color="auto"/>
                <w:bottom w:val="none" w:sz="0" w:space="0" w:color="auto"/>
                <w:right w:val="none" w:sz="0" w:space="0" w:color="auto"/>
              </w:divBdr>
              <w:divsChild>
                <w:div w:id="2099172">
                  <w:marLeft w:val="0"/>
                  <w:marRight w:val="0"/>
                  <w:marTop w:val="0"/>
                  <w:marBottom w:val="0"/>
                  <w:divBdr>
                    <w:top w:val="none" w:sz="0" w:space="0" w:color="auto"/>
                    <w:left w:val="none" w:sz="0" w:space="0" w:color="auto"/>
                    <w:bottom w:val="none" w:sz="0" w:space="0" w:color="auto"/>
                    <w:right w:val="none" w:sz="0" w:space="0" w:color="auto"/>
                  </w:divBdr>
                </w:div>
              </w:divsChild>
            </w:div>
            <w:div w:id="1709917328">
              <w:marLeft w:val="0"/>
              <w:marRight w:val="0"/>
              <w:marTop w:val="0"/>
              <w:marBottom w:val="0"/>
              <w:divBdr>
                <w:top w:val="single" w:sz="6" w:space="0" w:color="DDDDDD"/>
                <w:left w:val="single" w:sz="6" w:space="0" w:color="DDDDDD"/>
                <w:bottom w:val="single" w:sz="6" w:space="0" w:color="DDDDDD"/>
                <w:right w:val="single" w:sz="6" w:space="0" w:color="DDDDDD"/>
              </w:divBdr>
              <w:divsChild>
                <w:div w:id="1337656019">
                  <w:marLeft w:val="0"/>
                  <w:marRight w:val="0"/>
                  <w:marTop w:val="0"/>
                  <w:marBottom w:val="0"/>
                  <w:divBdr>
                    <w:top w:val="none" w:sz="0" w:space="0" w:color="auto"/>
                    <w:left w:val="none" w:sz="0" w:space="0" w:color="auto"/>
                    <w:bottom w:val="none" w:sz="0" w:space="0" w:color="auto"/>
                    <w:right w:val="none" w:sz="0" w:space="0" w:color="auto"/>
                  </w:divBdr>
                  <w:divsChild>
                    <w:div w:id="1462730343">
                      <w:marLeft w:val="0"/>
                      <w:marRight w:val="0"/>
                      <w:marTop w:val="0"/>
                      <w:marBottom w:val="0"/>
                      <w:divBdr>
                        <w:top w:val="none" w:sz="0" w:space="0" w:color="auto"/>
                        <w:left w:val="none" w:sz="0" w:space="0" w:color="auto"/>
                        <w:bottom w:val="none" w:sz="0" w:space="0" w:color="auto"/>
                        <w:right w:val="none" w:sz="0" w:space="0" w:color="auto"/>
                      </w:divBdr>
                    </w:div>
                    <w:div w:id="1376928223">
                      <w:marLeft w:val="0"/>
                      <w:marRight w:val="0"/>
                      <w:marTop w:val="0"/>
                      <w:marBottom w:val="0"/>
                      <w:divBdr>
                        <w:top w:val="none" w:sz="0" w:space="0" w:color="auto"/>
                        <w:left w:val="none" w:sz="0" w:space="0" w:color="auto"/>
                        <w:bottom w:val="none" w:sz="0" w:space="0" w:color="auto"/>
                        <w:right w:val="none" w:sz="0" w:space="0" w:color="auto"/>
                      </w:divBdr>
                    </w:div>
                    <w:div w:id="541596382">
                      <w:marLeft w:val="0"/>
                      <w:marRight w:val="0"/>
                      <w:marTop w:val="0"/>
                      <w:marBottom w:val="0"/>
                      <w:divBdr>
                        <w:top w:val="none" w:sz="0" w:space="0" w:color="auto"/>
                        <w:left w:val="none" w:sz="0" w:space="0" w:color="auto"/>
                        <w:bottom w:val="none" w:sz="0" w:space="0" w:color="auto"/>
                        <w:right w:val="none" w:sz="0" w:space="0" w:color="auto"/>
                      </w:divBdr>
                    </w:div>
                    <w:div w:id="1481311962">
                      <w:marLeft w:val="0"/>
                      <w:marRight w:val="0"/>
                      <w:marTop w:val="0"/>
                      <w:marBottom w:val="0"/>
                      <w:divBdr>
                        <w:top w:val="none" w:sz="0" w:space="0" w:color="auto"/>
                        <w:left w:val="none" w:sz="0" w:space="0" w:color="auto"/>
                        <w:bottom w:val="none" w:sz="0" w:space="0" w:color="auto"/>
                        <w:right w:val="none" w:sz="0" w:space="0" w:color="auto"/>
                      </w:divBdr>
                    </w:div>
                    <w:div w:id="1341010407">
                      <w:marLeft w:val="0"/>
                      <w:marRight w:val="0"/>
                      <w:marTop w:val="0"/>
                      <w:marBottom w:val="0"/>
                      <w:divBdr>
                        <w:top w:val="none" w:sz="0" w:space="0" w:color="auto"/>
                        <w:left w:val="none" w:sz="0" w:space="0" w:color="auto"/>
                        <w:bottom w:val="none" w:sz="0" w:space="0" w:color="auto"/>
                        <w:right w:val="none" w:sz="0" w:space="0" w:color="auto"/>
                      </w:divBdr>
                    </w:div>
                    <w:div w:id="2076580935">
                      <w:marLeft w:val="0"/>
                      <w:marRight w:val="0"/>
                      <w:marTop w:val="0"/>
                      <w:marBottom w:val="0"/>
                      <w:divBdr>
                        <w:top w:val="none" w:sz="0" w:space="0" w:color="auto"/>
                        <w:left w:val="none" w:sz="0" w:space="0" w:color="auto"/>
                        <w:bottom w:val="none" w:sz="0" w:space="0" w:color="auto"/>
                        <w:right w:val="none" w:sz="0" w:space="0" w:color="auto"/>
                      </w:divBdr>
                    </w:div>
                    <w:div w:id="15431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9580">
          <w:marLeft w:val="0"/>
          <w:marRight w:val="0"/>
          <w:marTop w:val="100"/>
          <w:marBottom w:val="100"/>
          <w:divBdr>
            <w:top w:val="none" w:sz="0" w:space="0" w:color="auto"/>
            <w:left w:val="none" w:sz="0" w:space="0" w:color="auto"/>
            <w:bottom w:val="none" w:sz="0" w:space="0" w:color="auto"/>
            <w:right w:val="none" w:sz="0" w:space="0" w:color="auto"/>
          </w:divBdr>
          <w:divsChild>
            <w:div w:id="2095778412">
              <w:marLeft w:val="0"/>
              <w:marRight w:val="0"/>
              <w:marTop w:val="0"/>
              <w:marBottom w:val="0"/>
              <w:divBdr>
                <w:top w:val="none" w:sz="0" w:space="0" w:color="auto"/>
                <w:left w:val="none" w:sz="0" w:space="0" w:color="auto"/>
                <w:bottom w:val="none" w:sz="0" w:space="0" w:color="auto"/>
                <w:right w:val="none" w:sz="0" w:space="0" w:color="auto"/>
              </w:divBdr>
              <w:divsChild>
                <w:div w:id="1781754957">
                  <w:marLeft w:val="0"/>
                  <w:marRight w:val="0"/>
                  <w:marTop w:val="0"/>
                  <w:marBottom w:val="0"/>
                  <w:divBdr>
                    <w:top w:val="none" w:sz="0" w:space="0" w:color="auto"/>
                    <w:left w:val="none" w:sz="0" w:space="0" w:color="auto"/>
                    <w:bottom w:val="none" w:sz="0" w:space="0" w:color="auto"/>
                    <w:right w:val="none" w:sz="0" w:space="0" w:color="auto"/>
                  </w:divBdr>
                </w:div>
              </w:divsChild>
            </w:div>
            <w:div w:id="200216179">
              <w:marLeft w:val="0"/>
              <w:marRight w:val="0"/>
              <w:marTop w:val="0"/>
              <w:marBottom w:val="0"/>
              <w:divBdr>
                <w:top w:val="single" w:sz="6" w:space="0" w:color="DDDDDD"/>
                <w:left w:val="single" w:sz="6" w:space="0" w:color="DDDDDD"/>
                <w:bottom w:val="single" w:sz="6" w:space="0" w:color="DDDDDD"/>
                <w:right w:val="single" w:sz="6" w:space="0" w:color="DDDDDD"/>
              </w:divBdr>
              <w:divsChild>
                <w:div w:id="174465187">
                  <w:marLeft w:val="0"/>
                  <w:marRight w:val="0"/>
                  <w:marTop w:val="0"/>
                  <w:marBottom w:val="0"/>
                  <w:divBdr>
                    <w:top w:val="none" w:sz="0" w:space="0" w:color="auto"/>
                    <w:left w:val="none" w:sz="0" w:space="0" w:color="auto"/>
                    <w:bottom w:val="none" w:sz="0" w:space="0" w:color="auto"/>
                    <w:right w:val="none" w:sz="0" w:space="0" w:color="auto"/>
                  </w:divBdr>
                  <w:divsChild>
                    <w:div w:id="1769234608">
                      <w:marLeft w:val="0"/>
                      <w:marRight w:val="0"/>
                      <w:marTop w:val="0"/>
                      <w:marBottom w:val="0"/>
                      <w:divBdr>
                        <w:top w:val="none" w:sz="0" w:space="0" w:color="auto"/>
                        <w:left w:val="none" w:sz="0" w:space="0" w:color="auto"/>
                        <w:bottom w:val="none" w:sz="0" w:space="0" w:color="auto"/>
                        <w:right w:val="none" w:sz="0" w:space="0" w:color="auto"/>
                      </w:divBdr>
                    </w:div>
                    <w:div w:id="1621565387">
                      <w:marLeft w:val="0"/>
                      <w:marRight w:val="0"/>
                      <w:marTop w:val="0"/>
                      <w:marBottom w:val="0"/>
                      <w:divBdr>
                        <w:top w:val="none" w:sz="0" w:space="0" w:color="auto"/>
                        <w:left w:val="none" w:sz="0" w:space="0" w:color="auto"/>
                        <w:bottom w:val="none" w:sz="0" w:space="0" w:color="auto"/>
                        <w:right w:val="none" w:sz="0" w:space="0" w:color="auto"/>
                      </w:divBdr>
                    </w:div>
                    <w:div w:id="798301736">
                      <w:marLeft w:val="0"/>
                      <w:marRight w:val="0"/>
                      <w:marTop w:val="0"/>
                      <w:marBottom w:val="0"/>
                      <w:divBdr>
                        <w:top w:val="none" w:sz="0" w:space="0" w:color="auto"/>
                        <w:left w:val="none" w:sz="0" w:space="0" w:color="auto"/>
                        <w:bottom w:val="none" w:sz="0" w:space="0" w:color="auto"/>
                        <w:right w:val="none" w:sz="0" w:space="0" w:color="auto"/>
                      </w:divBdr>
                    </w:div>
                    <w:div w:id="2146073333">
                      <w:marLeft w:val="0"/>
                      <w:marRight w:val="0"/>
                      <w:marTop w:val="0"/>
                      <w:marBottom w:val="0"/>
                      <w:divBdr>
                        <w:top w:val="none" w:sz="0" w:space="0" w:color="auto"/>
                        <w:left w:val="none" w:sz="0" w:space="0" w:color="auto"/>
                        <w:bottom w:val="none" w:sz="0" w:space="0" w:color="auto"/>
                        <w:right w:val="none" w:sz="0" w:space="0" w:color="auto"/>
                      </w:divBdr>
                    </w:div>
                    <w:div w:id="719591667">
                      <w:marLeft w:val="0"/>
                      <w:marRight w:val="0"/>
                      <w:marTop w:val="0"/>
                      <w:marBottom w:val="0"/>
                      <w:divBdr>
                        <w:top w:val="none" w:sz="0" w:space="0" w:color="auto"/>
                        <w:left w:val="none" w:sz="0" w:space="0" w:color="auto"/>
                        <w:bottom w:val="none" w:sz="0" w:space="0" w:color="auto"/>
                        <w:right w:val="none" w:sz="0" w:space="0" w:color="auto"/>
                      </w:divBdr>
                    </w:div>
                    <w:div w:id="6127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2419">
          <w:marLeft w:val="0"/>
          <w:marRight w:val="0"/>
          <w:marTop w:val="100"/>
          <w:marBottom w:val="100"/>
          <w:divBdr>
            <w:top w:val="none" w:sz="0" w:space="0" w:color="auto"/>
            <w:left w:val="none" w:sz="0" w:space="0" w:color="auto"/>
            <w:bottom w:val="none" w:sz="0" w:space="0" w:color="auto"/>
            <w:right w:val="none" w:sz="0" w:space="0" w:color="auto"/>
          </w:divBdr>
          <w:divsChild>
            <w:div w:id="1960138228">
              <w:marLeft w:val="0"/>
              <w:marRight w:val="0"/>
              <w:marTop w:val="0"/>
              <w:marBottom w:val="0"/>
              <w:divBdr>
                <w:top w:val="none" w:sz="0" w:space="0" w:color="auto"/>
                <w:left w:val="none" w:sz="0" w:space="0" w:color="auto"/>
                <w:bottom w:val="none" w:sz="0" w:space="0" w:color="auto"/>
                <w:right w:val="none" w:sz="0" w:space="0" w:color="auto"/>
              </w:divBdr>
              <w:divsChild>
                <w:div w:id="1391685679">
                  <w:marLeft w:val="0"/>
                  <w:marRight w:val="0"/>
                  <w:marTop w:val="0"/>
                  <w:marBottom w:val="0"/>
                  <w:divBdr>
                    <w:top w:val="none" w:sz="0" w:space="0" w:color="auto"/>
                    <w:left w:val="none" w:sz="0" w:space="0" w:color="auto"/>
                    <w:bottom w:val="none" w:sz="0" w:space="0" w:color="auto"/>
                    <w:right w:val="none" w:sz="0" w:space="0" w:color="auto"/>
                  </w:divBdr>
                </w:div>
              </w:divsChild>
            </w:div>
            <w:div w:id="2127654174">
              <w:marLeft w:val="0"/>
              <w:marRight w:val="0"/>
              <w:marTop w:val="0"/>
              <w:marBottom w:val="0"/>
              <w:divBdr>
                <w:top w:val="single" w:sz="6" w:space="0" w:color="DDDDDD"/>
                <w:left w:val="single" w:sz="6" w:space="0" w:color="DDDDDD"/>
                <w:bottom w:val="single" w:sz="6" w:space="0" w:color="DDDDDD"/>
                <w:right w:val="single" w:sz="6" w:space="0" w:color="DDDDDD"/>
              </w:divBdr>
              <w:divsChild>
                <w:div w:id="1901817136">
                  <w:marLeft w:val="0"/>
                  <w:marRight w:val="0"/>
                  <w:marTop w:val="0"/>
                  <w:marBottom w:val="0"/>
                  <w:divBdr>
                    <w:top w:val="none" w:sz="0" w:space="0" w:color="auto"/>
                    <w:left w:val="none" w:sz="0" w:space="0" w:color="auto"/>
                    <w:bottom w:val="none" w:sz="0" w:space="0" w:color="auto"/>
                    <w:right w:val="none" w:sz="0" w:space="0" w:color="auto"/>
                  </w:divBdr>
                  <w:divsChild>
                    <w:div w:id="522133468">
                      <w:marLeft w:val="0"/>
                      <w:marRight w:val="0"/>
                      <w:marTop w:val="0"/>
                      <w:marBottom w:val="0"/>
                      <w:divBdr>
                        <w:top w:val="none" w:sz="0" w:space="0" w:color="auto"/>
                        <w:left w:val="none" w:sz="0" w:space="0" w:color="auto"/>
                        <w:bottom w:val="none" w:sz="0" w:space="0" w:color="auto"/>
                        <w:right w:val="none" w:sz="0" w:space="0" w:color="auto"/>
                      </w:divBdr>
                    </w:div>
                    <w:div w:id="11737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448559">
      <w:bodyDiv w:val="1"/>
      <w:marLeft w:val="0"/>
      <w:marRight w:val="0"/>
      <w:marTop w:val="0"/>
      <w:marBottom w:val="0"/>
      <w:divBdr>
        <w:top w:val="none" w:sz="0" w:space="0" w:color="auto"/>
        <w:left w:val="none" w:sz="0" w:space="0" w:color="auto"/>
        <w:bottom w:val="none" w:sz="0" w:space="0" w:color="auto"/>
        <w:right w:val="none" w:sz="0" w:space="0" w:color="auto"/>
      </w:divBdr>
    </w:div>
    <w:div w:id="582489986">
      <w:bodyDiv w:val="1"/>
      <w:marLeft w:val="0"/>
      <w:marRight w:val="0"/>
      <w:marTop w:val="0"/>
      <w:marBottom w:val="0"/>
      <w:divBdr>
        <w:top w:val="none" w:sz="0" w:space="0" w:color="auto"/>
        <w:left w:val="none" w:sz="0" w:space="0" w:color="auto"/>
        <w:bottom w:val="none" w:sz="0" w:space="0" w:color="auto"/>
        <w:right w:val="none" w:sz="0" w:space="0" w:color="auto"/>
      </w:divBdr>
    </w:div>
    <w:div w:id="585068448">
      <w:bodyDiv w:val="1"/>
      <w:marLeft w:val="0"/>
      <w:marRight w:val="0"/>
      <w:marTop w:val="0"/>
      <w:marBottom w:val="0"/>
      <w:divBdr>
        <w:top w:val="none" w:sz="0" w:space="0" w:color="auto"/>
        <w:left w:val="none" w:sz="0" w:space="0" w:color="auto"/>
        <w:bottom w:val="none" w:sz="0" w:space="0" w:color="auto"/>
        <w:right w:val="none" w:sz="0" w:space="0" w:color="auto"/>
      </w:divBdr>
    </w:div>
    <w:div w:id="585842874">
      <w:bodyDiv w:val="1"/>
      <w:marLeft w:val="0"/>
      <w:marRight w:val="0"/>
      <w:marTop w:val="0"/>
      <w:marBottom w:val="0"/>
      <w:divBdr>
        <w:top w:val="none" w:sz="0" w:space="0" w:color="auto"/>
        <w:left w:val="none" w:sz="0" w:space="0" w:color="auto"/>
        <w:bottom w:val="none" w:sz="0" w:space="0" w:color="auto"/>
        <w:right w:val="none" w:sz="0" w:space="0" w:color="auto"/>
      </w:divBdr>
    </w:div>
    <w:div w:id="588005902">
      <w:bodyDiv w:val="1"/>
      <w:marLeft w:val="0"/>
      <w:marRight w:val="0"/>
      <w:marTop w:val="0"/>
      <w:marBottom w:val="0"/>
      <w:divBdr>
        <w:top w:val="none" w:sz="0" w:space="0" w:color="auto"/>
        <w:left w:val="none" w:sz="0" w:space="0" w:color="auto"/>
        <w:bottom w:val="none" w:sz="0" w:space="0" w:color="auto"/>
        <w:right w:val="none" w:sz="0" w:space="0" w:color="auto"/>
      </w:divBdr>
    </w:div>
    <w:div w:id="597716208">
      <w:bodyDiv w:val="1"/>
      <w:marLeft w:val="0"/>
      <w:marRight w:val="0"/>
      <w:marTop w:val="0"/>
      <w:marBottom w:val="0"/>
      <w:divBdr>
        <w:top w:val="none" w:sz="0" w:space="0" w:color="auto"/>
        <w:left w:val="none" w:sz="0" w:space="0" w:color="auto"/>
        <w:bottom w:val="none" w:sz="0" w:space="0" w:color="auto"/>
        <w:right w:val="none" w:sz="0" w:space="0" w:color="auto"/>
      </w:divBdr>
    </w:div>
    <w:div w:id="605816379">
      <w:bodyDiv w:val="1"/>
      <w:marLeft w:val="0"/>
      <w:marRight w:val="0"/>
      <w:marTop w:val="0"/>
      <w:marBottom w:val="0"/>
      <w:divBdr>
        <w:top w:val="none" w:sz="0" w:space="0" w:color="auto"/>
        <w:left w:val="none" w:sz="0" w:space="0" w:color="auto"/>
        <w:bottom w:val="none" w:sz="0" w:space="0" w:color="auto"/>
        <w:right w:val="none" w:sz="0" w:space="0" w:color="auto"/>
      </w:divBdr>
    </w:div>
    <w:div w:id="611666025">
      <w:bodyDiv w:val="1"/>
      <w:marLeft w:val="0"/>
      <w:marRight w:val="0"/>
      <w:marTop w:val="0"/>
      <w:marBottom w:val="0"/>
      <w:divBdr>
        <w:top w:val="none" w:sz="0" w:space="0" w:color="auto"/>
        <w:left w:val="none" w:sz="0" w:space="0" w:color="auto"/>
        <w:bottom w:val="none" w:sz="0" w:space="0" w:color="auto"/>
        <w:right w:val="none" w:sz="0" w:space="0" w:color="auto"/>
      </w:divBdr>
    </w:div>
    <w:div w:id="615016669">
      <w:bodyDiv w:val="1"/>
      <w:marLeft w:val="0"/>
      <w:marRight w:val="0"/>
      <w:marTop w:val="0"/>
      <w:marBottom w:val="0"/>
      <w:divBdr>
        <w:top w:val="none" w:sz="0" w:space="0" w:color="auto"/>
        <w:left w:val="none" w:sz="0" w:space="0" w:color="auto"/>
        <w:bottom w:val="none" w:sz="0" w:space="0" w:color="auto"/>
        <w:right w:val="none" w:sz="0" w:space="0" w:color="auto"/>
      </w:divBdr>
    </w:div>
    <w:div w:id="620108440">
      <w:bodyDiv w:val="1"/>
      <w:marLeft w:val="0"/>
      <w:marRight w:val="0"/>
      <w:marTop w:val="0"/>
      <w:marBottom w:val="0"/>
      <w:divBdr>
        <w:top w:val="none" w:sz="0" w:space="0" w:color="auto"/>
        <w:left w:val="none" w:sz="0" w:space="0" w:color="auto"/>
        <w:bottom w:val="none" w:sz="0" w:space="0" w:color="auto"/>
        <w:right w:val="none" w:sz="0" w:space="0" w:color="auto"/>
      </w:divBdr>
    </w:div>
    <w:div w:id="623274441">
      <w:bodyDiv w:val="1"/>
      <w:marLeft w:val="0"/>
      <w:marRight w:val="0"/>
      <w:marTop w:val="0"/>
      <w:marBottom w:val="0"/>
      <w:divBdr>
        <w:top w:val="none" w:sz="0" w:space="0" w:color="auto"/>
        <w:left w:val="none" w:sz="0" w:space="0" w:color="auto"/>
        <w:bottom w:val="none" w:sz="0" w:space="0" w:color="auto"/>
        <w:right w:val="none" w:sz="0" w:space="0" w:color="auto"/>
      </w:divBdr>
    </w:div>
    <w:div w:id="625238493">
      <w:bodyDiv w:val="1"/>
      <w:marLeft w:val="0"/>
      <w:marRight w:val="0"/>
      <w:marTop w:val="0"/>
      <w:marBottom w:val="0"/>
      <w:divBdr>
        <w:top w:val="none" w:sz="0" w:space="0" w:color="auto"/>
        <w:left w:val="none" w:sz="0" w:space="0" w:color="auto"/>
        <w:bottom w:val="none" w:sz="0" w:space="0" w:color="auto"/>
        <w:right w:val="none" w:sz="0" w:space="0" w:color="auto"/>
      </w:divBdr>
    </w:div>
    <w:div w:id="625743074">
      <w:bodyDiv w:val="1"/>
      <w:marLeft w:val="0"/>
      <w:marRight w:val="0"/>
      <w:marTop w:val="0"/>
      <w:marBottom w:val="0"/>
      <w:divBdr>
        <w:top w:val="none" w:sz="0" w:space="0" w:color="auto"/>
        <w:left w:val="none" w:sz="0" w:space="0" w:color="auto"/>
        <w:bottom w:val="none" w:sz="0" w:space="0" w:color="auto"/>
        <w:right w:val="none" w:sz="0" w:space="0" w:color="auto"/>
      </w:divBdr>
      <w:divsChild>
        <w:div w:id="314339486">
          <w:marLeft w:val="0"/>
          <w:marRight w:val="0"/>
          <w:marTop w:val="0"/>
          <w:marBottom w:val="0"/>
          <w:divBdr>
            <w:top w:val="none" w:sz="0" w:space="0" w:color="auto"/>
            <w:left w:val="none" w:sz="0" w:space="0" w:color="auto"/>
            <w:bottom w:val="none" w:sz="0" w:space="0" w:color="auto"/>
            <w:right w:val="none" w:sz="0" w:space="0" w:color="auto"/>
          </w:divBdr>
        </w:div>
        <w:div w:id="266011831">
          <w:marLeft w:val="0"/>
          <w:marRight w:val="0"/>
          <w:marTop w:val="0"/>
          <w:marBottom w:val="0"/>
          <w:divBdr>
            <w:top w:val="none" w:sz="0" w:space="0" w:color="auto"/>
            <w:left w:val="none" w:sz="0" w:space="0" w:color="auto"/>
            <w:bottom w:val="none" w:sz="0" w:space="0" w:color="auto"/>
            <w:right w:val="none" w:sz="0" w:space="0" w:color="auto"/>
          </w:divBdr>
        </w:div>
        <w:div w:id="1689671699">
          <w:marLeft w:val="0"/>
          <w:marRight w:val="0"/>
          <w:marTop w:val="0"/>
          <w:marBottom w:val="0"/>
          <w:divBdr>
            <w:top w:val="none" w:sz="0" w:space="0" w:color="auto"/>
            <w:left w:val="none" w:sz="0" w:space="0" w:color="auto"/>
            <w:bottom w:val="none" w:sz="0" w:space="0" w:color="auto"/>
            <w:right w:val="none" w:sz="0" w:space="0" w:color="auto"/>
          </w:divBdr>
        </w:div>
        <w:div w:id="2089112483">
          <w:marLeft w:val="0"/>
          <w:marRight w:val="0"/>
          <w:marTop w:val="0"/>
          <w:marBottom w:val="0"/>
          <w:divBdr>
            <w:top w:val="none" w:sz="0" w:space="0" w:color="auto"/>
            <w:left w:val="none" w:sz="0" w:space="0" w:color="auto"/>
            <w:bottom w:val="none" w:sz="0" w:space="0" w:color="auto"/>
            <w:right w:val="none" w:sz="0" w:space="0" w:color="auto"/>
          </w:divBdr>
        </w:div>
      </w:divsChild>
    </w:div>
    <w:div w:id="630134869">
      <w:bodyDiv w:val="1"/>
      <w:marLeft w:val="0"/>
      <w:marRight w:val="0"/>
      <w:marTop w:val="0"/>
      <w:marBottom w:val="0"/>
      <w:divBdr>
        <w:top w:val="none" w:sz="0" w:space="0" w:color="auto"/>
        <w:left w:val="none" w:sz="0" w:space="0" w:color="auto"/>
        <w:bottom w:val="none" w:sz="0" w:space="0" w:color="auto"/>
        <w:right w:val="none" w:sz="0" w:space="0" w:color="auto"/>
      </w:divBdr>
    </w:div>
    <w:div w:id="630984009">
      <w:bodyDiv w:val="1"/>
      <w:marLeft w:val="0"/>
      <w:marRight w:val="0"/>
      <w:marTop w:val="0"/>
      <w:marBottom w:val="0"/>
      <w:divBdr>
        <w:top w:val="none" w:sz="0" w:space="0" w:color="auto"/>
        <w:left w:val="none" w:sz="0" w:space="0" w:color="auto"/>
        <w:bottom w:val="none" w:sz="0" w:space="0" w:color="auto"/>
        <w:right w:val="none" w:sz="0" w:space="0" w:color="auto"/>
      </w:divBdr>
    </w:div>
    <w:div w:id="634257712">
      <w:bodyDiv w:val="1"/>
      <w:marLeft w:val="0"/>
      <w:marRight w:val="0"/>
      <w:marTop w:val="0"/>
      <w:marBottom w:val="0"/>
      <w:divBdr>
        <w:top w:val="none" w:sz="0" w:space="0" w:color="auto"/>
        <w:left w:val="none" w:sz="0" w:space="0" w:color="auto"/>
        <w:bottom w:val="none" w:sz="0" w:space="0" w:color="auto"/>
        <w:right w:val="none" w:sz="0" w:space="0" w:color="auto"/>
      </w:divBdr>
    </w:div>
    <w:div w:id="634680983">
      <w:bodyDiv w:val="1"/>
      <w:marLeft w:val="0"/>
      <w:marRight w:val="0"/>
      <w:marTop w:val="0"/>
      <w:marBottom w:val="0"/>
      <w:divBdr>
        <w:top w:val="none" w:sz="0" w:space="0" w:color="auto"/>
        <w:left w:val="none" w:sz="0" w:space="0" w:color="auto"/>
        <w:bottom w:val="none" w:sz="0" w:space="0" w:color="auto"/>
        <w:right w:val="none" w:sz="0" w:space="0" w:color="auto"/>
      </w:divBdr>
      <w:divsChild>
        <w:div w:id="414909691">
          <w:marLeft w:val="0"/>
          <w:marRight w:val="0"/>
          <w:marTop w:val="100"/>
          <w:marBottom w:val="100"/>
          <w:divBdr>
            <w:top w:val="none" w:sz="0" w:space="0" w:color="auto"/>
            <w:left w:val="none" w:sz="0" w:space="0" w:color="auto"/>
            <w:bottom w:val="none" w:sz="0" w:space="0" w:color="auto"/>
            <w:right w:val="none" w:sz="0" w:space="0" w:color="auto"/>
          </w:divBdr>
          <w:divsChild>
            <w:div w:id="156578186">
              <w:marLeft w:val="0"/>
              <w:marRight w:val="0"/>
              <w:marTop w:val="0"/>
              <w:marBottom w:val="0"/>
              <w:divBdr>
                <w:top w:val="single" w:sz="6" w:space="0" w:color="DDDDDD"/>
                <w:left w:val="single" w:sz="6" w:space="0" w:color="DDDDDD"/>
                <w:bottom w:val="single" w:sz="6" w:space="0" w:color="DDDDDD"/>
                <w:right w:val="single" w:sz="6" w:space="0" w:color="DDDDDD"/>
              </w:divBdr>
              <w:divsChild>
                <w:div w:id="492066395">
                  <w:marLeft w:val="0"/>
                  <w:marRight w:val="0"/>
                  <w:marTop w:val="0"/>
                  <w:marBottom w:val="0"/>
                  <w:divBdr>
                    <w:top w:val="none" w:sz="0" w:space="0" w:color="auto"/>
                    <w:left w:val="none" w:sz="0" w:space="0" w:color="auto"/>
                    <w:bottom w:val="none" w:sz="0" w:space="0" w:color="auto"/>
                    <w:right w:val="none" w:sz="0" w:space="0" w:color="auto"/>
                  </w:divBdr>
                  <w:divsChild>
                    <w:div w:id="846135898">
                      <w:marLeft w:val="0"/>
                      <w:marRight w:val="0"/>
                      <w:marTop w:val="0"/>
                      <w:marBottom w:val="0"/>
                      <w:divBdr>
                        <w:top w:val="none" w:sz="0" w:space="0" w:color="auto"/>
                        <w:left w:val="none" w:sz="0" w:space="0" w:color="auto"/>
                        <w:bottom w:val="none" w:sz="0" w:space="0" w:color="auto"/>
                        <w:right w:val="none" w:sz="0" w:space="0" w:color="auto"/>
                      </w:divBdr>
                    </w:div>
                    <w:div w:id="917205113">
                      <w:marLeft w:val="0"/>
                      <w:marRight w:val="0"/>
                      <w:marTop w:val="0"/>
                      <w:marBottom w:val="0"/>
                      <w:divBdr>
                        <w:top w:val="none" w:sz="0" w:space="0" w:color="auto"/>
                        <w:left w:val="none" w:sz="0" w:space="0" w:color="auto"/>
                        <w:bottom w:val="none" w:sz="0" w:space="0" w:color="auto"/>
                        <w:right w:val="none" w:sz="0" w:space="0" w:color="auto"/>
                      </w:divBdr>
                    </w:div>
                    <w:div w:id="2014801403">
                      <w:marLeft w:val="0"/>
                      <w:marRight w:val="0"/>
                      <w:marTop w:val="0"/>
                      <w:marBottom w:val="0"/>
                      <w:divBdr>
                        <w:top w:val="none" w:sz="0" w:space="0" w:color="auto"/>
                        <w:left w:val="none" w:sz="0" w:space="0" w:color="auto"/>
                        <w:bottom w:val="none" w:sz="0" w:space="0" w:color="auto"/>
                        <w:right w:val="none" w:sz="0" w:space="0" w:color="auto"/>
                      </w:divBdr>
                    </w:div>
                    <w:div w:id="1491094240">
                      <w:marLeft w:val="0"/>
                      <w:marRight w:val="0"/>
                      <w:marTop w:val="0"/>
                      <w:marBottom w:val="0"/>
                      <w:divBdr>
                        <w:top w:val="none" w:sz="0" w:space="0" w:color="auto"/>
                        <w:left w:val="none" w:sz="0" w:space="0" w:color="auto"/>
                        <w:bottom w:val="none" w:sz="0" w:space="0" w:color="auto"/>
                        <w:right w:val="none" w:sz="0" w:space="0" w:color="auto"/>
                      </w:divBdr>
                    </w:div>
                    <w:div w:id="458500415">
                      <w:marLeft w:val="0"/>
                      <w:marRight w:val="0"/>
                      <w:marTop w:val="0"/>
                      <w:marBottom w:val="0"/>
                      <w:divBdr>
                        <w:top w:val="none" w:sz="0" w:space="0" w:color="auto"/>
                        <w:left w:val="none" w:sz="0" w:space="0" w:color="auto"/>
                        <w:bottom w:val="none" w:sz="0" w:space="0" w:color="auto"/>
                        <w:right w:val="none" w:sz="0" w:space="0" w:color="auto"/>
                      </w:divBdr>
                    </w:div>
                    <w:div w:id="15376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2165">
          <w:marLeft w:val="0"/>
          <w:marRight w:val="0"/>
          <w:marTop w:val="100"/>
          <w:marBottom w:val="100"/>
          <w:divBdr>
            <w:top w:val="none" w:sz="0" w:space="0" w:color="auto"/>
            <w:left w:val="none" w:sz="0" w:space="0" w:color="auto"/>
            <w:bottom w:val="none" w:sz="0" w:space="0" w:color="auto"/>
            <w:right w:val="none" w:sz="0" w:space="0" w:color="auto"/>
          </w:divBdr>
          <w:divsChild>
            <w:div w:id="362293604">
              <w:marLeft w:val="0"/>
              <w:marRight w:val="0"/>
              <w:marTop w:val="0"/>
              <w:marBottom w:val="0"/>
              <w:divBdr>
                <w:top w:val="none" w:sz="0" w:space="0" w:color="auto"/>
                <w:left w:val="none" w:sz="0" w:space="0" w:color="auto"/>
                <w:bottom w:val="none" w:sz="0" w:space="0" w:color="auto"/>
                <w:right w:val="none" w:sz="0" w:space="0" w:color="auto"/>
              </w:divBdr>
              <w:divsChild>
                <w:div w:id="683897908">
                  <w:marLeft w:val="0"/>
                  <w:marRight w:val="0"/>
                  <w:marTop w:val="0"/>
                  <w:marBottom w:val="0"/>
                  <w:divBdr>
                    <w:top w:val="none" w:sz="0" w:space="0" w:color="auto"/>
                    <w:left w:val="none" w:sz="0" w:space="0" w:color="auto"/>
                    <w:bottom w:val="none" w:sz="0" w:space="0" w:color="auto"/>
                    <w:right w:val="none" w:sz="0" w:space="0" w:color="auto"/>
                  </w:divBdr>
                </w:div>
              </w:divsChild>
            </w:div>
            <w:div w:id="183327070">
              <w:marLeft w:val="0"/>
              <w:marRight w:val="0"/>
              <w:marTop w:val="0"/>
              <w:marBottom w:val="0"/>
              <w:divBdr>
                <w:top w:val="single" w:sz="6" w:space="0" w:color="DDDDDD"/>
                <w:left w:val="single" w:sz="6" w:space="0" w:color="DDDDDD"/>
                <w:bottom w:val="single" w:sz="6" w:space="0" w:color="DDDDDD"/>
                <w:right w:val="single" w:sz="6" w:space="0" w:color="DDDDDD"/>
              </w:divBdr>
              <w:divsChild>
                <w:div w:id="465852402">
                  <w:marLeft w:val="0"/>
                  <w:marRight w:val="0"/>
                  <w:marTop w:val="0"/>
                  <w:marBottom w:val="0"/>
                  <w:divBdr>
                    <w:top w:val="none" w:sz="0" w:space="0" w:color="auto"/>
                    <w:left w:val="none" w:sz="0" w:space="0" w:color="auto"/>
                    <w:bottom w:val="none" w:sz="0" w:space="0" w:color="auto"/>
                    <w:right w:val="none" w:sz="0" w:space="0" w:color="auto"/>
                  </w:divBdr>
                  <w:divsChild>
                    <w:div w:id="1687251655">
                      <w:marLeft w:val="0"/>
                      <w:marRight w:val="0"/>
                      <w:marTop w:val="0"/>
                      <w:marBottom w:val="0"/>
                      <w:divBdr>
                        <w:top w:val="none" w:sz="0" w:space="0" w:color="auto"/>
                        <w:left w:val="none" w:sz="0" w:space="0" w:color="auto"/>
                        <w:bottom w:val="none" w:sz="0" w:space="0" w:color="auto"/>
                        <w:right w:val="none" w:sz="0" w:space="0" w:color="auto"/>
                      </w:divBdr>
                    </w:div>
                    <w:div w:id="1854223633">
                      <w:marLeft w:val="0"/>
                      <w:marRight w:val="0"/>
                      <w:marTop w:val="0"/>
                      <w:marBottom w:val="0"/>
                      <w:divBdr>
                        <w:top w:val="none" w:sz="0" w:space="0" w:color="auto"/>
                        <w:left w:val="none" w:sz="0" w:space="0" w:color="auto"/>
                        <w:bottom w:val="none" w:sz="0" w:space="0" w:color="auto"/>
                        <w:right w:val="none" w:sz="0" w:space="0" w:color="auto"/>
                      </w:divBdr>
                    </w:div>
                    <w:div w:id="1592158597">
                      <w:marLeft w:val="0"/>
                      <w:marRight w:val="0"/>
                      <w:marTop w:val="0"/>
                      <w:marBottom w:val="0"/>
                      <w:divBdr>
                        <w:top w:val="none" w:sz="0" w:space="0" w:color="auto"/>
                        <w:left w:val="none" w:sz="0" w:space="0" w:color="auto"/>
                        <w:bottom w:val="none" w:sz="0" w:space="0" w:color="auto"/>
                        <w:right w:val="none" w:sz="0" w:space="0" w:color="auto"/>
                      </w:divBdr>
                    </w:div>
                    <w:div w:id="835151683">
                      <w:marLeft w:val="0"/>
                      <w:marRight w:val="0"/>
                      <w:marTop w:val="0"/>
                      <w:marBottom w:val="0"/>
                      <w:divBdr>
                        <w:top w:val="none" w:sz="0" w:space="0" w:color="auto"/>
                        <w:left w:val="none" w:sz="0" w:space="0" w:color="auto"/>
                        <w:bottom w:val="none" w:sz="0" w:space="0" w:color="auto"/>
                        <w:right w:val="none" w:sz="0" w:space="0" w:color="auto"/>
                      </w:divBdr>
                    </w:div>
                    <w:div w:id="627664826">
                      <w:marLeft w:val="0"/>
                      <w:marRight w:val="0"/>
                      <w:marTop w:val="0"/>
                      <w:marBottom w:val="0"/>
                      <w:divBdr>
                        <w:top w:val="none" w:sz="0" w:space="0" w:color="auto"/>
                        <w:left w:val="none" w:sz="0" w:space="0" w:color="auto"/>
                        <w:bottom w:val="none" w:sz="0" w:space="0" w:color="auto"/>
                        <w:right w:val="none" w:sz="0" w:space="0" w:color="auto"/>
                      </w:divBdr>
                    </w:div>
                    <w:div w:id="1777867858">
                      <w:marLeft w:val="0"/>
                      <w:marRight w:val="0"/>
                      <w:marTop w:val="0"/>
                      <w:marBottom w:val="0"/>
                      <w:divBdr>
                        <w:top w:val="none" w:sz="0" w:space="0" w:color="auto"/>
                        <w:left w:val="none" w:sz="0" w:space="0" w:color="auto"/>
                        <w:bottom w:val="none" w:sz="0" w:space="0" w:color="auto"/>
                        <w:right w:val="none" w:sz="0" w:space="0" w:color="auto"/>
                      </w:divBdr>
                    </w:div>
                    <w:div w:id="74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51011">
          <w:marLeft w:val="0"/>
          <w:marRight w:val="0"/>
          <w:marTop w:val="100"/>
          <w:marBottom w:val="100"/>
          <w:divBdr>
            <w:top w:val="none" w:sz="0" w:space="0" w:color="auto"/>
            <w:left w:val="none" w:sz="0" w:space="0" w:color="auto"/>
            <w:bottom w:val="none" w:sz="0" w:space="0" w:color="auto"/>
            <w:right w:val="none" w:sz="0" w:space="0" w:color="auto"/>
          </w:divBdr>
          <w:divsChild>
            <w:div w:id="1495949214">
              <w:marLeft w:val="0"/>
              <w:marRight w:val="0"/>
              <w:marTop w:val="0"/>
              <w:marBottom w:val="0"/>
              <w:divBdr>
                <w:top w:val="none" w:sz="0" w:space="0" w:color="auto"/>
                <w:left w:val="none" w:sz="0" w:space="0" w:color="auto"/>
                <w:bottom w:val="none" w:sz="0" w:space="0" w:color="auto"/>
                <w:right w:val="none" w:sz="0" w:space="0" w:color="auto"/>
              </w:divBdr>
              <w:divsChild>
                <w:div w:id="984548391">
                  <w:marLeft w:val="0"/>
                  <w:marRight w:val="0"/>
                  <w:marTop w:val="0"/>
                  <w:marBottom w:val="0"/>
                  <w:divBdr>
                    <w:top w:val="none" w:sz="0" w:space="0" w:color="auto"/>
                    <w:left w:val="none" w:sz="0" w:space="0" w:color="auto"/>
                    <w:bottom w:val="none" w:sz="0" w:space="0" w:color="auto"/>
                    <w:right w:val="none" w:sz="0" w:space="0" w:color="auto"/>
                  </w:divBdr>
                </w:div>
              </w:divsChild>
            </w:div>
            <w:div w:id="1180583623">
              <w:marLeft w:val="0"/>
              <w:marRight w:val="0"/>
              <w:marTop w:val="0"/>
              <w:marBottom w:val="0"/>
              <w:divBdr>
                <w:top w:val="single" w:sz="6" w:space="0" w:color="DDDDDD"/>
                <w:left w:val="single" w:sz="6" w:space="0" w:color="DDDDDD"/>
                <w:bottom w:val="single" w:sz="6" w:space="0" w:color="DDDDDD"/>
                <w:right w:val="single" w:sz="6" w:space="0" w:color="DDDDDD"/>
              </w:divBdr>
              <w:divsChild>
                <w:div w:id="999040128">
                  <w:marLeft w:val="0"/>
                  <w:marRight w:val="0"/>
                  <w:marTop w:val="0"/>
                  <w:marBottom w:val="0"/>
                  <w:divBdr>
                    <w:top w:val="none" w:sz="0" w:space="0" w:color="auto"/>
                    <w:left w:val="none" w:sz="0" w:space="0" w:color="auto"/>
                    <w:bottom w:val="none" w:sz="0" w:space="0" w:color="auto"/>
                    <w:right w:val="none" w:sz="0" w:space="0" w:color="auto"/>
                  </w:divBdr>
                  <w:divsChild>
                    <w:div w:id="1417288294">
                      <w:marLeft w:val="0"/>
                      <w:marRight w:val="0"/>
                      <w:marTop w:val="0"/>
                      <w:marBottom w:val="0"/>
                      <w:divBdr>
                        <w:top w:val="none" w:sz="0" w:space="0" w:color="auto"/>
                        <w:left w:val="none" w:sz="0" w:space="0" w:color="auto"/>
                        <w:bottom w:val="none" w:sz="0" w:space="0" w:color="auto"/>
                        <w:right w:val="none" w:sz="0" w:space="0" w:color="auto"/>
                      </w:divBdr>
                    </w:div>
                    <w:div w:id="1069380827">
                      <w:marLeft w:val="0"/>
                      <w:marRight w:val="0"/>
                      <w:marTop w:val="0"/>
                      <w:marBottom w:val="0"/>
                      <w:divBdr>
                        <w:top w:val="none" w:sz="0" w:space="0" w:color="auto"/>
                        <w:left w:val="none" w:sz="0" w:space="0" w:color="auto"/>
                        <w:bottom w:val="none" w:sz="0" w:space="0" w:color="auto"/>
                        <w:right w:val="none" w:sz="0" w:space="0" w:color="auto"/>
                      </w:divBdr>
                    </w:div>
                    <w:div w:id="703942042">
                      <w:marLeft w:val="0"/>
                      <w:marRight w:val="0"/>
                      <w:marTop w:val="0"/>
                      <w:marBottom w:val="0"/>
                      <w:divBdr>
                        <w:top w:val="none" w:sz="0" w:space="0" w:color="auto"/>
                        <w:left w:val="none" w:sz="0" w:space="0" w:color="auto"/>
                        <w:bottom w:val="none" w:sz="0" w:space="0" w:color="auto"/>
                        <w:right w:val="none" w:sz="0" w:space="0" w:color="auto"/>
                      </w:divBdr>
                    </w:div>
                    <w:div w:id="664476327">
                      <w:marLeft w:val="0"/>
                      <w:marRight w:val="0"/>
                      <w:marTop w:val="0"/>
                      <w:marBottom w:val="0"/>
                      <w:divBdr>
                        <w:top w:val="none" w:sz="0" w:space="0" w:color="auto"/>
                        <w:left w:val="none" w:sz="0" w:space="0" w:color="auto"/>
                        <w:bottom w:val="none" w:sz="0" w:space="0" w:color="auto"/>
                        <w:right w:val="none" w:sz="0" w:space="0" w:color="auto"/>
                      </w:divBdr>
                    </w:div>
                    <w:div w:id="430204670">
                      <w:marLeft w:val="0"/>
                      <w:marRight w:val="0"/>
                      <w:marTop w:val="0"/>
                      <w:marBottom w:val="0"/>
                      <w:divBdr>
                        <w:top w:val="none" w:sz="0" w:space="0" w:color="auto"/>
                        <w:left w:val="none" w:sz="0" w:space="0" w:color="auto"/>
                        <w:bottom w:val="none" w:sz="0" w:space="0" w:color="auto"/>
                        <w:right w:val="none" w:sz="0" w:space="0" w:color="auto"/>
                      </w:divBdr>
                    </w:div>
                    <w:div w:id="11470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0684">
          <w:marLeft w:val="0"/>
          <w:marRight w:val="0"/>
          <w:marTop w:val="100"/>
          <w:marBottom w:val="100"/>
          <w:divBdr>
            <w:top w:val="none" w:sz="0" w:space="0" w:color="auto"/>
            <w:left w:val="none" w:sz="0" w:space="0" w:color="auto"/>
            <w:bottom w:val="none" w:sz="0" w:space="0" w:color="auto"/>
            <w:right w:val="none" w:sz="0" w:space="0" w:color="auto"/>
          </w:divBdr>
          <w:divsChild>
            <w:div w:id="674383987">
              <w:marLeft w:val="0"/>
              <w:marRight w:val="0"/>
              <w:marTop w:val="0"/>
              <w:marBottom w:val="0"/>
              <w:divBdr>
                <w:top w:val="none" w:sz="0" w:space="0" w:color="auto"/>
                <w:left w:val="none" w:sz="0" w:space="0" w:color="auto"/>
                <w:bottom w:val="none" w:sz="0" w:space="0" w:color="auto"/>
                <w:right w:val="none" w:sz="0" w:space="0" w:color="auto"/>
              </w:divBdr>
              <w:divsChild>
                <w:div w:id="26105896">
                  <w:marLeft w:val="0"/>
                  <w:marRight w:val="0"/>
                  <w:marTop w:val="0"/>
                  <w:marBottom w:val="0"/>
                  <w:divBdr>
                    <w:top w:val="none" w:sz="0" w:space="0" w:color="auto"/>
                    <w:left w:val="none" w:sz="0" w:space="0" w:color="auto"/>
                    <w:bottom w:val="none" w:sz="0" w:space="0" w:color="auto"/>
                    <w:right w:val="none" w:sz="0" w:space="0" w:color="auto"/>
                  </w:divBdr>
                </w:div>
              </w:divsChild>
            </w:div>
            <w:div w:id="1744645997">
              <w:marLeft w:val="0"/>
              <w:marRight w:val="0"/>
              <w:marTop w:val="0"/>
              <w:marBottom w:val="0"/>
              <w:divBdr>
                <w:top w:val="single" w:sz="6" w:space="0" w:color="DDDDDD"/>
                <w:left w:val="single" w:sz="6" w:space="0" w:color="DDDDDD"/>
                <w:bottom w:val="single" w:sz="6" w:space="0" w:color="DDDDDD"/>
                <w:right w:val="single" w:sz="6" w:space="0" w:color="DDDDDD"/>
              </w:divBdr>
              <w:divsChild>
                <w:div w:id="891236565">
                  <w:marLeft w:val="0"/>
                  <w:marRight w:val="0"/>
                  <w:marTop w:val="0"/>
                  <w:marBottom w:val="0"/>
                  <w:divBdr>
                    <w:top w:val="none" w:sz="0" w:space="0" w:color="auto"/>
                    <w:left w:val="none" w:sz="0" w:space="0" w:color="auto"/>
                    <w:bottom w:val="none" w:sz="0" w:space="0" w:color="auto"/>
                    <w:right w:val="none" w:sz="0" w:space="0" w:color="auto"/>
                  </w:divBdr>
                  <w:divsChild>
                    <w:div w:id="128744839">
                      <w:marLeft w:val="0"/>
                      <w:marRight w:val="0"/>
                      <w:marTop w:val="0"/>
                      <w:marBottom w:val="0"/>
                      <w:divBdr>
                        <w:top w:val="none" w:sz="0" w:space="0" w:color="auto"/>
                        <w:left w:val="none" w:sz="0" w:space="0" w:color="auto"/>
                        <w:bottom w:val="none" w:sz="0" w:space="0" w:color="auto"/>
                        <w:right w:val="none" w:sz="0" w:space="0" w:color="auto"/>
                      </w:divBdr>
                    </w:div>
                    <w:div w:id="1344891010">
                      <w:marLeft w:val="0"/>
                      <w:marRight w:val="0"/>
                      <w:marTop w:val="0"/>
                      <w:marBottom w:val="0"/>
                      <w:divBdr>
                        <w:top w:val="none" w:sz="0" w:space="0" w:color="auto"/>
                        <w:left w:val="none" w:sz="0" w:space="0" w:color="auto"/>
                        <w:bottom w:val="none" w:sz="0" w:space="0" w:color="auto"/>
                        <w:right w:val="none" w:sz="0" w:space="0" w:color="auto"/>
                      </w:divBdr>
                    </w:div>
                    <w:div w:id="1990010083">
                      <w:marLeft w:val="0"/>
                      <w:marRight w:val="0"/>
                      <w:marTop w:val="0"/>
                      <w:marBottom w:val="0"/>
                      <w:divBdr>
                        <w:top w:val="none" w:sz="0" w:space="0" w:color="auto"/>
                        <w:left w:val="none" w:sz="0" w:space="0" w:color="auto"/>
                        <w:bottom w:val="none" w:sz="0" w:space="0" w:color="auto"/>
                        <w:right w:val="none" w:sz="0" w:space="0" w:color="auto"/>
                      </w:divBdr>
                    </w:div>
                    <w:div w:id="948780023">
                      <w:marLeft w:val="0"/>
                      <w:marRight w:val="0"/>
                      <w:marTop w:val="0"/>
                      <w:marBottom w:val="0"/>
                      <w:divBdr>
                        <w:top w:val="none" w:sz="0" w:space="0" w:color="auto"/>
                        <w:left w:val="none" w:sz="0" w:space="0" w:color="auto"/>
                        <w:bottom w:val="none" w:sz="0" w:space="0" w:color="auto"/>
                        <w:right w:val="none" w:sz="0" w:space="0" w:color="auto"/>
                      </w:divBdr>
                    </w:div>
                    <w:div w:id="82651178">
                      <w:marLeft w:val="0"/>
                      <w:marRight w:val="0"/>
                      <w:marTop w:val="0"/>
                      <w:marBottom w:val="0"/>
                      <w:divBdr>
                        <w:top w:val="none" w:sz="0" w:space="0" w:color="auto"/>
                        <w:left w:val="none" w:sz="0" w:space="0" w:color="auto"/>
                        <w:bottom w:val="none" w:sz="0" w:space="0" w:color="auto"/>
                        <w:right w:val="none" w:sz="0" w:space="0" w:color="auto"/>
                      </w:divBdr>
                    </w:div>
                    <w:div w:id="1849825021">
                      <w:marLeft w:val="0"/>
                      <w:marRight w:val="0"/>
                      <w:marTop w:val="0"/>
                      <w:marBottom w:val="0"/>
                      <w:divBdr>
                        <w:top w:val="none" w:sz="0" w:space="0" w:color="auto"/>
                        <w:left w:val="none" w:sz="0" w:space="0" w:color="auto"/>
                        <w:bottom w:val="none" w:sz="0" w:space="0" w:color="auto"/>
                        <w:right w:val="none" w:sz="0" w:space="0" w:color="auto"/>
                      </w:divBdr>
                    </w:div>
                    <w:div w:id="20509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4859">
          <w:marLeft w:val="0"/>
          <w:marRight w:val="0"/>
          <w:marTop w:val="100"/>
          <w:marBottom w:val="100"/>
          <w:divBdr>
            <w:top w:val="none" w:sz="0" w:space="0" w:color="auto"/>
            <w:left w:val="none" w:sz="0" w:space="0" w:color="auto"/>
            <w:bottom w:val="none" w:sz="0" w:space="0" w:color="auto"/>
            <w:right w:val="none" w:sz="0" w:space="0" w:color="auto"/>
          </w:divBdr>
          <w:divsChild>
            <w:div w:id="1178544302">
              <w:marLeft w:val="0"/>
              <w:marRight w:val="0"/>
              <w:marTop w:val="0"/>
              <w:marBottom w:val="0"/>
              <w:divBdr>
                <w:top w:val="none" w:sz="0" w:space="0" w:color="auto"/>
                <w:left w:val="none" w:sz="0" w:space="0" w:color="auto"/>
                <w:bottom w:val="none" w:sz="0" w:space="0" w:color="auto"/>
                <w:right w:val="none" w:sz="0" w:space="0" w:color="auto"/>
              </w:divBdr>
              <w:divsChild>
                <w:div w:id="1284924858">
                  <w:marLeft w:val="0"/>
                  <w:marRight w:val="0"/>
                  <w:marTop w:val="0"/>
                  <w:marBottom w:val="0"/>
                  <w:divBdr>
                    <w:top w:val="none" w:sz="0" w:space="0" w:color="auto"/>
                    <w:left w:val="none" w:sz="0" w:space="0" w:color="auto"/>
                    <w:bottom w:val="none" w:sz="0" w:space="0" w:color="auto"/>
                    <w:right w:val="none" w:sz="0" w:space="0" w:color="auto"/>
                  </w:divBdr>
                </w:div>
              </w:divsChild>
            </w:div>
            <w:div w:id="1007052787">
              <w:marLeft w:val="0"/>
              <w:marRight w:val="0"/>
              <w:marTop w:val="0"/>
              <w:marBottom w:val="0"/>
              <w:divBdr>
                <w:top w:val="single" w:sz="6" w:space="0" w:color="DDDDDD"/>
                <w:left w:val="single" w:sz="6" w:space="0" w:color="DDDDDD"/>
                <w:bottom w:val="single" w:sz="6" w:space="0" w:color="DDDDDD"/>
                <w:right w:val="single" w:sz="6" w:space="0" w:color="DDDDDD"/>
              </w:divBdr>
              <w:divsChild>
                <w:div w:id="105662460">
                  <w:marLeft w:val="0"/>
                  <w:marRight w:val="0"/>
                  <w:marTop w:val="0"/>
                  <w:marBottom w:val="0"/>
                  <w:divBdr>
                    <w:top w:val="none" w:sz="0" w:space="0" w:color="auto"/>
                    <w:left w:val="none" w:sz="0" w:space="0" w:color="auto"/>
                    <w:bottom w:val="none" w:sz="0" w:space="0" w:color="auto"/>
                    <w:right w:val="none" w:sz="0" w:space="0" w:color="auto"/>
                  </w:divBdr>
                  <w:divsChild>
                    <w:div w:id="669529456">
                      <w:marLeft w:val="0"/>
                      <w:marRight w:val="0"/>
                      <w:marTop w:val="0"/>
                      <w:marBottom w:val="0"/>
                      <w:divBdr>
                        <w:top w:val="none" w:sz="0" w:space="0" w:color="auto"/>
                        <w:left w:val="none" w:sz="0" w:space="0" w:color="auto"/>
                        <w:bottom w:val="none" w:sz="0" w:space="0" w:color="auto"/>
                        <w:right w:val="none" w:sz="0" w:space="0" w:color="auto"/>
                      </w:divBdr>
                    </w:div>
                    <w:div w:id="588201914">
                      <w:marLeft w:val="0"/>
                      <w:marRight w:val="0"/>
                      <w:marTop w:val="0"/>
                      <w:marBottom w:val="0"/>
                      <w:divBdr>
                        <w:top w:val="none" w:sz="0" w:space="0" w:color="auto"/>
                        <w:left w:val="none" w:sz="0" w:space="0" w:color="auto"/>
                        <w:bottom w:val="none" w:sz="0" w:space="0" w:color="auto"/>
                        <w:right w:val="none" w:sz="0" w:space="0" w:color="auto"/>
                      </w:divBdr>
                    </w:div>
                    <w:div w:id="1384718079">
                      <w:marLeft w:val="0"/>
                      <w:marRight w:val="0"/>
                      <w:marTop w:val="0"/>
                      <w:marBottom w:val="0"/>
                      <w:divBdr>
                        <w:top w:val="none" w:sz="0" w:space="0" w:color="auto"/>
                        <w:left w:val="none" w:sz="0" w:space="0" w:color="auto"/>
                        <w:bottom w:val="none" w:sz="0" w:space="0" w:color="auto"/>
                        <w:right w:val="none" w:sz="0" w:space="0" w:color="auto"/>
                      </w:divBdr>
                    </w:div>
                    <w:div w:id="599720875">
                      <w:marLeft w:val="0"/>
                      <w:marRight w:val="0"/>
                      <w:marTop w:val="0"/>
                      <w:marBottom w:val="0"/>
                      <w:divBdr>
                        <w:top w:val="none" w:sz="0" w:space="0" w:color="auto"/>
                        <w:left w:val="none" w:sz="0" w:space="0" w:color="auto"/>
                        <w:bottom w:val="none" w:sz="0" w:space="0" w:color="auto"/>
                        <w:right w:val="none" w:sz="0" w:space="0" w:color="auto"/>
                      </w:divBdr>
                    </w:div>
                    <w:div w:id="1056011173">
                      <w:marLeft w:val="0"/>
                      <w:marRight w:val="0"/>
                      <w:marTop w:val="0"/>
                      <w:marBottom w:val="0"/>
                      <w:divBdr>
                        <w:top w:val="none" w:sz="0" w:space="0" w:color="auto"/>
                        <w:left w:val="none" w:sz="0" w:space="0" w:color="auto"/>
                        <w:bottom w:val="none" w:sz="0" w:space="0" w:color="auto"/>
                        <w:right w:val="none" w:sz="0" w:space="0" w:color="auto"/>
                      </w:divBdr>
                    </w:div>
                    <w:div w:id="8243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9547">
          <w:marLeft w:val="0"/>
          <w:marRight w:val="0"/>
          <w:marTop w:val="100"/>
          <w:marBottom w:val="100"/>
          <w:divBdr>
            <w:top w:val="none" w:sz="0" w:space="0" w:color="auto"/>
            <w:left w:val="none" w:sz="0" w:space="0" w:color="auto"/>
            <w:bottom w:val="none" w:sz="0" w:space="0" w:color="auto"/>
            <w:right w:val="none" w:sz="0" w:space="0" w:color="auto"/>
          </w:divBdr>
          <w:divsChild>
            <w:div w:id="375357433">
              <w:marLeft w:val="0"/>
              <w:marRight w:val="0"/>
              <w:marTop w:val="0"/>
              <w:marBottom w:val="0"/>
              <w:divBdr>
                <w:top w:val="none" w:sz="0" w:space="0" w:color="auto"/>
                <w:left w:val="none" w:sz="0" w:space="0" w:color="auto"/>
                <w:bottom w:val="none" w:sz="0" w:space="0" w:color="auto"/>
                <w:right w:val="none" w:sz="0" w:space="0" w:color="auto"/>
              </w:divBdr>
              <w:divsChild>
                <w:div w:id="941646415">
                  <w:marLeft w:val="0"/>
                  <w:marRight w:val="0"/>
                  <w:marTop w:val="0"/>
                  <w:marBottom w:val="0"/>
                  <w:divBdr>
                    <w:top w:val="none" w:sz="0" w:space="0" w:color="auto"/>
                    <w:left w:val="none" w:sz="0" w:space="0" w:color="auto"/>
                    <w:bottom w:val="none" w:sz="0" w:space="0" w:color="auto"/>
                    <w:right w:val="none" w:sz="0" w:space="0" w:color="auto"/>
                  </w:divBdr>
                </w:div>
              </w:divsChild>
            </w:div>
            <w:div w:id="590048921">
              <w:marLeft w:val="0"/>
              <w:marRight w:val="0"/>
              <w:marTop w:val="0"/>
              <w:marBottom w:val="0"/>
              <w:divBdr>
                <w:top w:val="single" w:sz="6" w:space="0" w:color="DDDDDD"/>
                <w:left w:val="single" w:sz="6" w:space="0" w:color="DDDDDD"/>
                <w:bottom w:val="single" w:sz="6" w:space="0" w:color="DDDDDD"/>
                <w:right w:val="single" w:sz="6" w:space="0" w:color="DDDDDD"/>
              </w:divBdr>
              <w:divsChild>
                <w:div w:id="442917098">
                  <w:marLeft w:val="0"/>
                  <w:marRight w:val="0"/>
                  <w:marTop w:val="0"/>
                  <w:marBottom w:val="0"/>
                  <w:divBdr>
                    <w:top w:val="none" w:sz="0" w:space="0" w:color="auto"/>
                    <w:left w:val="none" w:sz="0" w:space="0" w:color="auto"/>
                    <w:bottom w:val="none" w:sz="0" w:space="0" w:color="auto"/>
                    <w:right w:val="none" w:sz="0" w:space="0" w:color="auto"/>
                  </w:divBdr>
                  <w:divsChild>
                    <w:div w:id="789401957">
                      <w:marLeft w:val="0"/>
                      <w:marRight w:val="0"/>
                      <w:marTop w:val="0"/>
                      <w:marBottom w:val="0"/>
                      <w:divBdr>
                        <w:top w:val="none" w:sz="0" w:space="0" w:color="auto"/>
                        <w:left w:val="none" w:sz="0" w:space="0" w:color="auto"/>
                        <w:bottom w:val="none" w:sz="0" w:space="0" w:color="auto"/>
                        <w:right w:val="none" w:sz="0" w:space="0" w:color="auto"/>
                      </w:divBdr>
                    </w:div>
                    <w:div w:id="738525374">
                      <w:marLeft w:val="0"/>
                      <w:marRight w:val="0"/>
                      <w:marTop w:val="0"/>
                      <w:marBottom w:val="0"/>
                      <w:divBdr>
                        <w:top w:val="none" w:sz="0" w:space="0" w:color="auto"/>
                        <w:left w:val="none" w:sz="0" w:space="0" w:color="auto"/>
                        <w:bottom w:val="none" w:sz="0" w:space="0" w:color="auto"/>
                        <w:right w:val="none" w:sz="0" w:space="0" w:color="auto"/>
                      </w:divBdr>
                    </w:div>
                    <w:div w:id="306787134">
                      <w:marLeft w:val="0"/>
                      <w:marRight w:val="0"/>
                      <w:marTop w:val="0"/>
                      <w:marBottom w:val="0"/>
                      <w:divBdr>
                        <w:top w:val="none" w:sz="0" w:space="0" w:color="auto"/>
                        <w:left w:val="none" w:sz="0" w:space="0" w:color="auto"/>
                        <w:bottom w:val="none" w:sz="0" w:space="0" w:color="auto"/>
                        <w:right w:val="none" w:sz="0" w:space="0" w:color="auto"/>
                      </w:divBdr>
                    </w:div>
                    <w:div w:id="1923680097">
                      <w:marLeft w:val="0"/>
                      <w:marRight w:val="0"/>
                      <w:marTop w:val="0"/>
                      <w:marBottom w:val="0"/>
                      <w:divBdr>
                        <w:top w:val="none" w:sz="0" w:space="0" w:color="auto"/>
                        <w:left w:val="none" w:sz="0" w:space="0" w:color="auto"/>
                        <w:bottom w:val="none" w:sz="0" w:space="0" w:color="auto"/>
                        <w:right w:val="none" w:sz="0" w:space="0" w:color="auto"/>
                      </w:divBdr>
                    </w:div>
                    <w:div w:id="6891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55873">
          <w:marLeft w:val="0"/>
          <w:marRight w:val="0"/>
          <w:marTop w:val="100"/>
          <w:marBottom w:val="100"/>
          <w:divBdr>
            <w:top w:val="none" w:sz="0" w:space="0" w:color="auto"/>
            <w:left w:val="none" w:sz="0" w:space="0" w:color="auto"/>
            <w:bottom w:val="none" w:sz="0" w:space="0" w:color="auto"/>
            <w:right w:val="none" w:sz="0" w:space="0" w:color="auto"/>
          </w:divBdr>
          <w:divsChild>
            <w:div w:id="397024307">
              <w:marLeft w:val="0"/>
              <w:marRight w:val="0"/>
              <w:marTop w:val="0"/>
              <w:marBottom w:val="0"/>
              <w:divBdr>
                <w:top w:val="none" w:sz="0" w:space="0" w:color="auto"/>
                <w:left w:val="none" w:sz="0" w:space="0" w:color="auto"/>
                <w:bottom w:val="none" w:sz="0" w:space="0" w:color="auto"/>
                <w:right w:val="none" w:sz="0" w:space="0" w:color="auto"/>
              </w:divBdr>
              <w:divsChild>
                <w:div w:id="307173178">
                  <w:marLeft w:val="0"/>
                  <w:marRight w:val="0"/>
                  <w:marTop w:val="0"/>
                  <w:marBottom w:val="0"/>
                  <w:divBdr>
                    <w:top w:val="none" w:sz="0" w:space="0" w:color="auto"/>
                    <w:left w:val="none" w:sz="0" w:space="0" w:color="auto"/>
                    <w:bottom w:val="none" w:sz="0" w:space="0" w:color="auto"/>
                    <w:right w:val="none" w:sz="0" w:space="0" w:color="auto"/>
                  </w:divBdr>
                </w:div>
              </w:divsChild>
            </w:div>
            <w:div w:id="1849783168">
              <w:marLeft w:val="0"/>
              <w:marRight w:val="0"/>
              <w:marTop w:val="0"/>
              <w:marBottom w:val="0"/>
              <w:divBdr>
                <w:top w:val="single" w:sz="6" w:space="0" w:color="DDDDDD"/>
                <w:left w:val="single" w:sz="6" w:space="0" w:color="DDDDDD"/>
                <w:bottom w:val="single" w:sz="6" w:space="0" w:color="DDDDDD"/>
                <w:right w:val="single" w:sz="6" w:space="0" w:color="DDDDDD"/>
              </w:divBdr>
              <w:divsChild>
                <w:div w:id="762266104">
                  <w:marLeft w:val="0"/>
                  <w:marRight w:val="0"/>
                  <w:marTop w:val="0"/>
                  <w:marBottom w:val="0"/>
                  <w:divBdr>
                    <w:top w:val="none" w:sz="0" w:space="0" w:color="auto"/>
                    <w:left w:val="none" w:sz="0" w:space="0" w:color="auto"/>
                    <w:bottom w:val="none" w:sz="0" w:space="0" w:color="auto"/>
                    <w:right w:val="none" w:sz="0" w:space="0" w:color="auto"/>
                  </w:divBdr>
                  <w:divsChild>
                    <w:div w:id="1485706363">
                      <w:marLeft w:val="0"/>
                      <w:marRight w:val="0"/>
                      <w:marTop w:val="0"/>
                      <w:marBottom w:val="0"/>
                      <w:divBdr>
                        <w:top w:val="none" w:sz="0" w:space="0" w:color="auto"/>
                        <w:left w:val="none" w:sz="0" w:space="0" w:color="auto"/>
                        <w:bottom w:val="none" w:sz="0" w:space="0" w:color="auto"/>
                        <w:right w:val="none" w:sz="0" w:space="0" w:color="auto"/>
                      </w:divBdr>
                    </w:div>
                    <w:div w:id="971209117">
                      <w:marLeft w:val="0"/>
                      <w:marRight w:val="0"/>
                      <w:marTop w:val="0"/>
                      <w:marBottom w:val="0"/>
                      <w:divBdr>
                        <w:top w:val="none" w:sz="0" w:space="0" w:color="auto"/>
                        <w:left w:val="none" w:sz="0" w:space="0" w:color="auto"/>
                        <w:bottom w:val="none" w:sz="0" w:space="0" w:color="auto"/>
                        <w:right w:val="none" w:sz="0" w:space="0" w:color="auto"/>
                      </w:divBdr>
                    </w:div>
                    <w:div w:id="613175165">
                      <w:marLeft w:val="0"/>
                      <w:marRight w:val="0"/>
                      <w:marTop w:val="0"/>
                      <w:marBottom w:val="0"/>
                      <w:divBdr>
                        <w:top w:val="none" w:sz="0" w:space="0" w:color="auto"/>
                        <w:left w:val="none" w:sz="0" w:space="0" w:color="auto"/>
                        <w:bottom w:val="none" w:sz="0" w:space="0" w:color="auto"/>
                        <w:right w:val="none" w:sz="0" w:space="0" w:color="auto"/>
                      </w:divBdr>
                    </w:div>
                    <w:div w:id="491608564">
                      <w:marLeft w:val="0"/>
                      <w:marRight w:val="0"/>
                      <w:marTop w:val="0"/>
                      <w:marBottom w:val="0"/>
                      <w:divBdr>
                        <w:top w:val="none" w:sz="0" w:space="0" w:color="auto"/>
                        <w:left w:val="none" w:sz="0" w:space="0" w:color="auto"/>
                        <w:bottom w:val="none" w:sz="0" w:space="0" w:color="auto"/>
                        <w:right w:val="none" w:sz="0" w:space="0" w:color="auto"/>
                      </w:divBdr>
                    </w:div>
                    <w:div w:id="289093007">
                      <w:marLeft w:val="0"/>
                      <w:marRight w:val="0"/>
                      <w:marTop w:val="0"/>
                      <w:marBottom w:val="0"/>
                      <w:divBdr>
                        <w:top w:val="none" w:sz="0" w:space="0" w:color="auto"/>
                        <w:left w:val="none" w:sz="0" w:space="0" w:color="auto"/>
                        <w:bottom w:val="none" w:sz="0" w:space="0" w:color="auto"/>
                        <w:right w:val="none" w:sz="0" w:space="0" w:color="auto"/>
                      </w:divBdr>
                    </w:div>
                    <w:div w:id="1003776009">
                      <w:marLeft w:val="0"/>
                      <w:marRight w:val="0"/>
                      <w:marTop w:val="0"/>
                      <w:marBottom w:val="0"/>
                      <w:divBdr>
                        <w:top w:val="none" w:sz="0" w:space="0" w:color="auto"/>
                        <w:left w:val="none" w:sz="0" w:space="0" w:color="auto"/>
                        <w:bottom w:val="none" w:sz="0" w:space="0" w:color="auto"/>
                        <w:right w:val="none" w:sz="0" w:space="0" w:color="auto"/>
                      </w:divBdr>
                    </w:div>
                    <w:div w:id="1028408497">
                      <w:marLeft w:val="0"/>
                      <w:marRight w:val="0"/>
                      <w:marTop w:val="0"/>
                      <w:marBottom w:val="0"/>
                      <w:divBdr>
                        <w:top w:val="none" w:sz="0" w:space="0" w:color="auto"/>
                        <w:left w:val="none" w:sz="0" w:space="0" w:color="auto"/>
                        <w:bottom w:val="none" w:sz="0" w:space="0" w:color="auto"/>
                        <w:right w:val="none" w:sz="0" w:space="0" w:color="auto"/>
                      </w:divBdr>
                    </w:div>
                    <w:div w:id="154960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40697">
          <w:marLeft w:val="0"/>
          <w:marRight w:val="0"/>
          <w:marTop w:val="100"/>
          <w:marBottom w:val="100"/>
          <w:divBdr>
            <w:top w:val="none" w:sz="0" w:space="0" w:color="auto"/>
            <w:left w:val="none" w:sz="0" w:space="0" w:color="auto"/>
            <w:bottom w:val="none" w:sz="0" w:space="0" w:color="auto"/>
            <w:right w:val="none" w:sz="0" w:space="0" w:color="auto"/>
          </w:divBdr>
          <w:divsChild>
            <w:div w:id="29762765">
              <w:marLeft w:val="0"/>
              <w:marRight w:val="0"/>
              <w:marTop w:val="0"/>
              <w:marBottom w:val="0"/>
              <w:divBdr>
                <w:top w:val="none" w:sz="0" w:space="0" w:color="auto"/>
                <w:left w:val="none" w:sz="0" w:space="0" w:color="auto"/>
                <w:bottom w:val="none" w:sz="0" w:space="0" w:color="auto"/>
                <w:right w:val="none" w:sz="0" w:space="0" w:color="auto"/>
              </w:divBdr>
              <w:divsChild>
                <w:div w:id="1433625674">
                  <w:marLeft w:val="0"/>
                  <w:marRight w:val="0"/>
                  <w:marTop w:val="0"/>
                  <w:marBottom w:val="0"/>
                  <w:divBdr>
                    <w:top w:val="none" w:sz="0" w:space="0" w:color="auto"/>
                    <w:left w:val="none" w:sz="0" w:space="0" w:color="auto"/>
                    <w:bottom w:val="none" w:sz="0" w:space="0" w:color="auto"/>
                    <w:right w:val="none" w:sz="0" w:space="0" w:color="auto"/>
                  </w:divBdr>
                </w:div>
              </w:divsChild>
            </w:div>
            <w:div w:id="2023896565">
              <w:marLeft w:val="0"/>
              <w:marRight w:val="0"/>
              <w:marTop w:val="0"/>
              <w:marBottom w:val="0"/>
              <w:divBdr>
                <w:top w:val="single" w:sz="6" w:space="0" w:color="DDDDDD"/>
                <w:left w:val="single" w:sz="6" w:space="0" w:color="DDDDDD"/>
                <w:bottom w:val="single" w:sz="6" w:space="0" w:color="DDDDDD"/>
                <w:right w:val="single" w:sz="6" w:space="0" w:color="DDDDDD"/>
              </w:divBdr>
              <w:divsChild>
                <w:div w:id="331835909">
                  <w:marLeft w:val="0"/>
                  <w:marRight w:val="0"/>
                  <w:marTop w:val="0"/>
                  <w:marBottom w:val="0"/>
                  <w:divBdr>
                    <w:top w:val="none" w:sz="0" w:space="0" w:color="auto"/>
                    <w:left w:val="none" w:sz="0" w:space="0" w:color="auto"/>
                    <w:bottom w:val="none" w:sz="0" w:space="0" w:color="auto"/>
                    <w:right w:val="none" w:sz="0" w:space="0" w:color="auto"/>
                  </w:divBdr>
                  <w:divsChild>
                    <w:div w:id="1663392485">
                      <w:marLeft w:val="0"/>
                      <w:marRight w:val="0"/>
                      <w:marTop w:val="0"/>
                      <w:marBottom w:val="0"/>
                      <w:divBdr>
                        <w:top w:val="none" w:sz="0" w:space="0" w:color="auto"/>
                        <w:left w:val="none" w:sz="0" w:space="0" w:color="auto"/>
                        <w:bottom w:val="none" w:sz="0" w:space="0" w:color="auto"/>
                        <w:right w:val="none" w:sz="0" w:space="0" w:color="auto"/>
                      </w:divBdr>
                    </w:div>
                    <w:div w:id="929434774">
                      <w:marLeft w:val="0"/>
                      <w:marRight w:val="0"/>
                      <w:marTop w:val="0"/>
                      <w:marBottom w:val="0"/>
                      <w:divBdr>
                        <w:top w:val="none" w:sz="0" w:space="0" w:color="auto"/>
                        <w:left w:val="none" w:sz="0" w:space="0" w:color="auto"/>
                        <w:bottom w:val="none" w:sz="0" w:space="0" w:color="auto"/>
                        <w:right w:val="none" w:sz="0" w:space="0" w:color="auto"/>
                      </w:divBdr>
                    </w:div>
                    <w:div w:id="1844931819">
                      <w:marLeft w:val="0"/>
                      <w:marRight w:val="0"/>
                      <w:marTop w:val="0"/>
                      <w:marBottom w:val="0"/>
                      <w:divBdr>
                        <w:top w:val="none" w:sz="0" w:space="0" w:color="auto"/>
                        <w:left w:val="none" w:sz="0" w:space="0" w:color="auto"/>
                        <w:bottom w:val="none" w:sz="0" w:space="0" w:color="auto"/>
                        <w:right w:val="none" w:sz="0" w:space="0" w:color="auto"/>
                      </w:divBdr>
                    </w:div>
                    <w:div w:id="714234664">
                      <w:marLeft w:val="0"/>
                      <w:marRight w:val="0"/>
                      <w:marTop w:val="0"/>
                      <w:marBottom w:val="0"/>
                      <w:divBdr>
                        <w:top w:val="none" w:sz="0" w:space="0" w:color="auto"/>
                        <w:left w:val="none" w:sz="0" w:space="0" w:color="auto"/>
                        <w:bottom w:val="none" w:sz="0" w:space="0" w:color="auto"/>
                        <w:right w:val="none" w:sz="0" w:space="0" w:color="auto"/>
                      </w:divBdr>
                    </w:div>
                    <w:div w:id="541358439">
                      <w:marLeft w:val="0"/>
                      <w:marRight w:val="0"/>
                      <w:marTop w:val="0"/>
                      <w:marBottom w:val="0"/>
                      <w:divBdr>
                        <w:top w:val="none" w:sz="0" w:space="0" w:color="auto"/>
                        <w:left w:val="none" w:sz="0" w:space="0" w:color="auto"/>
                        <w:bottom w:val="none" w:sz="0" w:space="0" w:color="auto"/>
                        <w:right w:val="none" w:sz="0" w:space="0" w:color="auto"/>
                      </w:divBdr>
                    </w:div>
                    <w:div w:id="485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9128">
      <w:bodyDiv w:val="1"/>
      <w:marLeft w:val="0"/>
      <w:marRight w:val="0"/>
      <w:marTop w:val="0"/>
      <w:marBottom w:val="0"/>
      <w:divBdr>
        <w:top w:val="none" w:sz="0" w:space="0" w:color="auto"/>
        <w:left w:val="none" w:sz="0" w:space="0" w:color="auto"/>
        <w:bottom w:val="none" w:sz="0" w:space="0" w:color="auto"/>
        <w:right w:val="none" w:sz="0" w:space="0" w:color="auto"/>
      </w:divBdr>
    </w:div>
    <w:div w:id="636570193">
      <w:bodyDiv w:val="1"/>
      <w:marLeft w:val="0"/>
      <w:marRight w:val="0"/>
      <w:marTop w:val="0"/>
      <w:marBottom w:val="0"/>
      <w:divBdr>
        <w:top w:val="none" w:sz="0" w:space="0" w:color="auto"/>
        <w:left w:val="none" w:sz="0" w:space="0" w:color="auto"/>
        <w:bottom w:val="none" w:sz="0" w:space="0" w:color="auto"/>
        <w:right w:val="none" w:sz="0" w:space="0" w:color="auto"/>
      </w:divBdr>
      <w:divsChild>
        <w:div w:id="1073308719">
          <w:marLeft w:val="0"/>
          <w:marRight w:val="0"/>
          <w:marTop w:val="100"/>
          <w:marBottom w:val="100"/>
          <w:divBdr>
            <w:top w:val="none" w:sz="0" w:space="0" w:color="auto"/>
            <w:left w:val="none" w:sz="0" w:space="0" w:color="auto"/>
            <w:bottom w:val="none" w:sz="0" w:space="0" w:color="auto"/>
            <w:right w:val="none" w:sz="0" w:space="0" w:color="auto"/>
          </w:divBdr>
          <w:divsChild>
            <w:div w:id="1005203498">
              <w:marLeft w:val="0"/>
              <w:marRight w:val="0"/>
              <w:marTop w:val="0"/>
              <w:marBottom w:val="0"/>
              <w:divBdr>
                <w:top w:val="none" w:sz="0" w:space="0" w:color="auto"/>
                <w:left w:val="none" w:sz="0" w:space="0" w:color="auto"/>
                <w:bottom w:val="none" w:sz="0" w:space="0" w:color="auto"/>
                <w:right w:val="none" w:sz="0" w:space="0" w:color="auto"/>
              </w:divBdr>
              <w:divsChild>
                <w:div w:id="11570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4465">
          <w:marLeft w:val="0"/>
          <w:marRight w:val="0"/>
          <w:marTop w:val="100"/>
          <w:marBottom w:val="100"/>
          <w:divBdr>
            <w:top w:val="none" w:sz="0" w:space="0" w:color="auto"/>
            <w:left w:val="none" w:sz="0" w:space="0" w:color="auto"/>
            <w:bottom w:val="none" w:sz="0" w:space="0" w:color="auto"/>
            <w:right w:val="none" w:sz="0" w:space="0" w:color="auto"/>
          </w:divBdr>
          <w:divsChild>
            <w:div w:id="287669836">
              <w:marLeft w:val="0"/>
              <w:marRight w:val="0"/>
              <w:marTop w:val="0"/>
              <w:marBottom w:val="0"/>
              <w:divBdr>
                <w:top w:val="none" w:sz="0" w:space="0" w:color="auto"/>
                <w:left w:val="none" w:sz="0" w:space="0" w:color="auto"/>
                <w:bottom w:val="none" w:sz="0" w:space="0" w:color="auto"/>
                <w:right w:val="none" w:sz="0" w:space="0" w:color="auto"/>
              </w:divBdr>
              <w:divsChild>
                <w:div w:id="20513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680">
          <w:marLeft w:val="0"/>
          <w:marRight w:val="0"/>
          <w:marTop w:val="100"/>
          <w:marBottom w:val="100"/>
          <w:divBdr>
            <w:top w:val="none" w:sz="0" w:space="0" w:color="auto"/>
            <w:left w:val="none" w:sz="0" w:space="0" w:color="auto"/>
            <w:bottom w:val="none" w:sz="0" w:space="0" w:color="auto"/>
            <w:right w:val="none" w:sz="0" w:space="0" w:color="auto"/>
          </w:divBdr>
          <w:divsChild>
            <w:div w:id="46610549">
              <w:marLeft w:val="0"/>
              <w:marRight w:val="0"/>
              <w:marTop w:val="0"/>
              <w:marBottom w:val="0"/>
              <w:divBdr>
                <w:top w:val="none" w:sz="0" w:space="0" w:color="auto"/>
                <w:left w:val="none" w:sz="0" w:space="0" w:color="auto"/>
                <w:bottom w:val="none" w:sz="0" w:space="0" w:color="auto"/>
                <w:right w:val="none" w:sz="0" w:space="0" w:color="auto"/>
              </w:divBdr>
              <w:divsChild>
                <w:div w:id="15083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2040">
          <w:marLeft w:val="0"/>
          <w:marRight w:val="0"/>
          <w:marTop w:val="100"/>
          <w:marBottom w:val="100"/>
          <w:divBdr>
            <w:top w:val="none" w:sz="0" w:space="0" w:color="auto"/>
            <w:left w:val="none" w:sz="0" w:space="0" w:color="auto"/>
            <w:bottom w:val="none" w:sz="0" w:space="0" w:color="auto"/>
            <w:right w:val="none" w:sz="0" w:space="0" w:color="auto"/>
          </w:divBdr>
          <w:divsChild>
            <w:div w:id="1737894211">
              <w:marLeft w:val="0"/>
              <w:marRight w:val="0"/>
              <w:marTop w:val="0"/>
              <w:marBottom w:val="0"/>
              <w:divBdr>
                <w:top w:val="none" w:sz="0" w:space="0" w:color="auto"/>
                <w:left w:val="none" w:sz="0" w:space="0" w:color="auto"/>
                <w:bottom w:val="none" w:sz="0" w:space="0" w:color="auto"/>
                <w:right w:val="none" w:sz="0" w:space="0" w:color="auto"/>
              </w:divBdr>
              <w:divsChild>
                <w:div w:id="20768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46884">
          <w:marLeft w:val="0"/>
          <w:marRight w:val="0"/>
          <w:marTop w:val="100"/>
          <w:marBottom w:val="100"/>
          <w:divBdr>
            <w:top w:val="none" w:sz="0" w:space="0" w:color="auto"/>
            <w:left w:val="none" w:sz="0" w:space="0" w:color="auto"/>
            <w:bottom w:val="none" w:sz="0" w:space="0" w:color="auto"/>
            <w:right w:val="none" w:sz="0" w:space="0" w:color="auto"/>
          </w:divBdr>
          <w:divsChild>
            <w:div w:id="1452164338">
              <w:marLeft w:val="0"/>
              <w:marRight w:val="0"/>
              <w:marTop w:val="0"/>
              <w:marBottom w:val="0"/>
              <w:divBdr>
                <w:top w:val="none" w:sz="0" w:space="0" w:color="auto"/>
                <w:left w:val="none" w:sz="0" w:space="0" w:color="auto"/>
                <w:bottom w:val="none" w:sz="0" w:space="0" w:color="auto"/>
                <w:right w:val="none" w:sz="0" w:space="0" w:color="auto"/>
              </w:divBdr>
              <w:divsChild>
                <w:div w:id="5275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376">
          <w:marLeft w:val="0"/>
          <w:marRight w:val="0"/>
          <w:marTop w:val="100"/>
          <w:marBottom w:val="100"/>
          <w:divBdr>
            <w:top w:val="none" w:sz="0" w:space="0" w:color="auto"/>
            <w:left w:val="none" w:sz="0" w:space="0" w:color="auto"/>
            <w:bottom w:val="none" w:sz="0" w:space="0" w:color="auto"/>
            <w:right w:val="none" w:sz="0" w:space="0" w:color="auto"/>
          </w:divBdr>
          <w:divsChild>
            <w:div w:id="1827550274">
              <w:marLeft w:val="0"/>
              <w:marRight w:val="0"/>
              <w:marTop w:val="0"/>
              <w:marBottom w:val="0"/>
              <w:divBdr>
                <w:top w:val="none" w:sz="0" w:space="0" w:color="auto"/>
                <w:left w:val="none" w:sz="0" w:space="0" w:color="auto"/>
                <w:bottom w:val="none" w:sz="0" w:space="0" w:color="auto"/>
                <w:right w:val="none" w:sz="0" w:space="0" w:color="auto"/>
              </w:divBdr>
              <w:divsChild>
                <w:div w:id="16108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3141">
          <w:marLeft w:val="0"/>
          <w:marRight w:val="0"/>
          <w:marTop w:val="100"/>
          <w:marBottom w:val="100"/>
          <w:divBdr>
            <w:top w:val="none" w:sz="0" w:space="0" w:color="auto"/>
            <w:left w:val="none" w:sz="0" w:space="0" w:color="auto"/>
            <w:bottom w:val="none" w:sz="0" w:space="0" w:color="auto"/>
            <w:right w:val="none" w:sz="0" w:space="0" w:color="auto"/>
          </w:divBdr>
          <w:divsChild>
            <w:div w:id="1183737831">
              <w:marLeft w:val="0"/>
              <w:marRight w:val="0"/>
              <w:marTop w:val="0"/>
              <w:marBottom w:val="0"/>
              <w:divBdr>
                <w:top w:val="none" w:sz="0" w:space="0" w:color="auto"/>
                <w:left w:val="none" w:sz="0" w:space="0" w:color="auto"/>
                <w:bottom w:val="none" w:sz="0" w:space="0" w:color="auto"/>
                <w:right w:val="none" w:sz="0" w:space="0" w:color="auto"/>
              </w:divBdr>
              <w:divsChild>
                <w:div w:id="20564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667">
          <w:marLeft w:val="0"/>
          <w:marRight w:val="0"/>
          <w:marTop w:val="100"/>
          <w:marBottom w:val="100"/>
          <w:divBdr>
            <w:top w:val="none" w:sz="0" w:space="0" w:color="auto"/>
            <w:left w:val="none" w:sz="0" w:space="0" w:color="auto"/>
            <w:bottom w:val="none" w:sz="0" w:space="0" w:color="auto"/>
            <w:right w:val="none" w:sz="0" w:space="0" w:color="auto"/>
          </w:divBdr>
          <w:divsChild>
            <w:div w:id="861476511">
              <w:marLeft w:val="0"/>
              <w:marRight w:val="0"/>
              <w:marTop w:val="0"/>
              <w:marBottom w:val="0"/>
              <w:divBdr>
                <w:top w:val="none" w:sz="0" w:space="0" w:color="auto"/>
                <w:left w:val="none" w:sz="0" w:space="0" w:color="auto"/>
                <w:bottom w:val="none" w:sz="0" w:space="0" w:color="auto"/>
                <w:right w:val="none" w:sz="0" w:space="0" w:color="auto"/>
              </w:divBdr>
              <w:divsChild>
                <w:div w:id="20422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8490">
          <w:marLeft w:val="0"/>
          <w:marRight w:val="0"/>
          <w:marTop w:val="100"/>
          <w:marBottom w:val="100"/>
          <w:divBdr>
            <w:top w:val="none" w:sz="0" w:space="0" w:color="auto"/>
            <w:left w:val="none" w:sz="0" w:space="0" w:color="auto"/>
            <w:bottom w:val="none" w:sz="0" w:space="0" w:color="auto"/>
            <w:right w:val="none" w:sz="0" w:space="0" w:color="auto"/>
          </w:divBdr>
          <w:divsChild>
            <w:div w:id="1288196770">
              <w:marLeft w:val="0"/>
              <w:marRight w:val="0"/>
              <w:marTop w:val="0"/>
              <w:marBottom w:val="0"/>
              <w:divBdr>
                <w:top w:val="none" w:sz="0" w:space="0" w:color="auto"/>
                <w:left w:val="none" w:sz="0" w:space="0" w:color="auto"/>
                <w:bottom w:val="none" w:sz="0" w:space="0" w:color="auto"/>
                <w:right w:val="none" w:sz="0" w:space="0" w:color="auto"/>
              </w:divBdr>
              <w:divsChild>
                <w:div w:id="637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1919">
          <w:marLeft w:val="0"/>
          <w:marRight w:val="0"/>
          <w:marTop w:val="100"/>
          <w:marBottom w:val="100"/>
          <w:divBdr>
            <w:top w:val="none" w:sz="0" w:space="0" w:color="auto"/>
            <w:left w:val="none" w:sz="0" w:space="0" w:color="auto"/>
            <w:bottom w:val="none" w:sz="0" w:space="0" w:color="auto"/>
            <w:right w:val="none" w:sz="0" w:space="0" w:color="auto"/>
          </w:divBdr>
          <w:divsChild>
            <w:div w:id="408229987">
              <w:marLeft w:val="0"/>
              <w:marRight w:val="0"/>
              <w:marTop w:val="0"/>
              <w:marBottom w:val="0"/>
              <w:divBdr>
                <w:top w:val="none" w:sz="0" w:space="0" w:color="auto"/>
                <w:left w:val="none" w:sz="0" w:space="0" w:color="auto"/>
                <w:bottom w:val="none" w:sz="0" w:space="0" w:color="auto"/>
                <w:right w:val="none" w:sz="0" w:space="0" w:color="auto"/>
              </w:divBdr>
              <w:divsChild>
                <w:div w:id="11620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9116">
          <w:marLeft w:val="0"/>
          <w:marRight w:val="0"/>
          <w:marTop w:val="100"/>
          <w:marBottom w:val="100"/>
          <w:divBdr>
            <w:top w:val="none" w:sz="0" w:space="0" w:color="auto"/>
            <w:left w:val="none" w:sz="0" w:space="0" w:color="auto"/>
            <w:bottom w:val="none" w:sz="0" w:space="0" w:color="auto"/>
            <w:right w:val="none" w:sz="0" w:space="0" w:color="auto"/>
          </w:divBdr>
          <w:divsChild>
            <w:div w:id="506599201">
              <w:marLeft w:val="0"/>
              <w:marRight w:val="0"/>
              <w:marTop w:val="0"/>
              <w:marBottom w:val="0"/>
              <w:divBdr>
                <w:top w:val="none" w:sz="0" w:space="0" w:color="auto"/>
                <w:left w:val="none" w:sz="0" w:space="0" w:color="auto"/>
                <w:bottom w:val="none" w:sz="0" w:space="0" w:color="auto"/>
                <w:right w:val="none" w:sz="0" w:space="0" w:color="auto"/>
              </w:divBdr>
              <w:divsChild>
                <w:div w:id="15458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2161">
          <w:marLeft w:val="0"/>
          <w:marRight w:val="0"/>
          <w:marTop w:val="100"/>
          <w:marBottom w:val="100"/>
          <w:divBdr>
            <w:top w:val="none" w:sz="0" w:space="0" w:color="auto"/>
            <w:left w:val="none" w:sz="0" w:space="0" w:color="auto"/>
            <w:bottom w:val="none" w:sz="0" w:space="0" w:color="auto"/>
            <w:right w:val="none" w:sz="0" w:space="0" w:color="auto"/>
          </w:divBdr>
          <w:divsChild>
            <w:div w:id="495802648">
              <w:marLeft w:val="0"/>
              <w:marRight w:val="0"/>
              <w:marTop w:val="0"/>
              <w:marBottom w:val="0"/>
              <w:divBdr>
                <w:top w:val="none" w:sz="0" w:space="0" w:color="auto"/>
                <w:left w:val="none" w:sz="0" w:space="0" w:color="auto"/>
                <w:bottom w:val="none" w:sz="0" w:space="0" w:color="auto"/>
                <w:right w:val="none" w:sz="0" w:space="0" w:color="auto"/>
              </w:divBdr>
              <w:divsChild>
                <w:div w:id="8855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40094">
          <w:marLeft w:val="0"/>
          <w:marRight w:val="0"/>
          <w:marTop w:val="100"/>
          <w:marBottom w:val="100"/>
          <w:divBdr>
            <w:top w:val="none" w:sz="0" w:space="0" w:color="auto"/>
            <w:left w:val="none" w:sz="0" w:space="0" w:color="auto"/>
            <w:bottom w:val="none" w:sz="0" w:space="0" w:color="auto"/>
            <w:right w:val="none" w:sz="0" w:space="0" w:color="auto"/>
          </w:divBdr>
          <w:divsChild>
            <w:div w:id="640580866">
              <w:marLeft w:val="0"/>
              <w:marRight w:val="0"/>
              <w:marTop w:val="0"/>
              <w:marBottom w:val="0"/>
              <w:divBdr>
                <w:top w:val="none" w:sz="0" w:space="0" w:color="auto"/>
                <w:left w:val="none" w:sz="0" w:space="0" w:color="auto"/>
                <w:bottom w:val="none" w:sz="0" w:space="0" w:color="auto"/>
                <w:right w:val="none" w:sz="0" w:space="0" w:color="auto"/>
              </w:divBdr>
              <w:divsChild>
                <w:div w:id="2462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9154">
          <w:marLeft w:val="0"/>
          <w:marRight w:val="0"/>
          <w:marTop w:val="100"/>
          <w:marBottom w:val="100"/>
          <w:divBdr>
            <w:top w:val="none" w:sz="0" w:space="0" w:color="auto"/>
            <w:left w:val="none" w:sz="0" w:space="0" w:color="auto"/>
            <w:bottom w:val="none" w:sz="0" w:space="0" w:color="auto"/>
            <w:right w:val="none" w:sz="0" w:space="0" w:color="auto"/>
          </w:divBdr>
          <w:divsChild>
            <w:div w:id="1249653386">
              <w:marLeft w:val="0"/>
              <w:marRight w:val="0"/>
              <w:marTop w:val="0"/>
              <w:marBottom w:val="0"/>
              <w:divBdr>
                <w:top w:val="none" w:sz="0" w:space="0" w:color="auto"/>
                <w:left w:val="none" w:sz="0" w:space="0" w:color="auto"/>
                <w:bottom w:val="none" w:sz="0" w:space="0" w:color="auto"/>
                <w:right w:val="none" w:sz="0" w:space="0" w:color="auto"/>
              </w:divBdr>
              <w:divsChild>
                <w:div w:id="9606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8010">
          <w:marLeft w:val="0"/>
          <w:marRight w:val="0"/>
          <w:marTop w:val="100"/>
          <w:marBottom w:val="100"/>
          <w:divBdr>
            <w:top w:val="none" w:sz="0" w:space="0" w:color="auto"/>
            <w:left w:val="none" w:sz="0" w:space="0" w:color="auto"/>
            <w:bottom w:val="none" w:sz="0" w:space="0" w:color="auto"/>
            <w:right w:val="none" w:sz="0" w:space="0" w:color="auto"/>
          </w:divBdr>
          <w:divsChild>
            <w:div w:id="1106537684">
              <w:marLeft w:val="0"/>
              <w:marRight w:val="0"/>
              <w:marTop w:val="0"/>
              <w:marBottom w:val="0"/>
              <w:divBdr>
                <w:top w:val="none" w:sz="0" w:space="0" w:color="auto"/>
                <w:left w:val="none" w:sz="0" w:space="0" w:color="auto"/>
                <w:bottom w:val="none" w:sz="0" w:space="0" w:color="auto"/>
                <w:right w:val="none" w:sz="0" w:space="0" w:color="auto"/>
              </w:divBdr>
              <w:divsChild>
                <w:div w:id="1221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0945">
          <w:marLeft w:val="0"/>
          <w:marRight w:val="0"/>
          <w:marTop w:val="100"/>
          <w:marBottom w:val="100"/>
          <w:divBdr>
            <w:top w:val="none" w:sz="0" w:space="0" w:color="auto"/>
            <w:left w:val="none" w:sz="0" w:space="0" w:color="auto"/>
            <w:bottom w:val="none" w:sz="0" w:space="0" w:color="auto"/>
            <w:right w:val="none" w:sz="0" w:space="0" w:color="auto"/>
          </w:divBdr>
          <w:divsChild>
            <w:div w:id="1101101879">
              <w:marLeft w:val="0"/>
              <w:marRight w:val="0"/>
              <w:marTop w:val="0"/>
              <w:marBottom w:val="0"/>
              <w:divBdr>
                <w:top w:val="none" w:sz="0" w:space="0" w:color="auto"/>
                <w:left w:val="none" w:sz="0" w:space="0" w:color="auto"/>
                <w:bottom w:val="none" w:sz="0" w:space="0" w:color="auto"/>
                <w:right w:val="none" w:sz="0" w:space="0" w:color="auto"/>
              </w:divBdr>
              <w:divsChild>
                <w:div w:id="12500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5250">
          <w:marLeft w:val="0"/>
          <w:marRight w:val="0"/>
          <w:marTop w:val="100"/>
          <w:marBottom w:val="100"/>
          <w:divBdr>
            <w:top w:val="none" w:sz="0" w:space="0" w:color="auto"/>
            <w:left w:val="none" w:sz="0" w:space="0" w:color="auto"/>
            <w:bottom w:val="none" w:sz="0" w:space="0" w:color="auto"/>
            <w:right w:val="none" w:sz="0" w:space="0" w:color="auto"/>
          </w:divBdr>
          <w:divsChild>
            <w:div w:id="1631209493">
              <w:marLeft w:val="0"/>
              <w:marRight w:val="0"/>
              <w:marTop w:val="0"/>
              <w:marBottom w:val="0"/>
              <w:divBdr>
                <w:top w:val="none" w:sz="0" w:space="0" w:color="auto"/>
                <w:left w:val="none" w:sz="0" w:space="0" w:color="auto"/>
                <w:bottom w:val="none" w:sz="0" w:space="0" w:color="auto"/>
                <w:right w:val="none" w:sz="0" w:space="0" w:color="auto"/>
              </w:divBdr>
              <w:divsChild>
                <w:div w:id="4998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964">
          <w:marLeft w:val="0"/>
          <w:marRight w:val="0"/>
          <w:marTop w:val="100"/>
          <w:marBottom w:val="100"/>
          <w:divBdr>
            <w:top w:val="none" w:sz="0" w:space="0" w:color="auto"/>
            <w:left w:val="none" w:sz="0" w:space="0" w:color="auto"/>
            <w:bottom w:val="none" w:sz="0" w:space="0" w:color="auto"/>
            <w:right w:val="none" w:sz="0" w:space="0" w:color="auto"/>
          </w:divBdr>
          <w:divsChild>
            <w:div w:id="21396151">
              <w:marLeft w:val="0"/>
              <w:marRight w:val="0"/>
              <w:marTop w:val="0"/>
              <w:marBottom w:val="0"/>
              <w:divBdr>
                <w:top w:val="none" w:sz="0" w:space="0" w:color="auto"/>
                <w:left w:val="none" w:sz="0" w:space="0" w:color="auto"/>
                <w:bottom w:val="none" w:sz="0" w:space="0" w:color="auto"/>
                <w:right w:val="none" w:sz="0" w:space="0" w:color="auto"/>
              </w:divBdr>
              <w:divsChild>
                <w:div w:id="9698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88811">
          <w:marLeft w:val="0"/>
          <w:marRight w:val="0"/>
          <w:marTop w:val="100"/>
          <w:marBottom w:val="100"/>
          <w:divBdr>
            <w:top w:val="none" w:sz="0" w:space="0" w:color="auto"/>
            <w:left w:val="none" w:sz="0" w:space="0" w:color="auto"/>
            <w:bottom w:val="none" w:sz="0" w:space="0" w:color="auto"/>
            <w:right w:val="none" w:sz="0" w:space="0" w:color="auto"/>
          </w:divBdr>
          <w:divsChild>
            <w:div w:id="181281433">
              <w:marLeft w:val="0"/>
              <w:marRight w:val="0"/>
              <w:marTop w:val="0"/>
              <w:marBottom w:val="0"/>
              <w:divBdr>
                <w:top w:val="none" w:sz="0" w:space="0" w:color="auto"/>
                <w:left w:val="none" w:sz="0" w:space="0" w:color="auto"/>
                <w:bottom w:val="none" w:sz="0" w:space="0" w:color="auto"/>
                <w:right w:val="none" w:sz="0" w:space="0" w:color="auto"/>
              </w:divBdr>
              <w:divsChild>
                <w:div w:id="718012947">
                  <w:marLeft w:val="0"/>
                  <w:marRight w:val="0"/>
                  <w:marTop w:val="0"/>
                  <w:marBottom w:val="0"/>
                  <w:divBdr>
                    <w:top w:val="none" w:sz="0" w:space="0" w:color="auto"/>
                    <w:left w:val="none" w:sz="0" w:space="0" w:color="auto"/>
                    <w:bottom w:val="none" w:sz="0" w:space="0" w:color="auto"/>
                    <w:right w:val="none" w:sz="0" w:space="0" w:color="auto"/>
                  </w:divBdr>
                </w:div>
              </w:divsChild>
            </w:div>
            <w:div w:id="718940030">
              <w:marLeft w:val="0"/>
              <w:marRight w:val="0"/>
              <w:marTop w:val="0"/>
              <w:marBottom w:val="0"/>
              <w:divBdr>
                <w:top w:val="single" w:sz="6" w:space="0" w:color="DDDDDD"/>
                <w:left w:val="single" w:sz="6" w:space="0" w:color="DDDDDD"/>
                <w:bottom w:val="single" w:sz="6" w:space="0" w:color="DDDDDD"/>
                <w:right w:val="single" w:sz="6" w:space="0" w:color="DDDDDD"/>
              </w:divBdr>
              <w:divsChild>
                <w:div w:id="1079869266">
                  <w:marLeft w:val="0"/>
                  <w:marRight w:val="0"/>
                  <w:marTop w:val="0"/>
                  <w:marBottom w:val="0"/>
                  <w:divBdr>
                    <w:top w:val="none" w:sz="0" w:space="0" w:color="auto"/>
                    <w:left w:val="none" w:sz="0" w:space="0" w:color="auto"/>
                    <w:bottom w:val="none" w:sz="0" w:space="0" w:color="auto"/>
                    <w:right w:val="none" w:sz="0" w:space="0" w:color="auto"/>
                  </w:divBdr>
                  <w:divsChild>
                    <w:div w:id="1456407460">
                      <w:marLeft w:val="0"/>
                      <w:marRight w:val="0"/>
                      <w:marTop w:val="0"/>
                      <w:marBottom w:val="0"/>
                      <w:divBdr>
                        <w:top w:val="none" w:sz="0" w:space="0" w:color="auto"/>
                        <w:left w:val="none" w:sz="0" w:space="0" w:color="auto"/>
                        <w:bottom w:val="none" w:sz="0" w:space="0" w:color="auto"/>
                        <w:right w:val="none" w:sz="0" w:space="0" w:color="auto"/>
                      </w:divBdr>
                    </w:div>
                    <w:div w:id="787897637">
                      <w:marLeft w:val="0"/>
                      <w:marRight w:val="0"/>
                      <w:marTop w:val="0"/>
                      <w:marBottom w:val="0"/>
                      <w:divBdr>
                        <w:top w:val="none" w:sz="0" w:space="0" w:color="auto"/>
                        <w:left w:val="none" w:sz="0" w:space="0" w:color="auto"/>
                        <w:bottom w:val="none" w:sz="0" w:space="0" w:color="auto"/>
                        <w:right w:val="none" w:sz="0" w:space="0" w:color="auto"/>
                      </w:divBdr>
                    </w:div>
                    <w:div w:id="1926038731">
                      <w:marLeft w:val="0"/>
                      <w:marRight w:val="0"/>
                      <w:marTop w:val="0"/>
                      <w:marBottom w:val="0"/>
                      <w:divBdr>
                        <w:top w:val="none" w:sz="0" w:space="0" w:color="auto"/>
                        <w:left w:val="none" w:sz="0" w:space="0" w:color="auto"/>
                        <w:bottom w:val="none" w:sz="0" w:space="0" w:color="auto"/>
                        <w:right w:val="none" w:sz="0" w:space="0" w:color="auto"/>
                      </w:divBdr>
                    </w:div>
                    <w:div w:id="1972205897">
                      <w:marLeft w:val="0"/>
                      <w:marRight w:val="0"/>
                      <w:marTop w:val="0"/>
                      <w:marBottom w:val="0"/>
                      <w:divBdr>
                        <w:top w:val="none" w:sz="0" w:space="0" w:color="auto"/>
                        <w:left w:val="none" w:sz="0" w:space="0" w:color="auto"/>
                        <w:bottom w:val="none" w:sz="0" w:space="0" w:color="auto"/>
                        <w:right w:val="none" w:sz="0" w:space="0" w:color="auto"/>
                      </w:divBdr>
                    </w:div>
                    <w:div w:id="604507931">
                      <w:marLeft w:val="0"/>
                      <w:marRight w:val="0"/>
                      <w:marTop w:val="0"/>
                      <w:marBottom w:val="0"/>
                      <w:divBdr>
                        <w:top w:val="none" w:sz="0" w:space="0" w:color="auto"/>
                        <w:left w:val="none" w:sz="0" w:space="0" w:color="auto"/>
                        <w:bottom w:val="none" w:sz="0" w:space="0" w:color="auto"/>
                        <w:right w:val="none" w:sz="0" w:space="0" w:color="auto"/>
                      </w:divBdr>
                    </w:div>
                    <w:div w:id="109784568">
                      <w:marLeft w:val="0"/>
                      <w:marRight w:val="0"/>
                      <w:marTop w:val="0"/>
                      <w:marBottom w:val="0"/>
                      <w:divBdr>
                        <w:top w:val="none" w:sz="0" w:space="0" w:color="auto"/>
                        <w:left w:val="none" w:sz="0" w:space="0" w:color="auto"/>
                        <w:bottom w:val="none" w:sz="0" w:space="0" w:color="auto"/>
                        <w:right w:val="none" w:sz="0" w:space="0" w:color="auto"/>
                      </w:divBdr>
                    </w:div>
                    <w:div w:id="2134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1462">
          <w:marLeft w:val="0"/>
          <w:marRight w:val="0"/>
          <w:marTop w:val="100"/>
          <w:marBottom w:val="100"/>
          <w:divBdr>
            <w:top w:val="none" w:sz="0" w:space="0" w:color="auto"/>
            <w:left w:val="none" w:sz="0" w:space="0" w:color="auto"/>
            <w:bottom w:val="none" w:sz="0" w:space="0" w:color="auto"/>
            <w:right w:val="none" w:sz="0" w:space="0" w:color="auto"/>
          </w:divBdr>
          <w:divsChild>
            <w:div w:id="542138459">
              <w:marLeft w:val="0"/>
              <w:marRight w:val="0"/>
              <w:marTop w:val="0"/>
              <w:marBottom w:val="0"/>
              <w:divBdr>
                <w:top w:val="none" w:sz="0" w:space="0" w:color="auto"/>
                <w:left w:val="none" w:sz="0" w:space="0" w:color="auto"/>
                <w:bottom w:val="none" w:sz="0" w:space="0" w:color="auto"/>
                <w:right w:val="none" w:sz="0" w:space="0" w:color="auto"/>
              </w:divBdr>
              <w:divsChild>
                <w:div w:id="345791468">
                  <w:marLeft w:val="0"/>
                  <w:marRight w:val="0"/>
                  <w:marTop w:val="0"/>
                  <w:marBottom w:val="0"/>
                  <w:divBdr>
                    <w:top w:val="none" w:sz="0" w:space="0" w:color="auto"/>
                    <w:left w:val="none" w:sz="0" w:space="0" w:color="auto"/>
                    <w:bottom w:val="none" w:sz="0" w:space="0" w:color="auto"/>
                    <w:right w:val="none" w:sz="0" w:space="0" w:color="auto"/>
                  </w:divBdr>
                </w:div>
              </w:divsChild>
            </w:div>
            <w:div w:id="151718100">
              <w:marLeft w:val="0"/>
              <w:marRight w:val="0"/>
              <w:marTop w:val="0"/>
              <w:marBottom w:val="0"/>
              <w:divBdr>
                <w:top w:val="single" w:sz="6" w:space="0" w:color="DDDDDD"/>
                <w:left w:val="single" w:sz="6" w:space="0" w:color="DDDDDD"/>
                <w:bottom w:val="single" w:sz="6" w:space="0" w:color="DDDDDD"/>
                <w:right w:val="single" w:sz="6" w:space="0" w:color="DDDDDD"/>
              </w:divBdr>
              <w:divsChild>
                <w:div w:id="165051434">
                  <w:marLeft w:val="0"/>
                  <w:marRight w:val="0"/>
                  <w:marTop w:val="0"/>
                  <w:marBottom w:val="0"/>
                  <w:divBdr>
                    <w:top w:val="none" w:sz="0" w:space="0" w:color="auto"/>
                    <w:left w:val="none" w:sz="0" w:space="0" w:color="auto"/>
                    <w:bottom w:val="none" w:sz="0" w:space="0" w:color="auto"/>
                    <w:right w:val="none" w:sz="0" w:space="0" w:color="auto"/>
                  </w:divBdr>
                  <w:divsChild>
                    <w:div w:id="764305567">
                      <w:marLeft w:val="0"/>
                      <w:marRight w:val="0"/>
                      <w:marTop w:val="0"/>
                      <w:marBottom w:val="0"/>
                      <w:divBdr>
                        <w:top w:val="none" w:sz="0" w:space="0" w:color="auto"/>
                        <w:left w:val="none" w:sz="0" w:space="0" w:color="auto"/>
                        <w:bottom w:val="none" w:sz="0" w:space="0" w:color="auto"/>
                        <w:right w:val="none" w:sz="0" w:space="0" w:color="auto"/>
                      </w:divBdr>
                    </w:div>
                    <w:div w:id="1475641185">
                      <w:marLeft w:val="0"/>
                      <w:marRight w:val="0"/>
                      <w:marTop w:val="0"/>
                      <w:marBottom w:val="0"/>
                      <w:divBdr>
                        <w:top w:val="none" w:sz="0" w:space="0" w:color="auto"/>
                        <w:left w:val="none" w:sz="0" w:space="0" w:color="auto"/>
                        <w:bottom w:val="none" w:sz="0" w:space="0" w:color="auto"/>
                        <w:right w:val="none" w:sz="0" w:space="0" w:color="auto"/>
                      </w:divBdr>
                    </w:div>
                    <w:div w:id="1748380196">
                      <w:marLeft w:val="0"/>
                      <w:marRight w:val="0"/>
                      <w:marTop w:val="0"/>
                      <w:marBottom w:val="0"/>
                      <w:divBdr>
                        <w:top w:val="none" w:sz="0" w:space="0" w:color="auto"/>
                        <w:left w:val="none" w:sz="0" w:space="0" w:color="auto"/>
                        <w:bottom w:val="none" w:sz="0" w:space="0" w:color="auto"/>
                        <w:right w:val="none" w:sz="0" w:space="0" w:color="auto"/>
                      </w:divBdr>
                    </w:div>
                    <w:div w:id="12146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37332">
          <w:marLeft w:val="0"/>
          <w:marRight w:val="0"/>
          <w:marTop w:val="100"/>
          <w:marBottom w:val="100"/>
          <w:divBdr>
            <w:top w:val="none" w:sz="0" w:space="0" w:color="auto"/>
            <w:left w:val="none" w:sz="0" w:space="0" w:color="auto"/>
            <w:bottom w:val="none" w:sz="0" w:space="0" w:color="auto"/>
            <w:right w:val="none" w:sz="0" w:space="0" w:color="auto"/>
          </w:divBdr>
          <w:divsChild>
            <w:div w:id="443155775">
              <w:marLeft w:val="0"/>
              <w:marRight w:val="0"/>
              <w:marTop w:val="0"/>
              <w:marBottom w:val="0"/>
              <w:divBdr>
                <w:top w:val="none" w:sz="0" w:space="0" w:color="auto"/>
                <w:left w:val="none" w:sz="0" w:space="0" w:color="auto"/>
                <w:bottom w:val="none" w:sz="0" w:space="0" w:color="auto"/>
                <w:right w:val="none" w:sz="0" w:space="0" w:color="auto"/>
              </w:divBdr>
              <w:divsChild>
                <w:div w:id="1826895726">
                  <w:marLeft w:val="0"/>
                  <w:marRight w:val="0"/>
                  <w:marTop w:val="0"/>
                  <w:marBottom w:val="0"/>
                  <w:divBdr>
                    <w:top w:val="none" w:sz="0" w:space="0" w:color="auto"/>
                    <w:left w:val="none" w:sz="0" w:space="0" w:color="auto"/>
                    <w:bottom w:val="none" w:sz="0" w:space="0" w:color="auto"/>
                    <w:right w:val="none" w:sz="0" w:space="0" w:color="auto"/>
                  </w:divBdr>
                </w:div>
              </w:divsChild>
            </w:div>
            <w:div w:id="126748295">
              <w:marLeft w:val="0"/>
              <w:marRight w:val="0"/>
              <w:marTop w:val="0"/>
              <w:marBottom w:val="0"/>
              <w:divBdr>
                <w:top w:val="single" w:sz="6" w:space="0" w:color="DDDDDD"/>
                <w:left w:val="single" w:sz="6" w:space="0" w:color="DDDDDD"/>
                <w:bottom w:val="single" w:sz="6" w:space="0" w:color="DDDDDD"/>
                <w:right w:val="single" w:sz="6" w:space="0" w:color="DDDDDD"/>
              </w:divBdr>
              <w:divsChild>
                <w:div w:id="1223056491">
                  <w:marLeft w:val="0"/>
                  <w:marRight w:val="0"/>
                  <w:marTop w:val="0"/>
                  <w:marBottom w:val="0"/>
                  <w:divBdr>
                    <w:top w:val="none" w:sz="0" w:space="0" w:color="auto"/>
                    <w:left w:val="none" w:sz="0" w:space="0" w:color="auto"/>
                    <w:bottom w:val="none" w:sz="0" w:space="0" w:color="auto"/>
                    <w:right w:val="none" w:sz="0" w:space="0" w:color="auto"/>
                  </w:divBdr>
                  <w:divsChild>
                    <w:div w:id="1251114558">
                      <w:marLeft w:val="0"/>
                      <w:marRight w:val="0"/>
                      <w:marTop w:val="0"/>
                      <w:marBottom w:val="0"/>
                      <w:divBdr>
                        <w:top w:val="none" w:sz="0" w:space="0" w:color="auto"/>
                        <w:left w:val="none" w:sz="0" w:space="0" w:color="auto"/>
                        <w:bottom w:val="none" w:sz="0" w:space="0" w:color="auto"/>
                        <w:right w:val="none" w:sz="0" w:space="0" w:color="auto"/>
                      </w:divBdr>
                    </w:div>
                    <w:div w:id="760833738">
                      <w:marLeft w:val="0"/>
                      <w:marRight w:val="0"/>
                      <w:marTop w:val="0"/>
                      <w:marBottom w:val="0"/>
                      <w:divBdr>
                        <w:top w:val="none" w:sz="0" w:space="0" w:color="auto"/>
                        <w:left w:val="none" w:sz="0" w:space="0" w:color="auto"/>
                        <w:bottom w:val="none" w:sz="0" w:space="0" w:color="auto"/>
                        <w:right w:val="none" w:sz="0" w:space="0" w:color="auto"/>
                      </w:divBdr>
                    </w:div>
                    <w:div w:id="177158838">
                      <w:marLeft w:val="0"/>
                      <w:marRight w:val="0"/>
                      <w:marTop w:val="0"/>
                      <w:marBottom w:val="0"/>
                      <w:divBdr>
                        <w:top w:val="none" w:sz="0" w:space="0" w:color="auto"/>
                        <w:left w:val="none" w:sz="0" w:space="0" w:color="auto"/>
                        <w:bottom w:val="none" w:sz="0" w:space="0" w:color="auto"/>
                        <w:right w:val="none" w:sz="0" w:space="0" w:color="auto"/>
                      </w:divBdr>
                    </w:div>
                    <w:div w:id="1845122745">
                      <w:marLeft w:val="0"/>
                      <w:marRight w:val="0"/>
                      <w:marTop w:val="0"/>
                      <w:marBottom w:val="0"/>
                      <w:divBdr>
                        <w:top w:val="none" w:sz="0" w:space="0" w:color="auto"/>
                        <w:left w:val="none" w:sz="0" w:space="0" w:color="auto"/>
                        <w:bottom w:val="none" w:sz="0" w:space="0" w:color="auto"/>
                        <w:right w:val="none" w:sz="0" w:space="0" w:color="auto"/>
                      </w:divBdr>
                    </w:div>
                    <w:div w:id="5397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7434">
          <w:marLeft w:val="0"/>
          <w:marRight w:val="0"/>
          <w:marTop w:val="100"/>
          <w:marBottom w:val="100"/>
          <w:divBdr>
            <w:top w:val="none" w:sz="0" w:space="0" w:color="auto"/>
            <w:left w:val="none" w:sz="0" w:space="0" w:color="auto"/>
            <w:bottom w:val="none" w:sz="0" w:space="0" w:color="auto"/>
            <w:right w:val="none" w:sz="0" w:space="0" w:color="auto"/>
          </w:divBdr>
          <w:divsChild>
            <w:div w:id="1946839473">
              <w:marLeft w:val="0"/>
              <w:marRight w:val="0"/>
              <w:marTop w:val="0"/>
              <w:marBottom w:val="0"/>
              <w:divBdr>
                <w:top w:val="none" w:sz="0" w:space="0" w:color="auto"/>
                <w:left w:val="none" w:sz="0" w:space="0" w:color="auto"/>
                <w:bottom w:val="none" w:sz="0" w:space="0" w:color="auto"/>
                <w:right w:val="none" w:sz="0" w:space="0" w:color="auto"/>
              </w:divBdr>
              <w:divsChild>
                <w:div w:id="1539392276">
                  <w:marLeft w:val="0"/>
                  <w:marRight w:val="0"/>
                  <w:marTop w:val="0"/>
                  <w:marBottom w:val="0"/>
                  <w:divBdr>
                    <w:top w:val="none" w:sz="0" w:space="0" w:color="auto"/>
                    <w:left w:val="none" w:sz="0" w:space="0" w:color="auto"/>
                    <w:bottom w:val="none" w:sz="0" w:space="0" w:color="auto"/>
                    <w:right w:val="none" w:sz="0" w:space="0" w:color="auto"/>
                  </w:divBdr>
                </w:div>
              </w:divsChild>
            </w:div>
            <w:div w:id="10766541">
              <w:marLeft w:val="0"/>
              <w:marRight w:val="0"/>
              <w:marTop w:val="0"/>
              <w:marBottom w:val="0"/>
              <w:divBdr>
                <w:top w:val="single" w:sz="6" w:space="0" w:color="DDDDDD"/>
                <w:left w:val="single" w:sz="6" w:space="0" w:color="DDDDDD"/>
                <w:bottom w:val="single" w:sz="6" w:space="0" w:color="DDDDDD"/>
                <w:right w:val="single" w:sz="6" w:space="0" w:color="DDDDDD"/>
              </w:divBdr>
              <w:divsChild>
                <w:div w:id="856309634">
                  <w:marLeft w:val="0"/>
                  <w:marRight w:val="0"/>
                  <w:marTop w:val="0"/>
                  <w:marBottom w:val="0"/>
                  <w:divBdr>
                    <w:top w:val="none" w:sz="0" w:space="0" w:color="auto"/>
                    <w:left w:val="none" w:sz="0" w:space="0" w:color="auto"/>
                    <w:bottom w:val="none" w:sz="0" w:space="0" w:color="auto"/>
                    <w:right w:val="none" w:sz="0" w:space="0" w:color="auto"/>
                  </w:divBdr>
                  <w:divsChild>
                    <w:div w:id="1121806958">
                      <w:marLeft w:val="0"/>
                      <w:marRight w:val="0"/>
                      <w:marTop w:val="0"/>
                      <w:marBottom w:val="0"/>
                      <w:divBdr>
                        <w:top w:val="none" w:sz="0" w:space="0" w:color="auto"/>
                        <w:left w:val="none" w:sz="0" w:space="0" w:color="auto"/>
                        <w:bottom w:val="none" w:sz="0" w:space="0" w:color="auto"/>
                        <w:right w:val="none" w:sz="0" w:space="0" w:color="auto"/>
                      </w:divBdr>
                    </w:div>
                    <w:div w:id="707877950">
                      <w:marLeft w:val="0"/>
                      <w:marRight w:val="0"/>
                      <w:marTop w:val="0"/>
                      <w:marBottom w:val="0"/>
                      <w:divBdr>
                        <w:top w:val="none" w:sz="0" w:space="0" w:color="auto"/>
                        <w:left w:val="none" w:sz="0" w:space="0" w:color="auto"/>
                        <w:bottom w:val="none" w:sz="0" w:space="0" w:color="auto"/>
                        <w:right w:val="none" w:sz="0" w:space="0" w:color="auto"/>
                      </w:divBdr>
                    </w:div>
                    <w:div w:id="1795362795">
                      <w:marLeft w:val="0"/>
                      <w:marRight w:val="0"/>
                      <w:marTop w:val="0"/>
                      <w:marBottom w:val="0"/>
                      <w:divBdr>
                        <w:top w:val="none" w:sz="0" w:space="0" w:color="auto"/>
                        <w:left w:val="none" w:sz="0" w:space="0" w:color="auto"/>
                        <w:bottom w:val="none" w:sz="0" w:space="0" w:color="auto"/>
                        <w:right w:val="none" w:sz="0" w:space="0" w:color="auto"/>
                      </w:divBdr>
                    </w:div>
                    <w:div w:id="10788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0374">
          <w:marLeft w:val="0"/>
          <w:marRight w:val="0"/>
          <w:marTop w:val="100"/>
          <w:marBottom w:val="100"/>
          <w:divBdr>
            <w:top w:val="none" w:sz="0" w:space="0" w:color="auto"/>
            <w:left w:val="none" w:sz="0" w:space="0" w:color="auto"/>
            <w:bottom w:val="none" w:sz="0" w:space="0" w:color="auto"/>
            <w:right w:val="none" w:sz="0" w:space="0" w:color="auto"/>
          </w:divBdr>
          <w:divsChild>
            <w:div w:id="927428274">
              <w:marLeft w:val="0"/>
              <w:marRight w:val="0"/>
              <w:marTop w:val="0"/>
              <w:marBottom w:val="0"/>
              <w:divBdr>
                <w:top w:val="none" w:sz="0" w:space="0" w:color="auto"/>
                <w:left w:val="none" w:sz="0" w:space="0" w:color="auto"/>
                <w:bottom w:val="none" w:sz="0" w:space="0" w:color="auto"/>
                <w:right w:val="none" w:sz="0" w:space="0" w:color="auto"/>
              </w:divBdr>
              <w:divsChild>
                <w:div w:id="1615289962">
                  <w:marLeft w:val="0"/>
                  <w:marRight w:val="0"/>
                  <w:marTop w:val="0"/>
                  <w:marBottom w:val="0"/>
                  <w:divBdr>
                    <w:top w:val="none" w:sz="0" w:space="0" w:color="auto"/>
                    <w:left w:val="none" w:sz="0" w:space="0" w:color="auto"/>
                    <w:bottom w:val="none" w:sz="0" w:space="0" w:color="auto"/>
                    <w:right w:val="none" w:sz="0" w:space="0" w:color="auto"/>
                  </w:divBdr>
                </w:div>
              </w:divsChild>
            </w:div>
            <w:div w:id="841048841">
              <w:marLeft w:val="0"/>
              <w:marRight w:val="0"/>
              <w:marTop w:val="0"/>
              <w:marBottom w:val="0"/>
              <w:divBdr>
                <w:top w:val="single" w:sz="6" w:space="0" w:color="DDDDDD"/>
                <w:left w:val="single" w:sz="6" w:space="0" w:color="DDDDDD"/>
                <w:bottom w:val="single" w:sz="6" w:space="0" w:color="DDDDDD"/>
                <w:right w:val="single" w:sz="6" w:space="0" w:color="DDDDDD"/>
              </w:divBdr>
              <w:divsChild>
                <w:div w:id="2047876132">
                  <w:marLeft w:val="0"/>
                  <w:marRight w:val="0"/>
                  <w:marTop w:val="0"/>
                  <w:marBottom w:val="0"/>
                  <w:divBdr>
                    <w:top w:val="none" w:sz="0" w:space="0" w:color="auto"/>
                    <w:left w:val="none" w:sz="0" w:space="0" w:color="auto"/>
                    <w:bottom w:val="none" w:sz="0" w:space="0" w:color="auto"/>
                    <w:right w:val="none" w:sz="0" w:space="0" w:color="auto"/>
                  </w:divBdr>
                  <w:divsChild>
                    <w:div w:id="1380087782">
                      <w:marLeft w:val="0"/>
                      <w:marRight w:val="0"/>
                      <w:marTop w:val="0"/>
                      <w:marBottom w:val="0"/>
                      <w:divBdr>
                        <w:top w:val="none" w:sz="0" w:space="0" w:color="auto"/>
                        <w:left w:val="none" w:sz="0" w:space="0" w:color="auto"/>
                        <w:bottom w:val="none" w:sz="0" w:space="0" w:color="auto"/>
                        <w:right w:val="none" w:sz="0" w:space="0" w:color="auto"/>
                      </w:divBdr>
                    </w:div>
                    <w:div w:id="1539925532">
                      <w:marLeft w:val="0"/>
                      <w:marRight w:val="0"/>
                      <w:marTop w:val="0"/>
                      <w:marBottom w:val="0"/>
                      <w:divBdr>
                        <w:top w:val="none" w:sz="0" w:space="0" w:color="auto"/>
                        <w:left w:val="none" w:sz="0" w:space="0" w:color="auto"/>
                        <w:bottom w:val="none" w:sz="0" w:space="0" w:color="auto"/>
                        <w:right w:val="none" w:sz="0" w:space="0" w:color="auto"/>
                      </w:divBdr>
                    </w:div>
                    <w:div w:id="1896576908">
                      <w:marLeft w:val="0"/>
                      <w:marRight w:val="0"/>
                      <w:marTop w:val="0"/>
                      <w:marBottom w:val="0"/>
                      <w:divBdr>
                        <w:top w:val="none" w:sz="0" w:space="0" w:color="auto"/>
                        <w:left w:val="none" w:sz="0" w:space="0" w:color="auto"/>
                        <w:bottom w:val="none" w:sz="0" w:space="0" w:color="auto"/>
                        <w:right w:val="none" w:sz="0" w:space="0" w:color="auto"/>
                      </w:divBdr>
                    </w:div>
                    <w:div w:id="1654020478">
                      <w:marLeft w:val="0"/>
                      <w:marRight w:val="0"/>
                      <w:marTop w:val="0"/>
                      <w:marBottom w:val="0"/>
                      <w:divBdr>
                        <w:top w:val="none" w:sz="0" w:space="0" w:color="auto"/>
                        <w:left w:val="none" w:sz="0" w:space="0" w:color="auto"/>
                        <w:bottom w:val="none" w:sz="0" w:space="0" w:color="auto"/>
                        <w:right w:val="none" w:sz="0" w:space="0" w:color="auto"/>
                      </w:divBdr>
                    </w:div>
                    <w:div w:id="15960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6480">
          <w:marLeft w:val="0"/>
          <w:marRight w:val="0"/>
          <w:marTop w:val="100"/>
          <w:marBottom w:val="100"/>
          <w:divBdr>
            <w:top w:val="none" w:sz="0" w:space="0" w:color="auto"/>
            <w:left w:val="none" w:sz="0" w:space="0" w:color="auto"/>
            <w:bottom w:val="none" w:sz="0" w:space="0" w:color="auto"/>
            <w:right w:val="none" w:sz="0" w:space="0" w:color="auto"/>
          </w:divBdr>
          <w:divsChild>
            <w:div w:id="952050843">
              <w:marLeft w:val="0"/>
              <w:marRight w:val="0"/>
              <w:marTop w:val="0"/>
              <w:marBottom w:val="0"/>
              <w:divBdr>
                <w:top w:val="none" w:sz="0" w:space="0" w:color="auto"/>
                <w:left w:val="none" w:sz="0" w:space="0" w:color="auto"/>
                <w:bottom w:val="none" w:sz="0" w:space="0" w:color="auto"/>
                <w:right w:val="none" w:sz="0" w:space="0" w:color="auto"/>
              </w:divBdr>
              <w:divsChild>
                <w:div w:id="226186414">
                  <w:marLeft w:val="0"/>
                  <w:marRight w:val="0"/>
                  <w:marTop w:val="0"/>
                  <w:marBottom w:val="0"/>
                  <w:divBdr>
                    <w:top w:val="none" w:sz="0" w:space="0" w:color="auto"/>
                    <w:left w:val="none" w:sz="0" w:space="0" w:color="auto"/>
                    <w:bottom w:val="none" w:sz="0" w:space="0" w:color="auto"/>
                    <w:right w:val="none" w:sz="0" w:space="0" w:color="auto"/>
                  </w:divBdr>
                </w:div>
              </w:divsChild>
            </w:div>
            <w:div w:id="713970594">
              <w:marLeft w:val="0"/>
              <w:marRight w:val="0"/>
              <w:marTop w:val="0"/>
              <w:marBottom w:val="0"/>
              <w:divBdr>
                <w:top w:val="single" w:sz="6" w:space="0" w:color="DDDDDD"/>
                <w:left w:val="single" w:sz="6" w:space="0" w:color="DDDDDD"/>
                <w:bottom w:val="single" w:sz="6" w:space="0" w:color="DDDDDD"/>
                <w:right w:val="single" w:sz="6" w:space="0" w:color="DDDDDD"/>
              </w:divBdr>
              <w:divsChild>
                <w:div w:id="1841777333">
                  <w:marLeft w:val="0"/>
                  <w:marRight w:val="0"/>
                  <w:marTop w:val="0"/>
                  <w:marBottom w:val="0"/>
                  <w:divBdr>
                    <w:top w:val="none" w:sz="0" w:space="0" w:color="auto"/>
                    <w:left w:val="none" w:sz="0" w:space="0" w:color="auto"/>
                    <w:bottom w:val="none" w:sz="0" w:space="0" w:color="auto"/>
                    <w:right w:val="none" w:sz="0" w:space="0" w:color="auto"/>
                  </w:divBdr>
                  <w:divsChild>
                    <w:div w:id="1859804736">
                      <w:marLeft w:val="0"/>
                      <w:marRight w:val="0"/>
                      <w:marTop w:val="0"/>
                      <w:marBottom w:val="0"/>
                      <w:divBdr>
                        <w:top w:val="none" w:sz="0" w:space="0" w:color="auto"/>
                        <w:left w:val="none" w:sz="0" w:space="0" w:color="auto"/>
                        <w:bottom w:val="none" w:sz="0" w:space="0" w:color="auto"/>
                        <w:right w:val="none" w:sz="0" w:space="0" w:color="auto"/>
                      </w:divBdr>
                    </w:div>
                    <w:div w:id="1856922919">
                      <w:marLeft w:val="0"/>
                      <w:marRight w:val="0"/>
                      <w:marTop w:val="0"/>
                      <w:marBottom w:val="0"/>
                      <w:divBdr>
                        <w:top w:val="none" w:sz="0" w:space="0" w:color="auto"/>
                        <w:left w:val="none" w:sz="0" w:space="0" w:color="auto"/>
                        <w:bottom w:val="none" w:sz="0" w:space="0" w:color="auto"/>
                        <w:right w:val="none" w:sz="0" w:space="0" w:color="auto"/>
                      </w:divBdr>
                    </w:div>
                    <w:div w:id="9076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00072">
      <w:bodyDiv w:val="1"/>
      <w:marLeft w:val="0"/>
      <w:marRight w:val="0"/>
      <w:marTop w:val="0"/>
      <w:marBottom w:val="0"/>
      <w:divBdr>
        <w:top w:val="none" w:sz="0" w:space="0" w:color="auto"/>
        <w:left w:val="none" w:sz="0" w:space="0" w:color="auto"/>
        <w:bottom w:val="none" w:sz="0" w:space="0" w:color="auto"/>
        <w:right w:val="none" w:sz="0" w:space="0" w:color="auto"/>
      </w:divBdr>
    </w:div>
    <w:div w:id="649941135">
      <w:bodyDiv w:val="1"/>
      <w:marLeft w:val="0"/>
      <w:marRight w:val="0"/>
      <w:marTop w:val="0"/>
      <w:marBottom w:val="0"/>
      <w:divBdr>
        <w:top w:val="none" w:sz="0" w:space="0" w:color="auto"/>
        <w:left w:val="none" w:sz="0" w:space="0" w:color="auto"/>
        <w:bottom w:val="none" w:sz="0" w:space="0" w:color="auto"/>
        <w:right w:val="none" w:sz="0" w:space="0" w:color="auto"/>
      </w:divBdr>
    </w:div>
    <w:div w:id="659114203">
      <w:bodyDiv w:val="1"/>
      <w:marLeft w:val="0"/>
      <w:marRight w:val="0"/>
      <w:marTop w:val="0"/>
      <w:marBottom w:val="0"/>
      <w:divBdr>
        <w:top w:val="none" w:sz="0" w:space="0" w:color="auto"/>
        <w:left w:val="none" w:sz="0" w:space="0" w:color="auto"/>
        <w:bottom w:val="none" w:sz="0" w:space="0" w:color="auto"/>
        <w:right w:val="none" w:sz="0" w:space="0" w:color="auto"/>
      </w:divBdr>
      <w:divsChild>
        <w:div w:id="599485070">
          <w:marLeft w:val="0"/>
          <w:marRight w:val="0"/>
          <w:marTop w:val="100"/>
          <w:marBottom w:val="100"/>
          <w:divBdr>
            <w:top w:val="none" w:sz="0" w:space="0" w:color="auto"/>
            <w:left w:val="none" w:sz="0" w:space="0" w:color="auto"/>
            <w:bottom w:val="none" w:sz="0" w:space="0" w:color="auto"/>
            <w:right w:val="none" w:sz="0" w:space="0" w:color="auto"/>
          </w:divBdr>
          <w:divsChild>
            <w:div w:id="112092752">
              <w:marLeft w:val="0"/>
              <w:marRight w:val="0"/>
              <w:marTop w:val="0"/>
              <w:marBottom w:val="0"/>
              <w:divBdr>
                <w:top w:val="none" w:sz="0" w:space="0" w:color="auto"/>
                <w:left w:val="none" w:sz="0" w:space="0" w:color="auto"/>
                <w:bottom w:val="none" w:sz="0" w:space="0" w:color="auto"/>
                <w:right w:val="none" w:sz="0" w:space="0" w:color="auto"/>
              </w:divBdr>
              <w:divsChild>
                <w:div w:id="5423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6012">
          <w:marLeft w:val="0"/>
          <w:marRight w:val="0"/>
          <w:marTop w:val="100"/>
          <w:marBottom w:val="100"/>
          <w:divBdr>
            <w:top w:val="none" w:sz="0" w:space="0" w:color="auto"/>
            <w:left w:val="none" w:sz="0" w:space="0" w:color="auto"/>
            <w:bottom w:val="none" w:sz="0" w:space="0" w:color="auto"/>
            <w:right w:val="none" w:sz="0" w:space="0" w:color="auto"/>
          </w:divBdr>
          <w:divsChild>
            <w:div w:id="19086220">
              <w:marLeft w:val="0"/>
              <w:marRight w:val="0"/>
              <w:marTop w:val="0"/>
              <w:marBottom w:val="0"/>
              <w:divBdr>
                <w:top w:val="none" w:sz="0" w:space="0" w:color="auto"/>
                <w:left w:val="none" w:sz="0" w:space="0" w:color="auto"/>
                <w:bottom w:val="none" w:sz="0" w:space="0" w:color="auto"/>
                <w:right w:val="none" w:sz="0" w:space="0" w:color="auto"/>
              </w:divBdr>
              <w:divsChild>
                <w:div w:id="16944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6753">
          <w:marLeft w:val="0"/>
          <w:marRight w:val="0"/>
          <w:marTop w:val="100"/>
          <w:marBottom w:val="100"/>
          <w:divBdr>
            <w:top w:val="none" w:sz="0" w:space="0" w:color="auto"/>
            <w:left w:val="none" w:sz="0" w:space="0" w:color="auto"/>
            <w:bottom w:val="none" w:sz="0" w:space="0" w:color="auto"/>
            <w:right w:val="none" w:sz="0" w:space="0" w:color="auto"/>
          </w:divBdr>
          <w:divsChild>
            <w:div w:id="2020422227">
              <w:marLeft w:val="0"/>
              <w:marRight w:val="0"/>
              <w:marTop w:val="0"/>
              <w:marBottom w:val="0"/>
              <w:divBdr>
                <w:top w:val="none" w:sz="0" w:space="0" w:color="auto"/>
                <w:left w:val="none" w:sz="0" w:space="0" w:color="auto"/>
                <w:bottom w:val="none" w:sz="0" w:space="0" w:color="auto"/>
                <w:right w:val="none" w:sz="0" w:space="0" w:color="auto"/>
              </w:divBdr>
              <w:divsChild>
                <w:div w:id="1253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829">
          <w:marLeft w:val="0"/>
          <w:marRight w:val="0"/>
          <w:marTop w:val="100"/>
          <w:marBottom w:val="100"/>
          <w:divBdr>
            <w:top w:val="none" w:sz="0" w:space="0" w:color="auto"/>
            <w:left w:val="none" w:sz="0" w:space="0" w:color="auto"/>
            <w:bottom w:val="none" w:sz="0" w:space="0" w:color="auto"/>
            <w:right w:val="none" w:sz="0" w:space="0" w:color="auto"/>
          </w:divBdr>
          <w:divsChild>
            <w:div w:id="241256246">
              <w:marLeft w:val="0"/>
              <w:marRight w:val="0"/>
              <w:marTop w:val="0"/>
              <w:marBottom w:val="0"/>
              <w:divBdr>
                <w:top w:val="none" w:sz="0" w:space="0" w:color="auto"/>
                <w:left w:val="none" w:sz="0" w:space="0" w:color="auto"/>
                <w:bottom w:val="none" w:sz="0" w:space="0" w:color="auto"/>
                <w:right w:val="none" w:sz="0" w:space="0" w:color="auto"/>
              </w:divBdr>
              <w:divsChild>
                <w:div w:id="12666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3668">
          <w:marLeft w:val="0"/>
          <w:marRight w:val="0"/>
          <w:marTop w:val="100"/>
          <w:marBottom w:val="100"/>
          <w:divBdr>
            <w:top w:val="none" w:sz="0" w:space="0" w:color="auto"/>
            <w:left w:val="none" w:sz="0" w:space="0" w:color="auto"/>
            <w:bottom w:val="none" w:sz="0" w:space="0" w:color="auto"/>
            <w:right w:val="none" w:sz="0" w:space="0" w:color="auto"/>
          </w:divBdr>
          <w:divsChild>
            <w:div w:id="491918295">
              <w:marLeft w:val="0"/>
              <w:marRight w:val="0"/>
              <w:marTop w:val="0"/>
              <w:marBottom w:val="0"/>
              <w:divBdr>
                <w:top w:val="none" w:sz="0" w:space="0" w:color="auto"/>
                <w:left w:val="none" w:sz="0" w:space="0" w:color="auto"/>
                <w:bottom w:val="none" w:sz="0" w:space="0" w:color="auto"/>
                <w:right w:val="none" w:sz="0" w:space="0" w:color="auto"/>
              </w:divBdr>
              <w:divsChild>
                <w:div w:id="3830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9655">
          <w:marLeft w:val="0"/>
          <w:marRight w:val="0"/>
          <w:marTop w:val="100"/>
          <w:marBottom w:val="100"/>
          <w:divBdr>
            <w:top w:val="none" w:sz="0" w:space="0" w:color="auto"/>
            <w:left w:val="none" w:sz="0" w:space="0" w:color="auto"/>
            <w:bottom w:val="none" w:sz="0" w:space="0" w:color="auto"/>
            <w:right w:val="none" w:sz="0" w:space="0" w:color="auto"/>
          </w:divBdr>
          <w:divsChild>
            <w:div w:id="461769510">
              <w:marLeft w:val="0"/>
              <w:marRight w:val="0"/>
              <w:marTop w:val="0"/>
              <w:marBottom w:val="0"/>
              <w:divBdr>
                <w:top w:val="none" w:sz="0" w:space="0" w:color="auto"/>
                <w:left w:val="none" w:sz="0" w:space="0" w:color="auto"/>
                <w:bottom w:val="none" w:sz="0" w:space="0" w:color="auto"/>
                <w:right w:val="none" w:sz="0" w:space="0" w:color="auto"/>
              </w:divBdr>
              <w:divsChild>
                <w:div w:id="1398626137">
                  <w:marLeft w:val="0"/>
                  <w:marRight w:val="0"/>
                  <w:marTop w:val="0"/>
                  <w:marBottom w:val="0"/>
                  <w:divBdr>
                    <w:top w:val="none" w:sz="0" w:space="0" w:color="auto"/>
                    <w:left w:val="none" w:sz="0" w:space="0" w:color="auto"/>
                    <w:bottom w:val="none" w:sz="0" w:space="0" w:color="auto"/>
                    <w:right w:val="none" w:sz="0" w:space="0" w:color="auto"/>
                  </w:divBdr>
                </w:div>
              </w:divsChild>
            </w:div>
            <w:div w:id="100036147">
              <w:marLeft w:val="0"/>
              <w:marRight w:val="0"/>
              <w:marTop w:val="0"/>
              <w:marBottom w:val="0"/>
              <w:divBdr>
                <w:top w:val="single" w:sz="6" w:space="0" w:color="DDDDDD"/>
                <w:left w:val="single" w:sz="6" w:space="0" w:color="DDDDDD"/>
                <w:bottom w:val="single" w:sz="6" w:space="0" w:color="DDDDDD"/>
                <w:right w:val="single" w:sz="6" w:space="0" w:color="DDDDDD"/>
              </w:divBdr>
              <w:divsChild>
                <w:div w:id="1343624420">
                  <w:marLeft w:val="0"/>
                  <w:marRight w:val="0"/>
                  <w:marTop w:val="0"/>
                  <w:marBottom w:val="0"/>
                  <w:divBdr>
                    <w:top w:val="none" w:sz="0" w:space="0" w:color="auto"/>
                    <w:left w:val="none" w:sz="0" w:space="0" w:color="auto"/>
                    <w:bottom w:val="none" w:sz="0" w:space="0" w:color="auto"/>
                    <w:right w:val="none" w:sz="0" w:space="0" w:color="auto"/>
                  </w:divBdr>
                  <w:divsChild>
                    <w:div w:id="851990443">
                      <w:marLeft w:val="0"/>
                      <w:marRight w:val="0"/>
                      <w:marTop w:val="0"/>
                      <w:marBottom w:val="0"/>
                      <w:divBdr>
                        <w:top w:val="none" w:sz="0" w:space="0" w:color="auto"/>
                        <w:left w:val="none" w:sz="0" w:space="0" w:color="auto"/>
                        <w:bottom w:val="none" w:sz="0" w:space="0" w:color="auto"/>
                        <w:right w:val="none" w:sz="0" w:space="0" w:color="auto"/>
                      </w:divBdr>
                    </w:div>
                    <w:div w:id="1837453635">
                      <w:marLeft w:val="0"/>
                      <w:marRight w:val="0"/>
                      <w:marTop w:val="0"/>
                      <w:marBottom w:val="0"/>
                      <w:divBdr>
                        <w:top w:val="none" w:sz="0" w:space="0" w:color="auto"/>
                        <w:left w:val="none" w:sz="0" w:space="0" w:color="auto"/>
                        <w:bottom w:val="none" w:sz="0" w:space="0" w:color="auto"/>
                        <w:right w:val="none" w:sz="0" w:space="0" w:color="auto"/>
                      </w:divBdr>
                    </w:div>
                    <w:div w:id="295064529">
                      <w:marLeft w:val="0"/>
                      <w:marRight w:val="0"/>
                      <w:marTop w:val="0"/>
                      <w:marBottom w:val="0"/>
                      <w:divBdr>
                        <w:top w:val="none" w:sz="0" w:space="0" w:color="auto"/>
                        <w:left w:val="none" w:sz="0" w:space="0" w:color="auto"/>
                        <w:bottom w:val="none" w:sz="0" w:space="0" w:color="auto"/>
                        <w:right w:val="none" w:sz="0" w:space="0" w:color="auto"/>
                      </w:divBdr>
                    </w:div>
                    <w:div w:id="264848162">
                      <w:marLeft w:val="0"/>
                      <w:marRight w:val="0"/>
                      <w:marTop w:val="0"/>
                      <w:marBottom w:val="0"/>
                      <w:divBdr>
                        <w:top w:val="none" w:sz="0" w:space="0" w:color="auto"/>
                        <w:left w:val="none" w:sz="0" w:space="0" w:color="auto"/>
                        <w:bottom w:val="none" w:sz="0" w:space="0" w:color="auto"/>
                        <w:right w:val="none" w:sz="0" w:space="0" w:color="auto"/>
                      </w:divBdr>
                    </w:div>
                    <w:div w:id="86537774">
                      <w:marLeft w:val="0"/>
                      <w:marRight w:val="0"/>
                      <w:marTop w:val="0"/>
                      <w:marBottom w:val="0"/>
                      <w:divBdr>
                        <w:top w:val="none" w:sz="0" w:space="0" w:color="auto"/>
                        <w:left w:val="none" w:sz="0" w:space="0" w:color="auto"/>
                        <w:bottom w:val="none" w:sz="0" w:space="0" w:color="auto"/>
                        <w:right w:val="none" w:sz="0" w:space="0" w:color="auto"/>
                      </w:divBdr>
                    </w:div>
                    <w:div w:id="1639147445">
                      <w:marLeft w:val="0"/>
                      <w:marRight w:val="0"/>
                      <w:marTop w:val="0"/>
                      <w:marBottom w:val="0"/>
                      <w:divBdr>
                        <w:top w:val="none" w:sz="0" w:space="0" w:color="auto"/>
                        <w:left w:val="none" w:sz="0" w:space="0" w:color="auto"/>
                        <w:bottom w:val="none" w:sz="0" w:space="0" w:color="auto"/>
                        <w:right w:val="none" w:sz="0" w:space="0" w:color="auto"/>
                      </w:divBdr>
                    </w:div>
                    <w:div w:id="5262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1459">
          <w:marLeft w:val="0"/>
          <w:marRight w:val="0"/>
          <w:marTop w:val="100"/>
          <w:marBottom w:val="100"/>
          <w:divBdr>
            <w:top w:val="none" w:sz="0" w:space="0" w:color="auto"/>
            <w:left w:val="none" w:sz="0" w:space="0" w:color="auto"/>
            <w:bottom w:val="none" w:sz="0" w:space="0" w:color="auto"/>
            <w:right w:val="none" w:sz="0" w:space="0" w:color="auto"/>
          </w:divBdr>
          <w:divsChild>
            <w:div w:id="972100046">
              <w:marLeft w:val="0"/>
              <w:marRight w:val="0"/>
              <w:marTop w:val="0"/>
              <w:marBottom w:val="0"/>
              <w:divBdr>
                <w:top w:val="none" w:sz="0" w:space="0" w:color="auto"/>
                <w:left w:val="none" w:sz="0" w:space="0" w:color="auto"/>
                <w:bottom w:val="none" w:sz="0" w:space="0" w:color="auto"/>
                <w:right w:val="none" w:sz="0" w:space="0" w:color="auto"/>
              </w:divBdr>
              <w:divsChild>
                <w:div w:id="1479374214">
                  <w:marLeft w:val="0"/>
                  <w:marRight w:val="0"/>
                  <w:marTop w:val="0"/>
                  <w:marBottom w:val="0"/>
                  <w:divBdr>
                    <w:top w:val="none" w:sz="0" w:space="0" w:color="auto"/>
                    <w:left w:val="none" w:sz="0" w:space="0" w:color="auto"/>
                    <w:bottom w:val="none" w:sz="0" w:space="0" w:color="auto"/>
                    <w:right w:val="none" w:sz="0" w:space="0" w:color="auto"/>
                  </w:divBdr>
                </w:div>
              </w:divsChild>
            </w:div>
            <w:div w:id="2078823084">
              <w:marLeft w:val="0"/>
              <w:marRight w:val="0"/>
              <w:marTop w:val="0"/>
              <w:marBottom w:val="0"/>
              <w:divBdr>
                <w:top w:val="single" w:sz="6" w:space="0" w:color="DDDDDD"/>
                <w:left w:val="single" w:sz="6" w:space="0" w:color="DDDDDD"/>
                <w:bottom w:val="single" w:sz="6" w:space="0" w:color="DDDDDD"/>
                <w:right w:val="single" w:sz="6" w:space="0" w:color="DDDDDD"/>
              </w:divBdr>
              <w:divsChild>
                <w:div w:id="1076514164">
                  <w:marLeft w:val="0"/>
                  <w:marRight w:val="0"/>
                  <w:marTop w:val="0"/>
                  <w:marBottom w:val="0"/>
                  <w:divBdr>
                    <w:top w:val="none" w:sz="0" w:space="0" w:color="auto"/>
                    <w:left w:val="none" w:sz="0" w:space="0" w:color="auto"/>
                    <w:bottom w:val="none" w:sz="0" w:space="0" w:color="auto"/>
                    <w:right w:val="none" w:sz="0" w:space="0" w:color="auto"/>
                  </w:divBdr>
                  <w:divsChild>
                    <w:div w:id="306280058">
                      <w:marLeft w:val="0"/>
                      <w:marRight w:val="0"/>
                      <w:marTop w:val="0"/>
                      <w:marBottom w:val="0"/>
                      <w:divBdr>
                        <w:top w:val="none" w:sz="0" w:space="0" w:color="auto"/>
                        <w:left w:val="none" w:sz="0" w:space="0" w:color="auto"/>
                        <w:bottom w:val="none" w:sz="0" w:space="0" w:color="auto"/>
                        <w:right w:val="none" w:sz="0" w:space="0" w:color="auto"/>
                      </w:divBdr>
                    </w:div>
                    <w:div w:id="1453019905">
                      <w:marLeft w:val="0"/>
                      <w:marRight w:val="0"/>
                      <w:marTop w:val="0"/>
                      <w:marBottom w:val="0"/>
                      <w:divBdr>
                        <w:top w:val="none" w:sz="0" w:space="0" w:color="auto"/>
                        <w:left w:val="none" w:sz="0" w:space="0" w:color="auto"/>
                        <w:bottom w:val="none" w:sz="0" w:space="0" w:color="auto"/>
                        <w:right w:val="none" w:sz="0" w:space="0" w:color="auto"/>
                      </w:divBdr>
                    </w:div>
                    <w:div w:id="1825009004">
                      <w:marLeft w:val="0"/>
                      <w:marRight w:val="0"/>
                      <w:marTop w:val="0"/>
                      <w:marBottom w:val="0"/>
                      <w:divBdr>
                        <w:top w:val="none" w:sz="0" w:space="0" w:color="auto"/>
                        <w:left w:val="none" w:sz="0" w:space="0" w:color="auto"/>
                        <w:bottom w:val="none" w:sz="0" w:space="0" w:color="auto"/>
                        <w:right w:val="none" w:sz="0" w:space="0" w:color="auto"/>
                      </w:divBdr>
                    </w:div>
                    <w:div w:id="1818956292">
                      <w:marLeft w:val="0"/>
                      <w:marRight w:val="0"/>
                      <w:marTop w:val="0"/>
                      <w:marBottom w:val="0"/>
                      <w:divBdr>
                        <w:top w:val="none" w:sz="0" w:space="0" w:color="auto"/>
                        <w:left w:val="none" w:sz="0" w:space="0" w:color="auto"/>
                        <w:bottom w:val="none" w:sz="0" w:space="0" w:color="auto"/>
                        <w:right w:val="none" w:sz="0" w:space="0" w:color="auto"/>
                      </w:divBdr>
                    </w:div>
                    <w:div w:id="554658713">
                      <w:marLeft w:val="0"/>
                      <w:marRight w:val="0"/>
                      <w:marTop w:val="0"/>
                      <w:marBottom w:val="0"/>
                      <w:divBdr>
                        <w:top w:val="none" w:sz="0" w:space="0" w:color="auto"/>
                        <w:left w:val="none" w:sz="0" w:space="0" w:color="auto"/>
                        <w:bottom w:val="none" w:sz="0" w:space="0" w:color="auto"/>
                        <w:right w:val="none" w:sz="0" w:space="0" w:color="auto"/>
                      </w:divBdr>
                    </w:div>
                    <w:div w:id="20676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3769">
          <w:marLeft w:val="0"/>
          <w:marRight w:val="0"/>
          <w:marTop w:val="100"/>
          <w:marBottom w:val="100"/>
          <w:divBdr>
            <w:top w:val="none" w:sz="0" w:space="0" w:color="auto"/>
            <w:left w:val="none" w:sz="0" w:space="0" w:color="auto"/>
            <w:bottom w:val="none" w:sz="0" w:space="0" w:color="auto"/>
            <w:right w:val="none" w:sz="0" w:space="0" w:color="auto"/>
          </w:divBdr>
          <w:divsChild>
            <w:div w:id="661667991">
              <w:marLeft w:val="0"/>
              <w:marRight w:val="0"/>
              <w:marTop w:val="0"/>
              <w:marBottom w:val="0"/>
              <w:divBdr>
                <w:top w:val="none" w:sz="0" w:space="0" w:color="auto"/>
                <w:left w:val="none" w:sz="0" w:space="0" w:color="auto"/>
                <w:bottom w:val="none" w:sz="0" w:space="0" w:color="auto"/>
                <w:right w:val="none" w:sz="0" w:space="0" w:color="auto"/>
              </w:divBdr>
              <w:divsChild>
                <w:div w:id="1619556812">
                  <w:marLeft w:val="0"/>
                  <w:marRight w:val="0"/>
                  <w:marTop w:val="0"/>
                  <w:marBottom w:val="0"/>
                  <w:divBdr>
                    <w:top w:val="none" w:sz="0" w:space="0" w:color="auto"/>
                    <w:left w:val="none" w:sz="0" w:space="0" w:color="auto"/>
                    <w:bottom w:val="none" w:sz="0" w:space="0" w:color="auto"/>
                    <w:right w:val="none" w:sz="0" w:space="0" w:color="auto"/>
                  </w:divBdr>
                </w:div>
              </w:divsChild>
            </w:div>
            <w:div w:id="2056616004">
              <w:marLeft w:val="0"/>
              <w:marRight w:val="0"/>
              <w:marTop w:val="0"/>
              <w:marBottom w:val="0"/>
              <w:divBdr>
                <w:top w:val="single" w:sz="6" w:space="0" w:color="DDDDDD"/>
                <w:left w:val="single" w:sz="6" w:space="0" w:color="DDDDDD"/>
                <w:bottom w:val="single" w:sz="6" w:space="0" w:color="DDDDDD"/>
                <w:right w:val="single" w:sz="6" w:space="0" w:color="DDDDDD"/>
              </w:divBdr>
              <w:divsChild>
                <w:div w:id="373234730">
                  <w:marLeft w:val="0"/>
                  <w:marRight w:val="0"/>
                  <w:marTop w:val="0"/>
                  <w:marBottom w:val="0"/>
                  <w:divBdr>
                    <w:top w:val="none" w:sz="0" w:space="0" w:color="auto"/>
                    <w:left w:val="none" w:sz="0" w:space="0" w:color="auto"/>
                    <w:bottom w:val="none" w:sz="0" w:space="0" w:color="auto"/>
                    <w:right w:val="none" w:sz="0" w:space="0" w:color="auto"/>
                  </w:divBdr>
                  <w:divsChild>
                    <w:div w:id="1789548905">
                      <w:marLeft w:val="0"/>
                      <w:marRight w:val="0"/>
                      <w:marTop w:val="0"/>
                      <w:marBottom w:val="0"/>
                      <w:divBdr>
                        <w:top w:val="none" w:sz="0" w:space="0" w:color="auto"/>
                        <w:left w:val="none" w:sz="0" w:space="0" w:color="auto"/>
                        <w:bottom w:val="none" w:sz="0" w:space="0" w:color="auto"/>
                        <w:right w:val="none" w:sz="0" w:space="0" w:color="auto"/>
                      </w:divBdr>
                    </w:div>
                    <w:div w:id="924654274">
                      <w:marLeft w:val="0"/>
                      <w:marRight w:val="0"/>
                      <w:marTop w:val="0"/>
                      <w:marBottom w:val="0"/>
                      <w:divBdr>
                        <w:top w:val="none" w:sz="0" w:space="0" w:color="auto"/>
                        <w:left w:val="none" w:sz="0" w:space="0" w:color="auto"/>
                        <w:bottom w:val="none" w:sz="0" w:space="0" w:color="auto"/>
                        <w:right w:val="none" w:sz="0" w:space="0" w:color="auto"/>
                      </w:divBdr>
                    </w:div>
                    <w:div w:id="106581262">
                      <w:marLeft w:val="0"/>
                      <w:marRight w:val="0"/>
                      <w:marTop w:val="0"/>
                      <w:marBottom w:val="0"/>
                      <w:divBdr>
                        <w:top w:val="none" w:sz="0" w:space="0" w:color="auto"/>
                        <w:left w:val="none" w:sz="0" w:space="0" w:color="auto"/>
                        <w:bottom w:val="none" w:sz="0" w:space="0" w:color="auto"/>
                        <w:right w:val="none" w:sz="0" w:space="0" w:color="auto"/>
                      </w:divBdr>
                    </w:div>
                    <w:div w:id="724335812">
                      <w:marLeft w:val="0"/>
                      <w:marRight w:val="0"/>
                      <w:marTop w:val="0"/>
                      <w:marBottom w:val="0"/>
                      <w:divBdr>
                        <w:top w:val="none" w:sz="0" w:space="0" w:color="auto"/>
                        <w:left w:val="none" w:sz="0" w:space="0" w:color="auto"/>
                        <w:bottom w:val="none" w:sz="0" w:space="0" w:color="auto"/>
                        <w:right w:val="none" w:sz="0" w:space="0" w:color="auto"/>
                      </w:divBdr>
                    </w:div>
                    <w:div w:id="259997148">
                      <w:marLeft w:val="0"/>
                      <w:marRight w:val="0"/>
                      <w:marTop w:val="0"/>
                      <w:marBottom w:val="0"/>
                      <w:divBdr>
                        <w:top w:val="none" w:sz="0" w:space="0" w:color="auto"/>
                        <w:left w:val="none" w:sz="0" w:space="0" w:color="auto"/>
                        <w:bottom w:val="none" w:sz="0" w:space="0" w:color="auto"/>
                        <w:right w:val="none" w:sz="0" w:space="0" w:color="auto"/>
                      </w:divBdr>
                    </w:div>
                    <w:div w:id="1166167217">
                      <w:marLeft w:val="0"/>
                      <w:marRight w:val="0"/>
                      <w:marTop w:val="0"/>
                      <w:marBottom w:val="0"/>
                      <w:divBdr>
                        <w:top w:val="none" w:sz="0" w:space="0" w:color="auto"/>
                        <w:left w:val="none" w:sz="0" w:space="0" w:color="auto"/>
                        <w:bottom w:val="none" w:sz="0" w:space="0" w:color="auto"/>
                        <w:right w:val="none" w:sz="0" w:space="0" w:color="auto"/>
                      </w:divBdr>
                    </w:div>
                    <w:div w:id="1286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2994">
          <w:marLeft w:val="0"/>
          <w:marRight w:val="0"/>
          <w:marTop w:val="100"/>
          <w:marBottom w:val="100"/>
          <w:divBdr>
            <w:top w:val="none" w:sz="0" w:space="0" w:color="auto"/>
            <w:left w:val="none" w:sz="0" w:space="0" w:color="auto"/>
            <w:bottom w:val="none" w:sz="0" w:space="0" w:color="auto"/>
            <w:right w:val="none" w:sz="0" w:space="0" w:color="auto"/>
          </w:divBdr>
          <w:divsChild>
            <w:div w:id="112483962">
              <w:marLeft w:val="0"/>
              <w:marRight w:val="0"/>
              <w:marTop w:val="0"/>
              <w:marBottom w:val="0"/>
              <w:divBdr>
                <w:top w:val="none" w:sz="0" w:space="0" w:color="auto"/>
                <w:left w:val="none" w:sz="0" w:space="0" w:color="auto"/>
                <w:bottom w:val="none" w:sz="0" w:space="0" w:color="auto"/>
                <w:right w:val="none" w:sz="0" w:space="0" w:color="auto"/>
              </w:divBdr>
              <w:divsChild>
                <w:div w:id="643237735">
                  <w:marLeft w:val="0"/>
                  <w:marRight w:val="0"/>
                  <w:marTop w:val="0"/>
                  <w:marBottom w:val="0"/>
                  <w:divBdr>
                    <w:top w:val="none" w:sz="0" w:space="0" w:color="auto"/>
                    <w:left w:val="none" w:sz="0" w:space="0" w:color="auto"/>
                    <w:bottom w:val="none" w:sz="0" w:space="0" w:color="auto"/>
                    <w:right w:val="none" w:sz="0" w:space="0" w:color="auto"/>
                  </w:divBdr>
                </w:div>
              </w:divsChild>
            </w:div>
            <w:div w:id="739906703">
              <w:marLeft w:val="0"/>
              <w:marRight w:val="0"/>
              <w:marTop w:val="0"/>
              <w:marBottom w:val="0"/>
              <w:divBdr>
                <w:top w:val="single" w:sz="6" w:space="0" w:color="DDDDDD"/>
                <w:left w:val="single" w:sz="6" w:space="0" w:color="DDDDDD"/>
                <w:bottom w:val="single" w:sz="6" w:space="0" w:color="DDDDDD"/>
                <w:right w:val="single" w:sz="6" w:space="0" w:color="DDDDDD"/>
              </w:divBdr>
              <w:divsChild>
                <w:div w:id="1031537645">
                  <w:marLeft w:val="0"/>
                  <w:marRight w:val="0"/>
                  <w:marTop w:val="0"/>
                  <w:marBottom w:val="0"/>
                  <w:divBdr>
                    <w:top w:val="none" w:sz="0" w:space="0" w:color="auto"/>
                    <w:left w:val="none" w:sz="0" w:space="0" w:color="auto"/>
                    <w:bottom w:val="none" w:sz="0" w:space="0" w:color="auto"/>
                    <w:right w:val="none" w:sz="0" w:space="0" w:color="auto"/>
                  </w:divBdr>
                  <w:divsChild>
                    <w:div w:id="471824347">
                      <w:marLeft w:val="0"/>
                      <w:marRight w:val="0"/>
                      <w:marTop w:val="0"/>
                      <w:marBottom w:val="0"/>
                      <w:divBdr>
                        <w:top w:val="none" w:sz="0" w:space="0" w:color="auto"/>
                        <w:left w:val="none" w:sz="0" w:space="0" w:color="auto"/>
                        <w:bottom w:val="none" w:sz="0" w:space="0" w:color="auto"/>
                        <w:right w:val="none" w:sz="0" w:space="0" w:color="auto"/>
                      </w:divBdr>
                    </w:div>
                    <w:div w:id="626550804">
                      <w:marLeft w:val="0"/>
                      <w:marRight w:val="0"/>
                      <w:marTop w:val="0"/>
                      <w:marBottom w:val="0"/>
                      <w:divBdr>
                        <w:top w:val="none" w:sz="0" w:space="0" w:color="auto"/>
                        <w:left w:val="none" w:sz="0" w:space="0" w:color="auto"/>
                        <w:bottom w:val="none" w:sz="0" w:space="0" w:color="auto"/>
                        <w:right w:val="none" w:sz="0" w:space="0" w:color="auto"/>
                      </w:divBdr>
                    </w:div>
                    <w:div w:id="1702782506">
                      <w:marLeft w:val="0"/>
                      <w:marRight w:val="0"/>
                      <w:marTop w:val="0"/>
                      <w:marBottom w:val="0"/>
                      <w:divBdr>
                        <w:top w:val="none" w:sz="0" w:space="0" w:color="auto"/>
                        <w:left w:val="none" w:sz="0" w:space="0" w:color="auto"/>
                        <w:bottom w:val="none" w:sz="0" w:space="0" w:color="auto"/>
                        <w:right w:val="none" w:sz="0" w:space="0" w:color="auto"/>
                      </w:divBdr>
                    </w:div>
                    <w:div w:id="1931238548">
                      <w:marLeft w:val="0"/>
                      <w:marRight w:val="0"/>
                      <w:marTop w:val="0"/>
                      <w:marBottom w:val="0"/>
                      <w:divBdr>
                        <w:top w:val="none" w:sz="0" w:space="0" w:color="auto"/>
                        <w:left w:val="none" w:sz="0" w:space="0" w:color="auto"/>
                        <w:bottom w:val="none" w:sz="0" w:space="0" w:color="auto"/>
                        <w:right w:val="none" w:sz="0" w:space="0" w:color="auto"/>
                      </w:divBdr>
                    </w:div>
                    <w:div w:id="958875435">
                      <w:marLeft w:val="0"/>
                      <w:marRight w:val="0"/>
                      <w:marTop w:val="0"/>
                      <w:marBottom w:val="0"/>
                      <w:divBdr>
                        <w:top w:val="none" w:sz="0" w:space="0" w:color="auto"/>
                        <w:left w:val="none" w:sz="0" w:space="0" w:color="auto"/>
                        <w:bottom w:val="none" w:sz="0" w:space="0" w:color="auto"/>
                        <w:right w:val="none" w:sz="0" w:space="0" w:color="auto"/>
                      </w:divBdr>
                    </w:div>
                    <w:div w:id="1384402910">
                      <w:marLeft w:val="0"/>
                      <w:marRight w:val="0"/>
                      <w:marTop w:val="0"/>
                      <w:marBottom w:val="0"/>
                      <w:divBdr>
                        <w:top w:val="none" w:sz="0" w:space="0" w:color="auto"/>
                        <w:left w:val="none" w:sz="0" w:space="0" w:color="auto"/>
                        <w:bottom w:val="none" w:sz="0" w:space="0" w:color="auto"/>
                        <w:right w:val="none" w:sz="0" w:space="0" w:color="auto"/>
                      </w:divBdr>
                    </w:div>
                    <w:div w:id="7050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0091">
          <w:marLeft w:val="0"/>
          <w:marRight w:val="0"/>
          <w:marTop w:val="100"/>
          <w:marBottom w:val="100"/>
          <w:divBdr>
            <w:top w:val="none" w:sz="0" w:space="0" w:color="auto"/>
            <w:left w:val="none" w:sz="0" w:space="0" w:color="auto"/>
            <w:bottom w:val="none" w:sz="0" w:space="0" w:color="auto"/>
            <w:right w:val="none" w:sz="0" w:space="0" w:color="auto"/>
          </w:divBdr>
          <w:divsChild>
            <w:div w:id="700011308">
              <w:marLeft w:val="0"/>
              <w:marRight w:val="0"/>
              <w:marTop w:val="0"/>
              <w:marBottom w:val="0"/>
              <w:divBdr>
                <w:top w:val="none" w:sz="0" w:space="0" w:color="auto"/>
                <w:left w:val="none" w:sz="0" w:space="0" w:color="auto"/>
                <w:bottom w:val="none" w:sz="0" w:space="0" w:color="auto"/>
                <w:right w:val="none" w:sz="0" w:space="0" w:color="auto"/>
              </w:divBdr>
              <w:divsChild>
                <w:div w:id="1902204335">
                  <w:marLeft w:val="0"/>
                  <w:marRight w:val="0"/>
                  <w:marTop w:val="0"/>
                  <w:marBottom w:val="0"/>
                  <w:divBdr>
                    <w:top w:val="none" w:sz="0" w:space="0" w:color="auto"/>
                    <w:left w:val="none" w:sz="0" w:space="0" w:color="auto"/>
                    <w:bottom w:val="none" w:sz="0" w:space="0" w:color="auto"/>
                    <w:right w:val="none" w:sz="0" w:space="0" w:color="auto"/>
                  </w:divBdr>
                </w:div>
              </w:divsChild>
            </w:div>
            <w:div w:id="279604933">
              <w:marLeft w:val="0"/>
              <w:marRight w:val="0"/>
              <w:marTop w:val="0"/>
              <w:marBottom w:val="0"/>
              <w:divBdr>
                <w:top w:val="single" w:sz="6" w:space="0" w:color="DDDDDD"/>
                <w:left w:val="single" w:sz="6" w:space="0" w:color="DDDDDD"/>
                <w:bottom w:val="single" w:sz="6" w:space="0" w:color="DDDDDD"/>
                <w:right w:val="single" w:sz="6" w:space="0" w:color="DDDDDD"/>
              </w:divBdr>
              <w:divsChild>
                <w:div w:id="1380933876">
                  <w:marLeft w:val="0"/>
                  <w:marRight w:val="0"/>
                  <w:marTop w:val="0"/>
                  <w:marBottom w:val="0"/>
                  <w:divBdr>
                    <w:top w:val="none" w:sz="0" w:space="0" w:color="auto"/>
                    <w:left w:val="none" w:sz="0" w:space="0" w:color="auto"/>
                    <w:bottom w:val="none" w:sz="0" w:space="0" w:color="auto"/>
                    <w:right w:val="none" w:sz="0" w:space="0" w:color="auto"/>
                  </w:divBdr>
                  <w:divsChild>
                    <w:div w:id="1545678434">
                      <w:marLeft w:val="0"/>
                      <w:marRight w:val="0"/>
                      <w:marTop w:val="0"/>
                      <w:marBottom w:val="0"/>
                      <w:divBdr>
                        <w:top w:val="none" w:sz="0" w:space="0" w:color="auto"/>
                        <w:left w:val="none" w:sz="0" w:space="0" w:color="auto"/>
                        <w:bottom w:val="none" w:sz="0" w:space="0" w:color="auto"/>
                        <w:right w:val="none" w:sz="0" w:space="0" w:color="auto"/>
                      </w:divBdr>
                    </w:div>
                    <w:div w:id="222912633">
                      <w:marLeft w:val="0"/>
                      <w:marRight w:val="0"/>
                      <w:marTop w:val="0"/>
                      <w:marBottom w:val="0"/>
                      <w:divBdr>
                        <w:top w:val="none" w:sz="0" w:space="0" w:color="auto"/>
                        <w:left w:val="none" w:sz="0" w:space="0" w:color="auto"/>
                        <w:bottom w:val="none" w:sz="0" w:space="0" w:color="auto"/>
                        <w:right w:val="none" w:sz="0" w:space="0" w:color="auto"/>
                      </w:divBdr>
                    </w:div>
                    <w:div w:id="801114932">
                      <w:marLeft w:val="0"/>
                      <w:marRight w:val="0"/>
                      <w:marTop w:val="0"/>
                      <w:marBottom w:val="0"/>
                      <w:divBdr>
                        <w:top w:val="none" w:sz="0" w:space="0" w:color="auto"/>
                        <w:left w:val="none" w:sz="0" w:space="0" w:color="auto"/>
                        <w:bottom w:val="none" w:sz="0" w:space="0" w:color="auto"/>
                        <w:right w:val="none" w:sz="0" w:space="0" w:color="auto"/>
                      </w:divBdr>
                    </w:div>
                    <w:div w:id="1683436837">
                      <w:marLeft w:val="0"/>
                      <w:marRight w:val="0"/>
                      <w:marTop w:val="0"/>
                      <w:marBottom w:val="0"/>
                      <w:divBdr>
                        <w:top w:val="none" w:sz="0" w:space="0" w:color="auto"/>
                        <w:left w:val="none" w:sz="0" w:space="0" w:color="auto"/>
                        <w:bottom w:val="none" w:sz="0" w:space="0" w:color="auto"/>
                        <w:right w:val="none" w:sz="0" w:space="0" w:color="auto"/>
                      </w:divBdr>
                    </w:div>
                    <w:div w:id="1861581925">
                      <w:marLeft w:val="0"/>
                      <w:marRight w:val="0"/>
                      <w:marTop w:val="0"/>
                      <w:marBottom w:val="0"/>
                      <w:divBdr>
                        <w:top w:val="none" w:sz="0" w:space="0" w:color="auto"/>
                        <w:left w:val="none" w:sz="0" w:space="0" w:color="auto"/>
                        <w:bottom w:val="none" w:sz="0" w:space="0" w:color="auto"/>
                        <w:right w:val="none" w:sz="0" w:space="0" w:color="auto"/>
                      </w:divBdr>
                    </w:div>
                    <w:div w:id="13214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31611">
          <w:marLeft w:val="0"/>
          <w:marRight w:val="0"/>
          <w:marTop w:val="100"/>
          <w:marBottom w:val="100"/>
          <w:divBdr>
            <w:top w:val="none" w:sz="0" w:space="0" w:color="auto"/>
            <w:left w:val="none" w:sz="0" w:space="0" w:color="auto"/>
            <w:bottom w:val="none" w:sz="0" w:space="0" w:color="auto"/>
            <w:right w:val="none" w:sz="0" w:space="0" w:color="auto"/>
          </w:divBdr>
          <w:divsChild>
            <w:div w:id="1822233287">
              <w:marLeft w:val="0"/>
              <w:marRight w:val="0"/>
              <w:marTop w:val="0"/>
              <w:marBottom w:val="0"/>
              <w:divBdr>
                <w:top w:val="none" w:sz="0" w:space="0" w:color="auto"/>
                <w:left w:val="none" w:sz="0" w:space="0" w:color="auto"/>
                <w:bottom w:val="none" w:sz="0" w:space="0" w:color="auto"/>
                <w:right w:val="none" w:sz="0" w:space="0" w:color="auto"/>
              </w:divBdr>
              <w:divsChild>
                <w:div w:id="386689801">
                  <w:marLeft w:val="0"/>
                  <w:marRight w:val="0"/>
                  <w:marTop w:val="0"/>
                  <w:marBottom w:val="0"/>
                  <w:divBdr>
                    <w:top w:val="none" w:sz="0" w:space="0" w:color="auto"/>
                    <w:left w:val="none" w:sz="0" w:space="0" w:color="auto"/>
                    <w:bottom w:val="none" w:sz="0" w:space="0" w:color="auto"/>
                    <w:right w:val="none" w:sz="0" w:space="0" w:color="auto"/>
                  </w:divBdr>
                </w:div>
              </w:divsChild>
            </w:div>
            <w:div w:id="779566765">
              <w:marLeft w:val="0"/>
              <w:marRight w:val="0"/>
              <w:marTop w:val="0"/>
              <w:marBottom w:val="0"/>
              <w:divBdr>
                <w:top w:val="single" w:sz="6" w:space="0" w:color="DDDDDD"/>
                <w:left w:val="single" w:sz="6" w:space="0" w:color="DDDDDD"/>
                <w:bottom w:val="single" w:sz="6" w:space="0" w:color="DDDDDD"/>
                <w:right w:val="single" w:sz="6" w:space="0" w:color="DDDDDD"/>
              </w:divBdr>
              <w:divsChild>
                <w:div w:id="389423367">
                  <w:marLeft w:val="0"/>
                  <w:marRight w:val="0"/>
                  <w:marTop w:val="0"/>
                  <w:marBottom w:val="0"/>
                  <w:divBdr>
                    <w:top w:val="none" w:sz="0" w:space="0" w:color="auto"/>
                    <w:left w:val="none" w:sz="0" w:space="0" w:color="auto"/>
                    <w:bottom w:val="none" w:sz="0" w:space="0" w:color="auto"/>
                    <w:right w:val="none" w:sz="0" w:space="0" w:color="auto"/>
                  </w:divBdr>
                  <w:divsChild>
                    <w:div w:id="1550217639">
                      <w:marLeft w:val="0"/>
                      <w:marRight w:val="0"/>
                      <w:marTop w:val="0"/>
                      <w:marBottom w:val="0"/>
                      <w:divBdr>
                        <w:top w:val="none" w:sz="0" w:space="0" w:color="auto"/>
                        <w:left w:val="none" w:sz="0" w:space="0" w:color="auto"/>
                        <w:bottom w:val="none" w:sz="0" w:space="0" w:color="auto"/>
                        <w:right w:val="none" w:sz="0" w:space="0" w:color="auto"/>
                      </w:divBdr>
                    </w:div>
                    <w:div w:id="1117913610">
                      <w:marLeft w:val="0"/>
                      <w:marRight w:val="0"/>
                      <w:marTop w:val="0"/>
                      <w:marBottom w:val="0"/>
                      <w:divBdr>
                        <w:top w:val="none" w:sz="0" w:space="0" w:color="auto"/>
                        <w:left w:val="none" w:sz="0" w:space="0" w:color="auto"/>
                        <w:bottom w:val="none" w:sz="0" w:space="0" w:color="auto"/>
                        <w:right w:val="none" w:sz="0" w:space="0" w:color="auto"/>
                      </w:divBdr>
                    </w:div>
                    <w:div w:id="792139875">
                      <w:marLeft w:val="0"/>
                      <w:marRight w:val="0"/>
                      <w:marTop w:val="0"/>
                      <w:marBottom w:val="0"/>
                      <w:divBdr>
                        <w:top w:val="none" w:sz="0" w:space="0" w:color="auto"/>
                        <w:left w:val="none" w:sz="0" w:space="0" w:color="auto"/>
                        <w:bottom w:val="none" w:sz="0" w:space="0" w:color="auto"/>
                        <w:right w:val="none" w:sz="0" w:space="0" w:color="auto"/>
                      </w:divBdr>
                    </w:div>
                    <w:div w:id="520363248">
                      <w:marLeft w:val="0"/>
                      <w:marRight w:val="0"/>
                      <w:marTop w:val="0"/>
                      <w:marBottom w:val="0"/>
                      <w:divBdr>
                        <w:top w:val="none" w:sz="0" w:space="0" w:color="auto"/>
                        <w:left w:val="none" w:sz="0" w:space="0" w:color="auto"/>
                        <w:bottom w:val="none" w:sz="0" w:space="0" w:color="auto"/>
                        <w:right w:val="none" w:sz="0" w:space="0" w:color="auto"/>
                      </w:divBdr>
                    </w:div>
                    <w:div w:id="546532609">
                      <w:marLeft w:val="0"/>
                      <w:marRight w:val="0"/>
                      <w:marTop w:val="0"/>
                      <w:marBottom w:val="0"/>
                      <w:divBdr>
                        <w:top w:val="none" w:sz="0" w:space="0" w:color="auto"/>
                        <w:left w:val="none" w:sz="0" w:space="0" w:color="auto"/>
                        <w:bottom w:val="none" w:sz="0" w:space="0" w:color="auto"/>
                        <w:right w:val="none" w:sz="0" w:space="0" w:color="auto"/>
                      </w:divBdr>
                    </w:div>
                    <w:div w:id="17786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1198">
          <w:marLeft w:val="0"/>
          <w:marRight w:val="0"/>
          <w:marTop w:val="100"/>
          <w:marBottom w:val="100"/>
          <w:divBdr>
            <w:top w:val="none" w:sz="0" w:space="0" w:color="auto"/>
            <w:left w:val="none" w:sz="0" w:space="0" w:color="auto"/>
            <w:bottom w:val="none" w:sz="0" w:space="0" w:color="auto"/>
            <w:right w:val="none" w:sz="0" w:space="0" w:color="auto"/>
          </w:divBdr>
          <w:divsChild>
            <w:div w:id="1625961231">
              <w:marLeft w:val="0"/>
              <w:marRight w:val="0"/>
              <w:marTop w:val="0"/>
              <w:marBottom w:val="0"/>
              <w:divBdr>
                <w:top w:val="none" w:sz="0" w:space="0" w:color="auto"/>
                <w:left w:val="none" w:sz="0" w:space="0" w:color="auto"/>
                <w:bottom w:val="none" w:sz="0" w:space="0" w:color="auto"/>
                <w:right w:val="none" w:sz="0" w:space="0" w:color="auto"/>
              </w:divBdr>
              <w:divsChild>
                <w:div w:id="676808718">
                  <w:marLeft w:val="0"/>
                  <w:marRight w:val="0"/>
                  <w:marTop w:val="0"/>
                  <w:marBottom w:val="0"/>
                  <w:divBdr>
                    <w:top w:val="none" w:sz="0" w:space="0" w:color="auto"/>
                    <w:left w:val="none" w:sz="0" w:space="0" w:color="auto"/>
                    <w:bottom w:val="none" w:sz="0" w:space="0" w:color="auto"/>
                    <w:right w:val="none" w:sz="0" w:space="0" w:color="auto"/>
                  </w:divBdr>
                </w:div>
              </w:divsChild>
            </w:div>
            <w:div w:id="464197472">
              <w:marLeft w:val="0"/>
              <w:marRight w:val="0"/>
              <w:marTop w:val="0"/>
              <w:marBottom w:val="0"/>
              <w:divBdr>
                <w:top w:val="single" w:sz="6" w:space="0" w:color="DDDDDD"/>
                <w:left w:val="single" w:sz="6" w:space="0" w:color="DDDDDD"/>
                <w:bottom w:val="single" w:sz="6" w:space="0" w:color="DDDDDD"/>
                <w:right w:val="single" w:sz="6" w:space="0" w:color="DDDDDD"/>
              </w:divBdr>
              <w:divsChild>
                <w:div w:id="1786462510">
                  <w:marLeft w:val="0"/>
                  <w:marRight w:val="0"/>
                  <w:marTop w:val="0"/>
                  <w:marBottom w:val="0"/>
                  <w:divBdr>
                    <w:top w:val="none" w:sz="0" w:space="0" w:color="auto"/>
                    <w:left w:val="none" w:sz="0" w:space="0" w:color="auto"/>
                    <w:bottom w:val="none" w:sz="0" w:space="0" w:color="auto"/>
                    <w:right w:val="none" w:sz="0" w:space="0" w:color="auto"/>
                  </w:divBdr>
                  <w:divsChild>
                    <w:div w:id="1855145472">
                      <w:marLeft w:val="0"/>
                      <w:marRight w:val="0"/>
                      <w:marTop w:val="0"/>
                      <w:marBottom w:val="0"/>
                      <w:divBdr>
                        <w:top w:val="none" w:sz="0" w:space="0" w:color="auto"/>
                        <w:left w:val="none" w:sz="0" w:space="0" w:color="auto"/>
                        <w:bottom w:val="none" w:sz="0" w:space="0" w:color="auto"/>
                        <w:right w:val="none" w:sz="0" w:space="0" w:color="auto"/>
                      </w:divBdr>
                    </w:div>
                    <w:div w:id="11803023">
                      <w:marLeft w:val="0"/>
                      <w:marRight w:val="0"/>
                      <w:marTop w:val="0"/>
                      <w:marBottom w:val="0"/>
                      <w:divBdr>
                        <w:top w:val="none" w:sz="0" w:space="0" w:color="auto"/>
                        <w:left w:val="none" w:sz="0" w:space="0" w:color="auto"/>
                        <w:bottom w:val="none" w:sz="0" w:space="0" w:color="auto"/>
                        <w:right w:val="none" w:sz="0" w:space="0" w:color="auto"/>
                      </w:divBdr>
                    </w:div>
                    <w:div w:id="236017201">
                      <w:marLeft w:val="0"/>
                      <w:marRight w:val="0"/>
                      <w:marTop w:val="0"/>
                      <w:marBottom w:val="0"/>
                      <w:divBdr>
                        <w:top w:val="none" w:sz="0" w:space="0" w:color="auto"/>
                        <w:left w:val="none" w:sz="0" w:space="0" w:color="auto"/>
                        <w:bottom w:val="none" w:sz="0" w:space="0" w:color="auto"/>
                        <w:right w:val="none" w:sz="0" w:space="0" w:color="auto"/>
                      </w:divBdr>
                    </w:div>
                    <w:div w:id="10573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358922">
      <w:bodyDiv w:val="1"/>
      <w:marLeft w:val="0"/>
      <w:marRight w:val="0"/>
      <w:marTop w:val="0"/>
      <w:marBottom w:val="0"/>
      <w:divBdr>
        <w:top w:val="none" w:sz="0" w:space="0" w:color="auto"/>
        <w:left w:val="none" w:sz="0" w:space="0" w:color="auto"/>
        <w:bottom w:val="none" w:sz="0" w:space="0" w:color="auto"/>
        <w:right w:val="none" w:sz="0" w:space="0" w:color="auto"/>
      </w:divBdr>
    </w:div>
    <w:div w:id="676690945">
      <w:bodyDiv w:val="1"/>
      <w:marLeft w:val="0"/>
      <w:marRight w:val="0"/>
      <w:marTop w:val="0"/>
      <w:marBottom w:val="0"/>
      <w:divBdr>
        <w:top w:val="none" w:sz="0" w:space="0" w:color="auto"/>
        <w:left w:val="none" w:sz="0" w:space="0" w:color="auto"/>
        <w:bottom w:val="none" w:sz="0" w:space="0" w:color="auto"/>
        <w:right w:val="none" w:sz="0" w:space="0" w:color="auto"/>
      </w:divBdr>
    </w:div>
    <w:div w:id="688259206">
      <w:bodyDiv w:val="1"/>
      <w:marLeft w:val="0"/>
      <w:marRight w:val="0"/>
      <w:marTop w:val="0"/>
      <w:marBottom w:val="0"/>
      <w:divBdr>
        <w:top w:val="none" w:sz="0" w:space="0" w:color="auto"/>
        <w:left w:val="none" w:sz="0" w:space="0" w:color="auto"/>
        <w:bottom w:val="none" w:sz="0" w:space="0" w:color="auto"/>
        <w:right w:val="none" w:sz="0" w:space="0" w:color="auto"/>
      </w:divBdr>
      <w:divsChild>
        <w:div w:id="1271625625">
          <w:marLeft w:val="0"/>
          <w:marRight w:val="0"/>
          <w:marTop w:val="100"/>
          <w:marBottom w:val="100"/>
          <w:divBdr>
            <w:top w:val="none" w:sz="0" w:space="0" w:color="auto"/>
            <w:left w:val="none" w:sz="0" w:space="0" w:color="auto"/>
            <w:bottom w:val="none" w:sz="0" w:space="0" w:color="auto"/>
            <w:right w:val="none" w:sz="0" w:space="0" w:color="auto"/>
          </w:divBdr>
          <w:divsChild>
            <w:div w:id="605623346">
              <w:marLeft w:val="0"/>
              <w:marRight w:val="0"/>
              <w:marTop w:val="0"/>
              <w:marBottom w:val="0"/>
              <w:divBdr>
                <w:top w:val="none" w:sz="0" w:space="0" w:color="auto"/>
                <w:left w:val="none" w:sz="0" w:space="0" w:color="auto"/>
                <w:bottom w:val="none" w:sz="0" w:space="0" w:color="auto"/>
                <w:right w:val="none" w:sz="0" w:space="0" w:color="auto"/>
              </w:divBdr>
              <w:divsChild>
                <w:div w:id="12720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2559">
          <w:marLeft w:val="0"/>
          <w:marRight w:val="0"/>
          <w:marTop w:val="100"/>
          <w:marBottom w:val="100"/>
          <w:divBdr>
            <w:top w:val="none" w:sz="0" w:space="0" w:color="auto"/>
            <w:left w:val="none" w:sz="0" w:space="0" w:color="auto"/>
            <w:bottom w:val="none" w:sz="0" w:space="0" w:color="auto"/>
            <w:right w:val="none" w:sz="0" w:space="0" w:color="auto"/>
          </w:divBdr>
          <w:divsChild>
            <w:div w:id="1156723999">
              <w:marLeft w:val="0"/>
              <w:marRight w:val="0"/>
              <w:marTop w:val="0"/>
              <w:marBottom w:val="0"/>
              <w:divBdr>
                <w:top w:val="none" w:sz="0" w:space="0" w:color="auto"/>
                <w:left w:val="none" w:sz="0" w:space="0" w:color="auto"/>
                <w:bottom w:val="none" w:sz="0" w:space="0" w:color="auto"/>
                <w:right w:val="none" w:sz="0" w:space="0" w:color="auto"/>
              </w:divBdr>
              <w:divsChild>
                <w:div w:id="10937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19845">
          <w:marLeft w:val="0"/>
          <w:marRight w:val="0"/>
          <w:marTop w:val="100"/>
          <w:marBottom w:val="100"/>
          <w:divBdr>
            <w:top w:val="none" w:sz="0" w:space="0" w:color="auto"/>
            <w:left w:val="none" w:sz="0" w:space="0" w:color="auto"/>
            <w:bottom w:val="none" w:sz="0" w:space="0" w:color="auto"/>
            <w:right w:val="none" w:sz="0" w:space="0" w:color="auto"/>
          </w:divBdr>
          <w:divsChild>
            <w:div w:id="1856309024">
              <w:marLeft w:val="0"/>
              <w:marRight w:val="0"/>
              <w:marTop w:val="0"/>
              <w:marBottom w:val="0"/>
              <w:divBdr>
                <w:top w:val="none" w:sz="0" w:space="0" w:color="auto"/>
                <w:left w:val="none" w:sz="0" w:space="0" w:color="auto"/>
                <w:bottom w:val="none" w:sz="0" w:space="0" w:color="auto"/>
                <w:right w:val="none" w:sz="0" w:space="0" w:color="auto"/>
              </w:divBdr>
              <w:divsChild>
                <w:div w:id="5940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0909">
          <w:marLeft w:val="0"/>
          <w:marRight w:val="0"/>
          <w:marTop w:val="100"/>
          <w:marBottom w:val="100"/>
          <w:divBdr>
            <w:top w:val="none" w:sz="0" w:space="0" w:color="auto"/>
            <w:left w:val="none" w:sz="0" w:space="0" w:color="auto"/>
            <w:bottom w:val="none" w:sz="0" w:space="0" w:color="auto"/>
            <w:right w:val="none" w:sz="0" w:space="0" w:color="auto"/>
          </w:divBdr>
          <w:divsChild>
            <w:div w:id="166678187">
              <w:marLeft w:val="0"/>
              <w:marRight w:val="0"/>
              <w:marTop w:val="0"/>
              <w:marBottom w:val="0"/>
              <w:divBdr>
                <w:top w:val="none" w:sz="0" w:space="0" w:color="auto"/>
                <w:left w:val="none" w:sz="0" w:space="0" w:color="auto"/>
                <w:bottom w:val="none" w:sz="0" w:space="0" w:color="auto"/>
                <w:right w:val="none" w:sz="0" w:space="0" w:color="auto"/>
              </w:divBdr>
              <w:divsChild>
                <w:div w:id="5176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9194">
          <w:marLeft w:val="0"/>
          <w:marRight w:val="0"/>
          <w:marTop w:val="100"/>
          <w:marBottom w:val="100"/>
          <w:divBdr>
            <w:top w:val="none" w:sz="0" w:space="0" w:color="auto"/>
            <w:left w:val="none" w:sz="0" w:space="0" w:color="auto"/>
            <w:bottom w:val="none" w:sz="0" w:space="0" w:color="auto"/>
            <w:right w:val="none" w:sz="0" w:space="0" w:color="auto"/>
          </w:divBdr>
          <w:divsChild>
            <w:div w:id="99566608">
              <w:marLeft w:val="0"/>
              <w:marRight w:val="0"/>
              <w:marTop w:val="0"/>
              <w:marBottom w:val="0"/>
              <w:divBdr>
                <w:top w:val="none" w:sz="0" w:space="0" w:color="auto"/>
                <w:left w:val="none" w:sz="0" w:space="0" w:color="auto"/>
                <w:bottom w:val="none" w:sz="0" w:space="0" w:color="auto"/>
                <w:right w:val="none" w:sz="0" w:space="0" w:color="auto"/>
              </w:divBdr>
              <w:divsChild>
                <w:div w:id="20729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0412">
          <w:marLeft w:val="0"/>
          <w:marRight w:val="0"/>
          <w:marTop w:val="100"/>
          <w:marBottom w:val="100"/>
          <w:divBdr>
            <w:top w:val="none" w:sz="0" w:space="0" w:color="auto"/>
            <w:left w:val="none" w:sz="0" w:space="0" w:color="auto"/>
            <w:bottom w:val="none" w:sz="0" w:space="0" w:color="auto"/>
            <w:right w:val="none" w:sz="0" w:space="0" w:color="auto"/>
          </w:divBdr>
          <w:divsChild>
            <w:div w:id="1873222217">
              <w:marLeft w:val="0"/>
              <w:marRight w:val="0"/>
              <w:marTop w:val="0"/>
              <w:marBottom w:val="0"/>
              <w:divBdr>
                <w:top w:val="none" w:sz="0" w:space="0" w:color="auto"/>
                <w:left w:val="none" w:sz="0" w:space="0" w:color="auto"/>
                <w:bottom w:val="none" w:sz="0" w:space="0" w:color="auto"/>
                <w:right w:val="none" w:sz="0" w:space="0" w:color="auto"/>
              </w:divBdr>
              <w:divsChild>
                <w:div w:id="14965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09898">
          <w:marLeft w:val="0"/>
          <w:marRight w:val="0"/>
          <w:marTop w:val="100"/>
          <w:marBottom w:val="100"/>
          <w:divBdr>
            <w:top w:val="none" w:sz="0" w:space="0" w:color="auto"/>
            <w:left w:val="none" w:sz="0" w:space="0" w:color="auto"/>
            <w:bottom w:val="none" w:sz="0" w:space="0" w:color="auto"/>
            <w:right w:val="none" w:sz="0" w:space="0" w:color="auto"/>
          </w:divBdr>
          <w:divsChild>
            <w:div w:id="1172987788">
              <w:marLeft w:val="0"/>
              <w:marRight w:val="0"/>
              <w:marTop w:val="0"/>
              <w:marBottom w:val="0"/>
              <w:divBdr>
                <w:top w:val="none" w:sz="0" w:space="0" w:color="auto"/>
                <w:left w:val="none" w:sz="0" w:space="0" w:color="auto"/>
                <w:bottom w:val="none" w:sz="0" w:space="0" w:color="auto"/>
                <w:right w:val="none" w:sz="0" w:space="0" w:color="auto"/>
              </w:divBdr>
              <w:divsChild>
                <w:div w:id="20329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4983">
          <w:marLeft w:val="0"/>
          <w:marRight w:val="0"/>
          <w:marTop w:val="100"/>
          <w:marBottom w:val="100"/>
          <w:divBdr>
            <w:top w:val="none" w:sz="0" w:space="0" w:color="auto"/>
            <w:left w:val="none" w:sz="0" w:space="0" w:color="auto"/>
            <w:bottom w:val="none" w:sz="0" w:space="0" w:color="auto"/>
            <w:right w:val="none" w:sz="0" w:space="0" w:color="auto"/>
          </w:divBdr>
          <w:divsChild>
            <w:div w:id="93944608">
              <w:marLeft w:val="0"/>
              <w:marRight w:val="0"/>
              <w:marTop w:val="0"/>
              <w:marBottom w:val="0"/>
              <w:divBdr>
                <w:top w:val="none" w:sz="0" w:space="0" w:color="auto"/>
                <w:left w:val="none" w:sz="0" w:space="0" w:color="auto"/>
                <w:bottom w:val="none" w:sz="0" w:space="0" w:color="auto"/>
                <w:right w:val="none" w:sz="0" w:space="0" w:color="auto"/>
              </w:divBdr>
              <w:divsChild>
                <w:div w:id="1156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5328">
          <w:marLeft w:val="0"/>
          <w:marRight w:val="0"/>
          <w:marTop w:val="100"/>
          <w:marBottom w:val="100"/>
          <w:divBdr>
            <w:top w:val="none" w:sz="0" w:space="0" w:color="auto"/>
            <w:left w:val="none" w:sz="0" w:space="0" w:color="auto"/>
            <w:bottom w:val="none" w:sz="0" w:space="0" w:color="auto"/>
            <w:right w:val="none" w:sz="0" w:space="0" w:color="auto"/>
          </w:divBdr>
          <w:divsChild>
            <w:div w:id="779027228">
              <w:marLeft w:val="0"/>
              <w:marRight w:val="0"/>
              <w:marTop w:val="0"/>
              <w:marBottom w:val="0"/>
              <w:divBdr>
                <w:top w:val="none" w:sz="0" w:space="0" w:color="auto"/>
                <w:left w:val="none" w:sz="0" w:space="0" w:color="auto"/>
                <w:bottom w:val="none" w:sz="0" w:space="0" w:color="auto"/>
                <w:right w:val="none" w:sz="0" w:space="0" w:color="auto"/>
              </w:divBdr>
              <w:divsChild>
                <w:div w:id="10796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6049">
          <w:marLeft w:val="0"/>
          <w:marRight w:val="0"/>
          <w:marTop w:val="100"/>
          <w:marBottom w:val="100"/>
          <w:divBdr>
            <w:top w:val="none" w:sz="0" w:space="0" w:color="auto"/>
            <w:left w:val="none" w:sz="0" w:space="0" w:color="auto"/>
            <w:bottom w:val="none" w:sz="0" w:space="0" w:color="auto"/>
            <w:right w:val="none" w:sz="0" w:space="0" w:color="auto"/>
          </w:divBdr>
          <w:divsChild>
            <w:div w:id="315182936">
              <w:marLeft w:val="0"/>
              <w:marRight w:val="0"/>
              <w:marTop w:val="0"/>
              <w:marBottom w:val="0"/>
              <w:divBdr>
                <w:top w:val="none" w:sz="0" w:space="0" w:color="auto"/>
                <w:left w:val="none" w:sz="0" w:space="0" w:color="auto"/>
                <w:bottom w:val="none" w:sz="0" w:space="0" w:color="auto"/>
                <w:right w:val="none" w:sz="0" w:space="0" w:color="auto"/>
              </w:divBdr>
              <w:divsChild>
                <w:div w:id="16155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17341">
          <w:marLeft w:val="0"/>
          <w:marRight w:val="0"/>
          <w:marTop w:val="100"/>
          <w:marBottom w:val="100"/>
          <w:divBdr>
            <w:top w:val="none" w:sz="0" w:space="0" w:color="auto"/>
            <w:left w:val="none" w:sz="0" w:space="0" w:color="auto"/>
            <w:bottom w:val="none" w:sz="0" w:space="0" w:color="auto"/>
            <w:right w:val="none" w:sz="0" w:space="0" w:color="auto"/>
          </w:divBdr>
          <w:divsChild>
            <w:div w:id="2012173544">
              <w:marLeft w:val="0"/>
              <w:marRight w:val="0"/>
              <w:marTop w:val="0"/>
              <w:marBottom w:val="0"/>
              <w:divBdr>
                <w:top w:val="none" w:sz="0" w:space="0" w:color="auto"/>
                <w:left w:val="none" w:sz="0" w:space="0" w:color="auto"/>
                <w:bottom w:val="none" w:sz="0" w:space="0" w:color="auto"/>
                <w:right w:val="none" w:sz="0" w:space="0" w:color="auto"/>
              </w:divBdr>
              <w:divsChild>
                <w:div w:id="6279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4875">
          <w:marLeft w:val="0"/>
          <w:marRight w:val="0"/>
          <w:marTop w:val="100"/>
          <w:marBottom w:val="100"/>
          <w:divBdr>
            <w:top w:val="none" w:sz="0" w:space="0" w:color="auto"/>
            <w:left w:val="none" w:sz="0" w:space="0" w:color="auto"/>
            <w:bottom w:val="none" w:sz="0" w:space="0" w:color="auto"/>
            <w:right w:val="none" w:sz="0" w:space="0" w:color="auto"/>
          </w:divBdr>
          <w:divsChild>
            <w:div w:id="242373820">
              <w:marLeft w:val="0"/>
              <w:marRight w:val="0"/>
              <w:marTop w:val="0"/>
              <w:marBottom w:val="0"/>
              <w:divBdr>
                <w:top w:val="none" w:sz="0" w:space="0" w:color="auto"/>
                <w:left w:val="none" w:sz="0" w:space="0" w:color="auto"/>
                <w:bottom w:val="none" w:sz="0" w:space="0" w:color="auto"/>
                <w:right w:val="none" w:sz="0" w:space="0" w:color="auto"/>
              </w:divBdr>
              <w:divsChild>
                <w:div w:id="4296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19387">
          <w:marLeft w:val="0"/>
          <w:marRight w:val="0"/>
          <w:marTop w:val="100"/>
          <w:marBottom w:val="100"/>
          <w:divBdr>
            <w:top w:val="none" w:sz="0" w:space="0" w:color="auto"/>
            <w:left w:val="none" w:sz="0" w:space="0" w:color="auto"/>
            <w:bottom w:val="none" w:sz="0" w:space="0" w:color="auto"/>
            <w:right w:val="none" w:sz="0" w:space="0" w:color="auto"/>
          </w:divBdr>
          <w:divsChild>
            <w:div w:id="797651801">
              <w:marLeft w:val="0"/>
              <w:marRight w:val="0"/>
              <w:marTop w:val="0"/>
              <w:marBottom w:val="0"/>
              <w:divBdr>
                <w:top w:val="none" w:sz="0" w:space="0" w:color="auto"/>
                <w:left w:val="none" w:sz="0" w:space="0" w:color="auto"/>
                <w:bottom w:val="none" w:sz="0" w:space="0" w:color="auto"/>
                <w:right w:val="none" w:sz="0" w:space="0" w:color="auto"/>
              </w:divBdr>
              <w:divsChild>
                <w:div w:id="797649534">
                  <w:marLeft w:val="0"/>
                  <w:marRight w:val="0"/>
                  <w:marTop w:val="0"/>
                  <w:marBottom w:val="0"/>
                  <w:divBdr>
                    <w:top w:val="none" w:sz="0" w:space="0" w:color="auto"/>
                    <w:left w:val="none" w:sz="0" w:space="0" w:color="auto"/>
                    <w:bottom w:val="none" w:sz="0" w:space="0" w:color="auto"/>
                    <w:right w:val="none" w:sz="0" w:space="0" w:color="auto"/>
                  </w:divBdr>
                </w:div>
              </w:divsChild>
            </w:div>
            <w:div w:id="776367856">
              <w:marLeft w:val="0"/>
              <w:marRight w:val="0"/>
              <w:marTop w:val="0"/>
              <w:marBottom w:val="0"/>
              <w:divBdr>
                <w:top w:val="single" w:sz="6" w:space="0" w:color="DDDDDD"/>
                <w:left w:val="single" w:sz="6" w:space="0" w:color="DDDDDD"/>
                <w:bottom w:val="single" w:sz="6" w:space="0" w:color="DDDDDD"/>
                <w:right w:val="single" w:sz="6" w:space="0" w:color="DDDDDD"/>
              </w:divBdr>
              <w:divsChild>
                <w:div w:id="1290625799">
                  <w:marLeft w:val="0"/>
                  <w:marRight w:val="0"/>
                  <w:marTop w:val="0"/>
                  <w:marBottom w:val="0"/>
                  <w:divBdr>
                    <w:top w:val="none" w:sz="0" w:space="0" w:color="auto"/>
                    <w:left w:val="none" w:sz="0" w:space="0" w:color="auto"/>
                    <w:bottom w:val="none" w:sz="0" w:space="0" w:color="auto"/>
                    <w:right w:val="none" w:sz="0" w:space="0" w:color="auto"/>
                  </w:divBdr>
                  <w:divsChild>
                    <w:div w:id="2107145201">
                      <w:marLeft w:val="0"/>
                      <w:marRight w:val="0"/>
                      <w:marTop w:val="0"/>
                      <w:marBottom w:val="0"/>
                      <w:divBdr>
                        <w:top w:val="none" w:sz="0" w:space="0" w:color="auto"/>
                        <w:left w:val="none" w:sz="0" w:space="0" w:color="auto"/>
                        <w:bottom w:val="none" w:sz="0" w:space="0" w:color="auto"/>
                        <w:right w:val="none" w:sz="0" w:space="0" w:color="auto"/>
                      </w:divBdr>
                    </w:div>
                    <w:div w:id="1944223689">
                      <w:marLeft w:val="0"/>
                      <w:marRight w:val="0"/>
                      <w:marTop w:val="0"/>
                      <w:marBottom w:val="0"/>
                      <w:divBdr>
                        <w:top w:val="none" w:sz="0" w:space="0" w:color="auto"/>
                        <w:left w:val="none" w:sz="0" w:space="0" w:color="auto"/>
                        <w:bottom w:val="none" w:sz="0" w:space="0" w:color="auto"/>
                        <w:right w:val="none" w:sz="0" w:space="0" w:color="auto"/>
                      </w:divBdr>
                    </w:div>
                    <w:div w:id="1703629106">
                      <w:marLeft w:val="0"/>
                      <w:marRight w:val="0"/>
                      <w:marTop w:val="0"/>
                      <w:marBottom w:val="0"/>
                      <w:divBdr>
                        <w:top w:val="none" w:sz="0" w:space="0" w:color="auto"/>
                        <w:left w:val="none" w:sz="0" w:space="0" w:color="auto"/>
                        <w:bottom w:val="none" w:sz="0" w:space="0" w:color="auto"/>
                        <w:right w:val="none" w:sz="0" w:space="0" w:color="auto"/>
                      </w:divBdr>
                    </w:div>
                    <w:div w:id="2084788307">
                      <w:marLeft w:val="0"/>
                      <w:marRight w:val="0"/>
                      <w:marTop w:val="0"/>
                      <w:marBottom w:val="0"/>
                      <w:divBdr>
                        <w:top w:val="none" w:sz="0" w:space="0" w:color="auto"/>
                        <w:left w:val="none" w:sz="0" w:space="0" w:color="auto"/>
                        <w:bottom w:val="none" w:sz="0" w:space="0" w:color="auto"/>
                        <w:right w:val="none" w:sz="0" w:space="0" w:color="auto"/>
                      </w:divBdr>
                    </w:div>
                    <w:div w:id="2086798262">
                      <w:marLeft w:val="0"/>
                      <w:marRight w:val="0"/>
                      <w:marTop w:val="0"/>
                      <w:marBottom w:val="0"/>
                      <w:divBdr>
                        <w:top w:val="none" w:sz="0" w:space="0" w:color="auto"/>
                        <w:left w:val="none" w:sz="0" w:space="0" w:color="auto"/>
                        <w:bottom w:val="none" w:sz="0" w:space="0" w:color="auto"/>
                        <w:right w:val="none" w:sz="0" w:space="0" w:color="auto"/>
                      </w:divBdr>
                    </w:div>
                    <w:div w:id="19667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55622">
          <w:marLeft w:val="0"/>
          <w:marRight w:val="0"/>
          <w:marTop w:val="100"/>
          <w:marBottom w:val="100"/>
          <w:divBdr>
            <w:top w:val="none" w:sz="0" w:space="0" w:color="auto"/>
            <w:left w:val="none" w:sz="0" w:space="0" w:color="auto"/>
            <w:bottom w:val="none" w:sz="0" w:space="0" w:color="auto"/>
            <w:right w:val="none" w:sz="0" w:space="0" w:color="auto"/>
          </w:divBdr>
          <w:divsChild>
            <w:div w:id="1786923695">
              <w:marLeft w:val="0"/>
              <w:marRight w:val="0"/>
              <w:marTop w:val="0"/>
              <w:marBottom w:val="0"/>
              <w:divBdr>
                <w:top w:val="none" w:sz="0" w:space="0" w:color="auto"/>
                <w:left w:val="none" w:sz="0" w:space="0" w:color="auto"/>
                <w:bottom w:val="none" w:sz="0" w:space="0" w:color="auto"/>
                <w:right w:val="none" w:sz="0" w:space="0" w:color="auto"/>
              </w:divBdr>
              <w:divsChild>
                <w:div w:id="1986929052">
                  <w:marLeft w:val="0"/>
                  <w:marRight w:val="0"/>
                  <w:marTop w:val="0"/>
                  <w:marBottom w:val="0"/>
                  <w:divBdr>
                    <w:top w:val="none" w:sz="0" w:space="0" w:color="auto"/>
                    <w:left w:val="none" w:sz="0" w:space="0" w:color="auto"/>
                    <w:bottom w:val="none" w:sz="0" w:space="0" w:color="auto"/>
                    <w:right w:val="none" w:sz="0" w:space="0" w:color="auto"/>
                  </w:divBdr>
                </w:div>
              </w:divsChild>
            </w:div>
            <w:div w:id="1972783364">
              <w:marLeft w:val="0"/>
              <w:marRight w:val="0"/>
              <w:marTop w:val="0"/>
              <w:marBottom w:val="0"/>
              <w:divBdr>
                <w:top w:val="single" w:sz="6" w:space="0" w:color="DDDDDD"/>
                <w:left w:val="single" w:sz="6" w:space="0" w:color="DDDDDD"/>
                <w:bottom w:val="single" w:sz="6" w:space="0" w:color="DDDDDD"/>
                <w:right w:val="single" w:sz="6" w:space="0" w:color="DDDDDD"/>
              </w:divBdr>
              <w:divsChild>
                <w:div w:id="1604337932">
                  <w:marLeft w:val="0"/>
                  <w:marRight w:val="0"/>
                  <w:marTop w:val="0"/>
                  <w:marBottom w:val="0"/>
                  <w:divBdr>
                    <w:top w:val="none" w:sz="0" w:space="0" w:color="auto"/>
                    <w:left w:val="none" w:sz="0" w:space="0" w:color="auto"/>
                    <w:bottom w:val="none" w:sz="0" w:space="0" w:color="auto"/>
                    <w:right w:val="none" w:sz="0" w:space="0" w:color="auto"/>
                  </w:divBdr>
                  <w:divsChild>
                    <w:div w:id="1233008474">
                      <w:marLeft w:val="0"/>
                      <w:marRight w:val="0"/>
                      <w:marTop w:val="0"/>
                      <w:marBottom w:val="0"/>
                      <w:divBdr>
                        <w:top w:val="none" w:sz="0" w:space="0" w:color="auto"/>
                        <w:left w:val="none" w:sz="0" w:space="0" w:color="auto"/>
                        <w:bottom w:val="none" w:sz="0" w:space="0" w:color="auto"/>
                        <w:right w:val="none" w:sz="0" w:space="0" w:color="auto"/>
                      </w:divBdr>
                    </w:div>
                    <w:div w:id="87506552">
                      <w:marLeft w:val="0"/>
                      <w:marRight w:val="0"/>
                      <w:marTop w:val="0"/>
                      <w:marBottom w:val="0"/>
                      <w:divBdr>
                        <w:top w:val="none" w:sz="0" w:space="0" w:color="auto"/>
                        <w:left w:val="none" w:sz="0" w:space="0" w:color="auto"/>
                        <w:bottom w:val="none" w:sz="0" w:space="0" w:color="auto"/>
                        <w:right w:val="none" w:sz="0" w:space="0" w:color="auto"/>
                      </w:divBdr>
                    </w:div>
                    <w:div w:id="667907226">
                      <w:marLeft w:val="0"/>
                      <w:marRight w:val="0"/>
                      <w:marTop w:val="0"/>
                      <w:marBottom w:val="0"/>
                      <w:divBdr>
                        <w:top w:val="none" w:sz="0" w:space="0" w:color="auto"/>
                        <w:left w:val="none" w:sz="0" w:space="0" w:color="auto"/>
                        <w:bottom w:val="none" w:sz="0" w:space="0" w:color="auto"/>
                        <w:right w:val="none" w:sz="0" w:space="0" w:color="auto"/>
                      </w:divBdr>
                    </w:div>
                    <w:div w:id="1622616589">
                      <w:marLeft w:val="0"/>
                      <w:marRight w:val="0"/>
                      <w:marTop w:val="0"/>
                      <w:marBottom w:val="0"/>
                      <w:divBdr>
                        <w:top w:val="none" w:sz="0" w:space="0" w:color="auto"/>
                        <w:left w:val="none" w:sz="0" w:space="0" w:color="auto"/>
                        <w:bottom w:val="none" w:sz="0" w:space="0" w:color="auto"/>
                        <w:right w:val="none" w:sz="0" w:space="0" w:color="auto"/>
                      </w:divBdr>
                    </w:div>
                    <w:div w:id="1450855185">
                      <w:marLeft w:val="0"/>
                      <w:marRight w:val="0"/>
                      <w:marTop w:val="0"/>
                      <w:marBottom w:val="0"/>
                      <w:divBdr>
                        <w:top w:val="none" w:sz="0" w:space="0" w:color="auto"/>
                        <w:left w:val="none" w:sz="0" w:space="0" w:color="auto"/>
                        <w:bottom w:val="none" w:sz="0" w:space="0" w:color="auto"/>
                        <w:right w:val="none" w:sz="0" w:space="0" w:color="auto"/>
                      </w:divBdr>
                    </w:div>
                    <w:div w:id="1910651026">
                      <w:marLeft w:val="0"/>
                      <w:marRight w:val="0"/>
                      <w:marTop w:val="0"/>
                      <w:marBottom w:val="0"/>
                      <w:divBdr>
                        <w:top w:val="none" w:sz="0" w:space="0" w:color="auto"/>
                        <w:left w:val="none" w:sz="0" w:space="0" w:color="auto"/>
                        <w:bottom w:val="none" w:sz="0" w:space="0" w:color="auto"/>
                        <w:right w:val="none" w:sz="0" w:space="0" w:color="auto"/>
                      </w:divBdr>
                    </w:div>
                    <w:div w:id="14747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90333">
          <w:marLeft w:val="0"/>
          <w:marRight w:val="0"/>
          <w:marTop w:val="100"/>
          <w:marBottom w:val="100"/>
          <w:divBdr>
            <w:top w:val="none" w:sz="0" w:space="0" w:color="auto"/>
            <w:left w:val="none" w:sz="0" w:space="0" w:color="auto"/>
            <w:bottom w:val="none" w:sz="0" w:space="0" w:color="auto"/>
            <w:right w:val="none" w:sz="0" w:space="0" w:color="auto"/>
          </w:divBdr>
          <w:divsChild>
            <w:div w:id="1642272302">
              <w:marLeft w:val="0"/>
              <w:marRight w:val="0"/>
              <w:marTop w:val="0"/>
              <w:marBottom w:val="0"/>
              <w:divBdr>
                <w:top w:val="none" w:sz="0" w:space="0" w:color="auto"/>
                <w:left w:val="none" w:sz="0" w:space="0" w:color="auto"/>
                <w:bottom w:val="none" w:sz="0" w:space="0" w:color="auto"/>
                <w:right w:val="none" w:sz="0" w:space="0" w:color="auto"/>
              </w:divBdr>
              <w:divsChild>
                <w:div w:id="2103404407">
                  <w:marLeft w:val="0"/>
                  <w:marRight w:val="0"/>
                  <w:marTop w:val="0"/>
                  <w:marBottom w:val="0"/>
                  <w:divBdr>
                    <w:top w:val="none" w:sz="0" w:space="0" w:color="auto"/>
                    <w:left w:val="none" w:sz="0" w:space="0" w:color="auto"/>
                    <w:bottom w:val="none" w:sz="0" w:space="0" w:color="auto"/>
                    <w:right w:val="none" w:sz="0" w:space="0" w:color="auto"/>
                  </w:divBdr>
                </w:div>
              </w:divsChild>
            </w:div>
            <w:div w:id="906301107">
              <w:marLeft w:val="0"/>
              <w:marRight w:val="0"/>
              <w:marTop w:val="0"/>
              <w:marBottom w:val="0"/>
              <w:divBdr>
                <w:top w:val="single" w:sz="6" w:space="0" w:color="DDDDDD"/>
                <w:left w:val="single" w:sz="6" w:space="0" w:color="DDDDDD"/>
                <w:bottom w:val="single" w:sz="6" w:space="0" w:color="DDDDDD"/>
                <w:right w:val="single" w:sz="6" w:space="0" w:color="DDDDDD"/>
              </w:divBdr>
              <w:divsChild>
                <w:div w:id="1908153250">
                  <w:marLeft w:val="0"/>
                  <w:marRight w:val="0"/>
                  <w:marTop w:val="0"/>
                  <w:marBottom w:val="0"/>
                  <w:divBdr>
                    <w:top w:val="none" w:sz="0" w:space="0" w:color="auto"/>
                    <w:left w:val="none" w:sz="0" w:space="0" w:color="auto"/>
                    <w:bottom w:val="none" w:sz="0" w:space="0" w:color="auto"/>
                    <w:right w:val="none" w:sz="0" w:space="0" w:color="auto"/>
                  </w:divBdr>
                  <w:divsChild>
                    <w:div w:id="2020042981">
                      <w:marLeft w:val="0"/>
                      <w:marRight w:val="0"/>
                      <w:marTop w:val="0"/>
                      <w:marBottom w:val="0"/>
                      <w:divBdr>
                        <w:top w:val="none" w:sz="0" w:space="0" w:color="auto"/>
                        <w:left w:val="none" w:sz="0" w:space="0" w:color="auto"/>
                        <w:bottom w:val="none" w:sz="0" w:space="0" w:color="auto"/>
                        <w:right w:val="none" w:sz="0" w:space="0" w:color="auto"/>
                      </w:divBdr>
                    </w:div>
                    <w:div w:id="1365445713">
                      <w:marLeft w:val="0"/>
                      <w:marRight w:val="0"/>
                      <w:marTop w:val="0"/>
                      <w:marBottom w:val="0"/>
                      <w:divBdr>
                        <w:top w:val="none" w:sz="0" w:space="0" w:color="auto"/>
                        <w:left w:val="none" w:sz="0" w:space="0" w:color="auto"/>
                        <w:bottom w:val="none" w:sz="0" w:space="0" w:color="auto"/>
                        <w:right w:val="none" w:sz="0" w:space="0" w:color="auto"/>
                      </w:divBdr>
                    </w:div>
                    <w:div w:id="366175058">
                      <w:marLeft w:val="0"/>
                      <w:marRight w:val="0"/>
                      <w:marTop w:val="0"/>
                      <w:marBottom w:val="0"/>
                      <w:divBdr>
                        <w:top w:val="none" w:sz="0" w:space="0" w:color="auto"/>
                        <w:left w:val="none" w:sz="0" w:space="0" w:color="auto"/>
                        <w:bottom w:val="none" w:sz="0" w:space="0" w:color="auto"/>
                        <w:right w:val="none" w:sz="0" w:space="0" w:color="auto"/>
                      </w:divBdr>
                    </w:div>
                    <w:div w:id="1949773989">
                      <w:marLeft w:val="0"/>
                      <w:marRight w:val="0"/>
                      <w:marTop w:val="0"/>
                      <w:marBottom w:val="0"/>
                      <w:divBdr>
                        <w:top w:val="none" w:sz="0" w:space="0" w:color="auto"/>
                        <w:left w:val="none" w:sz="0" w:space="0" w:color="auto"/>
                        <w:bottom w:val="none" w:sz="0" w:space="0" w:color="auto"/>
                        <w:right w:val="none" w:sz="0" w:space="0" w:color="auto"/>
                      </w:divBdr>
                    </w:div>
                    <w:div w:id="887183571">
                      <w:marLeft w:val="0"/>
                      <w:marRight w:val="0"/>
                      <w:marTop w:val="0"/>
                      <w:marBottom w:val="0"/>
                      <w:divBdr>
                        <w:top w:val="none" w:sz="0" w:space="0" w:color="auto"/>
                        <w:left w:val="none" w:sz="0" w:space="0" w:color="auto"/>
                        <w:bottom w:val="none" w:sz="0" w:space="0" w:color="auto"/>
                        <w:right w:val="none" w:sz="0" w:space="0" w:color="auto"/>
                      </w:divBdr>
                    </w:div>
                    <w:div w:id="713044111">
                      <w:marLeft w:val="0"/>
                      <w:marRight w:val="0"/>
                      <w:marTop w:val="0"/>
                      <w:marBottom w:val="0"/>
                      <w:divBdr>
                        <w:top w:val="none" w:sz="0" w:space="0" w:color="auto"/>
                        <w:left w:val="none" w:sz="0" w:space="0" w:color="auto"/>
                        <w:bottom w:val="none" w:sz="0" w:space="0" w:color="auto"/>
                        <w:right w:val="none" w:sz="0" w:space="0" w:color="auto"/>
                      </w:divBdr>
                    </w:div>
                    <w:div w:id="16652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71923">
          <w:marLeft w:val="0"/>
          <w:marRight w:val="0"/>
          <w:marTop w:val="100"/>
          <w:marBottom w:val="100"/>
          <w:divBdr>
            <w:top w:val="none" w:sz="0" w:space="0" w:color="auto"/>
            <w:left w:val="none" w:sz="0" w:space="0" w:color="auto"/>
            <w:bottom w:val="none" w:sz="0" w:space="0" w:color="auto"/>
            <w:right w:val="none" w:sz="0" w:space="0" w:color="auto"/>
          </w:divBdr>
          <w:divsChild>
            <w:div w:id="431439692">
              <w:marLeft w:val="0"/>
              <w:marRight w:val="0"/>
              <w:marTop w:val="0"/>
              <w:marBottom w:val="0"/>
              <w:divBdr>
                <w:top w:val="none" w:sz="0" w:space="0" w:color="auto"/>
                <w:left w:val="none" w:sz="0" w:space="0" w:color="auto"/>
                <w:bottom w:val="none" w:sz="0" w:space="0" w:color="auto"/>
                <w:right w:val="none" w:sz="0" w:space="0" w:color="auto"/>
              </w:divBdr>
              <w:divsChild>
                <w:div w:id="610552024">
                  <w:marLeft w:val="0"/>
                  <w:marRight w:val="0"/>
                  <w:marTop w:val="0"/>
                  <w:marBottom w:val="0"/>
                  <w:divBdr>
                    <w:top w:val="none" w:sz="0" w:space="0" w:color="auto"/>
                    <w:left w:val="none" w:sz="0" w:space="0" w:color="auto"/>
                    <w:bottom w:val="none" w:sz="0" w:space="0" w:color="auto"/>
                    <w:right w:val="none" w:sz="0" w:space="0" w:color="auto"/>
                  </w:divBdr>
                </w:div>
              </w:divsChild>
            </w:div>
            <w:div w:id="1998265463">
              <w:marLeft w:val="0"/>
              <w:marRight w:val="0"/>
              <w:marTop w:val="0"/>
              <w:marBottom w:val="0"/>
              <w:divBdr>
                <w:top w:val="single" w:sz="6" w:space="0" w:color="DDDDDD"/>
                <w:left w:val="single" w:sz="6" w:space="0" w:color="DDDDDD"/>
                <w:bottom w:val="single" w:sz="6" w:space="0" w:color="DDDDDD"/>
                <w:right w:val="single" w:sz="6" w:space="0" w:color="DDDDDD"/>
              </w:divBdr>
              <w:divsChild>
                <w:div w:id="678581187">
                  <w:marLeft w:val="0"/>
                  <w:marRight w:val="0"/>
                  <w:marTop w:val="0"/>
                  <w:marBottom w:val="0"/>
                  <w:divBdr>
                    <w:top w:val="none" w:sz="0" w:space="0" w:color="auto"/>
                    <w:left w:val="none" w:sz="0" w:space="0" w:color="auto"/>
                    <w:bottom w:val="none" w:sz="0" w:space="0" w:color="auto"/>
                    <w:right w:val="none" w:sz="0" w:space="0" w:color="auto"/>
                  </w:divBdr>
                  <w:divsChild>
                    <w:div w:id="1533765893">
                      <w:marLeft w:val="0"/>
                      <w:marRight w:val="0"/>
                      <w:marTop w:val="0"/>
                      <w:marBottom w:val="0"/>
                      <w:divBdr>
                        <w:top w:val="none" w:sz="0" w:space="0" w:color="auto"/>
                        <w:left w:val="none" w:sz="0" w:space="0" w:color="auto"/>
                        <w:bottom w:val="none" w:sz="0" w:space="0" w:color="auto"/>
                        <w:right w:val="none" w:sz="0" w:space="0" w:color="auto"/>
                      </w:divBdr>
                    </w:div>
                    <w:div w:id="203369162">
                      <w:marLeft w:val="0"/>
                      <w:marRight w:val="0"/>
                      <w:marTop w:val="0"/>
                      <w:marBottom w:val="0"/>
                      <w:divBdr>
                        <w:top w:val="none" w:sz="0" w:space="0" w:color="auto"/>
                        <w:left w:val="none" w:sz="0" w:space="0" w:color="auto"/>
                        <w:bottom w:val="none" w:sz="0" w:space="0" w:color="auto"/>
                        <w:right w:val="none" w:sz="0" w:space="0" w:color="auto"/>
                      </w:divBdr>
                    </w:div>
                    <w:div w:id="747730900">
                      <w:marLeft w:val="0"/>
                      <w:marRight w:val="0"/>
                      <w:marTop w:val="0"/>
                      <w:marBottom w:val="0"/>
                      <w:divBdr>
                        <w:top w:val="none" w:sz="0" w:space="0" w:color="auto"/>
                        <w:left w:val="none" w:sz="0" w:space="0" w:color="auto"/>
                        <w:bottom w:val="none" w:sz="0" w:space="0" w:color="auto"/>
                        <w:right w:val="none" w:sz="0" w:space="0" w:color="auto"/>
                      </w:divBdr>
                    </w:div>
                    <w:div w:id="561410252">
                      <w:marLeft w:val="0"/>
                      <w:marRight w:val="0"/>
                      <w:marTop w:val="0"/>
                      <w:marBottom w:val="0"/>
                      <w:divBdr>
                        <w:top w:val="none" w:sz="0" w:space="0" w:color="auto"/>
                        <w:left w:val="none" w:sz="0" w:space="0" w:color="auto"/>
                        <w:bottom w:val="none" w:sz="0" w:space="0" w:color="auto"/>
                        <w:right w:val="none" w:sz="0" w:space="0" w:color="auto"/>
                      </w:divBdr>
                    </w:div>
                    <w:div w:id="1900550896">
                      <w:marLeft w:val="0"/>
                      <w:marRight w:val="0"/>
                      <w:marTop w:val="0"/>
                      <w:marBottom w:val="0"/>
                      <w:divBdr>
                        <w:top w:val="none" w:sz="0" w:space="0" w:color="auto"/>
                        <w:left w:val="none" w:sz="0" w:space="0" w:color="auto"/>
                        <w:bottom w:val="none" w:sz="0" w:space="0" w:color="auto"/>
                        <w:right w:val="none" w:sz="0" w:space="0" w:color="auto"/>
                      </w:divBdr>
                    </w:div>
                    <w:div w:id="1931229164">
                      <w:marLeft w:val="0"/>
                      <w:marRight w:val="0"/>
                      <w:marTop w:val="0"/>
                      <w:marBottom w:val="0"/>
                      <w:divBdr>
                        <w:top w:val="none" w:sz="0" w:space="0" w:color="auto"/>
                        <w:left w:val="none" w:sz="0" w:space="0" w:color="auto"/>
                        <w:bottom w:val="none" w:sz="0" w:space="0" w:color="auto"/>
                        <w:right w:val="none" w:sz="0" w:space="0" w:color="auto"/>
                      </w:divBdr>
                    </w:div>
                    <w:div w:id="1618293503">
                      <w:marLeft w:val="0"/>
                      <w:marRight w:val="0"/>
                      <w:marTop w:val="0"/>
                      <w:marBottom w:val="0"/>
                      <w:divBdr>
                        <w:top w:val="none" w:sz="0" w:space="0" w:color="auto"/>
                        <w:left w:val="none" w:sz="0" w:space="0" w:color="auto"/>
                        <w:bottom w:val="none" w:sz="0" w:space="0" w:color="auto"/>
                        <w:right w:val="none" w:sz="0" w:space="0" w:color="auto"/>
                      </w:divBdr>
                    </w:div>
                    <w:div w:id="58478021">
                      <w:marLeft w:val="0"/>
                      <w:marRight w:val="0"/>
                      <w:marTop w:val="0"/>
                      <w:marBottom w:val="0"/>
                      <w:divBdr>
                        <w:top w:val="none" w:sz="0" w:space="0" w:color="auto"/>
                        <w:left w:val="none" w:sz="0" w:space="0" w:color="auto"/>
                        <w:bottom w:val="none" w:sz="0" w:space="0" w:color="auto"/>
                        <w:right w:val="none" w:sz="0" w:space="0" w:color="auto"/>
                      </w:divBdr>
                    </w:div>
                    <w:div w:id="736126205">
                      <w:marLeft w:val="0"/>
                      <w:marRight w:val="0"/>
                      <w:marTop w:val="0"/>
                      <w:marBottom w:val="0"/>
                      <w:divBdr>
                        <w:top w:val="none" w:sz="0" w:space="0" w:color="auto"/>
                        <w:left w:val="none" w:sz="0" w:space="0" w:color="auto"/>
                        <w:bottom w:val="none" w:sz="0" w:space="0" w:color="auto"/>
                        <w:right w:val="none" w:sz="0" w:space="0" w:color="auto"/>
                      </w:divBdr>
                    </w:div>
                    <w:div w:id="15958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357219">
          <w:marLeft w:val="0"/>
          <w:marRight w:val="0"/>
          <w:marTop w:val="100"/>
          <w:marBottom w:val="100"/>
          <w:divBdr>
            <w:top w:val="none" w:sz="0" w:space="0" w:color="auto"/>
            <w:left w:val="none" w:sz="0" w:space="0" w:color="auto"/>
            <w:bottom w:val="none" w:sz="0" w:space="0" w:color="auto"/>
            <w:right w:val="none" w:sz="0" w:space="0" w:color="auto"/>
          </w:divBdr>
          <w:divsChild>
            <w:div w:id="1398550209">
              <w:marLeft w:val="0"/>
              <w:marRight w:val="0"/>
              <w:marTop w:val="0"/>
              <w:marBottom w:val="0"/>
              <w:divBdr>
                <w:top w:val="none" w:sz="0" w:space="0" w:color="auto"/>
                <w:left w:val="none" w:sz="0" w:space="0" w:color="auto"/>
                <w:bottom w:val="none" w:sz="0" w:space="0" w:color="auto"/>
                <w:right w:val="none" w:sz="0" w:space="0" w:color="auto"/>
              </w:divBdr>
              <w:divsChild>
                <w:div w:id="1149859797">
                  <w:marLeft w:val="0"/>
                  <w:marRight w:val="0"/>
                  <w:marTop w:val="0"/>
                  <w:marBottom w:val="0"/>
                  <w:divBdr>
                    <w:top w:val="none" w:sz="0" w:space="0" w:color="auto"/>
                    <w:left w:val="none" w:sz="0" w:space="0" w:color="auto"/>
                    <w:bottom w:val="none" w:sz="0" w:space="0" w:color="auto"/>
                    <w:right w:val="none" w:sz="0" w:space="0" w:color="auto"/>
                  </w:divBdr>
                </w:div>
              </w:divsChild>
            </w:div>
            <w:div w:id="2012753739">
              <w:marLeft w:val="0"/>
              <w:marRight w:val="0"/>
              <w:marTop w:val="0"/>
              <w:marBottom w:val="0"/>
              <w:divBdr>
                <w:top w:val="single" w:sz="6" w:space="0" w:color="DDDDDD"/>
                <w:left w:val="single" w:sz="6" w:space="0" w:color="DDDDDD"/>
                <w:bottom w:val="single" w:sz="6" w:space="0" w:color="DDDDDD"/>
                <w:right w:val="single" w:sz="6" w:space="0" w:color="DDDDDD"/>
              </w:divBdr>
              <w:divsChild>
                <w:div w:id="677122616">
                  <w:marLeft w:val="0"/>
                  <w:marRight w:val="0"/>
                  <w:marTop w:val="0"/>
                  <w:marBottom w:val="0"/>
                  <w:divBdr>
                    <w:top w:val="none" w:sz="0" w:space="0" w:color="auto"/>
                    <w:left w:val="none" w:sz="0" w:space="0" w:color="auto"/>
                    <w:bottom w:val="none" w:sz="0" w:space="0" w:color="auto"/>
                    <w:right w:val="none" w:sz="0" w:space="0" w:color="auto"/>
                  </w:divBdr>
                  <w:divsChild>
                    <w:div w:id="918441315">
                      <w:marLeft w:val="0"/>
                      <w:marRight w:val="0"/>
                      <w:marTop w:val="0"/>
                      <w:marBottom w:val="0"/>
                      <w:divBdr>
                        <w:top w:val="none" w:sz="0" w:space="0" w:color="auto"/>
                        <w:left w:val="none" w:sz="0" w:space="0" w:color="auto"/>
                        <w:bottom w:val="none" w:sz="0" w:space="0" w:color="auto"/>
                        <w:right w:val="none" w:sz="0" w:space="0" w:color="auto"/>
                      </w:divBdr>
                    </w:div>
                    <w:div w:id="2129542130">
                      <w:marLeft w:val="0"/>
                      <w:marRight w:val="0"/>
                      <w:marTop w:val="0"/>
                      <w:marBottom w:val="0"/>
                      <w:divBdr>
                        <w:top w:val="none" w:sz="0" w:space="0" w:color="auto"/>
                        <w:left w:val="none" w:sz="0" w:space="0" w:color="auto"/>
                        <w:bottom w:val="none" w:sz="0" w:space="0" w:color="auto"/>
                        <w:right w:val="none" w:sz="0" w:space="0" w:color="auto"/>
                      </w:divBdr>
                    </w:div>
                    <w:div w:id="1198542099">
                      <w:marLeft w:val="0"/>
                      <w:marRight w:val="0"/>
                      <w:marTop w:val="0"/>
                      <w:marBottom w:val="0"/>
                      <w:divBdr>
                        <w:top w:val="none" w:sz="0" w:space="0" w:color="auto"/>
                        <w:left w:val="none" w:sz="0" w:space="0" w:color="auto"/>
                        <w:bottom w:val="none" w:sz="0" w:space="0" w:color="auto"/>
                        <w:right w:val="none" w:sz="0" w:space="0" w:color="auto"/>
                      </w:divBdr>
                    </w:div>
                    <w:div w:id="2076392479">
                      <w:marLeft w:val="0"/>
                      <w:marRight w:val="0"/>
                      <w:marTop w:val="0"/>
                      <w:marBottom w:val="0"/>
                      <w:divBdr>
                        <w:top w:val="none" w:sz="0" w:space="0" w:color="auto"/>
                        <w:left w:val="none" w:sz="0" w:space="0" w:color="auto"/>
                        <w:bottom w:val="none" w:sz="0" w:space="0" w:color="auto"/>
                        <w:right w:val="none" w:sz="0" w:space="0" w:color="auto"/>
                      </w:divBdr>
                    </w:div>
                    <w:div w:id="2057849104">
                      <w:marLeft w:val="0"/>
                      <w:marRight w:val="0"/>
                      <w:marTop w:val="0"/>
                      <w:marBottom w:val="0"/>
                      <w:divBdr>
                        <w:top w:val="none" w:sz="0" w:space="0" w:color="auto"/>
                        <w:left w:val="none" w:sz="0" w:space="0" w:color="auto"/>
                        <w:bottom w:val="none" w:sz="0" w:space="0" w:color="auto"/>
                        <w:right w:val="none" w:sz="0" w:space="0" w:color="auto"/>
                      </w:divBdr>
                    </w:div>
                    <w:div w:id="418866066">
                      <w:marLeft w:val="0"/>
                      <w:marRight w:val="0"/>
                      <w:marTop w:val="0"/>
                      <w:marBottom w:val="0"/>
                      <w:divBdr>
                        <w:top w:val="none" w:sz="0" w:space="0" w:color="auto"/>
                        <w:left w:val="none" w:sz="0" w:space="0" w:color="auto"/>
                        <w:bottom w:val="none" w:sz="0" w:space="0" w:color="auto"/>
                        <w:right w:val="none" w:sz="0" w:space="0" w:color="auto"/>
                      </w:divBdr>
                    </w:div>
                    <w:div w:id="18795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71059">
          <w:marLeft w:val="0"/>
          <w:marRight w:val="0"/>
          <w:marTop w:val="100"/>
          <w:marBottom w:val="100"/>
          <w:divBdr>
            <w:top w:val="none" w:sz="0" w:space="0" w:color="auto"/>
            <w:left w:val="none" w:sz="0" w:space="0" w:color="auto"/>
            <w:bottom w:val="none" w:sz="0" w:space="0" w:color="auto"/>
            <w:right w:val="none" w:sz="0" w:space="0" w:color="auto"/>
          </w:divBdr>
          <w:divsChild>
            <w:div w:id="1422144823">
              <w:marLeft w:val="0"/>
              <w:marRight w:val="0"/>
              <w:marTop w:val="0"/>
              <w:marBottom w:val="0"/>
              <w:divBdr>
                <w:top w:val="none" w:sz="0" w:space="0" w:color="auto"/>
                <w:left w:val="none" w:sz="0" w:space="0" w:color="auto"/>
                <w:bottom w:val="none" w:sz="0" w:space="0" w:color="auto"/>
                <w:right w:val="none" w:sz="0" w:space="0" w:color="auto"/>
              </w:divBdr>
              <w:divsChild>
                <w:div w:id="1130317948">
                  <w:marLeft w:val="0"/>
                  <w:marRight w:val="0"/>
                  <w:marTop w:val="0"/>
                  <w:marBottom w:val="0"/>
                  <w:divBdr>
                    <w:top w:val="none" w:sz="0" w:space="0" w:color="auto"/>
                    <w:left w:val="none" w:sz="0" w:space="0" w:color="auto"/>
                    <w:bottom w:val="none" w:sz="0" w:space="0" w:color="auto"/>
                    <w:right w:val="none" w:sz="0" w:space="0" w:color="auto"/>
                  </w:divBdr>
                </w:div>
              </w:divsChild>
            </w:div>
            <w:div w:id="2127505184">
              <w:marLeft w:val="0"/>
              <w:marRight w:val="0"/>
              <w:marTop w:val="0"/>
              <w:marBottom w:val="0"/>
              <w:divBdr>
                <w:top w:val="single" w:sz="6" w:space="0" w:color="DDDDDD"/>
                <w:left w:val="single" w:sz="6" w:space="0" w:color="DDDDDD"/>
                <w:bottom w:val="single" w:sz="6" w:space="0" w:color="DDDDDD"/>
                <w:right w:val="single" w:sz="6" w:space="0" w:color="DDDDDD"/>
              </w:divBdr>
              <w:divsChild>
                <w:div w:id="1004166831">
                  <w:marLeft w:val="0"/>
                  <w:marRight w:val="0"/>
                  <w:marTop w:val="0"/>
                  <w:marBottom w:val="0"/>
                  <w:divBdr>
                    <w:top w:val="none" w:sz="0" w:space="0" w:color="auto"/>
                    <w:left w:val="none" w:sz="0" w:space="0" w:color="auto"/>
                    <w:bottom w:val="none" w:sz="0" w:space="0" w:color="auto"/>
                    <w:right w:val="none" w:sz="0" w:space="0" w:color="auto"/>
                  </w:divBdr>
                  <w:divsChild>
                    <w:div w:id="381448389">
                      <w:marLeft w:val="0"/>
                      <w:marRight w:val="0"/>
                      <w:marTop w:val="0"/>
                      <w:marBottom w:val="0"/>
                      <w:divBdr>
                        <w:top w:val="none" w:sz="0" w:space="0" w:color="auto"/>
                        <w:left w:val="none" w:sz="0" w:space="0" w:color="auto"/>
                        <w:bottom w:val="none" w:sz="0" w:space="0" w:color="auto"/>
                        <w:right w:val="none" w:sz="0" w:space="0" w:color="auto"/>
                      </w:divBdr>
                    </w:div>
                    <w:div w:id="1770347656">
                      <w:marLeft w:val="0"/>
                      <w:marRight w:val="0"/>
                      <w:marTop w:val="0"/>
                      <w:marBottom w:val="0"/>
                      <w:divBdr>
                        <w:top w:val="none" w:sz="0" w:space="0" w:color="auto"/>
                        <w:left w:val="none" w:sz="0" w:space="0" w:color="auto"/>
                        <w:bottom w:val="none" w:sz="0" w:space="0" w:color="auto"/>
                        <w:right w:val="none" w:sz="0" w:space="0" w:color="auto"/>
                      </w:divBdr>
                    </w:div>
                    <w:div w:id="1955793350">
                      <w:marLeft w:val="0"/>
                      <w:marRight w:val="0"/>
                      <w:marTop w:val="0"/>
                      <w:marBottom w:val="0"/>
                      <w:divBdr>
                        <w:top w:val="none" w:sz="0" w:space="0" w:color="auto"/>
                        <w:left w:val="none" w:sz="0" w:space="0" w:color="auto"/>
                        <w:bottom w:val="none" w:sz="0" w:space="0" w:color="auto"/>
                        <w:right w:val="none" w:sz="0" w:space="0" w:color="auto"/>
                      </w:divBdr>
                    </w:div>
                    <w:div w:id="2137064881">
                      <w:marLeft w:val="0"/>
                      <w:marRight w:val="0"/>
                      <w:marTop w:val="0"/>
                      <w:marBottom w:val="0"/>
                      <w:divBdr>
                        <w:top w:val="none" w:sz="0" w:space="0" w:color="auto"/>
                        <w:left w:val="none" w:sz="0" w:space="0" w:color="auto"/>
                        <w:bottom w:val="none" w:sz="0" w:space="0" w:color="auto"/>
                        <w:right w:val="none" w:sz="0" w:space="0" w:color="auto"/>
                      </w:divBdr>
                    </w:div>
                    <w:div w:id="1671517211">
                      <w:marLeft w:val="0"/>
                      <w:marRight w:val="0"/>
                      <w:marTop w:val="0"/>
                      <w:marBottom w:val="0"/>
                      <w:divBdr>
                        <w:top w:val="none" w:sz="0" w:space="0" w:color="auto"/>
                        <w:left w:val="none" w:sz="0" w:space="0" w:color="auto"/>
                        <w:bottom w:val="none" w:sz="0" w:space="0" w:color="auto"/>
                        <w:right w:val="none" w:sz="0" w:space="0" w:color="auto"/>
                      </w:divBdr>
                    </w:div>
                    <w:div w:id="6412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06386">
          <w:marLeft w:val="0"/>
          <w:marRight w:val="0"/>
          <w:marTop w:val="100"/>
          <w:marBottom w:val="100"/>
          <w:divBdr>
            <w:top w:val="none" w:sz="0" w:space="0" w:color="auto"/>
            <w:left w:val="none" w:sz="0" w:space="0" w:color="auto"/>
            <w:bottom w:val="none" w:sz="0" w:space="0" w:color="auto"/>
            <w:right w:val="none" w:sz="0" w:space="0" w:color="auto"/>
          </w:divBdr>
          <w:divsChild>
            <w:div w:id="2096583388">
              <w:marLeft w:val="0"/>
              <w:marRight w:val="0"/>
              <w:marTop w:val="0"/>
              <w:marBottom w:val="0"/>
              <w:divBdr>
                <w:top w:val="none" w:sz="0" w:space="0" w:color="auto"/>
                <w:left w:val="none" w:sz="0" w:space="0" w:color="auto"/>
                <w:bottom w:val="none" w:sz="0" w:space="0" w:color="auto"/>
                <w:right w:val="none" w:sz="0" w:space="0" w:color="auto"/>
              </w:divBdr>
              <w:divsChild>
                <w:div w:id="701515694">
                  <w:marLeft w:val="0"/>
                  <w:marRight w:val="0"/>
                  <w:marTop w:val="0"/>
                  <w:marBottom w:val="0"/>
                  <w:divBdr>
                    <w:top w:val="none" w:sz="0" w:space="0" w:color="auto"/>
                    <w:left w:val="none" w:sz="0" w:space="0" w:color="auto"/>
                    <w:bottom w:val="none" w:sz="0" w:space="0" w:color="auto"/>
                    <w:right w:val="none" w:sz="0" w:space="0" w:color="auto"/>
                  </w:divBdr>
                </w:div>
              </w:divsChild>
            </w:div>
            <w:div w:id="1474562834">
              <w:marLeft w:val="0"/>
              <w:marRight w:val="0"/>
              <w:marTop w:val="0"/>
              <w:marBottom w:val="0"/>
              <w:divBdr>
                <w:top w:val="single" w:sz="6" w:space="0" w:color="DDDDDD"/>
                <w:left w:val="single" w:sz="6" w:space="0" w:color="DDDDDD"/>
                <w:bottom w:val="single" w:sz="6" w:space="0" w:color="DDDDDD"/>
                <w:right w:val="single" w:sz="6" w:space="0" w:color="DDDDDD"/>
              </w:divBdr>
              <w:divsChild>
                <w:div w:id="1765762177">
                  <w:marLeft w:val="0"/>
                  <w:marRight w:val="0"/>
                  <w:marTop w:val="0"/>
                  <w:marBottom w:val="0"/>
                  <w:divBdr>
                    <w:top w:val="none" w:sz="0" w:space="0" w:color="auto"/>
                    <w:left w:val="none" w:sz="0" w:space="0" w:color="auto"/>
                    <w:bottom w:val="none" w:sz="0" w:space="0" w:color="auto"/>
                    <w:right w:val="none" w:sz="0" w:space="0" w:color="auto"/>
                  </w:divBdr>
                  <w:divsChild>
                    <w:div w:id="1924102673">
                      <w:marLeft w:val="0"/>
                      <w:marRight w:val="0"/>
                      <w:marTop w:val="0"/>
                      <w:marBottom w:val="0"/>
                      <w:divBdr>
                        <w:top w:val="none" w:sz="0" w:space="0" w:color="auto"/>
                        <w:left w:val="none" w:sz="0" w:space="0" w:color="auto"/>
                        <w:bottom w:val="none" w:sz="0" w:space="0" w:color="auto"/>
                        <w:right w:val="none" w:sz="0" w:space="0" w:color="auto"/>
                      </w:divBdr>
                    </w:div>
                    <w:div w:id="115834878">
                      <w:marLeft w:val="0"/>
                      <w:marRight w:val="0"/>
                      <w:marTop w:val="0"/>
                      <w:marBottom w:val="0"/>
                      <w:divBdr>
                        <w:top w:val="none" w:sz="0" w:space="0" w:color="auto"/>
                        <w:left w:val="none" w:sz="0" w:space="0" w:color="auto"/>
                        <w:bottom w:val="none" w:sz="0" w:space="0" w:color="auto"/>
                        <w:right w:val="none" w:sz="0" w:space="0" w:color="auto"/>
                      </w:divBdr>
                    </w:div>
                    <w:div w:id="1814517580">
                      <w:marLeft w:val="0"/>
                      <w:marRight w:val="0"/>
                      <w:marTop w:val="0"/>
                      <w:marBottom w:val="0"/>
                      <w:divBdr>
                        <w:top w:val="none" w:sz="0" w:space="0" w:color="auto"/>
                        <w:left w:val="none" w:sz="0" w:space="0" w:color="auto"/>
                        <w:bottom w:val="none" w:sz="0" w:space="0" w:color="auto"/>
                        <w:right w:val="none" w:sz="0" w:space="0" w:color="auto"/>
                      </w:divBdr>
                    </w:div>
                    <w:div w:id="581793000">
                      <w:marLeft w:val="0"/>
                      <w:marRight w:val="0"/>
                      <w:marTop w:val="0"/>
                      <w:marBottom w:val="0"/>
                      <w:divBdr>
                        <w:top w:val="none" w:sz="0" w:space="0" w:color="auto"/>
                        <w:left w:val="none" w:sz="0" w:space="0" w:color="auto"/>
                        <w:bottom w:val="none" w:sz="0" w:space="0" w:color="auto"/>
                        <w:right w:val="none" w:sz="0" w:space="0" w:color="auto"/>
                      </w:divBdr>
                    </w:div>
                    <w:div w:id="480928645">
                      <w:marLeft w:val="0"/>
                      <w:marRight w:val="0"/>
                      <w:marTop w:val="0"/>
                      <w:marBottom w:val="0"/>
                      <w:divBdr>
                        <w:top w:val="none" w:sz="0" w:space="0" w:color="auto"/>
                        <w:left w:val="none" w:sz="0" w:space="0" w:color="auto"/>
                        <w:bottom w:val="none" w:sz="0" w:space="0" w:color="auto"/>
                        <w:right w:val="none" w:sz="0" w:space="0" w:color="auto"/>
                      </w:divBdr>
                    </w:div>
                    <w:div w:id="1489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1187">
          <w:marLeft w:val="0"/>
          <w:marRight w:val="0"/>
          <w:marTop w:val="100"/>
          <w:marBottom w:val="100"/>
          <w:divBdr>
            <w:top w:val="none" w:sz="0" w:space="0" w:color="auto"/>
            <w:left w:val="none" w:sz="0" w:space="0" w:color="auto"/>
            <w:bottom w:val="none" w:sz="0" w:space="0" w:color="auto"/>
            <w:right w:val="none" w:sz="0" w:space="0" w:color="auto"/>
          </w:divBdr>
          <w:divsChild>
            <w:div w:id="2029060850">
              <w:marLeft w:val="0"/>
              <w:marRight w:val="0"/>
              <w:marTop w:val="0"/>
              <w:marBottom w:val="0"/>
              <w:divBdr>
                <w:top w:val="none" w:sz="0" w:space="0" w:color="auto"/>
                <w:left w:val="none" w:sz="0" w:space="0" w:color="auto"/>
                <w:bottom w:val="none" w:sz="0" w:space="0" w:color="auto"/>
                <w:right w:val="none" w:sz="0" w:space="0" w:color="auto"/>
              </w:divBdr>
              <w:divsChild>
                <w:div w:id="1178541862">
                  <w:marLeft w:val="0"/>
                  <w:marRight w:val="0"/>
                  <w:marTop w:val="0"/>
                  <w:marBottom w:val="0"/>
                  <w:divBdr>
                    <w:top w:val="none" w:sz="0" w:space="0" w:color="auto"/>
                    <w:left w:val="none" w:sz="0" w:space="0" w:color="auto"/>
                    <w:bottom w:val="none" w:sz="0" w:space="0" w:color="auto"/>
                    <w:right w:val="none" w:sz="0" w:space="0" w:color="auto"/>
                  </w:divBdr>
                </w:div>
              </w:divsChild>
            </w:div>
            <w:div w:id="442312206">
              <w:marLeft w:val="0"/>
              <w:marRight w:val="0"/>
              <w:marTop w:val="0"/>
              <w:marBottom w:val="0"/>
              <w:divBdr>
                <w:top w:val="single" w:sz="6" w:space="0" w:color="DDDDDD"/>
                <w:left w:val="single" w:sz="6" w:space="0" w:color="DDDDDD"/>
                <w:bottom w:val="single" w:sz="6" w:space="0" w:color="DDDDDD"/>
                <w:right w:val="single" w:sz="6" w:space="0" w:color="DDDDDD"/>
              </w:divBdr>
              <w:divsChild>
                <w:div w:id="1675187040">
                  <w:marLeft w:val="0"/>
                  <w:marRight w:val="0"/>
                  <w:marTop w:val="0"/>
                  <w:marBottom w:val="0"/>
                  <w:divBdr>
                    <w:top w:val="none" w:sz="0" w:space="0" w:color="auto"/>
                    <w:left w:val="none" w:sz="0" w:space="0" w:color="auto"/>
                    <w:bottom w:val="none" w:sz="0" w:space="0" w:color="auto"/>
                    <w:right w:val="none" w:sz="0" w:space="0" w:color="auto"/>
                  </w:divBdr>
                  <w:divsChild>
                    <w:div w:id="2026594138">
                      <w:marLeft w:val="0"/>
                      <w:marRight w:val="0"/>
                      <w:marTop w:val="0"/>
                      <w:marBottom w:val="0"/>
                      <w:divBdr>
                        <w:top w:val="none" w:sz="0" w:space="0" w:color="auto"/>
                        <w:left w:val="none" w:sz="0" w:space="0" w:color="auto"/>
                        <w:bottom w:val="none" w:sz="0" w:space="0" w:color="auto"/>
                        <w:right w:val="none" w:sz="0" w:space="0" w:color="auto"/>
                      </w:divBdr>
                    </w:div>
                    <w:div w:id="291639944">
                      <w:marLeft w:val="0"/>
                      <w:marRight w:val="0"/>
                      <w:marTop w:val="0"/>
                      <w:marBottom w:val="0"/>
                      <w:divBdr>
                        <w:top w:val="none" w:sz="0" w:space="0" w:color="auto"/>
                        <w:left w:val="none" w:sz="0" w:space="0" w:color="auto"/>
                        <w:bottom w:val="none" w:sz="0" w:space="0" w:color="auto"/>
                        <w:right w:val="none" w:sz="0" w:space="0" w:color="auto"/>
                      </w:divBdr>
                    </w:div>
                    <w:div w:id="2007587956">
                      <w:marLeft w:val="0"/>
                      <w:marRight w:val="0"/>
                      <w:marTop w:val="0"/>
                      <w:marBottom w:val="0"/>
                      <w:divBdr>
                        <w:top w:val="none" w:sz="0" w:space="0" w:color="auto"/>
                        <w:left w:val="none" w:sz="0" w:space="0" w:color="auto"/>
                        <w:bottom w:val="none" w:sz="0" w:space="0" w:color="auto"/>
                        <w:right w:val="none" w:sz="0" w:space="0" w:color="auto"/>
                      </w:divBdr>
                    </w:div>
                    <w:div w:id="1853689286">
                      <w:marLeft w:val="0"/>
                      <w:marRight w:val="0"/>
                      <w:marTop w:val="0"/>
                      <w:marBottom w:val="0"/>
                      <w:divBdr>
                        <w:top w:val="none" w:sz="0" w:space="0" w:color="auto"/>
                        <w:left w:val="none" w:sz="0" w:space="0" w:color="auto"/>
                        <w:bottom w:val="none" w:sz="0" w:space="0" w:color="auto"/>
                        <w:right w:val="none" w:sz="0" w:space="0" w:color="auto"/>
                      </w:divBdr>
                    </w:div>
                    <w:div w:id="1969971512">
                      <w:marLeft w:val="0"/>
                      <w:marRight w:val="0"/>
                      <w:marTop w:val="0"/>
                      <w:marBottom w:val="0"/>
                      <w:divBdr>
                        <w:top w:val="none" w:sz="0" w:space="0" w:color="auto"/>
                        <w:left w:val="none" w:sz="0" w:space="0" w:color="auto"/>
                        <w:bottom w:val="none" w:sz="0" w:space="0" w:color="auto"/>
                        <w:right w:val="none" w:sz="0" w:space="0" w:color="auto"/>
                      </w:divBdr>
                    </w:div>
                    <w:div w:id="10077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2657">
          <w:marLeft w:val="0"/>
          <w:marRight w:val="0"/>
          <w:marTop w:val="100"/>
          <w:marBottom w:val="100"/>
          <w:divBdr>
            <w:top w:val="none" w:sz="0" w:space="0" w:color="auto"/>
            <w:left w:val="none" w:sz="0" w:space="0" w:color="auto"/>
            <w:bottom w:val="none" w:sz="0" w:space="0" w:color="auto"/>
            <w:right w:val="none" w:sz="0" w:space="0" w:color="auto"/>
          </w:divBdr>
          <w:divsChild>
            <w:div w:id="1845703629">
              <w:marLeft w:val="0"/>
              <w:marRight w:val="0"/>
              <w:marTop w:val="0"/>
              <w:marBottom w:val="0"/>
              <w:divBdr>
                <w:top w:val="none" w:sz="0" w:space="0" w:color="auto"/>
                <w:left w:val="none" w:sz="0" w:space="0" w:color="auto"/>
                <w:bottom w:val="none" w:sz="0" w:space="0" w:color="auto"/>
                <w:right w:val="none" w:sz="0" w:space="0" w:color="auto"/>
              </w:divBdr>
              <w:divsChild>
                <w:div w:id="292174371">
                  <w:marLeft w:val="0"/>
                  <w:marRight w:val="0"/>
                  <w:marTop w:val="0"/>
                  <w:marBottom w:val="0"/>
                  <w:divBdr>
                    <w:top w:val="none" w:sz="0" w:space="0" w:color="auto"/>
                    <w:left w:val="none" w:sz="0" w:space="0" w:color="auto"/>
                    <w:bottom w:val="none" w:sz="0" w:space="0" w:color="auto"/>
                    <w:right w:val="none" w:sz="0" w:space="0" w:color="auto"/>
                  </w:divBdr>
                </w:div>
              </w:divsChild>
            </w:div>
            <w:div w:id="2033453774">
              <w:marLeft w:val="0"/>
              <w:marRight w:val="0"/>
              <w:marTop w:val="0"/>
              <w:marBottom w:val="0"/>
              <w:divBdr>
                <w:top w:val="single" w:sz="6" w:space="0" w:color="DDDDDD"/>
                <w:left w:val="single" w:sz="6" w:space="0" w:color="DDDDDD"/>
                <w:bottom w:val="single" w:sz="6" w:space="0" w:color="DDDDDD"/>
                <w:right w:val="single" w:sz="6" w:space="0" w:color="DDDDDD"/>
              </w:divBdr>
              <w:divsChild>
                <w:div w:id="597099243">
                  <w:marLeft w:val="0"/>
                  <w:marRight w:val="0"/>
                  <w:marTop w:val="0"/>
                  <w:marBottom w:val="0"/>
                  <w:divBdr>
                    <w:top w:val="none" w:sz="0" w:space="0" w:color="auto"/>
                    <w:left w:val="none" w:sz="0" w:space="0" w:color="auto"/>
                    <w:bottom w:val="none" w:sz="0" w:space="0" w:color="auto"/>
                    <w:right w:val="none" w:sz="0" w:space="0" w:color="auto"/>
                  </w:divBdr>
                  <w:divsChild>
                    <w:div w:id="1291088402">
                      <w:marLeft w:val="0"/>
                      <w:marRight w:val="0"/>
                      <w:marTop w:val="0"/>
                      <w:marBottom w:val="0"/>
                      <w:divBdr>
                        <w:top w:val="none" w:sz="0" w:space="0" w:color="auto"/>
                        <w:left w:val="none" w:sz="0" w:space="0" w:color="auto"/>
                        <w:bottom w:val="none" w:sz="0" w:space="0" w:color="auto"/>
                        <w:right w:val="none" w:sz="0" w:space="0" w:color="auto"/>
                      </w:divBdr>
                    </w:div>
                    <w:div w:id="973755681">
                      <w:marLeft w:val="0"/>
                      <w:marRight w:val="0"/>
                      <w:marTop w:val="0"/>
                      <w:marBottom w:val="0"/>
                      <w:divBdr>
                        <w:top w:val="none" w:sz="0" w:space="0" w:color="auto"/>
                        <w:left w:val="none" w:sz="0" w:space="0" w:color="auto"/>
                        <w:bottom w:val="none" w:sz="0" w:space="0" w:color="auto"/>
                        <w:right w:val="none" w:sz="0" w:space="0" w:color="auto"/>
                      </w:divBdr>
                    </w:div>
                    <w:div w:id="81218612">
                      <w:marLeft w:val="0"/>
                      <w:marRight w:val="0"/>
                      <w:marTop w:val="0"/>
                      <w:marBottom w:val="0"/>
                      <w:divBdr>
                        <w:top w:val="none" w:sz="0" w:space="0" w:color="auto"/>
                        <w:left w:val="none" w:sz="0" w:space="0" w:color="auto"/>
                        <w:bottom w:val="none" w:sz="0" w:space="0" w:color="auto"/>
                        <w:right w:val="none" w:sz="0" w:space="0" w:color="auto"/>
                      </w:divBdr>
                    </w:div>
                    <w:div w:id="2100322132">
                      <w:marLeft w:val="0"/>
                      <w:marRight w:val="0"/>
                      <w:marTop w:val="0"/>
                      <w:marBottom w:val="0"/>
                      <w:divBdr>
                        <w:top w:val="none" w:sz="0" w:space="0" w:color="auto"/>
                        <w:left w:val="none" w:sz="0" w:space="0" w:color="auto"/>
                        <w:bottom w:val="none" w:sz="0" w:space="0" w:color="auto"/>
                        <w:right w:val="none" w:sz="0" w:space="0" w:color="auto"/>
                      </w:divBdr>
                    </w:div>
                    <w:div w:id="973102167">
                      <w:marLeft w:val="0"/>
                      <w:marRight w:val="0"/>
                      <w:marTop w:val="0"/>
                      <w:marBottom w:val="0"/>
                      <w:divBdr>
                        <w:top w:val="none" w:sz="0" w:space="0" w:color="auto"/>
                        <w:left w:val="none" w:sz="0" w:space="0" w:color="auto"/>
                        <w:bottom w:val="none" w:sz="0" w:space="0" w:color="auto"/>
                        <w:right w:val="none" w:sz="0" w:space="0" w:color="auto"/>
                      </w:divBdr>
                    </w:div>
                    <w:div w:id="3603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55">
          <w:marLeft w:val="0"/>
          <w:marRight w:val="0"/>
          <w:marTop w:val="100"/>
          <w:marBottom w:val="100"/>
          <w:divBdr>
            <w:top w:val="none" w:sz="0" w:space="0" w:color="auto"/>
            <w:left w:val="none" w:sz="0" w:space="0" w:color="auto"/>
            <w:bottom w:val="none" w:sz="0" w:space="0" w:color="auto"/>
            <w:right w:val="none" w:sz="0" w:space="0" w:color="auto"/>
          </w:divBdr>
          <w:divsChild>
            <w:div w:id="745305489">
              <w:marLeft w:val="0"/>
              <w:marRight w:val="0"/>
              <w:marTop w:val="0"/>
              <w:marBottom w:val="0"/>
              <w:divBdr>
                <w:top w:val="none" w:sz="0" w:space="0" w:color="auto"/>
                <w:left w:val="none" w:sz="0" w:space="0" w:color="auto"/>
                <w:bottom w:val="none" w:sz="0" w:space="0" w:color="auto"/>
                <w:right w:val="none" w:sz="0" w:space="0" w:color="auto"/>
              </w:divBdr>
              <w:divsChild>
                <w:div w:id="1860854962">
                  <w:marLeft w:val="0"/>
                  <w:marRight w:val="0"/>
                  <w:marTop w:val="0"/>
                  <w:marBottom w:val="0"/>
                  <w:divBdr>
                    <w:top w:val="none" w:sz="0" w:space="0" w:color="auto"/>
                    <w:left w:val="none" w:sz="0" w:space="0" w:color="auto"/>
                    <w:bottom w:val="none" w:sz="0" w:space="0" w:color="auto"/>
                    <w:right w:val="none" w:sz="0" w:space="0" w:color="auto"/>
                  </w:divBdr>
                </w:div>
              </w:divsChild>
            </w:div>
            <w:div w:id="1277323094">
              <w:marLeft w:val="0"/>
              <w:marRight w:val="0"/>
              <w:marTop w:val="0"/>
              <w:marBottom w:val="0"/>
              <w:divBdr>
                <w:top w:val="single" w:sz="6" w:space="0" w:color="DDDDDD"/>
                <w:left w:val="single" w:sz="6" w:space="0" w:color="DDDDDD"/>
                <w:bottom w:val="single" w:sz="6" w:space="0" w:color="DDDDDD"/>
                <w:right w:val="single" w:sz="6" w:space="0" w:color="DDDDDD"/>
              </w:divBdr>
              <w:divsChild>
                <w:div w:id="1119301490">
                  <w:marLeft w:val="0"/>
                  <w:marRight w:val="0"/>
                  <w:marTop w:val="0"/>
                  <w:marBottom w:val="0"/>
                  <w:divBdr>
                    <w:top w:val="none" w:sz="0" w:space="0" w:color="auto"/>
                    <w:left w:val="none" w:sz="0" w:space="0" w:color="auto"/>
                    <w:bottom w:val="none" w:sz="0" w:space="0" w:color="auto"/>
                    <w:right w:val="none" w:sz="0" w:space="0" w:color="auto"/>
                  </w:divBdr>
                  <w:divsChild>
                    <w:div w:id="1714766917">
                      <w:marLeft w:val="0"/>
                      <w:marRight w:val="0"/>
                      <w:marTop w:val="0"/>
                      <w:marBottom w:val="0"/>
                      <w:divBdr>
                        <w:top w:val="none" w:sz="0" w:space="0" w:color="auto"/>
                        <w:left w:val="none" w:sz="0" w:space="0" w:color="auto"/>
                        <w:bottom w:val="none" w:sz="0" w:space="0" w:color="auto"/>
                        <w:right w:val="none" w:sz="0" w:space="0" w:color="auto"/>
                      </w:divBdr>
                    </w:div>
                    <w:div w:id="868374103">
                      <w:marLeft w:val="0"/>
                      <w:marRight w:val="0"/>
                      <w:marTop w:val="0"/>
                      <w:marBottom w:val="0"/>
                      <w:divBdr>
                        <w:top w:val="none" w:sz="0" w:space="0" w:color="auto"/>
                        <w:left w:val="none" w:sz="0" w:space="0" w:color="auto"/>
                        <w:bottom w:val="none" w:sz="0" w:space="0" w:color="auto"/>
                        <w:right w:val="none" w:sz="0" w:space="0" w:color="auto"/>
                      </w:divBdr>
                    </w:div>
                    <w:div w:id="1520654169">
                      <w:marLeft w:val="0"/>
                      <w:marRight w:val="0"/>
                      <w:marTop w:val="0"/>
                      <w:marBottom w:val="0"/>
                      <w:divBdr>
                        <w:top w:val="none" w:sz="0" w:space="0" w:color="auto"/>
                        <w:left w:val="none" w:sz="0" w:space="0" w:color="auto"/>
                        <w:bottom w:val="none" w:sz="0" w:space="0" w:color="auto"/>
                        <w:right w:val="none" w:sz="0" w:space="0" w:color="auto"/>
                      </w:divBdr>
                    </w:div>
                    <w:div w:id="463738426">
                      <w:marLeft w:val="0"/>
                      <w:marRight w:val="0"/>
                      <w:marTop w:val="0"/>
                      <w:marBottom w:val="0"/>
                      <w:divBdr>
                        <w:top w:val="none" w:sz="0" w:space="0" w:color="auto"/>
                        <w:left w:val="none" w:sz="0" w:space="0" w:color="auto"/>
                        <w:bottom w:val="none" w:sz="0" w:space="0" w:color="auto"/>
                        <w:right w:val="none" w:sz="0" w:space="0" w:color="auto"/>
                      </w:divBdr>
                    </w:div>
                    <w:div w:id="1335841443">
                      <w:marLeft w:val="0"/>
                      <w:marRight w:val="0"/>
                      <w:marTop w:val="0"/>
                      <w:marBottom w:val="0"/>
                      <w:divBdr>
                        <w:top w:val="none" w:sz="0" w:space="0" w:color="auto"/>
                        <w:left w:val="none" w:sz="0" w:space="0" w:color="auto"/>
                        <w:bottom w:val="none" w:sz="0" w:space="0" w:color="auto"/>
                        <w:right w:val="none" w:sz="0" w:space="0" w:color="auto"/>
                      </w:divBdr>
                    </w:div>
                    <w:div w:id="15988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099177">
          <w:marLeft w:val="0"/>
          <w:marRight w:val="0"/>
          <w:marTop w:val="100"/>
          <w:marBottom w:val="100"/>
          <w:divBdr>
            <w:top w:val="none" w:sz="0" w:space="0" w:color="auto"/>
            <w:left w:val="none" w:sz="0" w:space="0" w:color="auto"/>
            <w:bottom w:val="none" w:sz="0" w:space="0" w:color="auto"/>
            <w:right w:val="none" w:sz="0" w:space="0" w:color="auto"/>
          </w:divBdr>
          <w:divsChild>
            <w:div w:id="704446528">
              <w:marLeft w:val="0"/>
              <w:marRight w:val="0"/>
              <w:marTop w:val="0"/>
              <w:marBottom w:val="0"/>
              <w:divBdr>
                <w:top w:val="none" w:sz="0" w:space="0" w:color="auto"/>
                <w:left w:val="none" w:sz="0" w:space="0" w:color="auto"/>
                <w:bottom w:val="none" w:sz="0" w:space="0" w:color="auto"/>
                <w:right w:val="none" w:sz="0" w:space="0" w:color="auto"/>
              </w:divBdr>
              <w:divsChild>
                <w:div w:id="1305771224">
                  <w:marLeft w:val="0"/>
                  <w:marRight w:val="0"/>
                  <w:marTop w:val="0"/>
                  <w:marBottom w:val="0"/>
                  <w:divBdr>
                    <w:top w:val="none" w:sz="0" w:space="0" w:color="auto"/>
                    <w:left w:val="none" w:sz="0" w:space="0" w:color="auto"/>
                    <w:bottom w:val="none" w:sz="0" w:space="0" w:color="auto"/>
                    <w:right w:val="none" w:sz="0" w:space="0" w:color="auto"/>
                  </w:divBdr>
                </w:div>
              </w:divsChild>
            </w:div>
            <w:div w:id="1951694838">
              <w:marLeft w:val="0"/>
              <w:marRight w:val="0"/>
              <w:marTop w:val="0"/>
              <w:marBottom w:val="0"/>
              <w:divBdr>
                <w:top w:val="single" w:sz="6" w:space="0" w:color="DDDDDD"/>
                <w:left w:val="single" w:sz="6" w:space="0" w:color="DDDDDD"/>
                <w:bottom w:val="single" w:sz="6" w:space="0" w:color="DDDDDD"/>
                <w:right w:val="single" w:sz="6" w:space="0" w:color="DDDDDD"/>
              </w:divBdr>
              <w:divsChild>
                <w:div w:id="1639607653">
                  <w:marLeft w:val="0"/>
                  <w:marRight w:val="0"/>
                  <w:marTop w:val="0"/>
                  <w:marBottom w:val="0"/>
                  <w:divBdr>
                    <w:top w:val="none" w:sz="0" w:space="0" w:color="auto"/>
                    <w:left w:val="none" w:sz="0" w:space="0" w:color="auto"/>
                    <w:bottom w:val="none" w:sz="0" w:space="0" w:color="auto"/>
                    <w:right w:val="none" w:sz="0" w:space="0" w:color="auto"/>
                  </w:divBdr>
                  <w:divsChild>
                    <w:div w:id="421340181">
                      <w:marLeft w:val="0"/>
                      <w:marRight w:val="0"/>
                      <w:marTop w:val="0"/>
                      <w:marBottom w:val="0"/>
                      <w:divBdr>
                        <w:top w:val="none" w:sz="0" w:space="0" w:color="auto"/>
                        <w:left w:val="none" w:sz="0" w:space="0" w:color="auto"/>
                        <w:bottom w:val="none" w:sz="0" w:space="0" w:color="auto"/>
                        <w:right w:val="none" w:sz="0" w:space="0" w:color="auto"/>
                      </w:divBdr>
                    </w:div>
                    <w:div w:id="1239558466">
                      <w:marLeft w:val="0"/>
                      <w:marRight w:val="0"/>
                      <w:marTop w:val="0"/>
                      <w:marBottom w:val="0"/>
                      <w:divBdr>
                        <w:top w:val="none" w:sz="0" w:space="0" w:color="auto"/>
                        <w:left w:val="none" w:sz="0" w:space="0" w:color="auto"/>
                        <w:bottom w:val="none" w:sz="0" w:space="0" w:color="auto"/>
                        <w:right w:val="none" w:sz="0" w:space="0" w:color="auto"/>
                      </w:divBdr>
                    </w:div>
                    <w:div w:id="1344088812">
                      <w:marLeft w:val="0"/>
                      <w:marRight w:val="0"/>
                      <w:marTop w:val="0"/>
                      <w:marBottom w:val="0"/>
                      <w:divBdr>
                        <w:top w:val="none" w:sz="0" w:space="0" w:color="auto"/>
                        <w:left w:val="none" w:sz="0" w:space="0" w:color="auto"/>
                        <w:bottom w:val="none" w:sz="0" w:space="0" w:color="auto"/>
                        <w:right w:val="none" w:sz="0" w:space="0" w:color="auto"/>
                      </w:divBdr>
                    </w:div>
                    <w:div w:id="965156634">
                      <w:marLeft w:val="0"/>
                      <w:marRight w:val="0"/>
                      <w:marTop w:val="0"/>
                      <w:marBottom w:val="0"/>
                      <w:divBdr>
                        <w:top w:val="none" w:sz="0" w:space="0" w:color="auto"/>
                        <w:left w:val="none" w:sz="0" w:space="0" w:color="auto"/>
                        <w:bottom w:val="none" w:sz="0" w:space="0" w:color="auto"/>
                        <w:right w:val="none" w:sz="0" w:space="0" w:color="auto"/>
                      </w:divBdr>
                    </w:div>
                    <w:div w:id="12824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6965">
          <w:marLeft w:val="0"/>
          <w:marRight w:val="0"/>
          <w:marTop w:val="100"/>
          <w:marBottom w:val="100"/>
          <w:divBdr>
            <w:top w:val="none" w:sz="0" w:space="0" w:color="auto"/>
            <w:left w:val="none" w:sz="0" w:space="0" w:color="auto"/>
            <w:bottom w:val="none" w:sz="0" w:space="0" w:color="auto"/>
            <w:right w:val="none" w:sz="0" w:space="0" w:color="auto"/>
          </w:divBdr>
          <w:divsChild>
            <w:div w:id="1202551408">
              <w:marLeft w:val="0"/>
              <w:marRight w:val="0"/>
              <w:marTop w:val="0"/>
              <w:marBottom w:val="0"/>
              <w:divBdr>
                <w:top w:val="none" w:sz="0" w:space="0" w:color="auto"/>
                <w:left w:val="none" w:sz="0" w:space="0" w:color="auto"/>
                <w:bottom w:val="none" w:sz="0" w:space="0" w:color="auto"/>
                <w:right w:val="none" w:sz="0" w:space="0" w:color="auto"/>
              </w:divBdr>
              <w:divsChild>
                <w:div w:id="1005091747">
                  <w:marLeft w:val="0"/>
                  <w:marRight w:val="0"/>
                  <w:marTop w:val="0"/>
                  <w:marBottom w:val="0"/>
                  <w:divBdr>
                    <w:top w:val="none" w:sz="0" w:space="0" w:color="auto"/>
                    <w:left w:val="none" w:sz="0" w:space="0" w:color="auto"/>
                    <w:bottom w:val="none" w:sz="0" w:space="0" w:color="auto"/>
                    <w:right w:val="none" w:sz="0" w:space="0" w:color="auto"/>
                  </w:divBdr>
                </w:div>
              </w:divsChild>
            </w:div>
            <w:div w:id="1202353596">
              <w:marLeft w:val="0"/>
              <w:marRight w:val="0"/>
              <w:marTop w:val="0"/>
              <w:marBottom w:val="0"/>
              <w:divBdr>
                <w:top w:val="single" w:sz="6" w:space="0" w:color="DDDDDD"/>
                <w:left w:val="single" w:sz="6" w:space="0" w:color="DDDDDD"/>
                <w:bottom w:val="single" w:sz="6" w:space="0" w:color="DDDDDD"/>
                <w:right w:val="single" w:sz="6" w:space="0" w:color="DDDDDD"/>
              </w:divBdr>
              <w:divsChild>
                <w:div w:id="216401358">
                  <w:marLeft w:val="0"/>
                  <w:marRight w:val="0"/>
                  <w:marTop w:val="0"/>
                  <w:marBottom w:val="0"/>
                  <w:divBdr>
                    <w:top w:val="none" w:sz="0" w:space="0" w:color="auto"/>
                    <w:left w:val="none" w:sz="0" w:space="0" w:color="auto"/>
                    <w:bottom w:val="none" w:sz="0" w:space="0" w:color="auto"/>
                    <w:right w:val="none" w:sz="0" w:space="0" w:color="auto"/>
                  </w:divBdr>
                  <w:divsChild>
                    <w:div w:id="1418088116">
                      <w:marLeft w:val="0"/>
                      <w:marRight w:val="0"/>
                      <w:marTop w:val="0"/>
                      <w:marBottom w:val="0"/>
                      <w:divBdr>
                        <w:top w:val="none" w:sz="0" w:space="0" w:color="auto"/>
                        <w:left w:val="none" w:sz="0" w:space="0" w:color="auto"/>
                        <w:bottom w:val="none" w:sz="0" w:space="0" w:color="auto"/>
                        <w:right w:val="none" w:sz="0" w:space="0" w:color="auto"/>
                      </w:divBdr>
                    </w:div>
                    <w:div w:id="2079087296">
                      <w:marLeft w:val="0"/>
                      <w:marRight w:val="0"/>
                      <w:marTop w:val="0"/>
                      <w:marBottom w:val="0"/>
                      <w:divBdr>
                        <w:top w:val="none" w:sz="0" w:space="0" w:color="auto"/>
                        <w:left w:val="none" w:sz="0" w:space="0" w:color="auto"/>
                        <w:bottom w:val="none" w:sz="0" w:space="0" w:color="auto"/>
                        <w:right w:val="none" w:sz="0" w:space="0" w:color="auto"/>
                      </w:divBdr>
                    </w:div>
                    <w:div w:id="711731367">
                      <w:marLeft w:val="0"/>
                      <w:marRight w:val="0"/>
                      <w:marTop w:val="0"/>
                      <w:marBottom w:val="0"/>
                      <w:divBdr>
                        <w:top w:val="none" w:sz="0" w:space="0" w:color="auto"/>
                        <w:left w:val="none" w:sz="0" w:space="0" w:color="auto"/>
                        <w:bottom w:val="none" w:sz="0" w:space="0" w:color="auto"/>
                        <w:right w:val="none" w:sz="0" w:space="0" w:color="auto"/>
                      </w:divBdr>
                    </w:div>
                    <w:div w:id="695350529">
                      <w:marLeft w:val="0"/>
                      <w:marRight w:val="0"/>
                      <w:marTop w:val="0"/>
                      <w:marBottom w:val="0"/>
                      <w:divBdr>
                        <w:top w:val="none" w:sz="0" w:space="0" w:color="auto"/>
                        <w:left w:val="none" w:sz="0" w:space="0" w:color="auto"/>
                        <w:bottom w:val="none" w:sz="0" w:space="0" w:color="auto"/>
                        <w:right w:val="none" w:sz="0" w:space="0" w:color="auto"/>
                      </w:divBdr>
                    </w:div>
                    <w:div w:id="18749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995092">
      <w:bodyDiv w:val="1"/>
      <w:marLeft w:val="0"/>
      <w:marRight w:val="0"/>
      <w:marTop w:val="0"/>
      <w:marBottom w:val="0"/>
      <w:divBdr>
        <w:top w:val="none" w:sz="0" w:space="0" w:color="auto"/>
        <w:left w:val="none" w:sz="0" w:space="0" w:color="auto"/>
        <w:bottom w:val="none" w:sz="0" w:space="0" w:color="auto"/>
        <w:right w:val="none" w:sz="0" w:space="0" w:color="auto"/>
      </w:divBdr>
    </w:div>
    <w:div w:id="689188089">
      <w:bodyDiv w:val="1"/>
      <w:marLeft w:val="0"/>
      <w:marRight w:val="0"/>
      <w:marTop w:val="0"/>
      <w:marBottom w:val="0"/>
      <w:divBdr>
        <w:top w:val="none" w:sz="0" w:space="0" w:color="auto"/>
        <w:left w:val="none" w:sz="0" w:space="0" w:color="auto"/>
        <w:bottom w:val="none" w:sz="0" w:space="0" w:color="auto"/>
        <w:right w:val="none" w:sz="0" w:space="0" w:color="auto"/>
      </w:divBdr>
      <w:divsChild>
        <w:div w:id="608587183">
          <w:marLeft w:val="0"/>
          <w:marRight w:val="0"/>
          <w:marTop w:val="100"/>
          <w:marBottom w:val="100"/>
          <w:divBdr>
            <w:top w:val="none" w:sz="0" w:space="0" w:color="auto"/>
            <w:left w:val="none" w:sz="0" w:space="0" w:color="auto"/>
            <w:bottom w:val="none" w:sz="0" w:space="0" w:color="auto"/>
            <w:right w:val="none" w:sz="0" w:space="0" w:color="auto"/>
          </w:divBdr>
          <w:divsChild>
            <w:div w:id="1615096910">
              <w:marLeft w:val="0"/>
              <w:marRight w:val="0"/>
              <w:marTop w:val="0"/>
              <w:marBottom w:val="0"/>
              <w:divBdr>
                <w:top w:val="none" w:sz="0" w:space="0" w:color="auto"/>
                <w:left w:val="none" w:sz="0" w:space="0" w:color="auto"/>
                <w:bottom w:val="none" w:sz="0" w:space="0" w:color="auto"/>
                <w:right w:val="none" w:sz="0" w:space="0" w:color="auto"/>
              </w:divBdr>
              <w:divsChild>
                <w:div w:id="4766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1135">
          <w:marLeft w:val="0"/>
          <w:marRight w:val="0"/>
          <w:marTop w:val="100"/>
          <w:marBottom w:val="100"/>
          <w:divBdr>
            <w:top w:val="none" w:sz="0" w:space="0" w:color="auto"/>
            <w:left w:val="none" w:sz="0" w:space="0" w:color="auto"/>
            <w:bottom w:val="none" w:sz="0" w:space="0" w:color="auto"/>
            <w:right w:val="none" w:sz="0" w:space="0" w:color="auto"/>
          </w:divBdr>
          <w:divsChild>
            <w:div w:id="253394555">
              <w:marLeft w:val="0"/>
              <w:marRight w:val="0"/>
              <w:marTop w:val="0"/>
              <w:marBottom w:val="0"/>
              <w:divBdr>
                <w:top w:val="none" w:sz="0" w:space="0" w:color="auto"/>
                <w:left w:val="none" w:sz="0" w:space="0" w:color="auto"/>
                <w:bottom w:val="none" w:sz="0" w:space="0" w:color="auto"/>
                <w:right w:val="none" w:sz="0" w:space="0" w:color="auto"/>
              </w:divBdr>
              <w:divsChild>
                <w:div w:id="138852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1061">
          <w:marLeft w:val="0"/>
          <w:marRight w:val="0"/>
          <w:marTop w:val="100"/>
          <w:marBottom w:val="100"/>
          <w:divBdr>
            <w:top w:val="none" w:sz="0" w:space="0" w:color="auto"/>
            <w:left w:val="none" w:sz="0" w:space="0" w:color="auto"/>
            <w:bottom w:val="none" w:sz="0" w:space="0" w:color="auto"/>
            <w:right w:val="none" w:sz="0" w:space="0" w:color="auto"/>
          </w:divBdr>
          <w:divsChild>
            <w:div w:id="300353199">
              <w:marLeft w:val="0"/>
              <w:marRight w:val="0"/>
              <w:marTop w:val="0"/>
              <w:marBottom w:val="0"/>
              <w:divBdr>
                <w:top w:val="none" w:sz="0" w:space="0" w:color="auto"/>
                <w:left w:val="none" w:sz="0" w:space="0" w:color="auto"/>
                <w:bottom w:val="none" w:sz="0" w:space="0" w:color="auto"/>
                <w:right w:val="none" w:sz="0" w:space="0" w:color="auto"/>
              </w:divBdr>
              <w:divsChild>
                <w:div w:id="10711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5241">
          <w:marLeft w:val="0"/>
          <w:marRight w:val="0"/>
          <w:marTop w:val="100"/>
          <w:marBottom w:val="100"/>
          <w:divBdr>
            <w:top w:val="none" w:sz="0" w:space="0" w:color="auto"/>
            <w:left w:val="none" w:sz="0" w:space="0" w:color="auto"/>
            <w:bottom w:val="none" w:sz="0" w:space="0" w:color="auto"/>
            <w:right w:val="none" w:sz="0" w:space="0" w:color="auto"/>
          </w:divBdr>
          <w:divsChild>
            <w:div w:id="1652951511">
              <w:marLeft w:val="0"/>
              <w:marRight w:val="0"/>
              <w:marTop w:val="0"/>
              <w:marBottom w:val="0"/>
              <w:divBdr>
                <w:top w:val="none" w:sz="0" w:space="0" w:color="auto"/>
                <w:left w:val="none" w:sz="0" w:space="0" w:color="auto"/>
                <w:bottom w:val="none" w:sz="0" w:space="0" w:color="auto"/>
                <w:right w:val="none" w:sz="0" w:space="0" w:color="auto"/>
              </w:divBdr>
              <w:divsChild>
                <w:div w:id="14123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9212">
          <w:marLeft w:val="0"/>
          <w:marRight w:val="0"/>
          <w:marTop w:val="100"/>
          <w:marBottom w:val="100"/>
          <w:divBdr>
            <w:top w:val="none" w:sz="0" w:space="0" w:color="auto"/>
            <w:left w:val="none" w:sz="0" w:space="0" w:color="auto"/>
            <w:bottom w:val="none" w:sz="0" w:space="0" w:color="auto"/>
            <w:right w:val="none" w:sz="0" w:space="0" w:color="auto"/>
          </w:divBdr>
          <w:divsChild>
            <w:div w:id="602032044">
              <w:marLeft w:val="0"/>
              <w:marRight w:val="0"/>
              <w:marTop w:val="0"/>
              <w:marBottom w:val="0"/>
              <w:divBdr>
                <w:top w:val="none" w:sz="0" w:space="0" w:color="auto"/>
                <w:left w:val="none" w:sz="0" w:space="0" w:color="auto"/>
                <w:bottom w:val="none" w:sz="0" w:space="0" w:color="auto"/>
                <w:right w:val="none" w:sz="0" w:space="0" w:color="auto"/>
              </w:divBdr>
              <w:divsChild>
                <w:div w:id="17189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4525">
          <w:marLeft w:val="0"/>
          <w:marRight w:val="0"/>
          <w:marTop w:val="100"/>
          <w:marBottom w:val="100"/>
          <w:divBdr>
            <w:top w:val="none" w:sz="0" w:space="0" w:color="auto"/>
            <w:left w:val="none" w:sz="0" w:space="0" w:color="auto"/>
            <w:bottom w:val="none" w:sz="0" w:space="0" w:color="auto"/>
            <w:right w:val="none" w:sz="0" w:space="0" w:color="auto"/>
          </w:divBdr>
          <w:divsChild>
            <w:div w:id="1670906423">
              <w:marLeft w:val="0"/>
              <w:marRight w:val="0"/>
              <w:marTop w:val="0"/>
              <w:marBottom w:val="0"/>
              <w:divBdr>
                <w:top w:val="none" w:sz="0" w:space="0" w:color="auto"/>
                <w:left w:val="none" w:sz="0" w:space="0" w:color="auto"/>
                <w:bottom w:val="none" w:sz="0" w:space="0" w:color="auto"/>
                <w:right w:val="none" w:sz="0" w:space="0" w:color="auto"/>
              </w:divBdr>
              <w:divsChild>
                <w:div w:id="6430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8206">
          <w:marLeft w:val="0"/>
          <w:marRight w:val="0"/>
          <w:marTop w:val="100"/>
          <w:marBottom w:val="100"/>
          <w:divBdr>
            <w:top w:val="none" w:sz="0" w:space="0" w:color="auto"/>
            <w:left w:val="none" w:sz="0" w:space="0" w:color="auto"/>
            <w:bottom w:val="none" w:sz="0" w:space="0" w:color="auto"/>
            <w:right w:val="none" w:sz="0" w:space="0" w:color="auto"/>
          </w:divBdr>
          <w:divsChild>
            <w:div w:id="525605946">
              <w:marLeft w:val="0"/>
              <w:marRight w:val="0"/>
              <w:marTop w:val="0"/>
              <w:marBottom w:val="0"/>
              <w:divBdr>
                <w:top w:val="none" w:sz="0" w:space="0" w:color="auto"/>
                <w:left w:val="none" w:sz="0" w:space="0" w:color="auto"/>
                <w:bottom w:val="none" w:sz="0" w:space="0" w:color="auto"/>
                <w:right w:val="none" w:sz="0" w:space="0" w:color="auto"/>
              </w:divBdr>
              <w:divsChild>
                <w:div w:id="19653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3660">
          <w:marLeft w:val="0"/>
          <w:marRight w:val="0"/>
          <w:marTop w:val="100"/>
          <w:marBottom w:val="100"/>
          <w:divBdr>
            <w:top w:val="none" w:sz="0" w:space="0" w:color="auto"/>
            <w:left w:val="none" w:sz="0" w:space="0" w:color="auto"/>
            <w:bottom w:val="none" w:sz="0" w:space="0" w:color="auto"/>
            <w:right w:val="none" w:sz="0" w:space="0" w:color="auto"/>
          </w:divBdr>
          <w:divsChild>
            <w:div w:id="1335373426">
              <w:marLeft w:val="0"/>
              <w:marRight w:val="0"/>
              <w:marTop w:val="0"/>
              <w:marBottom w:val="0"/>
              <w:divBdr>
                <w:top w:val="none" w:sz="0" w:space="0" w:color="auto"/>
                <w:left w:val="none" w:sz="0" w:space="0" w:color="auto"/>
                <w:bottom w:val="none" w:sz="0" w:space="0" w:color="auto"/>
                <w:right w:val="none" w:sz="0" w:space="0" w:color="auto"/>
              </w:divBdr>
              <w:divsChild>
                <w:div w:id="9080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7273">
          <w:marLeft w:val="0"/>
          <w:marRight w:val="0"/>
          <w:marTop w:val="100"/>
          <w:marBottom w:val="100"/>
          <w:divBdr>
            <w:top w:val="none" w:sz="0" w:space="0" w:color="auto"/>
            <w:left w:val="none" w:sz="0" w:space="0" w:color="auto"/>
            <w:bottom w:val="none" w:sz="0" w:space="0" w:color="auto"/>
            <w:right w:val="none" w:sz="0" w:space="0" w:color="auto"/>
          </w:divBdr>
          <w:divsChild>
            <w:div w:id="526873209">
              <w:marLeft w:val="0"/>
              <w:marRight w:val="0"/>
              <w:marTop w:val="0"/>
              <w:marBottom w:val="0"/>
              <w:divBdr>
                <w:top w:val="none" w:sz="0" w:space="0" w:color="auto"/>
                <w:left w:val="none" w:sz="0" w:space="0" w:color="auto"/>
                <w:bottom w:val="none" w:sz="0" w:space="0" w:color="auto"/>
                <w:right w:val="none" w:sz="0" w:space="0" w:color="auto"/>
              </w:divBdr>
              <w:divsChild>
                <w:div w:id="512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39063">
          <w:marLeft w:val="0"/>
          <w:marRight w:val="0"/>
          <w:marTop w:val="100"/>
          <w:marBottom w:val="100"/>
          <w:divBdr>
            <w:top w:val="none" w:sz="0" w:space="0" w:color="auto"/>
            <w:left w:val="none" w:sz="0" w:space="0" w:color="auto"/>
            <w:bottom w:val="none" w:sz="0" w:space="0" w:color="auto"/>
            <w:right w:val="none" w:sz="0" w:space="0" w:color="auto"/>
          </w:divBdr>
          <w:divsChild>
            <w:div w:id="1485320407">
              <w:marLeft w:val="0"/>
              <w:marRight w:val="0"/>
              <w:marTop w:val="0"/>
              <w:marBottom w:val="0"/>
              <w:divBdr>
                <w:top w:val="none" w:sz="0" w:space="0" w:color="auto"/>
                <w:left w:val="none" w:sz="0" w:space="0" w:color="auto"/>
                <w:bottom w:val="none" w:sz="0" w:space="0" w:color="auto"/>
                <w:right w:val="none" w:sz="0" w:space="0" w:color="auto"/>
              </w:divBdr>
              <w:divsChild>
                <w:div w:id="21443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6946">
          <w:marLeft w:val="0"/>
          <w:marRight w:val="0"/>
          <w:marTop w:val="100"/>
          <w:marBottom w:val="100"/>
          <w:divBdr>
            <w:top w:val="none" w:sz="0" w:space="0" w:color="auto"/>
            <w:left w:val="none" w:sz="0" w:space="0" w:color="auto"/>
            <w:bottom w:val="none" w:sz="0" w:space="0" w:color="auto"/>
            <w:right w:val="none" w:sz="0" w:space="0" w:color="auto"/>
          </w:divBdr>
          <w:divsChild>
            <w:div w:id="1735161114">
              <w:marLeft w:val="0"/>
              <w:marRight w:val="0"/>
              <w:marTop w:val="0"/>
              <w:marBottom w:val="0"/>
              <w:divBdr>
                <w:top w:val="none" w:sz="0" w:space="0" w:color="auto"/>
                <w:left w:val="none" w:sz="0" w:space="0" w:color="auto"/>
                <w:bottom w:val="none" w:sz="0" w:space="0" w:color="auto"/>
                <w:right w:val="none" w:sz="0" w:space="0" w:color="auto"/>
              </w:divBdr>
              <w:divsChild>
                <w:div w:id="15918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0">
          <w:marLeft w:val="0"/>
          <w:marRight w:val="0"/>
          <w:marTop w:val="100"/>
          <w:marBottom w:val="100"/>
          <w:divBdr>
            <w:top w:val="none" w:sz="0" w:space="0" w:color="auto"/>
            <w:left w:val="none" w:sz="0" w:space="0" w:color="auto"/>
            <w:bottom w:val="none" w:sz="0" w:space="0" w:color="auto"/>
            <w:right w:val="none" w:sz="0" w:space="0" w:color="auto"/>
          </w:divBdr>
          <w:divsChild>
            <w:div w:id="1875726311">
              <w:marLeft w:val="0"/>
              <w:marRight w:val="0"/>
              <w:marTop w:val="0"/>
              <w:marBottom w:val="0"/>
              <w:divBdr>
                <w:top w:val="none" w:sz="0" w:space="0" w:color="auto"/>
                <w:left w:val="none" w:sz="0" w:space="0" w:color="auto"/>
                <w:bottom w:val="none" w:sz="0" w:space="0" w:color="auto"/>
                <w:right w:val="none" w:sz="0" w:space="0" w:color="auto"/>
              </w:divBdr>
              <w:divsChild>
                <w:div w:id="1911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2248">
          <w:marLeft w:val="0"/>
          <w:marRight w:val="0"/>
          <w:marTop w:val="100"/>
          <w:marBottom w:val="100"/>
          <w:divBdr>
            <w:top w:val="none" w:sz="0" w:space="0" w:color="auto"/>
            <w:left w:val="none" w:sz="0" w:space="0" w:color="auto"/>
            <w:bottom w:val="none" w:sz="0" w:space="0" w:color="auto"/>
            <w:right w:val="none" w:sz="0" w:space="0" w:color="auto"/>
          </w:divBdr>
          <w:divsChild>
            <w:div w:id="1963993254">
              <w:marLeft w:val="0"/>
              <w:marRight w:val="0"/>
              <w:marTop w:val="0"/>
              <w:marBottom w:val="0"/>
              <w:divBdr>
                <w:top w:val="none" w:sz="0" w:space="0" w:color="auto"/>
                <w:left w:val="none" w:sz="0" w:space="0" w:color="auto"/>
                <w:bottom w:val="none" w:sz="0" w:space="0" w:color="auto"/>
                <w:right w:val="none" w:sz="0" w:space="0" w:color="auto"/>
              </w:divBdr>
              <w:divsChild>
                <w:div w:id="1983347780">
                  <w:marLeft w:val="0"/>
                  <w:marRight w:val="0"/>
                  <w:marTop w:val="0"/>
                  <w:marBottom w:val="0"/>
                  <w:divBdr>
                    <w:top w:val="none" w:sz="0" w:space="0" w:color="auto"/>
                    <w:left w:val="none" w:sz="0" w:space="0" w:color="auto"/>
                    <w:bottom w:val="none" w:sz="0" w:space="0" w:color="auto"/>
                    <w:right w:val="none" w:sz="0" w:space="0" w:color="auto"/>
                  </w:divBdr>
                </w:div>
              </w:divsChild>
            </w:div>
            <w:div w:id="1865630243">
              <w:marLeft w:val="0"/>
              <w:marRight w:val="0"/>
              <w:marTop w:val="0"/>
              <w:marBottom w:val="0"/>
              <w:divBdr>
                <w:top w:val="single" w:sz="6" w:space="0" w:color="DDDDDD"/>
                <w:left w:val="single" w:sz="6" w:space="0" w:color="DDDDDD"/>
                <w:bottom w:val="single" w:sz="6" w:space="0" w:color="DDDDDD"/>
                <w:right w:val="single" w:sz="6" w:space="0" w:color="DDDDDD"/>
              </w:divBdr>
              <w:divsChild>
                <w:div w:id="98764453">
                  <w:marLeft w:val="0"/>
                  <w:marRight w:val="0"/>
                  <w:marTop w:val="0"/>
                  <w:marBottom w:val="0"/>
                  <w:divBdr>
                    <w:top w:val="none" w:sz="0" w:space="0" w:color="auto"/>
                    <w:left w:val="none" w:sz="0" w:space="0" w:color="auto"/>
                    <w:bottom w:val="none" w:sz="0" w:space="0" w:color="auto"/>
                    <w:right w:val="none" w:sz="0" w:space="0" w:color="auto"/>
                  </w:divBdr>
                  <w:divsChild>
                    <w:div w:id="201289733">
                      <w:marLeft w:val="0"/>
                      <w:marRight w:val="0"/>
                      <w:marTop w:val="0"/>
                      <w:marBottom w:val="0"/>
                      <w:divBdr>
                        <w:top w:val="none" w:sz="0" w:space="0" w:color="auto"/>
                        <w:left w:val="none" w:sz="0" w:space="0" w:color="auto"/>
                        <w:bottom w:val="none" w:sz="0" w:space="0" w:color="auto"/>
                        <w:right w:val="none" w:sz="0" w:space="0" w:color="auto"/>
                      </w:divBdr>
                    </w:div>
                    <w:div w:id="698092722">
                      <w:marLeft w:val="0"/>
                      <w:marRight w:val="0"/>
                      <w:marTop w:val="0"/>
                      <w:marBottom w:val="0"/>
                      <w:divBdr>
                        <w:top w:val="none" w:sz="0" w:space="0" w:color="auto"/>
                        <w:left w:val="none" w:sz="0" w:space="0" w:color="auto"/>
                        <w:bottom w:val="none" w:sz="0" w:space="0" w:color="auto"/>
                        <w:right w:val="none" w:sz="0" w:space="0" w:color="auto"/>
                      </w:divBdr>
                    </w:div>
                    <w:div w:id="149761791">
                      <w:marLeft w:val="0"/>
                      <w:marRight w:val="0"/>
                      <w:marTop w:val="0"/>
                      <w:marBottom w:val="0"/>
                      <w:divBdr>
                        <w:top w:val="none" w:sz="0" w:space="0" w:color="auto"/>
                        <w:left w:val="none" w:sz="0" w:space="0" w:color="auto"/>
                        <w:bottom w:val="none" w:sz="0" w:space="0" w:color="auto"/>
                        <w:right w:val="none" w:sz="0" w:space="0" w:color="auto"/>
                      </w:divBdr>
                    </w:div>
                    <w:div w:id="174685567">
                      <w:marLeft w:val="0"/>
                      <w:marRight w:val="0"/>
                      <w:marTop w:val="0"/>
                      <w:marBottom w:val="0"/>
                      <w:divBdr>
                        <w:top w:val="none" w:sz="0" w:space="0" w:color="auto"/>
                        <w:left w:val="none" w:sz="0" w:space="0" w:color="auto"/>
                        <w:bottom w:val="none" w:sz="0" w:space="0" w:color="auto"/>
                        <w:right w:val="none" w:sz="0" w:space="0" w:color="auto"/>
                      </w:divBdr>
                    </w:div>
                    <w:div w:id="542714302">
                      <w:marLeft w:val="0"/>
                      <w:marRight w:val="0"/>
                      <w:marTop w:val="0"/>
                      <w:marBottom w:val="0"/>
                      <w:divBdr>
                        <w:top w:val="none" w:sz="0" w:space="0" w:color="auto"/>
                        <w:left w:val="none" w:sz="0" w:space="0" w:color="auto"/>
                        <w:bottom w:val="none" w:sz="0" w:space="0" w:color="auto"/>
                        <w:right w:val="none" w:sz="0" w:space="0" w:color="auto"/>
                      </w:divBdr>
                    </w:div>
                    <w:div w:id="17288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0656">
          <w:marLeft w:val="0"/>
          <w:marRight w:val="0"/>
          <w:marTop w:val="100"/>
          <w:marBottom w:val="100"/>
          <w:divBdr>
            <w:top w:val="none" w:sz="0" w:space="0" w:color="auto"/>
            <w:left w:val="none" w:sz="0" w:space="0" w:color="auto"/>
            <w:bottom w:val="none" w:sz="0" w:space="0" w:color="auto"/>
            <w:right w:val="none" w:sz="0" w:space="0" w:color="auto"/>
          </w:divBdr>
          <w:divsChild>
            <w:div w:id="1878472782">
              <w:marLeft w:val="0"/>
              <w:marRight w:val="0"/>
              <w:marTop w:val="0"/>
              <w:marBottom w:val="0"/>
              <w:divBdr>
                <w:top w:val="none" w:sz="0" w:space="0" w:color="auto"/>
                <w:left w:val="none" w:sz="0" w:space="0" w:color="auto"/>
                <w:bottom w:val="none" w:sz="0" w:space="0" w:color="auto"/>
                <w:right w:val="none" w:sz="0" w:space="0" w:color="auto"/>
              </w:divBdr>
              <w:divsChild>
                <w:div w:id="708188812">
                  <w:marLeft w:val="0"/>
                  <w:marRight w:val="0"/>
                  <w:marTop w:val="0"/>
                  <w:marBottom w:val="0"/>
                  <w:divBdr>
                    <w:top w:val="none" w:sz="0" w:space="0" w:color="auto"/>
                    <w:left w:val="none" w:sz="0" w:space="0" w:color="auto"/>
                    <w:bottom w:val="none" w:sz="0" w:space="0" w:color="auto"/>
                    <w:right w:val="none" w:sz="0" w:space="0" w:color="auto"/>
                  </w:divBdr>
                </w:div>
              </w:divsChild>
            </w:div>
            <w:div w:id="1301881168">
              <w:marLeft w:val="0"/>
              <w:marRight w:val="0"/>
              <w:marTop w:val="0"/>
              <w:marBottom w:val="0"/>
              <w:divBdr>
                <w:top w:val="single" w:sz="6" w:space="0" w:color="DDDDDD"/>
                <w:left w:val="single" w:sz="6" w:space="0" w:color="DDDDDD"/>
                <w:bottom w:val="single" w:sz="6" w:space="0" w:color="DDDDDD"/>
                <w:right w:val="single" w:sz="6" w:space="0" w:color="DDDDDD"/>
              </w:divBdr>
              <w:divsChild>
                <w:div w:id="1763994143">
                  <w:marLeft w:val="0"/>
                  <w:marRight w:val="0"/>
                  <w:marTop w:val="0"/>
                  <w:marBottom w:val="0"/>
                  <w:divBdr>
                    <w:top w:val="none" w:sz="0" w:space="0" w:color="auto"/>
                    <w:left w:val="none" w:sz="0" w:space="0" w:color="auto"/>
                    <w:bottom w:val="none" w:sz="0" w:space="0" w:color="auto"/>
                    <w:right w:val="none" w:sz="0" w:space="0" w:color="auto"/>
                  </w:divBdr>
                  <w:divsChild>
                    <w:div w:id="620258444">
                      <w:marLeft w:val="0"/>
                      <w:marRight w:val="0"/>
                      <w:marTop w:val="0"/>
                      <w:marBottom w:val="0"/>
                      <w:divBdr>
                        <w:top w:val="none" w:sz="0" w:space="0" w:color="auto"/>
                        <w:left w:val="none" w:sz="0" w:space="0" w:color="auto"/>
                        <w:bottom w:val="none" w:sz="0" w:space="0" w:color="auto"/>
                        <w:right w:val="none" w:sz="0" w:space="0" w:color="auto"/>
                      </w:divBdr>
                    </w:div>
                    <w:div w:id="1823034948">
                      <w:marLeft w:val="0"/>
                      <w:marRight w:val="0"/>
                      <w:marTop w:val="0"/>
                      <w:marBottom w:val="0"/>
                      <w:divBdr>
                        <w:top w:val="none" w:sz="0" w:space="0" w:color="auto"/>
                        <w:left w:val="none" w:sz="0" w:space="0" w:color="auto"/>
                        <w:bottom w:val="none" w:sz="0" w:space="0" w:color="auto"/>
                        <w:right w:val="none" w:sz="0" w:space="0" w:color="auto"/>
                      </w:divBdr>
                    </w:div>
                    <w:div w:id="341468146">
                      <w:marLeft w:val="0"/>
                      <w:marRight w:val="0"/>
                      <w:marTop w:val="0"/>
                      <w:marBottom w:val="0"/>
                      <w:divBdr>
                        <w:top w:val="none" w:sz="0" w:space="0" w:color="auto"/>
                        <w:left w:val="none" w:sz="0" w:space="0" w:color="auto"/>
                        <w:bottom w:val="none" w:sz="0" w:space="0" w:color="auto"/>
                        <w:right w:val="none" w:sz="0" w:space="0" w:color="auto"/>
                      </w:divBdr>
                    </w:div>
                    <w:div w:id="1850102466">
                      <w:marLeft w:val="0"/>
                      <w:marRight w:val="0"/>
                      <w:marTop w:val="0"/>
                      <w:marBottom w:val="0"/>
                      <w:divBdr>
                        <w:top w:val="none" w:sz="0" w:space="0" w:color="auto"/>
                        <w:left w:val="none" w:sz="0" w:space="0" w:color="auto"/>
                        <w:bottom w:val="none" w:sz="0" w:space="0" w:color="auto"/>
                        <w:right w:val="none" w:sz="0" w:space="0" w:color="auto"/>
                      </w:divBdr>
                    </w:div>
                    <w:div w:id="1955205538">
                      <w:marLeft w:val="0"/>
                      <w:marRight w:val="0"/>
                      <w:marTop w:val="0"/>
                      <w:marBottom w:val="0"/>
                      <w:divBdr>
                        <w:top w:val="none" w:sz="0" w:space="0" w:color="auto"/>
                        <w:left w:val="none" w:sz="0" w:space="0" w:color="auto"/>
                        <w:bottom w:val="none" w:sz="0" w:space="0" w:color="auto"/>
                        <w:right w:val="none" w:sz="0" w:space="0" w:color="auto"/>
                      </w:divBdr>
                    </w:div>
                    <w:div w:id="1985231120">
                      <w:marLeft w:val="0"/>
                      <w:marRight w:val="0"/>
                      <w:marTop w:val="0"/>
                      <w:marBottom w:val="0"/>
                      <w:divBdr>
                        <w:top w:val="none" w:sz="0" w:space="0" w:color="auto"/>
                        <w:left w:val="none" w:sz="0" w:space="0" w:color="auto"/>
                        <w:bottom w:val="none" w:sz="0" w:space="0" w:color="auto"/>
                        <w:right w:val="none" w:sz="0" w:space="0" w:color="auto"/>
                      </w:divBdr>
                    </w:div>
                    <w:div w:id="5706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27434">
          <w:marLeft w:val="0"/>
          <w:marRight w:val="0"/>
          <w:marTop w:val="100"/>
          <w:marBottom w:val="100"/>
          <w:divBdr>
            <w:top w:val="none" w:sz="0" w:space="0" w:color="auto"/>
            <w:left w:val="none" w:sz="0" w:space="0" w:color="auto"/>
            <w:bottom w:val="none" w:sz="0" w:space="0" w:color="auto"/>
            <w:right w:val="none" w:sz="0" w:space="0" w:color="auto"/>
          </w:divBdr>
          <w:divsChild>
            <w:div w:id="2123525532">
              <w:marLeft w:val="0"/>
              <w:marRight w:val="0"/>
              <w:marTop w:val="0"/>
              <w:marBottom w:val="0"/>
              <w:divBdr>
                <w:top w:val="none" w:sz="0" w:space="0" w:color="auto"/>
                <w:left w:val="none" w:sz="0" w:space="0" w:color="auto"/>
                <w:bottom w:val="none" w:sz="0" w:space="0" w:color="auto"/>
                <w:right w:val="none" w:sz="0" w:space="0" w:color="auto"/>
              </w:divBdr>
              <w:divsChild>
                <w:div w:id="1701667944">
                  <w:marLeft w:val="0"/>
                  <w:marRight w:val="0"/>
                  <w:marTop w:val="0"/>
                  <w:marBottom w:val="0"/>
                  <w:divBdr>
                    <w:top w:val="none" w:sz="0" w:space="0" w:color="auto"/>
                    <w:left w:val="none" w:sz="0" w:space="0" w:color="auto"/>
                    <w:bottom w:val="none" w:sz="0" w:space="0" w:color="auto"/>
                    <w:right w:val="none" w:sz="0" w:space="0" w:color="auto"/>
                  </w:divBdr>
                </w:div>
              </w:divsChild>
            </w:div>
            <w:div w:id="1153058357">
              <w:marLeft w:val="0"/>
              <w:marRight w:val="0"/>
              <w:marTop w:val="0"/>
              <w:marBottom w:val="0"/>
              <w:divBdr>
                <w:top w:val="single" w:sz="6" w:space="0" w:color="DDDDDD"/>
                <w:left w:val="single" w:sz="6" w:space="0" w:color="DDDDDD"/>
                <w:bottom w:val="single" w:sz="6" w:space="0" w:color="DDDDDD"/>
                <w:right w:val="single" w:sz="6" w:space="0" w:color="DDDDDD"/>
              </w:divBdr>
              <w:divsChild>
                <w:div w:id="342829281">
                  <w:marLeft w:val="0"/>
                  <w:marRight w:val="0"/>
                  <w:marTop w:val="0"/>
                  <w:marBottom w:val="0"/>
                  <w:divBdr>
                    <w:top w:val="none" w:sz="0" w:space="0" w:color="auto"/>
                    <w:left w:val="none" w:sz="0" w:space="0" w:color="auto"/>
                    <w:bottom w:val="none" w:sz="0" w:space="0" w:color="auto"/>
                    <w:right w:val="none" w:sz="0" w:space="0" w:color="auto"/>
                  </w:divBdr>
                  <w:divsChild>
                    <w:div w:id="701825647">
                      <w:marLeft w:val="0"/>
                      <w:marRight w:val="0"/>
                      <w:marTop w:val="0"/>
                      <w:marBottom w:val="0"/>
                      <w:divBdr>
                        <w:top w:val="none" w:sz="0" w:space="0" w:color="auto"/>
                        <w:left w:val="none" w:sz="0" w:space="0" w:color="auto"/>
                        <w:bottom w:val="none" w:sz="0" w:space="0" w:color="auto"/>
                        <w:right w:val="none" w:sz="0" w:space="0" w:color="auto"/>
                      </w:divBdr>
                    </w:div>
                    <w:div w:id="1391075558">
                      <w:marLeft w:val="0"/>
                      <w:marRight w:val="0"/>
                      <w:marTop w:val="0"/>
                      <w:marBottom w:val="0"/>
                      <w:divBdr>
                        <w:top w:val="none" w:sz="0" w:space="0" w:color="auto"/>
                        <w:left w:val="none" w:sz="0" w:space="0" w:color="auto"/>
                        <w:bottom w:val="none" w:sz="0" w:space="0" w:color="auto"/>
                        <w:right w:val="none" w:sz="0" w:space="0" w:color="auto"/>
                      </w:divBdr>
                    </w:div>
                    <w:div w:id="849487660">
                      <w:marLeft w:val="0"/>
                      <w:marRight w:val="0"/>
                      <w:marTop w:val="0"/>
                      <w:marBottom w:val="0"/>
                      <w:divBdr>
                        <w:top w:val="none" w:sz="0" w:space="0" w:color="auto"/>
                        <w:left w:val="none" w:sz="0" w:space="0" w:color="auto"/>
                        <w:bottom w:val="none" w:sz="0" w:space="0" w:color="auto"/>
                        <w:right w:val="none" w:sz="0" w:space="0" w:color="auto"/>
                      </w:divBdr>
                    </w:div>
                    <w:div w:id="1290626237">
                      <w:marLeft w:val="0"/>
                      <w:marRight w:val="0"/>
                      <w:marTop w:val="0"/>
                      <w:marBottom w:val="0"/>
                      <w:divBdr>
                        <w:top w:val="none" w:sz="0" w:space="0" w:color="auto"/>
                        <w:left w:val="none" w:sz="0" w:space="0" w:color="auto"/>
                        <w:bottom w:val="none" w:sz="0" w:space="0" w:color="auto"/>
                        <w:right w:val="none" w:sz="0" w:space="0" w:color="auto"/>
                      </w:divBdr>
                    </w:div>
                    <w:div w:id="1489251554">
                      <w:marLeft w:val="0"/>
                      <w:marRight w:val="0"/>
                      <w:marTop w:val="0"/>
                      <w:marBottom w:val="0"/>
                      <w:divBdr>
                        <w:top w:val="none" w:sz="0" w:space="0" w:color="auto"/>
                        <w:left w:val="none" w:sz="0" w:space="0" w:color="auto"/>
                        <w:bottom w:val="none" w:sz="0" w:space="0" w:color="auto"/>
                        <w:right w:val="none" w:sz="0" w:space="0" w:color="auto"/>
                      </w:divBdr>
                    </w:div>
                    <w:div w:id="1901556402">
                      <w:marLeft w:val="0"/>
                      <w:marRight w:val="0"/>
                      <w:marTop w:val="0"/>
                      <w:marBottom w:val="0"/>
                      <w:divBdr>
                        <w:top w:val="none" w:sz="0" w:space="0" w:color="auto"/>
                        <w:left w:val="none" w:sz="0" w:space="0" w:color="auto"/>
                        <w:bottom w:val="none" w:sz="0" w:space="0" w:color="auto"/>
                        <w:right w:val="none" w:sz="0" w:space="0" w:color="auto"/>
                      </w:divBdr>
                    </w:div>
                    <w:div w:id="13218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7822">
          <w:marLeft w:val="0"/>
          <w:marRight w:val="0"/>
          <w:marTop w:val="100"/>
          <w:marBottom w:val="100"/>
          <w:divBdr>
            <w:top w:val="none" w:sz="0" w:space="0" w:color="auto"/>
            <w:left w:val="none" w:sz="0" w:space="0" w:color="auto"/>
            <w:bottom w:val="none" w:sz="0" w:space="0" w:color="auto"/>
            <w:right w:val="none" w:sz="0" w:space="0" w:color="auto"/>
          </w:divBdr>
          <w:divsChild>
            <w:div w:id="328870137">
              <w:marLeft w:val="0"/>
              <w:marRight w:val="0"/>
              <w:marTop w:val="0"/>
              <w:marBottom w:val="0"/>
              <w:divBdr>
                <w:top w:val="none" w:sz="0" w:space="0" w:color="auto"/>
                <w:left w:val="none" w:sz="0" w:space="0" w:color="auto"/>
                <w:bottom w:val="none" w:sz="0" w:space="0" w:color="auto"/>
                <w:right w:val="none" w:sz="0" w:space="0" w:color="auto"/>
              </w:divBdr>
              <w:divsChild>
                <w:div w:id="1871842138">
                  <w:marLeft w:val="0"/>
                  <w:marRight w:val="0"/>
                  <w:marTop w:val="0"/>
                  <w:marBottom w:val="0"/>
                  <w:divBdr>
                    <w:top w:val="none" w:sz="0" w:space="0" w:color="auto"/>
                    <w:left w:val="none" w:sz="0" w:space="0" w:color="auto"/>
                    <w:bottom w:val="none" w:sz="0" w:space="0" w:color="auto"/>
                    <w:right w:val="none" w:sz="0" w:space="0" w:color="auto"/>
                  </w:divBdr>
                </w:div>
              </w:divsChild>
            </w:div>
            <w:div w:id="278873450">
              <w:marLeft w:val="0"/>
              <w:marRight w:val="0"/>
              <w:marTop w:val="0"/>
              <w:marBottom w:val="0"/>
              <w:divBdr>
                <w:top w:val="single" w:sz="6" w:space="0" w:color="DDDDDD"/>
                <w:left w:val="single" w:sz="6" w:space="0" w:color="DDDDDD"/>
                <w:bottom w:val="single" w:sz="6" w:space="0" w:color="DDDDDD"/>
                <w:right w:val="single" w:sz="6" w:space="0" w:color="DDDDDD"/>
              </w:divBdr>
              <w:divsChild>
                <w:div w:id="1173687687">
                  <w:marLeft w:val="0"/>
                  <w:marRight w:val="0"/>
                  <w:marTop w:val="0"/>
                  <w:marBottom w:val="0"/>
                  <w:divBdr>
                    <w:top w:val="none" w:sz="0" w:space="0" w:color="auto"/>
                    <w:left w:val="none" w:sz="0" w:space="0" w:color="auto"/>
                    <w:bottom w:val="none" w:sz="0" w:space="0" w:color="auto"/>
                    <w:right w:val="none" w:sz="0" w:space="0" w:color="auto"/>
                  </w:divBdr>
                  <w:divsChild>
                    <w:div w:id="1735351786">
                      <w:marLeft w:val="0"/>
                      <w:marRight w:val="0"/>
                      <w:marTop w:val="0"/>
                      <w:marBottom w:val="0"/>
                      <w:divBdr>
                        <w:top w:val="none" w:sz="0" w:space="0" w:color="auto"/>
                        <w:left w:val="none" w:sz="0" w:space="0" w:color="auto"/>
                        <w:bottom w:val="none" w:sz="0" w:space="0" w:color="auto"/>
                        <w:right w:val="none" w:sz="0" w:space="0" w:color="auto"/>
                      </w:divBdr>
                    </w:div>
                    <w:div w:id="141847022">
                      <w:marLeft w:val="0"/>
                      <w:marRight w:val="0"/>
                      <w:marTop w:val="0"/>
                      <w:marBottom w:val="0"/>
                      <w:divBdr>
                        <w:top w:val="none" w:sz="0" w:space="0" w:color="auto"/>
                        <w:left w:val="none" w:sz="0" w:space="0" w:color="auto"/>
                        <w:bottom w:val="none" w:sz="0" w:space="0" w:color="auto"/>
                        <w:right w:val="none" w:sz="0" w:space="0" w:color="auto"/>
                      </w:divBdr>
                    </w:div>
                    <w:div w:id="1679455945">
                      <w:marLeft w:val="0"/>
                      <w:marRight w:val="0"/>
                      <w:marTop w:val="0"/>
                      <w:marBottom w:val="0"/>
                      <w:divBdr>
                        <w:top w:val="none" w:sz="0" w:space="0" w:color="auto"/>
                        <w:left w:val="none" w:sz="0" w:space="0" w:color="auto"/>
                        <w:bottom w:val="none" w:sz="0" w:space="0" w:color="auto"/>
                        <w:right w:val="none" w:sz="0" w:space="0" w:color="auto"/>
                      </w:divBdr>
                    </w:div>
                    <w:div w:id="518665297">
                      <w:marLeft w:val="0"/>
                      <w:marRight w:val="0"/>
                      <w:marTop w:val="0"/>
                      <w:marBottom w:val="0"/>
                      <w:divBdr>
                        <w:top w:val="none" w:sz="0" w:space="0" w:color="auto"/>
                        <w:left w:val="none" w:sz="0" w:space="0" w:color="auto"/>
                        <w:bottom w:val="none" w:sz="0" w:space="0" w:color="auto"/>
                        <w:right w:val="none" w:sz="0" w:space="0" w:color="auto"/>
                      </w:divBdr>
                    </w:div>
                    <w:div w:id="339083584">
                      <w:marLeft w:val="0"/>
                      <w:marRight w:val="0"/>
                      <w:marTop w:val="0"/>
                      <w:marBottom w:val="0"/>
                      <w:divBdr>
                        <w:top w:val="none" w:sz="0" w:space="0" w:color="auto"/>
                        <w:left w:val="none" w:sz="0" w:space="0" w:color="auto"/>
                        <w:bottom w:val="none" w:sz="0" w:space="0" w:color="auto"/>
                        <w:right w:val="none" w:sz="0" w:space="0" w:color="auto"/>
                      </w:divBdr>
                    </w:div>
                    <w:div w:id="1822844264">
                      <w:marLeft w:val="0"/>
                      <w:marRight w:val="0"/>
                      <w:marTop w:val="0"/>
                      <w:marBottom w:val="0"/>
                      <w:divBdr>
                        <w:top w:val="none" w:sz="0" w:space="0" w:color="auto"/>
                        <w:left w:val="none" w:sz="0" w:space="0" w:color="auto"/>
                        <w:bottom w:val="none" w:sz="0" w:space="0" w:color="auto"/>
                        <w:right w:val="none" w:sz="0" w:space="0" w:color="auto"/>
                      </w:divBdr>
                    </w:div>
                    <w:div w:id="1783182506">
                      <w:marLeft w:val="0"/>
                      <w:marRight w:val="0"/>
                      <w:marTop w:val="0"/>
                      <w:marBottom w:val="0"/>
                      <w:divBdr>
                        <w:top w:val="none" w:sz="0" w:space="0" w:color="auto"/>
                        <w:left w:val="none" w:sz="0" w:space="0" w:color="auto"/>
                        <w:bottom w:val="none" w:sz="0" w:space="0" w:color="auto"/>
                        <w:right w:val="none" w:sz="0" w:space="0" w:color="auto"/>
                      </w:divBdr>
                    </w:div>
                    <w:div w:id="1737313729">
                      <w:marLeft w:val="0"/>
                      <w:marRight w:val="0"/>
                      <w:marTop w:val="0"/>
                      <w:marBottom w:val="0"/>
                      <w:divBdr>
                        <w:top w:val="none" w:sz="0" w:space="0" w:color="auto"/>
                        <w:left w:val="none" w:sz="0" w:space="0" w:color="auto"/>
                        <w:bottom w:val="none" w:sz="0" w:space="0" w:color="auto"/>
                        <w:right w:val="none" w:sz="0" w:space="0" w:color="auto"/>
                      </w:divBdr>
                    </w:div>
                    <w:div w:id="2040081846">
                      <w:marLeft w:val="0"/>
                      <w:marRight w:val="0"/>
                      <w:marTop w:val="0"/>
                      <w:marBottom w:val="0"/>
                      <w:divBdr>
                        <w:top w:val="none" w:sz="0" w:space="0" w:color="auto"/>
                        <w:left w:val="none" w:sz="0" w:space="0" w:color="auto"/>
                        <w:bottom w:val="none" w:sz="0" w:space="0" w:color="auto"/>
                        <w:right w:val="none" w:sz="0" w:space="0" w:color="auto"/>
                      </w:divBdr>
                    </w:div>
                    <w:div w:id="10388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518">
          <w:marLeft w:val="0"/>
          <w:marRight w:val="0"/>
          <w:marTop w:val="100"/>
          <w:marBottom w:val="100"/>
          <w:divBdr>
            <w:top w:val="none" w:sz="0" w:space="0" w:color="auto"/>
            <w:left w:val="none" w:sz="0" w:space="0" w:color="auto"/>
            <w:bottom w:val="none" w:sz="0" w:space="0" w:color="auto"/>
            <w:right w:val="none" w:sz="0" w:space="0" w:color="auto"/>
          </w:divBdr>
          <w:divsChild>
            <w:div w:id="1327778952">
              <w:marLeft w:val="0"/>
              <w:marRight w:val="0"/>
              <w:marTop w:val="0"/>
              <w:marBottom w:val="0"/>
              <w:divBdr>
                <w:top w:val="none" w:sz="0" w:space="0" w:color="auto"/>
                <w:left w:val="none" w:sz="0" w:space="0" w:color="auto"/>
                <w:bottom w:val="none" w:sz="0" w:space="0" w:color="auto"/>
                <w:right w:val="none" w:sz="0" w:space="0" w:color="auto"/>
              </w:divBdr>
              <w:divsChild>
                <w:div w:id="1292245159">
                  <w:marLeft w:val="0"/>
                  <w:marRight w:val="0"/>
                  <w:marTop w:val="0"/>
                  <w:marBottom w:val="0"/>
                  <w:divBdr>
                    <w:top w:val="none" w:sz="0" w:space="0" w:color="auto"/>
                    <w:left w:val="none" w:sz="0" w:space="0" w:color="auto"/>
                    <w:bottom w:val="none" w:sz="0" w:space="0" w:color="auto"/>
                    <w:right w:val="none" w:sz="0" w:space="0" w:color="auto"/>
                  </w:divBdr>
                </w:div>
              </w:divsChild>
            </w:div>
            <w:div w:id="1387604908">
              <w:marLeft w:val="0"/>
              <w:marRight w:val="0"/>
              <w:marTop w:val="0"/>
              <w:marBottom w:val="0"/>
              <w:divBdr>
                <w:top w:val="single" w:sz="6" w:space="0" w:color="DDDDDD"/>
                <w:left w:val="single" w:sz="6" w:space="0" w:color="DDDDDD"/>
                <w:bottom w:val="single" w:sz="6" w:space="0" w:color="DDDDDD"/>
                <w:right w:val="single" w:sz="6" w:space="0" w:color="DDDDDD"/>
              </w:divBdr>
              <w:divsChild>
                <w:div w:id="1524436331">
                  <w:marLeft w:val="0"/>
                  <w:marRight w:val="0"/>
                  <w:marTop w:val="0"/>
                  <w:marBottom w:val="0"/>
                  <w:divBdr>
                    <w:top w:val="none" w:sz="0" w:space="0" w:color="auto"/>
                    <w:left w:val="none" w:sz="0" w:space="0" w:color="auto"/>
                    <w:bottom w:val="none" w:sz="0" w:space="0" w:color="auto"/>
                    <w:right w:val="none" w:sz="0" w:space="0" w:color="auto"/>
                  </w:divBdr>
                  <w:divsChild>
                    <w:div w:id="548878724">
                      <w:marLeft w:val="0"/>
                      <w:marRight w:val="0"/>
                      <w:marTop w:val="0"/>
                      <w:marBottom w:val="0"/>
                      <w:divBdr>
                        <w:top w:val="none" w:sz="0" w:space="0" w:color="auto"/>
                        <w:left w:val="none" w:sz="0" w:space="0" w:color="auto"/>
                        <w:bottom w:val="none" w:sz="0" w:space="0" w:color="auto"/>
                        <w:right w:val="none" w:sz="0" w:space="0" w:color="auto"/>
                      </w:divBdr>
                    </w:div>
                    <w:div w:id="112873532">
                      <w:marLeft w:val="0"/>
                      <w:marRight w:val="0"/>
                      <w:marTop w:val="0"/>
                      <w:marBottom w:val="0"/>
                      <w:divBdr>
                        <w:top w:val="none" w:sz="0" w:space="0" w:color="auto"/>
                        <w:left w:val="none" w:sz="0" w:space="0" w:color="auto"/>
                        <w:bottom w:val="none" w:sz="0" w:space="0" w:color="auto"/>
                        <w:right w:val="none" w:sz="0" w:space="0" w:color="auto"/>
                      </w:divBdr>
                    </w:div>
                    <w:div w:id="786895200">
                      <w:marLeft w:val="0"/>
                      <w:marRight w:val="0"/>
                      <w:marTop w:val="0"/>
                      <w:marBottom w:val="0"/>
                      <w:divBdr>
                        <w:top w:val="none" w:sz="0" w:space="0" w:color="auto"/>
                        <w:left w:val="none" w:sz="0" w:space="0" w:color="auto"/>
                        <w:bottom w:val="none" w:sz="0" w:space="0" w:color="auto"/>
                        <w:right w:val="none" w:sz="0" w:space="0" w:color="auto"/>
                      </w:divBdr>
                    </w:div>
                    <w:div w:id="573516020">
                      <w:marLeft w:val="0"/>
                      <w:marRight w:val="0"/>
                      <w:marTop w:val="0"/>
                      <w:marBottom w:val="0"/>
                      <w:divBdr>
                        <w:top w:val="none" w:sz="0" w:space="0" w:color="auto"/>
                        <w:left w:val="none" w:sz="0" w:space="0" w:color="auto"/>
                        <w:bottom w:val="none" w:sz="0" w:space="0" w:color="auto"/>
                        <w:right w:val="none" w:sz="0" w:space="0" w:color="auto"/>
                      </w:divBdr>
                    </w:div>
                    <w:div w:id="1062488264">
                      <w:marLeft w:val="0"/>
                      <w:marRight w:val="0"/>
                      <w:marTop w:val="0"/>
                      <w:marBottom w:val="0"/>
                      <w:divBdr>
                        <w:top w:val="none" w:sz="0" w:space="0" w:color="auto"/>
                        <w:left w:val="none" w:sz="0" w:space="0" w:color="auto"/>
                        <w:bottom w:val="none" w:sz="0" w:space="0" w:color="auto"/>
                        <w:right w:val="none" w:sz="0" w:space="0" w:color="auto"/>
                      </w:divBdr>
                    </w:div>
                    <w:div w:id="1016887877">
                      <w:marLeft w:val="0"/>
                      <w:marRight w:val="0"/>
                      <w:marTop w:val="0"/>
                      <w:marBottom w:val="0"/>
                      <w:divBdr>
                        <w:top w:val="none" w:sz="0" w:space="0" w:color="auto"/>
                        <w:left w:val="none" w:sz="0" w:space="0" w:color="auto"/>
                        <w:bottom w:val="none" w:sz="0" w:space="0" w:color="auto"/>
                        <w:right w:val="none" w:sz="0" w:space="0" w:color="auto"/>
                      </w:divBdr>
                    </w:div>
                    <w:div w:id="17114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12360">
          <w:marLeft w:val="0"/>
          <w:marRight w:val="0"/>
          <w:marTop w:val="100"/>
          <w:marBottom w:val="100"/>
          <w:divBdr>
            <w:top w:val="none" w:sz="0" w:space="0" w:color="auto"/>
            <w:left w:val="none" w:sz="0" w:space="0" w:color="auto"/>
            <w:bottom w:val="none" w:sz="0" w:space="0" w:color="auto"/>
            <w:right w:val="none" w:sz="0" w:space="0" w:color="auto"/>
          </w:divBdr>
          <w:divsChild>
            <w:div w:id="1619951428">
              <w:marLeft w:val="0"/>
              <w:marRight w:val="0"/>
              <w:marTop w:val="0"/>
              <w:marBottom w:val="0"/>
              <w:divBdr>
                <w:top w:val="none" w:sz="0" w:space="0" w:color="auto"/>
                <w:left w:val="none" w:sz="0" w:space="0" w:color="auto"/>
                <w:bottom w:val="none" w:sz="0" w:space="0" w:color="auto"/>
                <w:right w:val="none" w:sz="0" w:space="0" w:color="auto"/>
              </w:divBdr>
              <w:divsChild>
                <w:div w:id="229661655">
                  <w:marLeft w:val="0"/>
                  <w:marRight w:val="0"/>
                  <w:marTop w:val="0"/>
                  <w:marBottom w:val="0"/>
                  <w:divBdr>
                    <w:top w:val="none" w:sz="0" w:space="0" w:color="auto"/>
                    <w:left w:val="none" w:sz="0" w:space="0" w:color="auto"/>
                    <w:bottom w:val="none" w:sz="0" w:space="0" w:color="auto"/>
                    <w:right w:val="none" w:sz="0" w:space="0" w:color="auto"/>
                  </w:divBdr>
                </w:div>
              </w:divsChild>
            </w:div>
            <w:div w:id="17893816">
              <w:marLeft w:val="0"/>
              <w:marRight w:val="0"/>
              <w:marTop w:val="0"/>
              <w:marBottom w:val="0"/>
              <w:divBdr>
                <w:top w:val="single" w:sz="6" w:space="0" w:color="DDDDDD"/>
                <w:left w:val="single" w:sz="6" w:space="0" w:color="DDDDDD"/>
                <w:bottom w:val="single" w:sz="6" w:space="0" w:color="DDDDDD"/>
                <w:right w:val="single" w:sz="6" w:space="0" w:color="DDDDDD"/>
              </w:divBdr>
              <w:divsChild>
                <w:div w:id="985477844">
                  <w:marLeft w:val="0"/>
                  <w:marRight w:val="0"/>
                  <w:marTop w:val="0"/>
                  <w:marBottom w:val="0"/>
                  <w:divBdr>
                    <w:top w:val="none" w:sz="0" w:space="0" w:color="auto"/>
                    <w:left w:val="none" w:sz="0" w:space="0" w:color="auto"/>
                    <w:bottom w:val="none" w:sz="0" w:space="0" w:color="auto"/>
                    <w:right w:val="none" w:sz="0" w:space="0" w:color="auto"/>
                  </w:divBdr>
                  <w:divsChild>
                    <w:div w:id="140658491">
                      <w:marLeft w:val="0"/>
                      <w:marRight w:val="0"/>
                      <w:marTop w:val="0"/>
                      <w:marBottom w:val="0"/>
                      <w:divBdr>
                        <w:top w:val="none" w:sz="0" w:space="0" w:color="auto"/>
                        <w:left w:val="none" w:sz="0" w:space="0" w:color="auto"/>
                        <w:bottom w:val="none" w:sz="0" w:space="0" w:color="auto"/>
                        <w:right w:val="none" w:sz="0" w:space="0" w:color="auto"/>
                      </w:divBdr>
                    </w:div>
                    <w:div w:id="1228884998">
                      <w:marLeft w:val="0"/>
                      <w:marRight w:val="0"/>
                      <w:marTop w:val="0"/>
                      <w:marBottom w:val="0"/>
                      <w:divBdr>
                        <w:top w:val="none" w:sz="0" w:space="0" w:color="auto"/>
                        <w:left w:val="none" w:sz="0" w:space="0" w:color="auto"/>
                        <w:bottom w:val="none" w:sz="0" w:space="0" w:color="auto"/>
                        <w:right w:val="none" w:sz="0" w:space="0" w:color="auto"/>
                      </w:divBdr>
                    </w:div>
                    <w:div w:id="237907485">
                      <w:marLeft w:val="0"/>
                      <w:marRight w:val="0"/>
                      <w:marTop w:val="0"/>
                      <w:marBottom w:val="0"/>
                      <w:divBdr>
                        <w:top w:val="none" w:sz="0" w:space="0" w:color="auto"/>
                        <w:left w:val="none" w:sz="0" w:space="0" w:color="auto"/>
                        <w:bottom w:val="none" w:sz="0" w:space="0" w:color="auto"/>
                        <w:right w:val="none" w:sz="0" w:space="0" w:color="auto"/>
                      </w:divBdr>
                    </w:div>
                    <w:div w:id="795607929">
                      <w:marLeft w:val="0"/>
                      <w:marRight w:val="0"/>
                      <w:marTop w:val="0"/>
                      <w:marBottom w:val="0"/>
                      <w:divBdr>
                        <w:top w:val="none" w:sz="0" w:space="0" w:color="auto"/>
                        <w:left w:val="none" w:sz="0" w:space="0" w:color="auto"/>
                        <w:bottom w:val="none" w:sz="0" w:space="0" w:color="auto"/>
                        <w:right w:val="none" w:sz="0" w:space="0" w:color="auto"/>
                      </w:divBdr>
                    </w:div>
                    <w:div w:id="1012218589">
                      <w:marLeft w:val="0"/>
                      <w:marRight w:val="0"/>
                      <w:marTop w:val="0"/>
                      <w:marBottom w:val="0"/>
                      <w:divBdr>
                        <w:top w:val="none" w:sz="0" w:space="0" w:color="auto"/>
                        <w:left w:val="none" w:sz="0" w:space="0" w:color="auto"/>
                        <w:bottom w:val="none" w:sz="0" w:space="0" w:color="auto"/>
                        <w:right w:val="none" w:sz="0" w:space="0" w:color="auto"/>
                      </w:divBdr>
                    </w:div>
                    <w:div w:id="10796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7439">
          <w:marLeft w:val="0"/>
          <w:marRight w:val="0"/>
          <w:marTop w:val="100"/>
          <w:marBottom w:val="100"/>
          <w:divBdr>
            <w:top w:val="none" w:sz="0" w:space="0" w:color="auto"/>
            <w:left w:val="none" w:sz="0" w:space="0" w:color="auto"/>
            <w:bottom w:val="none" w:sz="0" w:space="0" w:color="auto"/>
            <w:right w:val="none" w:sz="0" w:space="0" w:color="auto"/>
          </w:divBdr>
          <w:divsChild>
            <w:div w:id="734858391">
              <w:marLeft w:val="0"/>
              <w:marRight w:val="0"/>
              <w:marTop w:val="0"/>
              <w:marBottom w:val="0"/>
              <w:divBdr>
                <w:top w:val="none" w:sz="0" w:space="0" w:color="auto"/>
                <w:left w:val="none" w:sz="0" w:space="0" w:color="auto"/>
                <w:bottom w:val="none" w:sz="0" w:space="0" w:color="auto"/>
                <w:right w:val="none" w:sz="0" w:space="0" w:color="auto"/>
              </w:divBdr>
              <w:divsChild>
                <w:div w:id="1870069878">
                  <w:marLeft w:val="0"/>
                  <w:marRight w:val="0"/>
                  <w:marTop w:val="0"/>
                  <w:marBottom w:val="0"/>
                  <w:divBdr>
                    <w:top w:val="none" w:sz="0" w:space="0" w:color="auto"/>
                    <w:left w:val="none" w:sz="0" w:space="0" w:color="auto"/>
                    <w:bottom w:val="none" w:sz="0" w:space="0" w:color="auto"/>
                    <w:right w:val="none" w:sz="0" w:space="0" w:color="auto"/>
                  </w:divBdr>
                </w:div>
              </w:divsChild>
            </w:div>
            <w:div w:id="811210913">
              <w:marLeft w:val="0"/>
              <w:marRight w:val="0"/>
              <w:marTop w:val="0"/>
              <w:marBottom w:val="0"/>
              <w:divBdr>
                <w:top w:val="single" w:sz="6" w:space="0" w:color="DDDDDD"/>
                <w:left w:val="single" w:sz="6" w:space="0" w:color="DDDDDD"/>
                <w:bottom w:val="single" w:sz="6" w:space="0" w:color="DDDDDD"/>
                <w:right w:val="single" w:sz="6" w:space="0" w:color="DDDDDD"/>
              </w:divBdr>
              <w:divsChild>
                <w:div w:id="1771193233">
                  <w:marLeft w:val="0"/>
                  <w:marRight w:val="0"/>
                  <w:marTop w:val="0"/>
                  <w:marBottom w:val="0"/>
                  <w:divBdr>
                    <w:top w:val="none" w:sz="0" w:space="0" w:color="auto"/>
                    <w:left w:val="none" w:sz="0" w:space="0" w:color="auto"/>
                    <w:bottom w:val="none" w:sz="0" w:space="0" w:color="auto"/>
                    <w:right w:val="none" w:sz="0" w:space="0" w:color="auto"/>
                  </w:divBdr>
                  <w:divsChild>
                    <w:div w:id="152717969">
                      <w:marLeft w:val="0"/>
                      <w:marRight w:val="0"/>
                      <w:marTop w:val="0"/>
                      <w:marBottom w:val="0"/>
                      <w:divBdr>
                        <w:top w:val="none" w:sz="0" w:space="0" w:color="auto"/>
                        <w:left w:val="none" w:sz="0" w:space="0" w:color="auto"/>
                        <w:bottom w:val="none" w:sz="0" w:space="0" w:color="auto"/>
                        <w:right w:val="none" w:sz="0" w:space="0" w:color="auto"/>
                      </w:divBdr>
                    </w:div>
                    <w:div w:id="754401008">
                      <w:marLeft w:val="0"/>
                      <w:marRight w:val="0"/>
                      <w:marTop w:val="0"/>
                      <w:marBottom w:val="0"/>
                      <w:divBdr>
                        <w:top w:val="none" w:sz="0" w:space="0" w:color="auto"/>
                        <w:left w:val="none" w:sz="0" w:space="0" w:color="auto"/>
                        <w:bottom w:val="none" w:sz="0" w:space="0" w:color="auto"/>
                        <w:right w:val="none" w:sz="0" w:space="0" w:color="auto"/>
                      </w:divBdr>
                    </w:div>
                    <w:div w:id="513418219">
                      <w:marLeft w:val="0"/>
                      <w:marRight w:val="0"/>
                      <w:marTop w:val="0"/>
                      <w:marBottom w:val="0"/>
                      <w:divBdr>
                        <w:top w:val="none" w:sz="0" w:space="0" w:color="auto"/>
                        <w:left w:val="none" w:sz="0" w:space="0" w:color="auto"/>
                        <w:bottom w:val="none" w:sz="0" w:space="0" w:color="auto"/>
                        <w:right w:val="none" w:sz="0" w:space="0" w:color="auto"/>
                      </w:divBdr>
                    </w:div>
                    <w:div w:id="1851944153">
                      <w:marLeft w:val="0"/>
                      <w:marRight w:val="0"/>
                      <w:marTop w:val="0"/>
                      <w:marBottom w:val="0"/>
                      <w:divBdr>
                        <w:top w:val="none" w:sz="0" w:space="0" w:color="auto"/>
                        <w:left w:val="none" w:sz="0" w:space="0" w:color="auto"/>
                        <w:bottom w:val="none" w:sz="0" w:space="0" w:color="auto"/>
                        <w:right w:val="none" w:sz="0" w:space="0" w:color="auto"/>
                      </w:divBdr>
                    </w:div>
                    <w:div w:id="2000964997">
                      <w:marLeft w:val="0"/>
                      <w:marRight w:val="0"/>
                      <w:marTop w:val="0"/>
                      <w:marBottom w:val="0"/>
                      <w:divBdr>
                        <w:top w:val="none" w:sz="0" w:space="0" w:color="auto"/>
                        <w:left w:val="none" w:sz="0" w:space="0" w:color="auto"/>
                        <w:bottom w:val="none" w:sz="0" w:space="0" w:color="auto"/>
                        <w:right w:val="none" w:sz="0" w:space="0" w:color="auto"/>
                      </w:divBdr>
                    </w:div>
                    <w:div w:id="19955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15553">
          <w:marLeft w:val="0"/>
          <w:marRight w:val="0"/>
          <w:marTop w:val="100"/>
          <w:marBottom w:val="100"/>
          <w:divBdr>
            <w:top w:val="none" w:sz="0" w:space="0" w:color="auto"/>
            <w:left w:val="none" w:sz="0" w:space="0" w:color="auto"/>
            <w:bottom w:val="none" w:sz="0" w:space="0" w:color="auto"/>
            <w:right w:val="none" w:sz="0" w:space="0" w:color="auto"/>
          </w:divBdr>
          <w:divsChild>
            <w:div w:id="1094940576">
              <w:marLeft w:val="0"/>
              <w:marRight w:val="0"/>
              <w:marTop w:val="0"/>
              <w:marBottom w:val="0"/>
              <w:divBdr>
                <w:top w:val="none" w:sz="0" w:space="0" w:color="auto"/>
                <w:left w:val="none" w:sz="0" w:space="0" w:color="auto"/>
                <w:bottom w:val="none" w:sz="0" w:space="0" w:color="auto"/>
                <w:right w:val="none" w:sz="0" w:space="0" w:color="auto"/>
              </w:divBdr>
              <w:divsChild>
                <w:div w:id="1432893822">
                  <w:marLeft w:val="0"/>
                  <w:marRight w:val="0"/>
                  <w:marTop w:val="0"/>
                  <w:marBottom w:val="0"/>
                  <w:divBdr>
                    <w:top w:val="none" w:sz="0" w:space="0" w:color="auto"/>
                    <w:left w:val="none" w:sz="0" w:space="0" w:color="auto"/>
                    <w:bottom w:val="none" w:sz="0" w:space="0" w:color="auto"/>
                    <w:right w:val="none" w:sz="0" w:space="0" w:color="auto"/>
                  </w:divBdr>
                </w:div>
              </w:divsChild>
            </w:div>
            <w:div w:id="355740898">
              <w:marLeft w:val="0"/>
              <w:marRight w:val="0"/>
              <w:marTop w:val="0"/>
              <w:marBottom w:val="0"/>
              <w:divBdr>
                <w:top w:val="single" w:sz="6" w:space="0" w:color="DDDDDD"/>
                <w:left w:val="single" w:sz="6" w:space="0" w:color="DDDDDD"/>
                <w:bottom w:val="single" w:sz="6" w:space="0" w:color="DDDDDD"/>
                <w:right w:val="single" w:sz="6" w:space="0" w:color="DDDDDD"/>
              </w:divBdr>
              <w:divsChild>
                <w:div w:id="993337750">
                  <w:marLeft w:val="0"/>
                  <w:marRight w:val="0"/>
                  <w:marTop w:val="0"/>
                  <w:marBottom w:val="0"/>
                  <w:divBdr>
                    <w:top w:val="none" w:sz="0" w:space="0" w:color="auto"/>
                    <w:left w:val="none" w:sz="0" w:space="0" w:color="auto"/>
                    <w:bottom w:val="none" w:sz="0" w:space="0" w:color="auto"/>
                    <w:right w:val="none" w:sz="0" w:space="0" w:color="auto"/>
                  </w:divBdr>
                  <w:divsChild>
                    <w:div w:id="1479767653">
                      <w:marLeft w:val="0"/>
                      <w:marRight w:val="0"/>
                      <w:marTop w:val="0"/>
                      <w:marBottom w:val="0"/>
                      <w:divBdr>
                        <w:top w:val="none" w:sz="0" w:space="0" w:color="auto"/>
                        <w:left w:val="none" w:sz="0" w:space="0" w:color="auto"/>
                        <w:bottom w:val="none" w:sz="0" w:space="0" w:color="auto"/>
                        <w:right w:val="none" w:sz="0" w:space="0" w:color="auto"/>
                      </w:divBdr>
                    </w:div>
                    <w:div w:id="766121748">
                      <w:marLeft w:val="0"/>
                      <w:marRight w:val="0"/>
                      <w:marTop w:val="0"/>
                      <w:marBottom w:val="0"/>
                      <w:divBdr>
                        <w:top w:val="none" w:sz="0" w:space="0" w:color="auto"/>
                        <w:left w:val="none" w:sz="0" w:space="0" w:color="auto"/>
                        <w:bottom w:val="none" w:sz="0" w:space="0" w:color="auto"/>
                        <w:right w:val="none" w:sz="0" w:space="0" w:color="auto"/>
                      </w:divBdr>
                    </w:div>
                    <w:div w:id="1656252142">
                      <w:marLeft w:val="0"/>
                      <w:marRight w:val="0"/>
                      <w:marTop w:val="0"/>
                      <w:marBottom w:val="0"/>
                      <w:divBdr>
                        <w:top w:val="none" w:sz="0" w:space="0" w:color="auto"/>
                        <w:left w:val="none" w:sz="0" w:space="0" w:color="auto"/>
                        <w:bottom w:val="none" w:sz="0" w:space="0" w:color="auto"/>
                        <w:right w:val="none" w:sz="0" w:space="0" w:color="auto"/>
                      </w:divBdr>
                    </w:div>
                    <w:div w:id="1275749227">
                      <w:marLeft w:val="0"/>
                      <w:marRight w:val="0"/>
                      <w:marTop w:val="0"/>
                      <w:marBottom w:val="0"/>
                      <w:divBdr>
                        <w:top w:val="none" w:sz="0" w:space="0" w:color="auto"/>
                        <w:left w:val="none" w:sz="0" w:space="0" w:color="auto"/>
                        <w:bottom w:val="none" w:sz="0" w:space="0" w:color="auto"/>
                        <w:right w:val="none" w:sz="0" w:space="0" w:color="auto"/>
                      </w:divBdr>
                    </w:div>
                    <w:div w:id="647442397">
                      <w:marLeft w:val="0"/>
                      <w:marRight w:val="0"/>
                      <w:marTop w:val="0"/>
                      <w:marBottom w:val="0"/>
                      <w:divBdr>
                        <w:top w:val="none" w:sz="0" w:space="0" w:color="auto"/>
                        <w:left w:val="none" w:sz="0" w:space="0" w:color="auto"/>
                        <w:bottom w:val="none" w:sz="0" w:space="0" w:color="auto"/>
                        <w:right w:val="none" w:sz="0" w:space="0" w:color="auto"/>
                      </w:divBdr>
                    </w:div>
                    <w:div w:id="12691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04294">
          <w:marLeft w:val="0"/>
          <w:marRight w:val="0"/>
          <w:marTop w:val="100"/>
          <w:marBottom w:val="100"/>
          <w:divBdr>
            <w:top w:val="none" w:sz="0" w:space="0" w:color="auto"/>
            <w:left w:val="none" w:sz="0" w:space="0" w:color="auto"/>
            <w:bottom w:val="none" w:sz="0" w:space="0" w:color="auto"/>
            <w:right w:val="none" w:sz="0" w:space="0" w:color="auto"/>
          </w:divBdr>
          <w:divsChild>
            <w:div w:id="1460564411">
              <w:marLeft w:val="0"/>
              <w:marRight w:val="0"/>
              <w:marTop w:val="0"/>
              <w:marBottom w:val="0"/>
              <w:divBdr>
                <w:top w:val="none" w:sz="0" w:space="0" w:color="auto"/>
                <w:left w:val="none" w:sz="0" w:space="0" w:color="auto"/>
                <w:bottom w:val="none" w:sz="0" w:space="0" w:color="auto"/>
                <w:right w:val="none" w:sz="0" w:space="0" w:color="auto"/>
              </w:divBdr>
              <w:divsChild>
                <w:div w:id="222957054">
                  <w:marLeft w:val="0"/>
                  <w:marRight w:val="0"/>
                  <w:marTop w:val="0"/>
                  <w:marBottom w:val="0"/>
                  <w:divBdr>
                    <w:top w:val="none" w:sz="0" w:space="0" w:color="auto"/>
                    <w:left w:val="none" w:sz="0" w:space="0" w:color="auto"/>
                    <w:bottom w:val="none" w:sz="0" w:space="0" w:color="auto"/>
                    <w:right w:val="none" w:sz="0" w:space="0" w:color="auto"/>
                  </w:divBdr>
                </w:div>
              </w:divsChild>
            </w:div>
            <w:div w:id="718093246">
              <w:marLeft w:val="0"/>
              <w:marRight w:val="0"/>
              <w:marTop w:val="0"/>
              <w:marBottom w:val="0"/>
              <w:divBdr>
                <w:top w:val="single" w:sz="6" w:space="0" w:color="DDDDDD"/>
                <w:left w:val="single" w:sz="6" w:space="0" w:color="DDDDDD"/>
                <w:bottom w:val="single" w:sz="6" w:space="0" w:color="DDDDDD"/>
                <w:right w:val="single" w:sz="6" w:space="0" w:color="DDDDDD"/>
              </w:divBdr>
              <w:divsChild>
                <w:div w:id="1118909675">
                  <w:marLeft w:val="0"/>
                  <w:marRight w:val="0"/>
                  <w:marTop w:val="0"/>
                  <w:marBottom w:val="0"/>
                  <w:divBdr>
                    <w:top w:val="none" w:sz="0" w:space="0" w:color="auto"/>
                    <w:left w:val="none" w:sz="0" w:space="0" w:color="auto"/>
                    <w:bottom w:val="none" w:sz="0" w:space="0" w:color="auto"/>
                    <w:right w:val="none" w:sz="0" w:space="0" w:color="auto"/>
                  </w:divBdr>
                  <w:divsChild>
                    <w:div w:id="1020856778">
                      <w:marLeft w:val="0"/>
                      <w:marRight w:val="0"/>
                      <w:marTop w:val="0"/>
                      <w:marBottom w:val="0"/>
                      <w:divBdr>
                        <w:top w:val="none" w:sz="0" w:space="0" w:color="auto"/>
                        <w:left w:val="none" w:sz="0" w:space="0" w:color="auto"/>
                        <w:bottom w:val="none" w:sz="0" w:space="0" w:color="auto"/>
                        <w:right w:val="none" w:sz="0" w:space="0" w:color="auto"/>
                      </w:divBdr>
                    </w:div>
                    <w:div w:id="454373532">
                      <w:marLeft w:val="0"/>
                      <w:marRight w:val="0"/>
                      <w:marTop w:val="0"/>
                      <w:marBottom w:val="0"/>
                      <w:divBdr>
                        <w:top w:val="none" w:sz="0" w:space="0" w:color="auto"/>
                        <w:left w:val="none" w:sz="0" w:space="0" w:color="auto"/>
                        <w:bottom w:val="none" w:sz="0" w:space="0" w:color="auto"/>
                        <w:right w:val="none" w:sz="0" w:space="0" w:color="auto"/>
                      </w:divBdr>
                    </w:div>
                    <w:div w:id="1578125047">
                      <w:marLeft w:val="0"/>
                      <w:marRight w:val="0"/>
                      <w:marTop w:val="0"/>
                      <w:marBottom w:val="0"/>
                      <w:divBdr>
                        <w:top w:val="none" w:sz="0" w:space="0" w:color="auto"/>
                        <w:left w:val="none" w:sz="0" w:space="0" w:color="auto"/>
                        <w:bottom w:val="none" w:sz="0" w:space="0" w:color="auto"/>
                        <w:right w:val="none" w:sz="0" w:space="0" w:color="auto"/>
                      </w:divBdr>
                    </w:div>
                    <w:div w:id="439178795">
                      <w:marLeft w:val="0"/>
                      <w:marRight w:val="0"/>
                      <w:marTop w:val="0"/>
                      <w:marBottom w:val="0"/>
                      <w:divBdr>
                        <w:top w:val="none" w:sz="0" w:space="0" w:color="auto"/>
                        <w:left w:val="none" w:sz="0" w:space="0" w:color="auto"/>
                        <w:bottom w:val="none" w:sz="0" w:space="0" w:color="auto"/>
                        <w:right w:val="none" w:sz="0" w:space="0" w:color="auto"/>
                      </w:divBdr>
                    </w:div>
                    <w:div w:id="1133980262">
                      <w:marLeft w:val="0"/>
                      <w:marRight w:val="0"/>
                      <w:marTop w:val="0"/>
                      <w:marBottom w:val="0"/>
                      <w:divBdr>
                        <w:top w:val="none" w:sz="0" w:space="0" w:color="auto"/>
                        <w:left w:val="none" w:sz="0" w:space="0" w:color="auto"/>
                        <w:bottom w:val="none" w:sz="0" w:space="0" w:color="auto"/>
                        <w:right w:val="none" w:sz="0" w:space="0" w:color="auto"/>
                      </w:divBdr>
                    </w:div>
                    <w:div w:id="4207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7011">
          <w:marLeft w:val="0"/>
          <w:marRight w:val="0"/>
          <w:marTop w:val="100"/>
          <w:marBottom w:val="100"/>
          <w:divBdr>
            <w:top w:val="none" w:sz="0" w:space="0" w:color="auto"/>
            <w:left w:val="none" w:sz="0" w:space="0" w:color="auto"/>
            <w:bottom w:val="none" w:sz="0" w:space="0" w:color="auto"/>
            <w:right w:val="none" w:sz="0" w:space="0" w:color="auto"/>
          </w:divBdr>
          <w:divsChild>
            <w:div w:id="795418163">
              <w:marLeft w:val="0"/>
              <w:marRight w:val="0"/>
              <w:marTop w:val="0"/>
              <w:marBottom w:val="0"/>
              <w:divBdr>
                <w:top w:val="none" w:sz="0" w:space="0" w:color="auto"/>
                <w:left w:val="none" w:sz="0" w:space="0" w:color="auto"/>
                <w:bottom w:val="none" w:sz="0" w:space="0" w:color="auto"/>
                <w:right w:val="none" w:sz="0" w:space="0" w:color="auto"/>
              </w:divBdr>
              <w:divsChild>
                <w:div w:id="1706447852">
                  <w:marLeft w:val="0"/>
                  <w:marRight w:val="0"/>
                  <w:marTop w:val="0"/>
                  <w:marBottom w:val="0"/>
                  <w:divBdr>
                    <w:top w:val="none" w:sz="0" w:space="0" w:color="auto"/>
                    <w:left w:val="none" w:sz="0" w:space="0" w:color="auto"/>
                    <w:bottom w:val="none" w:sz="0" w:space="0" w:color="auto"/>
                    <w:right w:val="none" w:sz="0" w:space="0" w:color="auto"/>
                  </w:divBdr>
                </w:div>
              </w:divsChild>
            </w:div>
            <w:div w:id="1205021840">
              <w:marLeft w:val="0"/>
              <w:marRight w:val="0"/>
              <w:marTop w:val="0"/>
              <w:marBottom w:val="0"/>
              <w:divBdr>
                <w:top w:val="single" w:sz="6" w:space="0" w:color="DDDDDD"/>
                <w:left w:val="single" w:sz="6" w:space="0" w:color="DDDDDD"/>
                <w:bottom w:val="single" w:sz="6" w:space="0" w:color="DDDDDD"/>
                <w:right w:val="single" w:sz="6" w:space="0" w:color="DDDDDD"/>
              </w:divBdr>
              <w:divsChild>
                <w:div w:id="1916091021">
                  <w:marLeft w:val="0"/>
                  <w:marRight w:val="0"/>
                  <w:marTop w:val="0"/>
                  <w:marBottom w:val="0"/>
                  <w:divBdr>
                    <w:top w:val="none" w:sz="0" w:space="0" w:color="auto"/>
                    <w:left w:val="none" w:sz="0" w:space="0" w:color="auto"/>
                    <w:bottom w:val="none" w:sz="0" w:space="0" w:color="auto"/>
                    <w:right w:val="none" w:sz="0" w:space="0" w:color="auto"/>
                  </w:divBdr>
                  <w:divsChild>
                    <w:div w:id="335622072">
                      <w:marLeft w:val="0"/>
                      <w:marRight w:val="0"/>
                      <w:marTop w:val="0"/>
                      <w:marBottom w:val="0"/>
                      <w:divBdr>
                        <w:top w:val="none" w:sz="0" w:space="0" w:color="auto"/>
                        <w:left w:val="none" w:sz="0" w:space="0" w:color="auto"/>
                        <w:bottom w:val="none" w:sz="0" w:space="0" w:color="auto"/>
                        <w:right w:val="none" w:sz="0" w:space="0" w:color="auto"/>
                      </w:divBdr>
                    </w:div>
                    <w:div w:id="1064599003">
                      <w:marLeft w:val="0"/>
                      <w:marRight w:val="0"/>
                      <w:marTop w:val="0"/>
                      <w:marBottom w:val="0"/>
                      <w:divBdr>
                        <w:top w:val="none" w:sz="0" w:space="0" w:color="auto"/>
                        <w:left w:val="none" w:sz="0" w:space="0" w:color="auto"/>
                        <w:bottom w:val="none" w:sz="0" w:space="0" w:color="auto"/>
                        <w:right w:val="none" w:sz="0" w:space="0" w:color="auto"/>
                      </w:divBdr>
                    </w:div>
                    <w:div w:id="2028630462">
                      <w:marLeft w:val="0"/>
                      <w:marRight w:val="0"/>
                      <w:marTop w:val="0"/>
                      <w:marBottom w:val="0"/>
                      <w:divBdr>
                        <w:top w:val="none" w:sz="0" w:space="0" w:color="auto"/>
                        <w:left w:val="none" w:sz="0" w:space="0" w:color="auto"/>
                        <w:bottom w:val="none" w:sz="0" w:space="0" w:color="auto"/>
                        <w:right w:val="none" w:sz="0" w:space="0" w:color="auto"/>
                      </w:divBdr>
                    </w:div>
                    <w:div w:id="884415004">
                      <w:marLeft w:val="0"/>
                      <w:marRight w:val="0"/>
                      <w:marTop w:val="0"/>
                      <w:marBottom w:val="0"/>
                      <w:divBdr>
                        <w:top w:val="none" w:sz="0" w:space="0" w:color="auto"/>
                        <w:left w:val="none" w:sz="0" w:space="0" w:color="auto"/>
                        <w:bottom w:val="none" w:sz="0" w:space="0" w:color="auto"/>
                        <w:right w:val="none" w:sz="0" w:space="0" w:color="auto"/>
                      </w:divBdr>
                    </w:div>
                    <w:div w:id="876048493">
                      <w:marLeft w:val="0"/>
                      <w:marRight w:val="0"/>
                      <w:marTop w:val="0"/>
                      <w:marBottom w:val="0"/>
                      <w:divBdr>
                        <w:top w:val="none" w:sz="0" w:space="0" w:color="auto"/>
                        <w:left w:val="none" w:sz="0" w:space="0" w:color="auto"/>
                        <w:bottom w:val="none" w:sz="0" w:space="0" w:color="auto"/>
                        <w:right w:val="none" w:sz="0" w:space="0" w:color="auto"/>
                      </w:divBdr>
                    </w:div>
                    <w:div w:id="10499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448469">
          <w:marLeft w:val="0"/>
          <w:marRight w:val="0"/>
          <w:marTop w:val="100"/>
          <w:marBottom w:val="100"/>
          <w:divBdr>
            <w:top w:val="none" w:sz="0" w:space="0" w:color="auto"/>
            <w:left w:val="none" w:sz="0" w:space="0" w:color="auto"/>
            <w:bottom w:val="none" w:sz="0" w:space="0" w:color="auto"/>
            <w:right w:val="none" w:sz="0" w:space="0" w:color="auto"/>
          </w:divBdr>
          <w:divsChild>
            <w:div w:id="204761877">
              <w:marLeft w:val="0"/>
              <w:marRight w:val="0"/>
              <w:marTop w:val="0"/>
              <w:marBottom w:val="0"/>
              <w:divBdr>
                <w:top w:val="none" w:sz="0" w:space="0" w:color="auto"/>
                <w:left w:val="none" w:sz="0" w:space="0" w:color="auto"/>
                <w:bottom w:val="none" w:sz="0" w:space="0" w:color="auto"/>
                <w:right w:val="none" w:sz="0" w:space="0" w:color="auto"/>
              </w:divBdr>
              <w:divsChild>
                <w:div w:id="889153724">
                  <w:marLeft w:val="0"/>
                  <w:marRight w:val="0"/>
                  <w:marTop w:val="0"/>
                  <w:marBottom w:val="0"/>
                  <w:divBdr>
                    <w:top w:val="none" w:sz="0" w:space="0" w:color="auto"/>
                    <w:left w:val="none" w:sz="0" w:space="0" w:color="auto"/>
                    <w:bottom w:val="none" w:sz="0" w:space="0" w:color="auto"/>
                    <w:right w:val="none" w:sz="0" w:space="0" w:color="auto"/>
                  </w:divBdr>
                </w:div>
              </w:divsChild>
            </w:div>
            <w:div w:id="1458599909">
              <w:marLeft w:val="0"/>
              <w:marRight w:val="0"/>
              <w:marTop w:val="0"/>
              <w:marBottom w:val="0"/>
              <w:divBdr>
                <w:top w:val="single" w:sz="6" w:space="0" w:color="DDDDDD"/>
                <w:left w:val="single" w:sz="6" w:space="0" w:color="DDDDDD"/>
                <w:bottom w:val="single" w:sz="6" w:space="0" w:color="DDDDDD"/>
                <w:right w:val="single" w:sz="6" w:space="0" w:color="DDDDDD"/>
              </w:divBdr>
              <w:divsChild>
                <w:div w:id="226648523">
                  <w:marLeft w:val="0"/>
                  <w:marRight w:val="0"/>
                  <w:marTop w:val="0"/>
                  <w:marBottom w:val="0"/>
                  <w:divBdr>
                    <w:top w:val="none" w:sz="0" w:space="0" w:color="auto"/>
                    <w:left w:val="none" w:sz="0" w:space="0" w:color="auto"/>
                    <w:bottom w:val="none" w:sz="0" w:space="0" w:color="auto"/>
                    <w:right w:val="none" w:sz="0" w:space="0" w:color="auto"/>
                  </w:divBdr>
                  <w:divsChild>
                    <w:div w:id="491681631">
                      <w:marLeft w:val="0"/>
                      <w:marRight w:val="0"/>
                      <w:marTop w:val="0"/>
                      <w:marBottom w:val="0"/>
                      <w:divBdr>
                        <w:top w:val="none" w:sz="0" w:space="0" w:color="auto"/>
                        <w:left w:val="none" w:sz="0" w:space="0" w:color="auto"/>
                        <w:bottom w:val="none" w:sz="0" w:space="0" w:color="auto"/>
                        <w:right w:val="none" w:sz="0" w:space="0" w:color="auto"/>
                      </w:divBdr>
                    </w:div>
                    <w:div w:id="275602254">
                      <w:marLeft w:val="0"/>
                      <w:marRight w:val="0"/>
                      <w:marTop w:val="0"/>
                      <w:marBottom w:val="0"/>
                      <w:divBdr>
                        <w:top w:val="none" w:sz="0" w:space="0" w:color="auto"/>
                        <w:left w:val="none" w:sz="0" w:space="0" w:color="auto"/>
                        <w:bottom w:val="none" w:sz="0" w:space="0" w:color="auto"/>
                        <w:right w:val="none" w:sz="0" w:space="0" w:color="auto"/>
                      </w:divBdr>
                    </w:div>
                    <w:div w:id="1618415481">
                      <w:marLeft w:val="0"/>
                      <w:marRight w:val="0"/>
                      <w:marTop w:val="0"/>
                      <w:marBottom w:val="0"/>
                      <w:divBdr>
                        <w:top w:val="none" w:sz="0" w:space="0" w:color="auto"/>
                        <w:left w:val="none" w:sz="0" w:space="0" w:color="auto"/>
                        <w:bottom w:val="none" w:sz="0" w:space="0" w:color="auto"/>
                        <w:right w:val="none" w:sz="0" w:space="0" w:color="auto"/>
                      </w:divBdr>
                    </w:div>
                    <w:div w:id="320278708">
                      <w:marLeft w:val="0"/>
                      <w:marRight w:val="0"/>
                      <w:marTop w:val="0"/>
                      <w:marBottom w:val="0"/>
                      <w:divBdr>
                        <w:top w:val="none" w:sz="0" w:space="0" w:color="auto"/>
                        <w:left w:val="none" w:sz="0" w:space="0" w:color="auto"/>
                        <w:bottom w:val="none" w:sz="0" w:space="0" w:color="auto"/>
                        <w:right w:val="none" w:sz="0" w:space="0" w:color="auto"/>
                      </w:divBdr>
                    </w:div>
                    <w:div w:id="15294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8479">
          <w:marLeft w:val="0"/>
          <w:marRight w:val="0"/>
          <w:marTop w:val="100"/>
          <w:marBottom w:val="100"/>
          <w:divBdr>
            <w:top w:val="none" w:sz="0" w:space="0" w:color="auto"/>
            <w:left w:val="none" w:sz="0" w:space="0" w:color="auto"/>
            <w:bottom w:val="none" w:sz="0" w:space="0" w:color="auto"/>
            <w:right w:val="none" w:sz="0" w:space="0" w:color="auto"/>
          </w:divBdr>
          <w:divsChild>
            <w:div w:id="1017997440">
              <w:marLeft w:val="0"/>
              <w:marRight w:val="0"/>
              <w:marTop w:val="0"/>
              <w:marBottom w:val="0"/>
              <w:divBdr>
                <w:top w:val="none" w:sz="0" w:space="0" w:color="auto"/>
                <w:left w:val="none" w:sz="0" w:space="0" w:color="auto"/>
                <w:bottom w:val="none" w:sz="0" w:space="0" w:color="auto"/>
                <w:right w:val="none" w:sz="0" w:space="0" w:color="auto"/>
              </w:divBdr>
              <w:divsChild>
                <w:div w:id="1962881095">
                  <w:marLeft w:val="0"/>
                  <w:marRight w:val="0"/>
                  <w:marTop w:val="0"/>
                  <w:marBottom w:val="0"/>
                  <w:divBdr>
                    <w:top w:val="none" w:sz="0" w:space="0" w:color="auto"/>
                    <w:left w:val="none" w:sz="0" w:space="0" w:color="auto"/>
                    <w:bottom w:val="none" w:sz="0" w:space="0" w:color="auto"/>
                    <w:right w:val="none" w:sz="0" w:space="0" w:color="auto"/>
                  </w:divBdr>
                </w:div>
              </w:divsChild>
            </w:div>
            <w:div w:id="135412760">
              <w:marLeft w:val="0"/>
              <w:marRight w:val="0"/>
              <w:marTop w:val="0"/>
              <w:marBottom w:val="0"/>
              <w:divBdr>
                <w:top w:val="single" w:sz="6" w:space="0" w:color="DDDDDD"/>
                <w:left w:val="single" w:sz="6" w:space="0" w:color="DDDDDD"/>
                <w:bottom w:val="single" w:sz="6" w:space="0" w:color="DDDDDD"/>
                <w:right w:val="single" w:sz="6" w:space="0" w:color="DDDDDD"/>
              </w:divBdr>
              <w:divsChild>
                <w:div w:id="2011713939">
                  <w:marLeft w:val="0"/>
                  <w:marRight w:val="0"/>
                  <w:marTop w:val="0"/>
                  <w:marBottom w:val="0"/>
                  <w:divBdr>
                    <w:top w:val="none" w:sz="0" w:space="0" w:color="auto"/>
                    <w:left w:val="none" w:sz="0" w:space="0" w:color="auto"/>
                    <w:bottom w:val="none" w:sz="0" w:space="0" w:color="auto"/>
                    <w:right w:val="none" w:sz="0" w:space="0" w:color="auto"/>
                  </w:divBdr>
                  <w:divsChild>
                    <w:div w:id="414547208">
                      <w:marLeft w:val="0"/>
                      <w:marRight w:val="0"/>
                      <w:marTop w:val="0"/>
                      <w:marBottom w:val="0"/>
                      <w:divBdr>
                        <w:top w:val="none" w:sz="0" w:space="0" w:color="auto"/>
                        <w:left w:val="none" w:sz="0" w:space="0" w:color="auto"/>
                        <w:bottom w:val="none" w:sz="0" w:space="0" w:color="auto"/>
                        <w:right w:val="none" w:sz="0" w:space="0" w:color="auto"/>
                      </w:divBdr>
                    </w:div>
                    <w:div w:id="1005211441">
                      <w:marLeft w:val="0"/>
                      <w:marRight w:val="0"/>
                      <w:marTop w:val="0"/>
                      <w:marBottom w:val="0"/>
                      <w:divBdr>
                        <w:top w:val="none" w:sz="0" w:space="0" w:color="auto"/>
                        <w:left w:val="none" w:sz="0" w:space="0" w:color="auto"/>
                        <w:bottom w:val="none" w:sz="0" w:space="0" w:color="auto"/>
                        <w:right w:val="none" w:sz="0" w:space="0" w:color="auto"/>
                      </w:divBdr>
                    </w:div>
                    <w:div w:id="461004864">
                      <w:marLeft w:val="0"/>
                      <w:marRight w:val="0"/>
                      <w:marTop w:val="0"/>
                      <w:marBottom w:val="0"/>
                      <w:divBdr>
                        <w:top w:val="none" w:sz="0" w:space="0" w:color="auto"/>
                        <w:left w:val="none" w:sz="0" w:space="0" w:color="auto"/>
                        <w:bottom w:val="none" w:sz="0" w:space="0" w:color="auto"/>
                        <w:right w:val="none" w:sz="0" w:space="0" w:color="auto"/>
                      </w:divBdr>
                    </w:div>
                    <w:div w:id="736437258">
                      <w:marLeft w:val="0"/>
                      <w:marRight w:val="0"/>
                      <w:marTop w:val="0"/>
                      <w:marBottom w:val="0"/>
                      <w:divBdr>
                        <w:top w:val="none" w:sz="0" w:space="0" w:color="auto"/>
                        <w:left w:val="none" w:sz="0" w:space="0" w:color="auto"/>
                        <w:bottom w:val="none" w:sz="0" w:space="0" w:color="auto"/>
                        <w:right w:val="none" w:sz="0" w:space="0" w:color="auto"/>
                      </w:divBdr>
                    </w:div>
                    <w:div w:id="3976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53125">
      <w:bodyDiv w:val="1"/>
      <w:marLeft w:val="0"/>
      <w:marRight w:val="0"/>
      <w:marTop w:val="0"/>
      <w:marBottom w:val="0"/>
      <w:divBdr>
        <w:top w:val="none" w:sz="0" w:space="0" w:color="auto"/>
        <w:left w:val="none" w:sz="0" w:space="0" w:color="auto"/>
        <w:bottom w:val="none" w:sz="0" w:space="0" w:color="auto"/>
        <w:right w:val="none" w:sz="0" w:space="0" w:color="auto"/>
      </w:divBdr>
    </w:div>
    <w:div w:id="699746735">
      <w:bodyDiv w:val="1"/>
      <w:marLeft w:val="0"/>
      <w:marRight w:val="0"/>
      <w:marTop w:val="0"/>
      <w:marBottom w:val="0"/>
      <w:divBdr>
        <w:top w:val="none" w:sz="0" w:space="0" w:color="auto"/>
        <w:left w:val="none" w:sz="0" w:space="0" w:color="auto"/>
        <w:bottom w:val="none" w:sz="0" w:space="0" w:color="auto"/>
        <w:right w:val="none" w:sz="0" w:space="0" w:color="auto"/>
      </w:divBdr>
    </w:div>
    <w:div w:id="702825021">
      <w:bodyDiv w:val="1"/>
      <w:marLeft w:val="0"/>
      <w:marRight w:val="0"/>
      <w:marTop w:val="0"/>
      <w:marBottom w:val="0"/>
      <w:divBdr>
        <w:top w:val="none" w:sz="0" w:space="0" w:color="auto"/>
        <w:left w:val="none" w:sz="0" w:space="0" w:color="auto"/>
        <w:bottom w:val="none" w:sz="0" w:space="0" w:color="auto"/>
        <w:right w:val="none" w:sz="0" w:space="0" w:color="auto"/>
      </w:divBdr>
    </w:div>
    <w:div w:id="706444844">
      <w:bodyDiv w:val="1"/>
      <w:marLeft w:val="0"/>
      <w:marRight w:val="0"/>
      <w:marTop w:val="0"/>
      <w:marBottom w:val="0"/>
      <w:divBdr>
        <w:top w:val="none" w:sz="0" w:space="0" w:color="auto"/>
        <w:left w:val="none" w:sz="0" w:space="0" w:color="auto"/>
        <w:bottom w:val="none" w:sz="0" w:space="0" w:color="auto"/>
        <w:right w:val="none" w:sz="0" w:space="0" w:color="auto"/>
      </w:divBdr>
    </w:div>
    <w:div w:id="707604423">
      <w:bodyDiv w:val="1"/>
      <w:marLeft w:val="0"/>
      <w:marRight w:val="0"/>
      <w:marTop w:val="0"/>
      <w:marBottom w:val="0"/>
      <w:divBdr>
        <w:top w:val="none" w:sz="0" w:space="0" w:color="auto"/>
        <w:left w:val="none" w:sz="0" w:space="0" w:color="auto"/>
        <w:bottom w:val="none" w:sz="0" w:space="0" w:color="auto"/>
        <w:right w:val="none" w:sz="0" w:space="0" w:color="auto"/>
      </w:divBdr>
      <w:divsChild>
        <w:div w:id="414593017">
          <w:marLeft w:val="0"/>
          <w:marRight w:val="0"/>
          <w:marTop w:val="0"/>
          <w:marBottom w:val="0"/>
          <w:divBdr>
            <w:top w:val="none" w:sz="0" w:space="0" w:color="auto"/>
            <w:left w:val="none" w:sz="0" w:space="0" w:color="auto"/>
            <w:bottom w:val="none" w:sz="0" w:space="0" w:color="auto"/>
            <w:right w:val="none" w:sz="0" w:space="0" w:color="auto"/>
          </w:divBdr>
        </w:div>
        <w:div w:id="1727874361">
          <w:marLeft w:val="0"/>
          <w:marRight w:val="0"/>
          <w:marTop w:val="0"/>
          <w:marBottom w:val="0"/>
          <w:divBdr>
            <w:top w:val="none" w:sz="0" w:space="0" w:color="auto"/>
            <w:left w:val="none" w:sz="0" w:space="0" w:color="auto"/>
            <w:bottom w:val="none" w:sz="0" w:space="0" w:color="auto"/>
            <w:right w:val="none" w:sz="0" w:space="0" w:color="auto"/>
          </w:divBdr>
        </w:div>
        <w:div w:id="1043747185">
          <w:marLeft w:val="0"/>
          <w:marRight w:val="0"/>
          <w:marTop w:val="0"/>
          <w:marBottom w:val="0"/>
          <w:divBdr>
            <w:top w:val="none" w:sz="0" w:space="0" w:color="auto"/>
            <w:left w:val="none" w:sz="0" w:space="0" w:color="auto"/>
            <w:bottom w:val="none" w:sz="0" w:space="0" w:color="auto"/>
            <w:right w:val="none" w:sz="0" w:space="0" w:color="auto"/>
          </w:divBdr>
        </w:div>
        <w:div w:id="1788503857">
          <w:marLeft w:val="0"/>
          <w:marRight w:val="0"/>
          <w:marTop w:val="0"/>
          <w:marBottom w:val="0"/>
          <w:divBdr>
            <w:top w:val="none" w:sz="0" w:space="0" w:color="auto"/>
            <w:left w:val="none" w:sz="0" w:space="0" w:color="auto"/>
            <w:bottom w:val="none" w:sz="0" w:space="0" w:color="auto"/>
            <w:right w:val="none" w:sz="0" w:space="0" w:color="auto"/>
          </w:divBdr>
        </w:div>
        <w:div w:id="1886333315">
          <w:marLeft w:val="0"/>
          <w:marRight w:val="0"/>
          <w:marTop w:val="0"/>
          <w:marBottom w:val="0"/>
          <w:divBdr>
            <w:top w:val="none" w:sz="0" w:space="0" w:color="auto"/>
            <w:left w:val="none" w:sz="0" w:space="0" w:color="auto"/>
            <w:bottom w:val="none" w:sz="0" w:space="0" w:color="auto"/>
            <w:right w:val="none" w:sz="0" w:space="0" w:color="auto"/>
          </w:divBdr>
        </w:div>
      </w:divsChild>
    </w:div>
    <w:div w:id="716784789">
      <w:bodyDiv w:val="1"/>
      <w:marLeft w:val="0"/>
      <w:marRight w:val="0"/>
      <w:marTop w:val="0"/>
      <w:marBottom w:val="0"/>
      <w:divBdr>
        <w:top w:val="none" w:sz="0" w:space="0" w:color="auto"/>
        <w:left w:val="none" w:sz="0" w:space="0" w:color="auto"/>
        <w:bottom w:val="none" w:sz="0" w:space="0" w:color="auto"/>
        <w:right w:val="none" w:sz="0" w:space="0" w:color="auto"/>
      </w:divBdr>
    </w:div>
    <w:div w:id="739601434">
      <w:bodyDiv w:val="1"/>
      <w:marLeft w:val="0"/>
      <w:marRight w:val="0"/>
      <w:marTop w:val="0"/>
      <w:marBottom w:val="0"/>
      <w:divBdr>
        <w:top w:val="none" w:sz="0" w:space="0" w:color="auto"/>
        <w:left w:val="none" w:sz="0" w:space="0" w:color="auto"/>
        <w:bottom w:val="none" w:sz="0" w:space="0" w:color="auto"/>
        <w:right w:val="none" w:sz="0" w:space="0" w:color="auto"/>
      </w:divBdr>
    </w:div>
    <w:div w:id="746416671">
      <w:bodyDiv w:val="1"/>
      <w:marLeft w:val="0"/>
      <w:marRight w:val="0"/>
      <w:marTop w:val="0"/>
      <w:marBottom w:val="0"/>
      <w:divBdr>
        <w:top w:val="none" w:sz="0" w:space="0" w:color="auto"/>
        <w:left w:val="none" w:sz="0" w:space="0" w:color="auto"/>
        <w:bottom w:val="none" w:sz="0" w:space="0" w:color="auto"/>
        <w:right w:val="none" w:sz="0" w:space="0" w:color="auto"/>
      </w:divBdr>
    </w:div>
    <w:div w:id="747265006">
      <w:bodyDiv w:val="1"/>
      <w:marLeft w:val="0"/>
      <w:marRight w:val="0"/>
      <w:marTop w:val="0"/>
      <w:marBottom w:val="0"/>
      <w:divBdr>
        <w:top w:val="none" w:sz="0" w:space="0" w:color="auto"/>
        <w:left w:val="none" w:sz="0" w:space="0" w:color="auto"/>
        <w:bottom w:val="none" w:sz="0" w:space="0" w:color="auto"/>
        <w:right w:val="none" w:sz="0" w:space="0" w:color="auto"/>
      </w:divBdr>
    </w:div>
    <w:div w:id="755134347">
      <w:bodyDiv w:val="1"/>
      <w:marLeft w:val="0"/>
      <w:marRight w:val="0"/>
      <w:marTop w:val="0"/>
      <w:marBottom w:val="0"/>
      <w:divBdr>
        <w:top w:val="none" w:sz="0" w:space="0" w:color="auto"/>
        <w:left w:val="none" w:sz="0" w:space="0" w:color="auto"/>
        <w:bottom w:val="none" w:sz="0" w:space="0" w:color="auto"/>
        <w:right w:val="none" w:sz="0" w:space="0" w:color="auto"/>
      </w:divBdr>
    </w:div>
    <w:div w:id="756176953">
      <w:bodyDiv w:val="1"/>
      <w:marLeft w:val="0"/>
      <w:marRight w:val="0"/>
      <w:marTop w:val="0"/>
      <w:marBottom w:val="0"/>
      <w:divBdr>
        <w:top w:val="none" w:sz="0" w:space="0" w:color="auto"/>
        <w:left w:val="none" w:sz="0" w:space="0" w:color="auto"/>
        <w:bottom w:val="none" w:sz="0" w:space="0" w:color="auto"/>
        <w:right w:val="none" w:sz="0" w:space="0" w:color="auto"/>
      </w:divBdr>
    </w:div>
    <w:div w:id="758020870">
      <w:bodyDiv w:val="1"/>
      <w:marLeft w:val="0"/>
      <w:marRight w:val="0"/>
      <w:marTop w:val="0"/>
      <w:marBottom w:val="0"/>
      <w:divBdr>
        <w:top w:val="none" w:sz="0" w:space="0" w:color="auto"/>
        <w:left w:val="none" w:sz="0" w:space="0" w:color="auto"/>
        <w:bottom w:val="none" w:sz="0" w:space="0" w:color="auto"/>
        <w:right w:val="none" w:sz="0" w:space="0" w:color="auto"/>
      </w:divBdr>
    </w:div>
    <w:div w:id="773211039">
      <w:bodyDiv w:val="1"/>
      <w:marLeft w:val="0"/>
      <w:marRight w:val="0"/>
      <w:marTop w:val="0"/>
      <w:marBottom w:val="0"/>
      <w:divBdr>
        <w:top w:val="none" w:sz="0" w:space="0" w:color="auto"/>
        <w:left w:val="none" w:sz="0" w:space="0" w:color="auto"/>
        <w:bottom w:val="none" w:sz="0" w:space="0" w:color="auto"/>
        <w:right w:val="none" w:sz="0" w:space="0" w:color="auto"/>
      </w:divBdr>
    </w:div>
    <w:div w:id="794493289">
      <w:bodyDiv w:val="1"/>
      <w:marLeft w:val="0"/>
      <w:marRight w:val="0"/>
      <w:marTop w:val="0"/>
      <w:marBottom w:val="0"/>
      <w:divBdr>
        <w:top w:val="none" w:sz="0" w:space="0" w:color="auto"/>
        <w:left w:val="none" w:sz="0" w:space="0" w:color="auto"/>
        <w:bottom w:val="none" w:sz="0" w:space="0" w:color="auto"/>
        <w:right w:val="none" w:sz="0" w:space="0" w:color="auto"/>
      </w:divBdr>
    </w:div>
    <w:div w:id="803422433">
      <w:bodyDiv w:val="1"/>
      <w:marLeft w:val="0"/>
      <w:marRight w:val="0"/>
      <w:marTop w:val="0"/>
      <w:marBottom w:val="0"/>
      <w:divBdr>
        <w:top w:val="none" w:sz="0" w:space="0" w:color="auto"/>
        <w:left w:val="none" w:sz="0" w:space="0" w:color="auto"/>
        <w:bottom w:val="none" w:sz="0" w:space="0" w:color="auto"/>
        <w:right w:val="none" w:sz="0" w:space="0" w:color="auto"/>
      </w:divBdr>
    </w:div>
    <w:div w:id="814495101">
      <w:bodyDiv w:val="1"/>
      <w:marLeft w:val="0"/>
      <w:marRight w:val="0"/>
      <w:marTop w:val="0"/>
      <w:marBottom w:val="0"/>
      <w:divBdr>
        <w:top w:val="none" w:sz="0" w:space="0" w:color="auto"/>
        <w:left w:val="none" w:sz="0" w:space="0" w:color="auto"/>
        <w:bottom w:val="none" w:sz="0" w:space="0" w:color="auto"/>
        <w:right w:val="none" w:sz="0" w:space="0" w:color="auto"/>
      </w:divBdr>
    </w:div>
    <w:div w:id="817458162">
      <w:bodyDiv w:val="1"/>
      <w:marLeft w:val="0"/>
      <w:marRight w:val="0"/>
      <w:marTop w:val="0"/>
      <w:marBottom w:val="0"/>
      <w:divBdr>
        <w:top w:val="none" w:sz="0" w:space="0" w:color="auto"/>
        <w:left w:val="none" w:sz="0" w:space="0" w:color="auto"/>
        <w:bottom w:val="none" w:sz="0" w:space="0" w:color="auto"/>
        <w:right w:val="none" w:sz="0" w:space="0" w:color="auto"/>
      </w:divBdr>
    </w:div>
    <w:div w:id="821314791">
      <w:bodyDiv w:val="1"/>
      <w:marLeft w:val="0"/>
      <w:marRight w:val="0"/>
      <w:marTop w:val="0"/>
      <w:marBottom w:val="0"/>
      <w:divBdr>
        <w:top w:val="none" w:sz="0" w:space="0" w:color="auto"/>
        <w:left w:val="none" w:sz="0" w:space="0" w:color="auto"/>
        <w:bottom w:val="none" w:sz="0" w:space="0" w:color="auto"/>
        <w:right w:val="none" w:sz="0" w:space="0" w:color="auto"/>
      </w:divBdr>
      <w:divsChild>
        <w:div w:id="1499156065">
          <w:marLeft w:val="0"/>
          <w:marRight w:val="0"/>
          <w:marTop w:val="0"/>
          <w:marBottom w:val="0"/>
          <w:divBdr>
            <w:top w:val="none" w:sz="0" w:space="0" w:color="auto"/>
            <w:left w:val="none" w:sz="0" w:space="0" w:color="auto"/>
            <w:bottom w:val="none" w:sz="0" w:space="0" w:color="auto"/>
            <w:right w:val="none" w:sz="0" w:space="0" w:color="auto"/>
          </w:divBdr>
        </w:div>
        <w:div w:id="1828859436">
          <w:marLeft w:val="0"/>
          <w:marRight w:val="0"/>
          <w:marTop w:val="0"/>
          <w:marBottom w:val="0"/>
          <w:divBdr>
            <w:top w:val="none" w:sz="0" w:space="0" w:color="auto"/>
            <w:left w:val="none" w:sz="0" w:space="0" w:color="auto"/>
            <w:bottom w:val="none" w:sz="0" w:space="0" w:color="auto"/>
            <w:right w:val="none" w:sz="0" w:space="0" w:color="auto"/>
          </w:divBdr>
        </w:div>
        <w:div w:id="1813399266">
          <w:marLeft w:val="0"/>
          <w:marRight w:val="0"/>
          <w:marTop w:val="0"/>
          <w:marBottom w:val="0"/>
          <w:divBdr>
            <w:top w:val="none" w:sz="0" w:space="0" w:color="auto"/>
            <w:left w:val="none" w:sz="0" w:space="0" w:color="auto"/>
            <w:bottom w:val="none" w:sz="0" w:space="0" w:color="auto"/>
            <w:right w:val="none" w:sz="0" w:space="0" w:color="auto"/>
          </w:divBdr>
        </w:div>
        <w:div w:id="1568419688">
          <w:marLeft w:val="0"/>
          <w:marRight w:val="0"/>
          <w:marTop w:val="0"/>
          <w:marBottom w:val="0"/>
          <w:divBdr>
            <w:top w:val="none" w:sz="0" w:space="0" w:color="auto"/>
            <w:left w:val="none" w:sz="0" w:space="0" w:color="auto"/>
            <w:bottom w:val="none" w:sz="0" w:space="0" w:color="auto"/>
            <w:right w:val="none" w:sz="0" w:space="0" w:color="auto"/>
          </w:divBdr>
        </w:div>
      </w:divsChild>
    </w:div>
    <w:div w:id="822745527">
      <w:bodyDiv w:val="1"/>
      <w:marLeft w:val="0"/>
      <w:marRight w:val="0"/>
      <w:marTop w:val="0"/>
      <w:marBottom w:val="0"/>
      <w:divBdr>
        <w:top w:val="none" w:sz="0" w:space="0" w:color="auto"/>
        <w:left w:val="none" w:sz="0" w:space="0" w:color="auto"/>
        <w:bottom w:val="none" w:sz="0" w:space="0" w:color="auto"/>
        <w:right w:val="none" w:sz="0" w:space="0" w:color="auto"/>
      </w:divBdr>
    </w:div>
    <w:div w:id="829492159">
      <w:bodyDiv w:val="1"/>
      <w:marLeft w:val="0"/>
      <w:marRight w:val="0"/>
      <w:marTop w:val="0"/>
      <w:marBottom w:val="0"/>
      <w:divBdr>
        <w:top w:val="none" w:sz="0" w:space="0" w:color="auto"/>
        <w:left w:val="none" w:sz="0" w:space="0" w:color="auto"/>
        <w:bottom w:val="none" w:sz="0" w:space="0" w:color="auto"/>
        <w:right w:val="none" w:sz="0" w:space="0" w:color="auto"/>
      </w:divBdr>
    </w:div>
    <w:div w:id="829758512">
      <w:bodyDiv w:val="1"/>
      <w:marLeft w:val="0"/>
      <w:marRight w:val="0"/>
      <w:marTop w:val="0"/>
      <w:marBottom w:val="0"/>
      <w:divBdr>
        <w:top w:val="none" w:sz="0" w:space="0" w:color="auto"/>
        <w:left w:val="none" w:sz="0" w:space="0" w:color="auto"/>
        <w:bottom w:val="none" w:sz="0" w:space="0" w:color="auto"/>
        <w:right w:val="none" w:sz="0" w:space="0" w:color="auto"/>
      </w:divBdr>
    </w:div>
    <w:div w:id="832838117">
      <w:bodyDiv w:val="1"/>
      <w:marLeft w:val="0"/>
      <w:marRight w:val="0"/>
      <w:marTop w:val="0"/>
      <w:marBottom w:val="0"/>
      <w:divBdr>
        <w:top w:val="none" w:sz="0" w:space="0" w:color="auto"/>
        <w:left w:val="none" w:sz="0" w:space="0" w:color="auto"/>
        <w:bottom w:val="none" w:sz="0" w:space="0" w:color="auto"/>
        <w:right w:val="none" w:sz="0" w:space="0" w:color="auto"/>
      </w:divBdr>
    </w:div>
    <w:div w:id="836464061">
      <w:bodyDiv w:val="1"/>
      <w:marLeft w:val="0"/>
      <w:marRight w:val="0"/>
      <w:marTop w:val="0"/>
      <w:marBottom w:val="0"/>
      <w:divBdr>
        <w:top w:val="none" w:sz="0" w:space="0" w:color="auto"/>
        <w:left w:val="none" w:sz="0" w:space="0" w:color="auto"/>
        <w:bottom w:val="none" w:sz="0" w:space="0" w:color="auto"/>
        <w:right w:val="none" w:sz="0" w:space="0" w:color="auto"/>
      </w:divBdr>
    </w:div>
    <w:div w:id="844708707">
      <w:bodyDiv w:val="1"/>
      <w:marLeft w:val="0"/>
      <w:marRight w:val="0"/>
      <w:marTop w:val="0"/>
      <w:marBottom w:val="0"/>
      <w:divBdr>
        <w:top w:val="none" w:sz="0" w:space="0" w:color="auto"/>
        <w:left w:val="none" w:sz="0" w:space="0" w:color="auto"/>
        <w:bottom w:val="none" w:sz="0" w:space="0" w:color="auto"/>
        <w:right w:val="none" w:sz="0" w:space="0" w:color="auto"/>
      </w:divBdr>
    </w:div>
    <w:div w:id="852498265">
      <w:bodyDiv w:val="1"/>
      <w:marLeft w:val="0"/>
      <w:marRight w:val="0"/>
      <w:marTop w:val="0"/>
      <w:marBottom w:val="0"/>
      <w:divBdr>
        <w:top w:val="none" w:sz="0" w:space="0" w:color="auto"/>
        <w:left w:val="none" w:sz="0" w:space="0" w:color="auto"/>
        <w:bottom w:val="none" w:sz="0" w:space="0" w:color="auto"/>
        <w:right w:val="none" w:sz="0" w:space="0" w:color="auto"/>
      </w:divBdr>
    </w:div>
    <w:div w:id="852643365">
      <w:bodyDiv w:val="1"/>
      <w:marLeft w:val="0"/>
      <w:marRight w:val="0"/>
      <w:marTop w:val="0"/>
      <w:marBottom w:val="0"/>
      <w:divBdr>
        <w:top w:val="none" w:sz="0" w:space="0" w:color="auto"/>
        <w:left w:val="none" w:sz="0" w:space="0" w:color="auto"/>
        <w:bottom w:val="none" w:sz="0" w:space="0" w:color="auto"/>
        <w:right w:val="none" w:sz="0" w:space="0" w:color="auto"/>
      </w:divBdr>
    </w:div>
    <w:div w:id="858393840">
      <w:bodyDiv w:val="1"/>
      <w:marLeft w:val="0"/>
      <w:marRight w:val="0"/>
      <w:marTop w:val="0"/>
      <w:marBottom w:val="0"/>
      <w:divBdr>
        <w:top w:val="none" w:sz="0" w:space="0" w:color="auto"/>
        <w:left w:val="none" w:sz="0" w:space="0" w:color="auto"/>
        <w:bottom w:val="none" w:sz="0" w:space="0" w:color="auto"/>
        <w:right w:val="none" w:sz="0" w:space="0" w:color="auto"/>
      </w:divBdr>
    </w:div>
    <w:div w:id="860973817">
      <w:bodyDiv w:val="1"/>
      <w:marLeft w:val="0"/>
      <w:marRight w:val="0"/>
      <w:marTop w:val="0"/>
      <w:marBottom w:val="0"/>
      <w:divBdr>
        <w:top w:val="none" w:sz="0" w:space="0" w:color="auto"/>
        <w:left w:val="none" w:sz="0" w:space="0" w:color="auto"/>
        <w:bottom w:val="none" w:sz="0" w:space="0" w:color="auto"/>
        <w:right w:val="none" w:sz="0" w:space="0" w:color="auto"/>
      </w:divBdr>
    </w:div>
    <w:div w:id="873811990">
      <w:bodyDiv w:val="1"/>
      <w:marLeft w:val="0"/>
      <w:marRight w:val="0"/>
      <w:marTop w:val="0"/>
      <w:marBottom w:val="0"/>
      <w:divBdr>
        <w:top w:val="none" w:sz="0" w:space="0" w:color="auto"/>
        <w:left w:val="none" w:sz="0" w:space="0" w:color="auto"/>
        <w:bottom w:val="none" w:sz="0" w:space="0" w:color="auto"/>
        <w:right w:val="none" w:sz="0" w:space="0" w:color="auto"/>
      </w:divBdr>
      <w:divsChild>
        <w:div w:id="1536695628">
          <w:marLeft w:val="0"/>
          <w:marRight w:val="0"/>
          <w:marTop w:val="0"/>
          <w:marBottom w:val="0"/>
          <w:divBdr>
            <w:top w:val="none" w:sz="0" w:space="0" w:color="auto"/>
            <w:left w:val="none" w:sz="0" w:space="0" w:color="auto"/>
            <w:bottom w:val="none" w:sz="0" w:space="0" w:color="auto"/>
            <w:right w:val="none" w:sz="0" w:space="0" w:color="auto"/>
          </w:divBdr>
        </w:div>
        <w:div w:id="1917663844">
          <w:marLeft w:val="0"/>
          <w:marRight w:val="0"/>
          <w:marTop w:val="0"/>
          <w:marBottom w:val="0"/>
          <w:divBdr>
            <w:top w:val="none" w:sz="0" w:space="0" w:color="auto"/>
            <w:left w:val="none" w:sz="0" w:space="0" w:color="auto"/>
            <w:bottom w:val="none" w:sz="0" w:space="0" w:color="auto"/>
            <w:right w:val="none" w:sz="0" w:space="0" w:color="auto"/>
          </w:divBdr>
        </w:div>
      </w:divsChild>
    </w:div>
    <w:div w:id="876770457">
      <w:bodyDiv w:val="1"/>
      <w:marLeft w:val="0"/>
      <w:marRight w:val="0"/>
      <w:marTop w:val="0"/>
      <w:marBottom w:val="0"/>
      <w:divBdr>
        <w:top w:val="none" w:sz="0" w:space="0" w:color="auto"/>
        <w:left w:val="none" w:sz="0" w:space="0" w:color="auto"/>
        <w:bottom w:val="none" w:sz="0" w:space="0" w:color="auto"/>
        <w:right w:val="none" w:sz="0" w:space="0" w:color="auto"/>
      </w:divBdr>
    </w:div>
    <w:div w:id="887373056">
      <w:bodyDiv w:val="1"/>
      <w:marLeft w:val="0"/>
      <w:marRight w:val="0"/>
      <w:marTop w:val="0"/>
      <w:marBottom w:val="0"/>
      <w:divBdr>
        <w:top w:val="none" w:sz="0" w:space="0" w:color="auto"/>
        <w:left w:val="none" w:sz="0" w:space="0" w:color="auto"/>
        <w:bottom w:val="none" w:sz="0" w:space="0" w:color="auto"/>
        <w:right w:val="none" w:sz="0" w:space="0" w:color="auto"/>
      </w:divBdr>
    </w:div>
    <w:div w:id="887447858">
      <w:bodyDiv w:val="1"/>
      <w:marLeft w:val="0"/>
      <w:marRight w:val="0"/>
      <w:marTop w:val="0"/>
      <w:marBottom w:val="0"/>
      <w:divBdr>
        <w:top w:val="none" w:sz="0" w:space="0" w:color="auto"/>
        <w:left w:val="none" w:sz="0" w:space="0" w:color="auto"/>
        <w:bottom w:val="none" w:sz="0" w:space="0" w:color="auto"/>
        <w:right w:val="none" w:sz="0" w:space="0" w:color="auto"/>
      </w:divBdr>
    </w:div>
    <w:div w:id="887570140">
      <w:bodyDiv w:val="1"/>
      <w:marLeft w:val="0"/>
      <w:marRight w:val="0"/>
      <w:marTop w:val="0"/>
      <w:marBottom w:val="0"/>
      <w:divBdr>
        <w:top w:val="none" w:sz="0" w:space="0" w:color="auto"/>
        <w:left w:val="none" w:sz="0" w:space="0" w:color="auto"/>
        <w:bottom w:val="none" w:sz="0" w:space="0" w:color="auto"/>
        <w:right w:val="none" w:sz="0" w:space="0" w:color="auto"/>
      </w:divBdr>
    </w:div>
    <w:div w:id="889536412">
      <w:bodyDiv w:val="1"/>
      <w:marLeft w:val="0"/>
      <w:marRight w:val="0"/>
      <w:marTop w:val="0"/>
      <w:marBottom w:val="0"/>
      <w:divBdr>
        <w:top w:val="none" w:sz="0" w:space="0" w:color="auto"/>
        <w:left w:val="none" w:sz="0" w:space="0" w:color="auto"/>
        <w:bottom w:val="none" w:sz="0" w:space="0" w:color="auto"/>
        <w:right w:val="none" w:sz="0" w:space="0" w:color="auto"/>
      </w:divBdr>
    </w:div>
    <w:div w:id="899439162">
      <w:bodyDiv w:val="1"/>
      <w:marLeft w:val="0"/>
      <w:marRight w:val="0"/>
      <w:marTop w:val="0"/>
      <w:marBottom w:val="0"/>
      <w:divBdr>
        <w:top w:val="none" w:sz="0" w:space="0" w:color="auto"/>
        <w:left w:val="none" w:sz="0" w:space="0" w:color="auto"/>
        <w:bottom w:val="none" w:sz="0" w:space="0" w:color="auto"/>
        <w:right w:val="none" w:sz="0" w:space="0" w:color="auto"/>
      </w:divBdr>
    </w:div>
    <w:div w:id="928461157">
      <w:bodyDiv w:val="1"/>
      <w:marLeft w:val="0"/>
      <w:marRight w:val="0"/>
      <w:marTop w:val="0"/>
      <w:marBottom w:val="0"/>
      <w:divBdr>
        <w:top w:val="none" w:sz="0" w:space="0" w:color="auto"/>
        <w:left w:val="none" w:sz="0" w:space="0" w:color="auto"/>
        <w:bottom w:val="none" w:sz="0" w:space="0" w:color="auto"/>
        <w:right w:val="none" w:sz="0" w:space="0" w:color="auto"/>
      </w:divBdr>
    </w:div>
    <w:div w:id="934750812">
      <w:bodyDiv w:val="1"/>
      <w:marLeft w:val="0"/>
      <w:marRight w:val="0"/>
      <w:marTop w:val="0"/>
      <w:marBottom w:val="0"/>
      <w:divBdr>
        <w:top w:val="none" w:sz="0" w:space="0" w:color="auto"/>
        <w:left w:val="none" w:sz="0" w:space="0" w:color="auto"/>
        <w:bottom w:val="none" w:sz="0" w:space="0" w:color="auto"/>
        <w:right w:val="none" w:sz="0" w:space="0" w:color="auto"/>
      </w:divBdr>
    </w:div>
    <w:div w:id="936062834">
      <w:bodyDiv w:val="1"/>
      <w:marLeft w:val="0"/>
      <w:marRight w:val="0"/>
      <w:marTop w:val="0"/>
      <w:marBottom w:val="0"/>
      <w:divBdr>
        <w:top w:val="none" w:sz="0" w:space="0" w:color="auto"/>
        <w:left w:val="none" w:sz="0" w:space="0" w:color="auto"/>
        <w:bottom w:val="none" w:sz="0" w:space="0" w:color="auto"/>
        <w:right w:val="none" w:sz="0" w:space="0" w:color="auto"/>
      </w:divBdr>
    </w:div>
    <w:div w:id="936448389">
      <w:bodyDiv w:val="1"/>
      <w:marLeft w:val="0"/>
      <w:marRight w:val="0"/>
      <w:marTop w:val="0"/>
      <w:marBottom w:val="0"/>
      <w:divBdr>
        <w:top w:val="none" w:sz="0" w:space="0" w:color="auto"/>
        <w:left w:val="none" w:sz="0" w:space="0" w:color="auto"/>
        <w:bottom w:val="none" w:sz="0" w:space="0" w:color="auto"/>
        <w:right w:val="none" w:sz="0" w:space="0" w:color="auto"/>
      </w:divBdr>
    </w:div>
    <w:div w:id="940994683">
      <w:bodyDiv w:val="1"/>
      <w:marLeft w:val="0"/>
      <w:marRight w:val="0"/>
      <w:marTop w:val="0"/>
      <w:marBottom w:val="0"/>
      <w:divBdr>
        <w:top w:val="none" w:sz="0" w:space="0" w:color="auto"/>
        <w:left w:val="none" w:sz="0" w:space="0" w:color="auto"/>
        <w:bottom w:val="none" w:sz="0" w:space="0" w:color="auto"/>
        <w:right w:val="none" w:sz="0" w:space="0" w:color="auto"/>
      </w:divBdr>
    </w:div>
    <w:div w:id="942030771">
      <w:bodyDiv w:val="1"/>
      <w:marLeft w:val="0"/>
      <w:marRight w:val="0"/>
      <w:marTop w:val="0"/>
      <w:marBottom w:val="0"/>
      <w:divBdr>
        <w:top w:val="none" w:sz="0" w:space="0" w:color="auto"/>
        <w:left w:val="none" w:sz="0" w:space="0" w:color="auto"/>
        <w:bottom w:val="none" w:sz="0" w:space="0" w:color="auto"/>
        <w:right w:val="none" w:sz="0" w:space="0" w:color="auto"/>
      </w:divBdr>
    </w:div>
    <w:div w:id="947859920">
      <w:bodyDiv w:val="1"/>
      <w:marLeft w:val="0"/>
      <w:marRight w:val="0"/>
      <w:marTop w:val="0"/>
      <w:marBottom w:val="0"/>
      <w:divBdr>
        <w:top w:val="none" w:sz="0" w:space="0" w:color="auto"/>
        <w:left w:val="none" w:sz="0" w:space="0" w:color="auto"/>
        <w:bottom w:val="none" w:sz="0" w:space="0" w:color="auto"/>
        <w:right w:val="none" w:sz="0" w:space="0" w:color="auto"/>
      </w:divBdr>
    </w:div>
    <w:div w:id="949118226">
      <w:bodyDiv w:val="1"/>
      <w:marLeft w:val="0"/>
      <w:marRight w:val="0"/>
      <w:marTop w:val="0"/>
      <w:marBottom w:val="0"/>
      <w:divBdr>
        <w:top w:val="none" w:sz="0" w:space="0" w:color="auto"/>
        <w:left w:val="none" w:sz="0" w:space="0" w:color="auto"/>
        <w:bottom w:val="none" w:sz="0" w:space="0" w:color="auto"/>
        <w:right w:val="none" w:sz="0" w:space="0" w:color="auto"/>
      </w:divBdr>
    </w:div>
    <w:div w:id="949623133">
      <w:bodyDiv w:val="1"/>
      <w:marLeft w:val="0"/>
      <w:marRight w:val="0"/>
      <w:marTop w:val="0"/>
      <w:marBottom w:val="0"/>
      <w:divBdr>
        <w:top w:val="none" w:sz="0" w:space="0" w:color="auto"/>
        <w:left w:val="none" w:sz="0" w:space="0" w:color="auto"/>
        <w:bottom w:val="none" w:sz="0" w:space="0" w:color="auto"/>
        <w:right w:val="none" w:sz="0" w:space="0" w:color="auto"/>
      </w:divBdr>
    </w:div>
    <w:div w:id="952979490">
      <w:bodyDiv w:val="1"/>
      <w:marLeft w:val="0"/>
      <w:marRight w:val="0"/>
      <w:marTop w:val="0"/>
      <w:marBottom w:val="0"/>
      <w:divBdr>
        <w:top w:val="none" w:sz="0" w:space="0" w:color="auto"/>
        <w:left w:val="none" w:sz="0" w:space="0" w:color="auto"/>
        <w:bottom w:val="none" w:sz="0" w:space="0" w:color="auto"/>
        <w:right w:val="none" w:sz="0" w:space="0" w:color="auto"/>
      </w:divBdr>
    </w:div>
    <w:div w:id="957420047">
      <w:bodyDiv w:val="1"/>
      <w:marLeft w:val="0"/>
      <w:marRight w:val="0"/>
      <w:marTop w:val="0"/>
      <w:marBottom w:val="0"/>
      <w:divBdr>
        <w:top w:val="none" w:sz="0" w:space="0" w:color="auto"/>
        <w:left w:val="none" w:sz="0" w:space="0" w:color="auto"/>
        <w:bottom w:val="none" w:sz="0" w:space="0" w:color="auto"/>
        <w:right w:val="none" w:sz="0" w:space="0" w:color="auto"/>
      </w:divBdr>
    </w:div>
    <w:div w:id="961762391">
      <w:bodyDiv w:val="1"/>
      <w:marLeft w:val="0"/>
      <w:marRight w:val="0"/>
      <w:marTop w:val="0"/>
      <w:marBottom w:val="0"/>
      <w:divBdr>
        <w:top w:val="none" w:sz="0" w:space="0" w:color="auto"/>
        <w:left w:val="none" w:sz="0" w:space="0" w:color="auto"/>
        <w:bottom w:val="none" w:sz="0" w:space="0" w:color="auto"/>
        <w:right w:val="none" w:sz="0" w:space="0" w:color="auto"/>
      </w:divBdr>
    </w:div>
    <w:div w:id="966158491">
      <w:bodyDiv w:val="1"/>
      <w:marLeft w:val="0"/>
      <w:marRight w:val="0"/>
      <w:marTop w:val="0"/>
      <w:marBottom w:val="0"/>
      <w:divBdr>
        <w:top w:val="none" w:sz="0" w:space="0" w:color="auto"/>
        <w:left w:val="none" w:sz="0" w:space="0" w:color="auto"/>
        <w:bottom w:val="none" w:sz="0" w:space="0" w:color="auto"/>
        <w:right w:val="none" w:sz="0" w:space="0" w:color="auto"/>
      </w:divBdr>
    </w:div>
    <w:div w:id="969821972">
      <w:bodyDiv w:val="1"/>
      <w:marLeft w:val="0"/>
      <w:marRight w:val="0"/>
      <w:marTop w:val="0"/>
      <w:marBottom w:val="0"/>
      <w:divBdr>
        <w:top w:val="none" w:sz="0" w:space="0" w:color="auto"/>
        <w:left w:val="none" w:sz="0" w:space="0" w:color="auto"/>
        <w:bottom w:val="none" w:sz="0" w:space="0" w:color="auto"/>
        <w:right w:val="none" w:sz="0" w:space="0" w:color="auto"/>
      </w:divBdr>
    </w:div>
    <w:div w:id="971520338">
      <w:bodyDiv w:val="1"/>
      <w:marLeft w:val="0"/>
      <w:marRight w:val="0"/>
      <w:marTop w:val="0"/>
      <w:marBottom w:val="0"/>
      <w:divBdr>
        <w:top w:val="none" w:sz="0" w:space="0" w:color="auto"/>
        <w:left w:val="none" w:sz="0" w:space="0" w:color="auto"/>
        <w:bottom w:val="none" w:sz="0" w:space="0" w:color="auto"/>
        <w:right w:val="none" w:sz="0" w:space="0" w:color="auto"/>
      </w:divBdr>
    </w:div>
    <w:div w:id="973412983">
      <w:bodyDiv w:val="1"/>
      <w:marLeft w:val="0"/>
      <w:marRight w:val="0"/>
      <w:marTop w:val="0"/>
      <w:marBottom w:val="0"/>
      <w:divBdr>
        <w:top w:val="none" w:sz="0" w:space="0" w:color="auto"/>
        <w:left w:val="none" w:sz="0" w:space="0" w:color="auto"/>
        <w:bottom w:val="none" w:sz="0" w:space="0" w:color="auto"/>
        <w:right w:val="none" w:sz="0" w:space="0" w:color="auto"/>
      </w:divBdr>
    </w:div>
    <w:div w:id="980764934">
      <w:bodyDiv w:val="1"/>
      <w:marLeft w:val="0"/>
      <w:marRight w:val="0"/>
      <w:marTop w:val="0"/>
      <w:marBottom w:val="0"/>
      <w:divBdr>
        <w:top w:val="none" w:sz="0" w:space="0" w:color="auto"/>
        <w:left w:val="none" w:sz="0" w:space="0" w:color="auto"/>
        <w:bottom w:val="none" w:sz="0" w:space="0" w:color="auto"/>
        <w:right w:val="none" w:sz="0" w:space="0" w:color="auto"/>
      </w:divBdr>
    </w:div>
    <w:div w:id="982464559">
      <w:bodyDiv w:val="1"/>
      <w:marLeft w:val="0"/>
      <w:marRight w:val="0"/>
      <w:marTop w:val="0"/>
      <w:marBottom w:val="0"/>
      <w:divBdr>
        <w:top w:val="none" w:sz="0" w:space="0" w:color="auto"/>
        <w:left w:val="none" w:sz="0" w:space="0" w:color="auto"/>
        <w:bottom w:val="none" w:sz="0" w:space="0" w:color="auto"/>
        <w:right w:val="none" w:sz="0" w:space="0" w:color="auto"/>
      </w:divBdr>
    </w:div>
    <w:div w:id="1005937700">
      <w:bodyDiv w:val="1"/>
      <w:marLeft w:val="0"/>
      <w:marRight w:val="0"/>
      <w:marTop w:val="0"/>
      <w:marBottom w:val="0"/>
      <w:divBdr>
        <w:top w:val="none" w:sz="0" w:space="0" w:color="auto"/>
        <w:left w:val="none" w:sz="0" w:space="0" w:color="auto"/>
        <w:bottom w:val="none" w:sz="0" w:space="0" w:color="auto"/>
        <w:right w:val="none" w:sz="0" w:space="0" w:color="auto"/>
      </w:divBdr>
    </w:div>
    <w:div w:id="1008948899">
      <w:bodyDiv w:val="1"/>
      <w:marLeft w:val="0"/>
      <w:marRight w:val="0"/>
      <w:marTop w:val="0"/>
      <w:marBottom w:val="0"/>
      <w:divBdr>
        <w:top w:val="none" w:sz="0" w:space="0" w:color="auto"/>
        <w:left w:val="none" w:sz="0" w:space="0" w:color="auto"/>
        <w:bottom w:val="none" w:sz="0" w:space="0" w:color="auto"/>
        <w:right w:val="none" w:sz="0" w:space="0" w:color="auto"/>
      </w:divBdr>
    </w:div>
    <w:div w:id="1012798948">
      <w:bodyDiv w:val="1"/>
      <w:marLeft w:val="0"/>
      <w:marRight w:val="0"/>
      <w:marTop w:val="0"/>
      <w:marBottom w:val="0"/>
      <w:divBdr>
        <w:top w:val="none" w:sz="0" w:space="0" w:color="auto"/>
        <w:left w:val="none" w:sz="0" w:space="0" w:color="auto"/>
        <w:bottom w:val="none" w:sz="0" w:space="0" w:color="auto"/>
        <w:right w:val="none" w:sz="0" w:space="0" w:color="auto"/>
      </w:divBdr>
    </w:div>
    <w:div w:id="1016269382">
      <w:bodyDiv w:val="1"/>
      <w:marLeft w:val="0"/>
      <w:marRight w:val="0"/>
      <w:marTop w:val="0"/>
      <w:marBottom w:val="0"/>
      <w:divBdr>
        <w:top w:val="none" w:sz="0" w:space="0" w:color="auto"/>
        <w:left w:val="none" w:sz="0" w:space="0" w:color="auto"/>
        <w:bottom w:val="none" w:sz="0" w:space="0" w:color="auto"/>
        <w:right w:val="none" w:sz="0" w:space="0" w:color="auto"/>
      </w:divBdr>
    </w:div>
    <w:div w:id="1019160596">
      <w:bodyDiv w:val="1"/>
      <w:marLeft w:val="0"/>
      <w:marRight w:val="0"/>
      <w:marTop w:val="0"/>
      <w:marBottom w:val="0"/>
      <w:divBdr>
        <w:top w:val="none" w:sz="0" w:space="0" w:color="auto"/>
        <w:left w:val="none" w:sz="0" w:space="0" w:color="auto"/>
        <w:bottom w:val="none" w:sz="0" w:space="0" w:color="auto"/>
        <w:right w:val="none" w:sz="0" w:space="0" w:color="auto"/>
      </w:divBdr>
    </w:div>
    <w:div w:id="1022901273">
      <w:bodyDiv w:val="1"/>
      <w:marLeft w:val="0"/>
      <w:marRight w:val="0"/>
      <w:marTop w:val="0"/>
      <w:marBottom w:val="0"/>
      <w:divBdr>
        <w:top w:val="none" w:sz="0" w:space="0" w:color="auto"/>
        <w:left w:val="none" w:sz="0" w:space="0" w:color="auto"/>
        <w:bottom w:val="none" w:sz="0" w:space="0" w:color="auto"/>
        <w:right w:val="none" w:sz="0" w:space="0" w:color="auto"/>
      </w:divBdr>
      <w:divsChild>
        <w:div w:id="1715889429">
          <w:marLeft w:val="0"/>
          <w:marRight w:val="0"/>
          <w:marTop w:val="0"/>
          <w:marBottom w:val="0"/>
          <w:divBdr>
            <w:top w:val="none" w:sz="0" w:space="0" w:color="auto"/>
            <w:left w:val="none" w:sz="0" w:space="0" w:color="auto"/>
            <w:bottom w:val="none" w:sz="0" w:space="0" w:color="auto"/>
            <w:right w:val="none" w:sz="0" w:space="0" w:color="auto"/>
          </w:divBdr>
        </w:div>
        <w:div w:id="1835488149">
          <w:marLeft w:val="0"/>
          <w:marRight w:val="0"/>
          <w:marTop w:val="0"/>
          <w:marBottom w:val="0"/>
          <w:divBdr>
            <w:top w:val="none" w:sz="0" w:space="0" w:color="auto"/>
            <w:left w:val="none" w:sz="0" w:space="0" w:color="auto"/>
            <w:bottom w:val="none" w:sz="0" w:space="0" w:color="auto"/>
            <w:right w:val="none" w:sz="0" w:space="0" w:color="auto"/>
          </w:divBdr>
        </w:div>
        <w:div w:id="557478067">
          <w:marLeft w:val="0"/>
          <w:marRight w:val="0"/>
          <w:marTop w:val="0"/>
          <w:marBottom w:val="0"/>
          <w:divBdr>
            <w:top w:val="none" w:sz="0" w:space="0" w:color="auto"/>
            <w:left w:val="none" w:sz="0" w:space="0" w:color="auto"/>
            <w:bottom w:val="none" w:sz="0" w:space="0" w:color="auto"/>
            <w:right w:val="none" w:sz="0" w:space="0" w:color="auto"/>
          </w:divBdr>
        </w:div>
        <w:div w:id="644548633">
          <w:marLeft w:val="0"/>
          <w:marRight w:val="0"/>
          <w:marTop w:val="0"/>
          <w:marBottom w:val="0"/>
          <w:divBdr>
            <w:top w:val="none" w:sz="0" w:space="0" w:color="auto"/>
            <w:left w:val="none" w:sz="0" w:space="0" w:color="auto"/>
            <w:bottom w:val="none" w:sz="0" w:space="0" w:color="auto"/>
            <w:right w:val="none" w:sz="0" w:space="0" w:color="auto"/>
          </w:divBdr>
        </w:div>
      </w:divsChild>
    </w:div>
    <w:div w:id="1023824483">
      <w:bodyDiv w:val="1"/>
      <w:marLeft w:val="0"/>
      <w:marRight w:val="0"/>
      <w:marTop w:val="0"/>
      <w:marBottom w:val="0"/>
      <w:divBdr>
        <w:top w:val="none" w:sz="0" w:space="0" w:color="auto"/>
        <w:left w:val="none" w:sz="0" w:space="0" w:color="auto"/>
        <w:bottom w:val="none" w:sz="0" w:space="0" w:color="auto"/>
        <w:right w:val="none" w:sz="0" w:space="0" w:color="auto"/>
      </w:divBdr>
    </w:div>
    <w:div w:id="1025324613">
      <w:bodyDiv w:val="1"/>
      <w:marLeft w:val="0"/>
      <w:marRight w:val="0"/>
      <w:marTop w:val="0"/>
      <w:marBottom w:val="0"/>
      <w:divBdr>
        <w:top w:val="none" w:sz="0" w:space="0" w:color="auto"/>
        <w:left w:val="none" w:sz="0" w:space="0" w:color="auto"/>
        <w:bottom w:val="none" w:sz="0" w:space="0" w:color="auto"/>
        <w:right w:val="none" w:sz="0" w:space="0" w:color="auto"/>
      </w:divBdr>
    </w:div>
    <w:div w:id="1028139111">
      <w:bodyDiv w:val="1"/>
      <w:marLeft w:val="0"/>
      <w:marRight w:val="0"/>
      <w:marTop w:val="0"/>
      <w:marBottom w:val="0"/>
      <w:divBdr>
        <w:top w:val="none" w:sz="0" w:space="0" w:color="auto"/>
        <w:left w:val="none" w:sz="0" w:space="0" w:color="auto"/>
        <w:bottom w:val="none" w:sz="0" w:space="0" w:color="auto"/>
        <w:right w:val="none" w:sz="0" w:space="0" w:color="auto"/>
      </w:divBdr>
    </w:div>
    <w:div w:id="1041051569">
      <w:bodyDiv w:val="1"/>
      <w:marLeft w:val="0"/>
      <w:marRight w:val="0"/>
      <w:marTop w:val="0"/>
      <w:marBottom w:val="0"/>
      <w:divBdr>
        <w:top w:val="none" w:sz="0" w:space="0" w:color="auto"/>
        <w:left w:val="none" w:sz="0" w:space="0" w:color="auto"/>
        <w:bottom w:val="none" w:sz="0" w:space="0" w:color="auto"/>
        <w:right w:val="none" w:sz="0" w:space="0" w:color="auto"/>
      </w:divBdr>
      <w:divsChild>
        <w:div w:id="1402216584">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36059812">
          <w:marLeft w:val="0"/>
          <w:marRight w:val="0"/>
          <w:marTop w:val="0"/>
          <w:marBottom w:val="0"/>
          <w:divBdr>
            <w:top w:val="none" w:sz="0" w:space="0" w:color="auto"/>
            <w:left w:val="none" w:sz="0" w:space="0" w:color="auto"/>
            <w:bottom w:val="none" w:sz="0" w:space="0" w:color="auto"/>
            <w:right w:val="none" w:sz="0" w:space="0" w:color="auto"/>
          </w:divBdr>
        </w:div>
        <w:div w:id="372385164">
          <w:marLeft w:val="0"/>
          <w:marRight w:val="0"/>
          <w:marTop w:val="0"/>
          <w:marBottom w:val="0"/>
          <w:divBdr>
            <w:top w:val="none" w:sz="0" w:space="0" w:color="auto"/>
            <w:left w:val="none" w:sz="0" w:space="0" w:color="auto"/>
            <w:bottom w:val="none" w:sz="0" w:space="0" w:color="auto"/>
            <w:right w:val="none" w:sz="0" w:space="0" w:color="auto"/>
          </w:divBdr>
        </w:div>
        <w:div w:id="1812746065">
          <w:marLeft w:val="0"/>
          <w:marRight w:val="0"/>
          <w:marTop w:val="0"/>
          <w:marBottom w:val="0"/>
          <w:divBdr>
            <w:top w:val="none" w:sz="0" w:space="0" w:color="auto"/>
            <w:left w:val="none" w:sz="0" w:space="0" w:color="auto"/>
            <w:bottom w:val="none" w:sz="0" w:space="0" w:color="auto"/>
            <w:right w:val="none" w:sz="0" w:space="0" w:color="auto"/>
          </w:divBdr>
        </w:div>
        <w:div w:id="1860195332">
          <w:marLeft w:val="0"/>
          <w:marRight w:val="0"/>
          <w:marTop w:val="0"/>
          <w:marBottom w:val="0"/>
          <w:divBdr>
            <w:top w:val="none" w:sz="0" w:space="0" w:color="auto"/>
            <w:left w:val="none" w:sz="0" w:space="0" w:color="auto"/>
            <w:bottom w:val="none" w:sz="0" w:space="0" w:color="auto"/>
            <w:right w:val="none" w:sz="0" w:space="0" w:color="auto"/>
          </w:divBdr>
        </w:div>
      </w:divsChild>
    </w:div>
    <w:div w:id="1043552879">
      <w:bodyDiv w:val="1"/>
      <w:marLeft w:val="0"/>
      <w:marRight w:val="0"/>
      <w:marTop w:val="0"/>
      <w:marBottom w:val="0"/>
      <w:divBdr>
        <w:top w:val="none" w:sz="0" w:space="0" w:color="auto"/>
        <w:left w:val="none" w:sz="0" w:space="0" w:color="auto"/>
        <w:bottom w:val="none" w:sz="0" w:space="0" w:color="auto"/>
        <w:right w:val="none" w:sz="0" w:space="0" w:color="auto"/>
      </w:divBdr>
    </w:div>
    <w:div w:id="1052389452">
      <w:bodyDiv w:val="1"/>
      <w:marLeft w:val="0"/>
      <w:marRight w:val="0"/>
      <w:marTop w:val="0"/>
      <w:marBottom w:val="0"/>
      <w:divBdr>
        <w:top w:val="none" w:sz="0" w:space="0" w:color="auto"/>
        <w:left w:val="none" w:sz="0" w:space="0" w:color="auto"/>
        <w:bottom w:val="none" w:sz="0" w:space="0" w:color="auto"/>
        <w:right w:val="none" w:sz="0" w:space="0" w:color="auto"/>
      </w:divBdr>
    </w:div>
    <w:div w:id="1054550358">
      <w:bodyDiv w:val="1"/>
      <w:marLeft w:val="0"/>
      <w:marRight w:val="0"/>
      <w:marTop w:val="0"/>
      <w:marBottom w:val="0"/>
      <w:divBdr>
        <w:top w:val="none" w:sz="0" w:space="0" w:color="auto"/>
        <w:left w:val="none" w:sz="0" w:space="0" w:color="auto"/>
        <w:bottom w:val="none" w:sz="0" w:space="0" w:color="auto"/>
        <w:right w:val="none" w:sz="0" w:space="0" w:color="auto"/>
      </w:divBdr>
    </w:div>
    <w:div w:id="1055817577">
      <w:bodyDiv w:val="1"/>
      <w:marLeft w:val="0"/>
      <w:marRight w:val="0"/>
      <w:marTop w:val="0"/>
      <w:marBottom w:val="0"/>
      <w:divBdr>
        <w:top w:val="none" w:sz="0" w:space="0" w:color="auto"/>
        <w:left w:val="none" w:sz="0" w:space="0" w:color="auto"/>
        <w:bottom w:val="none" w:sz="0" w:space="0" w:color="auto"/>
        <w:right w:val="none" w:sz="0" w:space="0" w:color="auto"/>
      </w:divBdr>
    </w:div>
    <w:div w:id="1060908266">
      <w:bodyDiv w:val="1"/>
      <w:marLeft w:val="0"/>
      <w:marRight w:val="0"/>
      <w:marTop w:val="0"/>
      <w:marBottom w:val="0"/>
      <w:divBdr>
        <w:top w:val="none" w:sz="0" w:space="0" w:color="auto"/>
        <w:left w:val="none" w:sz="0" w:space="0" w:color="auto"/>
        <w:bottom w:val="none" w:sz="0" w:space="0" w:color="auto"/>
        <w:right w:val="none" w:sz="0" w:space="0" w:color="auto"/>
      </w:divBdr>
    </w:div>
    <w:div w:id="1061754486">
      <w:bodyDiv w:val="1"/>
      <w:marLeft w:val="0"/>
      <w:marRight w:val="0"/>
      <w:marTop w:val="0"/>
      <w:marBottom w:val="0"/>
      <w:divBdr>
        <w:top w:val="none" w:sz="0" w:space="0" w:color="auto"/>
        <w:left w:val="none" w:sz="0" w:space="0" w:color="auto"/>
        <w:bottom w:val="none" w:sz="0" w:space="0" w:color="auto"/>
        <w:right w:val="none" w:sz="0" w:space="0" w:color="auto"/>
      </w:divBdr>
    </w:div>
    <w:div w:id="1070882747">
      <w:bodyDiv w:val="1"/>
      <w:marLeft w:val="0"/>
      <w:marRight w:val="0"/>
      <w:marTop w:val="0"/>
      <w:marBottom w:val="0"/>
      <w:divBdr>
        <w:top w:val="none" w:sz="0" w:space="0" w:color="auto"/>
        <w:left w:val="none" w:sz="0" w:space="0" w:color="auto"/>
        <w:bottom w:val="none" w:sz="0" w:space="0" w:color="auto"/>
        <w:right w:val="none" w:sz="0" w:space="0" w:color="auto"/>
      </w:divBdr>
    </w:div>
    <w:div w:id="1080327367">
      <w:bodyDiv w:val="1"/>
      <w:marLeft w:val="0"/>
      <w:marRight w:val="0"/>
      <w:marTop w:val="0"/>
      <w:marBottom w:val="0"/>
      <w:divBdr>
        <w:top w:val="none" w:sz="0" w:space="0" w:color="auto"/>
        <w:left w:val="none" w:sz="0" w:space="0" w:color="auto"/>
        <w:bottom w:val="none" w:sz="0" w:space="0" w:color="auto"/>
        <w:right w:val="none" w:sz="0" w:space="0" w:color="auto"/>
      </w:divBdr>
    </w:div>
    <w:div w:id="1086995662">
      <w:bodyDiv w:val="1"/>
      <w:marLeft w:val="0"/>
      <w:marRight w:val="0"/>
      <w:marTop w:val="0"/>
      <w:marBottom w:val="0"/>
      <w:divBdr>
        <w:top w:val="none" w:sz="0" w:space="0" w:color="auto"/>
        <w:left w:val="none" w:sz="0" w:space="0" w:color="auto"/>
        <w:bottom w:val="none" w:sz="0" w:space="0" w:color="auto"/>
        <w:right w:val="none" w:sz="0" w:space="0" w:color="auto"/>
      </w:divBdr>
    </w:div>
    <w:div w:id="1089691769">
      <w:bodyDiv w:val="1"/>
      <w:marLeft w:val="0"/>
      <w:marRight w:val="0"/>
      <w:marTop w:val="0"/>
      <w:marBottom w:val="0"/>
      <w:divBdr>
        <w:top w:val="none" w:sz="0" w:space="0" w:color="auto"/>
        <w:left w:val="none" w:sz="0" w:space="0" w:color="auto"/>
        <w:bottom w:val="none" w:sz="0" w:space="0" w:color="auto"/>
        <w:right w:val="none" w:sz="0" w:space="0" w:color="auto"/>
      </w:divBdr>
    </w:div>
    <w:div w:id="1090738500">
      <w:bodyDiv w:val="1"/>
      <w:marLeft w:val="0"/>
      <w:marRight w:val="0"/>
      <w:marTop w:val="0"/>
      <w:marBottom w:val="0"/>
      <w:divBdr>
        <w:top w:val="none" w:sz="0" w:space="0" w:color="auto"/>
        <w:left w:val="none" w:sz="0" w:space="0" w:color="auto"/>
        <w:bottom w:val="none" w:sz="0" w:space="0" w:color="auto"/>
        <w:right w:val="none" w:sz="0" w:space="0" w:color="auto"/>
      </w:divBdr>
    </w:div>
    <w:div w:id="1098141390">
      <w:bodyDiv w:val="1"/>
      <w:marLeft w:val="0"/>
      <w:marRight w:val="0"/>
      <w:marTop w:val="0"/>
      <w:marBottom w:val="0"/>
      <w:divBdr>
        <w:top w:val="none" w:sz="0" w:space="0" w:color="auto"/>
        <w:left w:val="none" w:sz="0" w:space="0" w:color="auto"/>
        <w:bottom w:val="none" w:sz="0" w:space="0" w:color="auto"/>
        <w:right w:val="none" w:sz="0" w:space="0" w:color="auto"/>
      </w:divBdr>
    </w:div>
    <w:div w:id="1101951298">
      <w:bodyDiv w:val="1"/>
      <w:marLeft w:val="0"/>
      <w:marRight w:val="0"/>
      <w:marTop w:val="0"/>
      <w:marBottom w:val="0"/>
      <w:divBdr>
        <w:top w:val="none" w:sz="0" w:space="0" w:color="auto"/>
        <w:left w:val="none" w:sz="0" w:space="0" w:color="auto"/>
        <w:bottom w:val="none" w:sz="0" w:space="0" w:color="auto"/>
        <w:right w:val="none" w:sz="0" w:space="0" w:color="auto"/>
      </w:divBdr>
    </w:div>
    <w:div w:id="1109621993">
      <w:bodyDiv w:val="1"/>
      <w:marLeft w:val="0"/>
      <w:marRight w:val="0"/>
      <w:marTop w:val="0"/>
      <w:marBottom w:val="0"/>
      <w:divBdr>
        <w:top w:val="none" w:sz="0" w:space="0" w:color="auto"/>
        <w:left w:val="none" w:sz="0" w:space="0" w:color="auto"/>
        <w:bottom w:val="none" w:sz="0" w:space="0" w:color="auto"/>
        <w:right w:val="none" w:sz="0" w:space="0" w:color="auto"/>
      </w:divBdr>
    </w:div>
    <w:div w:id="1115252389">
      <w:bodyDiv w:val="1"/>
      <w:marLeft w:val="0"/>
      <w:marRight w:val="0"/>
      <w:marTop w:val="0"/>
      <w:marBottom w:val="0"/>
      <w:divBdr>
        <w:top w:val="none" w:sz="0" w:space="0" w:color="auto"/>
        <w:left w:val="none" w:sz="0" w:space="0" w:color="auto"/>
        <w:bottom w:val="none" w:sz="0" w:space="0" w:color="auto"/>
        <w:right w:val="none" w:sz="0" w:space="0" w:color="auto"/>
      </w:divBdr>
    </w:div>
    <w:div w:id="1116290973">
      <w:bodyDiv w:val="1"/>
      <w:marLeft w:val="0"/>
      <w:marRight w:val="0"/>
      <w:marTop w:val="0"/>
      <w:marBottom w:val="0"/>
      <w:divBdr>
        <w:top w:val="none" w:sz="0" w:space="0" w:color="auto"/>
        <w:left w:val="none" w:sz="0" w:space="0" w:color="auto"/>
        <w:bottom w:val="none" w:sz="0" w:space="0" w:color="auto"/>
        <w:right w:val="none" w:sz="0" w:space="0" w:color="auto"/>
      </w:divBdr>
    </w:div>
    <w:div w:id="1118917639">
      <w:bodyDiv w:val="1"/>
      <w:marLeft w:val="0"/>
      <w:marRight w:val="0"/>
      <w:marTop w:val="0"/>
      <w:marBottom w:val="0"/>
      <w:divBdr>
        <w:top w:val="none" w:sz="0" w:space="0" w:color="auto"/>
        <w:left w:val="none" w:sz="0" w:space="0" w:color="auto"/>
        <w:bottom w:val="none" w:sz="0" w:space="0" w:color="auto"/>
        <w:right w:val="none" w:sz="0" w:space="0" w:color="auto"/>
      </w:divBdr>
    </w:div>
    <w:div w:id="1124883306">
      <w:bodyDiv w:val="1"/>
      <w:marLeft w:val="0"/>
      <w:marRight w:val="0"/>
      <w:marTop w:val="0"/>
      <w:marBottom w:val="0"/>
      <w:divBdr>
        <w:top w:val="none" w:sz="0" w:space="0" w:color="auto"/>
        <w:left w:val="none" w:sz="0" w:space="0" w:color="auto"/>
        <w:bottom w:val="none" w:sz="0" w:space="0" w:color="auto"/>
        <w:right w:val="none" w:sz="0" w:space="0" w:color="auto"/>
      </w:divBdr>
    </w:div>
    <w:div w:id="1125387006">
      <w:bodyDiv w:val="1"/>
      <w:marLeft w:val="0"/>
      <w:marRight w:val="0"/>
      <w:marTop w:val="0"/>
      <w:marBottom w:val="0"/>
      <w:divBdr>
        <w:top w:val="none" w:sz="0" w:space="0" w:color="auto"/>
        <w:left w:val="none" w:sz="0" w:space="0" w:color="auto"/>
        <w:bottom w:val="none" w:sz="0" w:space="0" w:color="auto"/>
        <w:right w:val="none" w:sz="0" w:space="0" w:color="auto"/>
      </w:divBdr>
    </w:div>
    <w:div w:id="1132097592">
      <w:bodyDiv w:val="1"/>
      <w:marLeft w:val="0"/>
      <w:marRight w:val="0"/>
      <w:marTop w:val="0"/>
      <w:marBottom w:val="0"/>
      <w:divBdr>
        <w:top w:val="none" w:sz="0" w:space="0" w:color="auto"/>
        <w:left w:val="none" w:sz="0" w:space="0" w:color="auto"/>
        <w:bottom w:val="none" w:sz="0" w:space="0" w:color="auto"/>
        <w:right w:val="none" w:sz="0" w:space="0" w:color="auto"/>
      </w:divBdr>
    </w:div>
    <w:div w:id="1136097429">
      <w:bodyDiv w:val="1"/>
      <w:marLeft w:val="0"/>
      <w:marRight w:val="0"/>
      <w:marTop w:val="0"/>
      <w:marBottom w:val="0"/>
      <w:divBdr>
        <w:top w:val="none" w:sz="0" w:space="0" w:color="auto"/>
        <w:left w:val="none" w:sz="0" w:space="0" w:color="auto"/>
        <w:bottom w:val="none" w:sz="0" w:space="0" w:color="auto"/>
        <w:right w:val="none" w:sz="0" w:space="0" w:color="auto"/>
      </w:divBdr>
    </w:div>
    <w:div w:id="1137263399">
      <w:bodyDiv w:val="1"/>
      <w:marLeft w:val="0"/>
      <w:marRight w:val="0"/>
      <w:marTop w:val="0"/>
      <w:marBottom w:val="0"/>
      <w:divBdr>
        <w:top w:val="none" w:sz="0" w:space="0" w:color="auto"/>
        <w:left w:val="none" w:sz="0" w:space="0" w:color="auto"/>
        <w:bottom w:val="none" w:sz="0" w:space="0" w:color="auto"/>
        <w:right w:val="none" w:sz="0" w:space="0" w:color="auto"/>
      </w:divBdr>
    </w:div>
    <w:div w:id="1143736767">
      <w:bodyDiv w:val="1"/>
      <w:marLeft w:val="0"/>
      <w:marRight w:val="0"/>
      <w:marTop w:val="0"/>
      <w:marBottom w:val="0"/>
      <w:divBdr>
        <w:top w:val="none" w:sz="0" w:space="0" w:color="auto"/>
        <w:left w:val="none" w:sz="0" w:space="0" w:color="auto"/>
        <w:bottom w:val="none" w:sz="0" w:space="0" w:color="auto"/>
        <w:right w:val="none" w:sz="0" w:space="0" w:color="auto"/>
      </w:divBdr>
    </w:div>
    <w:div w:id="1146436213">
      <w:bodyDiv w:val="1"/>
      <w:marLeft w:val="0"/>
      <w:marRight w:val="0"/>
      <w:marTop w:val="0"/>
      <w:marBottom w:val="0"/>
      <w:divBdr>
        <w:top w:val="none" w:sz="0" w:space="0" w:color="auto"/>
        <w:left w:val="none" w:sz="0" w:space="0" w:color="auto"/>
        <w:bottom w:val="none" w:sz="0" w:space="0" w:color="auto"/>
        <w:right w:val="none" w:sz="0" w:space="0" w:color="auto"/>
      </w:divBdr>
    </w:div>
    <w:div w:id="1150484878">
      <w:bodyDiv w:val="1"/>
      <w:marLeft w:val="0"/>
      <w:marRight w:val="0"/>
      <w:marTop w:val="0"/>
      <w:marBottom w:val="0"/>
      <w:divBdr>
        <w:top w:val="none" w:sz="0" w:space="0" w:color="auto"/>
        <w:left w:val="none" w:sz="0" w:space="0" w:color="auto"/>
        <w:bottom w:val="none" w:sz="0" w:space="0" w:color="auto"/>
        <w:right w:val="none" w:sz="0" w:space="0" w:color="auto"/>
      </w:divBdr>
    </w:div>
    <w:div w:id="1163162818">
      <w:bodyDiv w:val="1"/>
      <w:marLeft w:val="0"/>
      <w:marRight w:val="0"/>
      <w:marTop w:val="0"/>
      <w:marBottom w:val="0"/>
      <w:divBdr>
        <w:top w:val="none" w:sz="0" w:space="0" w:color="auto"/>
        <w:left w:val="none" w:sz="0" w:space="0" w:color="auto"/>
        <w:bottom w:val="none" w:sz="0" w:space="0" w:color="auto"/>
        <w:right w:val="none" w:sz="0" w:space="0" w:color="auto"/>
      </w:divBdr>
    </w:div>
    <w:div w:id="1167598470">
      <w:bodyDiv w:val="1"/>
      <w:marLeft w:val="0"/>
      <w:marRight w:val="0"/>
      <w:marTop w:val="0"/>
      <w:marBottom w:val="0"/>
      <w:divBdr>
        <w:top w:val="none" w:sz="0" w:space="0" w:color="auto"/>
        <w:left w:val="none" w:sz="0" w:space="0" w:color="auto"/>
        <w:bottom w:val="none" w:sz="0" w:space="0" w:color="auto"/>
        <w:right w:val="none" w:sz="0" w:space="0" w:color="auto"/>
      </w:divBdr>
    </w:div>
    <w:div w:id="1173186383">
      <w:bodyDiv w:val="1"/>
      <w:marLeft w:val="0"/>
      <w:marRight w:val="0"/>
      <w:marTop w:val="0"/>
      <w:marBottom w:val="0"/>
      <w:divBdr>
        <w:top w:val="none" w:sz="0" w:space="0" w:color="auto"/>
        <w:left w:val="none" w:sz="0" w:space="0" w:color="auto"/>
        <w:bottom w:val="none" w:sz="0" w:space="0" w:color="auto"/>
        <w:right w:val="none" w:sz="0" w:space="0" w:color="auto"/>
      </w:divBdr>
    </w:div>
    <w:div w:id="1174028289">
      <w:bodyDiv w:val="1"/>
      <w:marLeft w:val="0"/>
      <w:marRight w:val="0"/>
      <w:marTop w:val="0"/>
      <w:marBottom w:val="0"/>
      <w:divBdr>
        <w:top w:val="none" w:sz="0" w:space="0" w:color="auto"/>
        <w:left w:val="none" w:sz="0" w:space="0" w:color="auto"/>
        <w:bottom w:val="none" w:sz="0" w:space="0" w:color="auto"/>
        <w:right w:val="none" w:sz="0" w:space="0" w:color="auto"/>
      </w:divBdr>
    </w:div>
    <w:div w:id="1179271107">
      <w:bodyDiv w:val="1"/>
      <w:marLeft w:val="0"/>
      <w:marRight w:val="0"/>
      <w:marTop w:val="0"/>
      <w:marBottom w:val="0"/>
      <w:divBdr>
        <w:top w:val="none" w:sz="0" w:space="0" w:color="auto"/>
        <w:left w:val="none" w:sz="0" w:space="0" w:color="auto"/>
        <w:bottom w:val="none" w:sz="0" w:space="0" w:color="auto"/>
        <w:right w:val="none" w:sz="0" w:space="0" w:color="auto"/>
      </w:divBdr>
    </w:div>
    <w:div w:id="1190873245">
      <w:bodyDiv w:val="1"/>
      <w:marLeft w:val="0"/>
      <w:marRight w:val="0"/>
      <w:marTop w:val="0"/>
      <w:marBottom w:val="0"/>
      <w:divBdr>
        <w:top w:val="none" w:sz="0" w:space="0" w:color="auto"/>
        <w:left w:val="none" w:sz="0" w:space="0" w:color="auto"/>
        <w:bottom w:val="none" w:sz="0" w:space="0" w:color="auto"/>
        <w:right w:val="none" w:sz="0" w:space="0" w:color="auto"/>
      </w:divBdr>
      <w:divsChild>
        <w:div w:id="329992318">
          <w:marLeft w:val="0"/>
          <w:marRight w:val="0"/>
          <w:marTop w:val="100"/>
          <w:marBottom w:val="100"/>
          <w:divBdr>
            <w:top w:val="none" w:sz="0" w:space="0" w:color="auto"/>
            <w:left w:val="none" w:sz="0" w:space="0" w:color="auto"/>
            <w:bottom w:val="none" w:sz="0" w:space="0" w:color="auto"/>
            <w:right w:val="none" w:sz="0" w:space="0" w:color="auto"/>
          </w:divBdr>
          <w:divsChild>
            <w:div w:id="320425096">
              <w:marLeft w:val="0"/>
              <w:marRight w:val="0"/>
              <w:marTop w:val="0"/>
              <w:marBottom w:val="0"/>
              <w:divBdr>
                <w:top w:val="none" w:sz="0" w:space="0" w:color="auto"/>
                <w:left w:val="none" w:sz="0" w:space="0" w:color="auto"/>
                <w:bottom w:val="none" w:sz="0" w:space="0" w:color="auto"/>
                <w:right w:val="none" w:sz="0" w:space="0" w:color="auto"/>
              </w:divBdr>
              <w:divsChild>
                <w:div w:id="19433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83464">
          <w:marLeft w:val="0"/>
          <w:marRight w:val="0"/>
          <w:marTop w:val="100"/>
          <w:marBottom w:val="100"/>
          <w:divBdr>
            <w:top w:val="none" w:sz="0" w:space="0" w:color="auto"/>
            <w:left w:val="none" w:sz="0" w:space="0" w:color="auto"/>
            <w:bottom w:val="none" w:sz="0" w:space="0" w:color="auto"/>
            <w:right w:val="none" w:sz="0" w:space="0" w:color="auto"/>
          </w:divBdr>
          <w:divsChild>
            <w:div w:id="1585649435">
              <w:marLeft w:val="0"/>
              <w:marRight w:val="0"/>
              <w:marTop w:val="0"/>
              <w:marBottom w:val="0"/>
              <w:divBdr>
                <w:top w:val="none" w:sz="0" w:space="0" w:color="auto"/>
                <w:left w:val="none" w:sz="0" w:space="0" w:color="auto"/>
                <w:bottom w:val="none" w:sz="0" w:space="0" w:color="auto"/>
                <w:right w:val="none" w:sz="0" w:space="0" w:color="auto"/>
              </w:divBdr>
              <w:divsChild>
                <w:div w:id="4305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807">
          <w:marLeft w:val="0"/>
          <w:marRight w:val="0"/>
          <w:marTop w:val="100"/>
          <w:marBottom w:val="100"/>
          <w:divBdr>
            <w:top w:val="none" w:sz="0" w:space="0" w:color="auto"/>
            <w:left w:val="none" w:sz="0" w:space="0" w:color="auto"/>
            <w:bottom w:val="none" w:sz="0" w:space="0" w:color="auto"/>
            <w:right w:val="none" w:sz="0" w:space="0" w:color="auto"/>
          </w:divBdr>
          <w:divsChild>
            <w:div w:id="778795632">
              <w:marLeft w:val="0"/>
              <w:marRight w:val="0"/>
              <w:marTop w:val="0"/>
              <w:marBottom w:val="0"/>
              <w:divBdr>
                <w:top w:val="none" w:sz="0" w:space="0" w:color="auto"/>
                <w:left w:val="none" w:sz="0" w:space="0" w:color="auto"/>
                <w:bottom w:val="none" w:sz="0" w:space="0" w:color="auto"/>
                <w:right w:val="none" w:sz="0" w:space="0" w:color="auto"/>
              </w:divBdr>
              <w:divsChild>
                <w:div w:id="145883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89944">
          <w:marLeft w:val="0"/>
          <w:marRight w:val="0"/>
          <w:marTop w:val="100"/>
          <w:marBottom w:val="100"/>
          <w:divBdr>
            <w:top w:val="none" w:sz="0" w:space="0" w:color="auto"/>
            <w:left w:val="none" w:sz="0" w:space="0" w:color="auto"/>
            <w:bottom w:val="none" w:sz="0" w:space="0" w:color="auto"/>
            <w:right w:val="none" w:sz="0" w:space="0" w:color="auto"/>
          </w:divBdr>
          <w:divsChild>
            <w:div w:id="620574213">
              <w:marLeft w:val="0"/>
              <w:marRight w:val="0"/>
              <w:marTop w:val="0"/>
              <w:marBottom w:val="0"/>
              <w:divBdr>
                <w:top w:val="none" w:sz="0" w:space="0" w:color="auto"/>
                <w:left w:val="none" w:sz="0" w:space="0" w:color="auto"/>
                <w:bottom w:val="none" w:sz="0" w:space="0" w:color="auto"/>
                <w:right w:val="none" w:sz="0" w:space="0" w:color="auto"/>
              </w:divBdr>
              <w:divsChild>
                <w:div w:id="1862012566">
                  <w:marLeft w:val="0"/>
                  <w:marRight w:val="0"/>
                  <w:marTop w:val="0"/>
                  <w:marBottom w:val="0"/>
                  <w:divBdr>
                    <w:top w:val="none" w:sz="0" w:space="0" w:color="auto"/>
                    <w:left w:val="none" w:sz="0" w:space="0" w:color="auto"/>
                    <w:bottom w:val="none" w:sz="0" w:space="0" w:color="auto"/>
                    <w:right w:val="none" w:sz="0" w:space="0" w:color="auto"/>
                  </w:divBdr>
                </w:div>
              </w:divsChild>
            </w:div>
            <w:div w:id="823357055">
              <w:marLeft w:val="0"/>
              <w:marRight w:val="0"/>
              <w:marTop w:val="0"/>
              <w:marBottom w:val="0"/>
              <w:divBdr>
                <w:top w:val="single" w:sz="6" w:space="0" w:color="DDDDDD"/>
                <w:left w:val="single" w:sz="6" w:space="0" w:color="DDDDDD"/>
                <w:bottom w:val="single" w:sz="6" w:space="0" w:color="DDDDDD"/>
                <w:right w:val="single" w:sz="6" w:space="0" w:color="DDDDDD"/>
              </w:divBdr>
              <w:divsChild>
                <w:div w:id="610476816">
                  <w:marLeft w:val="0"/>
                  <w:marRight w:val="0"/>
                  <w:marTop w:val="0"/>
                  <w:marBottom w:val="0"/>
                  <w:divBdr>
                    <w:top w:val="none" w:sz="0" w:space="0" w:color="auto"/>
                    <w:left w:val="none" w:sz="0" w:space="0" w:color="auto"/>
                    <w:bottom w:val="none" w:sz="0" w:space="0" w:color="auto"/>
                    <w:right w:val="none" w:sz="0" w:space="0" w:color="auto"/>
                  </w:divBdr>
                  <w:divsChild>
                    <w:div w:id="57678514">
                      <w:marLeft w:val="0"/>
                      <w:marRight w:val="0"/>
                      <w:marTop w:val="0"/>
                      <w:marBottom w:val="0"/>
                      <w:divBdr>
                        <w:top w:val="none" w:sz="0" w:space="0" w:color="auto"/>
                        <w:left w:val="none" w:sz="0" w:space="0" w:color="auto"/>
                        <w:bottom w:val="none" w:sz="0" w:space="0" w:color="auto"/>
                        <w:right w:val="none" w:sz="0" w:space="0" w:color="auto"/>
                      </w:divBdr>
                    </w:div>
                    <w:div w:id="1053043736">
                      <w:marLeft w:val="0"/>
                      <w:marRight w:val="0"/>
                      <w:marTop w:val="0"/>
                      <w:marBottom w:val="0"/>
                      <w:divBdr>
                        <w:top w:val="none" w:sz="0" w:space="0" w:color="auto"/>
                        <w:left w:val="none" w:sz="0" w:space="0" w:color="auto"/>
                        <w:bottom w:val="none" w:sz="0" w:space="0" w:color="auto"/>
                        <w:right w:val="none" w:sz="0" w:space="0" w:color="auto"/>
                      </w:divBdr>
                    </w:div>
                    <w:div w:id="916288326">
                      <w:marLeft w:val="0"/>
                      <w:marRight w:val="0"/>
                      <w:marTop w:val="0"/>
                      <w:marBottom w:val="0"/>
                      <w:divBdr>
                        <w:top w:val="none" w:sz="0" w:space="0" w:color="auto"/>
                        <w:left w:val="none" w:sz="0" w:space="0" w:color="auto"/>
                        <w:bottom w:val="none" w:sz="0" w:space="0" w:color="auto"/>
                        <w:right w:val="none" w:sz="0" w:space="0" w:color="auto"/>
                      </w:divBdr>
                    </w:div>
                    <w:div w:id="1837453056">
                      <w:marLeft w:val="0"/>
                      <w:marRight w:val="0"/>
                      <w:marTop w:val="0"/>
                      <w:marBottom w:val="0"/>
                      <w:divBdr>
                        <w:top w:val="none" w:sz="0" w:space="0" w:color="auto"/>
                        <w:left w:val="none" w:sz="0" w:space="0" w:color="auto"/>
                        <w:bottom w:val="none" w:sz="0" w:space="0" w:color="auto"/>
                        <w:right w:val="none" w:sz="0" w:space="0" w:color="auto"/>
                      </w:divBdr>
                    </w:div>
                    <w:div w:id="1391733802">
                      <w:marLeft w:val="0"/>
                      <w:marRight w:val="0"/>
                      <w:marTop w:val="0"/>
                      <w:marBottom w:val="0"/>
                      <w:divBdr>
                        <w:top w:val="none" w:sz="0" w:space="0" w:color="auto"/>
                        <w:left w:val="none" w:sz="0" w:space="0" w:color="auto"/>
                        <w:bottom w:val="none" w:sz="0" w:space="0" w:color="auto"/>
                        <w:right w:val="none" w:sz="0" w:space="0" w:color="auto"/>
                      </w:divBdr>
                    </w:div>
                    <w:div w:id="1512839370">
                      <w:marLeft w:val="0"/>
                      <w:marRight w:val="0"/>
                      <w:marTop w:val="0"/>
                      <w:marBottom w:val="0"/>
                      <w:divBdr>
                        <w:top w:val="none" w:sz="0" w:space="0" w:color="auto"/>
                        <w:left w:val="none" w:sz="0" w:space="0" w:color="auto"/>
                        <w:bottom w:val="none" w:sz="0" w:space="0" w:color="auto"/>
                        <w:right w:val="none" w:sz="0" w:space="0" w:color="auto"/>
                      </w:divBdr>
                    </w:div>
                    <w:div w:id="43090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30315">
          <w:marLeft w:val="0"/>
          <w:marRight w:val="0"/>
          <w:marTop w:val="100"/>
          <w:marBottom w:val="100"/>
          <w:divBdr>
            <w:top w:val="none" w:sz="0" w:space="0" w:color="auto"/>
            <w:left w:val="none" w:sz="0" w:space="0" w:color="auto"/>
            <w:bottom w:val="none" w:sz="0" w:space="0" w:color="auto"/>
            <w:right w:val="none" w:sz="0" w:space="0" w:color="auto"/>
          </w:divBdr>
          <w:divsChild>
            <w:div w:id="1149977634">
              <w:marLeft w:val="0"/>
              <w:marRight w:val="0"/>
              <w:marTop w:val="0"/>
              <w:marBottom w:val="0"/>
              <w:divBdr>
                <w:top w:val="none" w:sz="0" w:space="0" w:color="auto"/>
                <w:left w:val="none" w:sz="0" w:space="0" w:color="auto"/>
                <w:bottom w:val="none" w:sz="0" w:space="0" w:color="auto"/>
                <w:right w:val="none" w:sz="0" w:space="0" w:color="auto"/>
              </w:divBdr>
              <w:divsChild>
                <w:div w:id="434136400">
                  <w:marLeft w:val="0"/>
                  <w:marRight w:val="0"/>
                  <w:marTop w:val="0"/>
                  <w:marBottom w:val="0"/>
                  <w:divBdr>
                    <w:top w:val="none" w:sz="0" w:space="0" w:color="auto"/>
                    <w:left w:val="none" w:sz="0" w:space="0" w:color="auto"/>
                    <w:bottom w:val="none" w:sz="0" w:space="0" w:color="auto"/>
                    <w:right w:val="none" w:sz="0" w:space="0" w:color="auto"/>
                  </w:divBdr>
                </w:div>
              </w:divsChild>
            </w:div>
            <w:div w:id="15348995">
              <w:marLeft w:val="0"/>
              <w:marRight w:val="0"/>
              <w:marTop w:val="0"/>
              <w:marBottom w:val="0"/>
              <w:divBdr>
                <w:top w:val="single" w:sz="6" w:space="0" w:color="DDDDDD"/>
                <w:left w:val="single" w:sz="6" w:space="0" w:color="DDDDDD"/>
                <w:bottom w:val="single" w:sz="6" w:space="0" w:color="DDDDDD"/>
                <w:right w:val="single" w:sz="6" w:space="0" w:color="DDDDDD"/>
              </w:divBdr>
              <w:divsChild>
                <w:div w:id="1830636025">
                  <w:marLeft w:val="0"/>
                  <w:marRight w:val="0"/>
                  <w:marTop w:val="0"/>
                  <w:marBottom w:val="0"/>
                  <w:divBdr>
                    <w:top w:val="none" w:sz="0" w:space="0" w:color="auto"/>
                    <w:left w:val="none" w:sz="0" w:space="0" w:color="auto"/>
                    <w:bottom w:val="none" w:sz="0" w:space="0" w:color="auto"/>
                    <w:right w:val="none" w:sz="0" w:space="0" w:color="auto"/>
                  </w:divBdr>
                  <w:divsChild>
                    <w:div w:id="1693797186">
                      <w:marLeft w:val="0"/>
                      <w:marRight w:val="0"/>
                      <w:marTop w:val="0"/>
                      <w:marBottom w:val="0"/>
                      <w:divBdr>
                        <w:top w:val="none" w:sz="0" w:space="0" w:color="auto"/>
                        <w:left w:val="none" w:sz="0" w:space="0" w:color="auto"/>
                        <w:bottom w:val="none" w:sz="0" w:space="0" w:color="auto"/>
                        <w:right w:val="none" w:sz="0" w:space="0" w:color="auto"/>
                      </w:divBdr>
                    </w:div>
                    <w:div w:id="1386224356">
                      <w:marLeft w:val="0"/>
                      <w:marRight w:val="0"/>
                      <w:marTop w:val="0"/>
                      <w:marBottom w:val="0"/>
                      <w:divBdr>
                        <w:top w:val="none" w:sz="0" w:space="0" w:color="auto"/>
                        <w:left w:val="none" w:sz="0" w:space="0" w:color="auto"/>
                        <w:bottom w:val="none" w:sz="0" w:space="0" w:color="auto"/>
                        <w:right w:val="none" w:sz="0" w:space="0" w:color="auto"/>
                      </w:divBdr>
                    </w:div>
                    <w:div w:id="698048348">
                      <w:marLeft w:val="0"/>
                      <w:marRight w:val="0"/>
                      <w:marTop w:val="0"/>
                      <w:marBottom w:val="0"/>
                      <w:divBdr>
                        <w:top w:val="none" w:sz="0" w:space="0" w:color="auto"/>
                        <w:left w:val="none" w:sz="0" w:space="0" w:color="auto"/>
                        <w:bottom w:val="none" w:sz="0" w:space="0" w:color="auto"/>
                        <w:right w:val="none" w:sz="0" w:space="0" w:color="auto"/>
                      </w:divBdr>
                    </w:div>
                    <w:div w:id="1967657200">
                      <w:marLeft w:val="0"/>
                      <w:marRight w:val="0"/>
                      <w:marTop w:val="0"/>
                      <w:marBottom w:val="0"/>
                      <w:divBdr>
                        <w:top w:val="none" w:sz="0" w:space="0" w:color="auto"/>
                        <w:left w:val="none" w:sz="0" w:space="0" w:color="auto"/>
                        <w:bottom w:val="none" w:sz="0" w:space="0" w:color="auto"/>
                        <w:right w:val="none" w:sz="0" w:space="0" w:color="auto"/>
                      </w:divBdr>
                    </w:div>
                    <w:div w:id="14370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01245">
          <w:marLeft w:val="0"/>
          <w:marRight w:val="0"/>
          <w:marTop w:val="100"/>
          <w:marBottom w:val="100"/>
          <w:divBdr>
            <w:top w:val="none" w:sz="0" w:space="0" w:color="auto"/>
            <w:left w:val="none" w:sz="0" w:space="0" w:color="auto"/>
            <w:bottom w:val="none" w:sz="0" w:space="0" w:color="auto"/>
            <w:right w:val="none" w:sz="0" w:space="0" w:color="auto"/>
          </w:divBdr>
          <w:divsChild>
            <w:div w:id="490410045">
              <w:marLeft w:val="0"/>
              <w:marRight w:val="0"/>
              <w:marTop w:val="0"/>
              <w:marBottom w:val="0"/>
              <w:divBdr>
                <w:top w:val="none" w:sz="0" w:space="0" w:color="auto"/>
                <w:left w:val="none" w:sz="0" w:space="0" w:color="auto"/>
                <w:bottom w:val="none" w:sz="0" w:space="0" w:color="auto"/>
                <w:right w:val="none" w:sz="0" w:space="0" w:color="auto"/>
              </w:divBdr>
              <w:divsChild>
                <w:div w:id="720398014">
                  <w:marLeft w:val="0"/>
                  <w:marRight w:val="0"/>
                  <w:marTop w:val="0"/>
                  <w:marBottom w:val="0"/>
                  <w:divBdr>
                    <w:top w:val="none" w:sz="0" w:space="0" w:color="auto"/>
                    <w:left w:val="none" w:sz="0" w:space="0" w:color="auto"/>
                    <w:bottom w:val="none" w:sz="0" w:space="0" w:color="auto"/>
                    <w:right w:val="none" w:sz="0" w:space="0" w:color="auto"/>
                  </w:divBdr>
                </w:div>
              </w:divsChild>
            </w:div>
            <w:div w:id="1529099080">
              <w:marLeft w:val="0"/>
              <w:marRight w:val="0"/>
              <w:marTop w:val="0"/>
              <w:marBottom w:val="0"/>
              <w:divBdr>
                <w:top w:val="single" w:sz="6" w:space="0" w:color="DDDDDD"/>
                <w:left w:val="single" w:sz="6" w:space="0" w:color="DDDDDD"/>
                <w:bottom w:val="single" w:sz="6" w:space="0" w:color="DDDDDD"/>
                <w:right w:val="single" w:sz="6" w:space="0" w:color="DDDDDD"/>
              </w:divBdr>
              <w:divsChild>
                <w:div w:id="2130583670">
                  <w:marLeft w:val="0"/>
                  <w:marRight w:val="0"/>
                  <w:marTop w:val="0"/>
                  <w:marBottom w:val="0"/>
                  <w:divBdr>
                    <w:top w:val="none" w:sz="0" w:space="0" w:color="auto"/>
                    <w:left w:val="none" w:sz="0" w:space="0" w:color="auto"/>
                    <w:bottom w:val="none" w:sz="0" w:space="0" w:color="auto"/>
                    <w:right w:val="none" w:sz="0" w:space="0" w:color="auto"/>
                  </w:divBdr>
                  <w:divsChild>
                    <w:div w:id="1944680438">
                      <w:marLeft w:val="0"/>
                      <w:marRight w:val="0"/>
                      <w:marTop w:val="0"/>
                      <w:marBottom w:val="0"/>
                      <w:divBdr>
                        <w:top w:val="none" w:sz="0" w:space="0" w:color="auto"/>
                        <w:left w:val="none" w:sz="0" w:space="0" w:color="auto"/>
                        <w:bottom w:val="none" w:sz="0" w:space="0" w:color="auto"/>
                        <w:right w:val="none" w:sz="0" w:space="0" w:color="auto"/>
                      </w:divBdr>
                    </w:div>
                    <w:div w:id="1359743576">
                      <w:marLeft w:val="0"/>
                      <w:marRight w:val="0"/>
                      <w:marTop w:val="0"/>
                      <w:marBottom w:val="0"/>
                      <w:divBdr>
                        <w:top w:val="none" w:sz="0" w:space="0" w:color="auto"/>
                        <w:left w:val="none" w:sz="0" w:space="0" w:color="auto"/>
                        <w:bottom w:val="none" w:sz="0" w:space="0" w:color="auto"/>
                        <w:right w:val="none" w:sz="0" w:space="0" w:color="auto"/>
                      </w:divBdr>
                    </w:div>
                    <w:div w:id="1354189344">
                      <w:marLeft w:val="0"/>
                      <w:marRight w:val="0"/>
                      <w:marTop w:val="0"/>
                      <w:marBottom w:val="0"/>
                      <w:divBdr>
                        <w:top w:val="none" w:sz="0" w:space="0" w:color="auto"/>
                        <w:left w:val="none" w:sz="0" w:space="0" w:color="auto"/>
                        <w:bottom w:val="none" w:sz="0" w:space="0" w:color="auto"/>
                        <w:right w:val="none" w:sz="0" w:space="0" w:color="auto"/>
                      </w:divBdr>
                    </w:div>
                    <w:div w:id="1073623377">
                      <w:marLeft w:val="0"/>
                      <w:marRight w:val="0"/>
                      <w:marTop w:val="0"/>
                      <w:marBottom w:val="0"/>
                      <w:divBdr>
                        <w:top w:val="none" w:sz="0" w:space="0" w:color="auto"/>
                        <w:left w:val="none" w:sz="0" w:space="0" w:color="auto"/>
                        <w:bottom w:val="none" w:sz="0" w:space="0" w:color="auto"/>
                        <w:right w:val="none" w:sz="0" w:space="0" w:color="auto"/>
                      </w:divBdr>
                    </w:div>
                    <w:div w:id="2051107529">
                      <w:marLeft w:val="0"/>
                      <w:marRight w:val="0"/>
                      <w:marTop w:val="0"/>
                      <w:marBottom w:val="0"/>
                      <w:divBdr>
                        <w:top w:val="none" w:sz="0" w:space="0" w:color="auto"/>
                        <w:left w:val="none" w:sz="0" w:space="0" w:color="auto"/>
                        <w:bottom w:val="none" w:sz="0" w:space="0" w:color="auto"/>
                        <w:right w:val="none" w:sz="0" w:space="0" w:color="auto"/>
                      </w:divBdr>
                    </w:div>
                    <w:div w:id="10183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0882">
          <w:marLeft w:val="0"/>
          <w:marRight w:val="0"/>
          <w:marTop w:val="100"/>
          <w:marBottom w:val="100"/>
          <w:divBdr>
            <w:top w:val="none" w:sz="0" w:space="0" w:color="auto"/>
            <w:left w:val="none" w:sz="0" w:space="0" w:color="auto"/>
            <w:bottom w:val="none" w:sz="0" w:space="0" w:color="auto"/>
            <w:right w:val="none" w:sz="0" w:space="0" w:color="auto"/>
          </w:divBdr>
          <w:divsChild>
            <w:div w:id="815829">
              <w:marLeft w:val="0"/>
              <w:marRight w:val="0"/>
              <w:marTop w:val="0"/>
              <w:marBottom w:val="0"/>
              <w:divBdr>
                <w:top w:val="none" w:sz="0" w:space="0" w:color="auto"/>
                <w:left w:val="none" w:sz="0" w:space="0" w:color="auto"/>
                <w:bottom w:val="none" w:sz="0" w:space="0" w:color="auto"/>
                <w:right w:val="none" w:sz="0" w:space="0" w:color="auto"/>
              </w:divBdr>
              <w:divsChild>
                <w:div w:id="814494957">
                  <w:marLeft w:val="0"/>
                  <w:marRight w:val="0"/>
                  <w:marTop w:val="0"/>
                  <w:marBottom w:val="0"/>
                  <w:divBdr>
                    <w:top w:val="none" w:sz="0" w:space="0" w:color="auto"/>
                    <w:left w:val="none" w:sz="0" w:space="0" w:color="auto"/>
                    <w:bottom w:val="none" w:sz="0" w:space="0" w:color="auto"/>
                    <w:right w:val="none" w:sz="0" w:space="0" w:color="auto"/>
                  </w:divBdr>
                </w:div>
              </w:divsChild>
            </w:div>
            <w:div w:id="615717927">
              <w:marLeft w:val="0"/>
              <w:marRight w:val="0"/>
              <w:marTop w:val="0"/>
              <w:marBottom w:val="0"/>
              <w:divBdr>
                <w:top w:val="single" w:sz="6" w:space="0" w:color="DDDDDD"/>
                <w:left w:val="single" w:sz="6" w:space="0" w:color="DDDDDD"/>
                <w:bottom w:val="single" w:sz="6" w:space="0" w:color="DDDDDD"/>
                <w:right w:val="single" w:sz="6" w:space="0" w:color="DDDDDD"/>
              </w:divBdr>
              <w:divsChild>
                <w:div w:id="1012806253">
                  <w:marLeft w:val="0"/>
                  <w:marRight w:val="0"/>
                  <w:marTop w:val="0"/>
                  <w:marBottom w:val="0"/>
                  <w:divBdr>
                    <w:top w:val="none" w:sz="0" w:space="0" w:color="auto"/>
                    <w:left w:val="none" w:sz="0" w:space="0" w:color="auto"/>
                    <w:bottom w:val="none" w:sz="0" w:space="0" w:color="auto"/>
                    <w:right w:val="none" w:sz="0" w:space="0" w:color="auto"/>
                  </w:divBdr>
                  <w:divsChild>
                    <w:div w:id="2072344769">
                      <w:marLeft w:val="0"/>
                      <w:marRight w:val="0"/>
                      <w:marTop w:val="0"/>
                      <w:marBottom w:val="0"/>
                      <w:divBdr>
                        <w:top w:val="none" w:sz="0" w:space="0" w:color="auto"/>
                        <w:left w:val="none" w:sz="0" w:space="0" w:color="auto"/>
                        <w:bottom w:val="none" w:sz="0" w:space="0" w:color="auto"/>
                        <w:right w:val="none" w:sz="0" w:space="0" w:color="auto"/>
                      </w:divBdr>
                    </w:div>
                    <w:div w:id="631522724">
                      <w:marLeft w:val="0"/>
                      <w:marRight w:val="0"/>
                      <w:marTop w:val="0"/>
                      <w:marBottom w:val="0"/>
                      <w:divBdr>
                        <w:top w:val="none" w:sz="0" w:space="0" w:color="auto"/>
                        <w:left w:val="none" w:sz="0" w:space="0" w:color="auto"/>
                        <w:bottom w:val="none" w:sz="0" w:space="0" w:color="auto"/>
                        <w:right w:val="none" w:sz="0" w:space="0" w:color="auto"/>
                      </w:divBdr>
                    </w:div>
                    <w:div w:id="1037050079">
                      <w:marLeft w:val="0"/>
                      <w:marRight w:val="0"/>
                      <w:marTop w:val="0"/>
                      <w:marBottom w:val="0"/>
                      <w:divBdr>
                        <w:top w:val="none" w:sz="0" w:space="0" w:color="auto"/>
                        <w:left w:val="none" w:sz="0" w:space="0" w:color="auto"/>
                        <w:bottom w:val="none" w:sz="0" w:space="0" w:color="auto"/>
                        <w:right w:val="none" w:sz="0" w:space="0" w:color="auto"/>
                      </w:divBdr>
                    </w:div>
                    <w:div w:id="548153851">
                      <w:marLeft w:val="0"/>
                      <w:marRight w:val="0"/>
                      <w:marTop w:val="0"/>
                      <w:marBottom w:val="0"/>
                      <w:divBdr>
                        <w:top w:val="none" w:sz="0" w:space="0" w:color="auto"/>
                        <w:left w:val="none" w:sz="0" w:space="0" w:color="auto"/>
                        <w:bottom w:val="none" w:sz="0" w:space="0" w:color="auto"/>
                        <w:right w:val="none" w:sz="0" w:space="0" w:color="auto"/>
                      </w:divBdr>
                    </w:div>
                    <w:div w:id="678196470">
                      <w:marLeft w:val="0"/>
                      <w:marRight w:val="0"/>
                      <w:marTop w:val="0"/>
                      <w:marBottom w:val="0"/>
                      <w:divBdr>
                        <w:top w:val="none" w:sz="0" w:space="0" w:color="auto"/>
                        <w:left w:val="none" w:sz="0" w:space="0" w:color="auto"/>
                        <w:bottom w:val="none" w:sz="0" w:space="0" w:color="auto"/>
                        <w:right w:val="none" w:sz="0" w:space="0" w:color="auto"/>
                      </w:divBdr>
                    </w:div>
                    <w:div w:id="590747049">
                      <w:marLeft w:val="0"/>
                      <w:marRight w:val="0"/>
                      <w:marTop w:val="0"/>
                      <w:marBottom w:val="0"/>
                      <w:divBdr>
                        <w:top w:val="none" w:sz="0" w:space="0" w:color="auto"/>
                        <w:left w:val="none" w:sz="0" w:space="0" w:color="auto"/>
                        <w:bottom w:val="none" w:sz="0" w:space="0" w:color="auto"/>
                        <w:right w:val="none" w:sz="0" w:space="0" w:color="auto"/>
                      </w:divBdr>
                    </w:div>
                    <w:div w:id="19260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10951">
          <w:marLeft w:val="0"/>
          <w:marRight w:val="0"/>
          <w:marTop w:val="100"/>
          <w:marBottom w:val="100"/>
          <w:divBdr>
            <w:top w:val="none" w:sz="0" w:space="0" w:color="auto"/>
            <w:left w:val="none" w:sz="0" w:space="0" w:color="auto"/>
            <w:bottom w:val="none" w:sz="0" w:space="0" w:color="auto"/>
            <w:right w:val="none" w:sz="0" w:space="0" w:color="auto"/>
          </w:divBdr>
          <w:divsChild>
            <w:div w:id="312221659">
              <w:marLeft w:val="0"/>
              <w:marRight w:val="0"/>
              <w:marTop w:val="0"/>
              <w:marBottom w:val="0"/>
              <w:divBdr>
                <w:top w:val="none" w:sz="0" w:space="0" w:color="auto"/>
                <w:left w:val="none" w:sz="0" w:space="0" w:color="auto"/>
                <w:bottom w:val="none" w:sz="0" w:space="0" w:color="auto"/>
                <w:right w:val="none" w:sz="0" w:space="0" w:color="auto"/>
              </w:divBdr>
              <w:divsChild>
                <w:div w:id="1197349637">
                  <w:marLeft w:val="0"/>
                  <w:marRight w:val="0"/>
                  <w:marTop w:val="0"/>
                  <w:marBottom w:val="0"/>
                  <w:divBdr>
                    <w:top w:val="none" w:sz="0" w:space="0" w:color="auto"/>
                    <w:left w:val="none" w:sz="0" w:space="0" w:color="auto"/>
                    <w:bottom w:val="none" w:sz="0" w:space="0" w:color="auto"/>
                    <w:right w:val="none" w:sz="0" w:space="0" w:color="auto"/>
                  </w:divBdr>
                </w:div>
              </w:divsChild>
            </w:div>
            <w:div w:id="2144612352">
              <w:marLeft w:val="0"/>
              <w:marRight w:val="0"/>
              <w:marTop w:val="0"/>
              <w:marBottom w:val="0"/>
              <w:divBdr>
                <w:top w:val="single" w:sz="6" w:space="0" w:color="DDDDDD"/>
                <w:left w:val="single" w:sz="6" w:space="0" w:color="DDDDDD"/>
                <w:bottom w:val="single" w:sz="6" w:space="0" w:color="DDDDDD"/>
                <w:right w:val="single" w:sz="6" w:space="0" w:color="DDDDDD"/>
              </w:divBdr>
              <w:divsChild>
                <w:div w:id="1798523072">
                  <w:marLeft w:val="0"/>
                  <w:marRight w:val="0"/>
                  <w:marTop w:val="0"/>
                  <w:marBottom w:val="0"/>
                  <w:divBdr>
                    <w:top w:val="none" w:sz="0" w:space="0" w:color="auto"/>
                    <w:left w:val="none" w:sz="0" w:space="0" w:color="auto"/>
                    <w:bottom w:val="none" w:sz="0" w:space="0" w:color="auto"/>
                    <w:right w:val="none" w:sz="0" w:space="0" w:color="auto"/>
                  </w:divBdr>
                  <w:divsChild>
                    <w:div w:id="324630787">
                      <w:marLeft w:val="0"/>
                      <w:marRight w:val="0"/>
                      <w:marTop w:val="0"/>
                      <w:marBottom w:val="0"/>
                      <w:divBdr>
                        <w:top w:val="none" w:sz="0" w:space="0" w:color="auto"/>
                        <w:left w:val="none" w:sz="0" w:space="0" w:color="auto"/>
                        <w:bottom w:val="none" w:sz="0" w:space="0" w:color="auto"/>
                        <w:right w:val="none" w:sz="0" w:space="0" w:color="auto"/>
                      </w:divBdr>
                    </w:div>
                    <w:div w:id="516622785">
                      <w:marLeft w:val="0"/>
                      <w:marRight w:val="0"/>
                      <w:marTop w:val="0"/>
                      <w:marBottom w:val="0"/>
                      <w:divBdr>
                        <w:top w:val="none" w:sz="0" w:space="0" w:color="auto"/>
                        <w:left w:val="none" w:sz="0" w:space="0" w:color="auto"/>
                        <w:bottom w:val="none" w:sz="0" w:space="0" w:color="auto"/>
                        <w:right w:val="none" w:sz="0" w:space="0" w:color="auto"/>
                      </w:divBdr>
                    </w:div>
                    <w:div w:id="1110130833">
                      <w:marLeft w:val="0"/>
                      <w:marRight w:val="0"/>
                      <w:marTop w:val="0"/>
                      <w:marBottom w:val="0"/>
                      <w:divBdr>
                        <w:top w:val="none" w:sz="0" w:space="0" w:color="auto"/>
                        <w:left w:val="none" w:sz="0" w:space="0" w:color="auto"/>
                        <w:bottom w:val="none" w:sz="0" w:space="0" w:color="auto"/>
                        <w:right w:val="none" w:sz="0" w:space="0" w:color="auto"/>
                      </w:divBdr>
                    </w:div>
                    <w:div w:id="174803837">
                      <w:marLeft w:val="0"/>
                      <w:marRight w:val="0"/>
                      <w:marTop w:val="0"/>
                      <w:marBottom w:val="0"/>
                      <w:divBdr>
                        <w:top w:val="none" w:sz="0" w:space="0" w:color="auto"/>
                        <w:left w:val="none" w:sz="0" w:space="0" w:color="auto"/>
                        <w:bottom w:val="none" w:sz="0" w:space="0" w:color="auto"/>
                        <w:right w:val="none" w:sz="0" w:space="0" w:color="auto"/>
                      </w:divBdr>
                    </w:div>
                    <w:div w:id="195236173">
                      <w:marLeft w:val="0"/>
                      <w:marRight w:val="0"/>
                      <w:marTop w:val="0"/>
                      <w:marBottom w:val="0"/>
                      <w:divBdr>
                        <w:top w:val="none" w:sz="0" w:space="0" w:color="auto"/>
                        <w:left w:val="none" w:sz="0" w:space="0" w:color="auto"/>
                        <w:bottom w:val="none" w:sz="0" w:space="0" w:color="auto"/>
                        <w:right w:val="none" w:sz="0" w:space="0" w:color="auto"/>
                      </w:divBdr>
                    </w:div>
                    <w:div w:id="9993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64">
          <w:marLeft w:val="0"/>
          <w:marRight w:val="0"/>
          <w:marTop w:val="100"/>
          <w:marBottom w:val="100"/>
          <w:divBdr>
            <w:top w:val="none" w:sz="0" w:space="0" w:color="auto"/>
            <w:left w:val="none" w:sz="0" w:space="0" w:color="auto"/>
            <w:bottom w:val="none" w:sz="0" w:space="0" w:color="auto"/>
            <w:right w:val="none" w:sz="0" w:space="0" w:color="auto"/>
          </w:divBdr>
          <w:divsChild>
            <w:div w:id="987904216">
              <w:marLeft w:val="0"/>
              <w:marRight w:val="0"/>
              <w:marTop w:val="0"/>
              <w:marBottom w:val="0"/>
              <w:divBdr>
                <w:top w:val="none" w:sz="0" w:space="0" w:color="auto"/>
                <w:left w:val="none" w:sz="0" w:space="0" w:color="auto"/>
                <w:bottom w:val="none" w:sz="0" w:space="0" w:color="auto"/>
                <w:right w:val="none" w:sz="0" w:space="0" w:color="auto"/>
              </w:divBdr>
              <w:divsChild>
                <w:div w:id="353042597">
                  <w:marLeft w:val="0"/>
                  <w:marRight w:val="0"/>
                  <w:marTop w:val="0"/>
                  <w:marBottom w:val="0"/>
                  <w:divBdr>
                    <w:top w:val="none" w:sz="0" w:space="0" w:color="auto"/>
                    <w:left w:val="none" w:sz="0" w:space="0" w:color="auto"/>
                    <w:bottom w:val="none" w:sz="0" w:space="0" w:color="auto"/>
                    <w:right w:val="none" w:sz="0" w:space="0" w:color="auto"/>
                  </w:divBdr>
                </w:div>
              </w:divsChild>
            </w:div>
            <w:div w:id="1297838983">
              <w:marLeft w:val="0"/>
              <w:marRight w:val="0"/>
              <w:marTop w:val="0"/>
              <w:marBottom w:val="0"/>
              <w:divBdr>
                <w:top w:val="single" w:sz="6" w:space="0" w:color="DDDDDD"/>
                <w:left w:val="single" w:sz="6" w:space="0" w:color="DDDDDD"/>
                <w:bottom w:val="single" w:sz="6" w:space="0" w:color="DDDDDD"/>
                <w:right w:val="single" w:sz="6" w:space="0" w:color="DDDDDD"/>
              </w:divBdr>
              <w:divsChild>
                <w:div w:id="1152873058">
                  <w:marLeft w:val="0"/>
                  <w:marRight w:val="0"/>
                  <w:marTop w:val="0"/>
                  <w:marBottom w:val="0"/>
                  <w:divBdr>
                    <w:top w:val="none" w:sz="0" w:space="0" w:color="auto"/>
                    <w:left w:val="none" w:sz="0" w:space="0" w:color="auto"/>
                    <w:bottom w:val="none" w:sz="0" w:space="0" w:color="auto"/>
                    <w:right w:val="none" w:sz="0" w:space="0" w:color="auto"/>
                  </w:divBdr>
                  <w:divsChild>
                    <w:div w:id="1599212562">
                      <w:marLeft w:val="0"/>
                      <w:marRight w:val="0"/>
                      <w:marTop w:val="0"/>
                      <w:marBottom w:val="0"/>
                      <w:divBdr>
                        <w:top w:val="none" w:sz="0" w:space="0" w:color="auto"/>
                        <w:left w:val="none" w:sz="0" w:space="0" w:color="auto"/>
                        <w:bottom w:val="none" w:sz="0" w:space="0" w:color="auto"/>
                        <w:right w:val="none" w:sz="0" w:space="0" w:color="auto"/>
                      </w:divBdr>
                    </w:div>
                    <w:div w:id="643898990">
                      <w:marLeft w:val="0"/>
                      <w:marRight w:val="0"/>
                      <w:marTop w:val="0"/>
                      <w:marBottom w:val="0"/>
                      <w:divBdr>
                        <w:top w:val="none" w:sz="0" w:space="0" w:color="auto"/>
                        <w:left w:val="none" w:sz="0" w:space="0" w:color="auto"/>
                        <w:bottom w:val="none" w:sz="0" w:space="0" w:color="auto"/>
                        <w:right w:val="none" w:sz="0" w:space="0" w:color="auto"/>
                      </w:divBdr>
                    </w:div>
                    <w:div w:id="2110198528">
                      <w:marLeft w:val="0"/>
                      <w:marRight w:val="0"/>
                      <w:marTop w:val="0"/>
                      <w:marBottom w:val="0"/>
                      <w:divBdr>
                        <w:top w:val="none" w:sz="0" w:space="0" w:color="auto"/>
                        <w:left w:val="none" w:sz="0" w:space="0" w:color="auto"/>
                        <w:bottom w:val="none" w:sz="0" w:space="0" w:color="auto"/>
                        <w:right w:val="none" w:sz="0" w:space="0" w:color="auto"/>
                      </w:divBdr>
                    </w:div>
                    <w:div w:id="11080129">
                      <w:marLeft w:val="0"/>
                      <w:marRight w:val="0"/>
                      <w:marTop w:val="0"/>
                      <w:marBottom w:val="0"/>
                      <w:divBdr>
                        <w:top w:val="none" w:sz="0" w:space="0" w:color="auto"/>
                        <w:left w:val="none" w:sz="0" w:space="0" w:color="auto"/>
                        <w:bottom w:val="none" w:sz="0" w:space="0" w:color="auto"/>
                        <w:right w:val="none" w:sz="0" w:space="0" w:color="auto"/>
                      </w:divBdr>
                    </w:div>
                    <w:div w:id="539633543">
                      <w:marLeft w:val="0"/>
                      <w:marRight w:val="0"/>
                      <w:marTop w:val="0"/>
                      <w:marBottom w:val="0"/>
                      <w:divBdr>
                        <w:top w:val="none" w:sz="0" w:space="0" w:color="auto"/>
                        <w:left w:val="none" w:sz="0" w:space="0" w:color="auto"/>
                        <w:bottom w:val="none" w:sz="0" w:space="0" w:color="auto"/>
                        <w:right w:val="none" w:sz="0" w:space="0" w:color="auto"/>
                      </w:divBdr>
                    </w:div>
                    <w:div w:id="243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6289">
          <w:marLeft w:val="0"/>
          <w:marRight w:val="0"/>
          <w:marTop w:val="100"/>
          <w:marBottom w:val="100"/>
          <w:divBdr>
            <w:top w:val="none" w:sz="0" w:space="0" w:color="auto"/>
            <w:left w:val="none" w:sz="0" w:space="0" w:color="auto"/>
            <w:bottom w:val="none" w:sz="0" w:space="0" w:color="auto"/>
            <w:right w:val="none" w:sz="0" w:space="0" w:color="auto"/>
          </w:divBdr>
          <w:divsChild>
            <w:div w:id="155154085">
              <w:marLeft w:val="0"/>
              <w:marRight w:val="0"/>
              <w:marTop w:val="0"/>
              <w:marBottom w:val="0"/>
              <w:divBdr>
                <w:top w:val="none" w:sz="0" w:space="0" w:color="auto"/>
                <w:left w:val="none" w:sz="0" w:space="0" w:color="auto"/>
                <w:bottom w:val="none" w:sz="0" w:space="0" w:color="auto"/>
                <w:right w:val="none" w:sz="0" w:space="0" w:color="auto"/>
              </w:divBdr>
              <w:divsChild>
                <w:div w:id="536506386">
                  <w:marLeft w:val="0"/>
                  <w:marRight w:val="0"/>
                  <w:marTop w:val="0"/>
                  <w:marBottom w:val="0"/>
                  <w:divBdr>
                    <w:top w:val="none" w:sz="0" w:space="0" w:color="auto"/>
                    <w:left w:val="none" w:sz="0" w:space="0" w:color="auto"/>
                    <w:bottom w:val="none" w:sz="0" w:space="0" w:color="auto"/>
                    <w:right w:val="none" w:sz="0" w:space="0" w:color="auto"/>
                  </w:divBdr>
                </w:div>
              </w:divsChild>
            </w:div>
            <w:div w:id="623388294">
              <w:marLeft w:val="0"/>
              <w:marRight w:val="0"/>
              <w:marTop w:val="0"/>
              <w:marBottom w:val="0"/>
              <w:divBdr>
                <w:top w:val="single" w:sz="6" w:space="0" w:color="DDDDDD"/>
                <w:left w:val="single" w:sz="6" w:space="0" w:color="DDDDDD"/>
                <w:bottom w:val="single" w:sz="6" w:space="0" w:color="DDDDDD"/>
                <w:right w:val="single" w:sz="6" w:space="0" w:color="DDDDDD"/>
              </w:divBdr>
              <w:divsChild>
                <w:div w:id="1526602114">
                  <w:marLeft w:val="0"/>
                  <w:marRight w:val="0"/>
                  <w:marTop w:val="0"/>
                  <w:marBottom w:val="0"/>
                  <w:divBdr>
                    <w:top w:val="none" w:sz="0" w:space="0" w:color="auto"/>
                    <w:left w:val="none" w:sz="0" w:space="0" w:color="auto"/>
                    <w:bottom w:val="none" w:sz="0" w:space="0" w:color="auto"/>
                    <w:right w:val="none" w:sz="0" w:space="0" w:color="auto"/>
                  </w:divBdr>
                  <w:divsChild>
                    <w:div w:id="966158488">
                      <w:marLeft w:val="0"/>
                      <w:marRight w:val="0"/>
                      <w:marTop w:val="0"/>
                      <w:marBottom w:val="0"/>
                      <w:divBdr>
                        <w:top w:val="none" w:sz="0" w:space="0" w:color="auto"/>
                        <w:left w:val="none" w:sz="0" w:space="0" w:color="auto"/>
                        <w:bottom w:val="none" w:sz="0" w:space="0" w:color="auto"/>
                        <w:right w:val="none" w:sz="0" w:space="0" w:color="auto"/>
                      </w:divBdr>
                    </w:div>
                    <w:div w:id="648900727">
                      <w:marLeft w:val="0"/>
                      <w:marRight w:val="0"/>
                      <w:marTop w:val="0"/>
                      <w:marBottom w:val="0"/>
                      <w:divBdr>
                        <w:top w:val="none" w:sz="0" w:space="0" w:color="auto"/>
                        <w:left w:val="none" w:sz="0" w:space="0" w:color="auto"/>
                        <w:bottom w:val="none" w:sz="0" w:space="0" w:color="auto"/>
                        <w:right w:val="none" w:sz="0" w:space="0" w:color="auto"/>
                      </w:divBdr>
                    </w:div>
                    <w:div w:id="514734169">
                      <w:marLeft w:val="0"/>
                      <w:marRight w:val="0"/>
                      <w:marTop w:val="0"/>
                      <w:marBottom w:val="0"/>
                      <w:divBdr>
                        <w:top w:val="none" w:sz="0" w:space="0" w:color="auto"/>
                        <w:left w:val="none" w:sz="0" w:space="0" w:color="auto"/>
                        <w:bottom w:val="none" w:sz="0" w:space="0" w:color="auto"/>
                        <w:right w:val="none" w:sz="0" w:space="0" w:color="auto"/>
                      </w:divBdr>
                    </w:div>
                    <w:div w:id="1245533238">
                      <w:marLeft w:val="0"/>
                      <w:marRight w:val="0"/>
                      <w:marTop w:val="0"/>
                      <w:marBottom w:val="0"/>
                      <w:divBdr>
                        <w:top w:val="none" w:sz="0" w:space="0" w:color="auto"/>
                        <w:left w:val="none" w:sz="0" w:space="0" w:color="auto"/>
                        <w:bottom w:val="none" w:sz="0" w:space="0" w:color="auto"/>
                        <w:right w:val="none" w:sz="0" w:space="0" w:color="auto"/>
                      </w:divBdr>
                    </w:div>
                    <w:div w:id="1206916719">
                      <w:marLeft w:val="0"/>
                      <w:marRight w:val="0"/>
                      <w:marTop w:val="0"/>
                      <w:marBottom w:val="0"/>
                      <w:divBdr>
                        <w:top w:val="none" w:sz="0" w:space="0" w:color="auto"/>
                        <w:left w:val="none" w:sz="0" w:space="0" w:color="auto"/>
                        <w:bottom w:val="none" w:sz="0" w:space="0" w:color="auto"/>
                        <w:right w:val="none" w:sz="0" w:space="0" w:color="auto"/>
                      </w:divBdr>
                    </w:div>
                    <w:div w:id="538784483">
                      <w:marLeft w:val="0"/>
                      <w:marRight w:val="0"/>
                      <w:marTop w:val="0"/>
                      <w:marBottom w:val="0"/>
                      <w:divBdr>
                        <w:top w:val="none" w:sz="0" w:space="0" w:color="auto"/>
                        <w:left w:val="none" w:sz="0" w:space="0" w:color="auto"/>
                        <w:bottom w:val="none" w:sz="0" w:space="0" w:color="auto"/>
                        <w:right w:val="none" w:sz="0" w:space="0" w:color="auto"/>
                      </w:divBdr>
                    </w:div>
                    <w:div w:id="9443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6823">
          <w:marLeft w:val="0"/>
          <w:marRight w:val="0"/>
          <w:marTop w:val="100"/>
          <w:marBottom w:val="100"/>
          <w:divBdr>
            <w:top w:val="none" w:sz="0" w:space="0" w:color="auto"/>
            <w:left w:val="none" w:sz="0" w:space="0" w:color="auto"/>
            <w:bottom w:val="none" w:sz="0" w:space="0" w:color="auto"/>
            <w:right w:val="none" w:sz="0" w:space="0" w:color="auto"/>
          </w:divBdr>
          <w:divsChild>
            <w:div w:id="1198928336">
              <w:marLeft w:val="0"/>
              <w:marRight w:val="0"/>
              <w:marTop w:val="0"/>
              <w:marBottom w:val="0"/>
              <w:divBdr>
                <w:top w:val="none" w:sz="0" w:space="0" w:color="auto"/>
                <w:left w:val="none" w:sz="0" w:space="0" w:color="auto"/>
                <w:bottom w:val="none" w:sz="0" w:space="0" w:color="auto"/>
                <w:right w:val="none" w:sz="0" w:space="0" w:color="auto"/>
              </w:divBdr>
              <w:divsChild>
                <w:div w:id="1469518084">
                  <w:marLeft w:val="0"/>
                  <w:marRight w:val="0"/>
                  <w:marTop w:val="0"/>
                  <w:marBottom w:val="0"/>
                  <w:divBdr>
                    <w:top w:val="none" w:sz="0" w:space="0" w:color="auto"/>
                    <w:left w:val="none" w:sz="0" w:space="0" w:color="auto"/>
                    <w:bottom w:val="none" w:sz="0" w:space="0" w:color="auto"/>
                    <w:right w:val="none" w:sz="0" w:space="0" w:color="auto"/>
                  </w:divBdr>
                </w:div>
              </w:divsChild>
            </w:div>
            <w:div w:id="2112122681">
              <w:marLeft w:val="0"/>
              <w:marRight w:val="0"/>
              <w:marTop w:val="0"/>
              <w:marBottom w:val="0"/>
              <w:divBdr>
                <w:top w:val="single" w:sz="6" w:space="0" w:color="DDDDDD"/>
                <w:left w:val="single" w:sz="6" w:space="0" w:color="DDDDDD"/>
                <w:bottom w:val="single" w:sz="6" w:space="0" w:color="DDDDDD"/>
                <w:right w:val="single" w:sz="6" w:space="0" w:color="DDDDDD"/>
              </w:divBdr>
              <w:divsChild>
                <w:div w:id="51661786">
                  <w:marLeft w:val="0"/>
                  <w:marRight w:val="0"/>
                  <w:marTop w:val="0"/>
                  <w:marBottom w:val="0"/>
                  <w:divBdr>
                    <w:top w:val="none" w:sz="0" w:space="0" w:color="auto"/>
                    <w:left w:val="none" w:sz="0" w:space="0" w:color="auto"/>
                    <w:bottom w:val="none" w:sz="0" w:space="0" w:color="auto"/>
                    <w:right w:val="none" w:sz="0" w:space="0" w:color="auto"/>
                  </w:divBdr>
                  <w:divsChild>
                    <w:div w:id="22487841">
                      <w:marLeft w:val="0"/>
                      <w:marRight w:val="0"/>
                      <w:marTop w:val="0"/>
                      <w:marBottom w:val="0"/>
                      <w:divBdr>
                        <w:top w:val="none" w:sz="0" w:space="0" w:color="auto"/>
                        <w:left w:val="none" w:sz="0" w:space="0" w:color="auto"/>
                        <w:bottom w:val="none" w:sz="0" w:space="0" w:color="auto"/>
                        <w:right w:val="none" w:sz="0" w:space="0" w:color="auto"/>
                      </w:divBdr>
                    </w:div>
                    <w:div w:id="1182010074">
                      <w:marLeft w:val="0"/>
                      <w:marRight w:val="0"/>
                      <w:marTop w:val="0"/>
                      <w:marBottom w:val="0"/>
                      <w:divBdr>
                        <w:top w:val="none" w:sz="0" w:space="0" w:color="auto"/>
                        <w:left w:val="none" w:sz="0" w:space="0" w:color="auto"/>
                        <w:bottom w:val="none" w:sz="0" w:space="0" w:color="auto"/>
                        <w:right w:val="none" w:sz="0" w:space="0" w:color="auto"/>
                      </w:divBdr>
                    </w:div>
                    <w:div w:id="1792825277">
                      <w:marLeft w:val="0"/>
                      <w:marRight w:val="0"/>
                      <w:marTop w:val="0"/>
                      <w:marBottom w:val="0"/>
                      <w:divBdr>
                        <w:top w:val="none" w:sz="0" w:space="0" w:color="auto"/>
                        <w:left w:val="none" w:sz="0" w:space="0" w:color="auto"/>
                        <w:bottom w:val="none" w:sz="0" w:space="0" w:color="auto"/>
                        <w:right w:val="none" w:sz="0" w:space="0" w:color="auto"/>
                      </w:divBdr>
                    </w:div>
                    <w:div w:id="13072191">
                      <w:marLeft w:val="0"/>
                      <w:marRight w:val="0"/>
                      <w:marTop w:val="0"/>
                      <w:marBottom w:val="0"/>
                      <w:divBdr>
                        <w:top w:val="none" w:sz="0" w:space="0" w:color="auto"/>
                        <w:left w:val="none" w:sz="0" w:space="0" w:color="auto"/>
                        <w:bottom w:val="none" w:sz="0" w:space="0" w:color="auto"/>
                        <w:right w:val="none" w:sz="0" w:space="0" w:color="auto"/>
                      </w:divBdr>
                    </w:div>
                    <w:div w:id="1295524082">
                      <w:marLeft w:val="0"/>
                      <w:marRight w:val="0"/>
                      <w:marTop w:val="0"/>
                      <w:marBottom w:val="0"/>
                      <w:divBdr>
                        <w:top w:val="none" w:sz="0" w:space="0" w:color="auto"/>
                        <w:left w:val="none" w:sz="0" w:space="0" w:color="auto"/>
                        <w:bottom w:val="none" w:sz="0" w:space="0" w:color="auto"/>
                        <w:right w:val="none" w:sz="0" w:space="0" w:color="auto"/>
                      </w:divBdr>
                    </w:div>
                    <w:div w:id="19262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54670">
          <w:marLeft w:val="0"/>
          <w:marRight w:val="0"/>
          <w:marTop w:val="100"/>
          <w:marBottom w:val="100"/>
          <w:divBdr>
            <w:top w:val="none" w:sz="0" w:space="0" w:color="auto"/>
            <w:left w:val="none" w:sz="0" w:space="0" w:color="auto"/>
            <w:bottom w:val="none" w:sz="0" w:space="0" w:color="auto"/>
            <w:right w:val="none" w:sz="0" w:space="0" w:color="auto"/>
          </w:divBdr>
          <w:divsChild>
            <w:div w:id="1833909588">
              <w:marLeft w:val="0"/>
              <w:marRight w:val="0"/>
              <w:marTop w:val="0"/>
              <w:marBottom w:val="0"/>
              <w:divBdr>
                <w:top w:val="none" w:sz="0" w:space="0" w:color="auto"/>
                <w:left w:val="none" w:sz="0" w:space="0" w:color="auto"/>
                <w:bottom w:val="none" w:sz="0" w:space="0" w:color="auto"/>
                <w:right w:val="none" w:sz="0" w:space="0" w:color="auto"/>
              </w:divBdr>
              <w:divsChild>
                <w:div w:id="1475372842">
                  <w:marLeft w:val="0"/>
                  <w:marRight w:val="0"/>
                  <w:marTop w:val="0"/>
                  <w:marBottom w:val="0"/>
                  <w:divBdr>
                    <w:top w:val="none" w:sz="0" w:space="0" w:color="auto"/>
                    <w:left w:val="none" w:sz="0" w:space="0" w:color="auto"/>
                    <w:bottom w:val="none" w:sz="0" w:space="0" w:color="auto"/>
                    <w:right w:val="none" w:sz="0" w:space="0" w:color="auto"/>
                  </w:divBdr>
                </w:div>
              </w:divsChild>
            </w:div>
            <w:div w:id="542206262">
              <w:marLeft w:val="0"/>
              <w:marRight w:val="0"/>
              <w:marTop w:val="0"/>
              <w:marBottom w:val="0"/>
              <w:divBdr>
                <w:top w:val="single" w:sz="6" w:space="0" w:color="DDDDDD"/>
                <w:left w:val="single" w:sz="6" w:space="0" w:color="DDDDDD"/>
                <w:bottom w:val="single" w:sz="6" w:space="0" w:color="DDDDDD"/>
                <w:right w:val="single" w:sz="6" w:space="0" w:color="DDDDDD"/>
              </w:divBdr>
              <w:divsChild>
                <w:div w:id="1256094873">
                  <w:marLeft w:val="0"/>
                  <w:marRight w:val="0"/>
                  <w:marTop w:val="0"/>
                  <w:marBottom w:val="0"/>
                  <w:divBdr>
                    <w:top w:val="none" w:sz="0" w:space="0" w:color="auto"/>
                    <w:left w:val="none" w:sz="0" w:space="0" w:color="auto"/>
                    <w:bottom w:val="none" w:sz="0" w:space="0" w:color="auto"/>
                    <w:right w:val="none" w:sz="0" w:space="0" w:color="auto"/>
                  </w:divBdr>
                  <w:divsChild>
                    <w:div w:id="1376468292">
                      <w:marLeft w:val="0"/>
                      <w:marRight w:val="0"/>
                      <w:marTop w:val="0"/>
                      <w:marBottom w:val="0"/>
                      <w:divBdr>
                        <w:top w:val="none" w:sz="0" w:space="0" w:color="auto"/>
                        <w:left w:val="none" w:sz="0" w:space="0" w:color="auto"/>
                        <w:bottom w:val="none" w:sz="0" w:space="0" w:color="auto"/>
                        <w:right w:val="none" w:sz="0" w:space="0" w:color="auto"/>
                      </w:divBdr>
                    </w:div>
                    <w:div w:id="117116272">
                      <w:marLeft w:val="0"/>
                      <w:marRight w:val="0"/>
                      <w:marTop w:val="0"/>
                      <w:marBottom w:val="0"/>
                      <w:divBdr>
                        <w:top w:val="none" w:sz="0" w:space="0" w:color="auto"/>
                        <w:left w:val="none" w:sz="0" w:space="0" w:color="auto"/>
                        <w:bottom w:val="none" w:sz="0" w:space="0" w:color="auto"/>
                        <w:right w:val="none" w:sz="0" w:space="0" w:color="auto"/>
                      </w:divBdr>
                    </w:div>
                    <w:div w:id="549654381">
                      <w:marLeft w:val="0"/>
                      <w:marRight w:val="0"/>
                      <w:marTop w:val="0"/>
                      <w:marBottom w:val="0"/>
                      <w:divBdr>
                        <w:top w:val="none" w:sz="0" w:space="0" w:color="auto"/>
                        <w:left w:val="none" w:sz="0" w:space="0" w:color="auto"/>
                        <w:bottom w:val="none" w:sz="0" w:space="0" w:color="auto"/>
                        <w:right w:val="none" w:sz="0" w:space="0" w:color="auto"/>
                      </w:divBdr>
                    </w:div>
                    <w:div w:id="1735423515">
                      <w:marLeft w:val="0"/>
                      <w:marRight w:val="0"/>
                      <w:marTop w:val="0"/>
                      <w:marBottom w:val="0"/>
                      <w:divBdr>
                        <w:top w:val="none" w:sz="0" w:space="0" w:color="auto"/>
                        <w:left w:val="none" w:sz="0" w:space="0" w:color="auto"/>
                        <w:bottom w:val="none" w:sz="0" w:space="0" w:color="auto"/>
                        <w:right w:val="none" w:sz="0" w:space="0" w:color="auto"/>
                      </w:divBdr>
                    </w:div>
                    <w:div w:id="645428171">
                      <w:marLeft w:val="0"/>
                      <w:marRight w:val="0"/>
                      <w:marTop w:val="0"/>
                      <w:marBottom w:val="0"/>
                      <w:divBdr>
                        <w:top w:val="none" w:sz="0" w:space="0" w:color="auto"/>
                        <w:left w:val="none" w:sz="0" w:space="0" w:color="auto"/>
                        <w:bottom w:val="none" w:sz="0" w:space="0" w:color="auto"/>
                        <w:right w:val="none" w:sz="0" w:space="0" w:color="auto"/>
                      </w:divBdr>
                    </w:div>
                    <w:div w:id="16063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262663">
          <w:marLeft w:val="0"/>
          <w:marRight w:val="0"/>
          <w:marTop w:val="100"/>
          <w:marBottom w:val="100"/>
          <w:divBdr>
            <w:top w:val="none" w:sz="0" w:space="0" w:color="auto"/>
            <w:left w:val="none" w:sz="0" w:space="0" w:color="auto"/>
            <w:bottom w:val="none" w:sz="0" w:space="0" w:color="auto"/>
            <w:right w:val="none" w:sz="0" w:space="0" w:color="auto"/>
          </w:divBdr>
          <w:divsChild>
            <w:div w:id="1429737775">
              <w:marLeft w:val="0"/>
              <w:marRight w:val="0"/>
              <w:marTop w:val="0"/>
              <w:marBottom w:val="0"/>
              <w:divBdr>
                <w:top w:val="none" w:sz="0" w:space="0" w:color="auto"/>
                <w:left w:val="none" w:sz="0" w:space="0" w:color="auto"/>
                <w:bottom w:val="none" w:sz="0" w:space="0" w:color="auto"/>
                <w:right w:val="none" w:sz="0" w:space="0" w:color="auto"/>
              </w:divBdr>
              <w:divsChild>
                <w:div w:id="1711034826">
                  <w:marLeft w:val="0"/>
                  <w:marRight w:val="0"/>
                  <w:marTop w:val="0"/>
                  <w:marBottom w:val="0"/>
                  <w:divBdr>
                    <w:top w:val="none" w:sz="0" w:space="0" w:color="auto"/>
                    <w:left w:val="none" w:sz="0" w:space="0" w:color="auto"/>
                    <w:bottom w:val="none" w:sz="0" w:space="0" w:color="auto"/>
                    <w:right w:val="none" w:sz="0" w:space="0" w:color="auto"/>
                  </w:divBdr>
                </w:div>
              </w:divsChild>
            </w:div>
            <w:div w:id="109208959">
              <w:marLeft w:val="0"/>
              <w:marRight w:val="0"/>
              <w:marTop w:val="0"/>
              <w:marBottom w:val="0"/>
              <w:divBdr>
                <w:top w:val="single" w:sz="6" w:space="0" w:color="DDDDDD"/>
                <w:left w:val="single" w:sz="6" w:space="0" w:color="DDDDDD"/>
                <w:bottom w:val="single" w:sz="6" w:space="0" w:color="DDDDDD"/>
                <w:right w:val="single" w:sz="6" w:space="0" w:color="DDDDDD"/>
              </w:divBdr>
              <w:divsChild>
                <w:div w:id="1891261426">
                  <w:marLeft w:val="0"/>
                  <w:marRight w:val="0"/>
                  <w:marTop w:val="0"/>
                  <w:marBottom w:val="0"/>
                  <w:divBdr>
                    <w:top w:val="none" w:sz="0" w:space="0" w:color="auto"/>
                    <w:left w:val="none" w:sz="0" w:space="0" w:color="auto"/>
                    <w:bottom w:val="none" w:sz="0" w:space="0" w:color="auto"/>
                    <w:right w:val="none" w:sz="0" w:space="0" w:color="auto"/>
                  </w:divBdr>
                  <w:divsChild>
                    <w:div w:id="1480883040">
                      <w:marLeft w:val="0"/>
                      <w:marRight w:val="0"/>
                      <w:marTop w:val="0"/>
                      <w:marBottom w:val="0"/>
                      <w:divBdr>
                        <w:top w:val="none" w:sz="0" w:space="0" w:color="auto"/>
                        <w:left w:val="none" w:sz="0" w:space="0" w:color="auto"/>
                        <w:bottom w:val="none" w:sz="0" w:space="0" w:color="auto"/>
                        <w:right w:val="none" w:sz="0" w:space="0" w:color="auto"/>
                      </w:divBdr>
                    </w:div>
                    <w:div w:id="802382139">
                      <w:marLeft w:val="0"/>
                      <w:marRight w:val="0"/>
                      <w:marTop w:val="0"/>
                      <w:marBottom w:val="0"/>
                      <w:divBdr>
                        <w:top w:val="none" w:sz="0" w:space="0" w:color="auto"/>
                        <w:left w:val="none" w:sz="0" w:space="0" w:color="auto"/>
                        <w:bottom w:val="none" w:sz="0" w:space="0" w:color="auto"/>
                        <w:right w:val="none" w:sz="0" w:space="0" w:color="auto"/>
                      </w:divBdr>
                    </w:div>
                    <w:div w:id="877938440">
                      <w:marLeft w:val="0"/>
                      <w:marRight w:val="0"/>
                      <w:marTop w:val="0"/>
                      <w:marBottom w:val="0"/>
                      <w:divBdr>
                        <w:top w:val="none" w:sz="0" w:space="0" w:color="auto"/>
                        <w:left w:val="none" w:sz="0" w:space="0" w:color="auto"/>
                        <w:bottom w:val="none" w:sz="0" w:space="0" w:color="auto"/>
                        <w:right w:val="none" w:sz="0" w:space="0" w:color="auto"/>
                      </w:divBdr>
                    </w:div>
                    <w:div w:id="275986621">
                      <w:marLeft w:val="0"/>
                      <w:marRight w:val="0"/>
                      <w:marTop w:val="0"/>
                      <w:marBottom w:val="0"/>
                      <w:divBdr>
                        <w:top w:val="none" w:sz="0" w:space="0" w:color="auto"/>
                        <w:left w:val="none" w:sz="0" w:space="0" w:color="auto"/>
                        <w:bottom w:val="none" w:sz="0" w:space="0" w:color="auto"/>
                        <w:right w:val="none" w:sz="0" w:space="0" w:color="auto"/>
                      </w:divBdr>
                    </w:div>
                    <w:div w:id="1426875540">
                      <w:marLeft w:val="0"/>
                      <w:marRight w:val="0"/>
                      <w:marTop w:val="0"/>
                      <w:marBottom w:val="0"/>
                      <w:divBdr>
                        <w:top w:val="none" w:sz="0" w:space="0" w:color="auto"/>
                        <w:left w:val="none" w:sz="0" w:space="0" w:color="auto"/>
                        <w:bottom w:val="none" w:sz="0" w:space="0" w:color="auto"/>
                        <w:right w:val="none" w:sz="0" w:space="0" w:color="auto"/>
                      </w:divBdr>
                    </w:div>
                    <w:div w:id="6205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688">
          <w:marLeft w:val="0"/>
          <w:marRight w:val="0"/>
          <w:marTop w:val="100"/>
          <w:marBottom w:val="100"/>
          <w:divBdr>
            <w:top w:val="none" w:sz="0" w:space="0" w:color="auto"/>
            <w:left w:val="none" w:sz="0" w:space="0" w:color="auto"/>
            <w:bottom w:val="none" w:sz="0" w:space="0" w:color="auto"/>
            <w:right w:val="none" w:sz="0" w:space="0" w:color="auto"/>
          </w:divBdr>
          <w:divsChild>
            <w:div w:id="784693111">
              <w:marLeft w:val="0"/>
              <w:marRight w:val="0"/>
              <w:marTop w:val="0"/>
              <w:marBottom w:val="0"/>
              <w:divBdr>
                <w:top w:val="none" w:sz="0" w:space="0" w:color="auto"/>
                <w:left w:val="none" w:sz="0" w:space="0" w:color="auto"/>
                <w:bottom w:val="none" w:sz="0" w:space="0" w:color="auto"/>
                <w:right w:val="none" w:sz="0" w:space="0" w:color="auto"/>
              </w:divBdr>
              <w:divsChild>
                <w:div w:id="1828520271">
                  <w:marLeft w:val="0"/>
                  <w:marRight w:val="0"/>
                  <w:marTop w:val="0"/>
                  <w:marBottom w:val="0"/>
                  <w:divBdr>
                    <w:top w:val="none" w:sz="0" w:space="0" w:color="auto"/>
                    <w:left w:val="none" w:sz="0" w:space="0" w:color="auto"/>
                    <w:bottom w:val="none" w:sz="0" w:space="0" w:color="auto"/>
                    <w:right w:val="none" w:sz="0" w:space="0" w:color="auto"/>
                  </w:divBdr>
                </w:div>
              </w:divsChild>
            </w:div>
            <w:div w:id="637106314">
              <w:marLeft w:val="0"/>
              <w:marRight w:val="0"/>
              <w:marTop w:val="0"/>
              <w:marBottom w:val="0"/>
              <w:divBdr>
                <w:top w:val="single" w:sz="6" w:space="0" w:color="DDDDDD"/>
                <w:left w:val="single" w:sz="6" w:space="0" w:color="DDDDDD"/>
                <w:bottom w:val="single" w:sz="6" w:space="0" w:color="DDDDDD"/>
                <w:right w:val="single" w:sz="6" w:space="0" w:color="DDDDDD"/>
              </w:divBdr>
              <w:divsChild>
                <w:div w:id="1303459241">
                  <w:marLeft w:val="0"/>
                  <w:marRight w:val="0"/>
                  <w:marTop w:val="0"/>
                  <w:marBottom w:val="0"/>
                  <w:divBdr>
                    <w:top w:val="none" w:sz="0" w:space="0" w:color="auto"/>
                    <w:left w:val="none" w:sz="0" w:space="0" w:color="auto"/>
                    <w:bottom w:val="none" w:sz="0" w:space="0" w:color="auto"/>
                    <w:right w:val="none" w:sz="0" w:space="0" w:color="auto"/>
                  </w:divBdr>
                  <w:divsChild>
                    <w:div w:id="1278678990">
                      <w:marLeft w:val="0"/>
                      <w:marRight w:val="0"/>
                      <w:marTop w:val="0"/>
                      <w:marBottom w:val="0"/>
                      <w:divBdr>
                        <w:top w:val="none" w:sz="0" w:space="0" w:color="auto"/>
                        <w:left w:val="none" w:sz="0" w:space="0" w:color="auto"/>
                        <w:bottom w:val="none" w:sz="0" w:space="0" w:color="auto"/>
                        <w:right w:val="none" w:sz="0" w:space="0" w:color="auto"/>
                      </w:divBdr>
                    </w:div>
                    <w:div w:id="938176064">
                      <w:marLeft w:val="0"/>
                      <w:marRight w:val="0"/>
                      <w:marTop w:val="0"/>
                      <w:marBottom w:val="0"/>
                      <w:divBdr>
                        <w:top w:val="none" w:sz="0" w:space="0" w:color="auto"/>
                        <w:left w:val="none" w:sz="0" w:space="0" w:color="auto"/>
                        <w:bottom w:val="none" w:sz="0" w:space="0" w:color="auto"/>
                        <w:right w:val="none" w:sz="0" w:space="0" w:color="auto"/>
                      </w:divBdr>
                    </w:div>
                    <w:div w:id="992833208">
                      <w:marLeft w:val="0"/>
                      <w:marRight w:val="0"/>
                      <w:marTop w:val="0"/>
                      <w:marBottom w:val="0"/>
                      <w:divBdr>
                        <w:top w:val="none" w:sz="0" w:space="0" w:color="auto"/>
                        <w:left w:val="none" w:sz="0" w:space="0" w:color="auto"/>
                        <w:bottom w:val="none" w:sz="0" w:space="0" w:color="auto"/>
                        <w:right w:val="none" w:sz="0" w:space="0" w:color="auto"/>
                      </w:divBdr>
                    </w:div>
                    <w:div w:id="605426095">
                      <w:marLeft w:val="0"/>
                      <w:marRight w:val="0"/>
                      <w:marTop w:val="0"/>
                      <w:marBottom w:val="0"/>
                      <w:divBdr>
                        <w:top w:val="none" w:sz="0" w:space="0" w:color="auto"/>
                        <w:left w:val="none" w:sz="0" w:space="0" w:color="auto"/>
                        <w:bottom w:val="none" w:sz="0" w:space="0" w:color="auto"/>
                        <w:right w:val="none" w:sz="0" w:space="0" w:color="auto"/>
                      </w:divBdr>
                    </w:div>
                    <w:div w:id="1946889268">
                      <w:marLeft w:val="0"/>
                      <w:marRight w:val="0"/>
                      <w:marTop w:val="0"/>
                      <w:marBottom w:val="0"/>
                      <w:divBdr>
                        <w:top w:val="none" w:sz="0" w:space="0" w:color="auto"/>
                        <w:left w:val="none" w:sz="0" w:space="0" w:color="auto"/>
                        <w:bottom w:val="none" w:sz="0" w:space="0" w:color="auto"/>
                        <w:right w:val="none" w:sz="0" w:space="0" w:color="auto"/>
                      </w:divBdr>
                    </w:div>
                    <w:div w:id="15287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20338">
          <w:marLeft w:val="0"/>
          <w:marRight w:val="0"/>
          <w:marTop w:val="100"/>
          <w:marBottom w:val="100"/>
          <w:divBdr>
            <w:top w:val="none" w:sz="0" w:space="0" w:color="auto"/>
            <w:left w:val="none" w:sz="0" w:space="0" w:color="auto"/>
            <w:bottom w:val="none" w:sz="0" w:space="0" w:color="auto"/>
            <w:right w:val="none" w:sz="0" w:space="0" w:color="auto"/>
          </w:divBdr>
          <w:divsChild>
            <w:div w:id="507521683">
              <w:marLeft w:val="0"/>
              <w:marRight w:val="0"/>
              <w:marTop w:val="0"/>
              <w:marBottom w:val="0"/>
              <w:divBdr>
                <w:top w:val="none" w:sz="0" w:space="0" w:color="auto"/>
                <w:left w:val="none" w:sz="0" w:space="0" w:color="auto"/>
                <w:bottom w:val="none" w:sz="0" w:space="0" w:color="auto"/>
                <w:right w:val="none" w:sz="0" w:space="0" w:color="auto"/>
              </w:divBdr>
              <w:divsChild>
                <w:div w:id="358165688">
                  <w:marLeft w:val="0"/>
                  <w:marRight w:val="0"/>
                  <w:marTop w:val="0"/>
                  <w:marBottom w:val="0"/>
                  <w:divBdr>
                    <w:top w:val="none" w:sz="0" w:space="0" w:color="auto"/>
                    <w:left w:val="none" w:sz="0" w:space="0" w:color="auto"/>
                    <w:bottom w:val="none" w:sz="0" w:space="0" w:color="auto"/>
                    <w:right w:val="none" w:sz="0" w:space="0" w:color="auto"/>
                  </w:divBdr>
                </w:div>
              </w:divsChild>
            </w:div>
            <w:div w:id="851451354">
              <w:marLeft w:val="0"/>
              <w:marRight w:val="0"/>
              <w:marTop w:val="0"/>
              <w:marBottom w:val="0"/>
              <w:divBdr>
                <w:top w:val="single" w:sz="6" w:space="0" w:color="DDDDDD"/>
                <w:left w:val="single" w:sz="6" w:space="0" w:color="DDDDDD"/>
                <w:bottom w:val="single" w:sz="6" w:space="0" w:color="DDDDDD"/>
                <w:right w:val="single" w:sz="6" w:space="0" w:color="DDDDDD"/>
              </w:divBdr>
              <w:divsChild>
                <w:div w:id="1382293337">
                  <w:marLeft w:val="0"/>
                  <w:marRight w:val="0"/>
                  <w:marTop w:val="0"/>
                  <w:marBottom w:val="0"/>
                  <w:divBdr>
                    <w:top w:val="none" w:sz="0" w:space="0" w:color="auto"/>
                    <w:left w:val="none" w:sz="0" w:space="0" w:color="auto"/>
                    <w:bottom w:val="none" w:sz="0" w:space="0" w:color="auto"/>
                    <w:right w:val="none" w:sz="0" w:space="0" w:color="auto"/>
                  </w:divBdr>
                  <w:divsChild>
                    <w:div w:id="1432891856">
                      <w:marLeft w:val="0"/>
                      <w:marRight w:val="0"/>
                      <w:marTop w:val="0"/>
                      <w:marBottom w:val="0"/>
                      <w:divBdr>
                        <w:top w:val="none" w:sz="0" w:space="0" w:color="auto"/>
                        <w:left w:val="none" w:sz="0" w:space="0" w:color="auto"/>
                        <w:bottom w:val="none" w:sz="0" w:space="0" w:color="auto"/>
                        <w:right w:val="none" w:sz="0" w:space="0" w:color="auto"/>
                      </w:divBdr>
                    </w:div>
                    <w:div w:id="382481561">
                      <w:marLeft w:val="0"/>
                      <w:marRight w:val="0"/>
                      <w:marTop w:val="0"/>
                      <w:marBottom w:val="0"/>
                      <w:divBdr>
                        <w:top w:val="none" w:sz="0" w:space="0" w:color="auto"/>
                        <w:left w:val="none" w:sz="0" w:space="0" w:color="auto"/>
                        <w:bottom w:val="none" w:sz="0" w:space="0" w:color="auto"/>
                        <w:right w:val="none" w:sz="0" w:space="0" w:color="auto"/>
                      </w:divBdr>
                    </w:div>
                    <w:div w:id="1582525136">
                      <w:marLeft w:val="0"/>
                      <w:marRight w:val="0"/>
                      <w:marTop w:val="0"/>
                      <w:marBottom w:val="0"/>
                      <w:divBdr>
                        <w:top w:val="none" w:sz="0" w:space="0" w:color="auto"/>
                        <w:left w:val="none" w:sz="0" w:space="0" w:color="auto"/>
                        <w:bottom w:val="none" w:sz="0" w:space="0" w:color="auto"/>
                        <w:right w:val="none" w:sz="0" w:space="0" w:color="auto"/>
                      </w:divBdr>
                    </w:div>
                    <w:div w:id="1357733754">
                      <w:marLeft w:val="0"/>
                      <w:marRight w:val="0"/>
                      <w:marTop w:val="0"/>
                      <w:marBottom w:val="0"/>
                      <w:divBdr>
                        <w:top w:val="none" w:sz="0" w:space="0" w:color="auto"/>
                        <w:left w:val="none" w:sz="0" w:space="0" w:color="auto"/>
                        <w:bottom w:val="none" w:sz="0" w:space="0" w:color="auto"/>
                        <w:right w:val="none" w:sz="0" w:space="0" w:color="auto"/>
                      </w:divBdr>
                    </w:div>
                    <w:div w:id="1811507965">
                      <w:marLeft w:val="0"/>
                      <w:marRight w:val="0"/>
                      <w:marTop w:val="0"/>
                      <w:marBottom w:val="0"/>
                      <w:divBdr>
                        <w:top w:val="none" w:sz="0" w:space="0" w:color="auto"/>
                        <w:left w:val="none" w:sz="0" w:space="0" w:color="auto"/>
                        <w:bottom w:val="none" w:sz="0" w:space="0" w:color="auto"/>
                        <w:right w:val="none" w:sz="0" w:space="0" w:color="auto"/>
                      </w:divBdr>
                    </w:div>
                    <w:div w:id="24499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3286">
          <w:marLeft w:val="0"/>
          <w:marRight w:val="0"/>
          <w:marTop w:val="100"/>
          <w:marBottom w:val="100"/>
          <w:divBdr>
            <w:top w:val="none" w:sz="0" w:space="0" w:color="auto"/>
            <w:left w:val="none" w:sz="0" w:space="0" w:color="auto"/>
            <w:bottom w:val="none" w:sz="0" w:space="0" w:color="auto"/>
            <w:right w:val="none" w:sz="0" w:space="0" w:color="auto"/>
          </w:divBdr>
          <w:divsChild>
            <w:div w:id="237523575">
              <w:marLeft w:val="0"/>
              <w:marRight w:val="0"/>
              <w:marTop w:val="0"/>
              <w:marBottom w:val="0"/>
              <w:divBdr>
                <w:top w:val="none" w:sz="0" w:space="0" w:color="auto"/>
                <w:left w:val="none" w:sz="0" w:space="0" w:color="auto"/>
                <w:bottom w:val="none" w:sz="0" w:space="0" w:color="auto"/>
                <w:right w:val="none" w:sz="0" w:space="0" w:color="auto"/>
              </w:divBdr>
              <w:divsChild>
                <w:div w:id="756823584">
                  <w:marLeft w:val="0"/>
                  <w:marRight w:val="0"/>
                  <w:marTop w:val="0"/>
                  <w:marBottom w:val="0"/>
                  <w:divBdr>
                    <w:top w:val="none" w:sz="0" w:space="0" w:color="auto"/>
                    <w:left w:val="none" w:sz="0" w:space="0" w:color="auto"/>
                    <w:bottom w:val="none" w:sz="0" w:space="0" w:color="auto"/>
                    <w:right w:val="none" w:sz="0" w:space="0" w:color="auto"/>
                  </w:divBdr>
                </w:div>
              </w:divsChild>
            </w:div>
            <w:div w:id="635647363">
              <w:marLeft w:val="0"/>
              <w:marRight w:val="0"/>
              <w:marTop w:val="0"/>
              <w:marBottom w:val="0"/>
              <w:divBdr>
                <w:top w:val="single" w:sz="6" w:space="0" w:color="DDDDDD"/>
                <w:left w:val="single" w:sz="6" w:space="0" w:color="DDDDDD"/>
                <w:bottom w:val="single" w:sz="6" w:space="0" w:color="DDDDDD"/>
                <w:right w:val="single" w:sz="6" w:space="0" w:color="DDDDDD"/>
              </w:divBdr>
              <w:divsChild>
                <w:div w:id="2027247269">
                  <w:marLeft w:val="0"/>
                  <w:marRight w:val="0"/>
                  <w:marTop w:val="0"/>
                  <w:marBottom w:val="0"/>
                  <w:divBdr>
                    <w:top w:val="none" w:sz="0" w:space="0" w:color="auto"/>
                    <w:left w:val="none" w:sz="0" w:space="0" w:color="auto"/>
                    <w:bottom w:val="none" w:sz="0" w:space="0" w:color="auto"/>
                    <w:right w:val="none" w:sz="0" w:space="0" w:color="auto"/>
                  </w:divBdr>
                  <w:divsChild>
                    <w:div w:id="931352225">
                      <w:marLeft w:val="0"/>
                      <w:marRight w:val="0"/>
                      <w:marTop w:val="0"/>
                      <w:marBottom w:val="0"/>
                      <w:divBdr>
                        <w:top w:val="none" w:sz="0" w:space="0" w:color="auto"/>
                        <w:left w:val="none" w:sz="0" w:space="0" w:color="auto"/>
                        <w:bottom w:val="none" w:sz="0" w:space="0" w:color="auto"/>
                        <w:right w:val="none" w:sz="0" w:space="0" w:color="auto"/>
                      </w:divBdr>
                    </w:div>
                    <w:div w:id="251940257">
                      <w:marLeft w:val="0"/>
                      <w:marRight w:val="0"/>
                      <w:marTop w:val="0"/>
                      <w:marBottom w:val="0"/>
                      <w:divBdr>
                        <w:top w:val="none" w:sz="0" w:space="0" w:color="auto"/>
                        <w:left w:val="none" w:sz="0" w:space="0" w:color="auto"/>
                        <w:bottom w:val="none" w:sz="0" w:space="0" w:color="auto"/>
                        <w:right w:val="none" w:sz="0" w:space="0" w:color="auto"/>
                      </w:divBdr>
                    </w:div>
                    <w:div w:id="1052343892">
                      <w:marLeft w:val="0"/>
                      <w:marRight w:val="0"/>
                      <w:marTop w:val="0"/>
                      <w:marBottom w:val="0"/>
                      <w:divBdr>
                        <w:top w:val="none" w:sz="0" w:space="0" w:color="auto"/>
                        <w:left w:val="none" w:sz="0" w:space="0" w:color="auto"/>
                        <w:bottom w:val="none" w:sz="0" w:space="0" w:color="auto"/>
                        <w:right w:val="none" w:sz="0" w:space="0" w:color="auto"/>
                      </w:divBdr>
                    </w:div>
                    <w:div w:id="145049274">
                      <w:marLeft w:val="0"/>
                      <w:marRight w:val="0"/>
                      <w:marTop w:val="0"/>
                      <w:marBottom w:val="0"/>
                      <w:divBdr>
                        <w:top w:val="none" w:sz="0" w:space="0" w:color="auto"/>
                        <w:left w:val="none" w:sz="0" w:space="0" w:color="auto"/>
                        <w:bottom w:val="none" w:sz="0" w:space="0" w:color="auto"/>
                        <w:right w:val="none" w:sz="0" w:space="0" w:color="auto"/>
                      </w:divBdr>
                    </w:div>
                    <w:div w:id="1754161587">
                      <w:marLeft w:val="0"/>
                      <w:marRight w:val="0"/>
                      <w:marTop w:val="0"/>
                      <w:marBottom w:val="0"/>
                      <w:divBdr>
                        <w:top w:val="none" w:sz="0" w:space="0" w:color="auto"/>
                        <w:left w:val="none" w:sz="0" w:space="0" w:color="auto"/>
                        <w:bottom w:val="none" w:sz="0" w:space="0" w:color="auto"/>
                        <w:right w:val="none" w:sz="0" w:space="0" w:color="auto"/>
                      </w:divBdr>
                    </w:div>
                    <w:div w:id="788664348">
                      <w:marLeft w:val="0"/>
                      <w:marRight w:val="0"/>
                      <w:marTop w:val="0"/>
                      <w:marBottom w:val="0"/>
                      <w:divBdr>
                        <w:top w:val="none" w:sz="0" w:space="0" w:color="auto"/>
                        <w:left w:val="none" w:sz="0" w:space="0" w:color="auto"/>
                        <w:bottom w:val="none" w:sz="0" w:space="0" w:color="auto"/>
                        <w:right w:val="none" w:sz="0" w:space="0" w:color="auto"/>
                      </w:divBdr>
                    </w:div>
                    <w:div w:id="2822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4669">
          <w:marLeft w:val="0"/>
          <w:marRight w:val="0"/>
          <w:marTop w:val="100"/>
          <w:marBottom w:val="100"/>
          <w:divBdr>
            <w:top w:val="none" w:sz="0" w:space="0" w:color="auto"/>
            <w:left w:val="none" w:sz="0" w:space="0" w:color="auto"/>
            <w:bottom w:val="none" w:sz="0" w:space="0" w:color="auto"/>
            <w:right w:val="none" w:sz="0" w:space="0" w:color="auto"/>
          </w:divBdr>
          <w:divsChild>
            <w:div w:id="86311446">
              <w:marLeft w:val="0"/>
              <w:marRight w:val="0"/>
              <w:marTop w:val="0"/>
              <w:marBottom w:val="0"/>
              <w:divBdr>
                <w:top w:val="none" w:sz="0" w:space="0" w:color="auto"/>
                <w:left w:val="none" w:sz="0" w:space="0" w:color="auto"/>
                <w:bottom w:val="none" w:sz="0" w:space="0" w:color="auto"/>
                <w:right w:val="none" w:sz="0" w:space="0" w:color="auto"/>
              </w:divBdr>
              <w:divsChild>
                <w:div w:id="2144232722">
                  <w:marLeft w:val="0"/>
                  <w:marRight w:val="0"/>
                  <w:marTop w:val="0"/>
                  <w:marBottom w:val="0"/>
                  <w:divBdr>
                    <w:top w:val="none" w:sz="0" w:space="0" w:color="auto"/>
                    <w:left w:val="none" w:sz="0" w:space="0" w:color="auto"/>
                    <w:bottom w:val="none" w:sz="0" w:space="0" w:color="auto"/>
                    <w:right w:val="none" w:sz="0" w:space="0" w:color="auto"/>
                  </w:divBdr>
                </w:div>
              </w:divsChild>
            </w:div>
            <w:div w:id="1290236157">
              <w:marLeft w:val="0"/>
              <w:marRight w:val="0"/>
              <w:marTop w:val="0"/>
              <w:marBottom w:val="0"/>
              <w:divBdr>
                <w:top w:val="single" w:sz="6" w:space="0" w:color="DDDDDD"/>
                <w:left w:val="single" w:sz="6" w:space="0" w:color="DDDDDD"/>
                <w:bottom w:val="single" w:sz="6" w:space="0" w:color="DDDDDD"/>
                <w:right w:val="single" w:sz="6" w:space="0" w:color="DDDDDD"/>
              </w:divBdr>
              <w:divsChild>
                <w:div w:id="731348175">
                  <w:marLeft w:val="0"/>
                  <w:marRight w:val="0"/>
                  <w:marTop w:val="0"/>
                  <w:marBottom w:val="0"/>
                  <w:divBdr>
                    <w:top w:val="none" w:sz="0" w:space="0" w:color="auto"/>
                    <w:left w:val="none" w:sz="0" w:space="0" w:color="auto"/>
                    <w:bottom w:val="none" w:sz="0" w:space="0" w:color="auto"/>
                    <w:right w:val="none" w:sz="0" w:space="0" w:color="auto"/>
                  </w:divBdr>
                  <w:divsChild>
                    <w:div w:id="178591605">
                      <w:marLeft w:val="0"/>
                      <w:marRight w:val="0"/>
                      <w:marTop w:val="0"/>
                      <w:marBottom w:val="0"/>
                      <w:divBdr>
                        <w:top w:val="none" w:sz="0" w:space="0" w:color="auto"/>
                        <w:left w:val="none" w:sz="0" w:space="0" w:color="auto"/>
                        <w:bottom w:val="none" w:sz="0" w:space="0" w:color="auto"/>
                        <w:right w:val="none" w:sz="0" w:space="0" w:color="auto"/>
                      </w:divBdr>
                    </w:div>
                    <w:div w:id="1646619398">
                      <w:marLeft w:val="0"/>
                      <w:marRight w:val="0"/>
                      <w:marTop w:val="0"/>
                      <w:marBottom w:val="0"/>
                      <w:divBdr>
                        <w:top w:val="none" w:sz="0" w:space="0" w:color="auto"/>
                        <w:left w:val="none" w:sz="0" w:space="0" w:color="auto"/>
                        <w:bottom w:val="none" w:sz="0" w:space="0" w:color="auto"/>
                        <w:right w:val="none" w:sz="0" w:space="0" w:color="auto"/>
                      </w:divBdr>
                    </w:div>
                    <w:div w:id="1697389390">
                      <w:marLeft w:val="0"/>
                      <w:marRight w:val="0"/>
                      <w:marTop w:val="0"/>
                      <w:marBottom w:val="0"/>
                      <w:divBdr>
                        <w:top w:val="none" w:sz="0" w:space="0" w:color="auto"/>
                        <w:left w:val="none" w:sz="0" w:space="0" w:color="auto"/>
                        <w:bottom w:val="none" w:sz="0" w:space="0" w:color="auto"/>
                        <w:right w:val="none" w:sz="0" w:space="0" w:color="auto"/>
                      </w:divBdr>
                    </w:div>
                    <w:div w:id="357586239">
                      <w:marLeft w:val="0"/>
                      <w:marRight w:val="0"/>
                      <w:marTop w:val="0"/>
                      <w:marBottom w:val="0"/>
                      <w:divBdr>
                        <w:top w:val="none" w:sz="0" w:space="0" w:color="auto"/>
                        <w:left w:val="none" w:sz="0" w:space="0" w:color="auto"/>
                        <w:bottom w:val="none" w:sz="0" w:space="0" w:color="auto"/>
                        <w:right w:val="none" w:sz="0" w:space="0" w:color="auto"/>
                      </w:divBdr>
                    </w:div>
                    <w:div w:id="1853377771">
                      <w:marLeft w:val="0"/>
                      <w:marRight w:val="0"/>
                      <w:marTop w:val="0"/>
                      <w:marBottom w:val="0"/>
                      <w:divBdr>
                        <w:top w:val="none" w:sz="0" w:space="0" w:color="auto"/>
                        <w:left w:val="none" w:sz="0" w:space="0" w:color="auto"/>
                        <w:bottom w:val="none" w:sz="0" w:space="0" w:color="auto"/>
                        <w:right w:val="none" w:sz="0" w:space="0" w:color="auto"/>
                      </w:divBdr>
                    </w:div>
                    <w:div w:id="30693483">
                      <w:marLeft w:val="0"/>
                      <w:marRight w:val="0"/>
                      <w:marTop w:val="0"/>
                      <w:marBottom w:val="0"/>
                      <w:divBdr>
                        <w:top w:val="none" w:sz="0" w:space="0" w:color="auto"/>
                        <w:left w:val="none" w:sz="0" w:space="0" w:color="auto"/>
                        <w:bottom w:val="none" w:sz="0" w:space="0" w:color="auto"/>
                        <w:right w:val="none" w:sz="0" w:space="0" w:color="auto"/>
                      </w:divBdr>
                    </w:div>
                    <w:div w:id="8787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4246">
          <w:marLeft w:val="0"/>
          <w:marRight w:val="0"/>
          <w:marTop w:val="100"/>
          <w:marBottom w:val="100"/>
          <w:divBdr>
            <w:top w:val="none" w:sz="0" w:space="0" w:color="auto"/>
            <w:left w:val="none" w:sz="0" w:space="0" w:color="auto"/>
            <w:bottom w:val="none" w:sz="0" w:space="0" w:color="auto"/>
            <w:right w:val="none" w:sz="0" w:space="0" w:color="auto"/>
          </w:divBdr>
          <w:divsChild>
            <w:div w:id="1764839191">
              <w:marLeft w:val="0"/>
              <w:marRight w:val="0"/>
              <w:marTop w:val="0"/>
              <w:marBottom w:val="0"/>
              <w:divBdr>
                <w:top w:val="none" w:sz="0" w:space="0" w:color="auto"/>
                <w:left w:val="none" w:sz="0" w:space="0" w:color="auto"/>
                <w:bottom w:val="none" w:sz="0" w:space="0" w:color="auto"/>
                <w:right w:val="none" w:sz="0" w:space="0" w:color="auto"/>
              </w:divBdr>
              <w:divsChild>
                <w:div w:id="1059014433">
                  <w:marLeft w:val="0"/>
                  <w:marRight w:val="0"/>
                  <w:marTop w:val="0"/>
                  <w:marBottom w:val="0"/>
                  <w:divBdr>
                    <w:top w:val="none" w:sz="0" w:space="0" w:color="auto"/>
                    <w:left w:val="none" w:sz="0" w:space="0" w:color="auto"/>
                    <w:bottom w:val="none" w:sz="0" w:space="0" w:color="auto"/>
                    <w:right w:val="none" w:sz="0" w:space="0" w:color="auto"/>
                  </w:divBdr>
                </w:div>
              </w:divsChild>
            </w:div>
            <w:div w:id="241530436">
              <w:marLeft w:val="0"/>
              <w:marRight w:val="0"/>
              <w:marTop w:val="0"/>
              <w:marBottom w:val="0"/>
              <w:divBdr>
                <w:top w:val="single" w:sz="6" w:space="0" w:color="DDDDDD"/>
                <w:left w:val="single" w:sz="6" w:space="0" w:color="DDDDDD"/>
                <w:bottom w:val="single" w:sz="6" w:space="0" w:color="DDDDDD"/>
                <w:right w:val="single" w:sz="6" w:space="0" w:color="DDDDDD"/>
              </w:divBdr>
              <w:divsChild>
                <w:div w:id="1196188783">
                  <w:marLeft w:val="0"/>
                  <w:marRight w:val="0"/>
                  <w:marTop w:val="0"/>
                  <w:marBottom w:val="0"/>
                  <w:divBdr>
                    <w:top w:val="none" w:sz="0" w:space="0" w:color="auto"/>
                    <w:left w:val="none" w:sz="0" w:space="0" w:color="auto"/>
                    <w:bottom w:val="none" w:sz="0" w:space="0" w:color="auto"/>
                    <w:right w:val="none" w:sz="0" w:space="0" w:color="auto"/>
                  </w:divBdr>
                  <w:divsChild>
                    <w:div w:id="1181700951">
                      <w:marLeft w:val="0"/>
                      <w:marRight w:val="0"/>
                      <w:marTop w:val="0"/>
                      <w:marBottom w:val="0"/>
                      <w:divBdr>
                        <w:top w:val="none" w:sz="0" w:space="0" w:color="auto"/>
                        <w:left w:val="none" w:sz="0" w:space="0" w:color="auto"/>
                        <w:bottom w:val="none" w:sz="0" w:space="0" w:color="auto"/>
                        <w:right w:val="none" w:sz="0" w:space="0" w:color="auto"/>
                      </w:divBdr>
                    </w:div>
                    <w:div w:id="1416632826">
                      <w:marLeft w:val="0"/>
                      <w:marRight w:val="0"/>
                      <w:marTop w:val="0"/>
                      <w:marBottom w:val="0"/>
                      <w:divBdr>
                        <w:top w:val="none" w:sz="0" w:space="0" w:color="auto"/>
                        <w:left w:val="none" w:sz="0" w:space="0" w:color="auto"/>
                        <w:bottom w:val="none" w:sz="0" w:space="0" w:color="auto"/>
                        <w:right w:val="none" w:sz="0" w:space="0" w:color="auto"/>
                      </w:divBdr>
                    </w:div>
                    <w:div w:id="452749428">
                      <w:marLeft w:val="0"/>
                      <w:marRight w:val="0"/>
                      <w:marTop w:val="0"/>
                      <w:marBottom w:val="0"/>
                      <w:divBdr>
                        <w:top w:val="none" w:sz="0" w:space="0" w:color="auto"/>
                        <w:left w:val="none" w:sz="0" w:space="0" w:color="auto"/>
                        <w:bottom w:val="none" w:sz="0" w:space="0" w:color="auto"/>
                        <w:right w:val="none" w:sz="0" w:space="0" w:color="auto"/>
                      </w:divBdr>
                    </w:div>
                    <w:div w:id="1076056289">
                      <w:marLeft w:val="0"/>
                      <w:marRight w:val="0"/>
                      <w:marTop w:val="0"/>
                      <w:marBottom w:val="0"/>
                      <w:divBdr>
                        <w:top w:val="none" w:sz="0" w:space="0" w:color="auto"/>
                        <w:left w:val="none" w:sz="0" w:space="0" w:color="auto"/>
                        <w:bottom w:val="none" w:sz="0" w:space="0" w:color="auto"/>
                        <w:right w:val="none" w:sz="0" w:space="0" w:color="auto"/>
                      </w:divBdr>
                    </w:div>
                    <w:div w:id="1944460723">
                      <w:marLeft w:val="0"/>
                      <w:marRight w:val="0"/>
                      <w:marTop w:val="0"/>
                      <w:marBottom w:val="0"/>
                      <w:divBdr>
                        <w:top w:val="none" w:sz="0" w:space="0" w:color="auto"/>
                        <w:left w:val="none" w:sz="0" w:space="0" w:color="auto"/>
                        <w:bottom w:val="none" w:sz="0" w:space="0" w:color="auto"/>
                        <w:right w:val="none" w:sz="0" w:space="0" w:color="auto"/>
                      </w:divBdr>
                    </w:div>
                    <w:div w:id="1556814075">
                      <w:marLeft w:val="0"/>
                      <w:marRight w:val="0"/>
                      <w:marTop w:val="0"/>
                      <w:marBottom w:val="0"/>
                      <w:divBdr>
                        <w:top w:val="none" w:sz="0" w:space="0" w:color="auto"/>
                        <w:left w:val="none" w:sz="0" w:space="0" w:color="auto"/>
                        <w:bottom w:val="none" w:sz="0" w:space="0" w:color="auto"/>
                        <w:right w:val="none" w:sz="0" w:space="0" w:color="auto"/>
                      </w:divBdr>
                    </w:div>
                    <w:div w:id="1475872143">
                      <w:marLeft w:val="0"/>
                      <w:marRight w:val="0"/>
                      <w:marTop w:val="0"/>
                      <w:marBottom w:val="0"/>
                      <w:divBdr>
                        <w:top w:val="none" w:sz="0" w:space="0" w:color="auto"/>
                        <w:left w:val="none" w:sz="0" w:space="0" w:color="auto"/>
                        <w:bottom w:val="none" w:sz="0" w:space="0" w:color="auto"/>
                        <w:right w:val="none" w:sz="0" w:space="0" w:color="auto"/>
                      </w:divBdr>
                    </w:div>
                    <w:div w:id="13892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7921">
          <w:marLeft w:val="0"/>
          <w:marRight w:val="0"/>
          <w:marTop w:val="100"/>
          <w:marBottom w:val="100"/>
          <w:divBdr>
            <w:top w:val="none" w:sz="0" w:space="0" w:color="auto"/>
            <w:left w:val="none" w:sz="0" w:space="0" w:color="auto"/>
            <w:bottom w:val="none" w:sz="0" w:space="0" w:color="auto"/>
            <w:right w:val="none" w:sz="0" w:space="0" w:color="auto"/>
          </w:divBdr>
          <w:divsChild>
            <w:div w:id="1456752918">
              <w:marLeft w:val="0"/>
              <w:marRight w:val="0"/>
              <w:marTop w:val="0"/>
              <w:marBottom w:val="0"/>
              <w:divBdr>
                <w:top w:val="none" w:sz="0" w:space="0" w:color="auto"/>
                <w:left w:val="none" w:sz="0" w:space="0" w:color="auto"/>
                <w:bottom w:val="none" w:sz="0" w:space="0" w:color="auto"/>
                <w:right w:val="none" w:sz="0" w:space="0" w:color="auto"/>
              </w:divBdr>
              <w:divsChild>
                <w:div w:id="742800791">
                  <w:marLeft w:val="0"/>
                  <w:marRight w:val="0"/>
                  <w:marTop w:val="0"/>
                  <w:marBottom w:val="0"/>
                  <w:divBdr>
                    <w:top w:val="none" w:sz="0" w:space="0" w:color="auto"/>
                    <w:left w:val="none" w:sz="0" w:space="0" w:color="auto"/>
                    <w:bottom w:val="none" w:sz="0" w:space="0" w:color="auto"/>
                    <w:right w:val="none" w:sz="0" w:space="0" w:color="auto"/>
                  </w:divBdr>
                </w:div>
              </w:divsChild>
            </w:div>
            <w:div w:id="1621112150">
              <w:marLeft w:val="0"/>
              <w:marRight w:val="0"/>
              <w:marTop w:val="0"/>
              <w:marBottom w:val="0"/>
              <w:divBdr>
                <w:top w:val="single" w:sz="6" w:space="0" w:color="DDDDDD"/>
                <w:left w:val="single" w:sz="6" w:space="0" w:color="DDDDDD"/>
                <w:bottom w:val="single" w:sz="6" w:space="0" w:color="DDDDDD"/>
                <w:right w:val="single" w:sz="6" w:space="0" w:color="DDDDDD"/>
              </w:divBdr>
              <w:divsChild>
                <w:div w:id="99835833">
                  <w:marLeft w:val="0"/>
                  <w:marRight w:val="0"/>
                  <w:marTop w:val="0"/>
                  <w:marBottom w:val="0"/>
                  <w:divBdr>
                    <w:top w:val="none" w:sz="0" w:space="0" w:color="auto"/>
                    <w:left w:val="none" w:sz="0" w:space="0" w:color="auto"/>
                    <w:bottom w:val="none" w:sz="0" w:space="0" w:color="auto"/>
                    <w:right w:val="none" w:sz="0" w:space="0" w:color="auto"/>
                  </w:divBdr>
                  <w:divsChild>
                    <w:div w:id="1838032914">
                      <w:marLeft w:val="0"/>
                      <w:marRight w:val="0"/>
                      <w:marTop w:val="0"/>
                      <w:marBottom w:val="0"/>
                      <w:divBdr>
                        <w:top w:val="none" w:sz="0" w:space="0" w:color="auto"/>
                        <w:left w:val="none" w:sz="0" w:space="0" w:color="auto"/>
                        <w:bottom w:val="none" w:sz="0" w:space="0" w:color="auto"/>
                        <w:right w:val="none" w:sz="0" w:space="0" w:color="auto"/>
                      </w:divBdr>
                    </w:div>
                    <w:div w:id="1615139529">
                      <w:marLeft w:val="0"/>
                      <w:marRight w:val="0"/>
                      <w:marTop w:val="0"/>
                      <w:marBottom w:val="0"/>
                      <w:divBdr>
                        <w:top w:val="none" w:sz="0" w:space="0" w:color="auto"/>
                        <w:left w:val="none" w:sz="0" w:space="0" w:color="auto"/>
                        <w:bottom w:val="none" w:sz="0" w:space="0" w:color="auto"/>
                        <w:right w:val="none" w:sz="0" w:space="0" w:color="auto"/>
                      </w:divBdr>
                    </w:div>
                    <w:div w:id="1194853297">
                      <w:marLeft w:val="0"/>
                      <w:marRight w:val="0"/>
                      <w:marTop w:val="0"/>
                      <w:marBottom w:val="0"/>
                      <w:divBdr>
                        <w:top w:val="none" w:sz="0" w:space="0" w:color="auto"/>
                        <w:left w:val="none" w:sz="0" w:space="0" w:color="auto"/>
                        <w:bottom w:val="none" w:sz="0" w:space="0" w:color="auto"/>
                        <w:right w:val="none" w:sz="0" w:space="0" w:color="auto"/>
                      </w:divBdr>
                    </w:div>
                    <w:div w:id="869992539">
                      <w:marLeft w:val="0"/>
                      <w:marRight w:val="0"/>
                      <w:marTop w:val="0"/>
                      <w:marBottom w:val="0"/>
                      <w:divBdr>
                        <w:top w:val="none" w:sz="0" w:space="0" w:color="auto"/>
                        <w:left w:val="none" w:sz="0" w:space="0" w:color="auto"/>
                        <w:bottom w:val="none" w:sz="0" w:space="0" w:color="auto"/>
                        <w:right w:val="none" w:sz="0" w:space="0" w:color="auto"/>
                      </w:divBdr>
                    </w:div>
                    <w:div w:id="671570774">
                      <w:marLeft w:val="0"/>
                      <w:marRight w:val="0"/>
                      <w:marTop w:val="0"/>
                      <w:marBottom w:val="0"/>
                      <w:divBdr>
                        <w:top w:val="none" w:sz="0" w:space="0" w:color="auto"/>
                        <w:left w:val="none" w:sz="0" w:space="0" w:color="auto"/>
                        <w:bottom w:val="none" w:sz="0" w:space="0" w:color="auto"/>
                        <w:right w:val="none" w:sz="0" w:space="0" w:color="auto"/>
                      </w:divBdr>
                    </w:div>
                    <w:div w:id="6613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6281">
          <w:marLeft w:val="0"/>
          <w:marRight w:val="0"/>
          <w:marTop w:val="100"/>
          <w:marBottom w:val="100"/>
          <w:divBdr>
            <w:top w:val="none" w:sz="0" w:space="0" w:color="auto"/>
            <w:left w:val="none" w:sz="0" w:space="0" w:color="auto"/>
            <w:bottom w:val="none" w:sz="0" w:space="0" w:color="auto"/>
            <w:right w:val="none" w:sz="0" w:space="0" w:color="auto"/>
          </w:divBdr>
          <w:divsChild>
            <w:div w:id="359017158">
              <w:marLeft w:val="0"/>
              <w:marRight w:val="0"/>
              <w:marTop w:val="0"/>
              <w:marBottom w:val="0"/>
              <w:divBdr>
                <w:top w:val="none" w:sz="0" w:space="0" w:color="auto"/>
                <w:left w:val="none" w:sz="0" w:space="0" w:color="auto"/>
                <w:bottom w:val="none" w:sz="0" w:space="0" w:color="auto"/>
                <w:right w:val="none" w:sz="0" w:space="0" w:color="auto"/>
              </w:divBdr>
              <w:divsChild>
                <w:div w:id="207574072">
                  <w:marLeft w:val="0"/>
                  <w:marRight w:val="0"/>
                  <w:marTop w:val="0"/>
                  <w:marBottom w:val="0"/>
                  <w:divBdr>
                    <w:top w:val="none" w:sz="0" w:space="0" w:color="auto"/>
                    <w:left w:val="none" w:sz="0" w:space="0" w:color="auto"/>
                    <w:bottom w:val="none" w:sz="0" w:space="0" w:color="auto"/>
                    <w:right w:val="none" w:sz="0" w:space="0" w:color="auto"/>
                  </w:divBdr>
                </w:div>
              </w:divsChild>
            </w:div>
            <w:div w:id="1861627778">
              <w:marLeft w:val="0"/>
              <w:marRight w:val="0"/>
              <w:marTop w:val="0"/>
              <w:marBottom w:val="0"/>
              <w:divBdr>
                <w:top w:val="single" w:sz="6" w:space="0" w:color="DDDDDD"/>
                <w:left w:val="single" w:sz="6" w:space="0" w:color="DDDDDD"/>
                <w:bottom w:val="single" w:sz="6" w:space="0" w:color="DDDDDD"/>
                <w:right w:val="single" w:sz="6" w:space="0" w:color="DDDDDD"/>
              </w:divBdr>
              <w:divsChild>
                <w:div w:id="256014781">
                  <w:marLeft w:val="0"/>
                  <w:marRight w:val="0"/>
                  <w:marTop w:val="0"/>
                  <w:marBottom w:val="0"/>
                  <w:divBdr>
                    <w:top w:val="none" w:sz="0" w:space="0" w:color="auto"/>
                    <w:left w:val="none" w:sz="0" w:space="0" w:color="auto"/>
                    <w:bottom w:val="none" w:sz="0" w:space="0" w:color="auto"/>
                    <w:right w:val="none" w:sz="0" w:space="0" w:color="auto"/>
                  </w:divBdr>
                  <w:divsChild>
                    <w:div w:id="106119486">
                      <w:marLeft w:val="0"/>
                      <w:marRight w:val="0"/>
                      <w:marTop w:val="0"/>
                      <w:marBottom w:val="0"/>
                      <w:divBdr>
                        <w:top w:val="none" w:sz="0" w:space="0" w:color="auto"/>
                        <w:left w:val="none" w:sz="0" w:space="0" w:color="auto"/>
                        <w:bottom w:val="none" w:sz="0" w:space="0" w:color="auto"/>
                        <w:right w:val="none" w:sz="0" w:space="0" w:color="auto"/>
                      </w:divBdr>
                    </w:div>
                    <w:div w:id="2063795273">
                      <w:marLeft w:val="0"/>
                      <w:marRight w:val="0"/>
                      <w:marTop w:val="0"/>
                      <w:marBottom w:val="0"/>
                      <w:divBdr>
                        <w:top w:val="none" w:sz="0" w:space="0" w:color="auto"/>
                        <w:left w:val="none" w:sz="0" w:space="0" w:color="auto"/>
                        <w:bottom w:val="none" w:sz="0" w:space="0" w:color="auto"/>
                        <w:right w:val="none" w:sz="0" w:space="0" w:color="auto"/>
                      </w:divBdr>
                    </w:div>
                    <w:div w:id="1859585310">
                      <w:marLeft w:val="0"/>
                      <w:marRight w:val="0"/>
                      <w:marTop w:val="0"/>
                      <w:marBottom w:val="0"/>
                      <w:divBdr>
                        <w:top w:val="none" w:sz="0" w:space="0" w:color="auto"/>
                        <w:left w:val="none" w:sz="0" w:space="0" w:color="auto"/>
                        <w:bottom w:val="none" w:sz="0" w:space="0" w:color="auto"/>
                        <w:right w:val="none" w:sz="0" w:space="0" w:color="auto"/>
                      </w:divBdr>
                    </w:div>
                    <w:div w:id="1538854700">
                      <w:marLeft w:val="0"/>
                      <w:marRight w:val="0"/>
                      <w:marTop w:val="0"/>
                      <w:marBottom w:val="0"/>
                      <w:divBdr>
                        <w:top w:val="none" w:sz="0" w:space="0" w:color="auto"/>
                        <w:left w:val="none" w:sz="0" w:space="0" w:color="auto"/>
                        <w:bottom w:val="none" w:sz="0" w:space="0" w:color="auto"/>
                        <w:right w:val="none" w:sz="0" w:space="0" w:color="auto"/>
                      </w:divBdr>
                    </w:div>
                    <w:div w:id="359430286">
                      <w:marLeft w:val="0"/>
                      <w:marRight w:val="0"/>
                      <w:marTop w:val="0"/>
                      <w:marBottom w:val="0"/>
                      <w:divBdr>
                        <w:top w:val="none" w:sz="0" w:space="0" w:color="auto"/>
                        <w:left w:val="none" w:sz="0" w:space="0" w:color="auto"/>
                        <w:bottom w:val="none" w:sz="0" w:space="0" w:color="auto"/>
                        <w:right w:val="none" w:sz="0" w:space="0" w:color="auto"/>
                      </w:divBdr>
                    </w:div>
                    <w:div w:id="1827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39287">
          <w:marLeft w:val="0"/>
          <w:marRight w:val="0"/>
          <w:marTop w:val="100"/>
          <w:marBottom w:val="100"/>
          <w:divBdr>
            <w:top w:val="none" w:sz="0" w:space="0" w:color="auto"/>
            <w:left w:val="none" w:sz="0" w:space="0" w:color="auto"/>
            <w:bottom w:val="none" w:sz="0" w:space="0" w:color="auto"/>
            <w:right w:val="none" w:sz="0" w:space="0" w:color="auto"/>
          </w:divBdr>
          <w:divsChild>
            <w:div w:id="678239382">
              <w:marLeft w:val="0"/>
              <w:marRight w:val="0"/>
              <w:marTop w:val="0"/>
              <w:marBottom w:val="0"/>
              <w:divBdr>
                <w:top w:val="none" w:sz="0" w:space="0" w:color="auto"/>
                <w:left w:val="none" w:sz="0" w:space="0" w:color="auto"/>
                <w:bottom w:val="none" w:sz="0" w:space="0" w:color="auto"/>
                <w:right w:val="none" w:sz="0" w:space="0" w:color="auto"/>
              </w:divBdr>
              <w:divsChild>
                <w:div w:id="1770660320">
                  <w:marLeft w:val="0"/>
                  <w:marRight w:val="0"/>
                  <w:marTop w:val="0"/>
                  <w:marBottom w:val="0"/>
                  <w:divBdr>
                    <w:top w:val="none" w:sz="0" w:space="0" w:color="auto"/>
                    <w:left w:val="none" w:sz="0" w:space="0" w:color="auto"/>
                    <w:bottom w:val="none" w:sz="0" w:space="0" w:color="auto"/>
                    <w:right w:val="none" w:sz="0" w:space="0" w:color="auto"/>
                  </w:divBdr>
                </w:div>
              </w:divsChild>
            </w:div>
            <w:div w:id="116872610">
              <w:marLeft w:val="0"/>
              <w:marRight w:val="0"/>
              <w:marTop w:val="0"/>
              <w:marBottom w:val="0"/>
              <w:divBdr>
                <w:top w:val="single" w:sz="6" w:space="0" w:color="DDDDDD"/>
                <w:left w:val="single" w:sz="6" w:space="0" w:color="DDDDDD"/>
                <w:bottom w:val="single" w:sz="6" w:space="0" w:color="DDDDDD"/>
                <w:right w:val="single" w:sz="6" w:space="0" w:color="DDDDDD"/>
              </w:divBdr>
              <w:divsChild>
                <w:div w:id="297146593">
                  <w:marLeft w:val="0"/>
                  <w:marRight w:val="0"/>
                  <w:marTop w:val="0"/>
                  <w:marBottom w:val="0"/>
                  <w:divBdr>
                    <w:top w:val="none" w:sz="0" w:space="0" w:color="auto"/>
                    <w:left w:val="none" w:sz="0" w:space="0" w:color="auto"/>
                    <w:bottom w:val="none" w:sz="0" w:space="0" w:color="auto"/>
                    <w:right w:val="none" w:sz="0" w:space="0" w:color="auto"/>
                  </w:divBdr>
                  <w:divsChild>
                    <w:div w:id="681857416">
                      <w:marLeft w:val="0"/>
                      <w:marRight w:val="0"/>
                      <w:marTop w:val="0"/>
                      <w:marBottom w:val="0"/>
                      <w:divBdr>
                        <w:top w:val="none" w:sz="0" w:space="0" w:color="auto"/>
                        <w:left w:val="none" w:sz="0" w:space="0" w:color="auto"/>
                        <w:bottom w:val="none" w:sz="0" w:space="0" w:color="auto"/>
                        <w:right w:val="none" w:sz="0" w:space="0" w:color="auto"/>
                      </w:divBdr>
                    </w:div>
                    <w:div w:id="1687252462">
                      <w:marLeft w:val="0"/>
                      <w:marRight w:val="0"/>
                      <w:marTop w:val="0"/>
                      <w:marBottom w:val="0"/>
                      <w:divBdr>
                        <w:top w:val="none" w:sz="0" w:space="0" w:color="auto"/>
                        <w:left w:val="none" w:sz="0" w:space="0" w:color="auto"/>
                        <w:bottom w:val="none" w:sz="0" w:space="0" w:color="auto"/>
                        <w:right w:val="none" w:sz="0" w:space="0" w:color="auto"/>
                      </w:divBdr>
                    </w:div>
                    <w:div w:id="1901210596">
                      <w:marLeft w:val="0"/>
                      <w:marRight w:val="0"/>
                      <w:marTop w:val="0"/>
                      <w:marBottom w:val="0"/>
                      <w:divBdr>
                        <w:top w:val="none" w:sz="0" w:space="0" w:color="auto"/>
                        <w:left w:val="none" w:sz="0" w:space="0" w:color="auto"/>
                        <w:bottom w:val="none" w:sz="0" w:space="0" w:color="auto"/>
                        <w:right w:val="none" w:sz="0" w:space="0" w:color="auto"/>
                      </w:divBdr>
                    </w:div>
                    <w:div w:id="1746418959">
                      <w:marLeft w:val="0"/>
                      <w:marRight w:val="0"/>
                      <w:marTop w:val="0"/>
                      <w:marBottom w:val="0"/>
                      <w:divBdr>
                        <w:top w:val="none" w:sz="0" w:space="0" w:color="auto"/>
                        <w:left w:val="none" w:sz="0" w:space="0" w:color="auto"/>
                        <w:bottom w:val="none" w:sz="0" w:space="0" w:color="auto"/>
                        <w:right w:val="none" w:sz="0" w:space="0" w:color="auto"/>
                      </w:divBdr>
                    </w:div>
                    <w:div w:id="14506194">
                      <w:marLeft w:val="0"/>
                      <w:marRight w:val="0"/>
                      <w:marTop w:val="0"/>
                      <w:marBottom w:val="0"/>
                      <w:divBdr>
                        <w:top w:val="none" w:sz="0" w:space="0" w:color="auto"/>
                        <w:left w:val="none" w:sz="0" w:space="0" w:color="auto"/>
                        <w:bottom w:val="none" w:sz="0" w:space="0" w:color="auto"/>
                        <w:right w:val="none" w:sz="0" w:space="0" w:color="auto"/>
                      </w:divBdr>
                    </w:div>
                    <w:div w:id="24988860">
                      <w:marLeft w:val="0"/>
                      <w:marRight w:val="0"/>
                      <w:marTop w:val="0"/>
                      <w:marBottom w:val="0"/>
                      <w:divBdr>
                        <w:top w:val="none" w:sz="0" w:space="0" w:color="auto"/>
                        <w:left w:val="none" w:sz="0" w:space="0" w:color="auto"/>
                        <w:bottom w:val="none" w:sz="0" w:space="0" w:color="auto"/>
                        <w:right w:val="none" w:sz="0" w:space="0" w:color="auto"/>
                      </w:divBdr>
                    </w:div>
                    <w:div w:id="14934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59027">
          <w:marLeft w:val="0"/>
          <w:marRight w:val="0"/>
          <w:marTop w:val="100"/>
          <w:marBottom w:val="100"/>
          <w:divBdr>
            <w:top w:val="none" w:sz="0" w:space="0" w:color="auto"/>
            <w:left w:val="none" w:sz="0" w:space="0" w:color="auto"/>
            <w:bottom w:val="none" w:sz="0" w:space="0" w:color="auto"/>
            <w:right w:val="none" w:sz="0" w:space="0" w:color="auto"/>
          </w:divBdr>
          <w:divsChild>
            <w:div w:id="1520389520">
              <w:marLeft w:val="0"/>
              <w:marRight w:val="0"/>
              <w:marTop w:val="0"/>
              <w:marBottom w:val="0"/>
              <w:divBdr>
                <w:top w:val="none" w:sz="0" w:space="0" w:color="auto"/>
                <w:left w:val="none" w:sz="0" w:space="0" w:color="auto"/>
                <w:bottom w:val="none" w:sz="0" w:space="0" w:color="auto"/>
                <w:right w:val="none" w:sz="0" w:space="0" w:color="auto"/>
              </w:divBdr>
              <w:divsChild>
                <w:div w:id="51540625">
                  <w:marLeft w:val="0"/>
                  <w:marRight w:val="0"/>
                  <w:marTop w:val="0"/>
                  <w:marBottom w:val="0"/>
                  <w:divBdr>
                    <w:top w:val="none" w:sz="0" w:space="0" w:color="auto"/>
                    <w:left w:val="none" w:sz="0" w:space="0" w:color="auto"/>
                    <w:bottom w:val="none" w:sz="0" w:space="0" w:color="auto"/>
                    <w:right w:val="none" w:sz="0" w:space="0" w:color="auto"/>
                  </w:divBdr>
                </w:div>
              </w:divsChild>
            </w:div>
            <w:div w:id="2103640324">
              <w:marLeft w:val="0"/>
              <w:marRight w:val="0"/>
              <w:marTop w:val="0"/>
              <w:marBottom w:val="0"/>
              <w:divBdr>
                <w:top w:val="single" w:sz="6" w:space="0" w:color="DDDDDD"/>
                <w:left w:val="single" w:sz="6" w:space="0" w:color="DDDDDD"/>
                <w:bottom w:val="single" w:sz="6" w:space="0" w:color="DDDDDD"/>
                <w:right w:val="single" w:sz="6" w:space="0" w:color="DDDDDD"/>
              </w:divBdr>
              <w:divsChild>
                <w:div w:id="1769495688">
                  <w:marLeft w:val="0"/>
                  <w:marRight w:val="0"/>
                  <w:marTop w:val="0"/>
                  <w:marBottom w:val="0"/>
                  <w:divBdr>
                    <w:top w:val="none" w:sz="0" w:space="0" w:color="auto"/>
                    <w:left w:val="none" w:sz="0" w:space="0" w:color="auto"/>
                    <w:bottom w:val="none" w:sz="0" w:space="0" w:color="auto"/>
                    <w:right w:val="none" w:sz="0" w:space="0" w:color="auto"/>
                  </w:divBdr>
                  <w:divsChild>
                    <w:div w:id="491605745">
                      <w:marLeft w:val="0"/>
                      <w:marRight w:val="0"/>
                      <w:marTop w:val="0"/>
                      <w:marBottom w:val="0"/>
                      <w:divBdr>
                        <w:top w:val="none" w:sz="0" w:space="0" w:color="auto"/>
                        <w:left w:val="none" w:sz="0" w:space="0" w:color="auto"/>
                        <w:bottom w:val="none" w:sz="0" w:space="0" w:color="auto"/>
                        <w:right w:val="none" w:sz="0" w:space="0" w:color="auto"/>
                      </w:divBdr>
                    </w:div>
                    <w:div w:id="583153466">
                      <w:marLeft w:val="0"/>
                      <w:marRight w:val="0"/>
                      <w:marTop w:val="0"/>
                      <w:marBottom w:val="0"/>
                      <w:divBdr>
                        <w:top w:val="none" w:sz="0" w:space="0" w:color="auto"/>
                        <w:left w:val="none" w:sz="0" w:space="0" w:color="auto"/>
                        <w:bottom w:val="none" w:sz="0" w:space="0" w:color="auto"/>
                        <w:right w:val="none" w:sz="0" w:space="0" w:color="auto"/>
                      </w:divBdr>
                    </w:div>
                    <w:div w:id="843127930">
                      <w:marLeft w:val="0"/>
                      <w:marRight w:val="0"/>
                      <w:marTop w:val="0"/>
                      <w:marBottom w:val="0"/>
                      <w:divBdr>
                        <w:top w:val="none" w:sz="0" w:space="0" w:color="auto"/>
                        <w:left w:val="none" w:sz="0" w:space="0" w:color="auto"/>
                        <w:bottom w:val="none" w:sz="0" w:space="0" w:color="auto"/>
                        <w:right w:val="none" w:sz="0" w:space="0" w:color="auto"/>
                      </w:divBdr>
                    </w:div>
                    <w:div w:id="2143695949">
                      <w:marLeft w:val="0"/>
                      <w:marRight w:val="0"/>
                      <w:marTop w:val="0"/>
                      <w:marBottom w:val="0"/>
                      <w:divBdr>
                        <w:top w:val="none" w:sz="0" w:space="0" w:color="auto"/>
                        <w:left w:val="none" w:sz="0" w:space="0" w:color="auto"/>
                        <w:bottom w:val="none" w:sz="0" w:space="0" w:color="auto"/>
                        <w:right w:val="none" w:sz="0" w:space="0" w:color="auto"/>
                      </w:divBdr>
                    </w:div>
                    <w:div w:id="184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363986">
          <w:marLeft w:val="0"/>
          <w:marRight w:val="0"/>
          <w:marTop w:val="100"/>
          <w:marBottom w:val="100"/>
          <w:divBdr>
            <w:top w:val="none" w:sz="0" w:space="0" w:color="auto"/>
            <w:left w:val="none" w:sz="0" w:space="0" w:color="auto"/>
            <w:bottom w:val="none" w:sz="0" w:space="0" w:color="auto"/>
            <w:right w:val="none" w:sz="0" w:space="0" w:color="auto"/>
          </w:divBdr>
          <w:divsChild>
            <w:div w:id="129053340">
              <w:marLeft w:val="0"/>
              <w:marRight w:val="0"/>
              <w:marTop w:val="0"/>
              <w:marBottom w:val="0"/>
              <w:divBdr>
                <w:top w:val="none" w:sz="0" w:space="0" w:color="auto"/>
                <w:left w:val="none" w:sz="0" w:space="0" w:color="auto"/>
                <w:bottom w:val="none" w:sz="0" w:space="0" w:color="auto"/>
                <w:right w:val="none" w:sz="0" w:space="0" w:color="auto"/>
              </w:divBdr>
              <w:divsChild>
                <w:div w:id="1131092971">
                  <w:marLeft w:val="0"/>
                  <w:marRight w:val="0"/>
                  <w:marTop w:val="0"/>
                  <w:marBottom w:val="0"/>
                  <w:divBdr>
                    <w:top w:val="none" w:sz="0" w:space="0" w:color="auto"/>
                    <w:left w:val="none" w:sz="0" w:space="0" w:color="auto"/>
                    <w:bottom w:val="none" w:sz="0" w:space="0" w:color="auto"/>
                    <w:right w:val="none" w:sz="0" w:space="0" w:color="auto"/>
                  </w:divBdr>
                </w:div>
              </w:divsChild>
            </w:div>
            <w:div w:id="339086563">
              <w:marLeft w:val="0"/>
              <w:marRight w:val="0"/>
              <w:marTop w:val="0"/>
              <w:marBottom w:val="0"/>
              <w:divBdr>
                <w:top w:val="single" w:sz="6" w:space="0" w:color="DDDDDD"/>
                <w:left w:val="single" w:sz="6" w:space="0" w:color="DDDDDD"/>
                <w:bottom w:val="single" w:sz="6" w:space="0" w:color="DDDDDD"/>
                <w:right w:val="single" w:sz="6" w:space="0" w:color="DDDDDD"/>
              </w:divBdr>
              <w:divsChild>
                <w:div w:id="953902795">
                  <w:marLeft w:val="0"/>
                  <w:marRight w:val="0"/>
                  <w:marTop w:val="0"/>
                  <w:marBottom w:val="0"/>
                  <w:divBdr>
                    <w:top w:val="none" w:sz="0" w:space="0" w:color="auto"/>
                    <w:left w:val="none" w:sz="0" w:space="0" w:color="auto"/>
                    <w:bottom w:val="none" w:sz="0" w:space="0" w:color="auto"/>
                    <w:right w:val="none" w:sz="0" w:space="0" w:color="auto"/>
                  </w:divBdr>
                  <w:divsChild>
                    <w:div w:id="286939264">
                      <w:marLeft w:val="0"/>
                      <w:marRight w:val="0"/>
                      <w:marTop w:val="0"/>
                      <w:marBottom w:val="0"/>
                      <w:divBdr>
                        <w:top w:val="none" w:sz="0" w:space="0" w:color="auto"/>
                        <w:left w:val="none" w:sz="0" w:space="0" w:color="auto"/>
                        <w:bottom w:val="none" w:sz="0" w:space="0" w:color="auto"/>
                        <w:right w:val="none" w:sz="0" w:space="0" w:color="auto"/>
                      </w:divBdr>
                    </w:div>
                    <w:div w:id="1072309574">
                      <w:marLeft w:val="0"/>
                      <w:marRight w:val="0"/>
                      <w:marTop w:val="0"/>
                      <w:marBottom w:val="0"/>
                      <w:divBdr>
                        <w:top w:val="none" w:sz="0" w:space="0" w:color="auto"/>
                        <w:left w:val="none" w:sz="0" w:space="0" w:color="auto"/>
                        <w:bottom w:val="none" w:sz="0" w:space="0" w:color="auto"/>
                        <w:right w:val="none" w:sz="0" w:space="0" w:color="auto"/>
                      </w:divBdr>
                    </w:div>
                    <w:div w:id="1859539167">
                      <w:marLeft w:val="0"/>
                      <w:marRight w:val="0"/>
                      <w:marTop w:val="0"/>
                      <w:marBottom w:val="0"/>
                      <w:divBdr>
                        <w:top w:val="none" w:sz="0" w:space="0" w:color="auto"/>
                        <w:left w:val="none" w:sz="0" w:space="0" w:color="auto"/>
                        <w:bottom w:val="none" w:sz="0" w:space="0" w:color="auto"/>
                        <w:right w:val="none" w:sz="0" w:space="0" w:color="auto"/>
                      </w:divBdr>
                    </w:div>
                    <w:div w:id="243883682">
                      <w:marLeft w:val="0"/>
                      <w:marRight w:val="0"/>
                      <w:marTop w:val="0"/>
                      <w:marBottom w:val="0"/>
                      <w:divBdr>
                        <w:top w:val="none" w:sz="0" w:space="0" w:color="auto"/>
                        <w:left w:val="none" w:sz="0" w:space="0" w:color="auto"/>
                        <w:bottom w:val="none" w:sz="0" w:space="0" w:color="auto"/>
                        <w:right w:val="none" w:sz="0" w:space="0" w:color="auto"/>
                      </w:divBdr>
                    </w:div>
                    <w:div w:id="71202567">
                      <w:marLeft w:val="0"/>
                      <w:marRight w:val="0"/>
                      <w:marTop w:val="0"/>
                      <w:marBottom w:val="0"/>
                      <w:divBdr>
                        <w:top w:val="none" w:sz="0" w:space="0" w:color="auto"/>
                        <w:left w:val="none" w:sz="0" w:space="0" w:color="auto"/>
                        <w:bottom w:val="none" w:sz="0" w:space="0" w:color="auto"/>
                        <w:right w:val="none" w:sz="0" w:space="0" w:color="auto"/>
                      </w:divBdr>
                    </w:div>
                    <w:div w:id="18441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3283">
          <w:marLeft w:val="0"/>
          <w:marRight w:val="0"/>
          <w:marTop w:val="100"/>
          <w:marBottom w:val="100"/>
          <w:divBdr>
            <w:top w:val="none" w:sz="0" w:space="0" w:color="auto"/>
            <w:left w:val="none" w:sz="0" w:space="0" w:color="auto"/>
            <w:bottom w:val="none" w:sz="0" w:space="0" w:color="auto"/>
            <w:right w:val="none" w:sz="0" w:space="0" w:color="auto"/>
          </w:divBdr>
          <w:divsChild>
            <w:div w:id="817378653">
              <w:marLeft w:val="0"/>
              <w:marRight w:val="0"/>
              <w:marTop w:val="0"/>
              <w:marBottom w:val="0"/>
              <w:divBdr>
                <w:top w:val="none" w:sz="0" w:space="0" w:color="auto"/>
                <w:left w:val="none" w:sz="0" w:space="0" w:color="auto"/>
                <w:bottom w:val="none" w:sz="0" w:space="0" w:color="auto"/>
                <w:right w:val="none" w:sz="0" w:space="0" w:color="auto"/>
              </w:divBdr>
              <w:divsChild>
                <w:div w:id="377822368">
                  <w:marLeft w:val="0"/>
                  <w:marRight w:val="0"/>
                  <w:marTop w:val="0"/>
                  <w:marBottom w:val="0"/>
                  <w:divBdr>
                    <w:top w:val="none" w:sz="0" w:space="0" w:color="auto"/>
                    <w:left w:val="none" w:sz="0" w:space="0" w:color="auto"/>
                    <w:bottom w:val="none" w:sz="0" w:space="0" w:color="auto"/>
                    <w:right w:val="none" w:sz="0" w:space="0" w:color="auto"/>
                  </w:divBdr>
                </w:div>
              </w:divsChild>
            </w:div>
            <w:div w:id="1845583648">
              <w:marLeft w:val="0"/>
              <w:marRight w:val="0"/>
              <w:marTop w:val="0"/>
              <w:marBottom w:val="0"/>
              <w:divBdr>
                <w:top w:val="single" w:sz="6" w:space="0" w:color="DDDDDD"/>
                <w:left w:val="single" w:sz="6" w:space="0" w:color="DDDDDD"/>
                <w:bottom w:val="single" w:sz="6" w:space="0" w:color="DDDDDD"/>
                <w:right w:val="single" w:sz="6" w:space="0" w:color="DDDDDD"/>
              </w:divBdr>
              <w:divsChild>
                <w:div w:id="956257299">
                  <w:marLeft w:val="0"/>
                  <w:marRight w:val="0"/>
                  <w:marTop w:val="0"/>
                  <w:marBottom w:val="0"/>
                  <w:divBdr>
                    <w:top w:val="none" w:sz="0" w:space="0" w:color="auto"/>
                    <w:left w:val="none" w:sz="0" w:space="0" w:color="auto"/>
                    <w:bottom w:val="none" w:sz="0" w:space="0" w:color="auto"/>
                    <w:right w:val="none" w:sz="0" w:space="0" w:color="auto"/>
                  </w:divBdr>
                  <w:divsChild>
                    <w:div w:id="902446152">
                      <w:marLeft w:val="0"/>
                      <w:marRight w:val="0"/>
                      <w:marTop w:val="0"/>
                      <w:marBottom w:val="0"/>
                      <w:divBdr>
                        <w:top w:val="none" w:sz="0" w:space="0" w:color="auto"/>
                        <w:left w:val="none" w:sz="0" w:space="0" w:color="auto"/>
                        <w:bottom w:val="none" w:sz="0" w:space="0" w:color="auto"/>
                        <w:right w:val="none" w:sz="0" w:space="0" w:color="auto"/>
                      </w:divBdr>
                    </w:div>
                    <w:div w:id="775710230">
                      <w:marLeft w:val="0"/>
                      <w:marRight w:val="0"/>
                      <w:marTop w:val="0"/>
                      <w:marBottom w:val="0"/>
                      <w:divBdr>
                        <w:top w:val="none" w:sz="0" w:space="0" w:color="auto"/>
                        <w:left w:val="none" w:sz="0" w:space="0" w:color="auto"/>
                        <w:bottom w:val="none" w:sz="0" w:space="0" w:color="auto"/>
                        <w:right w:val="none" w:sz="0" w:space="0" w:color="auto"/>
                      </w:divBdr>
                    </w:div>
                    <w:div w:id="1834758833">
                      <w:marLeft w:val="0"/>
                      <w:marRight w:val="0"/>
                      <w:marTop w:val="0"/>
                      <w:marBottom w:val="0"/>
                      <w:divBdr>
                        <w:top w:val="none" w:sz="0" w:space="0" w:color="auto"/>
                        <w:left w:val="none" w:sz="0" w:space="0" w:color="auto"/>
                        <w:bottom w:val="none" w:sz="0" w:space="0" w:color="auto"/>
                        <w:right w:val="none" w:sz="0" w:space="0" w:color="auto"/>
                      </w:divBdr>
                    </w:div>
                    <w:div w:id="1104112530">
                      <w:marLeft w:val="0"/>
                      <w:marRight w:val="0"/>
                      <w:marTop w:val="0"/>
                      <w:marBottom w:val="0"/>
                      <w:divBdr>
                        <w:top w:val="none" w:sz="0" w:space="0" w:color="auto"/>
                        <w:left w:val="none" w:sz="0" w:space="0" w:color="auto"/>
                        <w:bottom w:val="none" w:sz="0" w:space="0" w:color="auto"/>
                        <w:right w:val="none" w:sz="0" w:space="0" w:color="auto"/>
                      </w:divBdr>
                    </w:div>
                    <w:div w:id="1615360355">
                      <w:marLeft w:val="0"/>
                      <w:marRight w:val="0"/>
                      <w:marTop w:val="0"/>
                      <w:marBottom w:val="0"/>
                      <w:divBdr>
                        <w:top w:val="none" w:sz="0" w:space="0" w:color="auto"/>
                        <w:left w:val="none" w:sz="0" w:space="0" w:color="auto"/>
                        <w:bottom w:val="none" w:sz="0" w:space="0" w:color="auto"/>
                        <w:right w:val="none" w:sz="0" w:space="0" w:color="auto"/>
                      </w:divBdr>
                    </w:div>
                    <w:div w:id="3062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05619">
          <w:marLeft w:val="0"/>
          <w:marRight w:val="0"/>
          <w:marTop w:val="100"/>
          <w:marBottom w:val="100"/>
          <w:divBdr>
            <w:top w:val="none" w:sz="0" w:space="0" w:color="auto"/>
            <w:left w:val="none" w:sz="0" w:space="0" w:color="auto"/>
            <w:bottom w:val="none" w:sz="0" w:space="0" w:color="auto"/>
            <w:right w:val="none" w:sz="0" w:space="0" w:color="auto"/>
          </w:divBdr>
          <w:divsChild>
            <w:div w:id="1501507728">
              <w:marLeft w:val="0"/>
              <w:marRight w:val="0"/>
              <w:marTop w:val="0"/>
              <w:marBottom w:val="0"/>
              <w:divBdr>
                <w:top w:val="none" w:sz="0" w:space="0" w:color="auto"/>
                <w:left w:val="none" w:sz="0" w:space="0" w:color="auto"/>
                <w:bottom w:val="none" w:sz="0" w:space="0" w:color="auto"/>
                <w:right w:val="none" w:sz="0" w:space="0" w:color="auto"/>
              </w:divBdr>
              <w:divsChild>
                <w:div w:id="498927949">
                  <w:marLeft w:val="0"/>
                  <w:marRight w:val="0"/>
                  <w:marTop w:val="0"/>
                  <w:marBottom w:val="0"/>
                  <w:divBdr>
                    <w:top w:val="none" w:sz="0" w:space="0" w:color="auto"/>
                    <w:left w:val="none" w:sz="0" w:space="0" w:color="auto"/>
                    <w:bottom w:val="none" w:sz="0" w:space="0" w:color="auto"/>
                    <w:right w:val="none" w:sz="0" w:space="0" w:color="auto"/>
                  </w:divBdr>
                </w:div>
              </w:divsChild>
            </w:div>
            <w:div w:id="1451898271">
              <w:marLeft w:val="0"/>
              <w:marRight w:val="0"/>
              <w:marTop w:val="0"/>
              <w:marBottom w:val="0"/>
              <w:divBdr>
                <w:top w:val="single" w:sz="6" w:space="0" w:color="DDDDDD"/>
                <w:left w:val="single" w:sz="6" w:space="0" w:color="DDDDDD"/>
                <w:bottom w:val="single" w:sz="6" w:space="0" w:color="DDDDDD"/>
                <w:right w:val="single" w:sz="6" w:space="0" w:color="DDDDDD"/>
              </w:divBdr>
              <w:divsChild>
                <w:div w:id="2107535764">
                  <w:marLeft w:val="0"/>
                  <w:marRight w:val="0"/>
                  <w:marTop w:val="0"/>
                  <w:marBottom w:val="0"/>
                  <w:divBdr>
                    <w:top w:val="none" w:sz="0" w:space="0" w:color="auto"/>
                    <w:left w:val="none" w:sz="0" w:space="0" w:color="auto"/>
                    <w:bottom w:val="none" w:sz="0" w:space="0" w:color="auto"/>
                    <w:right w:val="none" w:sz="0" w:space="0" w:color="auto"/>
                  </w:divBdr>
                  <w:divsChild>
                    <w:div w:id="534316408">
                      <w:marLeft w:val="0"/>
                      <w:marRight w:val="0"/>
                      <w:marTop w:val="0"/>
                      <w:marBottom w:val="0"/>
                      <w:divBdr>
                        <w:top w:val="none" w:sz="0" w:space="0" w:color="auto"/>
                        <w:left w:val="none" w:sz="0" w:space="0" w:color="auto"/>
                        <w:bottom w:val="none" w:sz="0" w:space="0" w:color="auto"/>
                        <w:right w:val="none" w:sz="0" w:space="0" w:color="auto"/>
                      </w:divBdr>
                    </w:div>
                    <w:div w:id="1760325503">
                      <w:marLeft w:val="0"/>
                      <w:marRight w:val="0"/>
                      <w:marTop w:val="0"/>
                      <w:marBottom w:val="0"/>
                      <w:divBdr>
                        <w:top w:val="none" w:sz="0" w:space="0" w:color="auto"/>
                        <w:left w:val="none" w:sz="0" w:space="0" w:color="auto"/>
                        <w:bottom w:val="none" w:sz="0" w:space="0" w:color="auto"/>
                        <w:right w:val="none" w:sz="0" w:space="0" w:color="auto"/>
                      </w:divBdr>
                    </w:div>
                    <w:div w:id="389310780">
                      <w:marLeft w:val="0"/>
                      <w:marRight w:val="0"/>
                      <w:marTop w:val="0"/>
                      <w:marBottom w:val="0"/>
                      <w:divBdr>
                        <w:top w:val="none" w:sz="0" w:space="0" w:color="auto"/>
                        <w:left w:val="none" w:sz="0" w:space="0" w:color="auto"/>
                        <w:bottom w:val="none" w:sz="0" w:space="0" w:color="auto"/>
                        <w:right w:val="none" w:sz="0" w:space="0" w:color="auto"/>
                      </w:divBdr>
                    </w:div>
                    <w:div w:id="1158569459">
                      <w:marLeft w:val="0"/>
                      <w:marRight w:val="0"/>
                      <w:marTop w:val="0"/>
                      <w:marBottom w:val="0"/>
                      <w:divBdr>
                        <w:top w:val="none" w:sz="0" w:space="0" w:color="auto"/>
                        <w:left w:val="none" w:sz="0" w:space="0" w:color="auto"/>
                        <w:bottom w:val="none" w:sz="0" w:space="0" w:color="auto"/>
                        <w:right w:val="none" w:sz="0" w:space="0" w:color="auto"/>
                      </w:divBdr>
                    </w:div>
                    <w:div w:id="17388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9274">
          <w:marLeft w:val="0"/>
          <w:marRight w:val="0"/>
          <w:marTop w:val="100"/>
          <w:marBottom w:val="100"/>
          <w:divBdr>
            <w:top w:val="none" w:sz="0" w:space="0" w:color="auto"/>
            <w:left w:val="none" w:sz="0" w:space="0" w:color="auto"/>
            <w:bottom w:val="none" w:sz="0" w:space="0" w:color="auto"/>
            <w:right w:val="none" w:sz="0" w:space="0" w:color="auto"/>
          </w:divBdr>
          <w:divsChild>
            <w:div w:id="1168137341">
              <w:marLeft w:val="0"/>
              <w:marRight w:val="0"/>
              <w:marTop w:val="0"/>
              <w:marBottom w:val="0"/>
              <w:divBdr>
                <w:top w:val="none" w:sz="0" w:space="0" w:color="auto"/>
                <w:left w:val="none" w:sz="0" w:space="0" w:color="auto"/>
                <w:bottom w:val="none" w:sz="0" w:space="0" w:color="auto"/>
                <w:right w:val="none" w:sz="0" w:space="0" w:color="auto"/>
              </w:divBdr>
              <w:divsChild>
                <w:div w:id="957563650">
                  <w:marLeft w:val="0"/>
                  <w:marRight w:val="0"/>
                  <w:marTop w:val="0"/>
                  <w:marBottom w:val="0"/>
                  <w:divBdr>
                    <w:top w:val="none" w:sz="0" w:space="0" w:color="auto"/>
                    <w:left w:val="none" w:sz="0" w:space="0" w:color="auto"/>
                    <w:bottom w:val="none" w:sz="0" w:space="0" w:color="auto"/>
                    <w:right w:val="none" w:sz="0" w:space="0" w:color="auto"/>
                  </w:divBdr>
                </w:div>
              </w:divsChild>
            </w:div>
            <w:div w:id="427040944">
              <w:marLeft w:val="0"/>
              <w:marRight w:val="0"/>
              <w:marTop w:val="0"/>
              <w:marBottom w:val="0"/>
              <w:divBdr>
                <w:top w:val="single" w:sz="6" w:space="0" w:color="DDDDDD"/>
                <w:left w:val="single" w:sz="6" w:space="0" w:color="DDDDDD"/>
                <w:bottom w:val="single" w:sz="6" w:space="0" w:color="DDDDDD"/>
                <w:right w:val="single" w:sz="6" w:space="0" w:color="DDDDDD"/>
              </w:divBdr>
              <w:divsChild>
                <w:div w:id="380977114">
                  <w:marLeft w:val="0"/>
                  <w:marRight w:val="0"/>
                  <w:marTop w:val="0"/>
                  <w:marBottom w:val="0"/>
                  <w:divBdr>
                    <w:top w:val="none" w:sz="0" w:space="0" w:color="auto"/>
                    <w:left w:val="none" w:sz="0" w:space="0" w:color="auto"/>
                    <w:bottom w:val="none" w:sz="0" w:space="0" w:color="auto"/>
                    <w:right w:val="none" w:sz="0" w:space="0" w:color="auto"/>
                  </w:divBdr>
                  <w:divsChild>
                    <w:div w:id="1516848260">
                      <w:marLeft w:val="0"/>
                      <w:marRight w:val="0"/>
                      <w:marTop w:val="0"/>
                      <w:marBottom w:val="0"/>
                      <w:divBdr>
                        <w:top w:val="none" w:sz="0" w:space="0" w:color="auto"/>
                        <w:left w:val="none" w:sz="0" w:space="0" w:color="auto"/>
                        <w:bottom w:val="none" w:sz="0" w:space="0" w:color="auto"/>
                        <w:right w:val="none" w:sz="0" w:space="0" w:color="auto"/>
                      </w:divBdr>
                    </w:div>
                    <w:div w:id="219682491">
                      <w:marLeft w:val="0"/>
                      <w:marRight w:val="0"/>
                      <w:marTop w:val="0"/>
                      <w:marBottom w:val="0"/>
                      <w:divBdr>
                        <w:top w:val="none" w:sz="0" w:space="0" w:color="auto"/>
                        <w:left w:val="none" w:sz="0" w:space="0" w:color="auto"/>
                        <w:bottom w:val="none" w:sz="0" w:space="0" w:color="auto"/>
                        <w:right w:val="none" w:sz="0" w:space="0" w:color="auto"/>
                      </w:divBdr>
                    </w:div>
                    <w:div w:id="5132104">
                      <w:marLeft w:val="0"/>
                      <w:marRight w:val="0"/>
                      <w:marTop w:val="0"/>
                      <w:marBottom w:val="0"/>
                      <w:divBdr>
                        <w:top w:val="none" w:sz="0" w:space="0" w:color="auto"/>
                        <w:left w:val="none" w:sz="0" w:space="0" w:color="auto"/>
                        <w:bottom w:val="none" w:sz="0" w:space="0" w:color="auto"/>
                        <w:right w:val="none" w:sz="0" w:space="0" w:color="auto"/>
                      </w:divBdr>
                    </w:div>
                    <w:div w:id="264462541">
                      <w:marLeft w:val="0"/>
                      <w:marRight w:val="0"/>
                      <w:marTop w:val="0"/>
                      <w:marBottom w:val="0"/>
                      <w:divBdr>
                        <w:top w:val="none" w:sz="0" w:space="0" w:color="auto"/>
                        <w:left w:val="none" w:sz="0" w:space="0" w:color="auto"/>
                        <w:bottom w:val="none" w:sz="0" w:space="0" w:color="auto"/>
                        <w:right w:val="none" w:sz="0" w:space="0" w:color="auto"/>
                      </w:divBdr>
                    </w:div>
                    <w:div w:id="10125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7178">
          <w:marLeft w:val="0"/>
          <w:marRight w:val="0"/>
          <w:marTop w:val="100"/>
          <w:marBottom w:val="100"/>
          <w:divBdr>
            <w:top w:val="none" w:sz="0" w:space="0" w:color="auto"/>
            <w:left w:val="none" w:sz="0" w:space="0" w:color="auto"/>
            <w:bottom w:val="none" w:sz="0" w:space="0" w:color="auto"/>
            <w:right w:val="none" w:sz="0" w:space="0" w:color="auto"/>
          </w:divBdr>
          <w:divsChild>
            <w:div w:id="1259479894">
              <w:marLeft w:val="0"/>
              <w:marRight w:val="0"/>
              <w:marTop w:val="0"/>
              <w:marBottom w:val="0"/>
              <w:divBdr>
                <w:top w:val="none" w:sz="0" w:space="0" w:color="auto"/>
                <w:left w:val="none" w:sz="0" w:space="0" w:color="auto"/>
                <w:bottom w:val="none" w:sz="0" w:space="0" w:color="auto"/>
                <w:right w:val="none" w:sz="0" w:space="0" w:color="auto"/>
              </w:divBdr>
              <w:divsChild>
                <w:div w:id="829062608">
                  <w:marLeft w:val="0"/>
                  <w:marRight w:val="0"/>
                  <w:marTop w:val="0"/>
                  <w:marBottom w:val="0"/>
                  <w:divBdr>
                    <w:top w:val="none" w:sz="0" w:space="0" w:color="auto"/>
                    <w:left w:val="none" w:sz="0" w:space="0" w:color="auto"/>
                    <w:bottom w:val="none" w:sz="0" w:space="0" w:color="auto"/>
                    <w:right w:val="none" w:sz="0" w:space="0" w:color="auto"/>
                  </w:divBdr>
                </w:div>
              </w:divsChild>
            </w:div>
            <w:div w:id="268047070">
              <w:marLeft w:val="0"/>
              <w:marRight w:val="0"/>
              <w:marTop w:val="0"/>
              <w:marBottom w:val="0"/>
              <w:divBdr>
                <w:top w:val="single" w:sz="6" w:space="0" w:color="DDDDDD"/>
                <w:left w:val="single" w:sz="6" w:space="0" w:color="DDDDDD"/>
                <w:bottom w:val="single" w:sz="6" w:space="0" w:color="DDDDDD"/>
                <w:right w:val="single" w:sz="6" w:space="0" w:color="DDDDDD"/>
              </w:divBdr>
              <w:divsChild>
                <w:div w:id="1004094699">
                  <w:marLeft w:val="0"/>
                  <w:marRight w:val="0"/>
                  <w:marTop w:val="0"/>
                  <w:marBottom w:val="0"/>
                  <w:divBdr>
                    <w:top w:val="none" w:sz="0" w:space="0" w:color="auto"/>
                    <w:left w:val="none" w:sz="0" w:space="0" w:color="auto"/>
                    <w:bottom w:val="none" w:sz="0" w:space="0" w:color="auto"/>
                    <w:right w:val="none" w:sz="0" w:space="0" w:color="auto"/>
                  </w:divBdr>
                  <w:divsChild>
                    <w:div w:id="1018896163">
                      <w:marLeft w:val="0"/>
                      <w:marRight w:val="0"/>
                      <w:marTop w:val="0"/>
                      <w:marBottom w:val="0"/>
                      <w:divBdr>
                        <w:top w:val="none" w:sz="0" w:space="0" w:color="auto"/>
                        <w:left w:val="none" w:sz="0" w:space="0" w:color="auto"/>
                        <w:bottom w:val="none" w:sz="0" w:space="0" w:color="auto"/>
                        <w:right w:val="none" w:sz="0" w:space="0" w:color="auto"/>
                      </w:divBdr>
                    </w:div>
                    <w:div w:id="602568129">
                      <w:marLeft w:val="0"/>
                      <w:marRight w:val="0"/>
                      <w:marTop w:val="0"/>
                      <w:marBottom w:val="0"/>
                      <w:divBdr>
                        <w:top w:val="none" w:sz="0" w:space="0" w:color="auto"/>
                        <w:left w:val="none" w:sz="0" w:space="0" w:color="auto"/>
                        <w:bottom w:val="none" w:sz="0" w:space="0" w:color="auto"/>
                        <w:right w:val="none" w:sz="0" w:space="0" w:color="auto"/>
                      </w:divBdr>
                    </w:div>
                    <w:div w:id="185413151">
                      <w:marLeft w:val="0"/>
                      <w:marRight w:val="0"/>
                      <w:marTop w:val="0"/>
                      <w:marBottom w:val="0"/>
                      <w:divBdr>
                        <w:top w:val="none" w:sz="0" w:space="0" w:color="auto"/>
                        <w:left w:val="none" w:sz="0" w:space="0" w:color="auto"/>
                        <w:bottom w:val="none" w:sz="0" w:space="0" w:color="auto"/>
                        <w:right w:val="none" w:sz="0" w:space="0" w:color="auto"/>
                      </w:divBdr>
                    </w:div>
                    <w:div w:id="2131320867">
                      <w:marLeft w:val="0"/>
                      <w:marRight w:val="0"/>
                      <w:marTop w:val="0"/>
                      <w:marBottom w:val="0"/>
                      <w:divBdr>
                        <w:top w:val="none" w:sz="0" w:space="0" w:color="auto"/>
                        <w:left w:val="none" w:sz="0" w:space="0" w:color="auto"/>
                        <w:bottom w:val="none" w:sz="0" w:space="0" w:color="auto"/>
                        <w:right w:val="none" w:sz="0" w:space="0" w:color="auto"/>
                      </w:divBdr>
                    </w:div>
                    <w:div w:id="1171334645">
                      <w:marLeft w:val="0"/>
                      <w:marRight w:val="0"/>
                      <w:marTop w:val="0"/>
                      <w:marBottom w:val="0"/>
                      <w:divBdr>
                        <w:top w:val="none" w:sz="0" w:space="0" w:color="auto"/>
                        <w:left w:val="none" w:sz="0" w:space="0" w:color="auto"/>
                        <w:bottom w:val="none" w:sz="0" w:space="0" w:color="auto"/>
                        <w:right w:val="none" w:sz="0" w:space="0" w:color="auto"/>
                      </w:divBdr>
                    </w:div>
                    <w:div w:id="10403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85304">
          <w:marLeft w:val="0"/>
          <w:marRight w:val="0"/>
          <w:marTop w:val="100"/>
          <w:marBottom w:val="100"/>
          <w:divBdr>
            <w:top w:val="none" w:sz="0" w:space="0" w:color="auto"/>
            <w:left w:val="none" w:sz="0" w:space="0" w:color="auto"/>
            <w:bottom w:val="none" w:sz="0" w:space="0" w:color="auto"/>
            <w:right w:val="none" w:sz="0" w:space="0" w:color="auto"/>
          </w:divBdr>
          <w:divsChild>
            <w:div w:id="107892231">
              <w:marLeft w:val="0"/>
              <w:marRight w:val="0"/>
              <w:marTop w:val="0"/>
              <w:marBottom w:val="0"/>
              <w:divBdr>
                <w:top w:val="none" w:sz="0" w:space="0" w:color="auto"/>
                <w:left w:val="none" w:sz="0" w:space="0" w:color="auto"/>
                <w:bottom w:val="none" w:sz="0" w:space="0" w:color="auto"/>
                <w:right w:val="none" w:sz="0" w:space="0" w:color="auto"/>
              </w:divBdr>
              <w:divsChild>
                <w:div w:id="1871334222">
                  <w:marLeft w:val="0"/>
                  <w:marRight w:val="0"/>
                  <w:marTop w:val="0"/>
                  <w:marBottom w:val="0"/>
                  <w:divBdr>
                    <w:top w:val="none" w:sz="0" w:space="0" w:color="auto"/>
                    <w:left w:val="none" w:sz="0" w:space="0" w:color="auto"/>
                    <w:bottom w:val="none" w:sz="0" w:space="0" w:color="auto"/>
                    <w:right w:val="none" w:sz="0" w:space="0" w:color="auto"/>
                  </w:divBdr>
                </w:div>
              </w:divsChild>
            </w:div>
            <w:div w:id="1146821958">
              <w:marLeft w:val="0"/>
              <w:marRight w:val="0"/>
              <w:marTop w:val="0"/>
              <w:marBottom w:val="0"/>
              <w:divBdr>
                <w:top w:val="single" w:sz="6" w:space="0" w:color="DDDDDD"/>
                <w:left w:val="single" w:sz="6" w:space="0" w:color="DDDDDD"/>
                <w:bottom w:val="single" w:sz="6" w:space="0" w:color="DDDDDD"/>
                <w:right w:val="single" w:sz="6" w:space="0" w:color="DDDDDD"/>
              </w:divBdr>
              <w:divsChild>
                <w:div w:id="1677881564">
                  <w:marLeft w:val="0"/>
                  <w:marRight w:val="0"/>
                  <w:marTop w:val="0"/>
                  <w:marBottom w:val="0"/>
                  <w:divBdr>
                    <w:top w:val="none" w:sz="0" w:space="0" w:color="auto"/>
                    <w:left w:val="none" w:sz="0" w:space="0" w:color="auto"/>
                    <w:bottom w:val="none" w:sz="0" w:space="0" w:color="auto"/>
                    <w:right w:val="none" w:sz="0" w:space="0" w:color="auto"/>
                  </w:divBdr>
                  <w:divsChild>
                    <w:div w:id="1875728102">
                      <w:marLeft w:val="0"/>
                      <w:marRight w:val="0"/>
                      <w:marTop w:val="0"/>
                      <w:marBottom w:val="0"/>
                      <w:divBdr>
                        <w:top w:val="none" w:sz="0" w:space="0" w:color="auto"/>
                        <w:left w:val="none" w:sz="0" w:space="0" w:color="auto"/>
                        <w:bottom w:val="none" w:sz="0" w:space="0" w:color="auto"/>
                        <w:right w:val="none" w:sz="0" w:space="0" w:color="auto"/>
                      </w:divBdr>
                    </w:div>
                    <w:div w:id="1787232799">
                      <w:marLeft w:val="0"/>
                      <w:marRight w:val="0"/>
                      <w:marTop w:val="0"/>
                      <w:marBottom w:val="0"/>
                      <w:divBdr>
                        <w:top w:val="none" w:sz="0" w:space="0" w:color="auto"/>
                        <w:left w:val="none" w:sz="0" w:space="0" w:color="auto"/>
                        <w:bottom w:val="none" w:sz="0" w:space="0" w:color="auto"/>
                        <w:right w:val="none" w:sz="0" w:space="0" w:color="auto"/>
                      </w:divBdr>
                    </w:div>
                    <w:div w:id="1741251065">
                      <w:marLeft w:val="0"/>
                      <w:marRight w:val="0"/>
                      <w:marTop w:val="0"/>
                      <w:marBottom w:val="0"/>
                      <w:divBdr>
                        <w:top w:val="none" w:sz="0" w:space="0" w:color="auto"/>
                        <w:left w:val="none" w:sz="0" w:space="0" w:color="auto"/>
                        <w:bottom w:val="none" w:sz="0" w:space="0" w:color="auto"/>
                        <w:right w:val="none" w:sz="0" w:space="0" w:color="auto"/>
                      </w:divBdr>
                    </w:div>
                    <w:div w:id="1013336721">
                      <w:marLeft w:val="0"/>
                      <w:marRight w:val="0"/>
                      <w:marTop w:val="0"/>
                      <w:marBottom w:val="0"/>
                      <w:divBdr>
                        <w:top w:val="none" w:sz="0" w:space="0" w:color="auto"/>
                        <w:left w:val="none" w:sz="0" w:space="0" w:color="auto"/>
                        <w:bottom w:val="none" w:sz="0" w:space="0" w:color="auto"/>
                        <w:right w:val="none" w:sz="0" w:space="0" w:color="auto"/>
                      </w:divBdr>
                    </w:div>
                    <w:div w:id="1114594638">
                      <w:marLeft w:val="0"/>
                      <w:marRight w:val="0"/>
                      <w:marTop w:val="0"/>
                      <w:marBottom w:val="0"/>
                      <w:divBdr>
                        <w:top w:val="none" w:sz="0" w:space="0" w:color="auto"/>
                        <w:left w:val="none" w:sz="0" w:space="0" w:color="auto"/>
                        <w:bottom w:val="none" w:sz="0" w:space="0" w:color="auto"/>
                        <w:right w:val="none" w:sz="0" w:space="0" w:color="auto"/>
                      </w:divBdr>
                    </w:div>
                    <w:div w:id="553203439">
                      <w:marLeft w:val="0"/>
                      <w:marRight w:val="0"/>
                      <w:marTop w:val="0"/>
                      <w:marBottom w:val="0"/>
                      <w:divBdr>
                        <w:top w:val="none" w:sz="0" w:space="0" w:color="auto"/>
                        <w:left w:val="none" w:sz="0" w:space="0" w:color="auto"/>
                        <w:bottom w:val="none" w:sz="0" w:space="0" w:color="auto"/>
                        <w:right w:val="none" w:sz="0" w:space="0" w:color="auto"/>
                      </w:divBdr>
                    </w:div>
                    <w:div w:id="20731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6227">
          <w:marLeft w:val="0"/>
          <w:marRight w:val="0"/>
          <w:marTop w:val="100"/>
          <w:marBottom w:val="100"/>
          <w:divBdr>
            <w:top w:val="none" w:sz="0" w:space="0" w:color="auto"/>
            <w:left w:val="none" w:sz="0" w:space="0" w:color="auto"/>
            <w:bottom w:val="none" w:sz="0" w:space="0" w:color="auto"/>
            <w:right w:val="none" w:sz="0" w:space="0" w:color="auto"/>
          </w:divBdr>
          <w:divsChild>
            <w:div w:id="1739591892">
              <w:marLeft w:val="0"/>
              <w:marRight w:val="0"/>
              <w:marTop w:val="0"/>
              <w:marBottom w:val="0"/>
              <w:divBdr>
                <w:top w:val="none" w:sz="0" w:space="0" w:color="auto"/>
                <w:left w:val="none" w:sz="0" w:space="0" w:color="auto"/>
                <w:bottom w:val="none" w:sz="0" w:space="0" w:color="auto"/>
                <w:right w:val="none" w:sz="0" w:space="0" w:color="auto"/>
              </w:divBdr>
              <w:divsChild>
                <w:div w:id="1804076565">
                  <w:marLeft w:val="0"/>
                  <w:marRight w:val="0"/>
                  <w:marTop w:val="0"/>
                  <w:marBottom w:val="0"/>
                  <w:divBdr>
                    <w:top w:val="none" w:sz="0" w:space="0" w:color="auto"/>
                    <w:left w:val="none" w:sz="0" w:space="0" w:color="auto"/>
                    <w:bottom w:val="none" w:sz="0" w:space="0" w:color="auto"/>
                    <w:right w:val="none" w:sz="0" w:space="0" w:color="auto"/>
                  </w:divBdr>
                </w:div>
              </w:divsChild>
            </w:div>
            <w:div w:id="1802534684">
              <w:marLeft w:val="0"/>
              <w:marRight w:val="0"/>
              <w:marTop w:val="0"/>
              <w:marBottom w:val="0"/>
              <w:divBdr>
                <w:top w:val="single" w:sz="6" w:space="0" w:color="DDDDDD"/>
                <w:left w:val="single" w:sz="6" w:space="0" w:color="DDDDDD"/>
                <w:bottom w:val="single" w:sz="6" w:space="0" w:color="DDDDDD"/>
                <w:right w:val="single" w:sz="6" w:space="0" w:color="DDDDDD"/>
              </w:divBdr>
              <w:divsChild>
                <w:div w:id="1236206041">
                  <w:marLeft w:val="0"/>
                  <w:marRight w:val="0"/>
                  <w:marTop w:val="0"/>
                  <w:marBottom w:val="0"/>
                  <w:divBdr>
                    <w:top w:val="none" w:sz="0" w:space="0" w:color="auto"/>
                    <w:left w:val="none" w:sz="0" w:space="0" w:color="auto"/>
                    <w:bottom w:val="none" w:sz="0" w:space="0" w:color="auto"/>
                    <w:right w:val="none" w:sz="0" w:space="0" w:color="auto"/>
                  </w:divBdr>
                  <w:divsChild>
                    <w:div w:id="785199606">
                      <w:marLeft w:val="0"/>
                      <w:marRight w:val="0"/>
                      <w:marTop w:val="0"/>
                      <w:marBottom w:val="0"/>
                      <w:divBdr>
                        <w:top w:val="none" w:sz="0" w:space="0" w:color="auto"/>
                        <w:left w:val="none" w:sz="0" w:space="0" w:color="auto"/>
                        <w:bottom w:val="none" w:sz="0" w:space="0" w:color="auto"/>
                        <w:right w:val="none" w:sz="0" w:space="0" w:color="auto"/>
                      </w:divBdr>
                    </w:div>
                    <w:div w:id="853154119">
                      <w:marLeft w:val="0"/>
                      <w:marRight w:val="0"/>
                      <w:marTop w:val="0"/>
                      <w:marBottom w:val="0"/>
                      <w:divBdr>
                        <w:top w:val="none" w:sz="0" w:space="0" w:color="auto"/>
                        <w:left w:val="none" w:sz="0" w:space="0" w:color="auto"/>
                        <w:bottom w:val="none" w:sz="0" w:space="0" w:color="auto"/>
                        <w:right w:val="none" w:sz="0" w:space="0" w:color="auto"/>
                      </w:divBdr>
                    </w:div>
                    <w:div w:id="1195925035">
                      <w:marLeft w:val="0"/>
                      <w:marRight w:val="0"/>
                      <w:marTop w:val="0"/>
                      <w:marBottom w:val="0"/>
                      <w:divBdr>
                        <w:top w:val="none" w:sz="0" w:space="0" w:color="auto"/>
                        <w:left w:val="none" w:sz="0" w:space="0" w:color="auto"/>
                        <w:bottom w:val="none" w:sz="0" w:space="0" w:color="auto"/>
                        <w:right w:val="none" w:sz="0" w:space="0" w:color="auto"/>
                      </w:divBdr>
                    </w:div>
                    <w:div w:id="1072771545">
                      <w:marLeft w:val="0"/>
                      <w:marRight w:val="0"/>
                      <w:marTop w:val="0"/>
                      <w:marBottom w:val="0"/>
                      <w:divBdr>
                        <w:top w:val="none" w:sz="0" w:space="0" w:color="auto"/>
                        <w:left w:val="none" w:sz="0" w:space="0" w:color="auto"/>
                        <w:bottom w:val="none" w:sz="0" w:space="0" w:color="auto"/>
                        <w:right w:val="none" w:sz="0" w:space="0" w:color="auto"/>
                      </w:divBdr>
                    </w:div>
                    <w:div w:id="1927031313">
                      <w:marLeft w:val="0"/>
                      <w:marRight w:val="0"/>
                      <w:marTop w:val="0"/>
                      <w:marBottom w:val="0"/>
                      <w:divBdr>
                        <w:top w:val="none" w:sz="0" w:space="0" w:color="auto"/>
                        <w:left w:val="none" w:sz="0" w:space="0" w:color="auto"/>
                        <w:bottom w:val="none" w:sz="0" w:space="0" w:color="auto"/>
                        <w:right w:val="none" w:sz="0" w:space="0" w:color="auto"/>
                      </w:divBdr>
                    </w:div>
                    <w:div w:id="1965650753">
                      <w:marLeft w:val="0"/>
                      <w:marRight w:val="0"/>
                      <w:marTop w:val="0"/>
                      <w:marBottom w:val="0"/>
                      <w:divBdr>
                        <w:top w:val="none" w:sz="0" w:space="0" w:color="auto"/>
                        <w:left w:val="none" w:sz="0" w:space="0" w:color="auto"/>
                        <w:bottom w:val="none" w:sz="0" w:space="0" w:color="auto"/>
                        <w:right w:val="none" w:sz="0" w:space="0" w:color="auto"/>
                      </w:divBdr>
                    </w:div>
                    <w:div w:id="8103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94746">
      <w:bodyDiv w:val="1"/>
      <w:marLeft w:val="0"/>
      <w:marRight w:val="0"/>
      <w:marTop w:val="0"/>
      <w:marBottom w:val="0"/>
      <w:divBdr>
        <w:top w:val="none" w:sz="0" w:space="0" w:color="auto"/>
        <w:left w:val="none" w:sz="0" w:space="0" w:color="auto"/>
        <w:bottom w:val="none" w:sz="0" w:space="0" w:color="auto"/>
        <w:right w:val="none" w:sz="0" w:space="0" w:color="auto"/>
      </w:divBdr>
    </w:div>
    <w:div w:id="1199204903">
      <w:bodyDiv w:val="1"/>
      <w:marLeft w:val="0"/>
      <w:marRight w:val="0"/>
      <w:marTop w:val="0"/>
      <w:marBottom w:val="0"/>
      <w:divBdr>
        <w:top w:val="none" w:sz="0" w:space="0" w:color="auto"/>
        <w:left w:val="none" w:sz="0" w:space="0" w:color="auto"/>
        <w:bottom w:val="none" w:sz="0" w:space="0" w:color="auto"/>
        <w:right w:val="none" w:sz="0" w:space="0" w:color="auto"/>
      </w:divBdr>
    </w:div>
    <w:div w:id="1205867945">
      <w:bodyDiv w:val="1"/>
      <w:marLeft w:val="0"/>
      <w:marRight w:val="0"/>
      <w:marTop w:val="0"/>
      <w:marBottom w:val="0"/>
      <w:divBdr>
        <w:top w:val="none" w:sz="0" w:space="0" w:color="auto"/>
        <w:left w:val="none" w:sz="0" w:space="0" w:color="auto"/>
        <w:bottom w:val="none" w:sz="0" w:space="0" w:color="auto"/>
        <w:right w:val="none" w:sz="0" w:space="0" w:color="auto"/>
      </w:divBdr>
    </w:div>
    <w:div w:id="1208185072">
      <w:bodyDiv w:val="1"/>
      <w:marLeft w:val="0"/>
      <w:marRight w:val="0"/>
      <w:marTop w:val="0"/>
      <w:marBottom w:val="0"/>
      <w:divBdr>
        <w:top w:val="none" w:sz="0" w:space="0" w:color="auto"/>
        <w:left w:val="none" w:sz="0" w:space="0" w:color="auto"/>
        <w:bottom w:val="none" w:sz="0" w:space="0" w:color="auto"/>
        <w:right w:val="none" w:sz="0" w:space="0" w:color="auto"/>
      </w:divBdr>
    </w:div>
    <w:div w:id="1212228076">
      <w:bodyDiv w:val="1"/>
      <w:marLeft w:val="0"/>
      <w:marRight w:val="0"/>
      <w:marTop w:val="0"/>
      <w:marBottom w:val="0"/>
      <w:divBdr>
        <w:top w:val="none" w:sz="0" w:space="0" w:color="auto"/>
        <w:left w:val="none" w:sz="0" w:space="0" w:color="auto"/>
        <w:bottom w:val="none" w:sz="0" w:space="0" w:color="auto"/>
        <w:right w:val="none" w:sz="0" w:space="0" w:color="auto"/>
      </w:divBdr>
    </w:div>
    <w:div w:id="1213154668">
      <w:bodyDiv w:val="1"/>
      <w:marLeft w:val="0"/>
      <w:marRight w:val="0"/>
      <w:marTop w:val="0"/>
      <w:marBottom w:val="0"/>
      <w:divBdr>
        <w:top w:val="none" w:sz="0" w:space="0" w:color="auto"/>
        <w:left w:val="none" w:sz="0" w:space="0" w:color="auto"/>
        <w:bottom w:val="none" w:sz="0" w:space="0" w:color="auto"/>
        <w:right w:val="none" w:sz="0" w:space="0" w:color="auto"/>
      </w:divBdr>
    </w:div>
    <w:div w:id="1216745454">
      <w:bodyDiv w:val="1"/>
      <w:marLeft w:val="0"/>
      <w:marRight w:val="0"/>
      <w:marTop w:val="0"/>
      <w:marBottom w:val="0"/>
      <w:divBdr>
        <w:top w:val="none" w:sz="0" w:space="0" w:color="auto"/>
        <w:left w:val="none" w:sz="0" w:space="0" w:color="auto"/>
        <w:bottom w:val="none" w:sz="0" w:space="0" w:color="auto"/>
        <w:right w:val="none" w:sz="0" w:space="0" w:color="auto"/>
      </w:divBdr>
      <w:divsChild>
        <w:div w:id="1182163915">
          <w:marLeft w:val="0"/>
          <w:marRight w:val="0"/>
          <w:marTop w:val="0"/>
          <w:marBottom w:val="0"/>
          <w:divBdr>
            <w:top w:val="none" w:sz="0" w:space="0" w:color="auto"/>
            <w:left w:val="none" w:sz="0" w:space="0" w:color="auto"/>
            <w:bottom w:val="none" w:sz="0" w:space="0" w:color="auto"/>
            <w:right w:val="none" w:sz="0" w:space="0" w:color="auto"/>
          </w:divBdr>
        </w:div>
        <w:div w:id="2118286626">
          <w:marLeft w:val="0"/>
          <w:marRight w:val="0"/>
          <w:marTop w:val="0"/>
          <w:marBottom w:val="0"/>
          <w:divBdr>
            <w:top w:val="none" w:sz="0" w:space="0" w:color="auto"/>
            <w:left w:val="none" w:sz="0" w:space="0" w:color="auto"/>
            <w:bottom w:val="none" w:sz="0" w:space="0" w:color="auto"/>
            <w:right w:val="none" w:sz="0" w:space="0" w:color="auto"/>
          </w:divBdr>
        </w:div>
        <w:div w:id="667096860">
          <w:marLeft w:val="0"/>
          <w:marRight w:val="0"/>
          <w:marTop w:val="0"/>
          <w:marBottom w:val="0"/>
          <w:divBdr>
            <w:top w:val="none" w:sz="0" w:space="0" w:color="auto"/>
            <w:left w:val="none" w:sz="0" w:space="0" w:color="auto"/>
            <w:bottom w:val="none" w:sz="0" w:space="0" w:color="auto"/>
            <w:right w:val="none" w:sz="0" w:space="0" w:color="auto"/>
          </w:divBdr>
        </w:div>
        <w:div w:id="564876399">
          <w:marLeft w:val="0"/>
          <w:marRight w:val="0"/>
          <w:marTop w:val="0"/>
          <w:marBottom w:val="0"/>
          <w:divBdr>
            <w:top w:val="none" w:sz="0" w:space="0" w:color="auto"/>
            <w:left w:val="none" w:sz="0" w:space="0" w:color="auto"/>
            <w:bottom w:val="none" w:sz="0" w:space="0" w:color="auto"/>
            <w:right w:val="none" w:sz="0" w:space="0" w:color="auto"/>
          </w:divBdr>
        </w:div>
      </w:divsChild>
    </w:div>
    <w:div w:id="1252012755">
      <w:bodyDiv w:val="1"/>
      <w:marLeft w:val="0"/>
      <w:marRight w:val="0"/>
      <w:marTop w:val="0"/>
      <w:marBottom w:val="0"/>
      <w:divBdr>
        <w:top w:val="none" w:sz="0" w:space="0" w:color="auto"/>
        <w:left w:val="none" w:sz="0" w:space="0" w:color="auto"/>
        <w:bottom w:val="none" w:sz="0" w:space="0" w:color="auto"/>
        <w:right w:val="none" w:sz="0" w:space="0" w:color="auto"/>
      </w:divBdr>
    </w:div>
    <w:div w:id="1252815324">
      <w:bodyDiv w:val="1"/>
      <w:marLeft w:val="0"/>
      <w:marRight w:val="0"/>
      <w:marTop w:val="0"/>
      <w:marBottom w:val="0"/>
      <w:divBdr>
        <w:top w:val="none" w:sz="0" w:space="0" w:color="auto"/>
        <w:left w:val="none" w:sz="0" w:space="0" w:color="auto"/>
        <w:bottom w:val="none" w:sz="0" w:space="0" w:color="auto"/>
        <w:right w:val="none" w:sz="0" w:space="0" w:color="auto"/>
      </w:divBdr>
    </w:div>
    <w:div w:id="1254241160">
      <w:bodyDiv w:val="1"/>
      <w:marLeft w:val="0"/>
      <w:marRight w:val="0"/>
      <w:marTop w:val="0"/>
      <w:marBottom w:val="0"/>
      <w:divBdr>
        <w:top w:val="none" w:sz="0" w:space="0" w:color="auto"/>
        <w:left w:val="none" w:sz="0" w:space="0" w:color="auto"/>
        <w:bottom w:val="none" w:sz="0" w:space="0" w:color="auto"/>
        <w:right w:val="none" w:sz="0" w:space="0" w:color="auto"/>
      </w:divBdr>
      <w:divsChild>
        <w:div w:id="506596066">
          <w:marLeft w:val="0"/>
          <w:marRight w:val="0"/>
          <w:marTop w:val="100"/>
          <w:marBottom w:val="100"/>
          <w:divBdr>
            <w:top w:val="none" w:sz="0" w:space="0" w:color="auto"/>
            <w:left w:val="none" w:sz="0" w:space="0" w:color="auto"/>
            <w:bottom w:val="none" w:sz="0" w:space="0" w:color="auto"/>
            <w:right w:val="none" w:sz="0" w:space="0" w:color="auto"/>
          </w:divBdr>
          <w:divsChild>
            <w:div w:id="1407915264">
              <w:marLeft w:val="0"/>
              <w:marRight w:val="0"/>
              <w:marTop w:val="0"/>
              <w:marBottom w:val="0"/>
              <w:divBdr>
                <w:top w:val="none" w:sz="0" w:space="0" w:color="auto"/>
                <w:left w:val="none" w:sz="0" w:space="0" w:color="auto"/>
                <w:bottom w:val="none" w:sz="0" w:space="0" w:color="auto"/>
                <w:right w:val="none" w:sz="0" w:space="0" w:color="auto"/>
              </w:divBdr>
              <w:divsChild>
                <w:div w:id="2449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7058">
          <w:marLeft w:val="0"/>
          <w:marRight w:val="0"/>
          <w:marTop w:val="100"/>
          <w:marBottom w:val="100"/>
          <w:divBdr>
            <w:top w:val="none" w:sz="0" w:space="0" w:color="auto"/>
            <w:left w:val="none" w:sz="0" w:space="0" w:color="auto"/>
            <w:bottom w:val="none" w:sz="0" w:space="0" w:color="auto"/>
            <w:right w:val="none" w:sz="0" w:space="0" w:color="auto"/>
          </w:divBdr>
          <w:divsChild>
            <w:div w:id="642664160">
              <w:marLeft w:val="0"/>
              <w:marRight w:val="0"/>
              <w:marTop w:val="0"/>
              <w:marBottom w:val="0"/>
              <w:divBdr>
                <w:top w:val="none" w:sz="0" w:space="0" w:color="auto"/>
                <w:left w:val="none" w:sz="0" w:space="0" w:color="auto"/>
                <w:bottom w:val="none" w:sz="0" w:space="0" w:color="auto"/>
                <w:right w:val="none" w:sz="0" w:space="0" w:color="auto"/>
              </w:divBdr>
              <w:divsChild>
                <w:div w:id="3719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60529">
          <w:marLeft w:val="0"/>
          <w:marRight w:val="0"/>
          <w:marTop w:val="100"/>
          <w:marBottom w:val="100"/>
          <w:divBdr>
            <w:top w:val="none" w:sz="0" w:space="0" w:color="auto"/>
            <w:left w:val="none" w:sz="0" w:space="0" w:color="auto"/>
            <w:bottom w:val="none" w:sz="0" w:space="0" w:color="auto"/>
            <w:right w:val="none" w:sz="0" w:space="0" w:color="auto"/>
          </w:divBdr>
          <w:divsChild>
            <w:div w:id="681660940">
              <w:marLeft w:val="0"/>
              <w:marRight w:val="0"/>
              <w:marTop w:val="0"/>
              <w:marBottom w:val="0"/>
              <w:divBdr>
                <w:top w:val="none" w:sz="0" w:space="0" w:color="auto"/>
                <w:left w:val="none" w:sz="0" w:space="0" w:color="auto"/>
                <w:bottom w:val="none" w:sz="0" w:space="0" w:color="auto"/>
                <w:right w:val="none" w:sz="0" w:space="0" w:color="auto"/>
              </w:divBdr>
              <w:divsChild>
                <w:div w:id="1373654222">
                  <w:marLeft w:val="0"/>
                  <w:marRight w:val="0"/>
                  <w:marTop w:val="0"/>
                  <w:marBottom w:val="0"/>
                  <w:divBdr>
                    <w:top w:val="none" w:sz="0" w:space="0" w:color="auto"/>
                    <w:left w:val="none" w:sz="0" w:space="0" w:color="auto"/>
                    <w:bottom w:val="none" w:sz="0" w:space="0" w:color="auto"/>
                    <w:right w:val="none" w:sz="0" w:space="0" w:color="auto"/>
                  </w:divBdr>
                </w:div>
              </w:divsChild>
            </w:div>
            <w:div w:id="2015565920">
              <w:marLeft w:val="0"/>
              <w:marRight w:val="0"/>
              <w:marTop w:val="0"/>
              <w:marBottom w:val="0"/>
              <w:divBdr>
                <w:top w:val="single" w:sz="6" w:space="0" w:color="DDDDDD"/>
                <w:left w:val="single" w:sz="6" w:space="0" w:color="DDDDDD"/>
                <w:bottom w:val="single" w:sz="6" w:space="0" w:color="DDDDDD"/>
                <w:right w:val="single" w:sz="6" w:space="0" w:color="DDDDDD"/>
              </w:divBdr>
              <w:divsChild>
                <w:div w:id="436945614">
                  <w:marLeft w:val="0"/>
                  <w:marRight w:val="0"/>
                  <w:marTop w:val="0"/>
                  <w:marBottom w:val="0"/>
                  <w:divBdr>
                    <w:top w:val="none" w:sz="0" w:space="0" w:color="auto"/>
                    <w:left w:val="none" w:sz="0" w:space="0" w:color="auto"/>
                    <w:bottom w:val="none" w:sz="0" w:space="0" w:color="auto"/>
                    <w:right w:val="none" w:sz="0" w:space="0" w:color="auto"/>
                  </w:divBdr>
                  <w:divsChild>
                    <w:div w:id="1076438386">
                      <w:marLeft w:val="0"/>
                      <w:marRight w:val="0"/>
                      <w:marTop w:val="0"/>
                      <w:marBottom w:val="0"/>
                      <w:divBdr>
                        <w:top w:val="none" w:sz="0" w:space="0" w:color="auto"/>
                        <w:left w:val="none" w:sz="0" w:space="0" w:color="auto"/>
                        <w:bottom w:val="none" w:sz="0" w:space="0" w:color="auto"/>
                        <w:right w:val="none" w:sz="0" w:space="0" w:color="auto"/>
                      </w:divBdr>
                    </w:div>
                    <w:div w:id="604775507">
                      <w:marLeft w:val="0"/>
                      <w:marRight w:val="0"/>
                      <w:marTop w:val="0"/>
                      <w:marBottom w:val="0"/>
                      <w:divBdr>
                        <w:top w:val="none" w:sz="0" w:space="0" w:color="auto"/>
                        <w:left w:val="none" w:sz="0" w:space="0" w:color="auto"/>
                        <w:bottom w:val="none" w:sz="0" w:space="0" w:color="auto"/>
                        <w:right w:val="none" w:sz="0" w:space="0" w:color="auto"/>
                      </w:divBdr>
                    </w:div>
                    <w:div w:id="613026348">
                      <w:marLeft w:val="0"/>
                      <w:marRight w:val="0"/>
                      <w:marTop w:val="0"/>
                      <w:marBottom w:val="0"/>
                      <w:divBdr>
                        <w:top w:val="none" w:sz="0" w:space="0" w:color="auto"/>
                        <w:left w:val="none" w:sz="0" w:space="0" w:color="auto"/>
                        <w:bottom w:val="none" w:sz="0" w:space="0" w:color="auto"/>
                        <w:right w:val="none" w:sz="0" w:space="0" w:color="auto"/>
                      </w:divBdr>
                    </w:div>
                    <w:div w:id="1348870282">
                      <w:marLeft w:val="0"/>
                      <w:marRight w:val="0"/>
                      <w:marTop w:val="0"/>
                      <w:marBottom w:val="0"/>
                      <w:divBdr>
                        <w:top w:val="none" w:sz="0" w:space="0" w:color="auto"/>
                        <w:left w:val="none" w:sz="0" w:space="0" w:color="auto"/>
                        <w:bottom w:val="none" w:sz="0" w:space="0" w:color="auto"/>
                        <w:right w:val="none" w:sz="0" w:space="0" w:color="auto"/>
                      </w:divBdr>
                    </w:div>
                    <w:div w:id="1841968689">
                      <w:marLeft w:val="0"/>
                      <w:marRight w:val="0"/>
                      <w:marTop w:val="0"/>
                      <w:marBottom w:val="0"/>
                      <w:divBdr>
                        <w:top w:val="none" w:sz="0" w:space="0" w:color="auto"/>
                        <w:left w:val="none" w:sz="0" w:space="0" w:color="auto"/>
                        <w:bottom w:val="none" w:sz="0" w:space="0" w:color="auto"/>
                        <w:right w:val="none" w:sz="0" w:space="0" w:color="auto"/>
                      </w:divBdr>
                    </w:div>
                    <w:div w:id="2063868027">
                      <w:marLeft w:val="0"/>
                      <w:marRight w:val="0"/>
                      <w:marTop w:val="0"/>
                      <w:marBottom w:val="0"/>
                      <w:divBdr>
                        <w:top w:val="none" w:sz="0" w:space="0" w:color="auto"/>
                        <w:left w:val="none" w:sz="0" w:space="0" w:color="auto"/>
                        <w:bottom w:val="none" w:sz="0" w:space="0" w:color="auto"/>
                        <w:right w:val="none" w:sz="0" w:space="0" w:color="auto"/>
                      </w:divBdr>
                    </w:div>
                    <w:div w:id="818114417">
                      <w:marLeft w:val="0"/>
                      <w:marRight w:val="0"/>
                      <w:marTop w:val="0"/>
                      <w:marBottom w:val="0"/>
                      <w:divBdr>
                        <w:top w:val="none" w:sz="0" w:space="0" w:color="auto"/>
                        <w:left w:val="none" w:sz="0" w:space="0" w:color="auto"/>
                        <w:bottom w:val="none" w:sz="0" w:space="0" w:color="auto"/>
                        <w:right w:val="none" w:sz="0" w:space="0" w:color="auto"/>
                      </w:divBdr>
                    </w:div>
                    <w:div w:id="1618489043">
                      <w:marLeft w:val="0"/>
                      <w:marRight w:val="0"/>
                      <w:marTop w:val="0"/>
                      <w:marBottom w:val="0"/>
                      <w:divBdr>
                        <w:top w:val="none" w:sz="0" w:space="0" w:color="auto"/>
                        <w:left w:val="none" w:sz="0" w:space="0" w:color="auto"/>
                        <w:bottom w:val="none" w:sz="0" w:space="0" w:color="auto"/>
                        <w:right w:val="none" w:sz="0" w:space="0" w:color="auto"/>
                      </w:divBdr>
                    </w:div>
                    <w:div w:id="1570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8504">
          <w:marLeft w:val="0"/>
          <w:marRight w:val="0"/>
          <w:marTop w:val="100"/>
          <w:marBottom w:val="100"/>
          <w:divBdr>
            <w:top w:val="none" w:sz="0" w:space="0" w:color="auto"/>
            <w:left w:val="none" w:sz="0" w:space="0" w:color="auto"/>
            <w:bottom w:val="none" w:sz="0" w:space="0" w:color="auto"/>
            <w:right w:val="none" w:sz="0" w:space="0" w:color="auto"/>
          </w:divBdr>
          <w:divsChild>
            <w:div w:id="914359561">
              <w:marLeft w:val="0"/>
              <w:marRight w:val="0"/>
              <w:marTop w:val="0"/>
              <w:marBottom w:val="0"/>
              <w:divBdr>
                <w:top w:val="none" w:sz="0" w:space="0" w:color="auto"/>
                <w:left w:val="none" w:sz="0" w:space="0" w:color="auto"/>
                <w:bottom w:val="none" w:sz="0" w:space="0" w:color="auto"/>
                <w:right w:val="none" w:sz="0" w:space="0" w:color="auto"/>
              </w:divBdr>
              <w:divsChild>
                <w:div w:id="1431926020">
                  <w:marLeft w:val="0"/>
                  <w:marRight w:val="0"/>
                  <w:marTop w:val="0"/>
                  <w:marBottom w:val="0"/>
                  <w:divBdr>
                    <w:top w:val="none" w:sz="0" w:space="0" w:color="auto"/>
                    <w:left w:val="none" w:sz="0" w:space="0" w:color="auto"/>
                    <w:bottom w:val="none" w:sz="0" w:space="0" w:color="auto"/>
                    <w:right w:val="none" w:sz="0" w:space="0" w:color="auto"/>
                  </w:divBdr>
                </w:div>
              </w:divsChild>
            </w:div>
            <w:div w:id="1566523530">
              <w:marLeft w:val="0"/>
              <w:marRight w:val="0"/>
              <w:marTop w:val="0"/>
              <w:marBottom w:val="0"/>
              <w:divBdr>
                <w:top w:val="single" w:sz="6" w:space="0" w:color="DDDDDD"/>
                <w:left w:val="single" w:sz="6" w:space="0" w:color="DDDDDD"/>
                <w:bottom w:val="single" w:sz="6" w:space="0" w:color="DDDDDD"/>
                <w:right w:val="single" w:sz="6" w:space="0" w:color="DDDDDD"/>
              </w:divBdr>
              <w:divsChild>
                <w:div w:id="696586127">
                  <w:marLeft w:val="0"/>
                  <w:marRight w:val="0"/>
                  <w:marTop w:val="0"/>
                  <w:marBottom w:val="0"/>
                  <w:divBdr>
                    <w:top w:val="none" w:sz="0" w:space="0" w:color="auto"/>
                    <w:left w:val="none" w:sz="0" w:space="0" w:color="auto"/>
                    <w:bottom w:val="none" w:sz="0" w:space="0" w:color="auto"/>
                    <w:right w:val="none" w:sz="0" w:space="0" w:color="auto"/>
                  </w:divBdr>
                  <w:divsChild>
                    <w:div w:id="621036137">
                      <w:marLeft w:val="0"/>
                      <w:marRight w:val="0"/>
                      <w:marTop w:val="0"/>
                      <w:marBottom w:val="0"/>
                      <w:divBdr>
                        <w:top w:val="none" w:sz="0" w:space="0" w:color="auto"/>
                        <w:left w:val="none" w:sz="0" w:space="0" w:color="auto"/>
                        <w:bottom w:val="none" w:sz="0" w:space="0" w:color="auto"/>
                        <w:right w:val="none" w:sz="0" w:space="0" w:color="auto"/>
                      </w:divBdr>
                    </w:div>
                    <w:div w:id="1631587594">
                      <w:marLeft w:val="0"/>
                      <w:marRight w:val="0"/>
                      <w:marTop w:val="0"/>
                      <w:marBottom w:val="0"/>
                      <w:divBdr>
                        <w:top w:val="none" w:sz="0" w:space="0" w:color="auto"/>
                        <w:left w:val="none" w:sz="0" w:space="0" w:color="auto"/>
                        <w:bottom w:val="none" w:sz="0" w:space="0" w:color="auto"/>
                        <w:right w:val="none" w:sz="0" w:space="0" w:color="auto"/>
                      </w:divBdr>
                    </w:div>
                    <w:div w:id="959412715">
                      <w:marLeft w:val="0"/>
                      <w:marRight w:val="0"/>
                      <w:marTop w:val="0"/>
                      <w:marBottom w:val="0"/>
                      <w:divBdr>
                        <w:top w:val="none" w:sz="0" w:space="0" w:color="auto"/>
                        <w:left w:val="none" w:sz="0" w:space="0" w:color="auto"/>
                        <w:bottom w:val="none" w:sz="0" w:space="0" w:color="auto"/>
                        <w:right w:val="none" w:sz="0" w:space="0" w:color="auto"/>
                      </w:divBdr>
                    </w:div>
                    <w:div w:id="1201211084">
                      <w:marLeft w:val="0"/>
                      <w:marRight w:val="0"/>
                      <w:marTop w:val="0"/>
                      <w:marBottom w:val="0"/>
                      <w:divBdr>
                        <w:top w:val="none" w:sz="0" w:space="0" w:color="auto"/>
                        <w:left w:val="none" w:sz="0" w:space="0" w:color="auto"/>
                        <w:bottom w:val="none" w:sz="0" w:space="0" w:color="auto"/>
                        <w:right w:val="none" w:sz="0" w:space="0" w:color="auto"/>
                      </w:divBdr>
                    </w:div>
                    <w:div w:id="1539777189">
                      <w:marLeft w:val="0"/>
                      <w:marRight w:val="0"/>
                      <w:marTop w:val="0"/>
                      <w:marBottom w:val="0"/>
                      <w:divBdr>
                        <w:top w:val="none" w:sz="0" w:space="0" w:color="auto"/>
                        <w:left w:val="none" w:sz="0" w:space="0" w:color="auto"/>
                        <w:bottom w:val="none" w:sz="0" w:space="0" w:color="auto"/>
                        <w:right w:val="none" w:sz="0" w:space="0" w:color="auto"/>
                      </w:divBdr>
                    </w:div>
                    <w:div w:id="342707841">
                      <w:marLeft w:val="0"/>
                      <w:marRight w:val="0"/>
                      <w:marTop w:val="0"/>
                      <w:marBottom w:val="0"/>
                      <w:divBdr>
                        <w:top w:val="none" w:sz="0" w:space="0" w:color="auto"/>
                        <w:left w:val="none" w:sz="0" w:space="0" w:color="auto"/>
                        <w:bottom w:val="none" w:sz="0" w:space="0" w:color="auto"/>
                        <w:right w:val="none" w:sz="0" w:space="0" w:color="auto"/>
                      </w:divBdr>
                    </w:div>
                    <w:div w:id="1056314369">
                      <w:marLeft w:val="0"/>
                      <w:marRight w:val="0"/>
                      <w:marTop w:val="0"/>
                      <w:marBottom w:val="0"/>
                      <w:divBdr>
                        <w:top w:val="none" w:sz="0" w:space="0" w:color="auto"/>
                        <w:left w:val="none" w:sz="0" w:space="0" w:color="auto"/>
                        <w:bottom w:val="none" w:sz="0" w:space="0" w:color="auto"/>
                        <w:right w:val="none" w:sz="0" w:space="0" w:color="auto"/>
                      </w:divBdr>
                    </w:div>
                    <w:div w:id="19411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7574">
          <w:marLeft w:val="0"/>
          <w:marRight w:val="0"/>
          <w:marTop w:val="100"/>
          <w:marBottom w:val="100"/>
          <w:divBdr>
            <w:top w:val="none" w:sz="0" w:space="0" w:color="auto"/>
            <w:left w:val="none" w:sz="0" w:space="0" w:color="auto"/>
            <w:bottom w:val="none" w:sz="0" w:space="0" w:color="auto"/>
            <w:right w:val="none" w:sz="0" w:space="0" w:color="auto"/>
          </w:divBdr>
          <w:divsChild>
            <w:div w:id="1959793763">
              <w:marLeft w:val="0"/>
              <w:marRight w:val="0"/>
              <w:marTop w:val="0"/>
              <w:marBottom w:val="0"/>
              <w:divBdr>
                <w:top w:val="none" w:sz="0" w:space="0" w:color="auto"/>
                <w:left w:val="none" w:sz="0" w:space="0" w:color="auto"/>
                <w:bottom w:val="none" w:sz="0" w:space="0" w:color="auto"/>
                <w:right w:val="none" w:sz="0" w:space="0" w:color="auto"/>
              </w:divBdr>
              <w:divsChild>
                <w:div w:id="163937545">
                  <w:marLeft w:val="0"/>
                  <w:marRight w:val="0"/>
                  <w:marTop w:val="0"/>
                  <w:marBottom w:val="0"/>
                  <w:divBdr>
                    <w:top w:val="none" w:sz="0" w:space="0" w:color="auto"/>
                    <w:left w:val="none" w:sz="0" w:space="0" w:color="auto"/>
                    <w:bottom w:val="none" w:sz="0" w:space="0" w:color="auto"/>
                    <w:right w:val="none" w:sz="0" w:space="0" w:color="auto"/>
                  </w:divBdr>
                </w:div>
              </w:divsChild>
            </w:div>
            <w:div w:id="1462729400">
              <w:marLeft w:val="0"/>
              <w:marRight w:val="0"/>
              <w:marTop w:val="0"/>
              <w:marBottom w:val="0"/>
              <w:divBdr>
                <w:top w:val="single" w:sz="6" w:space="0" w:color="DDDDDD"/>
                <w:left w:val="single" w:sz="6" w:space="0" w:color="DDDDDD"/>
                <w:bottom w:val="single" w:sz="6" w:space="0" w:color="DDDDDD"/>
                <w:right w:val="single" w:sz="6" w:space="0" w:color="DDDDDD"/>
              </w:divBdr>
              <w:divsChild>
                <w:div w:id="898513132">
                  <w:marLeft w:val="0"/>
                  <w:marRight w:val="0"/>
                  <w:marTop w:val="0"/>
                  <w:marBottom w:val="0"/>
                  <w:divBdr>
                    <w:top w:val="none" w:sz="0" w:space="0" w:color="auto"/>
                    <w:left w:val="none" w:sz="0" w:space="0" w:color="auto"/>
                    <w:bottom w:val="none" w:sz="0" w:space="0" w:color="auto"/>
                    <w:right w:val="none" w:sz="0" w:space="0" w:color="auto"/>
                  </w:divBdr>
                  <w:divsChild>
                    <w:div w:id="630674374">
                      <w:marLeft w:val="0"/>
                      <w:marRight w:val="0"/>
                      <w:marTop w:val="0"/>
                      <w:marBottom w:val="0"/>
                      <w:divBdr>
                        <w:top w:val="none" w:sz="0" w:space="0" w:color="auto"/>
                        <w:left w:val="none" w:sz="0" w:space="0" w:color="auto"/>
                        <w:bottom w:val="none" w:sz="0" w:space="0" w:color="auto"/>
                        <w:right w:val="none" w:sz="0" w:space="0" w:color="auto"/>
                      </w:divBdr>
                    </w:div>
                    <w:div w:id="1729105465">
                      <w:marLeft w:val="0"/>
                      <w:marRight w:val="0"/>
                      <w:marTop w:val="0"/>
                      <w:marBottom w:val="0"/>
                      <w:divBdr>
                        <w:top w:val="none" w:sz="0" w:space="0" w:color="auto"/>
                        <w:left w:val="none" w:sz="0" w:space="0" w:color="auto"/>
                        <w:bottom w:val="none" w:sz="0" w:space="0" w:color="auto"/>
                        <w:right w:val="none" w:sz="0" w:space="0" w:color="auto"/>
                      </w:divBdr>
                    </w:div>
                    <w:div w:id="716008571">
                      <w:marLeft w:val="0"/>
                      <w:marRight w:val="0"/>
                      <w:marTop w:val="0"/>
                      <w:marBottom w:val="0"/>
                      <w:divBdr>
                        <w:top w:val="none" w:sz="0" w:space="0" w:color="auto"/>
                        <w:left w:val="none" w:sz="0" w:space="0" w:color="auto"/>
                        <w:bottom w:val="none" w:sz="0" w:space="0" w:color="auto"/>
                        <w:right w:val="none" w:sz="0" w:space="0" w:color="auto"/>
                      </w:divBdr>
                    </w:div>
                    <w:div w:id="1385176272">
                      <w:marLeft w:val="0"/>
                      <w:marRight w:val="0"/>
                      <w:marTop w:val="0"/>
                      <w:marBottom w:val="0"/>
                      <w:divBdr>
                        <w:top w:val="none" w:sz="0" w:space="0" w:color="auto"/>
                        <w:left w:val="none" w:sz="0" w:space="0" w:color="auto"/>
                        <w:bottom w:val="none" w:sz="0" w:space="0" w:color="auto"/>
                        <w:right w:val="none" w:sz="0" w:space="0" w:color="auto"/>
                      </w:divBdr>
                    </w:div>
                    <w:div w:id="1986935150">
                      <w:marLeft w:val="0"/>
                      <w:marRight w:val="0"/>
                      <w:marTop w:val="0"/>
                      <w:marBottom w:val="0"/>
                      <w:divBdr>
                        <w:top w:val="none" w:sz="0" w:space="0" w:color="auto"/>
                        <w:left w:val="none" w:sz="0" w:space="0" w:color="auto"/>
                        <w:bottom w:val="none" w:sz="0" w:space="0" w:color="auto"/>
                        <w:right w:val="none" w:sz="0" w:space="0" w:color="auto"/>
                      </w:divBdr>
                    </w:div>
                    <w:div w:id="1025714213">
                      <w:marLeft w:val="0"/>
                      <w:marRight w:val="0"/>
                      <w:marTop w:val="0"/>
                      <w:marBottom w:val="0"/>
                      <w:divBdr>
                        <w:top w:val="none" w:sz="0" w:space="0" w:color="auto"/>
                        <w:left w:val="none" w:sz="0" w:space="0" w:color="auto"/>
                        <w:bottom w:val="none" w:sz="0" w:space="0" w:color="auto"/>
                        <w:right w:val="none" w:sz="0" w:space="0" w:color="auto"/>
                      </w:divBdr>
                    </w:div>
                    <w:div w:id="4719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433871">
          <w:marLeft w:val="0"/>
          <w:marRight w:val="0"/>
          <w:marTop w:val="100"/>
          <w:marBottom w:val="100"/>
          <w:divBdr>
            <w:top w:val="none" w:sz="0" w:space="0" w:color="auto"/>
            <w:left w:val="none" w:sz="0" w:space="0" w:color="auto"/>
            <w:bottom w:val="none" w:sz="0" w:space="0" w:color="auto"/>
            <w:right w:val="none" w:sz="0" w:space="0" w:color="auto"/>
          </w:divBdr>
          <w:divsChild>
            <w:div w:id="1651245623">
              <w:marLeft w:val="0"/>
              <w:marRight w:val="0"/>
              <w:marTop w:val="0"/>
              <w:marBottom w:val="0"/>
              <w:divBdr>
                <w:top w:val="none" w:sz="0" w:space="0" w:color="auto"/>
                <w:left w:val="none" w:sz="0" w:space="0" w:color="auto"/>
                <w:bottom w:val="none" w:sz="0" w:space="0" w:color="auto"/>
                <w:right w:val="none" w:sz="0" w:space="0" w:color="auto"/>
              </w:divBdr>
              <w:divsChild>
                <w:div w:id="81755824">
                  <w:marLeft w:val="0"/>
                  <w:marRight w:val="0"/>
                  <w:marTop w:val="0"/>
                  <w:marBottom w:val="0"/>
                  <w:divBdr>
                    <w:top w:val="none" w:sz="0" w:space="0" w:color="auto"/>
                    <w:left w:val="none" w:sz="0" w:space="0" w:color="auto"/>
                    <w:bottom w:val="none" w:sz="0" w:space="0" w:color="auto"/>
                    <w:right w:val="none" w:sz="0" w:space="0" w:color="auto"/>
                  </w:divBdr>
                </w:div>
              </w:divsChild>
            </w:div>
            <w:div w:id="1543395689">
              <w:marLeft w:val="0"/>
              <w:marRight w:val="0"/>
              <w:marTop w:val="0"/>
              <w:marBottom w:val="0"/>
              <w:divBdr>
                <w:top w:val="single" w:sz="6" w:space="0" w:color="DDDDDD"/>
                <w:left w:val="single" w:sz="6" w:space="0" w:color="DDDDDD"/>
                <w:bottom w:val="single" w:sz="6" w:space="0" w:color="DDDDDD"/>
                <w:right w:val="single" w:sz="6" w:space="0" w:color="DDDDDD"/>
              </w:divBdr>
              <w:divsChild>
                <w:div w:id="840005956">
                  <w:marLeft w:val="0"/>
                  <w:marRight w:val="0"/>
                  <w:marTop w:val="0"/>
                  <w:marBottom w:val="0"/>
                  <w:divBdr>
                    <w:top w:val="none" w:sz="0" w:space="0" w:color="auto"/>
                    <w:left w:val="none" w:sz="0" w:space="0" w:color="auto"/>
                    <w:bottom w:val="none" w:sz="0" w:space="0" w:color="auto"/>
                    <w:right w:val="none" w:sz="0" w:space="0" w:color="auto"/>
                  </w:divBdr>
                  <w:divsChild>
                    <w:div w:id="2046784333">
                      <w:marLeft w:val="0"/>
                      <w:marRight w:val="0"/>
                      <w:marTop w:val="0"/>
                      <w:marBottom w:val="0"/>
                      <w:divBdr>
                        <w:top w:val="none" w:sz="0" w:space="0" w:color="auto"/>
                        <w:left w:val="none" w:sz="0" w:space="0" w:color="auto"/>
                        <w:bottom w:val="none" w:sz="0" w:space="0" w:color="auto"/>
                        <w:right w:val="none" w:sz="0" w:space="0" w:color="auto"/>
                      </w:divBdr>
                    </w:div>
                    <w:div w:id="1898934674">
                      <w:marLeft w:val="0"/>
                      <w:marRight w:val="0"/>
                      <w:marTop w:val="0"/>
                      <w:marBottom w:val="0"/>
                      <w:divBdr>
                        <w:top w:val="none" w:sz="0" w:space="0" w:color="auto"/>
                        <w:left w:val="none" w:sz="0" w:space="0" w:color="auto"/>
                        <w:bottom w:val="none" w:sz="0" w:space="0" w:color="auto"/>
                        <w:right w:val="none" w:sz="0" w:space="0" w:color="auto"/>
                      </w:divBdr>
                    </w:div>
                    <w:div w:id="644048557">
                      <w:marLeft w:val="0"/>
                      <w:marRight w:val="0"/>
                      <w:marTop w:val="0"/>
                      <w:marBottom w:val="0"/>
                      <w:divBdr>
                        <w:top w:val="none" w:sz="0" w:space="0" w:color="auto"/>
                        <w:left w:val="none" w:sz="0" w:space="0" w:color="auto"/>
                        <w:bottom w:val="none" w:sz="0" w:space="0" w:color="auto"/>
                        <w:right w:val="none" w:sz="0" w:space="0" w:color="auto"/>
                      </w:divBdr>
                    </w:div>
                    <w:div w:id="279841391">
                      <w:marLeft w:val="0"/>
                      <w:marRight w:val="0"/>
                      <w:marTop w:val="0"/>
                      <w:marBottom w:val="0"/>
                      <w:divBdr>
                        <w:top w:val="none" w:sz="0" w:space="0" w:color="auto"/>
                        <w:left w:val="none" w:sz="0" w:space="0" w:color="auto"/>
                        <w:bottom w:val="none" w:sz="0" w:space="0" w:color="auto"/>
                        <w:right w:val="none" w:sz="0" w:space="0" w:color="auto"/>
                      </w:divBdr>
                    </w:div>
                    <w:div w:id="1033772729">
                      <w:marLeft w:val="0"/>
                      <w:marRight w:val="0"/>
                      <w:marTop w:val="0"/>
                      <w:marBottom w:val="0"/>
                      <w:divBdr>
                        <w:top w:val="none" w:sz="0" w:space="0" w:color="auto"/>
                        <w:left w:val="none" w:sz="0" w:space="0" w:color="auto"/>
                        <w:bottom w:val="none" w:sz="0" w:space="0" w:color="auto"/>
                        <w:right w:val="none" w:sz="0" w:space="0" w:color="auto"/>
                      </w:divBdr>
                    </w:div>
                    <w:div w:id="657197958">
                      <w:marLeft w:val="0"/>
                      <w:marRight w:val="0"/>
                      <w:marTop w:val="0"/>
                      <w:marBottom w:val="0"/>
                      <w:divBdr>
                        <w:top w:val="none" w:sz="0" w:space="0" w:color="auto"/>
                        <w:left w:val="none" w:sz="0" w:space="0" w:color="auto"/>
                        <w:bottom w:val="none" w:sz="0" w:space="0" w:color="auto"/>
                        <w:right w:val="none" w:sz="0" w:space="0" w:color="auto"/>
                      </w:divBdr>
                    </w:div>
                    <w:div w:id="400687421">
                      <w:marLeft w:val="0"/>
                      <w:marRight w:val="0"/>
                      <w:marTop w:val="0"/>
                      <w:marBottom w:val="0"/>
                      <w:divBdr>
                        <w:top w:val="none" w:sz="0" w:space="0" w:color="auto"/>
                        <w:left w:val="none" w:sz="0" w:space="0" w:color="auto"/>
                        <w:bottom w:val="none" w:sz="0" w:space="0" w:color="auto"/>
                        <w:right w:val="none" w:sz="0" w:space="0" w:color="auto"/>
                      </w:divBdr>
                    </w:div>
                    <w:div w:id="266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7949">
          <w:marLeft w:val="0"/>
          <w:marRight w:val="0"/>
          <w:marTop w:val="100"/>
          <w:marBottom w:val="100"/>
          <w:divBdr>
            <w:top w:val="none" w:sz="0" w:space="0" w:color="auto"/>
            <w:left w:val="none" w:sz="0" w:space="0" w:color="auto"/>
            <w:bottom w:val="none" w:sz="0" w:space="0" w:color="auto"/>
            <w:right w:val="none" w:sz="0" w:space="0" w:color="auto"/>
          </w:divBdr>
          <w:divsChild>
            <w:div w:id="1035933675">
              <w:marLeft w:val="0"/>
              <w:marRight w:val="0"/>
              <w:marTop w:val="0"/>
              <w:marBottom w:val="0"/>
              <w:divBdr>
                <w:top w:val="none" w:sz="0" w:space="0" w:color="auto"/>
                <w:left w:val="none" w:sz="0" w:space="0" w:color="auto"/>
                <w:bottom w:val="none" w:sz="0" w:space="0" w:color="auto"/>
                <w:right w:val="none" w:sz="0" w:space="0" w:color="auto"/>
              </w:divBdr>
              <w:divsChild>
                <w:div w:id="2043625952">
                  <w:marLeft w:val="0"/>
                  <w:marRight w:val="0"/>
                  <w:marTop w:val="0"/>
                  <w:marBottom w:val="0"/>
                  <w:divBdr>
                    <w:top w:val="none" w:sz="0" w:space="0" w:color="auto"/>
                    <w:left w:val="none" w:sz="0" w:space="0" w:color="auto"/>
                    <w:bottom w:val="none" w:sz="0" w:space="0" w:color="auto"/>
                    <w:right w:val="none" w:sz="0" w:space="0" w:color="auto"/>
                  </w:divBdr>
                </w:div>
              </w:divsChild>
            </w:div>
            <w:div w:id="1347100474">
              <w:marLeft w:val="0"/>
              <w:marRight w:val="0"/>
              <w:marTop w:val="0"/>
              <w:marBottom w:val="0"/>
              <w:divBdr>
                <w:top w:val="single" w:sz="6" w:space="0" w:color="DDDDDD"/>
                <w:left w:val="single" w:sz="6" w:space="0" w:color="DDDDDD"/>
                <w:bottom w:val="single" w:sz="6" w:space="0" w:color="DDDDDD"/>
                <w:right w:val="single" w:sz="6" w:space="0" w:color="DDDDDD"/>
              </w:divBdr>
              <w:divsChild>
                <w:div w:id="1252855534">
                  <w:marLeft w:val="0"/>
                  <w:marRight w:val="0"/>
                  <w:marTop w:val="0"/>
                  <w:marBottom w:val="0"/>
                  <w:divBdr>
                    <w:top w:val="none" w:sz="0" w:space="0" w:color="auto"/>
                    <w:left w:val="none" w:sz="0" w:space="0" w:color="auto"/>
                    <w:bottom w:val="none" w:sz="0" w:space="0" w:color="auto"/>
                    <w:right w:val="none" w:sz="0" w:space="0" w:color="auto"/>
                  </w:divBdr>
                  <w:divsChild>
                    <w:div w:id="425928765">
                      <w:marLeft w:val="0"/>
                      <w:marRight w:val="0"/>
                      <w:marTop w:val="0"/>
                      <w:marBottom w:val="0"/>
                      <w:divBdr>
                        <w:top w:val="none" w:sz="0" w:space="0" w:color="auto"/>
                        <w:left w:val="none" w:sz="0" w:space="0" w:color="auto"/>
                        <w:bottom w:val="none" w:sz="0" w:space="0" w:color="auto"/>
                        <w:right w:val="none" w:sz="0" w:space="0" w:color="auto"/>
                      </w:divBdr>
                    </w:div>
                    <w:div w:id="1164514127">
                      <w:marLeft w:val="0"/>
                      <w:marRight w:val="0"/>
                      <w:marTop w:val="0"/>
                      <w:marBottom w:val="0"/>
                      <w:divBdr>
                        <w:top w:val="none" w:sz="0" w:space="0" w:color="auto"/>
                        <w:left w:val="none" w:sz="0" w:space="0" w:color="auto"/>
                        <w:bottom w:val="none" w:sz="0" w:space="0" w:color="auto"/>
                        <w:right w:val="none" w:sz="0" w:space="0" w:color="auto"/>
                      </w:divBdr>
                    </w:div>
                    <w:div w:id="1075198886">
                      <w:marLeft w:val="0"/>
                      <w:marRight w:val="0"/>
                      <w:marTop w:val="0"/>
                      <w:marBottom w:val="0"/>
                      <w:divBdr>
                        <w:top w:val="none" w:sz="0" w:space="0" w:color="auto"/>
                        <w:left w:val="none" w:sz="0" w:space="0" w:color="auto"/>
                        <w:bottom w:val="none" w:sz="0" w:space="0" w:color="auto"/>
                        <w:right w:val="none" w:sz="0" w:space="0" w:color="auto"/>
                      </w:divBdr>
                    </w:div>
                    <w:div w:id="2022512230">
                      <w:marLeft w:val="0"/>
                      <w:marRight w:val="0"/>
                      <w:marTop w:val="0"/>
                      <w:marBottom w:val="0"/>
                      <w:divBdr>
                        <w:top w:val="none" w:sz="0" w:space="0" w:color="auto"/>
                        <w:left w:val="none" w:sz="0" w:space="0" w:color="auto"/>
                        <w:bottom w:val="none" w:sz="0" w:space="0" w:color="auto"/>
                        <w:right w:val="none" w:sz="0" w:space="0" w:color="auto"/>
                      </w:divBdr>
                    </w:div>
                    <w:div w:id="1562789942">
                      <w:marLeft w:val="0"/>
                      <w:marRight w:val="0"/>
                      <w:marTop w:val="0"/>
                      <w:marBottom w:val="0"/>
                      <w:divBdr>
                        <w:top w:val="none" w:sz="0" w:space="0" w:color="auto"/>
                        <w:left w:val="none" w:sz="0" w:space="0" w:color="auto"/>
                        <w:bottom w:val="none" w:sz="0" w:space="0" w:color="auto"/>
                        <w:right w:val="none" w:sz="0" w:space="0" w:color="auto"/>
                      </w:divBdr>
                    </w:div>
                    <w:div w:id="1286501115">
                      <w:marLeft w:val="0"/>
                      <w:marRight w:val="0"/>
                      <w:marTop w:val="0"/>
                      <w:marBottom w:val="0"/>
                      <w:divBdr>
                        <w:top w:val="none" w:sz="0" w:space="0" w:color="auto"/>
                        <w:left w:val="none" w:sz="0" w:space="0" w:color="auto"/>
                        <w:bottom w:val="none" w:sz="0" w:space="0" w:color="auto"/>
                        <w:right w:val="none" w:sz="0" w:space="0" w:color="auto"/>
                      </w:divBdr>
                    </w:div>
                    <w:div w:id="7803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28974">
          <w:marLeft w:val="0"/>
          <w:marRight w:val="0"/>
          <w:marTop w:val="100"/>
          <w:marBottom w:val="100"/>
          <w:divBdr>
            <w:top w:val="none" w:sz="0" w:space="0" w:color="auto"/>
            <w:left w:val="none" w:sz="0" w:space="0" w:color="auto"/>
            <w:bottom w:val="none" w:sz="0" w:space="0" w:color="auto"/>
            <w:right w:val="none" w:sz="0" w:space="0" w:color="auto"/>
          </w:divBdr>
          <w:divsChild>
            <w:div w:id="370231743">
              <w:marLeft w:val="0"/>
              <w:marRight w:val="0"/>
              <w:marTop w:val="0"/>
              <w:marBottom w:val="0"/>
              <w:divBdr>
                <w:top w:val="none" w:sz="0" w:space="0" w:color="auto"/>
                <w:left w:val="none" w:sz="0" w:space="0" w:color="auto"/>
                <w:bottom w:val="none" w:sz="0" w:space="0" w:color="auto"/>
                <w:right w:val="none" w:sz="0" w:space="0" w:color="auto"/>
              </w:divBdr>
              <w:divsChild>
                <w:div w:id="94055941">
                  <w:marLeft w:val="0"/>
                  <w:marRight w:val="0"/>
                  <w:marTop w:val="0"/>
                  <w:marBottom w:val="0"/>
                  <w:divBdr>
                    <w:top w:val="none" w:sz="0" w:space="0" w:color="auto"/>
                    <w:left w:val="none" w:sz="0" w:space="0" w:color="auto"/>
                    <w:bottom w:val="none" w:sz="0" w:space="0" w:color="auto"/>
                    <w:right w:val="none" w:sz="0" w:space="0" w:color="auto"/>
                  </w:divBdr>
                </w:div>
              </w:divsChild>
            </w:div>
            <w:div w:id="748886254">
              <w:marLeft w:val="0"/>
              <w:marRight w:val="0"/>
              <w:marTop w:val="0"/>
              <w:marBottom w:val="0"/>
              <w:divBdr>
                <w:top w:val="single" w:sz="6" w:space="0" w:color="DDDDDD"/>
                <w:left w:val="single" w:sz="6" w:space="0" w:color="DDDDDD"/>
                <w:bottom w:val="single" w:sz="6" w:space="0" w:color="DDDDDD"/>
                <w:right w:val="single" w:sz="6" w:space="0" w:color="DDDDDD"/>
              </w:divBdr>
              <w:divsChild>
                <w:div w:id="1866746299">
                  <w:marLeft w:val="0"/>
                  <w:marRight w:val="0"/>
                  <w:marTop w:val="0"/>
                  <w:marBottom w:val="0"/>
                  <w:divBdr>
                    <w:top w:val="none" w:sz="0" w:space="0" w:color="auto"/>
                    <w:left w:val="none" w:sz="0" w:space="0" w:color="auto"/>
                    <w:bottom w:val="none" w:sz="0" w:space="0" w:color="auto"/>
                    <w:right w:val="none" w:sz="0" w:space="0" w:color="auto"/>
                  </w:divBdr>
                  <w:divsChild>
                    <w:div w:id="1415011364">
                      <w:marLeft w:val="0"/>
                      <w:marRight w:val="0"/>
                      <w:marTop w:val="0"/>
                      <w:marBottom w:val="0"/>
                      <w:divBdr>
                        <w:top w:val="none" w:sz="0" w:space="0" w:color="auto"/>
                        <w:left w:val="none" w:sz="0" w:space="0" w:color="auto"/>
                        <w:bottom w:val="none" w:sz="0" w:space="0" w:color="auto"/>
                        <w:right w:val="none" w:sz="0" w:space="0" w:color="auto"/>
                      </w:divBdr>
                    </w:div>
                    <w:div w:id="1891650494">
                      <w:marLeft w:val="0"/>
                      <w:marRight w:val="0"/>
                      <w:marTop w:val="0"/>
                      <w:marBottom w:val="0"/>
                      <w:divBdr>
                        <w:top w:val="none" w:sz="0" w:space="0" w:color="auto"/>
                        <w:left w:val="none" w:sz="0" w:space="0" w:color="auto"/>
                        <w:bottom w:val="none" w:sz="0" w:space="0" w:color="auto"/>
                        <w:right w:val="none" w:sz="0" w:space="0" w:color="auto"/>
                      </w:divBdr>
                    </w:div>
                    <w:div w:id="1704868869">
                      <w:marLeft w:val="0"/>
                      <w:marRight w:val="0"/>
                      <w:marTop w:val="0"/>
                      <w:marBottom w:val="0"/>
                      <w:divBdr>
                        <w:top w:val="none" w:sz="0" w:space="0" w:color="auto"/>
                        <w:left w:val="none" w:sz="0" w:space="0" w:color="auto"/>
                        <w:bottom w:val="none" w:sz="0" w:space="0" w:color="auto"/>
                        <w:right w:val="none" w:sz="0" w:space="0" w:color="auto"/>
                      </w:divBdr>
                    </w:div>
                    <w:div w:id="856701145">
                      <w:marLeft w:val="0"/>
                      <w:marRight w:val="0"/>
                      <w:marTop w:val="0"/>
                      <w:marBottom w:val="0"/>
                      <w:divBdr>
                        <w:top w:val="none" w:sz="0" w:space="0" w:color="auto"/>
                        <w:left w:val="none" w:sz="0" w:space="0" w:color="auto"/>
                        <w:bottom w:val="none" w:sz="0" w:space="0" w:color="auto"/>
                        <w:right w:val="none" w:sz="0" w:space="0" w:color="auto"/>
                      </w:divBdr>
                    </w:div>
                    <w:div w:id="1754861983">
                      <w:marLeft w:val="0"/>
                      <w:marRight w:val="0"/>
                      <w:marTop w:val="0"/>
                      <w:marBottom w:val="0"/>
                      <w:divBdr>
                        <w:top w:val="none" w:sz="0" w:space="0" w:color="auto"/>
                        <w:left w:val="none" w:sz="0" w:space="0" w:color="auto"/>
                        <w:bottom w:val="none" w:sz="0" w:space="0" w:color="auto"/>
                        <w:right w:val="none" w:sz="0" w:space="0" w:color="auto"/>
                      </w:divBdr>
                    </w:div>
                    <w:div w:id="4722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6909">
          <w:marLeft w:val="0"/>
          <w:marRight w:val="0"/>
          <w:marTop w:val="100"/>
          <w:marBottom w:val="100"/>
          <w:divBdr>
            <w:top w:val="none" w:sz="0" w:space="0" w:color="auto"/>
            <w:left w:val="none" w:sz="0" w:space="0" w:color="auto"/>
            <w:bottom w:val="none" w:sz="0" w:space="0" w:color="auto"/>
            <w:right w:val="none" w:sz="0" w:space="0" w:color="auto"/>
          </w:divBdr>
          <w:divsChild>
            <w:div w:id="697511121">
              <w:marLeft w:val="0"/>
              <w:marRight w:val="0"/>
              <w:marTop w:val="0"/>
              <w:marBottom w:val="0"/>
              <w:divBdr>
                <w:top w:val="none" w:sz="0" w:space="0" w:color="auto"/>
                <w:left w:val="none" w:sz="0" w:space="0" w:color="auto"/>
                <w:bottom w:val="none" w:sz="0" w:space="0" w:color="auto"/>
                <w:right w:val="none" w:sz="0" w:space="0" w:color="auto"/>
              </w:divBdr>
              <w:divsChild>
                <w:div w:id="1933539874">
                  <w:marLeft w:val="0"/>
                  <w:marRight w:val="0"/>
                  <w:marTop w:val="0"/>
                  <w:marBottom w:val="0"/>
                  <w:divBdr>
                    <w:top w:val="none" w:sz="0" w:space="0" w:color="auto"/>
                    <w:left w:val="none" w:sz="0" w:space="0" w:color="auto"/>
                    <w:bottom w:val="none" w:sz="0" w:space="0" w:color="auto"/>
                    <w:right w:val="none" w:sz="0" w:space="0" w:color="auto"/>
                  </w:divBdr>
                </w:div>
              </w:divsChild>
            </w:div>
            <w:div w:id="595405848">
              <w:marLeft w:val="0"/>
              <w:marRight w:val="0"/>
              <w:marTop w:val="0"/>
              <w:marBottom w:val="0"/>
              <w:divBdr>
                <w:top w:val="single" w:sz="6" w:space="0" w:color="DDDDDD"/>
                <w:left w:val="single" w:sz="6" w:space="0" w:color="DDDDDD"/>
                <w:bottom w:val="single" w:sz="6" w:space="0" w:color="DDDDDD"/>
                <w:right w:val="single" w:sz="6" w:space="0" w:color="DDDDDD"/>
              </w:divBdr>
              <w:divsChild>
                <w:div w:id="1395549195">
                  <w:marLeft w:val="0"/>
                  <w:marRight w:val="0"/>
                  <w:marTop w:val="0"/>
                  <w:marBottom w:val="0"/>
                  <w:divBdr>
                    <w:top w:val="none" w:sz="0" w:space="0" w:color="auto"/>
                    <w:left w:val="none" w:sz="0" w:space="0" w:color="auto"/>
                    <w:bottom w:val="none" w:sz="0" w:space="0" w:color="auto"/>
                    <w:right w:val="none" w:sz="0" w:space="0" w:color="auto"/>
                  </w:divBdr>
                  <w:divsChild>
                    <w:div w:id="1578126243">
                      <w:marLeft w:val="0"/>
                      <w:marRight w:val="0"/>
                      <w:marTop w:val="0"/>
                      <w:marBottom w:val="0"/>
                      <w:divBdr>
                        <w:top w:val="none" w:sz="0" w:space="0" w:color="auto"/>
                        <w:left w:val="none" w:sz="0" w:space="0" w:color="auto"/>
                        <w:bottom w:val="none" w:sz="0" w:space="0" w:color="auto"/>
                        <w:right w:val="none" w:sz="0" w:space="0" w:color="auto"/>
                      </w:divBdr>
                    </w:div>
                    <w:div w:id="1204826369">
                      <w:marLeft w:val="0"/>
                      <w:marRight w:val="0"/>
                      <w:marTop w:val="0"/>
                      <w:marBottom w:val="0"/>
                      <w:divBdr>
                        <w:top w:val="none" w:sz="0" w:space="0" w:color="auto"/>
                        <w:left w:val="none" w:sz="0" w:space="0" w:color="auto"/>
                        <w:bottom w:val="none" w:sz="0" w:space="0" w:color="auto"/>
                        <w:right w:val="none" w:sz="0" w:space="0" w:color="auto"/>
                      </w:divBdr>
                    </w:div>
                    <w:div w:id="200820972">
                      <w:marLeft w:val="0"/>
                      <w:marRight w:val="0"/>
                      <w:marTop w:val="0"/>
                      <w:marBottom w:val="0"/>
                      <w:divBdr>
                        <w:top w:val="none" w:sz="0" w:space="0" w:color="auto"/>
                        <w:left w:val="none" w:sz="0" w:space="0" w:color="auto"/>
                        <w:bottom w:val="none" w:sz="0" w:space="0" w:color="auto"/>
                        <w:right w:val="none" w:sz="0" w:space="0" w:color="auto"/>
                      </w:divBdr>
                    </w:div>
                    <w:div w:id="547422474">
                      <w:marLeft w:val="0"/>
                      <w:marRight w:val="0"/>
                      <w:marTop w:val="0"/>
                      <w:marBottom w:val="0"/>
                      <w:divBdr>
                        <w:top w:val="none" w:sz="0" w:space="0" w:color="auto"/>
                        <w:left w:val="none" w:sz="0" w:space="0" w:color="auto"/>
                        <w:bottom w:val="none" w:sz="0" w:space="0" w:color="auto"/>
                        <w:right w:val="none" w:sz="0" w:space="0" w:color="auto"/>
                      </w:divBdr>
                    </w:div>
                    <w:div w:id="1905291136">
                      <w:marLeft w:val="0"/>
                      <w:marRight w:val="0"/>
                      <w:marTop w:val="0"/>
                      <w:marBottom w:val="0"/>
                      <w:divBdr>
                        <w:top w:val="none" w:sz="0" w:space="0" w:color="auto"/>
                        <w:left w:val="none" w:sz="0" w:space="0" w:color="auto"/>
                        <w:bottom w:val="none" w:sz="0" w:space="0" w:color="auto"/>
                        <w:right w:val="none" w:sz="0" w:space="0" w:color="auto"/>
                      </w:divBdr>
                    </w:div>
                    <w:div w:id="847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4412">
          <w:marLeft w:val="0"/>
          <w:marRight w:val="0"/>
          <w:marTop w:val="100"/>
          <w:marBottom w:val="100"/>
          <w:divBdr>
            <w:top w:val="none" w:sz="0" w:space="0" w:color="auto"/>
            <w:left w:val="none" w:sz="0" w:space="0" w:color="auto"/>
            <w:bottom w:val="none" w:sz="0" w:space="0" w:color="auto"/>
            <w:right w:val="none" w:sz="0" w:space="0" w:color="auto"/>
          </w:divBdr>
          <w:divsChild>
            <w:div w:id="2055543847">
              <w:marLeft w:val="0"/>
              <w:marRight w:val="0"/>
              <w:marTop w:val="0"/>
              <w:marBottom w:val="0"/>
              <w:divBdr>
                <w:top w:val="none" w:sz="0" w:space="0" w:color="auto"/>
                <w:left w:val="none" w:sz="0" w:space="0" w:color="auto"/>
                <w:bottom w:val="none" w:sz="0" w:space="0" w:color="auto"/>
                <w:right w:val="none" w:sz="0" w:space="0" w:color="auto"/>
              </w:divBdr>
              <w:divsChild>
                <w:div w:id="1102726499">
                  <w:marLeft w:val="0"/>
                  <w:marRight w:val="0"/>
                  <w:marTop w:val="0"/>
                  <w:marBottom w:val="0"/>
                  <w:divBdr>
                    <w:top w:val="none" w:sz="0" w:space="0" w:color="auto"/>
                    <w:left w:val="none" w:sz="0" w:space="0" w:color="auto"/>
                    <w:bottom w:val="none" w:sz="0" w:space="0" w:color="auto"/>
                    <w:right w:val="none" w:sz="0" w:space="0" w:color="auto"/>
                  </w:divBdr>
                </w:div>
              </w:divsChild>
            </w:div>
            <w:div w:id="1991708829">
              <w:marLeft w:val="0"/>
              <w:marRight w:val="0"/>
              <w:marTop w:val="0"/>
              <w:marBottom w:val="0"/>
              <w:divBdr>
                <w:top w:val="single" w:sz="6" w:space="0" w:color="DDDDDD"/>
                <w:left w:val="single" w:sz="6" w:space="0" w:color="DDDDDD"/>
                <w:bottom w:val="single" w:sz="6" w:space="0" w:color="DDDDDD"/>
                <w:right w:val="single" w:sz="6" w:space="0" w:color="DDDDDD"/>
              </w:divBdr>
              <w:divsChild>
                <w:div w:id="895815687">
                  <w:marLeft w:val="0"/>
                  <w:marRight w:val="0"/>
                  <w:marTop w:val="0"/>
                  <w:marBottom w:val="0"/>
                  <w:divBdr>
                    <w:top w:val="none" w:sz="0" w:space="0" w:color="auto"/>
                    <w:left w:val="none" w:sz="0" w:space="0" w:color="auto"/>
                    <w:bottom w:val="none" w:sz="0" w:space="0" w:color="auto"/>
                    <w:right w:val="none" w:sz="0" w:space="0" w:color="auto"/>
                  </w:divBdr>
                  <w:divsChild>
                    <w:div w:id="528959430">
                      <w:marLeft w:val="0"/>
                      <w:marRight w:val="0"/>
                      <w:marTop w:val="0"/>
                      <w:marBottom w:val="0"/>
                      <w:divBdr>
                        <w:top w:val="none" w:sz="0" w:space="0" w:color="auto"/>
                        <w:left w:val="none" w:sz="0" w:space="0" w:color="auto"/>
                        <w:bottom w:val="none" w:sz="0" w:space="0" w:color="auto"/>
                        <w:right w:val="none" w:sz="0" w:space="0" w:color="auto"/>
                      </w:divBdr>
                    </w:div>
                    <w:div w:id="243148297">
                      <w:marLeft w:val="0"/>
                      <w:marRight w:val="0"/>
                      <w:marTop w:val="0"/>
                      <w:marBottom w:val="0"/>
                      <w:divBdr>
                        <w:top w:val="none" w:sz="0" w:space="0" w:color="auto"/>
                        <w:left w:val="none" w:sz="0" w:space="0" w:color="auto"/>
                        <w:bottom w:val="none" w:sz="0" w:space="0" w:color="auto"/>
                        <w:right w:val="none" w:sz="0" w:space="0" w:color="auto"/>
                      </w:divBdr>
                    </w:div>
                    <w:div w:id="831025578">
                      <w:marLeft w:val="0"/>
                      <w:marRight w:val="0"/>
                      <w:marTop w:val="0"/>
                      <w:marBottom w:val="0"/>
                      <w:divBdr>
                        <w:top w:val="none" w:sz="0" w:space="0" w:color="auto"/>
                        <w:left w:val="none" w:sz="0" w:space="0" w:color="auto"/>
                        <w:bottom w:val="none" w:sz="0" w:space="0" w:color="auto"/>
                        <w:right w:val="none" w:sz="0" w:space="0" w:color="auto"/>
                      </w:divBdr>
                    </w:div>
                    <w:div w:id="812872524">
                      <w:marLeft w:val="0"/>
                      <w:marRight w:val="0"/>
                      <w:marTop w:val="0"/>
                      <w:marBottom w:val="0"/>
                      <w:divBdr>
                        <w:top w:val="none" w:sz="0" w:space="0" w:color="auto"/>
                        <w:left w:val="none" w:sz="0" w:space="0" w:color="auto"/>
                        <w:bottom w:val="none" w:sz="0" w:space="0" w:color="auto"/>
                        <w:right w:val="none" w:sz="0" w:space="0" w:color="auto"/>
                      </w:divBdr>
                    </w:div>
                    <w:div w:id="1543207959">
                      <w:marLeft w:val="0"/>
                      <w:marRight w:val="0"/>
                      <w:marTop w:val="0"/>
                      <w:marBottom w:val="0"/>
                      <w:divBdr>
                        <w:top w:val="none" w:sz="0" w:space="0" w:color="auto"/>
                        <w:left w:val="none" w:sz="0" w:space="0" w:color="auto"/>
                        <w:bottom w:val="none" w:sz="0" w:space="0" w:color="auto"/>
                        <w:right w:val="none" w:sz="0" w:space="0" w:color="auto"/>
                      </w:divBdr>
                    </w:div>
                    <w:div w:id="4411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91266">
          <w:marLeft w:val="0"/>
          <w:marRight w:val="0"/>
          <w:marTop w:val="100"/>
          <w:marBottom w:val="100"/>
          <w:divBdr>
            <w:top w:val="none" w:sz="0" w:space="0" w:color="auto"/>
            <w:left w:val="none" w:sz="0" w:space="0" w:color="auto"/>
            <w:bottom w:val="none" w:sz="0" w:space="0" w:color="auto"/>
            <w:right w:val="none" w:sz="0" w:space="0" w:color="auto"/>
          </w:divBdr>
          <w:divsChild>
            <w:div w:id="870071344">
              <w:marLeft w:val="0"/>
              <w:marRight w:val="0"/>
              <w:marTop w:val="0"/>
              <w:marBottom w:val="0"/>
              <w:divBdr>
                <w:top w:val="none" w:sz="0" w:space="0" w:color="auto"/>
                <w:left w:val="none" w:sz="0" w:space="0" w:color="auto"/>
                <w:bottom w:val="none" w:sz="0" w:space="0" w:color="auto"/>
                <w:right w:val="none" w:sz="0" w:space="0" w:color="auto"/>
              </w:divBdr>
              <w:divsChild>
                <w:div w:id="997924284">
                  <w:marLeft w:val="0"/>
                  <w:marRight w:val="0"/>
                  <w:marTop w:val="0"/>
                  <w:marBottom w:val="0"/>
                  <w:divBdr>
                    <w:top w:val="none" w:sz="0" w:space="0" w:color="auto"/>
                    <w:left w:val="none" w:sz="0" w:space="0" w:color="auto"/>
                    <w:bottom w:val="none" w:sz="0" w:space="0" w:color="auto"/>
                    <w:right w:val="none" w:sz="0" w:space="0" w:color="auto"/>
                  </w:divBdr>
                </w:div>
              </w:divsChild>
            </w:div>
            <w:div w:id="210656867">
              <w:marLeft w:val="0"/>
              <w:marRight w:val="0"/>
              <w:marTop w:val="0"/>
              <w:marBottom w:val="0"/>
              <w:divBdr>
                <w:top w:val="single" w:sz="6" w:space="0" w:color="DDDDDD"/>
                <w:left w:val="single" w:sz="6" w:space="0" w:color="DDDDDD"/>
                <w:bottom w:val="single" w:sz="6" w:space="0" w:color="DDDDDD"/>
                <w:right w:val="single" w:sz="6" w:space="0" w:color="DDDDDD"/>
              </w:divBdr>
              <w:divsChild>
                <w:div w:id="1173449592">
                  <w:marLeft w:val="0"/>
                  <w:marRight w:val="0"/>
                  <w:marTop w:val="0"/>
                  <w:marBottom w:val="0"/>
                  <w:divBdr>
                    <w:top w:val="none" w:sz="0" w:space="0" w:color="auto"/>
                    <w:left w:val="none" w:sz="0" w:space="0" w:color="auto"/>
                    <w:bottom w:val="none" w:sz="0" w:space="0" w:color="auto"/>
                    <w:right w:val="none" w:sz="0" w:space="0" w:color="auto"/>
                  </w:divBdr>
                  <w:divsChild>
                    <w:div w:id="93793619">
                      <w:marLeft w:val="0"/>
                      <w:marRight w:val="0"/>
                      <w:marTop w:val="0"/>
                      <w:marBottom w:val="0"/>
                      <w:divBdr>
                        <w:top w:val="none" w:sz="0" w:space="0" w:color="auto"/>
                        <w:left w:val="none" w:sz="0" w:space="0" w:color="auto"/>
                        <w:bottom w:val="none" w:sz="0" w:space="0" w:color="auto"/>
                        <w:right w:val="none" w:sz="0" w:space="0" w:color="auto"/>
                      </w:divBdr>
                    </w:div>
                    <w:div w:id="1693728694">
                      <w:marLeft w:val="0"/>
                      <w:marRight w:val="0"/>
                      <w:marTop w:val="0"/>
                      <w:marBottom w:val="0"/>
                      <w:divBdr>
                        <w:top w:val="none" w:sz="0" w:space="0" w:color="auto"/>
                        <w:left w:val="none" w:sz="0" w:space="0" w:color="auto"/>
                        <w:bottom w:val="none" w:sz="0" w:space="0" w:color="auto"/>
                        <w:right w:val="none" w:sz="0" w:space="0" w:color="auto"/>
                      </w:divBdr>
                    </w:div>
                    <w:div w:id="880748547">
                      <w:marLeft w:val="0"/>
                      <w:marRight w:val="0"/>
                      <w:marTop w:val="0"/>
                      <w:marBottom w:val="0"/>
                      <w:divBdr>
                        <w:top w:val="none" w:sz="0" w:space="0" w:color="auto"/>
                        <w:left w:val="none" w:sz="0" w:space="0" w:color="auto"/>
                        <w:bottom w:val="none" w:sz="0" w:space="0" w:color="auto"/>
                        <w:right w:val="none" w:sz="0" w:space="0" w:color="auto"/>
                      </w:divBdr>
                    </w:div>
                    <w:div w:id="261575944">
                      <w:marLeft w:val="0"/>
                      <w:marRight w:val="0"/>
                      <w:marTop w:val="0"/>
                      <w:marBottom w:val="0"/>
                      <w:divBdr>
                        <w:top w:val="none" w:sz="0" w:space="0" w:color="auto"/>
                        <w:left w:val="none" w:sz="0" w:space="0" w:color="auto"/>
                        <w:bottom w:val="none" w:sz="0" w:space="0" w:color="auto"/>
                        <w:right w:val="none" w:sz="0" w:space="0" w:color="auto"/>
                      </w:divBdr>
                    </w:div>
                    <w:div w:id="878977755">
                      <w:marLeft w:val="0"/>
                      <w:marRight w:val="0"/>
                      <w:marTop w:val="0"/>
                      <w:marBottom w:val="0"/>
                      <w:divBdr>
                        <w:top w:val="none" w:sz="0" w:space="0" w:color="auto"/>
                        <w:left w:val="none" w:sz="0" w:space="0" w:color="auto"/>
                        <w:bottom w:val="none" w:sz="0" w:space="0" w:color="auto"/>
                        <w:right w:val="none" w:sz="0" w:space="0" w:color="auto"/>
                      </w:divBdr>
                    </w:div>
                    <w:div w:id="8482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0917">
          <w:marLeft w:val="0"/>
          <w:marRight w:val="0"/>
          <w:marTop w:val="100"/>
          <w:marBottom w:val="100"/>
          <w:divBdr>
            <w:top w:val="none" w:sz="0" w:space="0" w:color="auto"/>
            <w:left w:val="none" w:sz="0" w:space="0" w:color="auto"/>
            <w:bottom w:val="none" w:sz="0" w:space="0" w:color="auto"/>
            <w:right w:val="none" w:sz="0" w:space="0" w:color="auto"/>
          </w:divBdr>
          <w:divsChild>
            <w:div w:id="1104227194">
              <w:marLeft w:val="0"/>
              <w:marRight w:val="0"/>
              <w:marTop w:val="0"/>
              <w:marBottom w:val="0"/>
              <w:divBdr>
                <w:top w:val="none" w:sz="0" w:space="0" w:color="auto"/>
                <w:left w:val="none" w:sz="0" w:space="0" w:color="auto"/>
                <w:bottom w:val="none" w:sz="0" w:space="0" w:color="auto"/>
                <w:right w:val="none" w:sz="0" w:space="0" w:color="auto"/>
              </w:divBdr>
              <w:divsChild>
                <w:div w:id="1357534606">
                  <w:marLeft w:val="0"/>
                  <w:marRight w:val="0"/>
                  <w:marTop w:val="0"/>
                  <w:marBottom w:val="0"/>
                  <w:divBdr>
                    <w:top w:val="none" w:sz="0" w:space="0" w:color="auto"/>
                    <w:left w:val="none" w:sz="0" w:space="0" w:color="auto"/>
                    <w:bottom w:val="none" w:sz="0" w:space="0" w:color="auto"/>
                    <w:right w:val="none" w:sz="0" w:space="0" w:color="auto"/>
                  </w:divBdr>
                </w:div>
              </w:divsChild>
            </w:div>
            <w:div w:id="220601912">
              <w:marLeft w:val="0"/>
              <w:marRight w:val="0"/>
              <w:marTop w:val="0"/>
              <w:marBottom w:val="0"/>
              <w:divBdr>
                <w:top w:val="single" w:sz="6" w:space="0" w:color="DDDDDD"/>
                <w:left w:val="single" w:sz="6" w:space="0" w:color="DDDDDD"/>
                <w:bottom w:val="single" w:sz="6" w:space="0" w:color="DDDDDD"/>
                <w:right w:val="single" w:sz="6" w:space="0" w:color="DDDDDD"/>
              </w:divBdr>
              <w:divsChild>
                <w:div w:id="1260405301">
                  <w:marLeft w:val="0"/>
                  <w:marRight w:val="0"/>
                  <w:marTop w:val="0"/>
                  <w:marBottom w:val="0"/>
                  <w:divBdr>
                    <w:top w:val="none" w:sz="0" w:space="0" w:color="auto"/>
                    <w:left w:val="none" w:sz="0" w:space="0" w:color="auto"/>
                    <w:bottom w:val="none" w:sz="0" w:space="0" w:color="auto"/>
                    <w:right w:val="none" w:sz="0" w:space="0" w:color="auto"/>
                  </w:divBdr>
                  <w:divsChild>
                    <w:div w:id="2054960431">
                      <w:marLeft w:val="0"/>
                      <w:marRight w:val="0"/>
                      <w:marTop w:val="0"/>
                      <w:marBottom w:val="0"/>
                      <w:divBdr>
                        <w:top w:val="none" w:sz="0" w:space="0" w:color="auto"/>
                        <w:left w:val="none" w:sz="0" w:space="0" w:color="auto"/>
                        <w:bottom w:val="none" w:sz="0" w:space="0" w:color="auto"/>
                        <w:right w:val="none" w:sz="0" w:space="0" w:color="auto"/>
                      </w:divBdr>
                    </w:div>
                    <w:div w:id="1874296175">
                      <w:marLeft w:val="0"/>
                      <w:marRight w:val="0"/>
                      <w:marTop w:val="0"/>
                      <w:marBottom w:val="0"/>
                      <w:divBdr>
                        <w:top w:val="none" w:sz="0" w:space="0" w:color="auto"/>
                        <w:left w:val="none" w:sz="0" w:space="0" w:color="auto"/>
                        <w:bottom w:val="none" w:sz="0" w:space="0" w:color="auto"/>
                        <w:right w:val="none" w:sz="0" w:space="0" w:color="auto"/>
                      </w:divBdr>
                    </w:div>
                    <w:div w:id="855459835">
                      <w:marLeft w:val="0"/>
                      <w:marRight w:val="0"/>
                      <w:marTop w:val="0"/>
                      <w:marBottom w:val="0"/>
                      <w:divBdr>
                        <w:top w:val="none" w:sz="0" w:space="0" w:color="auto"/>
                        <w:left w:val="none" w:sz="0" w:space="0" w:color="auto"/>
                        <w:bottom w:val="none" w:sz="0" w:space="0" w:color="auto"/>
                        <w:right w:val="none" w:sz="0" w:space="0" w:color="auto"/>
                      </w:divBdr>
                    </w:div>
                    <w:div w:id="2039961871">
                      <w:marLeft w:val="0"/>
                      <w:marRight w:val="0"/>
                      <w:marTop w:val="0"/>
                      <w:marBottom w:val="0"/>
                      <w:divBdr>
                        <w:top w:val="none" w:sz="0" w:space="0" w:color="auto"/>
                        <w:left w:val="none" w:sz="0" w:space="0" w:color="auto"/>
                        <w:bottom w:val="none" w:sz="0" w:space="0" w:color="auto"/>
                        <w:right w:val="none" w:sz="0" w:space="0" w:color="auto"/>
                      </w:divBdr>
                    </w:div>
                    <w:div w:id="741414258">
                      <w:marLeft w:val="0"/>
                      <w:marRight w:val="0"/>
                      <w:marTop w:val="0"/>
                      <w:marBottom w:val="0"/>
                      <w:divBdr>
                        <w:top w:val="none" w:sz="0" w:space="0" w:color="auto"/>
                        <w:left w:val="none" w:sz="0" w:space="0" w:color="auto"/>
                        <w:bottom w:val="none" w:sz="0" w:space="0" w:color="auto"/>
                        <w:right w:val="none" w:sz="0" w:space="0" w:color="auto"/>
                      </w:divBdr>
                    </w:div>
                    <w:div w:id="1395355694">
                      <w:marLeft w:val="0"/>
                      <w:marRight w:val="0"/>
                      <w:marTop w:val="0"/>
                      <w:marBottom w:val="0"/>
                      <w:divBdr>
                        <w:top w:val="none" w:sz="0" w:space="0" w:color="auto"/>
                        <w:left w:val="none" w:sz="0" w:space="0" w:color="auto"/>
                        <w:bottom w:val="none" w:sz="0" w:space="0" w:color="auto"/>
                        <w:right w:val="none" w:sz="0" w:space="0" w:color="auto"/>
                      </w:divBdr>
                    </w:div>
                    <w:div w:id="10307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9636">
          <w:marLeft w:val="0"/>
          <w:marRight w:val="0"/>
          <w:marTop w:val="100"/>
          <w:marBottom w:val="100"/>
          <w:divBdr>
            <w:top w:val="none" w:sz="0" w:space="0" w:color="auto"/>
            <w:left w:val="none" w:sz="0" w:space="0" w:color="auto"/>
            <w:bottom w:val="none" w:sz="0" w:space="0" w:color="auto"/>
            <w:right w:val="none" w:sz="0" w:space="0" w:color="auto"/>
          </w:divBdr>
          <w:divsChild>
            <w:div w:id="27031837">
              <w:marLeft w:val="0"/>
              <w:marRight w:val="0"/>
              <w:marTop w:val="0"/>
              <w:marBottom w:val="0"/>
              <w:divBdr>
                <w:top w:val="none" w:sz="0" w:space="0" w:color="auto"/>
                <w:left w:val="none" w:sz="0" w:space="0" w:color="auto"/>
                <w:bottom w:val="none" w:sz="0" w:space="0" w:color="auto"/>
                <w:right w:val="none" w:sz="0" w:space="0" w:color="auto"/>
              </w:divBdr>
              <w:divsChild>
                <w:div w:id="1020351594">
                  <w:marLeft w:val="0"/>
                  <w:marRight w:val="0"/>
                  <w:marTop w:val="0"/>
                  <w:marBottom w:val="0"/>
                  <w:divBdr>
                    <w:top w:val="none" w:sz="0" w:space="0" w:color="auto"/>
                    <w:left w:val="none" w:sz="0" w:space="0" w:color="auto"/>
                    <w:bottom w:val="none" w:sz="0" w:space="0" w:color="auto"/>
                    <w:right w:val="none" w:sz="0" w:space="0" w:color="auto"/>
                  </w:divBdr>
                </w:div>
              </w:divsChild>
            </w:div>
            <w:div w:id="2025785559">
              <w:marLeft w:val="0"/>
              <w:marRight w:val="0"/>
              <w:marTop w:val="0"/>
              <w:marBottom w:val="0"/>
              <w:divBdr>
                <w:top w:val="single" w:sz="6" w:space="0" w:color="DDDDDD"/>
                <w:left w:val="single" w:sz="6" w:space="0" w:color="DDDDDD"/>
                <w:bottom w:val="single" w:sz="6" w:space="0" w:color="DDDDDD"/>
                <w:right w:val="single" w:sz="6" w:space="0" w:color="DDDDDD"/>
              </w:divBdr>
              <w:divsChild>
                <w:div w:id="1969822772">
                  <w:marLeft w:val="0"/>
                  <w:marRight w:val="0"/>
                  <w:marTop w:val="0"/>
                  <w:marBottom w:val="0"/>
                  <w:divBdr>
                    <w:top w:val="none" w:sz="0" w:space="0" w:color="auto"/>
                    <w:left w:val="none" w:sz="0" w:space="0" w:color="auto"/>
                    <w:bottom w:val="none" w:sz="0" w:space="0" w:color="auto"/>
                    <w:right w:val="none" w:sz="0" w:space="0" w:color="auto"/>
                  </w:divBdr>
                  <w:divsChild>
                    <w:div w:id="2055539319">
                      <w:marLeft w:val="0"/>
                      <w:marRight w:val="0"/>
                      <w:marTop w:val="0"/>
                      <w:marBottom w:val="0"/>
                      <w:divBdr>
                        <w:top w:val="none" w:sz="0" w:space="0" w:color="auto"/>
                        <w:left w:val="none" w:sz="0" w:space="0" w:color="auto"/>
                        <w:bottom w:val="none" w:sz="0" w:space="0" w:color="auto"/>
                        <w:right w:val="none" w:sz="0" w:space="0" w:color="auto"/>
                      </w:divBdr>
                    </w:div>
                    <w:div w:id="303320184">
                      <w:marLeft w:val="0"/>
                      <w:marRight w:val="0"/>
                      <w:marTop w:val="0"/>
                      <w:marBottom w:val="0"/>
                      <w:divBdr>
                        <w:top w:val="none" w:sz="0" w:space="0" w:color="auto"/>
                        <w:left w:val="none" w:sz="0" w:space="0" w:color="auto"/>
                        <w:bottom w:val="none" w:sz="0" w:space="0" w:color="auto"/>
                        <w:right w:val="none" w:sz="0" w:space="0" w:color="auto"/>
                      </w:divBdr>
                    </w:div>
                    <w:div w:id="726152853">
                      <w:marLeft w:val="0"/>
                      <w:marRight w:val="0"/>
                      <w:marTop w:val="0"/>
                      <w:marBottom w:val="0"/>
                      <w:divBdr>
                        <w:top w:val="none" w:sz="0" w:space="0" w:color="auto"/>
                        <w:left w:val="none" w:sz="0" w:space="0" w:color="auto"/>
                        <w:bottom w:val="none" w:sz="0" w:space="0" w:color="auto"/>
                        <w:right w:val="none" w:sz="0" w:space="0" w:color="auto"/>
                      </w:divBdr>
                    </w:div>
                    <w:div w:id="123079628">
                      <w:marLeft w:val="0"/>
                      <w:marRight w:val="0"/>
                      <w:marTop w:val="0"/>
                      <w:marBottom w:val="0"/>
                      <w:divBdr>
                        <w:top w:val="none" w:sz="0" w:space="0" w:color="auto"/>
                        <w:left w:val="none" w:sz="0" w:space="0" w:color="auto"/>
                        <w:bottom w:val="none" w:sz="0" w:space="0" w:color="auto"/>
                        <w:right w:val="none" w:sz="0" w:space="0" w:color="auto"/>
                      </w:divBdr>
                    </w:div>
                    <w:div w:id="315649527">
                      <w:marLeft w:val="0"/>
                      <w:marRight w:val="0"/>
                      <w:marTop w:val="0"/>
                      <w:marBottom w:val="0"/>
                      <w:divBdr>
                        <w:top w:val="none" w:sz="0" w:space="0" w:color="auto"/>
                        <w:left w:val="none" w:sz="0" w:space="0" w:color="auto"/>
                        <w:bottom w:val="none" w:sz="0" w:space="0" w:color="auto"/>
                        <w:right w:val="none" w:sz="0" w:space="0" w:color="auto"/>
                      </w:divBdr>
                    </w:div>
                    <w:div w:id="1435130600">
                      <w:marLeft w:val="0"/>
                      <w:marRight w:val="0"/>
                      <w:marTop w:val="0"/>
                      <w:marBottom w:val="0"/>
                      <w:divBdr>
                        <w:top w:val="none" w:sz="0" w:space="0" w:color="auto"/>
                        <w:left w:val="none" w:sz="0" w:space="0" w:color="auto"/>
                        <w:bottom w:val="none" w:sz="0" w:space="0" w:color="auto"/>
                        <w:right w:val="none" w:sz="0" w:space="0" w:color="auto"/>
                      </w:divBdr>
                    </w:div>
                    <w:div w:id="315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46042">
          <w:marLeft w:val="0"/>
          <w:marRight w:val="0"/>
          <w:marTop w:val="100"/>
          <w:marBottom w:val="100"/>
          <w:divBdr>
            <w:top w:val="none" w:sz="0" w:space="0" w:color="auto"/>
            <w:left w:val="none" w:sz="0" w:space="0" w:color="auto"/>
            <w:bottom w:val="none" w:sz="0" w:space="0" w:color="auto"/>
            <w:right w:val="none" w:sz="0" w:space="0" w:color="auto"/>
          </w:divBdr>
          <w:divsChild>
            <w:div w:id="974868196">
              <w:marLeft w:val="0"/>
              <w:marRight w:val="0"/>
              <w:marTop w:val="0"/>
              <w:marBottom w:val="0"/>
              <w:divBdr>
                <w:top w:val="none" w:sz="0" w:space="0" w:color="auto"/>
                <w:left w:val="none" w:sz="0" w:space="0" w:color="auto"/>
                <w:bottom w:val="none" w:sz="0" w:space="0" w:color="auto"/>
                <w:right w:val="none" w:sz="0" w:space="0" w:color="auto"/>
              </w:divBdr>
              <w:divsChild>
                <w:div w:id="1712151903">
                  <w:marLeft w:val="0"/>
                  <w:marRight w:val="0"/>
                  <w:marTop w:val="0"/>
                  <w:marBottom w:val="0"/>
                  <w:divBdr>
                    <w:top w:val="none" w:sz="0" w:space="0" w:color="auto"/>
                    <w:left w:val="none" w:sz="0" w:space="0" w:color="auto"/>
                    <w:bottom w:val="none" w:sz="0" w:space="0" w:color="auto"/>
                    <w:right w:val="none" w:sz="0" w:space="0" w:color="auto"/>
                  </w:divBdr>
                </w:div>
              </w:divsChild>
            </w:div>
            <w:div w:id="668748840">
              <w:marLeft w:val="0"/>
              <w:marRight w:val="0"/>
              <w:marTop w:val="0"/>
              <w:marBottom w:val="0"/>
              <w:divBdr>
                <w:top w:val="single" w:sz="6" w:space="0" w:color="DDDDDD"/>
                <w:left w:val="single" w:sz="6" w:space="0" w:color="DDDDDD"/>
                <w:bottom w:val="single" w:sz="6" w:space="0" w:color="DDDDDD"/>
                <w:right w:val="single" w:sz="6" w:space="0" w:color="DDDDDD"/>
              </w:divBdr>
              <w:divsChild>
                <w:div w:id="1750345018">
                  <w:marLeft w:val="0"/>
                  <w:marRight w:val="0"/>
                  <w:marTop w:val="0"/>
                  <w:marBottom w:val="0"/>
                  <w:divBdr>
                    <w:top w:val="none" w:sz="0" w:space="0" w:color="auto"/>
                    <w:left w:val="none" w:sz="0" w:space="0" w:color="auto"/>
                    <w:bottom w:val="none" w:sz="0" w:space="0" w:color="auto"/>
                    <w:right w:val="none" w:sz="0" w:space="0" w:color="auto"/>
                  </w:divBdr>
                  <w:divsChild>
                    <w:div w:id="283199724">
                      <w:marLeft w:val="0"/>
                      <w:marRight w:val="0"/>
                      <w:marTop w:val="0"/>
                      <w:marBottom w:val="0"/>
                      <w:divBdr>
                        <w:top w:val="none" w:sz="0" w:space="0" w:color="auto"/>
                        <w:left w:val="none" w:sz="0" w:space="0" w:color="auto"/>
                        <w:bottom w:val="none" w:sz="0" w:space="0" w:color="auto"/>
                        <w:right w:val="none" w:sz="0" w:space="0" w:color="auto"/>
                      </w:divBdr>
                    </w:div>
                    <w:div w:id="823548157">
                      <w:marLeft w:val="0"/>
                      <w:marRight w:val="0"/>
                      <w:marTop w:val="0"/>
                      <w:marBottom w:val="0"/>
                      <w:divBdr>
                        <w:top w:val="none" w:sz="0" w:space="0" w:color="auto"/>
                        <w:left w:val="none" w:sz="0" w:space="0" w:color="auto"/>
                        <w:bottom w:val="none" w:sz="0" w:space="0" w:color="auto"/>
                        <w:right w:val="none" w:sz="0" w:space="0" w:color="auto"/>
                      </w:divBdr>
                    </w:div>
                    <w:div w:id="108090322">
                      <w:marLeft w:val="0"/>
                      <w:marRight w:val="0"/>
                      <w:marTop w:val="0"/>
                      <w:marBottom w:val="0"/>
                      <w:divBdr>
                        <w:top w:val="none" w:sz="0" w:space="0" w:color="auto"/>
                        <w:left w:val="none" w:sz="0" w:space="0" w:color="auto"/>
                        <w:bottom w:val="none" w:sz="0" w:space="0" w:color="auto"/>
                        <w:right w:val="none" w:sz="0" w:space="0" w:color="auto"/>
                      </w:divBdr>
                    </w:div>
                    <w:div w:id="978876382">
                      <w:marLeft w:val="0"/>
                      <w:marRight w:val="0"/>
                      <w:marTop w:val="0"/>
                      <w:marBottom w:val="0"/>
                      <w:divBdr>
                        <w:top w:val="none" w:sz="0" w:space="0" w:color="auto"/>
                        <w:left w:val="none" w:sz="0" w:space="0" w:color="auto"/>
                        <w:bottom w:val="none" w:sz="0" w:space="0" w:color="auto"/>
                        <w:right w:val="none" w:sz="0" w:space="0" w:color="auto"/>
                      </w:divBdr>
                    </w:div>
                    <w:div w:id="482694747">
                      <w:marLeft w:val="0"/>
                      <w:marRight w:val="0"/>
                      <w:marTop w:val="0"/>
                      <w:marBottom w:val="0"/>
                      <w:divBdr>
                        <w:top w:val="none" w:sz="0" w:space="0" w:color="auto"/>
                        <w:left w:val="none" w:sz="0" w:space="0" w:color="auto"/>
                        <w:bottom w:val="none" w:sz="0" w:space="0" w:color="auto"/>
                        <w:right w:val="none" w:sz="0" w:space="0" w:color="auto"/>
                      </w:divBdr>
                    </w:div>
                    <w:div w:id="271134413">
                      <w:marLeft w:val="0"/>
                      <w:marRight w:val="0"/>
                      <w:marTop w:val="0"/>
                      <w:marBottom w:val="0"/>
                      <w:divBdr>
                        <w:top w:val="none" w:sz="0" w:space="0" w:color="auto"/>
                        <w:left w:val="none" w:sz="0" w:space="0" w:color="auto"/>
                        <w:bottom w:val="none" w:sz="0" w:space="0" w:color="auto"/>
                        <w:right w:val="none" w:sz="0" w:space="0" w:color="auto"/>
                      </w:divBdr>
                    </w:div>
                    <w:div w:id="3629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9175">
          <w:marLeft w:val="0"/>
          <w:marRight w:val="0"/>
          <w:marTop w:val="100"/>
          <w:marBottom w:val="100"/>
          <w:divBdr>
            <w:top w:val="none" w:sz="0" w:space="0" w:color="auto"/>
            <w:left w:val="none" w:sz="0" w:space="0" w:color="auto"/>
            <w:bottom w:val="none" w:sz="0" w:space="0" w:color="auto"/>
            <w:right w:val="none" w:sz="0" w:space="0" w:color="auto"/>
          </w:divBdr>
          <w:divsChild>
            <w:div w:id="1784692220">
              <w:marLeft w:val="0"/>
              <w:marRight w:val="0"/>
              <w:marTop w:val="0"/>
              <w:marBottom w:val="0"/>
              <w:divBdr>
                <w:top w:val="none" w:sz="0" w:space="0" w:color="auto"/>
                <w:left w:val="none" w:sz="0" w:space="0" w:color="auto"/>
                <w:bottom w:val="none" w:sz="0" w:space="0" w:color="auto"/>
                <w:right w:val="none" w:sz="0" w:space="0" w:color="auto"/>
              </w:divBdr>
              <w:divsChild>
                <w:div w:id="1705904014">
                  <w:marLeft w:val="0"/>
                  <w:marRight w:val="0"/>
                  <w:marTop w:val="0"/>
                  <w:marBottom w:val="0"/>
                  <w:divBdr>
                    <w:top w:val="none" w:sz="0" w:space="0" w:color="auto"/>
                    <w:left w:val="none" w:sz="0" w:space="0" w:color="auto"/>
                    <w:bottom w:val="none" w:sz="0" w:space="0" w:color="auto"/>
                    <w:right w:val="none" w:sz="0" w:space="0" w:color="auto"/>
                  </w:divBdr>
                </w:div>
              </w:divsChild>
            </w:div>
            <w:div w:id="2077193998">
              <w:marLeft w:val="0"/>
              <w:marRight w:val="0"/>
              <w:marTop w:val="0"/>
              <w:marBottom w:val="0"/>
              <w:divBdr>
                <w:top w:val="single" w:sz="6" w:space="0" w:color="DDDDDD"/>
                <w:left w:val="single" w:sz="6" w:space="0" w:color="DDDDDD"/>
                <w:bottom w:val="single" w:sz="6" w:space="0" w:color="DDDDDD"/>
                <w:right w:val="single" w:sz="6" w:space="0" w:color="DDDDDD"/>
              </w:divBdr>
              <w:divsChild>
                <w:div w:id="1282225452">
                  <w:marLeft w:val="0"/>
                  <w:marRight w:val="0"/>
                  <w:marTop w:val="0"/>
                  <w:marBottom w:val="0"/>
                  <w:divBdr>
                    <w:top w:val="none" w:sz="0" w:space="0" w:color="auto"/>
                    <w:left w:val="none" w:sz="0" w:space="0" w:color="auto"/>
                    <w:bottom w:val="none" w:sz="0" w:space="0" w:color="auto"/>
                    <w:right w:val="none" w:sz="0" w:space="0" w:color="auto"/>
                  </w:divBdr>
                  <w:divsChild>
                    <w:div w:id="225189541">
                      <w:marLeft w:val="0"/>
                      <w:marRight w:val="0"/>
                      <w:marTop w:val="0"/>
                      <w:marBottom w:val="0"/>
                      <w:divBdr>
                        <w:top w:val="none" w:sz="0" w:space="0" w:color="auto"/>
                        <w:left w:val="none" w:sz="0" w:space="0" w:color="auto"/>
                        <w:bottom w:val="none" w:sz="0" w:space="0" w:color="auto"/>
                        <w:right w:val="none" w:sz="0" w:space="0" w:color="auto"/>
                      </w:divBdr>
                    </w:div>
                    <w:div w:id="859664394">
                      <w:marLeft w:val="0"/>
                      <w:marRight w:val="0"/>
                      <w:marTop w:val="0"/>
                      <w:marBottom w:val="0"/>
                      <w:divBdr>
                        <w:top w:val="none" w:sz="0" w:space="0" w:color="auto"/>
                        <w:left w:val="none" w:sz="0" w:space="0" w:color="auto"/>
                        <w:bottom w:val="none" w:sz="0" w:space="0" w:color="auto"/>
                        <w:right w:val="none" w:sz="0" w:space="0" w:color="auto"/>
                      </w:divBdr>
                    </w:div>
                    <w:div w:id="1546797887">
                      <w:marLeft w:val="0"/>
                      <w:marRight w:val="0"/>
                      <w:marTop w:val="0"/>
                      <w:marBottom w:val="0"/>
                      <w:divBdr>
                        <w:top w:val="none" w:sz="0" w:space="0" w:color="auto"/>
                        <w:left w:val="none" w:sz="0" w:space="0" w:color="auto"/>
                        <w:bottom w:val="none" w:sz="0" w:space="0" w:color="auto"/>
                        <w:right w:val="none" w:sz="0" w:space="0" w:color="auto"/>
                      </w:divBdr>
                    </w:div>
                    <w:div w:id="1376734570">
                      <w:marLeft w:val="0"/>
                      <w:marRight w:val="0"/>
                      <w:marTop w:val="0"/>
                      <w:marBottom w:val="0"/>
                      <w:divBdr>
                        <w:top w:val="none" w:sz="0" w:space="0" w:color="auto"/>
                        <w:left w:val="none" w:sz="0" w:space="0" w:color="auto"/>
                        <w:bottom w:val="none" w:sz="0" w:space="0" w:color="auto"/>
                        <w:right w:val="none" w:sz="0" w:space="0" w:color="auto"/>
                      </w:divBdr>
                    </w:div>
                    <w:div w:id="1939436279">
                      <w:marLeft w:val="0"/>
                      <w:marRight w:val="0"/>
                      <w:marTop w:val="0"/>
                      <w:marBottom w:val="0"/>
                      <w:divBdr>
                        <w:top w:val="none" w:sz="0" w:space="0" w:color="auto"/>
                        <w:left w:val="none" w:sz="0" w:space="0" w:color="auto"/>
                        <w:bottom w:val="none" w:sz="0" w:space="0" w:color="auto"/>
                        <w:right w:val="none" w:sz="0" w:space="0" w:color="auto"/>
                      </w:divBdr>
                    </w:div>
                    <w:div w:id="277760774">
                      <w:marLeft w:val="0"/>
                      <w:marRight w:val="0"/>
                      <w:marTop w:val="0"/>
                      <w:marBottom w:val="0"/>
                      <w:divBdr>
                        <w:top w:val="none" w:sz="0" w:space="0" w:color="auto"/>
                        <w:left w:val="none" w:sz="0" w:space="0" w:color="auto"/>
                        <w:bottom w:val="none" w:sz="0" w:space="0" w:color="auto"/>
                        <w:right w:val="none" w:sz="0" w:space="0" w:color="auto"/>
                      </w:divBdr>
                    </w:div>
                    <w:div w:id="1261178396">
                      <w:marLeft w:val="0"/>
                      <w:marRight w:val="0"/>
                      <w:marTop w:val="0"/>
                      <w:marBottom w:val="0"/>
                      <w:divBdr>
                        <w:top w:val="none" w:sz="0" w:space="0" w:color="auto"/>
                        <w:left w:val="none" w:sz="0" w:space="0" w:color="auto"/>
                        <w:bottom w:val="none" w:sz="0" w:space="0" w:color="auto"/>
                        <w:right w:val="none" w:sz="0" w:space="0" w:color="auto"/>
                      </w:divBdr>
                    </w:div>
                    <w:div w:id="13183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6152">
          <w:marLeft w:val="0"/>
          <w:marRight w:val="0"/>
          <w:marTop w:val="100"/>
          <w:marBottom w:val="100"/>
          <w:divBdr>
            <w:top w:val="none" w:sz="0" w:space="0" w:color="auto"/>
            <w:left w:val="none" w:sz="0" w:space="0" w:color="auto"/>
            <w:bottom w:val="none" w:sz="0" w:space="0" w:color="auto"/>
            <w:right w:val="none" w:sz="0" w:space="0" w:color="auto"/>
          </w:divBdr>
          <w:divsChild>
            <w:div w:id="1675524824">
              <w:marLeft w:val="0"/>
              <w:marRight w:val="0"/>
              <w:marTop w:val="0"/>
              <w:marBottom w:val="0"/>
              <w:divBdr>
                <w:top w:val="none" w:sz="0" w:space="0" w:color="auto"/>
                <w:left w:val="none" w:sz="0" w:space="0" w:color="auto"/>
                <w:bottom w:val="none" w:sz="0" w:space="0" w:color="auto"/>
                <w:right w:val="none" w:sz="0" w:space="0" w:color="auto"/>
              </w:divBdr>
              <w:divsChild>
                <w:div w:id="2101680479">
                  <w:marLeft w:val="0"/>
                  <w:marRight w:val="0"/>
                  <w:marTop w:val="0"/>
                  <w:marBottom w:val="0"/>
                  <w:divBdr>
                    <w:top w:val="none" w:sz="0" w:space="0" w:color="auto"/>
                    <w:left w:val="none" w:sz="0" w:space="0" w:color="auto"/>
                    <w:bottom w:val="none" w:sz="0" w:space="0" w:color="auto"/>
                    <w:right w:val="none" w:sz="0" w:space="0" w:color="auto"/>
                  </w:divBdr>
                </w:div>
              </w:divsChild>
            </w:div>
            <w:div w:id="1179537553">
              <w:marLeft w:val="0"/>
              <w:marRight w:val="0"/>
              <w:marTop w:val="0"/>
              <w:marBottom w:val="0"/>
              <w:divBdr>
                <w:top w:val="single" w:sz="6" w:space="0" w:color="DDDDDD"/>
                <w:left w:val="single" w:sz="6" w:space="0" w:color="DDDDDD"/>
                <w:bottom w:val="single" w:sz="6" w:space="0" w:color="DDDDDD"/>
                <w:right w:val="single" w:sz="6" w:space="0" w:color="DDDDDD"/>
              </w:divBdr>
              <w:divsChild>
                <w:div w:id="83842359">
                  <w:marLeft w:val="0"/>
                  <w:marRight w:val="0"/>
                  <w:marTop w:val="0"/>
                  <w:marBottom w:val="0"/>
                  <w:divBdr>
                    <w:top w:val="none" w:sz="0" w:space="0" w:color="auto"/>
                    <w:left w:val="none" w:sz="0" w:space="0" w:color="auto"/>
                    <w:bottom w:val="none" w:sz="0" w:space="0" w:color="auto"/>
                    <w:right w:val="none" w:sz="0" w:space="0" w:color="auto"/>
                  </w:divBdr>
                  <w:divsChild>
                    <w:div w:id="1300577385">
                      <w:marLeft w:val="0"/>
                      <w:marRight w:val="0"/>
                      <w:marTop w:val="0"/>
                      <w:marBottom w:val="0"/>
                      <w:divBdr>
                        <w:top w:val="none" w:sz="0" w:space="0" w:color="auto"/>
                        <w:left w:val="none" w:sz="0" w:space="0" w:color="auto"/>
                        <w:bottom w:val="none" w:sz="0" w:space="0" w:color="auto"/>
                        <w:right w:val="none" w:sz="0" w:space="0" w:color="auto"/>
                      </w:divBdr>
                    </w:div>
                    <w:div w:id="617571141">
                      <w:marLeft w:val="0"/>
                      <w:marRight w:val="0"/>
                      <w:marTop w:val="0"/>
                      <w:marBottom w:val="0"/>
                      <w:divBdr>
                        <w:top w:val="none" w:sz="0" w:space="0" w:color="auto"/>
                        <w:left w:val="none" w:sz="0" w:space="0" w:color="auto"/>
                        <w:bottom w:val="none" w:sz="0" w:space="0" w:color="auto"/>
                        <w:right w:val="none" w:sz="0" w:space="0" w:color="auto"/>
                      </w:divBdr>
                    </w:div>
                    <w:div w:id="2108622288">
                      <w:marLeft w:val="0"/>
                      <w:marRight w:val="0"/>
                      <w:marTop w:val="0"/>
                      <w:marBottom w:val="0"/>
                      <w:divBdr>
                        <w:top w:val="none" w:sz="0" w:space="0" w:color="auto"/>
                        <w:left w:val="none" w:sz="0" w:space="0" w:color="auto"/>
                        <w:bottom w:val="none" w:sz="0" w:space="0" w:color="auto"/>
                        <w:right w:val="none" w:sz="0" w:space="0" w:color="auto"/>
                      </w:divBdr>
                    </w:div>
                    <w:div w:id="154688531">
                      <w:marLeft w:val="0"/>
                      <w:marRight w:val="0"/>
                      <w:marTop w:val="0"/>
                      <w:marBottom w:val="0"/>
                      <w:divBdr>
                        <w:top w:val="none" w:sz="0" w:space="0" w:color="auto"/>
                        <w:left w:val="none" w:sz="0" w:space="0" w:color="auto"/>
                        <w:bottom w:val="none" w:sz="0" w:space="0" w:color="auto"/>
                        <w:right w:val="none" w:sz="0" w:space="0" w:color="auto"/>
                      </w:divBdr>
                    </w:div>
                    <w:div w:id="1667826158">
                      <w:marLeft w:val="0"/>
                      <w:marRight w:val="0"/>
                      <w:marTop w:val="0"/>
                      <w:marBottom w:val="0"/>
                      <w:divBdr>
                        <w:top w:val="none" w:sz="0" w:space="0" w:color="auto"/>
                        <w:left w:val="none" w:sz="0" w:space="0" w:color="auto"/>
                        <w:bottom w:val="none" w:sz="0" w:space="0" w:color="auto"/>
                        <w:right w:val="none" w:sz="0" w:space="0" w:color="auto"/>
                      </w:divBdr>
                    </w:div>
                    <w:div w:id="437064795">
                      <w:marLeft w:val="0"/>
                      <w:marRight w:val="0"/>
                      <w:marTop w:val="0"/>
                      <w:marBottom w:val="0"/>
                      <w:divBdr>
                        <w:top w:val="none" w:sz="0" w:space="0" w:color="auto"/>
                        <w:left w:val="none" w:sz="0" w:space="0" w:color="auto"/>
                        <w:bottom w:val="none" w:sz="0" w:space="0" w:color="auto"/>
                        <w:right w:val="none" w:sz="0" w:space="0" w:color="auto"/>
                      </w:divBdr>
                    </w:div>
                    <w:div w:id="21459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91049">
          <w:marLeft w:val="0"/>
          <w:marRight w:val="0"/>
          <w:marTop w:val="100"/>
          <w:marBottom w:val="100"/>
          <w:divBdr>
            <w:top w:val="none" w:sz="0" w:space="0" w:color="auto"/>
            <w:left w:val="none" w:sz="0" w:space="0" w:color="auto"/>
            <w:bottom w:val="none" w:sz="0" w:space="0" w:color="auto"/>
            <w:right w:val="none" w:sz="0" w:space="0" w:color="auto"/>
          </w:divBdr>
          <w:divsChild>
            <w:div w:id="484930014">
              <w:marLeft w:val="0"/>
              <w:marRight w:val="0"/>
              <w:marTop w:val="0"/>
              <w:marBottom w:val="0"/>
              <w:divBdr>
                <w:top w:val="none" w:sz="0" w:space="0" w:color="auto"/>
                <w:left w:val="none" w:sz="0" w:space="0" w:color="auto"/>
                <w:bottom w:val="none" w:sz="0" w:space="0" w:color="auto"/>
                <w:right w:val="none" w:sz="0" w:space="0" w:color="auto"/>
              </w:divBdr>
              <w:divsChild>
                <w:div w:id="1672417078">
                  <w:marLeft w:val="0"/>
                  <w:marRight w:val="0"/>
                  <w:marTop w:val="0"/>
                  <w:marBottom w:val="0"/>
                  <w:divBdr>
                    <w:top w:val="none" w:sz="0" w:space="0" w:color="auto"/>
                    <w:left w:val="none" w:sz="0" w:space="0" w:color="auto"/>
                    <w:bottom w:val="none" w:sz="0" w:space="0" w:color="auto"/>
                    <w:right w:val="none" w:sz="0" w:space="0" w:color="auto"/>
                  </w:divBdr>
                </w:div>
              </w:divsChild>
            </w:div>
            <w:div w:id="332493951">
              <w:marLeft w:val="0"/>
              <w:marRight w:val="0"/>
              <w:marTop w:val="0"/>
              <w:marBottom w:val="0"/>
              <w:divBdr>
                <w:top w:val="single" w:sz="6" w:space="0" w:color="DDDDDD"/>
                <w:left w:val="single" w:sz="6" w:space="0" w:color="DDDDDD"/>
                <w:bottom w:val="single" w:sz="6" w:space="0" w:color="DDDDDD"/>
                <w:right w:val="single" w:sz="6" w:space="0" w:color="DDDDDD"/>
              </w:divBdr>
              <w:divsChild>
                <w:div w:id="513345687">
                  <w:marLeft w:val="0"/>
                  <w:marRight w:val="0"/>
                  <w:marTop w:val="0"/>
                  <w:marBottom w:val="0"/>
                  <w:divBdr>
                    <w:top w:val="none" w:sz="0" w:space="0" w:color="auto"/>
                    <w:left w:val="none" w:sz="0" w:space="0" w:color="auto"/>
                    <w:bottom w:val="none" w:sz="0" w:space="0" w:color="auto"/>
                    <w:right w:val="none" w:sz="0" w:space="0" w:color="auto"/>
                  </w:divBdr>
                  <w:divsChild>
                    <w:div w:id="2010937624">
                      <w:marLeft w:val="0"/>
                      <w:marRight w:val="0"/>
                      <w:marTop w:val="0"/>
                      <w:marBottom w:val="0"/>
                      <w:divBdr>
                        <w:top w:val="none" w:sz="0" w:space="0" w:color="auto"/>
                        <w:left w:val="none" w:sz="0" w:space="0" w:color="auto"/>
                        <w:bottom w:val="none" w:sz="0" w:space="0" w:color="auto"/>
                        <w:right w:val="none" w:sz="0" w:space="0" w:color="auto"/>
                      </w:divBdr>
                    </w:div>
                    <w:div w:id="928001493">
                      <w:marLeft w:val="0"/>
                      <w:marRight w:val="0"/>
                      <w:marTop w:val="0"/>
                      <w:marBottom w:val="0"/>
                      <w:divBdr>
                        <w:top w:val="none" w:sz="0" w:space="0" w:color="auto"/>
                        <w:left w:val="none" w:sz="0" w:space="0" w:color="auto"/>
                        <w:bottom w:val="none" w:sz="0" w:space="0" w:color="auto"/>
                        <w:right w:val="none" w:sz="0" w:space="0" w:color="auto"/>
                      </w:divBdr>
                    </w:div>
                    <w:div w:id="1620575614">
                      <w:marLeft w:val="0"/>
                      <w:marRight w:val="0"/>
                      <w:marTop w:val="0"/>
                      <w:marBottom w:val="0"/>
                      <w:divBdr>
                        <w:top w:val="none" w:sz="0" w:space="0" w:color="auto"/>
                        <w:left w:val="none" w:sz="0" w:space="0" w:color="auto"/>
                        <w:bottom w:val="none" w:sz="0" w:space="0" w:color="auto"/>
                        <w:right w:val="none" w:sz="0" w:space="0" w:color="auto"/>
                      </w:divBdr>
                    </w:div>
                    <w:div w:id="1219974032">
                      <w:marLeft w:val="0"/>
                      <w:marRight w:val="0"/>
                      <w:marTop w:val="0"/>
                      <w:marBottom w:val="0"/>
                      <w:divBdr>
                        <w:top w:val="none" w:sz="0" w:space="0" w:color="auto"/>
                        <w:left w:val="none" w:sz="0" w:space="0" w:color="auto"/>
                        <w:bottom w:val="none" w:sz="0" w:space="0" w:color="auto"/>
                        <w:right w:val="none" w:sz="0" w:space="0" w:color="auto"/>
                      </w:divBdr>
                    </w:div>
                    <w:div w:id="1428698990">
                      <w:marLeft w:val="0"/>
                      <w:marRight w:val="0"/>
                      <w:marTop w:val="0"/>
                      <w:marBottom w:val="0"/>
                      <w:divBdr>
                        <w:top w:val="none" w:sz="0" w:space="0" w:color="auto"/>
                        <w:left w:val="none" w:sz="0" w:space="0" w:color="auto"/>
                        <w:bottom w:val="none" w:sz="0" w:space="0" w:color="auto"/>
                        <w:right w:val="none" w:sz="0" w:space="0" w:color="auto"/>
                      </w:divBdr>
                    </w:div>
                    <w:div w:id="5163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1462">
          <w:marLeft w:val="0"/>
          <w:marRight w:val="0"/>
          <w:marTop w:val="100"/>
          <w:marBottom w:val="100"/>
          <w:divBdr>
            <w:top w:val="none" w:sz="0" w:space="0" w:color="auto"/>
            <w:left w:val="none" w:sz="0" w:space="0" w:color="auto"/>
            <w:bottom w:val="none" w:sz="0" w:space="0" w:color="auto"/>
            <w:right w:val="none" w:sz="0" w:space="0" w:color="auto"/>
          </w:divBdr>
          <w:divsChild>
            <w:div w:id="250238485">
              <w:marLeft w:val="0"/>
              <w:marRight w:val="0"/>
              <w:marTop w:val="0"/>
              <w:marBottom w:val="0"/>
              <w:divBdr>
                <w:top w:val="none" w:sz="0" w:space="0" w:color="auto"/>
                <w:left w:val="none" w:sz="0" w:space="0" w:color="auto"/>
                <w:bottom w:val="none" w:sz="0" w:space="0" w:color="auto"/>
                <w:right w:val="none" w:sz="0" w:space="0" w:color="auto"/>
              </w:divBdr>
              <w:divsChild>
                <w:div w:id="1331567151">
                  <w:marLeft w:val="0"/>
                  <w:marRight w:val="0"/>
                  <w:marTop w:val="0"/>
                  <w:marBottom w:val="0"/>
                  <w:divBdr>
                    <w:top w:val="none" w:sz="0" w:space="0" w:color="auto"/>
                    <w:left w:val="none" w:sz="0" w:space="0" w:color="auto"/>
                    <w:bottom w:val="none" w:sz="0" w:space="0" w:color="auto"/>
                    <w:right w:val="none" w:sz="0" w:space="0" w:color="auto"/>
                  </w:divBdr>
                </w:div>
              </w:divsChild>
            </w:div>
            <w:div w:id="1579172109">
              <w:marLeft w:val="0"/>
              <w:marRight w:val="0"/>
              <w:marTop w:val="0"/>
              <w:marBottom w:val="0"/>
              <w:divBdr>
                <w:top w:val="single" w:sz="6" w:space="0" w:color="DDDDDD"/>
                <w:left w:val="single" w:sz="6" w:space="0" w:color="DDDDDD"/>
                <w:bottom w:val="single" w:sz="6" w:space="0" w:color="DDDDDD"/>
                <w:right w:val="single" w:sz="6" w:space="0" w:color="DDDDDD"/>
              </w:divBdr>
              <w:divsChild>
                <w:div w:id="181289067">
                  <w:marLeft w:val="0"/>
                  <w:marRight w:val="0"/>
                  <w:marTop w:val="0"/>
                  <w:marBottom w:val="0"/>
                  <w:divBdr>
                    <w:top w:val="none" w:sz="0" w:space="0" w:color="auto"/>
                    <w:left w:val="none" w:sz="0" w:space="0" w:color="auto"/>
                    <w:bottom w:val="none" w:sz="0" w:space="0" w:color="auto"/>
                    <w:right w:val="none" w:sz="0" w:space="0" w:color="auto"/>
                  </w:divBdr>
                  <w:divsChild>
                    <w:div w:id="2114937159">
                      <w:marLeft w:val="0"/>
                      <w:marRight w:val="0"/>
                      <w:marTop w:val="0"/>
                      <w:marBottom w:val="0"/>
                      <w:divBdr>
                        <w:top w:val="none" w:sz="0" w:space="0" w:color="auto"/>
                        <w:left w:val="none" w:sz="0" w:space="0" w:color="auto"/>
                        <w:bottom w:val="none" w:sz="0" w:space="0" w:color="auto"/>
                        <w:right w:val="none" w:sz="0" w:space="0" w:color="auto"/>
                      </w:divBdr>
                    </w:div>
                    <w:div w:id="95517580">
                      <w:marLeft w:val="0"/>
                      <w:marRight w:val="0"/>
                      <w:marTop w:val="0"/>
                      <w:marBottom w:val="0"/>
                      <w:divBdr>
                        <w:top w:val="none" w:sz="0" w:space="0" w:color="auto"/>
                        <w:left w:val="none" w:sz="0" w:space="0" w:color="auto"/>
                        <w:bottom w:val="none" w:sz="0" w:space="0" w:color="auto"/>
                        <w:right w:val="none" w:sz="0" w:space="0" w:color="auto"/>
                      </w:divBdr>
                    </w:div>
                    <w:div w:id="1616205088">
                      <w:marLeft w:val="0"/>
                      <w:marRight w:val="0"/>
                      <w:marTop w:val="0"/>
                      <w:marBottom w:val="0"/>
                      <w:divBdr>
                        <w:top w:val="none" w:sz="0" w:space="0" w:color="auto"/>
                        <w:left w:val="none" w:sz="0" w:space="0" w:color="auto"/>
                        <w:bottom w:val="none" w:sz="0" w:space="0" w:color="auto"/>
                        <w:right w:val="none" w:sz="0" w:space="0" w:color="auto"/>
                      </w:divBdr>
                    </w:div>
                    <w:div w:id="1403599671">
                      <w:marLeft w:val="0"/>
                      <w:marRight w:val="0"/>
                      <w:marTop w:val="0"/>
                      <w:marBottom w:val="0"/>
                      <w:divBdr>
                        <w:top w:val="none" w:sz="0" w:space="0" w:color="auto"/>
                        <w:left w:val="none" w:sz="0" w:space="0" w:color="auto"/>
                        <w:bottom w:val="none" w:sz="0" w:space="0" w:color="auto"/>
                        <w:right w:val="none" w:sz="0" w:space="0" w:color="auto"/>
                      </w:divBdr>
                    </w:div>
                    <w:div w:id="1327442132">
                      <w:marLeft w:val="0"/>
                      <w:marRight w:val="0"/>
                      <w:marTop w:val="0"/>
                      <w:marBottom w:val="0"/>
                      <w:divBdr>
                        <w:top w:val="none" w:sz="0" w:space="0" w:color="auto"/>
                        <w:left w:val="none" w:sz="0" w:space="0" w:color="auto"/>
                        <w:bottom w:val="none" w:sz="0" w:space="0" w:color="auto"/>
                        <w:right w:val="none" w:sz="0" w:space="0" w:color="auto"/>
                      </w:divBdr>
                    </w:div>
                    <w:div w:id="16806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39747">
          <w:marLeft w:val="0"/>
          <w:marRight w:val="0"/>
          <w:marTop w:val="100"/>
          <w:marBottom w:val="100"/>
          <w:divBdr>
            <w:top w:val="none" w:sz="0" w:space="0" w:color="auto"/>
            <w:left w:val="none" w:sz="0" w:space="0" w:color="auto"/>
            <w:bottom w:val="none" w:sz="0" w:space="0" w:color="auto"/>
            <w:right w:val="none" w:sz="0" w:space="0" w:color="auto"/>
          </w:divBdr>
          <w:divsChild>
            <w:div w:id="1236431612">
              <w:marLeft w:val="0"/>
              <w:marRight w:val="0"/>
              <w:marTop w:val="0"/>
              <w:marBottom w:val="0"/>
              <w:divBdr>
                <w:top w:val="none" w:sz="0" w:space="0" w:color="auto"/>
                <w:left w:val="none" w:sz="0" w:space="0" w:color="auto"/>
                <w:bottom w:val="none" w:sz="0" w:space="0" w:color="auto"/>
                <w:right w:val="none" w:sz="0" w:space="0" w:color="auto"/>
              </w:divBdr>
              <w:divsChild>
                <w:div w:id="614293656">
                  <w:marLeft w:val="0"/>
                  <w:marRight w:val="0"/>
                  <w:marTop w:val="0"/>
                  <w:marBottom w:val="0"/>
                  <w:divBdr>
                    <w:top w:val="none" w:sz="0" w:space="0" w:color="auto"/>
                    <w:left w:val="none" w:sz="0" w:space="0" w:color="auto"/>
                    <w:bottom w:val="none" w:sz="0" w:space="0" w:color="auto"/>
                    <w:right w:val="none" w:sz="0" w:space="0" w:color="auto"/>
                  </w:divBdr>
                </w:div>
              </w:divsChild>
            </w:div>
            <w:div w:id="1127165397">
              <w:marLeft w:val="0"/>
              <w:marRight w:val="0"/>
              <w:marTop w:val="0"/>
              <w:marBottom w:val="0"/>
              <w:divBdr>
                <w:top w:val="single" w:sz="6" w:space="0" w:color="DDDDDD"/>
                <w:left w:val="single" w:sz="6" w:space="0" w:color="DDDDDD"/>
                <w:bottom w:val="single" w:sz="6" w:space="0" w:color="DDDDDD"/>
                <w:right w:val="single" w:sz="6" w:space="0" w:color="DDDDDD"/>
              </w:divBdr>
              <w:divsChild>
                <w:div w:id="1122504356">
                  <w:marLeft w:val="0"/>
                  <w:marRight w:val="0"/>
                  <w:marTop w:val="0"/>
                  <w:marBottom w:val="0"/>
                  <w:divBdr>
                    <w:top w:val="none" w:sz="0" w:space="0" w:color="auto"/>
                    <w:left w:val="none" w:sz="0" w:space="0" w:color="auto"/>
                    <w:bottom w:val="none" w:sz="0" w:space="0" w:color="auto"/>
                    <w:right w:val="none" w:sz="0" w:space="0" w:color="auto"/>
                  </w:divBdr>
                  <w:divsChild>
                    <w:div w:id="1474713532">
                      <w:marLeft w:val="0"/>
                      <w:marRight w:val="0"/>
                      <w:marTop w:val="0"/>
                      <w:marBottom w:val="0"/>
                      <w:divBdr>
                        <w:top w:val="none" w:sz="0" w:space="0" w:color="auto"/>
                        <w:left w:val="none" w:sz="0" w:space="0" w:color="auto"/>
                        <w:bottom w:val="none" w:sz="0" w:space="0" w:color="auto"/>
                        <w:right w:val="none" w:sz="0" w:space="0" w:color="auto"/>
                      </w:divBdr>
                    </w:div>
                    <w:div w:id="1887257726">
                      <w:marLeft w:val="0"/>
                      <w:marRight w:val="0"/>
                      <w:marTop w:val="0"/>
                      <w:marBottom w:val="0"/>
                      <w:divBdr>
                        <w:top w:val="none" w:sz="0" w:space="0" w:color="auto"/>
                        <w:left w:val="none" w:sz="0" w:space="0" w:color="auto"/>
                        <w:bottom w:val="none" w:sz="0" w:space="0" w:color="auto"/>
                        <w:right w:val="none" w:sz="0" w:space="0" w:color="auto"/>
                      </w:divBdr>
                    </w:div>
                    <w:div w:id="718676401">
                      <w:marLeft w:val="0"/>
                      <w:marRight w:val="0"/>
                      <w:marTop w:val="0"/>
                      <w:marBottom w:val="0"/>
                      <w:divBdr>
                        <w:top w:val="none" w:sz="0" w:space="0" w:color="auto"/>
                        <w:left w:val="none" w:sz="0" w:space="0" w:color="auto"/>
                        <w:bottom w:val="none" w:sz="0" w:space="0" w:color="auto"/>
                        <w:right w:val="none" w:sz="0" w:space="0" w:color="auto"/>
                      </w:divBdr>
                    </w:div>
                    <w:div w:id="524448034">
                      <w:marLeft w:val="0"/>
                      <w:marRight w:val="0"/>
                      <w:marTop w:val="0"/>
                      <w:marBottom w:val="0"/>
                      <w:divBdr>
                        <w:top w:val="none" w:sz="0" w:space="0" w:color="auto"/>
                        <w:left w:val="none" w:sz="0" w:space="0" w:color="auto"/>
                        <w:bottom w:val="none" w:sz="0" w:space="0" w:color="auto"/>
                        <w:right w:val="none" w:sz="0" w:space="0" w:color="auto"/>
                      </w:divBdr>
                    </w:div>
                    <w:div w:id="1442529073">
                      <w:marLeft w:val="0"/>
                      <w:marRight w:val="0"/>
                      <w:marTop w:val="0"/>
                      <w:marBottom w:val="0"/>
                      <w:divBdr>
                        <w:top w:val="none" w:sz="0" w:space="0" w:color="auto"/>
                        <w:left w:val="none" w:sz="0" w:space="0" w:color="auto"/>
                        <w:bottom w:val="none" w:sz="0" w:space="0" w:color="auto"/>
                        <w:right w:val="none" w:sz="0" w:space="0" w:color="auto"/>
                      </w:divBdr>
                    </w:div>
                    <w:div w:id="12841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5931">
          <w:marLeft w:val="0"/>
          <w:marRight w:val="0"/>
          <w:marTop w:val="100"/>
          <w:marBottom w:val="100"/>
          <w:divBdr>
            <w:top w:val="none" w:sz="0" w:space="0" w:color="auto"/>
            <w:left w:val="none" w:sz="0" w:space="0" w:color="auto"/>
            <w:bottom w:val="none" w:sz="0" w:space="0" w:color="auto"/>
            <w:right w:val="none" w:sz="0" w:space="0" w:color="auto"/>
          </w:divBdr>
          <w:divsChild>
            <w:div w:id="1904094789">
              <w:marLeft w:val="0"/>
              <w:marRight w:val="0"/>
              <w:marTop w:val="0"/>
              <w:marBottom w:val="0"/>
              <w:divBdr>
                <w:top w:val="none" w:sz="0" w:space="0" w:color="auto"/>
                <w:left w:val="none" w:sz="0" w:space="0" w:color="auto"/>
                <w:bottom w:val="none" w:sz="0" w:space="0" w:color="auto"/>
                <w:right w:val="none" w:sz="0" w:space="0" w:color="auto"/>
              </w:divBdr>
              <w:divsChild>
                <w:div w:id="1441298790">
                  <w:marLeft w:val="0"/>
                  <w:marRight w:val="0"/>
                  <w:marTop w:val="0"/>
                  <w:marBottom w:val="0"/>
                  <w:divBdr>
                    <w:top w:val="none" w:sz="0" w:space="0" w:color="auto"/>
                    <w:left w:val="none" w:sz="0" w:space="0" w:color="auto"/>
                    <w:bottom w:val="none" w:sz="0" w:space="0" w:color="auto"/>
                    <w:right w:val="none" w:sz="0" w:space="0" w:color="auto"/>
                  </w:divBdr>
                </w:div>
              </w:divsChild>
            </w:div>
            <w:div w:id="1262449767">
              <w:marLeft w:val="0"/>
              <w:marRight w:val="0"/>
              <w:marTop w:val="0"/>
              <w:marBottom w:val="0"/>
              <w:divBdr>
                <w:top w:val="single" w:sz="6" w:space="0" w:color="DDDDDD"/>
                <w:left w:val="single" w:sz="6" w:space="0" w:color="DDDDDD"/>
                <w:bottom w:val="single" w:sz="6" w:space="0" w:color="DDDDDD"/>
                <w:right w:val="single" w:sz="6" w:space="0" w:color="DDDDDD"/>
              </w:divBdr>
              <w:divsChild>
                <w:div w:id="1112745014">
                  <w:marLeft w:val="0"/>
                  <w:marRight w:val="0"/>
                  <w:marTop w:val="0"/>
                  <w:marBottom w:val="0"/>
                  <w:divBdr>
                    <w:top w:val="none" w:sz="0" w:space="0" w:color="auto"/>
                    <w:left w:val="none" w:sz="0" w:space="0" w:color="auto"/>
                    <w:bottom w:val="none" w:sz="0" w:space="0" w:color="auto"/>
                    <w:right w:val="none" w:sz="0" w:space="0" w:color="auto"/>
                  </w:divBdr>
                  <w:divsChild>
                    <w:div w:id="486436216">
                      <w:marLeft w:val="0"/>
                      <w:marRight w:val="0"/>
                      <w:marTop w:val="0"/>
                      <w:marBottom w:val="0"/>
                      <w:divBdr>
                        <w:top w:val="none" w:sz="0" w:space="0" w:color="auto"/>
                        <w:left w:val="none" w:sz="0" w:space="0" w:color="auto"/>
                        <w:bottom w:val="none" w:sz="0" w:space="0" w:color="auto"/>
                        <w:right w:val="none" w:sz="0" w:space="0" w:color="auto"/>
                      </w:divBdr>
                    </w:div>
                    <w:div w:id="1282759999">
                      <w:marLeft w:val="0"/>
                      <w:marRight w:val="0"/>
                      <w:marTop w:val="0"/>
                      <w:marBottom w:val="0"/>
                      <w:divBdr>
                        <w:top w:val="none" w:sz="0" w:space="0" w:color="auto"/>
                        <w:left w:val="none" w:sz="0" w:space="0" w:color="auto"/>
                        <w:bottom w:val="none" w:sz="0" w:space="0" w:color="auto"/>
                        <w:right w:val="none" w:sz="0" w:space="0" w:color="auto"/>
                      </w:divBdr>
                    </w:div>
                    <w:div w:id="1801992333">
                      <w:marLeft w:val="0"/>
                      <w:marRight w:val="0"/>
                      <w:marTop w:val="0"/>
                      <w:marBottom w:val="0"/>
                      <w:divBdr>
                        <w:top w:val="none" w:sz="0" w:space="0" w:color="auto"/>
                        <w:left w:val="none" w:sz="0" w:space="0" w:color="auto"/>
                        <w:bottom w:val="none" w:sz="0" w:space="0" w:color="auto"/>
                        <w:right w:val="none" w:sz="0" w:space="0" w:color="auto"/>
                      </w:divBdr>
                    </w:div>
                    <w:div w:id="488641465">
                      <w:marLeft w:val="0"/>
                      <w:marRight w:val="0"/>
                      <w:marTop w:val="0"/>
                      <w:marBottom w:val="0"/>
                      <w:divBdr>
                        <w:top w:val="none" w:sz="0" w:space="0" w:color="auto"/>
                        <w:left w:val="none" w:sz="0" w:space="0" w:color="auto"/>
                        <w:bottom w:val="none" w:sz="0" w:space="0" w:color="auto"/>
                        <w:right w:val="none" w:sz="0" w:space="0" w:color="auto"/>
                      </w:divBdr>
                    </w:div>
                    <w:div w:id="920602757">
                      <w:marLeft w:val="0"/>
                      <w:marRight w:val="0"/>
                      <w:marTop w:val="0"/>
                      <w:marBottom w:val="0"/>
                      <w:divBdr>
                        <w:top w:val="none" w:sz="0" w:space="0" w:color="auto"/>
                        <w:left w:val="none" w:sz="0" w:space="0" w:color="auto"/>
                        <w:bottom w:val="none" w:sz="0" w:space="0" w:color="auto"/>
                        <w:right w:val="none" w:sz="0" w:space="0" w:color="auto"/>
                      </w:divBdr>
                    </w:div>
                    <w:div w:id="838084744">
                      <w:marLeft w:val="0"/>
                      <w:marRight w:val="0"/>
                      <w:marTop w:val="0"/>
                      <w:marBottom w:val="0"/>
                      <w:divBdr>
                        <w:top w:val="none" w:sz="0" w:space="0" w:color="auto"/>
                        <w:left w:val="none" w:sz="0" w:space="0" w:color="auto"/>
                        <w:bottom w:val="none" w:sz="0" w:space="0" w:color="auto"/>
                        <w:right w:val="none" w:sz="0" w:space="0" w:color="auto"/>
                      </w:divBdr>
                    </w:div>
                    <w:div w:id="1141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6063">
          <w:marLeft w:val="0"/>
          <w:marRight w:val="0"/>
          <w:marTop w:val="100"/>
          <w:marBottom w:val="100"/>
          <w:divBdr>
            <w:top w:val="none" w:sz="0" w:space="0" w:color="auto"/>
            <w:left w:val="none" w:sz="0" w:space="0" w:color="auto"/>
            <w:bottom w:val="none" w:sz="0" w:space="0" w:color="auto"/>
            <w:right w:val="none" w:sz="0" w:space="0" w:color="auto"/>
          </w:divBdr>
          <w:divsChild>
            <w:div w:id="1732343193">
              <w:marLeft w:val="0"/>
              <w:marRight w:val="0"/>
              <w:marTop w:val="0"/>
              <w:marBottom w:val="0"/>
              <w:divBdr>
                <w:top w:val="none" w:sz="0" w:space="0" w:color="auto"/>
                <w:left w:val="none" w:sz="0" w:space="0" w:color="auto"/>
                <w:bottom w:val="none" w:sz="0" w:space="0" w:color="auto"/>
                <w:right w:val="none" w:sz="0" w:space="0" w:color="auto"/>
              </w:divBdr>
              <w:divsChild>
                <w:div w:id="1425564461">
                  <w:marLeft w:val="0"/>
                  <w:marRight w:val="0"/>
                  <w:marTop w:val="0"/>
                  <w:marBottom w:val="0"/>
                  <w:divBdr>
                    <w:top w:val="none" w:sz="0" w:space="0" w:color="auto"/>
                    <w:left w:val="none" w:sz="0" w:space="0" w:color="auto"/>
                    <w:bottom w:val="none" w:sz="0" w:space="0" w:color="auto"/>
                    <w:right w:val="none" w:sz="0" w:space="0" w:color="auto"/>
                  </w:divBdr>
                </w:div>
              </w:divsChild>
            </w:div>
            <w:div w:id="697972792">
              <w:marLeft w:val="0"/>
              <w:marRight w:val="0"/>
              <w:marTop w:val="0"/>
              <w:marBottom w:val="0"/>
              <w:divBdr>
                <w:top w:val="single" w:sz="6" w:space="0" w:color="DDDDDD"/>
                <w:left w:val="single" w:sz="6" w:space="0" w:color="DDDDDD"/>
                <w:bottom w:val="single" w:sz="6" w:space="0" w:color="DDDDDD"/>
                <w:right w:val="single" w:sz="6" w:space="0" w:color="DDDDDD"/>
              </w:divBdr>
              <w:divsChild>
                <w:div w:id="356201547">
                  <w:marLeft w:val="0"/>
                  <w:marRight w:val="0"/>
                  <w:marTop w:val="0"/>
                  <w:marBottom w:val="0"/>
                  <w:divBdr>
                    <w:top w:val="none" w:sz="0" w:space="0" w:color="auto"/>
                    <w:left w:val="none" w:sz="0" w:space="0" w:color="auto"/>
                    <w:bottom w:val="none" w:sz="0" w:space="0" w:color="auto"/>
                    <w:right w:val="none" w:sz="0" w:space="0" w:color="auto"/>
                  </w:divBdr>
                  <w:divsChild>
                    <w:div w:id="124741526">
                      <w:marLeft w:val="0"/>
                      <w:marRight w:val="0"/>
                      <w:marTop w:val="0"/>
                      <w:marBottom w:val="0"/>
                      <w:divBdr>
                        <w:top w:val="none" w:sz="0" w:space="0" w:color="auto"/>
                        <w:left w:val="none" w:sz="0" w:space="0" w:color="auto"/>
                        <w:bottom w:val="none" w:sz="0" w:space="0" w:color="auto"/>
                        <w:right w:val="none" w:sz="0" w:space="0" w:color="auto"/>
                      </w:divBdr>
                    </w:div>
                    <w:div w:id="53897211">
                      <w:marLeft w:val="0"/>
                      <w:marRight w:val="0"/>
                      <w:marTop w:val="0"/>
                      <w:marBottom w:val="0"/>
                      <w:divBdr>
                        <w:top w:val="none" w:sz="0" w:space="0" w:color="auto"/>
                        <w:left w:val="none" w:sz="0" w:space="0" w:color="auto"/>
                        <w:bottom w:val="none" w:sz="0" w:space="0" w:color="auto"/>
                        <w:right w:val="none" w:sz="0" w:space="0" w:color="auto"/>
                      </w:divBdr>
                    </w:div>
                    <w:div w:id="603535809">
                      <w:marLeft w:val="0"/>
                      <w:marRight w:val="0"/>
                      <w:marTop w:val="0"/>
                      <w:marBottom w:val="0"/>
                      <w:divBdr>
                        <w:top w:val="none" w:sz="0" w:space="0" w:color="auto"/>
                        <w:left w:val="none" w:sz="0" w:space="0" w:color="auto"/>
                        <w:bottom w:val="none" w:sz="0" w:space="0" w:color="auto"/>
                        <w:right w:val="none" w:sz="0" w:space="0" w:color="auto"/>
                      </w:divBdr>
                    </w:div>
                    <w:div w:id="892734643">
                      <w:marLeft w:val="0"/>
                      <w:marRight w:val="0"/>
                      <w:marTop w:val="0"/>
                      <w:marBottom w:val="0"/>
                      <w:divBdr>
                        <w:top w:val="none" w:sz="0" w:space="0" w:color="auto"/>
                        <w:left w:val="none" w:sz="0" w:space="0" w:color="auto"/>
                        <w:bottom w:val="none" w:sz="0" w:space="0" w:color="auto"/>
                        <w:right w:val="none" w:sz="0" w:space="0" w:color="auto"/>
                      </w:divBdr>
                    </w:div>
                    <w:div w:id="1248153968">
                      <w:marLeft w:val="0"/>
                      <w:marRight w:val="0"/>
                      <w:marTop w:val="0"/>
                      <w:marBottom w:val="0"/>
                      <w:divBdr>
                        <w:top w:val="none" w:sz="0" w:space="0" w:color="auto"/>
                        <w:left w:val="none" w:sz="0" w:space="0" w:color="auto"/>
                        <w:bottom w:val="none" w:sz="0" w:space="0" w:color="auto"/>
                        <w:right w:val="none" w:sz="0" w:space="0" w:color="auto"/>
                      </w:divBdr>
                    </w:div>
                    <w:div w:id="17222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6912">
          <w:marLeft w:val="0"/>
          <w:marRight w:val="0"/>
          <w:marTop w:val="100"/>
          <w:marBottom w:val="100"/>
          <w:divBdr>
            <w:top w:val="none" w:sz="0" w:space="0" w:color="auto"/>
            <w:left w:val="none" w:sz="0" w:space="0" w:color="auto"/>
            <w:bottom w:val="none" w:sz="0" w:space="0" w:color="auto"/>
            <w:right w:val="none" w:sz="0" w:space="0" w:color="auto"/>
          </w:divBdr>
          <w:divsChild>
            <w:div w:id="18825086">
              <w:marLeft w:val="0"/>
              <w:marRight w:val="0"/>
              <w:marTop w:val="0"/>
              <w:marBottom w:val="0"/>
              <w:divBdr>
                <w:top w:val="none" w:sz="0" w:space="0" w:color="auto"/>
                <w:left w:val="none" w:sz="0" w:space="0" w:color="auto"/>
                <w:bottom w:val="none" w:sz="0" w:space="0" w:color="auto"/>
                <w:right w:val="none" w:sz="0" w:space="0" w:color="auto"/>
              </w:divBdr>
              <w:divsChild>
                <w:div w:id="28648203">
                  <w:marLeft w:val="0"/>
                  <w:marRight w:val="0"/>
                  <w:marTop w:val="0"/>
                  <w:marBottom w:val="0"/>
                  <w:divBdr>
                    <w:top w:val="none" w:sz="0" w:space="0" w:color="auto"/>
                    <w:left w:val="none" w:sz="0" w:space="0" w:color="auto"/>
                    <w:bottom w:val="none" w:sz="0" w:space="0" w:color="auto"/>
                    <w:right w:val="none" w:sz="0" w:space="0" w:color="auto"/>
                  </w:divBdr>
                </w:div>
              </w:divsChild>
            </w:div>
            <w:div w:id="530193448">
              <w:marLeft w:val="0"/>
              <w:marRight w:val="0"/>
              <w:marTop w:val="0"/>
              <w:marBottom w:val="0"/>
              <w:divBdr>
                <w:top w:val="single" w:sz="6" w:space="0" w:color="DDDDDD"/>
                <w:left w:val="single" w:sz="6" w:space="0" w:color="DDDDDD"/>
                <w:bottom w:val="single" w:sz="6" w:space="0" w:color="DDDDDD"/>
                <w:right w:val="single" w:sz="6" w:space="0" w:color="DDDDDD"/>
              </w:divBdr>
              <w:divsChild>
                <w:div w:id="979186555">
                  <w:marLeft w:val="0"/>
                  <w:marRight w:val="0"/>
                  <w:marTop w:val="0"/>
                  <w:marBottom w:val="0"/>
                  <w:divBdr>
                    <w:top w:val="none" w:sz="0" w:space="0" w:color="auto"/>
                    <w:left w:val="none" w:sz="0" w:space="0" w:color="auto"/>
                    <w:bottom w:val="none" w:sz="0" w:space="0" w:color="auto"/>
                    <w:right w:val="none" w:sz="0" w:space="0" w:color="auto"/>
                  </w:divBdr>
                  <w:divsChild>
                    <w:div w:id="1722055140">
                      <w:marLeft w:val="0"/>
                      <w:marRight w:val="0"/>
                      <w:marTop w:val="0"/>
                      <w:marBottom w:val="0"/>
                      <w:divBdr>
                        <w:top w:val="none" w:sz="0" w:space="0" w:color="auto"/>
                        <w:left w:val="none" w:sz="0" w:space="0" w:color="auto"/>
                        <w:bottom w:val="none" w:sz="0" w:space="0" w:color="auto"/>
                        <w:right w:val="none" w:sz="0" w:space="0" w:color="auto"/>
                      </w:divBdr>
                    </w:div>
                    <w:div w:id="1254557804">
                      <w:marLeft w:val="0"/>
                      <w:marRight w:val="0"/>
                      <w:marTop w:val="0"/>
                      <w:marBottom w:val="0"/>
                      <w:divBdr>
                        <w:top w:val="none" w:sz="0" w:space="0" w:color="auto"/>
                        <w:left w:val="none" w:sz="0" w:space="0" w:color="auto"/>
                        <w:bottom w:val="none" w:sz="0" w:space="0" w:color="auto"/>
                        <w:right w:val="none" w:sz="0" w:space="0" w:color="auto"/>
                      </w:divBdr>
                    </w:div>
                    <w:div w:id="679044123">
                      <w:marLeft w:val="0"/>
                      <w:marRight w:val="0"/>
                      <w:marTop w:val="0"/>
                      <w:marBottom w:val="0"/>
                      <w:divBdr>
                        <w:top w:val="none" w:sz="0" w:space="0" w:color="auto"/>
                        <w:left w:val="none" w:sz="0" w:space="0" w:color="auto"/>
                        <w:bottom w:val="none" w:sz="0" w:space="0" w:color="auto"/>
                        <w:right w:val="none" w:sz="0" w:space="0" w:color="auto"/>
                      </w:divBdr>
                    </w:div>
                    <w:div w:id="260574601">
                      <w:marLeft w:val="0"/>
                      <w:marRight w:val="0"/>
                      <w:marTop w:val="0"/>
                      <w:marBottom w:val="0"/>
                      <w:divBdr>
                        <w:top w:val="none" w:sz="0" w:space="0" w:color="auto"/>
                        <w:left w:val="none" w:sz="0" w:space="0" w:color="auto"/>
                        <w:bottom w:val="none" w:sz="0" w:space="0" w:color="auto"/>
                        <w:right w:val="none" w:sz="0" w:space="0" w:color="auto"/>
                      </w:divBdr>
                    </w:div>
                    <w:div w:id="1326401516">
                      <w:marLeft w:val="0"/>
                      <w:marRight w:val="0"/>
                      <w:marTop w:val="0"/>
                      <w:marBottom w:val="0"/>
                      <w:divBdr>
                        <w:top w:val="none" w:sz="0" w:space="0" w:color="auto"/>
                        <w:left w:val="none" w:sz="0" w:space="0" w:color="auto"/>
                        <w:bottom w:val="none" w:sz="0" w:space="0" w:color="auto"/>
                        <w:right w:val="none" w:sz="0" w:space="0" w:color="auto"/>
                      </w:divBdr>
                    </w:div>
                    <w:div w:id="10960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31479">
          <w:marLeft w:val="0"/>
          <w:marRight w:val="0"/>
          <w:marTop w:val="100"/>
          <w:marBottom w:val="100"/>
          <w:divBdr>
            <w:top w:val="none" w:sz="0" w:space="0" w:color="auto"/>
            <w:left w:val="none" w:sz="0" w:space="0" w:color="auto"/>
            <w:bottom w:val="none" w:sz="0" w:space="0" w:color="auto"/>
            <w:right w:val="none" w:sz="0" w:space="0" w:color="auto"/>
          </w:divBdr>
          <w:divsChild>
            <w:div w:id="542406646">
              <w:marLeft w:val="0"/>
              <w:marRight w:val="0"/>
              <w:marTop w:val="0"/>
              <w:marBottom w:val="0"/>
              <w:divBdr>
                <w:top w:val="none" w:sz="0" w:space="0" w:color="auto"/>
                <w:left w:val="none" w:sz="0" w:space="0" w:color="auto"/>
                <w:bottom w:val="none" w:sz="0" w:space="0" w:color="auto"/>
                <w:right w:val="none" w:sz="0" w:space="0" w:color="auto"/>
              </w:divBdr>
              <w:divsChild>
                <w:div w:id="1965038458">
                  <w:marLeft w:val="0"/>
                  <w:marRight w:val="0"/>
                  <w:marTop w:val="0"/>
                  <w:marBottom w:val="0"/>
                  <w:divBdr>
                    <w:top w:val="none" w:sz="0" w:space="0" w:color="auto"/>
                    <w:left w:val="none" w:sz="0" w:space="0" w:color="auto"/>
                    <w:bottom w:val="none" w:sz="0" w:space="0" w:color="auto"/>
                    <w:right w:val="none" w:sz="0" w:space="0" w:color="auto"/>
                  </w:divBdr>
                </w:div>
              </w:divsChild>
            </w:div>
            <w:div w:id="811481538">
              <w:marLeft w:val="0"/>
              <w:marRight w:val="0"/>
              <w:marTop w:val="0"/>
              <w:marBottom w:val="0"/>
              <w:divBdr>
                <w:top w:val="single" w:sz="6" w:space="0" w:color="DDDDDD"/>
                <w:left w:val="single" w:sz="6" w:space="0" w:color="DDDDDD"/>
                <w:bottom w:val="single" w:sz="6" w:space="0" w:color="DDDDDD"/>
                <w:right w:val="single" w:sz="6" w:space="0" w:color="DDDDDD"/>
              </w:divBdr>
              <w:divsChild>
                <w:div w:id="667683118">
                  <w:marLeft w:val="0"/>
                  <w:marRight w:val="0"/>
                  <w:marTop w:val="0"/>
                  <w:marBottom w:val="0"/>
                  <w:divBdr>
                    <w:top w:val="none" w:sz="0" w:space="0" w:color="auto"/>
                    <w:left w:val="none" w:sz="0" w:space="0" w:color="auto"/>
                    <w:bottom w:val="none" w:sz="0" w:space="0" w:color="auto"/>
                    <w:right w:val="none" w:sz="0" w:space="0" w:color="auto"/>
                  </w:divBdr>
                  <w:divsChild>
                    <w:div w:id="1350260726">
                      <w:marLeft w:val="0"/>
                      <w:marRight w:val="0"/>
                      <w:marTop w:val="0"/>
                      <w:marBottom w:val="0"/>
                      <w:divBdr>
                        <w:top w:val="none" w:sz="0" w:space="0" w:color="auto"/>
                        <w:left w:val="none" w:sz="0" w:space="0" w:color="auto"/>
                        <w:bottom w:val="none" w:sz="0" w:space="0" w:color="auto"/>
                        <w:right w:val="none" w:sz="0" w:space="0" w:color="auto"/>
                      </w:divBdr>
                    </w:div>
                    <w:div w:id="749429296">
                      <w:marLeft w:val="0"/>
                      <w:marRight w:val="0"/>
                      <w:marTop w:val="0"/>
                      <w:marBottom w:val="0"/>
                      <w:divBdr>
                        <w:top w:val="none" w:sz="0" w:space="0" w:color="auto"/>
                        <w:left w:val="none" w:sz="0" w:space="0" w:color="auto"/>
                        <w:bottom w:val="none" w:sz="0" w:space="0" w:color="auto"/>
                        <w:right w:val="none" w:sz="0" w:space="0" w:color="auto"/>
                      </w:divBdr>
                    </w:div>
                    <w:div w:id="1860268549">
                      <w:marLeft w:val="0"/>
                      <w:marRight w:val="0"/>
                      <w:marTop w:val="0"/>
                      <w:marBottom w:val="0"/>
                      <w:divBdr>
                        <w:top w:val="none" w:sz="0" w:space="0" w:color="auto"/>
                        <w:left w:val="none" w:sz="0" w:space="0" w:color="auto"/>
                        <w:bottom w:val="none" w:sz="0" w:space="0" w:color="auto"/>
                        <w:right w:val="none" w:sz="0" w:space="0" w:color="auto"/>
                      </w:divBdr>
                    </w:div>
                    <w:div w:id="1441682717">
                      <w:marLeft w:val="0"/>
                      <w:marRight w:val="0"/>
                      <w:marTop w:val="0"/>
                      <w:marBottom w:val="0"/>
                      <w:divBdr>
                        <w:top w:val="none" w:sz="0" w:space="0" w:color="auto"/>
                        <w:left w:val="none" w:sz="0" w:space="0" w:color="auto"/>
                        <w:bottom w:val="none" w:sz="0" w:space="0" w:color="auto"/>
                        <w:right w:val="none" w:sz="0" w:space="0" w:color="auto"/>
                      </w:divBdr>
                    </w:div>
                    <w:div w:id="1495610962">
                      <w:marLeft w:val="0"/>
                      <w:marRight w:val="0"/>
                      <w:marTop w:val="0"/>
                      <w:marBottom w:val="0"/>
                      <w:divBdr>
                        <w:top w:val="none" w:sz="0" w:space="0" w:color="auto"/>
                        <w:left w:val="none" w:sz="0" w:space="0" w:color="auto"/>
                        <w:bottom w:val="none" w:sz="0" w:space="0" w:color="auto"/>
                        <w:right w:val="none" w:sz="0" w:space="0" w:color="auto"/>
                      </w:divBdr>
                    </w:div>
                    <w:div w:id="1940604786">
                      <w:marLeft w:val="0"/>
                      <w:marRight w:val="0"/>
                      <w:marTop w:val="0"/>
                      <w:marBottom w:val="0"/>
                      <w:divBdr>
                        <w:top w:val="none" w:sz="0" w:space="0" w:color="auto"/>
                        <w:left w:val="none" w:sz="0" w:space="0" w:color="auto"/>
                        <w:bottom w:val="none" w:sz="0" w:space="0" w:color="auto"/>
                        <w:right w:val="none" w:sz="0" w:space="0" w:color="auto"/>
                      </w:divBdr>
                    </w:div>
                    <w:div w:id="1998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2132">
          <w:marLeft w:val="0"/>
          <w:marRight w:val="0"/>
          <w:marTop w:val="100"/>
          <w:marBottom w:val="100"/>
          <w:divBdr>
            <w:top w:val="none" w:sz="0" w:space="0" w:color="auto"/>
            <w:left w:val="none" w:sz="0" w:space="0" w:color="auto"/>
            <w:bottom w:val="none" w:sz="0" w:space="0" w:color="auto"/>
            <w:right w:val="none" w:sz="0" w:space="0" w:color="auto"/>
          </w:divBdr>
          <w:divsChild>
            <w:div w:id="668482005">
              <w:marLeft w:val="0"/>
              <w:marRight w:val="0"/>
              <w:marTop w:val="0"/>
              <w:marBottom w:val="0"/>
              <w:divBdr>
                <w:top w:val="none" w:sz="0" w:space="0" w:color="auto"/>
                <w:left w:val="none" w:sz="0" w:space="0" w:color="auto"/>
                <w:bottom w:val="none" w:sz="0" w:space="0" w:color="auto"/>
                <w:right w:val="none" w:sz="0" w:space="0" w:color="auto"/>
              </w:divBdr>
              <w:divsChild>
                <w:div w:id="181553842">
                  <w:marLeft w:val="0"/>
                  <w:marRight w:val="0"/>
                  <w:marTop w:val="0"/>
                  <w:marBottom w:val="0"/>
                  <w:divBdr>
                    <w:top w:val="none" w:sz="0" w:space="0" w:color="auto"/>
                    <w:left w:val="none" w:sz="0" w:space="0" w:color="auto"/>
                    <w:bottom w:val="none" w:sz="0" w:space="0" w:color="auto"/>
                    <w:right w:val="none" w:sz="0" w:space="0" w:color="auto"/>
                  </w:divBdr>
                </w:div>
              </w:divsChild>
            </w:div>
            <w:div w:id="1219824013">
              <w:marLeft w:val="0"/>
              <w:marRight w:val="0"/>
              <w:marTop w:val="0"/>
              <w:marBottom w:val="0"/>
              <w:divBdr>
                <w:top w:val="single" w:sz="6" w:space="0" w:color="DDDDDD"/>
                <w:left w:val="single" w:sz="6" w:space="0" w:color="DDDDDD"/>
                <w:bottom w:val="single" w:sz="6" w:space="0" w:color="DDDDDD"/>
                <w:right w:val="single" w:sz="6" w:space="0" w:color="DDDDDD"/>
              </w:divBdr>
              <w:divsChild>
                <w:div w:id="432895049">
                  <w:marLeft w:val="0"/>
                  <w:marRight w:val="0"/>
                  <w:marTop w:val="0"/>
                  <w:marBottom w:val="0"/>
                  <w:divBdr>
                    <w:top w:val="none" w:sz="0" w:space="0" w:color="auto"/>
                    <w:left w:val="none" w:sz="0" w:space="0" w:color="auto"/>
                    <w:bottom w:val="none" w:sz="0" w:space="0" w:color="auto"/>
                    <w:right w:val="none" w:sz="0" w:space="0" w:color="auto"/>
                  </w:divBdr>
                  <w:divsChild>
                    <w:div w:id="1258102984">
                      <w:marLeft w:val="0"/>
                      <w:marRight w:val="0"/>
                      <w:marTop w:val="0"/>
                      <w:marBottom w:val="0"/>
                      <w:divBdr>
                        <w:top w:val="none" w:sz="0" w:space="0" w:color="auto"/>
                        <w:left w:val="none" w:sz="0" w:space="0" w:color="auto"/>
                        <w:bottom w:val="none" w:sz="0" w:space="0" w:color="auto"/>
                        <w:right w:val="none" w:sz="0" w:space="0" w:color="auto"/>
                      </w:divBdr>
                    </w:div>
                    <w:div w:id="946079279">
                      <w:marLeft w:val="0"/>
                      <w:marRight w:val="0"/>
                      <w:marTop w:val="0"/>
                      <w:marBottom w:val="0"/>
                      <w:divBdr>
                        <w:top w:val="none" w:sz="0" w:space="0" w:color="auto"/>
                        <w:left w:val="none" w:sz="0" w:space="0" w:color="auto"/>
                        <w:bottom w:val="none" w:sz="0" w:space="0" w:color="auto"/>
                        <w:right w:val="none" w:sz="0" w:space="0" w:color="auto"/>
                      </w:divBdr>
                    </w:div>
                    <w:div w:id="1165823793">
                      <w:marLeft w:val="0"/>
                      <w:marRight w:val="0"/>
                      <w:marTop w:val="0"/>
                      <w:marBottom w:val="0"/>
                      <w:divBdr>
                        <w:top w:val="none" w:sz="0" w:space="0" w:color="auto"/>
                        <w:left w:val="none" w:sz="0" w:space="0" w:color="auto"/>
                        <w:bottom w:val="none" w:sz="0" w:space="0" w:color="auto"/>
                        <w:right w:val="none" w:sz="0" w:space="0" w:color="auto"/>
                      </w:divBdr>
                    </w:div>
                    <w:div w:id="1309632640">
                      <w:marLeft w:val="0"/>
                      <w:marRight w:val="0"/>
                      <w:marTop w:val="0"/>
                      <w:marBottom w:val="0"/>
                      <w:divBdr>
                        <w:top w:val="none" w:sz="0" w:space="0" w:color="auto"/>
                        <w:left w:val="none" w:sz="0" w:space="0" w:color="auto"/>
                        <w:bottom w:val="none" w:sz="0" w:space="0" w:color="auto"/>
                        <w:right w:val="none" w:sz="0" w:space="0" w:color="auto"/>
                      </w:divBdr>
                    </w:div>
                    <w:div w:id="378634133">
                      <w:marLeft w:val="0"/>
                      <w:marRight w:val="0"/>
                      <w:marTop w:val="0"/>
                      <w:marBottom w:val="0"/>
                      <w:divBdr>
                        <w:top w:val="none" w:sz="0" w:space="0" w:color="auto"/>
                        <w:left w:val="none" w:sz="0" w:space="0" w:color="auto"/>
                        <w:bottom w:val="none" w:sz="0" w:space="0" w:color="auto"/>
                        <w:right w:val="none" w:sz="0" w:space="0" w:color="auto"/>
                      </w:divBdr>
                    </w:div>
                    <w:div w:id="441268355">
                      <w:marLeft w:val="0"/>
                      <w:marRight w:val="0"/>
                      <w:marTop w:val="0"/>
                      <w:marBottom w:val="0"/>
                      <w:divBdr>
                        <w:top w:val="none" w:sz="0" w:space="0" w:color="auto"/>
                        <w:left w:val="none" w:sz="0" w:space="0" w:color="auto"/>
                        <w:bottom w:val="none" w:sz="0" w:space="0" w:color="auto"/>
                        <w:right w:val="none" w:sz="0" w:space="0" w:color="auto"/>
                      </w:divBdr>
                    </w:div>
                    <w:div w:id="5150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3525">
      <w:bodyDiv w:val="1"/>
      <w:marLeft w:val="0"/>
      <w:marRight w:val="0"/>
      <w:marTop w:val="0"/>
      <w:marBottom w:val="0"/>
      <w:divBdr>
        <w:top w:val="none" w:sz="0" w:space="0" w:color="auto"/>
        <w:left w:val="none" w:sz="0" w:space="0" w:color="auto"/>
        <w:bottom w:val="none" w:sz="0" w:space="0" w:color="auto"/>
        <w:right w:val="none" w:sz="0" w:space="0" w:color="auto"/>
      </w:divBdr>
    </w:div>
    <w:div w:id="1270504233">
      <w:bodyDiv w:val="1"/>
      <w:marLeft w:val="0"/>
      <w:marRight w:val="0"/>
      <w:marTop w:val="0"/>
      <w:marBottom w:val="0"/>
      <w:divBdr>
        <w:top w:val="none" w:sz="0" w:space="0" w:color="auto"/>
        <w:left w:val="none" w:sz="0" w:space="0" w:color="auto"/>
        <w:bottom w:val="none" w:sz="0" w:space="0" w:color="auto"/>
        <w:right w:val="none" w:sz="0" w:space="0" w:color="auto"/>
      </w:divBdr>
    </w:div>
    <w:div w:id="1271820609">
      <w:bodyDiv w:val="1"/>
      <w:marLeft w:val="0"/>
      <w:marRight w:val="0"/>
      <w:marTop w:val="0"/>
      <w:marBottom w:val="0"/>
      <w:divBdr>
        <w:top w:val="none" w:sz="0" w:space="0" w:color="auto"/>
        <w:left w:val="none" w:sz="0" w:space="0" w:color="auto"/>
        <w:bottom w:val="none" w:sz="0" w:space="0" w:color="auto"/>
        <w:right w:val="none" w:sz="0" w:space="0" w:color="auto"/>
      </w:divBdr>
    </w:div>
    <w:div w:id="1276598748">
      <w:bodyDiv w:val="1"/>
      <w:marLeft w:val="0"/>
      <w:marRight w:val="0"/>
      <w:marTop w:val="0"/>
      <w:marBottom w:val="0"/>
      <w:divBdr>
        <w:top w:val="none" w:sz="0" w:space="0" w:color="auto"/>
        <w:left w:val="none" w:sz="0" w:space="0" w:color="auto"/>
        <w:bottom w:val="none" w:sz="0" w:space="0" w:color="auto"/>
        <w:right w:val="none" w:sz="0" w:space="0" w:color="auto"/>
      </w:divBdr>
    </w:div>
    <w:div w:id="1276980580">
      <w:bodyDiv w:val="1"/>
      <w:marLeft w:val="0"/>
      <w:marRight w:val="0"/>
      <w:marTop w:val="0"/>
      <w:marBottom w:val="0"/>
      <w:divBdr>
        <w:top w:val="none" w:sz="0" w:space="0" w:color="auto"/>
        <w:left w:val="none" w:sz="0" w:space="0" w:color="auto"/>
        <w:bottom w:val="none" w:sz="0" w:space="0" w:color="auto"/>
        <w:right w:val="none" w:sz="0" w:space="0" w:color="auto"/>
      </w:divBdr>
    </w:div>
    <w:div w:id="1291060466">
      <w:bodyDiv w:val="1"/>
      <w:marLeft w:val="0"/>
      <w:marRight w:val="0"/>
      <w:marTop w:val="0"/>
      <w:marBottom w:val="0"/>
      <w:divBdr>
        <w:top w:val="none" w:sz="0" w:space="0" w:color="auto"/>
        <w:left w:val="none" w:sz="0" w:space="0" w:color="auto"/>
        <w:bottom w:val="none" w:sz="0" w:space="0" w:color="auto"/>
        <w:right w:val="none" w:sz="0" w:space="0" w:color="auto"/>
      </w:divBdr>
    </w:div>
    <w:div w:id="1291864346">
      <w:bodyDiv w:val="1"/>
      <w:marLeft w:val="0"/>
      <w:marRight w:val="0"/>
      <w:marTop w:val="0"/>
      <w:marBottom w:val="0"/>
      <w:divBdr>
        <w:top w:val="none" w:sz="0" w:space="0" w:color="auto"/>
        <w:left w:val="none" w:sz="0" w:space="0" w:color="auto"/>
        <w:bottom w:val="none" w:sz="0" w:space="0" w:color="auto"/>
        <w:right w:val="none" w:sz="0" w:space="0" w:color="auto"/>
      </w:divBdr>
    </w:div>
    <w:div w:id="1293828366">
      <w:bodyDiv w:val="1"/>
      <w:marLeft w:val="0"/>
      <w:marRight w:val="0"/>
      <w:marTop w:val="0"/>
      <w:marBottom w:val="0"/>
      <w:divBdr>
        <w:top w:val="none" w:sz="0" w:space="0" w:color="auto"/>
        <w:left w:val="none" w:sz="0" w:space="0" w:color="auto"/>
        <w:bottom w:val="none" w:sz="0" w:space="0" w:color="auto"/>
        <w:right w:val="none" w:sz="0" w:space="0" w:color="auto"/>
      </w:divBdr>
    </w:div>
    <w:div w:id="1302425119">
      <w:bodyDiv w:val="1"/>
      <w:marLeft w:val="0"/>
      <w:marRight w:val="0"/>
      <w:marTop w:val="0"/>
      <w:marBottom w:val="0"/>
      <w:divBdr>
        <w:top w:val="none" w:sz="0" w:space="0" w:color="auto"/>
        <w:left w:val="none" w:sz="0" w:space="0" w:color="auto"/>
        <w:bottom w:val="none" w:sz="0" w:space="0" w:color="auto"/>
        <w:right w:val="none" w:sz="0" w:space="0" w:color="auto"/>
      </w:divBdr>
    </w:div>
    <w:div w:id="1306855436">
      <w:bodyDiv w:val="1"/>
      <w:marLeft w:val="0"/>
      <w:marRight w:val="0"/>
      <w:marTop w:val="0"/>
      <w:marBottom w:val="0"/>
      <w:divBdr>
        <w:top w:val="none" w:sz="0" w:space="0" w:color="auto"/>
        <w:left w:val="none" w:sz="0" w:space="0" w:color="auto"/>
        <w:bottom w:val="none" w:sz="0" w:space="0" w:color="auto"/>
        <w:right w:val="none" w:sz="0" w:space="0" w:color="auto"/>
      </w:divBdr>
    </w:div>
    <w:div w:id="1312252606">
      <w:bodyDiv w:val="1"/>
      <w:marLeft w:val="0"/>
      <w:marRight w:val="0"/>
      <w:marTop w:val="0"/>
      <w:marBottom w:val="0"/>
      <w:divBdr>
        <w:top w:val="none" w:sz="0" w:space="0" w:color="auto"/>
        <w:left w:val="none" w:sz="0" w:space="0" w:color="auto"/>
        <w:bottom w:val="none" w:sz="0" w:space="0" w:color="auto"/>
        <w:right w:val="none" w:sz="0" w:space="0" w:color="auto"/>
      </w:divBdr>
    </w:div>
    <w:div w:id="1323504683">
      <w:bodyDiv w:val="1"/>
      <w:marLeft w:val="0"/>
      <w:marRight w:val="0"/>
      <w:marTop w:val="0"/>
      <w:marBottom w:val="0"/>
      <w:divBdr>
        <w:top w:val="none" w:sz="0" w:space="0" w:color="auto"/>
        <w:left w:val="none" w:sz="0" w:space="0" w:color="auto"/>
        <w:bottom w:val="none" w:sz="0" w:space="0" w:color="auto"/>
        <w:right w:val="none" w:sz="0" w:space="0" w:color="auto"/>
      </w:divBdr>
    </w:div>
    <w:div w:id="1329363315">
      <w:bodyDiv w:val="1"/>
      <w:marLeft w:val="0"/>
      <w:marRight w:val="0"/>
      <w:marTop w:val="0"/>
      <w:marBottom w:val="0"/>
      <w:divBdr>
        <w:top w:val="none" w:sz="0" w:space="0" w:color="auto"/>
        <w:left w:val="none" w:sz="0" w:space="0" w:color="auto"/>
        <w:bottom w:val="none" w:sz="0" w:space="0" w:color="auto"/>
        <w:right w:val="none" w:sz="0" w:space="0" w:color="auto"/>
      </w:divBdr>
    </w:div>
    <w:div w:id="1333605780">
      <w:bodyDiv w:val="1"/>
      <w:marLeft w:val="0"/>
      <w:marRight w:val="0"/>
      <w:marTop w:val="0"/>
      <w:marBottom w:val="0"/>
      <w:divBdr>
        <w:top w:val="none" w:sz="0" w:space="0" w:color="auto"/>
        <w:left w:val="none" w:sz="0" w:space="0" w:color="auto"/>
        <w:bottom w:val="none" w:sz="0" w:space="0" w:color="auto"/>
        <w:right w:val="none" w:sz="0" w:space="0" w:color="auto"/>
      </w:divBdr>
    </w:div>
    <w:div w:id="1333682514">
      <w:bodyDiv w:val="1"/>
      <w:marLeft w:val="0"/>
      <w:marRight w:val="0"/>
      <w:marTop w:val="0"/>
      <w:marBottom w:val="0"/>
      <w:divBdr>
        <w:top w:val="none" w:sz="0" w:space="0" w:color="auto"/>
        <w:left w:val="none" w:sz="0" w:space="0" w:color="auto"/>
        <w:bottom w:val="none" w:sz="0" w:space="0" w:color="auto"/>
        <w:right w:val="none" w:sz="0" w:space="0" w:color="auto"/>
      </w:divBdr>
    </w:div>
    <w:div w:id="1343045999">
      <w:bodyDiv w:val="1"/>
      <w:marLeft w:val="0"/>
      <w:marRight w:val="0"/>
      <w:marTop w:val="0"/>
      <w:marBottom w:val="0"/>
      <w:divBdr>
        <w:top w:val="none" w:sz="0" w:space="0" w:color="auto"/>
        <w:left w:val="none" w:sz="0" w:space="0" w:color="auto"/>
        <w:bottom w:val="none" w:sz="0" w:space="0" w:color="auto"/>
        <w:right w:val="none" w:sz="0" w:space="0" w:color="auto"/>
      </w:divBdr>
    </w:div>
    <w:div w:id="1350646761">
      <w:bodyDiv w:val="1"/>
      <w:marLeft w:val="0"/>
      <w:marRight w:val="0"/>
      <w:marTop w:val="0"/>
      <w:marBottom w:val="0"/>
      <w:divBdr>
        <w:top w:val="none" w:sz="0" w:space="0" w:color="auto"/>
        <w:left w:val="none" w:sz="0" w:space="0" w:color="auto"/>
        <w:bottom w:val="none" w:sz="0" w:space="0" w:color="auto"/>
        <w:right w:val="none" w:sz="0" w:space="0" w:color="auto"/>
      </w:divBdr>
    </w:div>
    <w:div w:id="1351182691">
      <w:bodyDiv w:val="1"/>
      <w:marLeft w:val="0"/>
      <w:marRight w:val="0"/>
      <w:marTop w:val="0"/>
      <w:marBottom w:val="0"/>
      <w:divBdr>
        <w:top w:val="none" w:sz="0" w:space="0" w:color="auto"/>
        <w:left w:val="none" w:sz="0" w:space="0" w:color="auto"/>
        <w:bottom w:val="none" w:sz="0" w:space="0" w:color="auto"/>
        <w:right w:val="none" w:sz="0" w:space="0" w:color="auto"/>
      </w:divBdr>
    </w:div>
    <w:div w:id="1359624696">
      <w:bodyDiv w:val="1"/>
      <w:marLeft w:val="0"/>
      <w:marRight w:val="0"/>
      <w:marTop w:val="0"/>
      <w:marBottom w:val="0"/>
      <w:divBdr>
        <w:top w:val="none" w:sz="0" w:space="0" w:color="auto"/>
        <w:left w:val="none" w:sz="0" w:space="0" w:color="auto"/>
        <w:bottom w:val="none" w:sz="0" w:space="0" w:color="auto"/>
        <w:right w:val="none" w:sz="0" w:space="0" w:color="auto"/>
      </w:divBdr>
    </w:div>
    <w:div w:id="1364600534">
      <w:bodyDiv w:val="1"/>
      <w:marLeft w:val="0"/>
      <w:marRight w:val="0"/>
      <w:marTop w:val="0"/>
      <w:marBottom w:val="0"/>
      <w:divBdr>
        <w:top w:val="none" w:sz="0" w:space="0" w:color="auto"/>
        <w:left w:val="none" w:sz="0" w:space="0" w:color="auto"/>
        <w:bottom w:val="none" w:sz="0" w:space="0" w:color="auto"/>
        <w:right w:val="none" w:sz="0" w:space="0" w:color="auto"/>
      </w:divBdr>
    </w:div>
    <w:div w:id="1364748784">
      <w:bodyDiv w:val="1"/>
      <w:marLeft w:val="0"/>
      <w:marRight w:val="0"/>
      <w:marTop w:val="0"/>
      <w:marBottom w:val="0"/>
      <w:divBdr>
        <w:top w:val="none" w:sz="0" w:space="0" w:color="auto"/>
        <w:left w:val="none" w:sz="0" w:space="0" w:color="auto"/>
        <w:bottom w:val="none" w:sz="0" w:space="0" w:color="auto"/>
        <w:right w:val="none" w:sz="0" w:space="0" w:color="auto"/>
      </w:divBdr>
    </w:div>
    <w:div w:id="1372025602">
      <w:bodyDiv w:val="1"/>
      <w:marLeft w:val="0"/>
      <w:marRight w:val="0"/>
      <w:marTop w:val="0"/>
      <w:marBottom w:val="0"/>
      <w:divBdr>
        <w:top w:val="none" w:sz="0" w:space="0" w:color="auto"/>
        <w:left w:val="none" w:sz="0" w:space="0" w:color="auto"/>
        <w:bottom w:val="none" w:sz="0" w:space="0" w:color="auto"/>
        <w:right w:val="none" w:sz="0" w:space="0" w:color="auto"/>
      </w:divBdr>
    </w:div>
    <w:div w:id="1384058112">
      <w:bodyDiv w:val="1"/>
      <w:marLeft w:val="0"/>
      <w:marRight w:val="0"/>
      <w:marTop w:val="0"/>
      <w:marBottom w:val="0"/>
      <w:divBdr>
        <w:top w:val="none" w:sz="0" w:space="0" w:color="auto"/>
        <w:left w:val="none" w:sz="0" w:space="0" w:color="auto"/>
        <w:bottom w:val="none" w:sz="0" w:space="0" w:color="auto"/>
        <w:right w:val="none" w:sz="0" w:space="0" w:color="auto"/>
      </w:divBdr>
      <w:divsChild>
        <w:div w:id="2109570610">
          <w:marLeft w:val="0"/>
          <w:marRight w:val="0"/>
          <w:marTop w:val="100"/>
          <w:marBottom w:val="100"/>
          <w:divBdr>
            <w:top w:val="none" w:sz="0" w:space="0" w:color="auto"/>
            <w:left w:val="none" w:sz="0" w:space="0" w:color="auto"/>
            <w:bottom w:val="none" w:sz="0" w:space="0" w:color="auto"/>
            <w:right w:val="none" w:sz="0" w:space="0" w:color="auto"/>
          </w:divBdr>
          <w:divsChild>
            <w:div w:id="526604164">
              <w:marLeft w:val="0"/>
              <w:marRight w:val="0"/>
              <w:marTop w:val="0"/>
              <w:marBottom w:val="0"/>
              <w:divBdr>
                <w:top w:val="none" w:sz="0" w:space="0" w:color="auto"/>
                <w:left w:val="none" w:sz="0" w:space="0" w:color="auto"/>
                <w:bottom w:val="none" w:sz="0" w:space="0" w:color="auto"/>
                <w:right w:val="none" w:sz="0" w:space="0" w:color="auto"/>
              </w:divBdr>
              <w:divsChild>
                <w:div w:id="16377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1419">
          <w:marLeft w:val="0"/>
          <w:marRight w:val="0"/>
          <w:marTop w:val="100"/>
          <w:marBottom w:val="100"/>
          <w:divBdr>
            <w:top w:val="none" w:sz="0" w:space="0" w:color="auto"/>
            <w:left w:val="none" w:sz="0" w:space="0" w:color="auto"/>
            <w:bottom w:val="none" w:sz="0" w:space="0" w:color="auto"/>
            <w:right w:val="none" w:sz="0" w:space="0" w:color="auto"/>
          </w:divBdr>
          <w:divsChild>
            <w:div w:id="1773160262">
              <w:marLeft w:val="0"/>
              <w:marRight w:val="0"/>
              <w:marTop w:val="0"/>
              <w:marBottom w:val="0"/>
              <w:divBdr>
                <w:top w:val="none" w:sz="0" w:space="0" w:color="auto"/>
                <w:left w:val="none" w:sz="0" w:space="0" w:color="auto"/>
                <w:bottom w:val="none" w:sz="0" w:space="0" w:color="auto"/>
                <w:right w:val="none" w:sz="0" w:space="0" w:color="auto"/>
              </w:divBdr>
              <w:divsChild>
                <w:div w:id="16483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3219">
          <w:marLeft w:val="0"/>
          <w:marRight w:val="0"/>
          <w:marTop w:val="100"/>
          <w:marBottom w:val="100"/>
          <w:divBdr>
            <w:top w:val="none" w:sz="0" w:space="0" w:color="auto"/>
            <w:left w:val="none" w:sz="0" w:space="0" w:color="auto"/>
            <w:bottom w:val="none" w:sz="0" w:space="0" w:color="auto"/>
            <w:right w:val="none" w:sz="0" w:space="0" w:color="auto"/>
          </w:divBdr>
          <w:divsChild>
            <w:div w:id="1255168316">
              <w:marLeft w:val="0"/>
              <w:marRight w:val="0"/>
              <w:marTop w:val="0"/>
              <w:marBottom w:val="0"/>
              <w:divBdr>
                <w:top w:val="none" w:sz="0" w:space="0" w:color="auto"/>
                <w:left w:val="none" w:sz="0" w:space="0" w:color="auto"/>
                <w:bottom w:val="none" w:sz="0" w:space="0" w:color="auto"/>
                <w:right w:val="none" w:sz="0" w:space="0" w:color="auto"/>
              </w:divBdr>
              <w:divsChild>
                <w:div w:id="17059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9420">
          <w:marLeft w:val="0"/>
          <w:marRight w:val="0"/>
          <w:marTop w:val="100"/>
          <w:marBottom w:val="100"/>
          <w:divBdr>
            <w:top w:val="none" w:sz="0" w:space="0" w:color="auto"/>
            <w:left w:val="none" w:sz="0" w:space="0" w:color="auto"/>
            <w:bottom w:val="none" w:sz="0" w:space="0" w:color="auto"/>
            <w:right w:val="none" w:sz="0" w:space="0" w:color="auto"/>
          </w:divBdr>
          <w:divsChild>
            <w:div w:id="187331481">
              <w:marLeft w:val="0"/>
              <w:marRight w:val="0"/>
              <w:marTop w:val="0"/>
              <w:marBottom w:val="0"/>
              <w:divBdr>
                <w:top w:val="none" w:sz="0" w:space="0" w:color="auto"/>
                <w:left w:val="none" w:sz="0" w:space="0" w:color="auto"/>
                <w:bottom w:val="none" w:sz="0" w:space="0" w:color="auto"/>
                <w:right w:val="none" w:sz="0" w:space="0" w:color="auto"/>
              </w:divBdr>
              <w:divsChild>
                <w:div w:id="1563178452">
                  <w:marLeft w:val="0"/>
                  <w:marRight w:val="0"/>
                  <w:marTop w:val="0"/>
                  <w:marBottom w:val="0"/>
                  <w:divBdr>
                    <w:top w:val="none" w:sz="0" w:space="0" w:color="auto"/>
                    <w:left w:val="none" w:sz="0" w:space="0" w:color="auto"/>
                    <w:bottom w:val="none" w:sz="0" w:space="0" w:color="auto"/>
                    <w:right w:val="none" w:sz="0" w:space="0" w:color="auto"/>
                  </w:divBdr>
                </w:div>
              </w:divsChild>
            </w:div>
            <w:div w:id="311376292">
              <w:marLeft w:val="0"/>
              <w:marRight w:val="0"/>
              <w:marTop w:val="0"/>
              <w:marBottom w:val="0"/>
              <w:divBdr>
                <w:top w:val="single" w:sz="6" w:space="0" w:color="DDDDDD"/>
                <w:left w:val="single" w:sz="6" w:space="0" w:color="DDDDDD"/>
                <w:bottom w:val="single" w:sz="6" w:space="0" w:color="DDDDDD"/>
                <w:right w:val="single" w:sz="6" w:space="0" w:color="DDDDDD"/>
              </w:divBdr>
              <w:divsChild>
                <w:div w:id="1043480607">
                  <w:marLeft w:val="0"/>
                  <w:marRight w:val="0"/>
                  <w:marTop w:val="0"/>
                  <w:marBottom w:val="0"/>
                  <w:divBdr>
                    <w:top w:val="none" w:sz="0" w:space="0" w:color="auto"/>
                    <w:left w:val="none" w:sz="0" w:space="0" w:color="auto"/>
                    <w:bottom w:val="none" w:sz="0" w:space="0" w:color="auto"/>
                    <w:right w:val="none" w:sz="0" w:space="0" w:color="auto"/>
                  </w:divBdr>
                  <w:divsChild>
                    <w:div w:id="1738628819">
                      <w:marLeft w:val="0"/>
                      <w:marRight w:val="0"/>
                      <w:marTop w:val="0"/>
                      <w:marBottom w:val="0"/>
                      <w:divBdr>
                        <w:top w:val="none" w:sz="0" w:space="0" w:color="auto"/>
                        <w:left w:val="none" w:sz="0" w:space="0" w:color="auto"/>
                        <w:bottom w:val="none" w:sz="0" w:space="0" w:color="auto"/>
                        <w:right w:val="none" w:sz="0" w:space="0" w:color="auto"/>
                      </w:divBdr>
                    </w:div>
                    <w:div w:id="1632395040">
                      <w:marLeft w:val="0"/>
                      <w:marRight w:val="0"/>
                      <w:marTop w:val="0"/>
                      <w:marBottom w:val="0"/>
                      <w:divBdr>
                        <w:top w:val="none" w:sz="0" w:space="0" w:color="auto"/>
                        <w:left w:val="none" w:sz="0" w:space="0" w:color="auto"/>
                        <w:bottom w:val="none" w:sz="0" w:space="0" w:color="auto"/>
                        <w:right w:val="none" w:sz="0" w:space="0" w:color="auto"/>
                      </w:divBdr>
                    </w:div>
                    <w:div w:id="67071279">
                      <w:marLeft w:val="0"/>
                      <w:marRight w:val="0"/>
                      <w:marTop w:val="0"/>
                      <w:marBottom w:val="0"/>
                      <w:divBdr>
                        <w:top w:val="none" w:sz="0" w:space="0" w:color="auto"/>
                        <w:left w:val="none" w:sz="0" w:space="0" w:color="auto"/>
                        <w:bottom w:val="none" w:sz="0" w:space="0" w:color="auto"/>
                        <w:right w:val="none" w:sz="0" w:space="0" w:color="auto"/>
                      </w:divBdr>
                    </w:div>
                    <w:div w:id="1238635885">
                      <w:marLeft w:val="0"/>
                      <w:marRight w:val="0"/>
                      <w:marTop w:val="0"/>
                      <w:marBottom w:val="0"/>
                      <w:divBdr>
                        <w:top w:val="none" w:sz="0" w:space="0" w:color="auto"/>
                        <w:left w:val="none" w:sz="0" w:space="0" w:color="auto"/>
                        <w:bottom w:val="none" w:sz="0" w:space="0" w:color="auto"/>
                        <w:right w:val="none" w:sz="0" w:space="0" w:color="auto"/>
                      </w:divBdr>
                    </w:div>
                    <w:div w:id="28999233">
                      <w:marLeft w:val="0"/>
                      <w:marRight w:val="0"/>
                      <w:marTop w:val="0"/>
                      <w:marBottom w:val="0"/>
                      <w:divBdr>
                        <w:top w:val="none" w:sz="0" w:space="0" w:color="auto"/>
                        <w:left w:val="none" w:sz="0" w:space="0" w:color="auto"/>
                        <w:bottom w:val="none" w:sz="0" w:space="0" w:color="auto"/>
                        <w:right w:val="none" w:sz="0" w:space="0" w:color="auto"/>
                      </w:divBdr>
                    </w:div>
                    <w:div w:id="615254189">
                      <w:marLeft w:val="0"/>
                      <w:marRight w:val="0"/>
                      <w:marTop w:val="0"/>
                      <w:marBottom w:val="0"/>
                      <w:divBdr>
                        <w:top w:val="none" w:sz="0" w:space="0" w:color="auto"/>
                        <w:left w:val="none" w:sz="0" w:space="0" w:color="auto"/>
                        <w:bottom w:val="none" w:sz="0" w:space="0" w:color="auto"/>
                        <w:right w:val="none" w:sz="0" w:space="0" w:color="auto"/>
                      </w:divBdr>
                    </w:div>
                    <w:div w:id="13213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1418">
          <w:marLeft w:val="0"/>
          <w:marRight w:val="0"/>
          <w:marTop w:val="100"/>
          <w:marBottom w:val="100"/>
          <w:divBdr>
            <w:top w:val="none" w:sz="0" w:space="0" w:color="auto"/>
            <w:left w:val="none" w:sz="0" w:space="0" w:color="auto"/>
            <w:bottom w:val="none" w:sz="0" w:space="0" w:color="auto"/>
            <w:right w:val="none" w:sz="0" w:space="0" w:color="auto"/>
          </w:divBdr>
          <w:divsChild>
            <w:div w:id="492646162">
              <w:marLeft w:val="0"/>
              <w:marRight w:val="0"/>
              <w:marTop w:val="0"/>
              <w:marBottom w:val="0"/>
              <w:divBdr>
                <w:top w:val="none" w:sz="0" w:space="0" w:color="auto"/>
                <w:left w:val="none" w:sz="0" w:space="0" w:color="auto"/>
                <w:bottom w:val="none" w:sz="0" w:space="0" w:color="auto"/>
                <w:right w:val="none" w:sz="0" w:space="0" w:color="auto"/>
              </w:divBdr>
              <w:divsChild>
                <w:div w:id="1674070395">
                  <w:marLeft w:val="0"/>
                  <w:marRight w:val="0"/>
                  <w:marTop w:val="0"/>
                  <w:marBottom w:val="0"/>
                  <w:divBdr>
                    <w:top w:val="none" w:sz="0" w:space="0" w:color="auto"/>
                    <w:left w:val="none" w:sz="0" w:space="0" w:color="auto"/>
                    <w:bottom w:val="none" w:sz="0" w:space="0" w:color="auto"/>
                    <w:right w:val="none" w:sz="0" w:space="0" w:color="auto"/>
                  </w:divBdr>
                </w:div>
              </w:divsChild>
            </w:div>
            <w:div w:id="495341966">
              <w:marLeft w:val="0"/>
              <w:marRight w:val="0"/>
              <w:marTop w:val="0"/>
              <w:marBottom w:val="0"/>
              <w:divBdr>
                <w:top w:val="single" w:sz="6" w:space="0" w:color="DDDDDD"/>
                <w:left w:val="single" w:sz="6" w:space="0" w:color="DDDDDD"/>
                <w:bottom w:val="single" w:sz="6" w:space="0" w:color="DDDDDD"/>
                <w:right w:val="single" w:sz="6" w:space="0" w:color="DDDDDD"/>
              </w:divBdr>
              <w:divsChild>
                <w:div w:id="816536440">
                  <w:marLeft w:val="0"/>
                  <w:marRight w:val="0"/>
                  <w:marTop w:val="0"/>
                  <w:marBottom w:val="0"/>
                  <w:divBdr>
                    <w:top w:val="none" w:sz="0" w:space="0" w:color="auto"/>
                    <w:left w:val="none" w:sz="0" w:space="0" w:color="auto"/>
                    <w:bottom w:val="none" w:sz="0" w:space="0" w:color="auto"/>
                    <w:right w:val="none" w:sz="0" w:space="0" w:color="auto"/>
                  </w:divBdr>
                  <w:divsChild>
                    <w:div w:id="1401750106">
                      <w:marLeft w:val="0"/>
                      <w:marRight w:val="0"/>
                      <w:marTop w:val="0"/>
                      <w:marBottom w:val="0"/>
                      <w:divBdr>
                        <w:top w:val="none" w:sz="0" w:space="0" w:color="auto"/>
                        <w:left w:val="none" w:sz="0" w:space="0" w:color="auto"/>
                        <w:bottom w:val="none" w:sz="0" w:space="0" w:color="auto"/>
                        <w:right w:val="none" w:sz="0" w:space="0" w:color="auto"/>
                      </w:divBdr>
                    </w:div>
                    <w:div w:id="1025247813">
                      <w:marLeft w:val="0"/>
                      <w:marRight w:val="0"/>
                      <w:marTop w:val="0"/>
                      <w:marBottom w:val="0"/>
                      <w:divBdr>
                        <w:top w:val="none" w:sz="0" w:space="0" w:color="auto"/>
                        <w:left w:val="none" w:sz="0" w:space="0" w:color="auto"/>
                        <w:bottom w:val="none" w:sz="0" w:space="0" w:color="auto"/>
                        <w:right w:val="none" w:sz="0" w:space="0" w:color="auto"/>
                      </w:divBdr>
                    </w:div>
                    <w:div w:id="188959848">
                      <w:marLeft w:val="0"/>
                      <w:marRight w:val="0"/>
                      <w:marTop w:val="0"/>
                      <w:marBottom w:val="0"/>
                      <w:divBdr>
                        <w:top w:val="none" w:sz="0" w:space="0" w:color="auto"/>
                        <w:left w:val="none" w:sz="0" w:space="0" w:color="auto"/>
                        <w:bottom w:val="none" w:sz="0" w:space="0" w:color="auto"/>
                        <w:right w:val="none" w:sz="0" w:space="0" w:color="auto"/>
                      </w:divBdr>
                    </w:div>
                    <w:div w:id="1059861261">
                      <w:marLeft w:val="0"/>
                      <w:marRight w:val="0"/>
                      <w:marTop w:val="0"/>
                      <w:marBottom w:val="0"/>
                      <w:divBdr>
                        <w:top w:val="none" w:sz="0" w:space="0" w:color="auto"/>
                        <w:left w:val="none" w:sz="0" w:space="0" w:color="auto"/>
                        <w:bottom w:val="none" w:sz="0" w:space="0" w:color="auto"/>
                        <w:right w:val="none" w:sz="0" w:space="0" w:color="auto"/>
                      </w:divBdr>
                    </w:div>
                    <w:div w:id="2603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19638">
          <w:marLeft w:val="0"/>
          <w:marRight w:val="0"/>
          <w:marTop w:val="100"/>
          <w:marBottom w:val="100"/>
          <w:divBdr>
            <w:top w:val="none" w:sz="0" w:space="0" w:color="auto"/>
            <w:left w:val="none" w:sz="0" w:space="0" w:color="auto"/>
            <w:bottom w:val="none" w:sz="0" w:space="0" w:color="auto"/>
            <w:right w:val="none" w:sz="0" w:space="0" w:color="auto"/>
          </w:divBdr>
          <w:divsChild>
            <w:div w:id="567499914">
              <w:marLeft w:val="0"/>
              <w:marRight w:val="0"/>
              <w:marTop w:val="0"/>
              <w:marBottom w:val="0"/>
              <w:divBdr>
                <w:top w:val="none" w:sz="0" w:space="0" w:color="auto"/>
                <w:left w:val="none" w:sz="0" w:space="0" w:color="auto"/>
                <w:bottom w:val="none" w:sz="0" w:space="0" w:color="auto"/>
                <w:right w:val="none" w:sz="0" w:space="0" w:color="auto"/>
              </w:divBdr>
              <w:divsChild>
                <w:div w:id="1998608071">
                  <w:marLeft w:val="0"/>
                  <w:marRight w:val="0"/>
                  <w:marTop w:val="0"/>
                  <w:marBottom w:val="0"/>
                  <w:divBdr>
                    <w:top w:val="none" w:sz="0" w:space="0" w:color="auto"/>
                    <w:left w:val="none" w:sz="0" w:space="0" w:color="auto"/>
                    <w:bottom w:val="none" w:sz="0" w:space="0" w:color="auto"/>
                    <w:right w:val="none" w:sz="0" w:space="0" w:color="auto"/>
                  </w:divBdr>
                </w:div>
              </w:divsChild>
            </w:div>
            <w:div w:id="542640274">
              <w:marLeft w:val="0"/>
              <w:marRight w:val="0"/>
              <w:marTop w:val="0"/>
              <w:marBottom w:val="0"/>
              <w:divBdr>
                <w:top w:val="single" w:sz="6" w:space="0" w:color="DDDDDD"/>
                <w:left w:val="single" w:sz="6" w:space="0" w:color="DDDDDD"/>
                <w:bottom w:val="single" w:sz="6" w:space="0" w:color="DDDDDD"/>
                <w:right w:val="single" w:sz="6" w:space="0" w:color="DDDDDD"/>
              </w:divBdr>
              <w:divsChild>
                <w:div w:id="1822114017">
                  <w:marLeft w:val="0"/>
                  <w:marRight w:val="0"/>
                  <w:marTop w:val="0"/>
                  <w:marBottom w:val="0"/>
                  <w:divBdr>
                    <w:top w:val="none" w:sz="0" w:space="0" w:color="auto"/>
                    <w:left w:val="none" w:sz="0" w:space="0" w:color="auto"/>
                    <w:bottom w:val="none" w:sz="0" w:space="0" w:color="auto"/>
                    <w:right w:val="none" w:sz="0" w:space="0" w:color="auto"/>
                  </w:divBdr>
                  <w:divsChild>
                    <w:div w:id="995958531">
                      <w:marLeft w:val="0"/>
                      <w:marRight w:val="0"/>
                      <w:marTop w:val="0"/>
                      <w:marBottom w:val="0"/>
                      <w:divBdr>
                        <w:top w:val="none" w:sz="0" w:space="0" w:color="auto"/>
                        <w:left w:val="none" w:sz="0" w:space="0" w:color="auto"/>
                        <w:bottom w:val="none" w:sz="0" w:space="0" w:color="auto"/>
                        <w:right w:val="none" w:sz="0" w:space="0" w:color="auto"/>
                      </w:divBdr>
                    </w:div>
                    <w:div w:id="1467895220">
                      <w:marLeft w:val="0"/>
                      <w:marRight w:val="0"/>
                      <w:marTop w:val="0"/>
                      <w:marBottom w:val="0"/>
                      <w:divBdr>
                        <w:top w:val="none" w:sz="0" w:space="0" w:color="auto"/>
                        <w:left w:val="none" w:sz="0" w:space="0" w:color="auto"/>
                        <w:bottom w:val="none" w:sz="0" w:space="0" w:color="auto"/>
                        <w:right w:val="none" w:sz="0" w:space="0" w:color="auto"/>
                      </w:divBdr>
                    </w:div>
                    <w:div w:id="367339585">
                      <w:marLeft w:val="0"/>
                      <w:marRight w:val="0"/>
                      <w:marTop w:val="0"/>
                      <w:marBottom w:val="0"/>
                      <w:divBdr>
                        <w:top w:val="none" w:sz="0" w:space="0" w:color="auto"/>
                        <w:left w:val="none" w:sz="0" w:space="0" w:color="auto"/>
                        <w:bottom w:val="none" w:sz="0" w:space="0" w:color="auto"/>
                        <w:right w:val="none" w:sz="0" w:space="0" w:color="auto"/>
                      </w:divBdr>
                    </w:div>
                    <w:div w:id="1360276236">
                      <w:marLeft w:val="0"/>
                      <w:marRight w:val="0"/>
                      <w:marTop w:val="0"/>
                      <w:marBottom w:val="0"/>
                      <w:divBdr>
                        <w:top w:val="none" w:sz="0" w:space="0" w:color="auto"/>
                        <w:left w:val="none" w:sz="0" w:space="0" w:color="auto"/>
                        <w:bottom w:val="none" w:sz="0" w:space="0" w:color="auto"/>
                        <w:right w:val="none" w:sz="0" w:space="0" w:color="auto"/>
                      </w:divBdr>
                    </w:div>
                    <w:div w:id="2079084369">
                      <w:marLeft w:val="0"/>
                      <w:marRight w:val="0"/>
                      <w:marTop w:val="0"/>
                      <w:marBottom w:val="0"/>
                      <w:divBdr>
                        <w:top w:val="none" w:sz="0" w:space="0" w:color="auto"/>
                        <w:left w:val="none" w:sz="0" w:space="0" w:color="auto"/>
                        <w:bottom w:val="none" w:sz="0" w:space="0" w:color="auto"/>
                        <w:right w:val="none" w:sz="0" w:space="0" w:color="auto"/>
                      </w:divBdr>
                    </w:div>
                    <w:div w:id="18276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4798">
          <w:marLeft w:val="0"/>
          <w:marRight w:val="0"/>
          <w:marTop w:val="100"/>
          <w:marBottom w:val="100"/>
          <w:divBdr>
            <w:top w:val="none" w:sz="0" w:space="0" w:color="auto"/>
            <w:left w:val="none" w:sz="0" w:space="0" w:color="auto"/>
            <w:bottom w:val="none" w:sz="0" w:space="0" w:color="auto"/>
            <w:right w:val="none" w:sz="0" w:space="0" w:color="auto"/>
          </w:divBdr>
          <w:divsChild>
            <w:div w:id="1039625203">
              <w:marLeft w:val="0"/>
              <w:marRight w:val="0"/>
              <w:marTop w:val="0"/>
              <w:marBottom w:val="0"/>
              <w:divBdr>
                <w:top w:val="none" w:sz="0" w:space="0" w:color="auto"/>
                <w:left w:val="none" w:sz="0" w:space="0" w:color="auto"/>
                <w:bottom w:val="none" w:sz="0" w:space="0" w:color="auto"/>
                <w:right w:val="none" w:sz="0" w:space="0" w:color="auto"/>
              </w:divBdr>
              <w:divsChild>
                <w:div w:id="170727521">
                  <w:marLeft w:val="0"/>
                  <w:marRight w:val="0"/>
                  <w:marTop w:val="0"/>
                  <w:marBottom w:val="0"/>
                  <w:divBdr>
                    <w:top w:val="none" w:sz="0" w:space="0" w:color="auto"/>
                    <w:left w:val="none" w:sz="0" w:space="0" w:color="auto"/>
                    <w:bottom w:val="none" w:sz="0" w:space="0" w:color="auto"/>
                    <w:right w:val="none" w:sz="0" w:space="0" w:color="auto"/>
                  </w:divBdr>
                </w:div>
              </w:divsChild>
            </w:div>
            <w:div w:id="39987116">
              <w:marLeft w:val="0"/>
              <w:marRight w:val="0"/>
              <w:marTop w:val="0"/>
              <w:marBottom w:val="0"/>
              <w:divBdr>
                <w:top w:val="single" w:sz="6" w:space="0" w:color="DDDDDD"/>
                <w:left w:val="single" w:sz="6" w:space="0" w:color="DDDDDD"/>
                <w:bottom w:val="single" w:sz="6" w:space="0" w:color="DDDDDD"/>
                <w:right w:val="single" w:sz="6" w:space="0" w:color="DDDDDD"/>
              </w:divBdr>
              <w:divsChild>
                <w:div w:id="712774354">
                  <w:marLeft w:val="0"/>
                  <w:marRight w:val="0"/>
                  <w:marTop w:val="0"/>
                  <w:marBottom w:val="0"/>
                  <w:divBdr>
                    <w:top w:val="none" w:sz="0" w:space="0" w:color="auto"/>
                    <w:left w:val="none" w:sz="0" w:space="0" w:color="auto"/>
                    <w:bottom w:val="none" w:sz="0" w:space="0" w:color="auto"/>
                    <w:right w:val="none" w:sz="0" w:space="0" w:color="auto"/>
                  </w:divBdr>
                  <w:divsChild>
                    <w:div w:id="1771508034">
                      <w:marLeft w:val="0"/>
                      <w:marRight w:val="0"/>
                      <w:marTop w:val="0"/>
                      <w:marBottom w:val="0"/>
                      <w:divBdr>
                        <w:top w:val="none" w:sz="0" w:space="0" w:color="auto"/>
                        <w:left w:val="none" w:sz="0" w:space="0" w:color="auto"/>
                        <w:bottom w:val="none" w:sz="0" w:space="0" w:color="auto"/>
                        <w:right w:val="none" w:sz="0" w:space="0" w:color="auto"/>
                      </w:divBdr>
                    </w:div>
                    <w:div w:id="431125116">
                      <w:marLeft w:val="0"/>
                      <w:marRight w:val="0"/>
                      <w:marTop w:val="0"/>
                      <w:marBottom w:val="0"/>
                      <w:divBdr>
                        <w:top w:val="none" w:sz="0" w:space="0" w:color="auto"/>
                        <w:left w:val="none" w:sz="0" w:space="0" w:color="auto"/>
                        <w:bottom w:val="none" w:sz="0" w:space="0" w:color="auto"/>
                        <w:right w:val="none" w:sz="0" w:space="0" w:color="auto"/>
                      </w:divBdr>
                    </w:div>
                    <w:div w:id="987637770">
                      <w:marLeft w:val="0"/>
                      <w:marRight w:val="0"/>
                      <w:marTop w:val="0"/>
                      <w:marBottom w:val="0"/>
                      <w:divBdr>
                        <w:top w:val="none" w:sz="0" w:space="0" w:color="auto"/>
                        <w:left w:val="none" w:sz="0" w:space="0" w:color="auto"/>
                        <w:bottom w:val="none" w:sz="0" w:space="0" w:color="auto"/>
                        <w:right w:val="none" w:sz="0" w:space="0" w:color="auto"/>
                      </w:divBdr>
                    </w:div>
                    <w:div w:id="368458387">
                      <w:marLeft w:val="0"/>
                      <w:marRight w:val="0"/>
                      <w:marTop w:val="0"/>
                      <w:marBottom w:val="0"/>
                      <w:divBdr>
                        <w:top w:val="none" w:sz="0" w:space="0" w:color="auto"/>
                        <w:left w:val="none" w:sz="0" w:space="0" w:color="auto"/>
                        <w:bottom w:val="none" w:sz="0" w:space="0" w:color="auto"/>
                        <w:right w:val="none" w:sz="0" w:space="0" w:color="auto"/>
                      </w:divBdr>
                    </w:div>
                    <w:div w:id="1081365309">
                      <w:marLeft w:val="0"/>
                      <w:marRight w:val="0"/>
                      <w:marTop w:val="0"/>
                      <w:marBottom w:val="0"/>
                      <w:divBdr>
                        <w:top w:val="none" w:sz="0" w:space="0" w:color="auto"/>
                        <w:left w:val="none" w:sz="0" w:space="0" w:color="auto"/>
                        <w:bottom w:val="none" w:sz="0" w:space="0" w:color="auto"/>
                        <w:right w:val="none" w:sz="0" w:space="0" w:color="auto"/>
                      </w:divBdr>
                    </w:div>
                    <w:div w:id="1546405682">
                      <w:marLeft w:val="0"/>
                      <w:marRight w:val="0"/>
                      <w:marTop w:val="0"/>
                      <w:marBottom w:val="0"/>
                      <w:divBdr>
                        <w:top w:val="none" w:sz="0" w:space="0" w:color="auto"/>
                        <w:left w:val="none" w:sz="0" w:space="0" w:color="auto"/>
                        <w:bottom w:val="none" w:sz="0" w:space="0" w:color="auto"/>
                        <w:right w:val="none" w:sz="0" w:space="0" w:color="auto"/>
                      </w:divBdr>
                    </w:div>
                    <w:div w:id="151330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3753">
          <w:marLeft w:val="0"/>
          <w:marRight w:val="0"/>
          <w:marTop w:val="100"/>
          <w:marBottom w:val="100"/>
          <w:divBdr>
            <w:top w:val="none" w:sz="0" w:space="0" w:color="auto"/>
            <w:left w:val="none" w:sz="0" w:space="0" w:color="auto"/>
            <w:bottom w:val="none" w:sz="0" w:space="0" w:color="auto"/>
            <w:right w:val="none" w:sz="0" w:space="0" w:color="auto"/>
          </w:divBdr>
          <w:divsChild>
            <w:div w:id="1693146125">
              <w:marLeft w:val="0"/>
              <w:marRight w:val="0"/>
              <w:marTop w:val="0"/>
              <w:marBottom w:val="0"/>
              <w:divBdr>
                <w:top w:val="none" w:sz="0" w:space="0" w:color="auto"/>
                <w:left w:val="none" w:sz="0" w:space="0" w:color="auto"/>
                <w:bottom w:val="none" w:sz="0" w:space="0" w:color="auto"/>
                <w:right w:val="none" w:sz="0" w:space="0" w:color="auto"/>
              </w:divBdr>
              <w:divsChild>
                <w:div w:id="1362433922">
                  <w:marLeft w:val="0"/>
                  <w:marRight w:val="0"/>
                  <w:marTop w:val="0"/>
                  <w:marBottom w:val="0"/>
                  <w:divBdr>
                    <w:top w:val="none" w:sz="0" w:space="0" w:color="auto"/>
                    <w:left w:val="none" w:sz="0" w:space="0" w:color="auto"/>
                    <w:bottom w:val="none" w:sz="0" w:space="0" w:color="auto"/>
                    <w:right w:val="none" w:sz="0" w:space="0" w:color="auto"/>
                  </w:divBdr>
                </w:div>
              </w:divsChild>
            </w:div>
            <w:div w:id="1985432605">
              <w:marLeft w:val="0"/>
              <w:marRight w:val="0"/>
              <w:marTop w:val="0"/>
              <w:marBottom w:val="0"/>
              <w:divBdr>
                <w:top w:val="single" w:sz="6" w:space="0" w:color="DDDDDD"/>
                <w:left w:val="single" w:sz="6" w:space="0" w:color="DDDDDD"/>
                <w:bottom w:val="single" w:sz="6" w:space="0" w:color="DDDDDD"/>
                <w:right w:val="single" w:sz="6" w:space="0" w:color="DDDDDD"/>
              </w:divBdr>
              <w:divsChild>
                <w:div w:id="282032383">
                  <w:marLeft w:val="0"/>
                  <w:marRight w:val="0"/>
                  <w:marTop w:val="0"/>
                  <w:marBottom w:val="0"/>
                  <w:divBdr>
                    <w:top w:val="none" w:sz="0" w:space="0" w:color="auto"/>
                    <w:left w:val="none" w:sz="0" w:space="0" w:color="auto"/>
                    <w:bottom w:val="none" w:sz="0" w:space="0" w:color="auto"/>
                    <w:right w:val="none" w:sz="0" w:space="0" w:color="auto"/>
                  </w:divBdr>
                  <w:divsChild>
                    <w:div w:id="2042439615">
                      <w:marLeft w:val="0"/>
                      <w:marRight w:val="0"/>
                      <w:marTop w:val="0"/>
                      <w:marBottom w:val="0"/>
                      <w:divBdr>
                        <w:top w:val="none" w:sz="0" w:space="0" w:color="auto"/>
                        <w:left w:val="none" w:sz="0" w:space="0" w:color="auto"/>
                        <w:bottom w:val="none" w:sz="0" w:space="0" w:color="auto"/>
                        <w:right w:val="none" w:sz="0" w:space="0" w:color="auto"/>
                      </w:divBdr>
                    </w:div>
                    <w:div w:id="1406338986">
                      <w:marLeft w:val="0"/>
                      <w:marRight w:val="0"/>
                      <w:marTop w:val="0"/>
                      <w:marBottom w:val="0"/>
                      <w:divBdr>
                        <w:top w:val="none" w:sz="0" w:space="0" w:color="auto"/>
                        <w:left w:val="none" w:sz="0" w:space="0" w:color="auto"/>
                        <w:bottom w:val="none" w:sz="0" w:space="0" w:color="auto"/>
                        <w:right w:val="none" w:sz="0" w:space="0" w:color="auto"/>
                      </w:divBdr>
                    </w:div>
                    <w:div w:id="130095995">
                      <w:marLeft w:val="0"/>
                      <w:marRight w:val="0"/>
                      <w:marTop w:val="0"/>
                      <w:marBottom w:val="0"/>
                      <w:divBdr>
                        <w:top w:val="none" w:sz="0" w:space="0" w:color="auto"/>
                        <w:left w:val="none" w:sz="0" w:space="0" w:color="auto"/>
                        <w:bottom w:val="none" w:sz="0" w:space="0" w:color="auto"/>
                        <w:right w:val="none" w:sz="0" w:space="0" w:color="auto"/>
                      </w:divBdr>
                    </w:div>
                    <w:div w:id="1245993339">
                      <w:marLeft w:val="0"/>
                      <w:marRight w:val="0"/>
                      <w:marTop w:val="0"/>
                      <w:marBottom w:val="0"/>
                      <w:divBdr>
                        <w:top w:val="none" w:sz="0" w:space="0" w:color="auto"/>
                        <w:left w:val="none" w:sz="0" w:space="0" w:color="auto"/>
                        <w:bottom w:val="none" w:sz="0" w:space="0" w:color="auto"/>
                        <w:right w:val="none" w:sz="0" w:space="0" w:color="auto"/>
                      </w:divBdr>
                    </w:div>
                    <w:div w:id="1738747535">
                      <w:marLeft w:val="0"/>
                      <w:marRight w:val="0"/>
                      <w:marTop w:val="0"/>
                      <w:marBottom w:val="0"/>
                      <w:divBdr>
                        <w:top w:val="none" w:sz="0" w:space="0" w:color="auto"/>
                        <w:left w:val="none" w:sz="0" w:space="0" w:color="auto"/>
                        <w:bottom w:val="none" w:sz="0" w:space="0" w:color="auto"/>
                        <w:right w:val="none" w:sz="0" w:space="0" w:color="auto"/>
                      </w:divBdr>
                    </w:div>
                    <w:div w:id="8329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1617">
          <w:marLeft w:val="0"/>
          <w:marRight w:val="0"/>
          <w:marTop w:val="100"/>
          <w:marBottom w:val="100"/>
          <w:divBdr>
            <w:top w:val="none" w:sz="0" w:space="0" w:color="auto"/>
            <w:left w:val="none" w:sz="0" w:space="0" w:color="auto"/>
            <w:bottom w:val="none" w:sz="0" w:space="0" w:color="auto"/>
            <w:right w:val="none" w:sz="0" w:space="0" w:color="auto"/>
          </w:divBdr>
          <w:divsChild>
            <w:div w:id="493424401">
              <w:marLeft w:val="0"/>
              <w:marRight w:val="0"/>
              <w:marTop w:val="0"/>
              <w:marBottom w:val="0"/>
              <w:divBdr>
                <w:top w:val="none" w:sz="0" w:space="0" w:color="auto"/>
                <w:left w:val="none" w:sz="0" w:space="0" w:color="auto"/>
                <w:bottom w:val="none" w:sz="0" w:space="0" w:color="auto"/>
                <w:right w:val="none" w:sz="0" w:space="0" w:color="auto"/>
              </w:divBdr>
              <w:divsChild>
                <w:div w:id="255603956">
                  <w:marLeft w:val="0"/>
                  <w:marRight w:val="0"/>
                  <w:marTop w:val="0"/>
                  <w:marBottom w:val="0"/>
                  <w:divBdr>
                    <w:top w:val="none" w:sz="0" w:space="0" w:color="auto"/>
                    <w:left w:val="none" w:sz="0" w:space="0" w:color="auto"/>
                    <w:bottom w:val="none" w:sz="0" w:space="0" w:color="auto"/>
                    <w:right w:val="none" w:sz="0" w:space="0" w:color="auto"/>
                  </w:divBdr>
                </w:div>
              </w:divsChild>
            </w:div>
            <w:div w:id="2067488748">
              <w:marLeft w:val="0"/>
              <w:marRight w:val="0"/>
              <w:marTop w:val="0"/>
              <w:marBottom w:val="0"/>
              <w:divBdr>
                <w:top w:val="single" w:sz="6" w:space="0" w:color="DDDDDD"/>
                <w:left w:val="single" w:sz="6" w:space="0" w:color="DDDDDD"/>
                <w:bottom w:val="single" w:sz="6" w:space="0" w:color="DDDDDD"/>
                <w:right w:val="single" w:sz="6" w:space="0" w:color="DDDDDD"/>
              </w:divBdr>
              <w:divsChild>
                <w:div w:id="1447315494">
                  <w:marLeft w:val="0"/>
                  <w:marRight w:val="0"/>
                  <w:marTop w:val="0"/>
                  <w:marBottom w:val="0"/>
                  <w:divBdr>
                    <w:top w:val="none" w:sz="0" w:space="0" w:color="auto"/>
                    <w:left w:val="none" w:sz="0" w:space="0" w:color="auto"/>
                    <w:bottom w:val="none" w:sz="0" w:space="0" w:color="auto"/>
                    <w:right w:val="none" w:sz="0" w:space="0" w:color="auto"/>
                  </w:divBdr>
                  <w:divsChild>
                    <w:div w:id="316805273">
                      <w:marLeft w:val="0"/>
                      <w:marRight w:val="0"/>
                      <w:marTop w:val="0"/>
                      <w:marBottom w:val="0"/>
                      <w:divBdr>
                        <w:top w:val="none" w:sz="0" w:space="0" w:color="auto"/>
                        <w:left w:val="none" w:sz="0" w:space="0" w:color="auto"/>
                        <w:bottom w:val="none" w:sz="0" w:space="0" w:color="auto"/>
                        <w:right w:val="none" w:sz="0" w:space="0" w:color="auto"/>
                      </w:divBdr>
                    </w:div>
                    <w:div w:id="1248341934">
                      <w:marLeft w:val="0"/>
                      <w:marRight w:val="0"/>
                      <w:marTop w:val="0"/>
                      <w:marBottom w:val="0"/>
                      <w:divBdr>
                        <w:top w:val="none" w:sz="0" w:space="0" w:color="auto"/>
                        <w:left w:val="none" w:sz="0" w:space="0" w:color="auto"/>
                        <w:bottom w:val="none" w:sz="0" w:space="0" w:color="auto"/>
                        <w:right w:val="none" w:sz="0" w:space="0" w:color="auto"/>
                      </w:divBdr>
                    </w:div>
                    <w:div w:id="1024021770">
                      <w:marLeft w:val="0"/>
                      <w:marRight w:val="0"/>
                      <w:marTop w:val="0"/>
                      <w:marBottom w:val="0"/>
                      <w:divBdr>
                        <w:top w:val="none" w:sz="0" w:space="0" w:color="auto"/>
                        <w:left w:val="none" w:sz="0" w:space="0" w:color="auto"/>
                        <w:bottom w:val="none" w:sz="0" w:space="0" w:color="auto"/>
                        <w:right w:val="none" w:sz="0" w:space="0" w:color="auto"/>
                      </w:divBdr>
                    </w:div>
                    <w:div w:id="1999722436">
                      <w:marLeft w:val="0"/>
                      <w:marRight w:val="0"/>
                      <w:marTop w:val="0"/>
                      <w:marBottom w:val="0"/>
                      <w:divBdr>
                        <w:top w:val="none" w:sz="0" w:space="0" w:color="auto"/>
                        <w:left w:val="none" w:sz="0" w:space="0" w:color="auto"/>
                        <w:bottom w:val="none" w:sz="0" w:space="0" w:color="auto"/>
                        <w:right w:val="none" w:sz="0" w:space="0" w:color="auto"/>
                      </w:divBdr>
                    </w:div>
                    <w:div w:id="756638346">
                      <w:marLeft w:val="0"/>
                      <w:marRight w:val="0"/>
                      <w:marTop w:val="0"/>
                      <w:marBottom w:val="0"/>
                      <w:divBdr>
                        <w:top w:val="none" w:sz="0" w:space="0" w:color="auto"/>
                        <w:left w:val="none" w:sz="0" w:space="0" w:color="auto"/>
                        <w:bottom w:val="none" w:sz="0" w:space="0" w:color="auto"/>
                        <w:right w:val="none" w:sz="0" w:space="0" w:color="auto"/>
                      </w:divBdr>
                    </w:div>
                    <w:div w:id="19887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46339">
          <w:marLeft w:val="0"/>
          <w:marRight w:val="0"/>
          <w:marTop w:val="100"/>
          <w:marBottom w:val="100"/>
          <w:divBdr>
            <w:top w:val="none" w:sz="0" w:space="0" w:color="auto"/>
            <w:left w:val="none" w:sz="0" w:space="0" w:color="auto"/>
            <w:bottom w:val="none" w:sz="0" w:space="0" w:color="auto"/>
            <w:right w:val="none" w:sz="0" w:space="0" w:color="auto"/>
          </w:divBdr>
          <w:divsChild>
            <w:div w:id="507209280">
              <w:marLeft w:val="0"/>
              <w:marRight w:val="0"/>
              <w:marTop w:val="0"/>
              <w:marBottom w:val="0"/>
              <w:divBdr>
                <w:top w:val="none" w:sz="0" w:space="0" w:color="auto"/>
                <w:left w:val="none" w:sz="0" w:space="0" w:color="auto"/>
                <w:bottom w:val="none" w:sz="0" w:space="0" w:color="auto"/>
                <w:right w:val="none" w:sz="0" w:space="0" w:color="auto"/>
              </w:divBdr>
              <w:divsChild>
                <w:div w:id="488324288">
                  <w:marLeft w:val="0"/>
                  <w:marRight w:val="0"/>
                  <w:marTop w:val="0"/>
                  <w:marBottom w:val="0"/>
                  <w:divBdr>
                    <w:top w:val="none" w:sz="0" w:space="0" w:color="auto"/>
                    <w:left w:val="none" w:sz="0" w:space="0" w:color="auto"/>
                    <w:bottom w:val="none" w:sz="0" w:space="0" w:color="auto"/>
                    <w:right w:val="none" w:sz="0" w:space="0" w:color="auto"/>
                  </w:divBdr>
                </w:div>
              </w:divsChild>
            </w:div>
            <w:div w:id="1319380233">
              <w:marLeft w:val="0"/>
              <w:marRight w:val="0"/>
              <w:marTop w:val="0"/>
              <w:marBottom w:val="0"/>
              <w:divBdr>
                <w:top w:val="single" w:sz="6" w:space="0" w:color="DDDDDD"/>
                <w:left w:val="single" w:sz="6" w:space="0" w:color="DDDDDD"/>
                <w:bottom w:val="single" w:sz="6" w:space="0" w:color="DDDDDD"/>
                <w:right w:val="single" w:sz="6" w:space="0" w:color="DDDDDD"/>
              </w:divBdr>
              <w:divsChild>
                <w:div w:id="618538142">
                  <w:marLeft w:val="0"/>
                  <w:marRight w:val="0"/>
                  <w:marTop w:val="0"/>
                  <w:marBottom w:val="0"/>
                  <w:divBdr>
                    <w:top w:val="none" w:sz="0" w:space="0" w:color="auto"/>
                    <w:left w:val="none" w:sz="0" w:space="0" w:color="auto"/>
                    <w:bottom w:val="none" w:sz="0" w:space="0" w:color="auto"/>
                    <w:right w:val="none" w:sz="0" w:space="0" w:color="auto"/>
                  </w:divBdr>
                  <w:divsChild>
                    <w:div w:id="1050495705">
                      <w:marLeft w:val="0"/>
                      <w:marRight w:val="0"/>
                      <w:marTop w:val="0"/>
                      <w:marBottom w:val="0"/>
                      <w:divBdr>
                        <w:top w:val="none" w:sz="0" w:space="0" w:color="auto"/>
                        <w:left w:val="none" w:sz="0" w:space="0" w:color="auto"/>
                        <w:bottom w:val="none" w:sz="0" w:space="0" w:color="auto"/>
                        <w:right w:val="none" w:sz="0" w:space="0" w:color="auto"/>
                      </w:divBdr>
                    </w:div>
                    <w:div w:id="307591561">
                      <w:marLeft w:val="0"/>
                      <w:marRight w:val="0"/>
                      <w:marTop w:val="0"/>
                      <w:marBottom w:val="0"/>
                      <w:divBdr>
                        <w:top w:val="none" w:sz="0" w:space="0" w:color="auto"/>
                        <w:left w:val="none" w:sz="0" w:space="0" w:color="auto"/>
                        <w:bottom w:val="none" w:sz="0" w:space="0" w:color="auto"/>
                        <w:right w:val="none" w:sz="0" w:space="0" w:color="auto"/>
                      </w:divBdr>
                    </w:div>
                    <w:div w:id="968824482">
                      <w:marLeft w:val="0"/>
                      <w:marRight w:val="0"/>
                      <w:marTop w:val="0"/>
                      <w:marBottom w:val="0"/>
                      <w:divBdr>
                        <w:top w:val="none" w:sz="0" w:space="0" w:color="auto"/>
                        <w:left w:val="none" w:sz="0" w:space="0" w:color="auto"/>
                        <w:bottom w:val="none" w:sz="0" w:space="0" w:color="auto"/>
                        <w:right w:val="none" w:sz="0" w:space="0" w:color="auto"/>
                      </w:divBdr>
                    </w:div>
                    <w:div w:id="1499806161">
                      <w:marLeft w:val="0"/>
                      <w:marRight w:val="0"/>
                      <w:marTop w:val="0"/>
                      <w:marBottom w:val="0"/>
                      <w:divBdr>
                        <w:top w:val="none" w:sz="0" w:space="0" w:color="auto"/>
                        <w:left w:val="none" w:sz="0" w:space="0" w:color="auto"/>
                        <w:bottom w:val="none" w:sz="0" w:space="0" w:color="auto"/>
                        <w:right w:val="none" w:sz="0" w:space="0" w:color="auto"/>
                      </w:divBdr>
                    </w:div>
                    <w:div w:id="401486118">
                      <w:marLeft w:val="0"/>
                      <w:marRight w:val="0"/>
                      <w:marTop w:val="0"/>
                      <w:marBottom w:val="0"/>
                      <w:divBdr>
                        <w:top w:val="none" w:sz="0" w:space="0" w:color="auto"/>
                        <w:left w:val="none" w:sz="0" w:space="0" w:color="auto"/>
                        <w:bottom w:val="none" w:sz="0" w:space="0" w:color="auto"/>
                        <w:right w:val="none" w:sz="0" w:space="0" w:color="auto"/>
                      </w:divBdr>
                    </w:div>
                    <w:div w:id="594242298">
                      <w:marLeft w:val="0"/>
                      <w:marRight w:val="0"/>
                      <w:marTop w:val="0"/>
                      <w:marBottom w:val="0"/>
                      <w:divBdr>
                        <w:top w:val="none" w:sz="0" w:space="0" w:color="auto"/>
                        <w:left w:val="none" w:sz="0" w:space="0" w:color="auto"/>
                        <w:bottom w:val="none" w:sz="0" w:space="0" w:color="auto"/>
                        <w:right w:val="none" w:sz="0" w:space="0" w:color="auto"/>
                      </w:divBdr>
                    </w:div>
                    <w:div w:id="6738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1855">
          <w:marLeft w:val="0"/>
          <w:marRight w:val="0"/>
          <w:marTop w:val="100"/>
          <w:marBottom w:val="100"/>
          <w:divBdr>
            <w:top w:val="none" w:sz="0" w:space="0" w:color="auto"/>
            <w:left w:val="none" w:sz="0" w:space="0" w:color="auto"/>
            <w:bottom w:val="none" w:sz="0" w:space="0" w:color="auto"/>
            <w:right w:val="none" w:sz="0" w:space="0" w:color="auto"/>
          </w:divBdr>
          <w:divsChild>
            <w:div w:id="1572302118">
              <w:marLeft w:val="0"/>
              <w:marRight w:val="0"/>
              <w:marTop w:val="0"/>
              <w:marBottom w:val="0"/>
              <w:divBdr>
                <w:top w:val="none" w:sz="0" w:space="0" w:color="auto"/>
                <w:left w:val="none" w:sz="0" w:space="0" w:color="auto"/>
                <w:bottom w:val="none" w:sz="0" w:space="0" w:color="auto"/>
                <w:right w:val="none" w:sz="0" w:space="0" w:color="auto"/>
              </w:divBdr>
              <w:divsChild>
                <w:div w:id="1197355851">
                  <w:marLeft w:val="0"/>
                  <w:marRight w:val="0"/>
                  <w:marTop w:val="0"/>
                  <w:marBottom w:val="0"/>
                  <w:divBdr>
                    <w:top w:val="none" w:sz="0" w:space="0" w:color="auto"/>
                    <w:left w:val="none" w:sz="0" w:space="0" w:color="auto"/>
                    <w:bottom w:val="none" w:sz="0" w:space="0" w:color="auto"/>
                    <w:right w:val="none" w:sz="0" w:space="0" w:color="auto"/>
                  </w:divBdr>
                </w:div>
              </w:divsChild>
            </w:div>
            <w:div w:id="1609778630">
              <w:marLeft w:val="0"/>
              <w:marRight w:val="0"/>
              <w:marTop w:val="0"/>
              <w:marBottom w:val="0"/>
              <w:divBdr>
                <w:top w:val="single" w:sz="6" w:space="0" w:color="DDDDDD"/>
                <w:left w:val="single" w:sz="6" w:space="0" w:color="DDDDDD"/>
                <w:bottom w:val="single" w:sz="6" w:space="0" w:color="DDDDDD"/>
                <w:right w:val="single" w:sz="6" w:space="0" w:color="DDDDDD"/>
              </w:divBdr>
              <w:divsChild>
                <w:div w:id="108206221">
                  <w:marLeft w:val="0"/>
                  <w:marRight w:val="0"/>
                  <w:marTop w:val="0"/>
                  <w:marBottom w:val="0"/>
                  <w:divBdr>
                    <w:top w:val="none" w:sz="0" w:space="0" w:color="auto"/>
                    <w:left w:val="none" w:sz="0" w:space="0" w:color="auto"/>
                    <w:bottom w:val="none" w:sz="0" w:space="0" w:color="auto"/>
                    <w:right w:val="none" w:sz="0" w:space="0" w:color="auto"/>
                  </w:divBdr>
                  <w:divsChild>
                    <w:div w:id="2016686970">
                      <w:marLeft w:val="0"/>
                      <w:marRight w:val="0"/>
                      <w:marTop w:val="0"/>
                      <w:marBottom w:val="0"/>
                      <w:divBdr>
                        <w:top w:val="none" w:sz="0" w:space="0" w:color="auto"/>
                        <w:left w:val="none" w:sz="0" w:space="0" w:color="auto"/>
                        <w:bottom w:val="none" w:sz="0" w:space="0" w:color="auto"/>
                        <w:right w:val="none" w:sz="0" w:space="0" w:color="auto"/>
                      </w:divBdr>
                    </w:div>
                    <w:div w:id="1835535220">
                      <w:marLeft w:val="0"/>
                      <w:marRight w:val="0"/>
                      <w:marTop w:val="0"/>
                      <w:marBottom w:val="0"/>
                      <w:divBdr>
                        <w:top w:val="none" w:sz="0" w:space="0" w:color="auto"/>
                        <w:left w:val="none" w:sz="0" w:space="0" w:color="auto"/>
                        <w:bottom w:val="none" w:sz="0" w:space="0" w:color="auto"/>
                        <w:right w:val="none" w:sz="0" w:space="0" w:color="auto"/>
                      </w:divBdr>
                    </w:div>
                    <w:div w:id="2123497689">
                      <w:marLeft w:val="0"/>
                      <w:marRight w:val="0"/>
                      <w:marTop w:val="0"/>
                      <w:marBottom w:val="0"/>
                      <w:divBdr>
                        <w:top w:val="none" w:sz="0" w:space="0" w:color="auto"/>
                        <w:left w:val="none" w:sz="0" w:space="0" w:color="auto"/>
                        <w:bottom w:val="none" w:sz="0" w:space="0" w:color="auto"/>
                        <w:right w:val="none" w:sz="0" w:space="0" w:color="auto"/>
                      </w:divBdr>
                    </w:div>
                    <w:div w:id="314921088">
                      <w:marLeft w:val="0"/>
                      <w:marRight w:val="0"/>
                      <w:marTop w:val="0"/>
                      <w:marBottom w:val="0"/>
                      <w:divBdr>
                        <w:top w:val="none" w:sz="0" w:space="0" w:color="auto"/>
                        <w:left w:val="none" w:sz="0" w:space="0" w:color="auto"/>
                        <w:bottom w:val="none" w:sz="0" w:space="0" w:color="auto"/>
                        <w:right w:val="none" w:sz="0" w:space="0" w:color="auto"/>
                      </w:divBdr>
                    </w:div>
                    <w:div w:id="1872256773">
                      <w:marLeft w:val="0"/>
                      <w:marRight w:val="0"/>
                      <w:marTop w:val="0"/>
                      <w:marBottom w:val="0"/>
                      <w:divBdr>
                        <w:top w:val="none" w:sz="0" w:space="0" w:color="auto"/>
                        <w:left w:val="none" w:sz="0" w:space="0" w:color="auto"/>
                        <w:bottom w:val="none" w:sz="0" w:space="0" w:color="auto"/>
                        <w:right w:val="none" w:sz="0" w:space="0" w:color="auto"/>
                      </w:divBdr>
                    </w:div>
                    <w:div w:id="19000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3375">
          <w:marLeft w:val="0"/>
          <w:marRight w:val="0"/>
          <w:marTop w:val="100"/>
          <w:marBottom w:val="100"/>
          <w:divBdr>
            <w:top w:val="none" w:sz="0" w:space="0" w:color="auto"/>
            <w:left w:val="none" w:sz="0" w:space="0" w:color="auto"/>
            <w:bottom w:val="none" w:sz="0" w:space="0" w:color="auto"/>
            <w:right w:val="none" w:sz="0" w:space="0" w:color="auto"/>
          </w:divBdr>
          <w:divsChild>
            <w:div w:id="1859468149">
              <w:marLeft w:val="0"/>
              <w:marRight w:val="0"/>
              <w:marTop w:val="0"/>
              <w:marBottom w:val="0"/>
              <w:divBdr>
                <w:top w:val="none" w:sz="0" w:space="0" w:color="auto"/>
                <w:left w:val="none" w:sz="0" w:space="0" w:color="auto"/>
                <w:bottom w:val="none" w:sz="0" w:space="0" w:color="auto"/>
                <w:right w:val="none" w:sz="0" w:space="0" w:color="auto"/>
              </w:divBdr>
              <w:divsChild>
                <w:div w:id="1755976061">
                  <w:marLeft w:val="0"/>
                  <w:marRight w:val="0"/>
                  <w:marTop w:val="0"/>
                  <w:marBottom w:val="0"/>
                  <w:divBdr>
                    <w:top w:val="none" w:sz="0" w:space="0" w:color="auto"/>
                    <w:left w:val="none" w:sz="0" w:space="0" w:color="auto"/>
                    <w:bottom w:val="none" w:sz="0" w:space="0" w:color="auto"/>
                    <w:right w:val="none" w:sz="0" w:space="0" w:color="auto"/>
                  </w:divBdr>
                </w:div>
              </w:divsChild>
            </w:div>
            <w:div w:id="1535341198">
              <w:marLeft w:val="0"/>
              <w:marRight w:val="0"/>
              <w:marTop w:val="0"/>
              <w:marBottom w:val="0"/>
              <w:divBdr>
                <w:top w:val="single" w:sz="6" w:space="0" w:color="DDDDDD"/>
                <w:left w:val="single" w:sz="6" w:space="0" w:color="DDDDDD"/>
                <w:bottom w:val="single" w:sz="6" w:space="0" w:color="DDDDDD"/>
                <w:right w:val="single" w:sz="6" w:space="0" w:color="DDDDDD"/>
              </w:divBdr>
              <w:divsChild>
                <w:div w:id="587933457">
                  <w:marLeft w:val="0"/>
                  <w:marRight w:val="0"/>
                  <w:marTop w:val="0"/>
                  <w:marBottom w:val="0"/>
                  <w:divBdr>
                    <w:top w:val="none" w:sz="0" w:space="0" w:color="auto"/>
                    <w:left w:val="none" w:sz="0" w:space="0" w:color="auto"/>
                    <w:bottom w:val="none" w:sz="0" w:space="0" w:color="auto"/>
                    <w:right w:val="none" w:sz="0" w:space="0" w:color="auto"/>
                  </w:divBdr>
                  <w:divsChild>
                    <w:div w:id="155849366">
                      <w:marLeft w:val="0"/>
                      <w:marRight w:val="0"/>
                      <w:marTop w:val="0"/>
                      <w:marBottom w:val="0"/>
                      <w:divBdr>
                        <w:top w:val="none" w:sz="0" w:space="0" w:color="auto"/>
                        <w:left w:val="none" w:sz="0" w:space="0" w:color="auto"/>
                        <w:bottom w:val="none" w:sz="0" w:space="0" w:color="auto"/>
                        <w:right w:val="none" w:sz="0" w:space="0" w:color="auto"/>
                      </w:divBdr>
                    </w:div>
                    <w:div w:id="483932717">
                      <w:marLeft w:val="0"/>
                      <w:marRight w:val="0"/>
                      <w:marTop w:val="0"/>
                      <w:marBottom w:val="0"/>
                      <w:divBdr>
                        <w:top w:val="none" w:sz="0" w:space="0" w:color="auto"/>
                        <w:left w:val="none" w:sz="0" w:space="0" w:color="auto"/>
                        <w:bottom w:val="none" w:sz="0" w:space="0" w:color="auto"/>
                        <w:right w:val="none" w:sz="0" w:space="0" w:color="auto"/>
                      </w:divBdr>
                    </w:div>
                    <w:div w:id="1542012854">
                      <w:marLeft w:val="0"/>
                      <w:marRight w:val="0"/>
                      <w:marTop w:val="0"/>
                      <w:marBottom w:val="0"/>
                      <w:divBdr>
                        <w:top w:val="none" w:sz="0" w:space="0" w:color="auto"/>
                        <w:left w:val="none" w:sz="0" w:space="0" w:color="auto"/>
                        <w:bottom w:val="none" w:sz="0" w:space="0" w:color="auto"/>
                        <w:right w:val="none" w:sz="0" w:space="0" w:color="auto"/>
                      </w:divBdr>
                    </w:div>
                    <w:div w:id="1303850128">
                      <w:marLeft w:val="0"/>
                      <w:marRight w:val="0"/>
                      <w:marTop w:val="0"/>
                      <w:marBottom w:val="0"/>
                      <w:divBdr>
                        <w:top w:val="none" w:sz="0" w:space="0" w:color="auto"/>
                        <w:left w:val="none" w:sz="0" w:space="0" w:color="auto"/>
                        <w:bottom w:val="none" w:sz="0" w:space="0" w:color="auto"/>
                        <w:right w:val="none" w:sz="0" w:space="0" w:color="auto"/>
                      </w:divBdr>
                    </w:div>
                    <w:div w:id="759252023">
                      <w:marLeft w:val="0"/>
                      <w:marRight w:val="0"/>
                      <w:marTop w:val="0"/>
                      <w:marBottom w:val="0"/>
                      <w:divBdr>
                        <w:top w:val="none" w:sz="0" w:space="0" w:color="auto"/>
                        <w:left w:val="none" w:sz="0" w:space="0" w:color="auto"/>
                        <w:bottom w:val="none" w:sz="0" w:space="0" w:color="auto"/>
                        <w:right w:val="none" w:sz="0" w:space="0" w:color="auto"/>
                      </w:divBdr>
                    </w:div>
                    <w:div w:id="1520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46243">
          <w:marLeft w:val="0"/>
          <w:marRight w:val="0"/>
          <w:marTop w:val="100"/>
          <w:marBottom w:val="100"/>
          <w:divBdr>
            <w:top w:val="none" w:sz="0" w:space="0" w:color="auto"/>
            <w:left w:val="none" w:sz="0" w:space="0" w:color="auto"/>
            <w:bottom w:val="none" w:sz="0" w:space="0" w:color="auto"/>
            <w:right w:val="none" w:sz="0" w:space="0" w:color="auto"/>
          </w:divBdr>
          <w:divsChild>
            <w:div w:id="1844080943">
              <w:marLeft w:val="0"/>
              <w:marRight w:val="0"/>
              <w:marTop w:val="0"/>
              <w:marBottom w:val="0"/>
              <w:divBdr>
                <w:top w:val="none" w:sz="0" w:space="0" w:color="auto"/>
                <w:left w:val="none" w:sz="0" w:space="0" w:color="auto"/>
                <w:bottom w:val="none" w:sz="0" w:space="0" w:color="auto"/>
                <w:right w:val="none" w:sz="0" w:space="0" w:color="auto"/>
              </w:divBdr>
              <w:divsChild>
                <w:div w:id="1334647646">
                  <w:marLeft w:val="0"/>
                  <w:marRight w:val="0"/>
                  <w:marTop w:val="0"/>
                  <w:marBottom w:val="0"/>
                  <w:divBdr>
                    <w:top w:val="none" w:sz="0" w:space="0" w:color="auto"/>
                    <w:left w:val="none" w:sz="0" w:space="0" w:color="auto"/>
                    <w:bottom w:val="none" w:sz="0" w:space="0" w:color="auto"/>
                    <w:right w:val="none" w:sz="0" w:space="0" w:color="auto"/>
                  </w:divBdr>
                </w:div>
              </w:divsChild>
            </w:div>
            <w:div w:id="73017472">
              <w:marLeft w:val="0"/>
              <w:marRight w:val="0"/>
              <w:marTop w:val="0"/>
              <w:marBottom w:val="0"/>
              <w:divBdr>
                <w:top w:val="single" w:sz="6" w:space="0" w:color="DDDDDD"/>
                <w:left w:val="single" w:sz="6" w:space="0" w:color="DDDDDD"/>
                <w:bottom w:val="single" w:sz="6" w:space="0" w:color="DDDDDD"/>
                <w:right w:val="single" w:sz="6" w:space="0" w:color="DDDDDD"/>
              </w:divBdr>
              <w:divsChild>
                <w:div w:id="1128552724">
                  <w:marLeft w:val="0"/>
                  <w:marRight w:val="0"/>
                  <w:marTop w:val="0"/>
                  <w:marBottom w:val="0"/>
                  <w:divBdr>
                    <w:top w:val="none" w:sz="0" w:space="0" w:color="auto"/>
                    <w:left w:val="none" w:sz="0" w:space="0" w:color="auto"/>
                    <w:bottom w:val="none" w:sz="0" w:space="0" w:color="auto"/>
                    <w:right w:val="none" w:sz="0" w:space="0" w:color="auto"/>
                  </w:divBdr>
                  <w:divsChild>
                    <w:div w:id="1106576941">
                      <w:marLeft w:val="0"/>
                      <w:marRight w:val="0"/>
                      <w:marTop w:val="0"/>
                      <w:marBottom w:val="0"/>
                      <w:divBdr>
                        <w:top w:val="none" w:sz="0" w:space="0" w:color="auto"/>
                        <w:left w:val="none" w:sz="0" w:space="0" w:color="auto"/>
                        <w:bottom w:val="none" w:sz="0" w:space="0" w:color="auto"/>
                        <w:right w:val="none" w:sz="0" w:space="0" w:color="auto"/>
                      </w:divBdr>
                    </w:div>
                    <w:div w:id="103968153">
                      <w:marLeft w:val="0"/>
                      <w:marRight w:val="0"/>
                      <w:marTop w:val="0"/>
                      <w:marBottom w:val="0"/>
                      <w:divBdr>
                        <w:top w:val="none" w:sz="0" w:space="0" w:color="auto"/>
                        <w:left w:val="none" w:sz="0" w:space="0" w:color="auto"/>
                        <w:bottom w:val="none" w:sz="0" w:space="0" w:color="auto"/>
                        <w:right w:val="none" w:sz="0" w:space="0" w:color="auto"/>
                      </w:divBdr>
                    </w:div>
                    <w:div w:id="961617985">
                      <w:marLeft w:val="0"/>
                      <w:marRight w:val="0"/>
                      <w:marTop w:val="0"/>
                      <w:marBottom w:val="0"/>
                      <w:divBdr>
                        <w:top w:val="none" w:sz="0" w:space="0" w:color="auto"/>
                        <w:left w:val="none" w:sz="0" w:space="0" w:color="auto"/>
                        <w:bottom w:val="none" w:sz="0" w:space="0" w:color="auto"/>
                        <w:right w:val="none" w:sz="0" w:space="0" w:color="auto"/>
                      </w:divBdr>
                    </w:div>
                    <w:div w:id="1872330637">
                      <w:marLeft w:val="0"/>
                      <w:marRight w:val="0"/>
                      <w:marTop w:val="0"/>
                      <w:marBottom w:val="0"/>
                      <w:divBdr>
                        <w:top w:val="none" w:sz="0" w:space="0" w:color="auto"/>
                        <w:left w:val="none" w:sz="0" w:space="0" w:color="auto"/>
                        <w:bottom w:val="none" w:sz="0" w:space="0" w:color="auto"/>
                        <w:right w:val="none" w:sz="0" w:space="0" w:color="auto"/>
                      </w:divBdr>
                    </w:div>
                    <w:div w:id="2021158900">
                      <w:marLeft w:val="0"/>
                      <w:marRight w:val="0"/>
                      <w:marTop w:val="0"/>
                      <w:marBottom w:val="0"/>
                      <w:divBdr>
                        <w:top w:val="none" w:sz="0" w:space="0" w:color="auto"/>
                        <w:left w:val="none" w:sz="0" w:space="0" w:color="auto"/>
                        <w:bottom w:val="none" w:sz="0" w:space="0" w:color="auto"/>
                        <w:right w:val="none" w:sz="0" w:space="0" w:color="auto"/>
                      </w:divBdr>
                    </w:div>
                    <w:div w:id="1421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90296">
          <w:marLeft w:val="0"/>
          <w:marRight w:val="0"/>
          <w:marTop w:val="100"/>
          <w:marBottom w:val="100"/>
          <w:divBdr>
            <w:top w:val="none" w:sz="0" w:space="0" w:color="auto"/>
            <w:left w:val="none" w:sz="0" w:space="0" w:color="auto"/>
            <w:bottom w:val="none" w:sz="0" w:space="0" w:color="auto"/>
            <w:right w:val="none" w:sz="0" w:space="0" w:color="auto"/>
          </w:divBdr>
          <w:divsChild>
            <w:div w:id="429741368">
              <w:marLeft w:val="0"/>
              <w:marRight w:val="0"/>
              <w:marTop w:val="0"/>
              <w:marBottom w:val="0"/>
              <w:divBdr>
                <w:top w:val="none" w:sz="0" w:space="0" w:color="auto"/>
                <w:left w:val="none" w:sz="0" w:space="0" w:color="auto"/>
                <w:bottom w:val="none" w:sz="0" w:space="0" w:color="auto"/>
                <w:right w:val="none" w:sz="0" w:space="0" w:color="auto"/>
              </w:divBdr>
              <w:divsChild>
                <w:div w:id="1273513342">
                  <w:marLeft w:val="0"/>
                  <w:marRight w:val="0"/>
                  <w:marTop w:val="0"/>
                  <w:marBottom w:val="0"/>
                  <w:divBdr>
                    <w:top w:val="none" w:sz="0" w:space="0" w:color="auto"/>
                    <w:left w:val="none" w:sz="0" w:space="0" w:color="auto"/>
                    <w:bottom w:val="none" w:sz="0" w:space="0" w:color="auto"/>
                    <w:right w:val="none" w:sz="0" w:space="0" w:color="auto"/>
                  </w:divBdr>
                </w:div>
              </w:divsChild>
            </w:div>
            <w:div w:id="909115561">
              <w:marLeft w:val="0"/>
              <w:marRight w:val="0"/>
              <w:marTop w:val="0"/>
              <w:marBottom w:val="0"/>
              <w:divBdr>
                <w:top w:val="single" w:sz="6" w:space="0" w:color="DDDDDD"/>
                <w:left w:val="single" w:sz="6" w:space="0" w:color="DDDDDD"/>
                <w:bottom w:val="single" w:sz="6" w:space="0" w:color="DDDDDD"/>
                <w:right w:val="single" w:sz="6" w:space="0" w:color="DDDDDD"/>
              </w:divBdr>
              <w:divsChild>
                <w:div w:id="1245609724">
                  <w:marLeft w:val="0"/>
                  <w:marRight w:val="0"/>
                  <w:marTop w:val="0"/>
                  <w:marBottom w:val="0"/>
                  <w:divBdr>
                    <w:top w:val="none" w:sz="0" w:space="0" w:color="auto"/>
                    <w:left w:val="none" w:sz="0" w:space="0" w:color="auto"/>
                    <w:bottom w:val="none" w:sz="0" w:space="0" w:color="auto"/>
                    <w:right w:val="none" w:sz="0" w:space="0" w:color="auto"/>
                  </w:divBdr>
                  <w:divsChild>
                    <w:div w:id="1989287589">
                      <w:marLeft w:val="0"/>
                      <w:marRight w:val="0"/>
                      <w:marTop w:val="0"/>
                      <w:marBottom w:val="0"/>
                      <w:divBdr>
                        <w:top w:val="none" w:sz="0" w:space="0" w:color="auto"/>
                        <w:left w:val="none" w:sz="0" w:space="0" w:color="auto"/>
                        <w:bottom w:val="none" w:sz="0" w:space="0" w:color="auto"/>
                        <w:right w:val="none" w:sz="0" w:space="0" w:color="auto"/>
                      </w:divBdr>
                    </w:div>
                    <w:div w:id="1104307115">
                      <w:marLeft w:val="0"/>
                      <w:marRight w:val="0"/>
                      <w:marTop w:val="0"/>
                      <w:marBottom w:val="0"/>
                      <w:divBdr>
                        <w:top w:val="none" w:sz="0" w:space="0" w:color="auto"/>
                        <w:left w:val="none" w:sz="0" w:space="0" w:color="auto"/>
                        <w:bottom w:val="none" w:sz="0" w:space="0" w:color="auto"/>
                        <w:right w:val="none" w:sz="0" w:space="0" w:color="auto"/>
                      </w:divBdr>
                    </w:div>
                    <w:div w:id="850536160">
                      <w:marLeft w:val="0"/>
                      <w:marRight w:val="0"/>
                      <w:marTop w:val="0"/>
                      <w:marBottom w:val="0"/>
                      <w:divBdr>
                        <w:top w:val="none" w:sz="0" w:space="0" w:color="auto"/>
                        <w:left w:val="none" w:sz="0" w:space="0" w:color="auto"/>
                        <w:bottom w:val="none" w:sz="0" w:space="0" w:color="auto"/>
                        <w:right w:val="none" w:sz="0" w:space="0" w:color="auto"/>
                      </w:divBdr>
                    </w:div>
                    <w:div w:id="1692106608">
                      <w:marLeft w:val="0"/>
                      <w:marRight w:val="0"/>
                      <w:marTop w:val="0"/>
                      <w:marBottom w:val="0"/>
                      <w:divBdr>
                        <w:top w:val="none" w:sz="0" w:space="0" w:color="auto"/>
                        <w:left w:val="none" w:sz="0" w:space="0" w:color="auto"/>
                        <w:bottom w:val="none" w:sz="0" w:space="0" w:color="auto"/>
                        <w:right w:val="none" w:sz="0" w:space="0" w:color="auto"/>
                      </w:divBdr>
                    </w:div>
                    <w:div w:id="745151353">
                      <w:marLeft w:val="0"/>
                      <w:marRight w:val="0"/>
                      <w:marTop w:val="0"/>
                      <w:marBottom w:val="0"/>
                      <w:divBdr>
                        <w:top w:val="none" w:sz="0" w:space="0" w:color="auto"/>
                        <w:left w:val="none" w:sz="0" w:space="0" w:color="auto"/>
                        <w:bottom w:val="none" w:sz="0" w:space="0" w:color="auto"/>
                        <w:right w:val="none" w:sz="0" w:space="0" w:color="auto"/>
                      </w:divBdr>
                    </w:div>
                    <w:div w:id="1130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64180">
          <w:marLeft w:val="0"/>
          <w:marRight w:val="0"/>
          <w:marTop w:val="100"/>
          <w:marBottom w:val="100"/>
          <w:divBdr>
            <w:top w:val="none" w:sz="0" w:space="0" w:color="auto"/>
            <w:left w:val="none" w:sz="0" w:space="0" w:color="auto"/>
            <w:bottom w:val="none" w:sz="0" w:space="0" w:color="auto"/>
            <w:right w:val="none" w:sz="0" w:space="0" w:color="auto"/>
          </w:divBdr>
          <w:divsChild>
            <w:div w:id="777218236">
              <w:marLeft w:val="0"/>
              <w:marRight w:val="0"/>
              <w:marTop w:val="0"/>
              <w:marBottom w:val="0"/>
              <w:divBdr>
                <w:top w:val="none" w:sz="0" w:space="0" w:color="auto"/>
                <w:left w:val="none" w:sz="0" w:space="0" w:color="auto"/>
                <w:bottom w:val="none" w:sz="0" w:space="0" w:color="auto"/>
                <w:right w:val="none" w:sz="0" w:space="0" w:color="auto"/>
              </w:divBdr>
              <w:divsChild>
                <w:div w:id="1507859786">
                  <w:marLeft w:val="0"/>
                  <w:marRight w:val="0"/>
                  <w:marTop w:val="0"/>
                  <w:marBottom w:val="0"/>
                  <w:divBdr>
                    <w:top w:val="none" w:sz="0" w:space="0" w:color="auto"/>
                    <w:left w:val="none" w:sz="0" w:space="0" w:color="auto"/>
                    <w:bottom w:val="none" w:sz="0" w:space="0" w:color="auto"/>
                    <w:right w:val="none" w:sz="0" w:space="0" w:color="auto"/>
                  </w:divBdr>
                </w:div>
              </w:divsChild>
            </w:div>
            <w:div w:id="1126001845">
              <w:marLeft w:val="0"/>
              <w:marRight w:val="0"/>
              <w:marTop w:val="0"/>
              <w:marBottom w:val="0"/>
              <w:divBdr>
                <w:top w:val="single" w:sz="6" w:space="0" w:color="DDDDDD"/>
                <w:left w:val="single" w:sz="6" w:space="0" w:color="DDDDDD"/>
                <w:bottom w:val="single" w:sz="6" w:space="0" w:color="DDDDDD"/>
                <w:right w:val="single" w:sz="6" w:space="0" w:color="DDDDDD"/>
              </w:divBdr>
              <w:divsChild>
                <w:div w:id="836457483">
                  <w:marLeft w:val="0"/>
                  <w:marRight w:val="0"/>
                  <w:marTop w:val="0"/>
                  <w:marBottom w:val="0"/>
                  <w:divBdr>
                    <w:top w:val="none" w:sz="0" w:space="0" w:color="auto"/>
                    <w:left w:val="none" w:sz="0" w:space="0" w:color="auto"/>
                    <w:bottom w:val="none" w:sz="0" w:space="0" w:color="auto"/>
                    <w:right w:val="none" w:sz="0" w:space="0" w:color="auto"/>
                  </w:divBdr>
                  <w:divsChild>
                    <w:div w:id="159127740">
                      <w:marLeft w:val="0"/>
                      <w:marRight w:val="0"/>
                      <w:marTop w:val="0"/>
                      <w:marBottom w:val="0"/>
                      <w:divBdr>
                        <w:top w:val="none" w:sz="0" w:space="0" w:color="auto"/>
                        <w:left w:val="none" w:sz="0" w:space="0" w:color="auto"/>
                        <w:bottom w:val="none" w:sz="0" w:space="0" w:color="auto"/>
                        <w:right w:val="none" w:sz="0" w:space="0" w:color="auto"/>
                      </w:divBdr>
                    </w:div>
                    <w:div w:id="2122645524">
                      <w:marLeft w:val="0"/>
                      <w:marRight w:val="0"/>
                      <w:marTop w:val="0"/>
                      <w:marBottom w:val="0"/>
                      <w:divBdr>
                        <w:top w:val="none" w:sz="0" w:space="0" w:color="auto"/>
                        <w:left w:val="none" w:sz="0" w:space="0" w:color="auto"/>
                        <w:bottom w:val="none" w:sz="0" w:space="0" w:color="auto"/>
                        <w:right w:val="none" w:sz="0" w:space="0" w:color="auto"/>
                      </w:divBdr>
                    </w:div>
                    <w:div w:id="11879319">
                      <w:marLeft w:val="0"/>
                      <w:marRight w:val="0"/>
                      <w:marTop w:val="0"/>
                      <w:marBottom w:val="0"/>
                      <w:divBdr>
                        <w:top w:val="none" w:sz="0" w:space="0" w:color="auto"/>
                        <w:left w:val="none" w:sz="0" w:space="0" w:color="auto"/>
                        <w:bottom w:val="none" w:sz="0" w:space="0" w:color="auto"/>
                        <w:right w:val="none" w:sz="0" w:space="0" w:color="auto"/>
                      </w:divBdr>
                    </w:div>
                    <w:div w:id="537856826">
                      <w:marLeft w:val="0"/>
                      <w:marRight w:val="0"/>
                      <w:marTop w:val="0"/>
                      <w:marBottom w:val="0"/>
                      <w:divBdr>
                        <w:top w:val="none" w:sz="0" w:space="0" w:color="auto"/>
                        <w:left w:val="none" w:sz="0" w:space="0" w:color="auto"/>
                        <w:bottom w:val="none" w:sz="0" w:space="0" w:color="auto"/>
                        <w:right w:val="none" w:sz="0" w:space="0" w:color="auto"/>
                      </w:divBdr>
                    </w:div>
                    <w:div w:id="1022516325">
                      <w:marLeft w:val="0"/>
                      <w:marRight w:val="0"/>
                      <w:marTop w:val="0"/>
                      <w:marBottom w:val="0"/>
                      <w:divBdr>
                        <w:top w:val="none" w:sz="0" w:space="0" w:color="auto"/>
                        <w:left w:val="none" w:sz="0" w:space="0" w:color="auto"/>
                        <w:bottom w:val="none" w:sz="0" w:space="0" w:color="auto"/>
                        <w:right w:val="none" w:sz="0" w:space="0" w:color="auto"/>
                      </w:divBdr>
                    </w:div>
                    <w:div w:id="9583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5419">
          <w:marLeft w:val="0"/>
          <w:marRight w:val="0"/>
          <w:marTop w:val="100"/>
          <w:marBottom w:val="100"/>
          <w:divBdr>
            <w:top w:val="none" w:sz="0" w:space="0" w:color="auto"/>
            <w:left w:val="none" w:sz="0" w:space="0" w:color="auto"/>
            <w:bottom w:val="none" w:sz="0" w:space="0" w:color="auto"/>
            <w:right w:val="none" w:sz="0" w:space="0" w:color="auto"/>
          </w:divBdr>
          <w:divsChild>
            <w:div w:id="1702823238">
              <w:marLeft w:val="0"/>
              <w:marRight w:val="0"/>
              <w:marTop w:val="0"/>
              <w:marBottom w:val="0"/>
              <w:divBdr>
                <w:top w:val="none" w:sz="0" w:space="0" w:color="auto"/>
                <w:left w:val="none" w:sz="0" w:space="0" w:color="auto"/>
                <w:bottom w:val="none" w:sz="0" w:space="0" w:color="auto"/>
                <w:right w:val="none" w:sz="0" w:space="0" w:color="auto"/>
              </w:divBdr>
              <w:divsChild>
                <w:div w:id="1623413471">
                  <w:marLeft w:val="0"/>
                  <w:marRight w:val="0"/>
                  <w:marTop w:val="0"/>
                  <w:marBottom w:val="0"/>
                  <w:divBdr>
                    <w:top w:val="none" w:sz="0" w:space="0" w:color="auto"/>
                    <w:left w:val="none" w:sz="0" w:space="0" w:color="auto"/>
                    <w:bottom w:val="none" w:sz="0" w:space="0" w:color="auto"/>
                    <w:right w:val="none" w:sz="0" w:space="0" w:color="auto"/>
                  </w:divBdr>
                </w:div>
              </w:divsChild>
            </w:div>
            <w:div w:id="578636309">
              <w:marLeft w:val="0"/>
              <w:marRight w:val="0"/>
              <w:marTop w:val="0"/>
              <w:marBottom w:val="0"/>
              <w:divBdr>
                <w:top w:val="single" w:sz="6" w:space="0" w:color="DDDDDD"/>
                <w:left w:val="single" w:sz="6" w:space="0" w:color="DDDDDD"/>
                <w:bottom w:val="single" w:sz="6" w:space="0" w:color="DDDDDD"/>
                <w:right w:val="single" w:sz="6" w:space="0" w:color="DDDDDD"/>
              </w:divBdr>
              <w:divsChild>
                <w:div w:id="1784836185">
                  <w:marLeft w:val="0"/>
                  <w:marRight w:val="0"/>
                  <w:marTop w:val="0"/>
                  <w:marBottom w:val="0"/>
                  <w:divBdr>
                    <w:top w:val="none" w:sz="0" w:space="0" w:color="auto"/>
                    <w:left w:val="none" w:sz="0" w:space="0" w:color="auto"/>
                    <w:bottom w:val="none" w:sz="0" w:space="0" w:color="auto"/>
                    <w:right w:val="none" w:sz="0" w:space="0" w:color="auto"/>
                  </w:divBdr>
                  <w:divsChild>
                    <w:div w:id="1765221649">
                      <w:marLeft w:val="0"/>
                      <w:marRight w:val="0"/>
                      <w:marTop w:val="0"/>
                      <w:marBottom w:val="0"/>
                      <w:divBdr>
                        <w:top w:val="none" w:sz="0" w:space="0" w:color="auto"/>
                        <w:left w:val="none" w:sz="0" w:space="0" w:color="auto"/>
                        <w:bottom w:val="none" w:sz="0" w:space="0" w:color="auto"/>
                        <w:right w:val="none" w:sz="0" w:space="0" w:color="auto"/>
                      </w:divBdr>
                    </w:div>
                    <w:div w:id="470365746">
                      <w:marLeft w:val="0"/>
                      <w:marRight w:val="0"/>
                      <w:marTop w:val="0"/>
                      <w:marBottom w:val="0"/>
                      <w:divBdr>
                        <w:top w:val="none" w:sz="0" w:space="0" w:color="auto"/>
                        <w:left w:val="none" w:sz="0" w:space="0" w:color="auto"/>
                        <w:bottom w:val="none" w:sz="0" w:space="0" w:color="auto"/>
                        <w:right w:val="none" w:sz="0" w:space="0" w:color="auto"/>
                      </w:divBdr>
                    </w:div>
                    <w:div w:id="1189027244">
                      <w:marLeft w:val="0"/>
                      <w:marRight w:val="0"/>
                      <w:marTop w:val="0"/>
                      <w:marBottom w:val="0"/>
                      <w:divBdr>
                        <w:top w:val="none" w:sz="0" w:space="0" w:color="auto"/>
                        <w:left w:val="none" w:sz="0" w:space="0" w:color="auto"/>
                        <w:bottom w:val="none" w:sz="0" w:space="0" w:color="auto"/>
                        <w:right w:val="none" w:sz="0" w:space="0" w:color="auto"/>
                      </w:divBdr>
                    </w:div>
                    <w:div w:id="1353992643">
                      <w:marLeft w:val="0"/>
                      <w:marRight w:val="0"/>
                      <w:marTop w:val="0"/>
                      <w:marBottom w:val="0"/>
                      <w:divBdr>
                        <w:top w:val="none" w:sz="0" w:space="0" w:color="auto"/>
                        <w:left w:val="none" w:sz="0" w:space="0" w:color="auto"/>
                        <w:bottom w:val="none" w:sz="0" w:space="0" w:color="auto"/>
                        <w:right w:val="none" w:sz="0" w:space="0" w:color="auto"/>
                      </w:divBdr>
                    </w:div>
                    <w:div w:id="1533616946">
                      <w:marLeft w:val="0"/>
                      <w:marRight w:val="0"/>
                      <w:marTop w:val="0"/>
                      <w:marBottom w:val="0"/>
                      <w:divBdr>
                        <w:top w:val="none" w:sz="0" w:space="0" w:color="auto"/>
                        <w:left w:val="none" w:sz="0" w:space="0" w:color="auto"/>
                        <w:bottom w:val="none" w:sz="0" w:space="0" w:color="auto"/>
                        <w:right w:val="none" w:sz="0" w:space="0" w:color="auto"/>
                      </w:divBdr>
                    </w:div>
                    <w:div w:id="1008799163">
                      <w:marLeft w:val="0"/>
                      <w:marRight w:val="0"/>
                      <w:marTop w:val="0"/>
                      <w:marBottom w:val="0"/>
                      <w:divBdr>
                        <w:top w:val="none" w:sz="0" w:space="0" w:color="auto"/>
                        <w:left w:val="none" w:sz="0" w:space="0" w:color="auto"/>
                        <w:bottom w:val="none" w:sz="0" w:space="0" w:color="auto"/>
                        <w:right w:val="none" w:sz="0" w:space="0" w:color="auto"/>
                      </w:divBdr>
                    </w:div>
                    <w:div w:id="14678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99912">
          <w:marLeft w:val="0"/>
          <w:marRight w:val="0"/>
          <w:marTop w:val="100"/>
          <w:marBottom w:val="100"/>
          <w:divBdr>
            <w:top w:val="none" w:sz="0" w:space="0" w:color="auto"/>
            <w:left w:val="none" w:sz="0" w:space="0" w:color="auto"/>
            <w:bottom w:val="none" w:sz="0" w:space="0" w:color="auto"/>
            <w:right w:val="none" w:sz="0" w:space="0" w:color="auto"/>
          </w:divBdr>
          <w:divsChild>
            <w:div w:id="993142537">
              <w:marLeft w:val="0"/>
              <w:marRight w:val="0"/>
              <w:marTop w:val="0"/>
              <w:marBottom w:val="0"/>
              <w:divBdr>
                <w:top w:val="none" w:sz="0" w:space="0" w:color="auto"/>
                <w:left w:val="none" w:sz="0" w:space="0" w:color="auto"/>
                <w:bottom w:val="none" w:sz="0" w:space="0" w:color="auto"/>
                <w:right w:val="none" w:sz="0" w:space="0" w:color="auto"/>
              </w:divBdr>
              <w:divsChild>
                <w:div w:id="2122606204">
                  <w:marLeft w:val="0"/>
                  <w:marRight w:val="0"/>
                  <w:marTop w:val="0"/>
                  <w:marBottom w:val="0"/>
                  <w:divBdr>
                    <w:top w:val="none" w:sz="0" w:space="0" w:color="auto"/>
                    <w:left w:val="none" w:sz="0" w:space="0" w:color="auto"/>
                    <w:bottom w:val="none" w:sz="0" w:space="0" w:color="auto"/>
                    <w:right w:val="none" w:sz="0" w:space="0" w:color="auto"/>
                  </w:divBdr>
                </w:div>
              </w:divsChild>
            </w:div>
            <w:div w:id="57634480">
              <w:marLeft w:val="0"/>
              <w:marRight w:val="0"/>
              <w:marTop w:val="0"/>
              <w:marBottom w:val="0"/>
              <w:divBdr>
                <w:top w:val="single" w:sz="6" w:space="0" w:color="DDDDDD"/>
                <w:left w:val="single" w:sz="6" w:space="0" w:color="DDDDDD"/>
                <w:bottom w:val="single" w:sz="6" w:space="0" w:color="DDDDDD"/>
                <w:right w:val="single" w:sz="6" w:space="0" w:color="DDDDDD"/>
              </w:divBdr>
              <w:divsChild>
                <w:div w:id="102920560">
                  <w:marLeft w:val="0"/>
                  <w:marRight w:val="0"/>
                  <w:marTop w:val="0"/>
                  <w:marBottom w:val="0"/>
                  <w:divBdr>
                    <w:top w:val="none" w:sz="0" w:space="0" w:color="auto"/>
                    <w:left w:val="none" w:sz="0" w:space="0" w:color="auto"/>
                    <w:bottom w:val="none" w:sz="0" w:space="0" w:color="auto"/>
                    <w:right w:val="none" w:sz="0" w:space="0" w:color="auto"/>
                  </w:divBdr>
                  <w:divsChild>
                    <w:div w:id="294261540">
                      <w:marLeft w:val="0"/>
                      <w:marRight w:val="0"/>
                      <w:marTop w:val="0"/>
                      <w:marBottom w:val="0"/>
                      <w:divBdr>
                        <w:top w:val="none" w:sz="0" w:space="0" w:color="auto"/>
                        <w:left w:val="none" w:sz="0" w:space="0" w:color="auto"/>
                        <w:bottom w:val="none" w:sz="0" w:space="0" w:color="auto"/>
                        <w:right w:val="none" w:sz="0" w:space="0" w:color="auto"/>
                      </w:divBdr>
                    </w:div>
                    <w:div w:id="1325743758">
                      <w:marLeft w:val="0"/>
                      <w:marRight w:val="0"/>
                      <w:marTop w:val="0"/>
                      <w:marBottom w:val="0"/>
                      <w:divBdr>
                        <w:top w:val="none" w:sz="0" w:space="0" w:color="auto"/>
                        <w:left w:val="none" w:sz="0" w:space="0" w:color="auto"/>
                        <w:bottom w:val="none" w:sz="0" w:space="0" w:color="auto"/>
                        <w:right w:val="none" w:sz="0" w:space="0" w:color="auto"/>
                      </w:divBdr>
                    </w:div>
                    <w:div w:id="1604533902">
                      <w:marLeft w:val="0"/>
                      <w:marRight w:val="0"/>
                      <w:marTop w:val="0"/>
                      <w:marBottom w:val="0"/>
                      <w:divBdr>
                        <w:top w:val="none" w:sz="0" w:space="0" w:color="auto"/>
                        <w:left w:val="none" w:sz="0" w:space="0" w:color="auto"/>
                        <w:bottom w:val="none" w:sz="0" w:space="0" w:color="auto"/>
                        <w:right w:val="none" w:sz="0" w:space="0" w:color="auto"/>
                      </w:divBdr>
                    </w:div>
                    <w:div w:id="1915360020">
                      <w:marLeft w:val="0"/>
                      <w:marRight w:val="0"/>
                      <w:marTop w:val="0"/>
                      <w:marBottom w:val="0"/>
                      <w:divBdr>
                        <w:top w:val="none" w:sz="0" w:space="0" w:color="auto"/>
                        <w:left w:val="none" w:sz="0" w:space="0" w:color="auto"/>
                        <w:bottom w:val="none" w:sz="0" w:space="0" w:color="auto"/>
                        <w:right w:val="none" w:sz="0" w:space="0" w:color="auto"/>
                      </w:divBdr>
                    </w:div>
                    <w:div w:id="2109160399">
                      <w:marLeft w:val="0"/>
                      <w:marRight w:val="0"/>
                      <w:marTop w:val="0"/>
                      <w:marBottom w:val="0"/>
                      <w:divBdr>
                        <w:top w:val="none" w:sz="0" w:space="0" w:color="auto"/>
                        <w:left w:val="none" w:sz="0" w:space="0" w:color="auto"/>
                        <w:bottom w:val="none" w:sz="0" w:space="0" w:color="auto"/>
                        <w:right w:val="none" w:sz="0" w:space="0" w:color="auto"/>
                      </w:divBdr>
                    </w:div>
                    <w:div w:id="316155609">
                      <w:marLeft w:val="0"/>
                      <w:marRight w:val="0"/>
                      <w:marTop w:val="0"/>
                      <w:marBottom w:val="0"/>
                      <w:divBdr>
                        <w:top w:val="none" w:sz="0" w:space="0" w:color="auto"/>
                        <w:left w:val="none" w:sz="0" w:space="0" w:color="auto"/>
                        <w:bottom w:val="none" w:sz="0" w:space="0" w:color="auto"/>
                        <w:right w:val="none" w:sz="0" w:space="0" w:color="auto"/>
                      </w:divBdr>
                    </w:div>
                    <w:div w:id="19128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65511">
          <w:marLeft w:val="0"/>
          <w:marRight w:val="0"/>
          <w:marTop w:val="100"/>
          <w:marBottom w:val="100"/>
          <w:divBdr>
            <w:top w:val="none" w:sz="0" w:space="0" w:color="auto"/>
            <w:left w:val="none" w:sz="0" w:space="0" w:color="auto"/>
            <w:bottom w:val="none" w:sz="0" w:space="0" w:color="auto"/>
            <w:right w:val="none" w:sz="0" w:space="0" w:color="auto"/>
          </w:divBdr>
          <w:divsChild>
            <w:div w:id="1886335499">
              <w:marLeft w:val="0"/>
              <w:marRight w:val="0"/>
              <w:marTop w:val="0"/>
              <w:marBottom w:val="0"/>
              <w:divBdr>
                <w:top w:val="none" w:sz="0" w:space="0" w:color="auto"/>
                <w:left w:val="none" w:sz="0" w:space="0" w:color="auto"/>
                <w:bottom w:val="none" w:sz="0" w:space="0" w:color="auto"/>
                <w:right w:val="none" w:sz="0" w:space="0" w:color="auto"/>
              </w:divBdr>
              <w:divsChild>
                <w:div w:id="915089720">
                  <w:marLeft w:val="0"/>
                  <w:marRight w:val="0"/>
                  <w:marTop w:val="0"/>
                  <w:marBottom w:val="0"/>
                  <w:divBdr>
                    <w:top w:val="none" w:sz="0" w:space="0" w:color="auto"/>
                    <w:left w:val="none" w:sz="0" w:space="0" w:color="auto"/>
                    <w:bottom w:val="none" w:sz="0" w:space="0" w:color="auto"/>
                    <w:right w:val="none" w:sz="0" w:space="0" w:color="auto"/>
                  </w:divBdr>
                </w:div>
              </w:divsChild>
            </w:div>
            <w:div w:id="1814521120">
              <w:marLeft w:val="0"/>
              <w:marRight w:val="0"/>
              <w:marTop w:val="0"/>
              <w:marBottom w:val="0"/>
              <w:divBdr>
                <w:top w:val="single" w:sz="6" w:space="0" w:color="DDDDDD"/>
                <w:left w:val="single" w:sz="6" w:space="0" w:color="DDDDDD"/>
                <w:bottom w:val="single" w:sz="6" w:space="0" w:color="DDDDDD"/>
                <w:right w:val="single" w:sz="6" w:space="0" w:color="DDDDDD"/>
              </w:divBdr>
              <w:divsChild>
                <w:div w:id="1800145009">
                  <w:marLeft w:val="0"/>
                  <w:marRight w:val="0"/>
                  <w:marTop w:val="0"/>
                  <w:marBottom w:val="0"/>
                  <w:divBdr>
                    <w:top w:val="none" w:sz="0" w:space="0" w:color="auto"/>
                    <w:left w:val="none" w:sz="0" w:space="0" w:color="auto"/>
                    <w:bottom w:val="none" w:sz="0" w:space="0" w:color="auto"/>
                    <w:right w:val="none" w:sz="0" w:space="0" w:color="auto"/>
                  </w:divBdr>
                  <w:divsChild>
                    <w:div w:id="1558390647">
                      <w:marLeft w:val="0"/>
                      <w:marRight w:val="0"/>
                      <w:marTop w:val="0"/>
                      <w:marBottom w:val="0"/>
                      <w:divBdr>
                        <w:top w:val="none" w:sz="0" w:space="0" w:color="auto"/>
                        <w:left w:val="none" w:sz="0" w:space="0" w:color="auto"/>
                        <w:bottom w:val="none" w:sz="0" w:space="0" w:color="auto"/>
                        <w:right w:val="none" w:sz="0" w:space="0" w:color="auto"/>
                      </w:divBdr>
                    </w:div>
                    <w:div w:id="31998319">
                      <w:marLeft w:val="0"/>
                      <w:marRight w:val="0"/>
                      <w:marTop w:val="0"/>
                      <w:marBottom w:val="0"/>
                      <w:divBdr>
                        <w:top w:val="none" w:sz="0" w:space="0" w:color="auto"/>
                        <w:left w:val="none" w:sz="0" w:space="0" w:color="auto"/>
                        <w:bottom w:val="none" w:sz="0" w:space="0" w:color="auto"/>
                        <w:right w:val="none" w:sz="0" w:space="0" w:color="auto"/>
                      </w:divBdr>
                    </w:div>
                    <w:div w:id="1805077834">
                      <w:marLeft w:val="0"/>
                      <w:marRight w:val="0"/>
                      <w:marTop w:val="0"/>
                      <w:marBottom w:val="0"/>
                      <w:divBdr>
                        <w:top w:val="none" w:sz="0" w:space="0" w:color="auto"/>
                        <w:left w:val="none" w:sz="0" w:space="0" w:color="auto"/>
                        <w:bottom w:val="none" w:sz="0" w:space="0" w:color="auto"/>
                        <w:right w:val="none" w:sz="0" w:space="0" w:color="auto"/>
                      </w:divBdr>
                    </w:div>
                    <w:div w:id="543063875">
                      <w:marLeft w:val="0"/>
                      <w:marRight w:val="0"/>
                      <w:marTop w:val="0"/>
                      <w:marBottom w:val="0"/>
                      <w:divBdr>
                        <w:top w:val="none" w:sz="0" w:space="0" w:color="auto"/>
                        <w:left w:val="none" w:sz="0" w:space="0" w:color="auto"/>
                        <w:bottom w:val="none" w:sz="0" w:space="0" w:color="auto"/>
                        <w:right w:val="none" w:sz="0" w:space="0" w:color="auto"/>
                      </w:divBdr>
                    </w:div>
                    <w:div w:id="1766459803">
                      <w:marLeft w:val="0"/>
                      <w:marRight w:val="0"/>
                      <w:marTop w:val="0"/>
                      <w:marBottom w:val="0"/>
                      <w:divBdr>
                        <w:top w:val="none" w:sz="0" w:space="0" w:color="auto"/>
                        <w:left w:val="none" w:sz="0" w:space="0" w:color="auto"/>
                        <w:bottom w:val="none" w:sz="0" w:space="0" w:color="auto"/>
                        <w:right w:val="none" w:sz="0" w:space="0" w:color="auto"/>
                      </w:divBdr>
                    </w:div>
                    <w:div w:id="2107604961">
                      <w:marLeft w:val="0"/>
                      <w:marRight w:val="0"/>
                      <w:marTop w:val="0"/>
                      <w:marBottom w:val="0"/>
                      <w:divBdr>
                        <w:top w:val="none" w:sz="0" w:space="0" w:color="auto"/>
                        <w:left w:val="none" w:sz="0" w:space="0" w:color="auto"/>
                        <w:bottom w:val="none" w:sz="0" w:space="0" w:color="auto"/>
                        <w:right w:val="none" w:sz="0" w:space="0" w:color="auto"/>
                      </w:divBdr>
                    </w:div>
                    <w:div w:id="42802387">
                      <w:marLeft w:val="0"/>
                      <w:marRight w:val="0"/>
                      <w:marTop w:val="0"/>
                      <w:marBottom w:val="0"/>
                      <w:divBdr>
                        <w:top w:val="none" w:sz="0" w:space="0" w:color="auto"/>
                        <w:left w:val="none" w:sz="0" w:space="0" w:color="auto"/>
                        <w:bottom w:val="none" w:sz="0" w:space="0" w:color="auto"/>
                        <w:right w:val="none" w:sz="0" w:space="0" w:color="auto"/>
                      </w:divBdr>
                    </w:div>
                    <w:div w:id="17397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14475">
          <w:marLeft w:val="0"/>
          <w:marRight w:val="0"/>
          <w:marTop w:val="100"/>
          <w:marBottom w:val="100"/>
          <w:divBdr>
            <w:top w:val="none" w:sz="0" w:space="0" w:color="auto"/>
            <w:left w:val="none" w:sz="0" w:space="0" w:color="auto"/>
            <w:bottom w:val="none" w:sz="0" w:space="0" w:color="auto"/>
            <w:right w:val="none" w:sz="0" w:space="0" w:color="auto"/>
          </w:divBdr>
          <w:divsChild>
            <w:div w:id="1188450127">
              <w:marLeft w:val="0"/>
              <w:marRight w:val="0"/>
              <w:marTop w:val="0"/>
              <w:marBottom w:val="0"/>
              <w:divBdr>
                <w:top w:val="none" w:sz="0" w:space="0" w:color="auto"/>
                <w:left w:val="none" w:sz="0" w:space="0" w:color="auto"/>
                <w:bottom w:val="none" w:sz="0" w:space="0" w:color="auto"/>
                <w:right w:val="none" w:sz="0" w:space="0" w:color="auto"/>
              </w:divBdr>
              <w:divsChild>
                <w:div w:id="484975480">
                  <w:marLeft w:val="0"/>
                  <w:marRight w:val="0"/>
                  <w:marTop w:val="0"/>
                  <w:marBottom w:val="0"/>
                  <w:divBdr>
                    <w:top w:val="none" w:sz="0" w:space="0" w:color="auto"/>
                    <w:left w:val="none" w:sz="0" w:space="0" w:color="auto"/>
                    <w:bottom w:val="none" w:sz="0" w:space="0" w:color="auto"/>
                    <w:right w:val="none" w:sz="0" w:space="0" w:color="auto"/>
                  </w:divBdr>
                </w:div>
              </w:divsChild>
            </w:div>
            <w:div w:id="2016029158">
              <w:marLeft w:val="0"/>
              <w:marRight w:val="0"/>
              <w:marTop w:val="0"/>
              <w:marBottom w:val="0"/>
              <w:divBdr>
                <w:top w:val="single" w:sz="6" w:space="0" w:color="DDDDDD"/>
                <w:left w:val="single" w:sz="6" w:space="0" w:color="DDDDDD"/>
                <w:bottom w:val="single" w:sz="6" w:space="0" w:color="DDDDDD"/>
                <w:right w:val="single" w:sz="6" w:space="0" w:color="DDDDDD"/>
              </w:divBdr>
              <w:divsChild>
                <w:div w:id="2026589216">
                  <w:marLeft w:val="0"/>
                  <w:marRight w:val="0"/>
                  <w:marTop w:val="0"/>
                  <w:marBottom w:val="0"/>
                  <w:divBdr>
                    <w:top w:val="none" w:sz="0" w:space="0" w:color="auto"/>
                    <w:left w:val="none" w:sz="0" w:space="0" w:color="auto"/>
                    <w:bottom w:val="none" w:sz="0" w:space="0" w:color="auto"/>
                    <w:right w:val="none" w:sz="0" w:space="0" w:color="auto"/>
                  </w:divBdr>
                  <w:divsChild>
                    <w:div w:id="719480947">
                      <w:marLeft w:val="0"/>
                      <w:marRight w:val="0"/>
                      <w:marTop w:val="0"/>
                      <w:marBottom w:val="0"/>
                      <w:divBdr>
                        <w:top w:val="none" w:sz="0" w:space="0" w:color="auto"/>
                        <w:left w:val="none" w:sz="0" w:space="0" w:color="auto"/>
                        <w:bottom w:val="none" w:sz="0" w:space="0" w:color="auto"/>
                        <w:right w:val="none" w:sz="0" w:space="0" w:color="auto"/>
                      </w:divBdr>
                    </w:div>
                    <w:div w:id="525099343">
                      <w:marLeft w:val="0"/>
                      <w:marRight w:val="0"/>
                      <w:marTop w:val="0"/>
                      <w:marBottom w:val="0"/>
                      <w:divBdr>
                        <w:top w:val="none" w:sz="0" w:space="0" w:color="auto"/>
                        <w:left w:val="none" w:sz="0" w:space="0" w:color="auto"/>
                        <w:bottom w:val="none" w:sz="0" w:space="0" w:color="auto"/>
                        <w:right w:val="none" w:sz="0" w:space="0" w:color="auto"/>
                      </w:divBdr>
                    </w:div>
                    <w:div w:id="829060327">
                      <w:marLeft w:val="0"/>
                      <w:marRight w:val="0"/>
                      <w:marTop w:val="0"/>
                      <w:marBottom w:val="0"/>
                      <w:divBdr>
                        <w:top w:val="none" w:sz="0" w:space="0" w:color="auto"/>
                        <w:left w:val="none" w:sz="0" w:space="0" w:color="auto"/>
                        <w:bottom w:val="none" w:sz="0" w:space="0" w:color="auto"/>
                        <w:right w:val="none" w:sz="0" w:space="0" w:color="auto"/>
                      </w:divBdr>
                    </w:div>
                    <w:div w:id="1771393727">
                      <w:marLeft w:val="0"/>
                      <w:marRight w:val="0"/>
                      <w:marTop w:val="0"/>
                      <w:marBottom w:val="0"/>
                      <w:divBdr>
                        <w:top w:val="none" w:sz="0" w:space="0" w:color="auto"/>
                        <w:left w:val="none" w:sz="0" w:space="0" w:color="auto"/>
                        <w:bottom w:val="none" w:sz="0" w:space="0" w:color="auto"/>
                        <w:right w:val="none" w:sz="0" w:space="0" w:color="auto"/>
                      </w:divBdr>
                    </w:div>
                    <w:div w:id="112672479">
                      <w:marLeft w:val="0"/>
                      <w:marRight w:val="0"/>
                      <w:marTop w:val="0"/>
                      <w:marBottom w:val="0"/>
                      <w:divBdr>
                        <w:top w:val="none" w:sz="0" w:space="0" w:color="auto"/>
                        <w:left w:val="none" w:sz="0" w:space="0" w:color="auto"/>
                        <w:bottom w:val="none" w:sz="0" w:space="0" w:color="auto"/>
                        <w:right w:val="none" w:sz="0" w:space="0" w:color="auto"/>
                      </w:divBdr>
                    </w:div>
                    <w:div w:id="20682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2399">
          <w:marLeft w:val="0"/>
          <w:marRight w:val="0"/>
          <w:marTop w:val="100"/>
          <w:marBottom w:val="100"/>
          <w:divBdr>
            <w:top w:val="none" w:sz="0" w:space="0" w:color="auto"/>
            <w:left w:val="none" w:sz="0" w:space="0" w:color="auto"/>
            <w:bottom w:val="none" w:sz="0" w:space="0" w:color="auto"/>
            <w:right w:val="none" w:sz="0" w:space="0" w:color="auto"/>
          </w:divBdr>
          <w:divsChild>
            <w:div w:id="684552551">
              <w:marLeft w:val="0"/>
              <w:marRight w:val="0"/>
              <w:marTop w:val="0"/>
              <w:marBottom w:val="0"/>
              <w:divBdr>
                <w:top w:val="none" w:sz="0" w:space="0" w:color="auto"/>
                <w:left w:val="none" w:sz="0" w:space="0" w:color="auto"/>
                <w:bottom w:val="none" w:sz="0" w:space="0" w:color="auto"/>
                <w:right w:val="none" w:sz="0" w:space="0" w:color="auto"/>
              </w:divBdr>
              <w:divsChild>
                <w:div w:id="809371166">
                  <w:marLeft w:val="0"/>
                  <w:marRight w:val="0"/>
                  <w:marTop w:val="0"/>
                  <w:marBottom w:val="0"/>
                  <w:divBdr>
                    <w:top w:val="none" w:sz="0" w:space="0" w:color="auto"/>
                    <w:left w:val="none" w:sz="0" w:space="0" w:color="auto"/>
                    <w:bottom w:val="none" w:sz="0" w:space="0" w:color="auto"/>
                    <w:right w:val="none" w:sz="0" w:space="0" w:color="auto"/>
                  </w:divBdr>
                </w:div>
              </w:divsChild>
            </w:div>
            <w:div w:id="1258825261">
              <w:marLeft w:val="0"/>
              <w:marRight w:val="0"/>
              <w:marTop w:val="0"/>
              <w:marBottom w:val="0"/>
              <w:divBdr>
                <w:top w:val="single" w:sz="6" w:space="0" w:color="DDDDDD"/>
                <w:left w:val="single" w:sz="6" w:space="0" w:color="DDDDDD"/>
                <w:bottom w:val="single" w:sz="6" w:space="0" w:color="DDDDDD"/>
                <w:right w:val="single" w:sz="6" w:space="0" w:color="DDDDDD"/>
              </w:divBdr>
              <w:divsChild>
                <w:div w:id="31615859">
                  <w:marLeft w:val="0"/>
                  <w:marRight w:val="0"/>
                  <w:marTop w:val="0"/>
                  <w:marBottom w:val="0"/>
                  <w:divBdr>
                    <w:top w:val="none" w:sz="0" w:space="0" w:color="auto"/>
                    <w:left w:val="none" w:sz="0" w:space="0" w:color="auto"/>
                    <w:bottom w:val="none" w:sz="0" w:space="0" w:color="auto"/>
                    <w:right w:val="none" w:sz="0" w:space="0" w:color="auto"/>
                  </w:divBdr>
                  <w:divsChild>
                    <w:div w:id="934364943">
                      <w:marLeft w:val="0"/>
                      <w:marRight w:val="0"/>
                      <w:marTop w:val="0"/>
                      <w:marBottom w:val="0"/>
                      <w:divBdr>
                        <w:top w:val="none" w:sz="0" w:space="0" w:color="auto"/>
                        <w:left w:val="none" w:sz="0" w:space="0" w:color="auto"/>
                        <w:bottom w:val="none" w:sz="0" w:space="0" w:color="auto"/>
                        <w:right w:val="none" w:sz="0" w:space="0" w:color="auto"/>
                      </w:divBdr>
                    </w:div>
                    <w:div w:id="520434891">
                      <w:marLeft w:val="0"/>
                      <w:marRight w:val="0"/>
                      <w:marTop w:val="0"/>
                      <w:marBottom w:val="0"/>
                      <w:divBdr>
                        <w:top w:val="none" w:sz="0" w:space="0" w:color="auto"/>
                        <w:left w:val="none" w:sz="0" w:space="0" w:color="auto"/>
                        <w:bottom w:val="none" w:sz="0" w:space="0" w:color="auto"/>
                        <w:right w:val="none" w:sz="0" w:space="0" w:color="auto"/>
                      </w:divBdr>
                    </w:div>
                    <w:div w:id="1555311566">
                      <w:marLeft w:val="0"/>
                      <w:marRight w:val="0"/>
                      <w:marTop w:val="0"/>
                      <w:marBottom w:val="0"/>
                      <w:divBdr>
                        <w:top w:val="none" w:sz="0" w:space="0" w:color="auto"/>
                        <w:left w:val="none" w:sz="0" w:space="0" w:color="auto"/>
                        <w:bottom w:val="none" w:sz="0" w:space="0" w:color="auto"/>
                        <w:right w:val="none" w:sz="0" w:space="0" w:color="auto"/>
                      </w:divBdr>
                    </w:div>
                    <w:div w:id="49428646">
                      <w:marLeft w:val="0"/>
                      <w:marRight w:val="0"/>
                      <w:marTop w:val="0"/>
                      <w:marBottom w:val="0"/>
                      <w:divBdr>
                        <w:top w:val="none" w:sz="0" w:space="0" w:color="auto"/>
                        <w:left w:val="none" w:sz="0" w:space="0" w:color="auto"/>
                        <w:bottom w:val="none" w:sz="0" w:space="0" w:color="auto"/>
                        <w:right w:val="none" w:sz="0" w:space="0" w:color="auto"/>
                      </w:divBdr>
                    </w:div>
                    <w:div w:id="1545211863">
                      <w:marLeft w:val="0"/>
                      <w:marRight w:val="0"/>
                      <w:marTop w:val="0"/>
                      <w:marBottom w:val="0"/>
                      <w:divBdr>
                        <w:top w:val="none" w:sz="0" w:space="0" w:color="auto"/>
                        <w:left w:val="none" w:sz="0" w:space="0" w:color="auto"/>
                        <w:bottom w:val="none" w:sz="0" w:space="0" w:color="auto"/>
                        <w:right w:val="none" w:sz="0" w:space="0" w:color="auto"/>
                      </w:divBdr>
                    </w:div>
                    <w:div w:id="8449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60382">
          <w:marLeft w:val="0"/>
          <w:marRight w:val="0"/>
          <w:marTop w:val="100"/>
          <w:marBottom w:val="100"/>
          <w:divBdr>
            <w:top w:val="none" w:sz="0" w:space="0" w:color="auto"/>
            <w:left w:val="none" w:sz="0" w:space="0" w:color="auto"/>
            <w:bottom w:val="none" w:sz="0" w:space="0" w:color="auto"/>
            <w:right w:val="none" w:sz="0" w:space="0" w:color="auto"/>
          </w:divBdr>
          <w:divsChild>
            <w:div w:id="1726685260">
              <w:marLeft w:val="0"/>
              <w:marRight w:val="0"/>
              <w:marTop w:val="0"/>
              <w:marBottom w:val="0"/>
              <w:divBdr>
                <w:top w:val="none" w:sz="0" w:space="0" w:color="auto"/>
                <w:left w:val="none" w:sz="0" w:space="0" w:color="auto"/>
                <w:bottom w:val="none" w:sz="0" w:space="0" w:color="auto"/>
                <w:right w:val="none" w:sz="0" w:space="0" w:color="auto"/>
              </w:divBdr>
              <w:divsChild>
                <w:div w:id="981691355">
                  <w:marLeft w:val="0"/>
                  <w:marRight w:val="0"/>
                  <w:marTop w:val="0"/>
                  <w:marBottom w:val="0"/>
                  <w:divBdr>
                    <w:top w:val="none" w:sz="0" w:space="0" w:color="auto"/>
                    <w:left w:val="none" w:sz="0" w:space="0" w:color="auto"/>
                    <w:bottom w:val="none" w:sz="0" w:space="0" w:color="auto"/>
                    <w:right w:val="none" w:sz="0" w:space="0" w:color="auto"/>
                  </w:divBdr>
                </w:div>
              </w:divsChild>
            </w:div>
            <w:div w:id="1370494831">
              <w:marLeft w:val="0"/>
              <w:marRight w:val="0"/>
              <w:marTop w:val="0"/>
              <w:marBottom w:val="0"/>
              <w:divBdr>
                <w:top w:val="single" w:sz="6" w:space="0" w:color="DDDDDD"/>
                <w:left w:val="single" w:sz="6" w:space="0" w:color="DDDDDD"/>
                <w:bottom w:val="single" w:sz="6" w:space="0" w:color="DDDDDD"/>
                <w:right w:val="single" w:sz="6" w:space="0" w:color="DDDDDD"/>
              </w:divBdr>
              <w:divsChild>
                <w:div w:id="2046952447">
                  <w:marLeft w:val="0"/>
                  <w:marRight w:val="0"/>
                  <w:marTop w:val="0"/>
                  <w:marBottom w:val="0"/>
                  <w:divBdr>
                    <w:top w:val="none" w:sz="0" w:space="0" w:color="auto"/>
                    <w:left w:val="none" w:sz="0" w:space="0" w:color="auto"/>
                    <w:bottom w:val="none" w:sz="0" w:space="0" w:color="auto"/>
                    <w:right w:val="none" w:sz="0" w:space="0" w:color="auto"/>
                  </w:divBdr>
                  <w:divsChild>
                    <w:div w:id="470249622">
                      <w:marLeft w:val="0"/>
                      <w:marRight w:val="0"/>
                      <w:marTop w:val="0"/>
                      <w:marBottom w:val="0"/>
                      <w:divBdr>
                        <w:top w:val="none" w:sz="0" w:space="0" w:color="auto"/>
                        <w:left w:val="none" w:sz="0" w:space="0" w:color="auto"/>
                        <w:bottom w:val="none" w:sz="0" w:space="0" w:color="auto"/>
                        <w:right w:val="none" w:sz="0" w:space="0" w:color="auto"/>
                      </w:divBdr>
                    </w:div>
                    <w:div w:id="1652098550">
                      <w:marLeft w:val="0"/>
                      <w:marRight w:val="0"/>
                      <w:marTop w:val="0"/>
                      <w:marBottom w:val="0"/>
                      <w:divBdr>
                        <w:top w:val="none" w:sz="0" w:space="0" w:color="auto"/>
                        <w:left w:val="none" w:sz="0" w:space="0" w:color="auto"/>
                        <w:bottom w:val="none" w:sz="0" w:space="0" w:color="auto"/>
                        <w:right w:val="none" w:sz="0" w:space="0" w:color="auto"/>
                      </w:divBdr>
                    </w:div>
                    <w:div w:id="1009137018">
                      <w:marLeft w:val="0"/>
                      <w:marRight w:val="0"/>
                      <w:marTop w:val="0"/>
                      <w:marBottom w:val="0"/>
                      <w:divBdr>
                        <w:top w:val="none" w:sz="0" w:space="0" w:color="auto"/>
                        <w:left w:val="none" w:sz="0" w:space="0" w:color="auto"/>
                        <w:bottom w:val="none" w:sz="0" w:space="0" w:color="auto"/>
                        <w:right w:val="none" w:sz="0" w:space="0" w:color="auto"/>
                      </w:divBdr>
                    </w:div>
                    <w:div w:id="710764715">
                      <w:marLeft w:val="0"/>
                      <w:marRight w:val="0"/>
                      <w:marTop w:val="0"/>
                      <w:marBottom w:val="0"/>
                      <w:divBdr>
                        <w:top w:val="none" w:sz="0" w:space="0" w:color="auto"/>
                        <w:left w:val="none" w:sz="0" w:space="0" w:color="auto"/>
                        <w:bottom w:val="none" w:sz="0" w:space="0" w:color="auto"/>
                        <w:right w:val="none" w:sz="0" w:space="0" w:color="auto"/>
                      </w:divBdr>
                    </w:div>
                    <w:div w:id="91124560">
                      <w:marLeft w:val="0"/>
                      <w:marRight w:val="0"/>
                      <w:marTop w:val="0"/>
                      <w:marBottom w:val="0"/>
                      <w:divBdr>
                        <w:top w:val="none" w:sz="0" w:space="0" w:color="auto"/>
                        <w:left w:val="none" w:sz="0" w:space="0" w:color="auto"/>
                        <w:bottom w:val="none" w:sz="0" w:space="0" w:color="auto"/>
                        <w:right w:val="none" w:sz="0" w:space="0" w:color="auto"/>
                      </w:divBdr>
                    </w:div>
                    <w:div w:id="1984462172">
                      <w:marLeft w:val="0"/>
                      <w:marRight w:val="0"/>
                      <w:marTop w:val="0"/>
                      <w:marBottom w:val="0"/>
                      <w:divBdr>
                        <w:top w:val="none" w:sz="0" w:space="0" w:color="auto"/>
                        <w:left w:val="none" w:sz="0" w:space="0" w:color="auto"/>
                        <w:bottom w:val="none" w:sz="0" w:space="0" w:color="auto"/>
                        <w:right w:val="none" w:sz="0" w:space="0" w:color="auto"/>
                      </w:divBdr>
                    </w:div>
                    <w:div w:id="12954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3039">
          <w:marLeft w:val="0"/>
          <w:marRight w:val="0"/>
          <w:marTop w:val="100"/>
          <w:marBottom w:val="100"/>
          <w:divBdr>
            <w:top w:val="none" w:sz="0" w:space="0" w:color="auto"/>
            <w:left w:val="none" w:sz="0" w:space="0" w:color="auto"/>
            <w:bottom w:val="none" w:sz="0" w:space="0" w:color="auto"/>
            <w:right w:val="none" w:sz="0" w:space="0" w:color="auto"/>
          </w:divBdr>
          <w:divsChild>
            <w:div w:id="982319459">
              <w:marLeft w:val="0"/>
              <w:marRight w:val="0"/>
              <w:marTop w:val="0"/>
              <w:marBottom w:val="0"/>
              <w:divBdr>
                <w:top w:val="none" w:sz="0" w:space="0" w:color="auto"/>
                <w:left w:val="none" w:sz="0" w:space="0" w:color="auto"/>
                <w:bottom w:val="none" w:sz="0" w:space="0" w:color="auto"/>
                <w:right w:val="none" w:sz="0" w:space="0" w:color="auto"/>
              </w:divBdr>
              <w:divsChild>
                <w:div w:id="113527965">
                  <w:marLeft w:val="0"/>
                  <w:marRight w:val="0"/>
                  <w:marTop w:val="0"/>
                  <w:marBottom w:val="0"/>
                  <w:divBdr>
                    <w:top w:val="none" w:sz="0" w:space="0" w:color="auto"/>
                    <w:left w:val="none" w:sz="0" w:space="0" w:color="auto"/>
                    <w:bottom w:val="none" w:sz="0" w:space="0" w:color="auto"/>
                    <w:right w:val="none" w:sz="0" w:space="0" w:color="auto"/>
                  </w:divBdr>
                </w:div>
              </w:divsChild>
            </w:div>
            <w:div w:id="427240371">
              <w:marLeft w:val="0"/>
              <w:marRight w:val="0"/>
              <w:marTop w:val="0"/>
              <w:marBottom w:val="0"/>
              <w:divBdr>
                <w:top w:val="single" w:sz="6" w:space="0" w:color="DDDDDD"/>
                <w:left w:val="single" w:sz="6" w:space="0" w:color="DDDDDD"/>
                <w:bottom w:val="single" w:sz="6" w:space="0" w:color="DDDDDD"/>
                <w:right w:val="single" w:sz="6" w:space="0" w:color="DDDDDD"/>
              </w:divBdr>
              <w:divsChild>
                <w:div w:id="932322864">
                  <w:marLeft w:val="0"/>
                  <w:marRight w:val="0"/>
                  <w:marTop w:val="0"/>
                  <w:marBottom w:val="0"/>
                  <w:divBdr>
                    <w:top w:val="none" w:sz="0" w:space="0" w:color="auto"/>
                    <w:left w:val="none" w:sz="0" w:space="0" w:color="auto"/>
                    <w:bottom w:val="none" w:sz="0" w:space="0" w:color="auto"/>
                    <w:right w:val="none" w:sz="0" w:space="0" w:color="auto"/>
                  </w:divBdr>
                  <w:divsChild>
                    <w:div w:id="1044401495">
                      <w:marLeft w:val="0"/>
                      <w:marRight w:val="0"/>
                      <w:marTop w:val="0"/>
                      <w:marBottom w:val="0"/>
                      <w:divBdr>
                        <w:top w:val="none" w:sz="0" w:space="0" w:color="auto"/>
                        <w:left w:val="none" w:sz="0" w:space="0" w:color="auto"/>
                        <w:bottom w:val="none" w:sz="0" w:space="0" w:color="auto"/>
                        <w:right w:val="none" w:sz="0" w:space="0" w:color="auto"/>
                      </w:divBdr>
                    </w:div>
                    <w:div w:id="358163323">
                      <w:marLeft w:val="0"/>
                      <w:marRight w:val="0"/>
                      <w:marTop w:val="0"/>
                      <w:marBottom w:val="0"/>
                      <w:divBdr>
                        <w:top w:val="none" w:sz="0" w:space="0" w:color="auto"/>
                        <w:left w:val="none" w:sz="0" w:space="0" w:color="auto"/>
                        <w:bottom w:val="none" w:sz="0" w:space="0" w:color="auto"/>
                        <w:right w:val="none" w:sz="0" w:space="0" w:color="auto"/>
                      </w:divBdr>
                    </w:div>
                    <w:div w:id="867647267">
                      <w:marLeft w:val="0"/>
                      <w:marRight w:val="0"/>
                      <w:marTop w:val="0"/>
                      <w:marBottom w:val="0"/>
                      <w:divBdr>
                        <w:top w:val="none" w:sz="0" w:space="0" w:color="auto"/>
                        <w:left w:val="none" w:sz="0" w:space="0" w:color="auto"/>
                        <w:bottom w:val="none" w:sz="0" w:space="0" w:color="auto"/>
                        <w:right w:val="none" w:sz="0" w:space="0" w:color="auto"/>
                      </w:divBdr>
                    </w:div>
                    <w:div w:id="725681343">
                      <w:marLeft w:val="0"/>
                      <w:marRight w:val="0"/>
                      <w:marTop w:val="0"/>
                      <w:marBottom w:val="0"/>
                      <w:divBdr>
                        <w:top w:val="none" w:sz="0" w:space="0" w:color="auto"/>
                        <w:left w:val="none" w:sz="0" w:space="0" w:color="auto"/>
                        <w:bottom w:val="none" w:sz="0" w:space="0" w:color="auto"/>
                        <w:right w:val="none" w:sz="0" w:space="0" w:color="auto"/>
                      </w:divBdr>
                    </w:div>
                    <w:div w:id="6415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300">
          <w:marLeft w:val="0"/>
          <w:marRight w:val="0"/>
          <w:marTop w:val="100"/>
          <w:marBottom w:val="100"/>
          <w:divBdr>
            <w:top w:val="none" w:sz="0" w:space="0" w:color="auto"/>
            <w:left w:val="none" w:sz="0" w:space="0" w:color="auto"/>
            <w:bottom w:val="none" w:sz="0" w:space="0" w:color="auto"/>
            <w:right w:val="none" w:sz="0" w:space="0" w:color="auto"/>
          </w:divBdr>
          <w:divsChild>
            <w:div w:id="1991866118">
              <w:marLeft w:val="0"/>
              <w:marRight w:val="0"/>
              <w:marTop w:val="0"/>
              <w:marBottom w:val="0"/>
              <w:divBdr>
                <w:top w:val="none" w:sz="0" w:space="0" w:color="auto"/>
                <w:left w:val="none" w:sz="0" w:space="0" w:color="auto"/>
                <w:bottom w:val="none" w:sz="0" w:space="0" w:color="auto"/>
                <w:right w:val="none" w:sz="0" w:space="0" w:color="auto"/>
              </w:divBdr>
              <w:divsChild>
                <w:div w:id="1116946723">
                  <w:marLeft w:val="0"/>
                  <w:marRight w:val="0"/>
                  <w:marTop w:val="0"/>
                  <w:marBottom w:val="0"/>
                  <w:divBdr>
                    <w:top w:val="none" w:sz="0" w:space="0" w:color="auto"/>
                    <w:left w:val="none" w:sz="0" w:space="0" w:color="auto"/>
                    <w:bottom w:val="none" w:sz="0" w:space="0" w:color="auto"/>
                    <w:right w:val="none" w:sz="0" w:space="0" w:color="auto"/>
                  </w:divBdr>
                </w:div>
              </w:divsChild>
            </w:div>
            <w:div w:id="637685645">
              <w:marLeft w:val="0"/>
              <w:marRight w:val="0"/>
              <w:marTop w:val="0"/>
              <w:marBottom w:val="0"/>
              <w:divBdr>
                <w:top w:val="single" w:sz="6" w:space="0" w:color="DDDDDD"/>
                <w:left w:val="single" w:sz="6" w:space="0" w:color="DDDDDD"/>
                <w:bottom w:val="single" w:sz="6" w:space="0" w:color="DDDDDD"/>
                <w:right w:val="single" w:sz="6" w:space="0" w:color="DDDDDD"/>
              </w:divBdr>
              <w:divsChild>
                <w:div w:id="2045136252">
                  <w:marLeft w:val="0"/>
                  <w:marRight w:val="0"/>
                  <w:marTop w:val="0"/>
                  <w:marBottom w:val="0"/>
                  <w:divBdr>
                    <w:top w:val="none" w:sz="0" w:space="0" w:color="auto"/>
                    <w:left w:val="none" w:sz="0" w:space="0" w:color="auto"/>
                    <w:bottom w:val="none" w:sz="0" w:space="0" w:color="auto"/>
                    <w:right w:val="none" w:sz="0" w:space="0" w:color="auto"/>
                  </w:divBdr>
                  <w:divsChild>
                    <w:div w:id="1094128013">
                      <w:marLeft w:val="0"/>
                      <w:marRight w:val="0"/>
                      <w:marTop w:val="0"/>
                      <w:marBottom w:val="0"/>
                      <w:divBdr>
                        <w:top w:val="none" w:sz="0" w:space="0" w:color="auto"/>
                        <w:left w:val="none" w:sz="0" w:space="0" w:color="auto"/>
                        <w:bottom w:val="none" w:sz="0" w:space="0" w:color="auto"/>
                        <w:right w:val="none" w:sz="0" w:space="0" w:color="auto"/>
                      </w:divBdr>
                    </w:div>
                    <w:div w:id="1286736517">
                      <w:marLeft w:val="0"/>
                      <w:marRight w:val="0"/>
                      <w:marTop w:val="0"/>
                      <w:marBottom w:val="0"/>
                      <w:divBdr>
                        <w:top w:val="none" w:sz="0" w:space="0" w:color="auto"/>
                        <w:left w:val="none" w:sz="0" w:space="0" w:color="auto"/>
                        <w:bottom w:val="none" w:sz="0" w:space="0" w:color="auto"/>
                        <w:right w:val="none" w:sz="0" w:space="0" w:color="auto"/>
                      </w:divBdr>
                    </w:div>
                    <w:div w:id="485438381">
                      <w:marLeft w:val="0"/>
                      <w:marRight w:val="0"/>
                      <w:marTop w:val="0"/>
                      <w:marBottom w:val="0"/>
                      <w:divBdr>
                        <w:top w:val="none" w:sz="0" w:space="0" w:color="auto"/>
                        <w:left w:val="none" w:sz="0" w:space="0" w:color="auto"/>
                        <w:bottom w:val="none" w:sz="0" w:space="0" w:color="auto"/>
                        <w:right w:val="none" w:sz="0" w:space="0" w:color="auto"/>
                      </w:divBdr>
                    </w:div>
                    <w:div w:id="275528770">
                      <w:marLeft w:val="0"/>
                      <w:marRight w:val="0"/>
                      <w:marTop w:val="0"/>
                      <w:marBottom w:val="0"/>
                      <w:divBdr>
                        <w:top w:val="none" w:sz="0" w:space="0" w:color="auto"/>
                        <w:left w:val="none" w:sz="0" w:space="0" w:color="auto"/>
                        <w:bottom w:val="none" w:sz="0" w:space="0" w:color="auto"/>
                        <w:right w:val="none" w:sz="0" w:space="0" w:color="auto"/>
                      </w:divBdr>
                    </w:div>
                    <w:div w:id="1143694524">
                      <w:marLeft w:val="0"/>
                      <w:marRight w:val="0"/>
                      <w:marTop w:val="0"/>
                      <w:marBottom w:val="0"/>
                      <w:divBdr>
                        <w:top w:val="none" w:sz="0" w:space="0" w:color="auto"/>
                        <w:left w:val="none" w:sz="0" w:space="0" w:color="auto"/>
                        <w:bottom w:val="none" w:sz="0" w:space="0" w:color="auto"/>
                        <w:right w:val="none" w:sz="0" w:space="0" w:color="auto"/>
                      </w:divBdr>
                    </w:div>
                    <w:div w:id="756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7552">
          <w:marLeft w:val="0"/>
          <w:marRight w:val="0"/>
          <w:marTop w:val="100"/>
          <w:marBottom w:val="100"/>
          <w:divBdr>
            <w:top w:val="none" w:sz="0" w:space="0" w:color="auto"/>
            <w:left w:val="none" w:sz="0" w:space="0" w:color="auto"/>
            <w:bottom w:val="none" w:sz="0" w:space="0" w:color="auto"/>
            <w:right w:val="none" w:sz="0" w:space="0" w:color="auto"/>
          </w:divBdr>
          <w:divsChild>
            <w:div w:id="417023323">
              <w:marLeft w:val="0"/>
              <w:marRight w:val="0"/>
              <w:marTop w:val="0"/>
              <w:marBottom w:val="0"/>
              <w:divBdr>
                <w:top w:val="none" w:sz="0" w:space="0" w:color="auto"/>
                <w:left w:val="none" w:sz="0" w:space="0" w:color="auto"/>
                <w:bottom w:val="none" w:sz="0" w:space="0" w:color="auto"/>
                <w:right w:val="none" w:sz="0" w:space="0" w:color="auto"/>
              </w:divBdr>
              <w:divsChild>
                <w:div w:id="1591428151">
                  <w:marLeft w:val="0"/>
                  <w:marRight w:val="0"/>
                  <w:marTop w:val="0"/>
                  <w:marBottom w:val="0"/>
                  <w:divBdr>
                    <w:top w:val="none" w:sz="0" w:space="0" w:color="auto"/>
                    <w:left w:val="none" w:sz="0" w:space="0" w:color="auto"/>
                    <w:bottom w:val="none" w:sz="0" w:space="0" w:color="auto"/>
                    <w:right w:val="none" w:sz="0" w:space="0" w:color="auto"/>
                  </w:divBdr>
                </w:div>
              </w:divsChild>
            </w:div>
            <w:div w:id="179201726">
              <w:marLeft w:val="0"/>
              <w:marRight w:val="0"/>
              <w:marTop w:val="0"/>
              <w:marBottom w:val="0"/>
              <w:divBdr>
                <w:top w:val="single" w:sz="6" w:space="0" w:color="DDDDDD"/>
                <w:left w:val="single" w:sz="6" w:space="0" w:color="DDDDDD"/>
                <w:bottom w:val="single" w:sz="6" w:space="0" w:color="DDDDDD"/>
                <w:right w:val="single" w:sz="6" w:space="0" w:color="DDDDDD"/>
              </w:divBdr>
              <w:divsChild>
                <w:div w:id="694773924">
                  <w:marLeft w:val="0"/>
                  <w:marRight w:val="0"/>
                  <w:marTop w:val="0"/>
                  <w:marBottom w:val="0"/>
                  <w:divBdr>
                    <w:top w:val="none" w:sz="0" w:space="0" w:color="auto"/>
                    <w:left w:val="none" w:sz="0" w:space="0" w:color="auto"/>
                    <w:bottom w:val="none" w:sz="0" w:space="0" w:color="auto"/>
                    <w:right w:val="none" w:sz="0" w:space="0" w:color="auto"/>
                  </w:divBdr>
                  <w:divsChild>
                    <w:div w:id="1440950369">
                      <w:marLeft w:val="0"/>
                      <w:marRight w:val="0"/>
                      <w:marTop w:val="0"/>
                      <w:marBottom w:val="0"/>
                      <w:divBdr>
                        <w:top w:val="none" w:sz="0" w:space="0" w:color="auto"/>
                        <w:left w:val="none" w:sz="0" w:space="0" w:color="auto"/>
                        <w:bottom w:val="none" w:sz="0" w:space="0" w:color="auto"/>
                        <w:right w:val="none" w:sz="0" w:space="0" w:color="auto"/>
                      </w:divBdr>
                    </w:div>
                    <w:div w:id="480779199">
                      <w:marLeft w:val="0"/>
                      <w:marRight w:val="0"/>
                      <w:marTop w:val="0"/>
                      <w:marBottom w:val="0"/>
                      <w:divBdr>
                        <w:top w:val="none" w:sz="0" w:space="0" w:color="auto"/>
                        <w:left w:val="none" w:sz="0" w:space="0" w:color="auto"/>
                        <w:bottom w:val="none" w:sz="0" w:space="0" w:color="auto"/>
                        <w:right w:val="none" w:sz="0" w:space="0" w:color="auto"/>
                      </w:divBdr>
                    </w:div>
                    <w:div w:id="1911036166">
                      <w:marLeft w:val="0"/>
                      <w:marRight w:val="0"/>
                      <w:marTop w:val="0"/>
                      <w:marBottom w:val="0"/>
                      <w:divBdr>
                        <w:top w:val="none" w:sz="0" w:space="0" w:color="auto"/>
                        <w:left w:val="none" w:sz="0" w:space="0" w:color="auto"/>
                        <w:bottom w:val="none" w:sz="0" w:space="0" w:color="auto"/>
                        <w:right w:val="none" w:sz="0" w:space="0" w:color="auto"/>
                      </w:divBdr>
                    </w:div>
                    <w:div w:id="291178171">
                      <w:marLeft w:val="0"/>
                      <w:marRight w:val="0"/>
                      <w:marTop w:val="0"/>
                      <w:marBottom w:val="0"/>
                      <w:divBdr>
                        <w:top w:val="none" w:sz="0" w:space="0" w:color="auto"/>
                        <w:left w:val="none" w:sz="0" w:space="0" w:color="auto"/>
                        <w:bottom w:val="none" w:sz="0" w:space="0" w:color="auto"/>
                        <w:right w:val="none" w:sz="0" w:space="0" w:color="auto"/>
                      </w:divBdr>
                    </w:div>
                    <w:div w:id="1268661311">
                      <w:marLeft w:val="0"/>
                      <w:marRight w:val="0"/>
                      <w:marTop w:val="0"/>
                      <w:marBottom w:val="0"/>
                      <w:divBdr>
                        <w:top w:val="none" w:sz="0" w:space="0" w:color="auto"/>
                        <w:left w:val="none" w:sz="0" w:space="0" w:color="auto"/>
                        <w:bottom w:val="none" w:sz="0" w:space="0" w:color="auto"/>
                        <w:right w:val="none" w:sz="0" w:space="0" w:color="auto"/>
                      </w:divBdr>
                    </w:div>
                    <w:div w:id="16654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8415">
          <w:marLeft w:val="0"/>
          <w:marRight w:val="0"/>
          <w:marTop w:val="100"/>
          <w:marBottom w:val="100"/>
          <w:divBdr>
            <w:top w:val="none" w:sz="0" w:space="0" w:color="auto"/>
            <w:left w:val="none" w:sz="0" w:space="0" w:color="auto"/>
            <w:bottom w:val="none" w:sz="0" w:space="0" w:color="auto"/>
            <w:right w:val="none" w:sz="0" w:space="0" w:color="auto"/>
          </w:divBdr>
          <w:divsChild>
            <w:div w:id="73476196">
              <w:marLeft w:val="0"/>
              <w:marRight w:val="0"/>
              <w:marTop w:val="0"/>
              <w:marBottom w:val="0"/>
              <w:divBdr>
                <w:top w:val="none" w:sz="0" w:space="0" w:color="auto"/>
                <w:left w:val="none" w:sz="0" w:space="0" w:color="auto"/>
                <w:bottom w:val="none" w:sz="0" w:space="0" w:color="auto"/>
                <w:right w:val="none" w:sz="0" w:space="0" w:color="auto"/>
              </w:divBdr>
              <w:divsChild>
                <w:div w:id="557204571">
                  <w:marLeft w:val="0"/>
                  <w:marRight w:val="0"/>
                  <w:marTop w:val="0"/>
                  <w:marBottom w:val="0"/>
                  <w:divBdr>
                    <w:top w:val="none" w:sz="0" w:space="0" w:color="auto"/>
                    <w:left w:val="none" w:sz="0" w:space="0" w:color="auto"/>
                    <w:bottom w:val="none" w:sz="0" w:space="0" w:color="auto"/>
                    <w:right w:val="none" w:sz="0" w:space="0" w:color="auto"/>
                  </w:divBdr>
                </w:div>
              </w:divsChild>
            </w:div>
            <w:div w:id="205147726">
              <w:marLeft w:val="0"/>
              <w:marRight w:val="0"/>
              <w:marTop w:val="0"/>
              <w:marBottom w:val="0"/>
              <w:divBdr>
                <w:top w:val="single" w:sz="6" w:space="0" w:color="DDDDDD"/>
                <w:left w:val="single" w:sz="6" w:space="0" w:color="DDDDDD"/>
                <w:bottom w:val="single" w:sz="6" w:space="0" w:color="DDDDDD"/>
                <w:right w:val="single" w:sz="6" w:space="0" w:color="DDDDDD"/>
              </w:divBdr>
              <w:divsChild>
                <w:div w:id="1939409074">
                  <w:marLeft w:val="0"/>
                  <w:marRight w:val="0"/>
                  <w:marTop w:val="0"/>
                  <w:marBottom w:val="0"/>
                  <w:divBdr>
                    <w:top w:val="none" w:sz="0" w:space="0" w:color="auto"/>
                    <w:left w:val="none" w:sz="0" w:space="0" w:color="auto"/>
                    <w:bottom w:val="none" w:sz="0" w:space="0" w:color="auto"/>
                    <w:right w:val="none" w:sz="0" w:space="0" w:color="auto"/>
                  </w:divBdr>
                  <w:divsChild>
                    <w:div w:id="226182954">
                      <w:marLeft w:val="0"/>
                      <w:marRight w:val="0"/>
                      <w:marTop w:val="0"/>
                      <w:marBottom w:val="0"/>
                      <w:divBdr>
                        <w:top w:val="none" w:sz="0" w:space="0" w:color="auto"/>
                        <w:left w:val="none" w:sz="0" w:space="0" w:color="auto"/>
                        <w:bottom w:val="none" w:sz="0" w:space="0" w:color="auto"/>
                        <w:right w:val="none" w:sz="0" w:space="0" w:color="auto"/>
                      </w:divBdr>
                    </w:div>
                    <w:div w:id="697970206">
                      <w:marLeft w:val="0"/>
                      <w:marRight w:val="0"/>
                      <w:marTop w:val="0"/>
                      <w:marBottom w:val="0"/>
                      <w:divBdr>
                        <w:top w:val="none" w:sz="0" w:space="0" w:color="auto"/>
                        <w:left w:val="none" w:sz="0" w:space="0" w:color="auto"/>
                        <w:bottom w:val="none" w:sz="0" w:space="0" w:color="auto"/>
                        <w:right w:val="none" w:sz="0" w:space="0" w:color="auto"/>
                      </w:divBdr>
                    </w:div>
                    <w:div w:id="988284810">
                      <w:marLeft w:val="0"/>
                      <w:marRight w:val="0"/>
                      <w:marTop w:val="0"/>
                      <w:marBottom w:val="0"/>
                      <w:divBdr>
                        <w:top w:val="none" w:sz="0" w:space="0" w:color="auto"/>
                        <w:left w:val="none" w:sz="0" w:space="0" w:color="auto"/>
                        <w:bottom w:val="none" w:sz="0" w:space="0" w:color="auto"/>
                        <w:right w:val="none" w:sz="0" w:space="0" w:color="auto"/>
                      </w:divBdr>
                    </w:div>
                    <w:div w:id="1364401397">
                      <w:marLeft w:val="0"/>
                      <w:marRight w:val="0"/>
                      <w:marTop w:val="0"/>
                      <w:marBottom w:val="0"/>
                      <w:divBdr>
                        <w:top w:val="none" w:sz="0" w:space="0" w:color="auto"/>
                        <w:left w:val="none" w:sz="0" w:space="0" w:color="auto"/>
                        <w:bottom w:val="none" w:sz="0" w:space="0" w:color="auto"/>
                        <w:right w:val="none" w:sz="0" w:space="0" w:color="auto"/>
                      </w:divBdr>
                    </w:div>
                    <w:div w:id="18012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7710">
          <w:marLeft w:val="0"/>
          <w:marRight w:val="0"/>
          <w:marTop w:val="100"/>
          <w:marBottom w:val="100"/>
          <w:divBdr>
            <w:top w:val="none" w:sz="0" w:space="0" w:color="auto"/>
            <w:left w:val="none" w:sz="0" w:space="0" w:color="auto"/>
            <w:bottom w:val="none" w:sz="0" w:space="0" w:color="auto"/>
            <w:right w:val="none" w:sz="0" w:space="0" w:color="auto"/>
          </w:divBdr>
          <w:divsChild>
            <w:div w:id="129636970">
              <w:marLeft w:val="0"/>
              <w:marRight w:val="0"/>
              <w:marTop w:val="0"/>
              <w:marBottom w:val="0"/>
              <w:divBdr>
                <w:top w:val="none" w:sz="0" w:space="0" w:color="auto"/>
                <w:left w:val="none" w:sz="0" w:space="0" w:color="auto"/>
                <w:bottom w:val="none" w:sz="0" w:space="0" w:color="auto"/>
                <w:right w:val="none" w:sz="0" w:space="0" w:color="auto"/>
              </w:divBdr>
              <w:divsChild>
                <w:div w:id="1279526873">
                  <w:marLeft w:val="0"/>
                  <w:marRight w:val="0"/>
                  <w:marTop w:val="0"/>
                  <w:marBottom w:val="0"/>
                  <w:divBdr>
                    <w:top w:val="none" w:sz="0" w:space="0" w:color="auto"/>
                    <w:left w:val="none" w:sz="0" w:space="0" w:color="auto"/>
                    <w:bottom w:val="none" w:sz="0" w:space="0" w:color="auto"/>
                    <w:right w:val="none" w:sz="0" w:space="0" w:color="auto"/>
                  </w:divBdr>
                </w:div>
              </w:divsChild>
            </w:div>
            <w:div w:id="1408961977">
              <w:marLeft w:val="0"/>
              <w:marRight w:val="0"/>
              <w:marTop w:val="0"/>
              <w:marBottom w:val="0"/>
              <w:divBdr>
                <w:top w:val="single" w:sz="6" w:space="0" w:color="DDDDDD"/>
                <w:left w:val="single" w:sz="6" w:space="0" w:color="DDDDDD"/>
                <w:bottom w:val="single" w:sz="6" w:space="0" w:color="DDDDDD"/>
                <w:right w:val="single" w:sz="6" w:space="0" w:color="DDDDDD"/>
              </w:divBdr>
              <w:divsChild>
                <w:div w:id="326592018">
                  <w:marLeft w:val="0"/>
                  <w:marRight w:val="0"/>
                  <w:marTop w:val="0"/>
                  <w:marBottom w:val="0"/>
                  <w:divBdr>
                    <w:top w:val="none" w:sz="0" w:space="0" w:color="auto"/>
                    <w:left w:val="none" w:sz="0" w:space="0" w:color="auto"/>
                    <w:bottom w:val="none" w:sz="0" w:space="0" w:color="auto"/>
                    <w:right w:val="none" w:sz="0" w:space="0" w:color="auto"/>
                  </w:divBdr>
                  <w:divsChild>
                    <w:div w:id="1797718208">
                      <w:marLeft w:val="0"/>
                      <w:marRight w:val="0"/>
                      <w:marTop w:val="0"/>
                      <w:marBottom w:val="0"/>
                      <w:divBdr>
                        <w:top w:val="none" w:sz="0" w:space="0" w:color="auto"/>
                        <w:left w:val="none" w:sz="0" w:space="0" w:color="auto"/>
                        <w:bottom w:val="none" w:sz="0" w:space="0" w:color="auto"/>
                        <w:right w:val="none" w:sz="0" w:space="0" w:color="auto"/>
                      </w:divBdr>
                    </w:div>
                    <w:div w:id="1264996104">
                      <w:marLeft w:val="0"/>
                      <w:marRight w:val="0"/>
                      <w:marTop w:val="0"/>
                      <w:marBottom w:val="0"/>
                      <w:divBdr>
                        <w:top w:val="none" w:sz="0" w:space="0" w:color="auto"/>
                        <w:left w:val="none" w:sz="0" w:space="0" w:color="auto"/>
                        <w:bottom w:val="none" w:sz="0" w:space="0" w:color="auto"/>
                        <w:right w:val="none" w:sz="0" w:space="0" w:color="auto"/>
                      </w:divBdr>
                    </w:div>
                    <w:div w:id="2076582900">
                      <w:marLeft w:val="0"/>
                      <w:marRight w:val="0"/>
                      <w:marTop w:val="0"/>
                      <w:marBottom w:val="0"/>
                      <w:divBdr>
                        <w:top w:val="none" w:sz="0" w:space="0" w:color="auto"/>
                        <w:left w:val="none" w:sz="0" w:space="0" w:color="auto"/>
                        <w:bottom w:val="none" w:sz="0" w:space="0" w:color="auto"/>
                        <w:right w:val="none" w:sz="0" w:space="0" w:color="auto"/>
                      </w:divBdr>
                    </w:div>
                    <w:div w:id="1697734103">
                      <w:marLeft w:val="0"/>
                      <w:marRight w:val="0"/>
                      <w:marTop w:val="0"/>
                      <w:marBottom w:val="0"/>
                      <w:divBdr>
                        <w:top w:val="none" w:sz="0" w:space="0" w:color="auto"/>
                        <w:left w:val="none" w:sz="0" w:space="0" w:color="auto"/>
                        <w:bottom w:val="none" w:sz="0" w:space="0" w:color="auto"/>
                        <w:right w:val="none" w:sz="0" w:space="0" w:color="auto"/>
                      </w:divBdr>
                    </w:div>
                    <w:div w:id="5476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746">
          <w:marLeft w:val="0"/>
          <w:marRight w:val="0"/>
          <w:marTop w:val="100"/>
          <w:marBottom w:val="100"/>
          <w:divBdr>
            <w:top w:val="none" w:sz="0" w:space="0" w:color="auto"/>
            <w:left w:val="none" w:sz="0" w:space="0" w:color="auto"/>
            <w:bottom w:val="none" w:sz="0" w:space="0" w:color="auto"/>
            <w:right w:val="none" w:sz="0" w:space="0" w:color="auto"/>
          </w:divBdr>
          <w:divsChild>
            <w:div w:id="2045516686">
              <w:marLeft w:val="0"/>
              <w:marRight w:val="0"/>
              <w:marTop w:val="0"/>
              <w:marBottom w:val="0"/>
              <w:divBdr>
                <w:top w:val="none" w:sz="0" w:space="0" w:color="auto"/>
                <w:left w:val="none" w:sz="0" w:space="0" w:color="auto"/>
                <w:bottom w:val="none" w:sz="0" w:space="0" w:color="auto"/>
                <w:right w:val="none" w:sz="0" w:space="0" w:color="auto"/>
              </w:divBdr>
              <w:divsChild>
                <w:div w:id="1357080056">
                  <w:marLeft w:val="0"/>
                  <w:marRight w:val="0"/>
                  <w:marTop w:val="0"/>
                  <w:marBottom w:val="0"/>
                  <w:divBdr>
                    <w:top w:val="none" w:sz="0" w:space="0" w:color="auto"/>
                    <w:left w:val="none" w:sz="0" w:space="0" w:color="auto"/>
                    <w:bottom w:val="none" w:sz="0" w:space="0" w:color="auto"/>
                    <w:right w:val="none" w:sz="0" w:space="0" w:color="auto"/>
                  </w:divBdr>
                </w:div>
              </w:divsChild>
            </w:div>
            <w:div w:id="1804154078">
              <w:marLeft w:val="0"/>
              <w:marRight w:val="0"/>
              <w:marTop w:val="0"/>
              <w:marBottom w:val="0"/>
              <w:divBdr>
                <w:top w:val="single" w:sz="6" w:space="0" w:color="DDDDDD"/>
                <w:left w:val="single" w:sz="6" w:space="0" w:color="DDDDDD"/>
                <w:bottom w:val="single" w:sz="6" w:space="0" w:color="DDDDDD"/>
                <w:right w:val="single" w:sz="6" w:space="0" w:color="DDDDDD"/>
              </w:divBdr>
              <w:divsChild>
                <w:div w:id="742604570">
                  <w:marLeft w:val="0"/>
                  <w:marRight w:val="0"/>
                  <w:marTop w:val="0"/>
                  <w:marBottom w:val="0"/>
                  <w:divBdr>
                    <w:top w:val="none" w:sz="0" w:space="0" w:color="auto"/>
                    <w:left w:val="none" w:sz="0" w:space="0" w:color="auto"/>
                    <w:bottom w:val="none" w:sz="0" w:space="0" w:color="auto"/>
                    <w:right w:val="none" w:sz="0" w:space="0" w:color="auto"/>
                  </w:divBdr>
                  <w:divsChild>
                    <w:div w:id="682316462">
                      <w:marLeft w:val="0"/>
                      <w:marRight w:val="0"/>
                      <w:marTop w:val="0"/>
                      <w:marBottom w:val="0"/>
                      <w:divBdr>
                        <w:top w:val="none" w:sz="0" w:space="0" w:color="auto"/>
                        <w:left w:val="none" w:sz="0" w:space="0" w:color="auto"/>
                        <w:bottom w:val="none" w:sz="0" w:space="0" w:color="auto"/>
                        <w:right w:val="none" w:sz="0" w:space="0" w:color="auto"/>
                      </w:divBdr>
                    </w:div>
                    <w:div w:id="1889145849">
                      <w:marLeft w:val="0"/>
                      <w:marRight w:val="0"/>
                      <w:marTop w:val="0"/>
                      <w:marBottom w:val="0"/>
                      <w:divBdr>
                        <w:top w:val="none" w:sz="0" w:space="0" w:color="auto"/>
                        <w:left w:val="none" w:sz="0" w:space="0" w:color="auto"/>
                        <w:bottom w:val="none" w:sz="0" w:space="0" w:color="auto"/>
                        <w:right w:val="none" w:sz="0" w:space="0" w:color="auto"/>
                      </w:divBdr>
                    </w:div>
                    <w:div w:id="1163005468">
                      <w:marLeft w:val="0"/>
                      <w:marRight w:val="0"/>
                      <w:marTop w:val="0"/>
                      <w:marBottom w:val="0"/>
                      <w:divBdr>
                        <w:top w:val="none" w:sz="0" w:space="0" w:color="auto"/>
                        <w:left w:val="none" w:sz="0" w:space="0" w:color="auto"/>
                        <w:bottom w:val="none" w:sz="0" w:space="0" w:color="auto"/>
                        <w:right w:val="none" w:sz="0" w:space="0" w:color="auto"/>
                      </w:divBdr>
                    </w:div>
                    <w:div w:id="1652517311">
                      <w:marLeft w:val="0"/>
                      <w:marRight w:val="0"/>
                      <w:marTop w:val="0"/>
                      <w:marBottom w:val="0"/>
                      <w:divBdr>
                        <w:top w:val="none" w:sz="0" w:space="0" w:color="auto"/>
                        <w:left w:val="none" w:sz="0" w:space="0" w:color="auto"/>
                        <w:bottom w:val="none" w:sz="0" w:space="0" w:color="auto"/>
                        <w:right w:val="none" w:sz="0" w:space="0" w:color="auto"/>
                      </w:divBdr>
                    </w:div>
                    <w:div w:id="1532453724">
                      <w:marLeft w:val="0"/>
                      <w:marRight w:val="0"/>
                      <w:marTop w:val="0"/>
                      <w:marBottom w:val="0"/>
                      <w:divBdr>
                        <w:top w:val="none" w:sz="0" w:space="0" w:color="auto"/>
                        <w:left w:val="none" w:sz="0" w:space="0" w:color="auto"/>
                        <w:bottom w:val="none" w:sz="0" w:space="0" w:color="auto"/>
                        <w:right w:val="none" w:sz="0" w:space="0" w:color="auto"/>
                      </w:divBdr>
                    </w:div>
                    <w:div w:id="15576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12996">
          <w:marLeft w:val="0"/>
          <w:marRight w:val="0"/>
          <w:marTop w:val="100"/>
          <w:marBottom w:val="100"/>
          <w:divBdr>
            <w:top w:val="none" w:sz="0" w:space="0" w:color="auto"/>
            <w:left w:val="none" w:sz="0" w:space="0" w:color="auto"/>
            <w:bottom w:val="none" w:sz="0" w:space="0" w:color="auto"/>
            <w:right w:val="none" w:sz="0" w:space="0" w:color="auto"/>
          </w:divBdr>
          <w:divsChild>
            <w:div w:id="1541092587">
              <w:marLeft w:val="0"/>
              <w:marRight w:val="0"/>
              <w:marTop w:val="0"/>
              <w:marBottom w:val="0"/>
              <w:divBdr>
                <w:top w:val="none" w:sz="0" w:space="0" w:color="auto"/>
                <w:left w:val="none" w:sz="0" w:space="0" w:color="auto"/>
                <w:bottom w:val="none" w:sz="0" w:space="0" w:color="auto"/>
                <w:right w:val="none" w:sz="0" w:space="0" w:color="auto"/>
              </w:divBdr>
              <w:divsChild>
                <w:div w:id="1218586869">
                  <w:marLeft w:val="0"/>
                  <w:marRight w:val="0"/>
                  <w:marTop w:val="0"/>
                  <w:marBottom w:val="0"/>
                  <w:divBdr>
                    <w:top w:val="none" w:sz="0" w:space="0" w:color="auto"/>
                    <w:left w:val="none" w:sz="0" w:space="0" w:color="auto"/>
                    <w:bottom w:val="none" w:sz="0" w:space="0" w:color="auto"/>
                    <w:right w:val="none" w:sz="0" w:space="0" w:color="auto"/>
                  </w:divBdr>
                </w:div>
              </w:divsChild>
            </w:div>
            <w:div w:id="1023434567">
              <w:marLeft w:val="0"/>
              <w:marRight w:val="0"/>
              <w:marTop w:val="0"/>
              <w:marBottom w:val="0"/>
              <w:divBdr>
                <w:top w:val="single" w:sz="6" w:space="0" w:color="DDDDDD"/>
                <w:left w:val="single" w:sz="6" w:space="0" w:color="DDDDDD"/>
                <w:bottom w:val="single" w:sz="6" w:space="0" w:color="DDDDDD"/>
                <w:right w:val="single" w:sz="6" w:space="0" w:color="DDDDDD"/>
              </w:divBdr>
              <w:divsChild>
                <w:div w:id="1893038467">
                  <w:marLeft w:val="0"/>
                  <w:marRight w:val="0"/>
                  <w:marTop w:val="0"/>
                  <w:marBottom w:val="0"/>
                  <w:divBdr>
                    <w:top w:val="none" w:sz="0" w:space="0" w:color="auto"/>
                    <w:left w:val="none" w:sz="0" w:space="0" w:color="auto"/>
                    <w:bottom w:val="none" w:sz="0" w:space="0" w:color="auto"/>
                    <w:right w:val="none" w:sz="0" w:space="0" w:color="auto"/>
                  </w:divBdr>
                  <w:divsChild>
                    <w:div w:id="977802106">
                      <w:marLeft w:val="0"/>
                      <w:marRight w:val="0"/>
                      <w:marTop w:val="0"/>
                      <w:marBottom w:val="0"/>
                      <w:divBdr>
                        <w:top w:val="none" w:sz="0" w:space="0" w:color="auto"/>
                        <w:left w:val="none" w:sz="0" w:space="0" w:color="auto"/>
                        <w:bottom w:val="none" w:sz="0" w:space="0" w:color="auto"/>
                        <w:right w:val="none" w:sz="0" w:space="0" w:color="auto"/>
                      </w:divBdr>
                    </w:div>
                    <w:div w:id="963072415">
                      <w:marLeft w:val="0"/>
                      <w:marRight w:val="0"/>
                      <w:marTop w:val="0"/>
                      <w:marBottom w:val="0"/>
                      <w:divBdr>
                        <w:top w:val="none" w:sz="0" w:space="0" w:color="auto"/>
                        <w:left w:val="none" w:sz="0" w:space="0" w:color="auto"/>
                        <w:bottom w:val="none" w:sz="0" w:space="0" w:color="auto"/>
                        <w:right w:val="none" w:sz="0" w:space="0" w:color="auto"/>
                      </w:divBdr>
                    </w:div>
                    <w:div w:id="1392193456">
                      <w:marLeft w:val="0"/>
                      <w:marRight w:val="0"/>
                      <w:marTop w:val="0"/>
                      <w:marBottom w:val="0"/>
                      <w:divBdr>
                        <w:top w:val="none" w:sz="0" w:space="0" w:color="auto"/>
                        <w:left w:val="none" w:sz="0" w:space="0" w:color="auto"/>
                        <w:bottom w:val="none" w:sz="0" w:space="0" w:color="auto"/>
                        <w:right w:val="none" w:sz="0" w:space="0" w:color="auto"/>
                      </w:divBdr>
                    </w:div>
                    <w:div w:id="262537429">
                      <w:marLeft w:val="0"/>
                      <w:marRight w:val="0"/>
                      <w:marTop w:val="0"/>
                      <w:marBottom w:val="0"/>
                      <w:divBdr>
                        <w:top w:val="none" w:sz="0" w:space="0" w:color="auto"/>
                        <w:left w:val="none" w:sz="0" w:space="0" w:color="auto"/>
                        <w:bottom w:val="none" w:sz="0" w:space="0" w:color="auto"/>
                        <w:right w:val="none" w:sz="0" w:space="0" w:color="auto"/>
                      </w:divBdr>
                    </w:div>
                    <w:div w:id="97330883">
                      <w:marLeft w:val="0"/>
                      <w:marRight w:val="0"/>
                      <w:marTop w:val="0"/>
                      <w:marBottom w:val="0"/>
                      <w:divBdr>
                        <w:top w:val="none" w:sz="0" w:space="0" w:color="auto"/>
                        <w:left w:val="none" w:sz="0" w:space="0" w:color="auto"/>
                        <w:bottom w:val="none" w:sz="0" w:space="0" w:color="auto"/>
                        <w:right w:val="none" w:sz="0" w:space="0" w:color="auto"/>
                      </w:divBdr>
                    </w:div>
                    <w:div w:id="502553009">
                      <w:marLeft w:val="0"/>
                      <w:marRight w:val="0"/>
                      <w:marTop w:val="0"/>
                      <w:marBottom w:val="0"/>
                      <w:divBdr>
                        <w:top w:val="none" w:sz="0" w:space="0" w:color="auto"/>
                        <w:left w:val="none" w:sz="0" w:space="0" w:color="auto"/>
                        <w:bottom w:val="none" w:sz="0" w:space="0" w:color="auto"/>
                        <w:right w:val="none" w:sz="0" w:space="0" w:color="auto"/>
                      </w:divBdr>
                    </w:div>
                    <w:div w:id="20719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93003">
          <w:marLeft w:val="0"/>
          <w:marRight w:val="0"/>
          <w:marTop w:val="100"/>
          <w:marBottom w:val="100"/>
          <w:divBdr>
            <w:top w:val="none" w:sz="0" w:space="0" w:color="auto"/>
            <w:left w:val="none" w:sz="0" w:space="0" w:color="auto"/>
            <w:bottom w:val="none" w:sz="0" w:space="0" w:color="auto"/>
            <w:right w:val="none" w:sz="0" w:space="0" w:color="auto"/>
          </w:divBdr>
          <w:divsChild>
            <w:div w:id="820343355">
              <w:marLeft w:val="0"/>
              <w:marRight w:val="0"/>
              <w:marTop w:val="0"/>
              <w:marBottom w:val="0"/>
              <w:divBdr>
                <w:top w:val="none" w:sz="0" w:space="0" w:color="auto"/>
                <w:left w:val="none" w:sz="0" w:space="0" w:color="auto"/>
                <w:bottom w:val="none" w:sz="0" w:space="0" w:color="auto"/>
                <w:right w:val="none" w:sz="0" w:space="0" w:color="auto"/>
              </w:divBdr>
              <w:divsChild>
                <w:div w:id="448090229">
                  <w:marLeft w:val="0"/>
                  <w:marRight w:val="0"/>
                  <w:marTop w:val="0"/>
                  <w:marBottom w:val="0"/>
                  <w:divBdr>
                    <w:top w:val="none" w:sz="0" w:space="0" w:color="auto"/>
                    <w:left w:val="none" w:sz="0" w:space="0" w:color="auto"/>
                    <w:bottom w:val="none" w:sz="0" w:space="0" w:color="auto"/>
                    <w:right w:val="none" w:sz="0" w:space="0" w:color="auto"/>
                  </w:divBdr>
                </w:div>
              </w:divsChild>
            </w:div>
            <w:div w:id="1697928173">
              <w:marLeft w:val="0"/>
              <w:marRight w:val="0"/>
              <w:marTop w:val="0"/>
              <w:marBottom w:val="0"/>
              <w:divBdr>
                <w:top w:val="single" w:sz="6" w:space="0" w:color="DDDDDD"/>
                <w:left w:val="single" w:sz="6" w:space="0" w:color="DDDDDD"/>
                <w:bottom w:val="single" w:sz="6" w:space="0" w:color="DDDDDD"/>
                <w:right w:val="single" w:sz="6" w:space="0" w:color="DDDDDD"/>
              </w:divBdr>
              <w:divsChild>
                <w:div w:id="1701281680">
                  <w:marLeft w:val="0"/>
                  <w:marRight w:val="0"/>
                  <w:marTop w:val="0"/>
                  <w:marBottom w:val="0"/>
                  <w:divBdr>
                    <w:top w:val="none" w:sz="0" w:space="0" w:color="auto"/>
                    <w:left w:val="none" w:sz="0" w:space="0" w:color="auto"/>
                    <w:bottom w:val="none" w:sz="0" w:space="0" w:color="auto"/>
                    <w:right w:val="none" w:sz="0" w:space="0" w:color="auto"/>
                  </w:divBdr>
                  <w:divsChild>
                    <w:div w:id="1970745111">
                      <w:marLeft w:val="0"/>
                      <w:marRight w:val="0"/>
                      <w:marTop w:val="0"/>
                      <w:marBottom w:val="0"/>
                      <w:divBdr>
                        <w:top w:val="none" w:sz="0" w:space="0" w:color="auto"/>
                        <w:left w:val="none" w:sz="0" w:space="0" w:color="auto"/>
                        <w:bottom w:val="none" w:sz="0" w:space="0" w:color="auto"/>
                        <w:right w:val="none" w:sz="0" w:space="0" w:color="auto"/>
                      </w:divBdr>
                    </w:div>
                    <w:div w:id="200675017">
                      <w:marLeft w:val="0"/>
                      <w:marRight w:val="0"/>
                      <w:marTop w:val="0"/>
                      <w:marBottom w:val="0"/>
                      <w:divBdr>
                        <w:top w:val="none" w:sz="0" w:space="0" w:color="auto"/>
                        <w:left w:val="none" w:sz="0" w:space="0" w:color="auto"/>
                        <w:bottom w:val="none" w:sz="0" w:space="0" w:color="auto"/>
                        <w:right w:val="none" w:sz="0" w:space="0" w:color="auto"/>
                      </w:divBdr>
                    </w:div>
                    <w:div w:id="970750748">
                      <w:marLeft w:val="0"/>
                      <w:marRight w:val="0"/>
                      <w:marTop w:val="0"/>
                      <w:marBottom w:val="0"/>
                      <w:divBdr>
                        <w:top w:val="none" w:sz="0" w:space="0" w:color="auto"/>
                        <w:left w:val="none" w:sz="0" w:space="0" w:color="auto"/>
                        <w:bottom w:val="none" w:sz="0" w:space="0" w:color="auto"/>
                        <w:right w:val="none" w:sz="0" w:space="0" w:color="auto"/>
                      </w:divBdr>
                    </w:div>
                    <w:div w:id="2130052547">
                      <w:marLeft w:val="0"/>
                      <w:marRight w:val="0"/>
                      <w:marTop w:val="0"/>
                      <w:marBottom w:val="0"/>
                      <w:divBdr>
                        <w:top w:val="none" w:sz="0" w:space="0" w:color="auto"/>
                        <w:left w:val="none" w:sz="0" w:space="0" w:color="auto"/>
                        <w:bottom w:val="none" w:sz="0" w:space="0" w:color="auto"/>
                        <w:right w:val="none" w:sz="0" w:space="0" w:color="auto"/>
                      </w:divBdr>
                    </w:div>
                    <w:div w:id="606430072">
                      <w:marLeft w:val="0"/>
                      <w:marRight w:val="0"/>
                      <w:marTop w:val="0"/>
                      <w:marBottom w:val="0"/>
                      <w:divBdr>
                        <w:top w:val="none" w:sz="0" w:space="0" w:color="auto"/>
                        <w:left w:val="none" w:sz="0" w:space="0" w:color="auto"/>
                        <w:bottom w:val="none" w:sz="0" w:space="0" w:color="auto"/>
                        <w:right w:val="none" w:sz="0" w:space="0" w:color="auto"/>
                      </w:divBdr>
                    </w:div>
                    <w:div w:id="186716719">
                      <w:marLeft w:val="0"/>
                      <w:marRight w:val="0"/>
                      <w:marTop w:val="0"/>
                      <w:marBottom w:val="0"/>
                      <w:divBdr>
                        <w:top w:val="none" w:sz="0" w:space="0" w:color="auto"/>
                        <w:left w:val="none" w:sz="0" w:space="0" w:color="auto"/>
                        <w:bottom w:val="none" w:sz="0" w:space="0" w:color="auto"/>
                        <w:right w:val="none" w:sz="0" w:space="0" w:color="auto"/>
                      </w:divBdr>
                    </w:div>
                    <w:div w:id="8893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522660">
      <w:bodyDiv w:val="1"/>
      <w:marLeft w:val="0"/>
      <w:marRight w:val="0"/>
      <w:marTop w:val="0"/>
      <w:marBottom w:val="0"/>
      <w:divBdr>
        <w:top w:val="none" w:sz="0" w:space="0" w:color="auto"/>
        <w:left w:val="none" w:sz="0" w:space="0" w:color="auto"/>
        <w:bottom w:val="none" w:sz="0" w:space="0" w:color="auto"/>
        <w:right w:val="none" w:sz="0" w:space="0" w:color="auto"/>
      </w:divBdr>
      <w:divsChild>
        <w:div w:id="927544214">
          <w:marLeft w:val="0"/>
          <w:marRight w:val="0"/>
          <w:marTop w:val="100"/>
          <w:marBottom w:val="100"/>
          <w:divBdr>
            <w:top w:val="none" w:sz="0" w:space="0" w:color="auto"/>
            <w:left w:val="none" w:sz="0" w:space="0" w:color="auto"/>
            <w:bottom w:val="none" w:sz="0" w:space="0" w:color="auto"/>
            <w:right w:val="none" w:sz="0" w:space="0" w:color="auto"/>
          </w:divBdr>
          <w:divsChild>
            <w:div w:id="677191824">
              <w:marLeft w:val="0"/>
              <w:marRight w:val="0"/>
              <w:marTop w:val="0"/>
              <w:marBottom w:val="0"/>
              <w:divBdr>
                <w:top w:val="single" w:sz="6" w:space="0" w:color="DDDDDD"/>
                <w:left w:val="single" w:sz="6" w:space="0" w:color="DDDDDD"/>
                <w:bottom w:val="single" w:sz="6" w:space="0" w:color="DDDDDD"/>
                <w:right w:val="single" w:sz="6" w:space="0" w:color="DDDDDD"/>
              </w:divBdr>
              <w:divsChild>
                <w:div w:id="1365206297">
                  <w:marLeft w:val="0"/>
                  <w:marRight w:val="0"/>
                  <w:marTop w:val="0"/>
                  <w:marBottom w:val="0"/>
                  <w:divBdr>
                    <w:top w:val="none" w:sz="0" w:space="0" w:color="auto"/>
                    <w:left w:val="none" w:sz="0" w:space="0" w:color="auto"/>
                    <w:bottom w:val="none" w:sz="0" w:space="0" w:color="auto"/>
                    <w:right w:val="none" w:sz="0" w:space="0" w:color="auto"/>
                  </w:divBdr>
                  <w:divsChild>
                    <w:div w:id="500047091">
                      <w:marLeft w:val="0"/>
                      <w:marRight w:val="0"/>
                      <w:marTop w:val="0"/>
                      <w:marBottom w:val="0"/>
                      <w:divBdr>
                        <w:top w:val="none" w:sz="0" w:space="0" w:color="auto"/>
                        <w:left w:val="none" w:sz="0" w:space="0" w:color="auto"/>
                        <w:bottom w:val="none" w:sz="0" w:space="0" w:color="auto"/>
                        <w:right w:val="none" w:sz="0" w:space="0" w:color="auto"/>
                      </w:divBdr>
                    </w:div>
                    <w:div w:id="483012794">
                      <w:marLeft w:val="0"/>
                      <w:marRight w:val="0"/>
                      <w:marTop w:val="0"/>
                      <w:marBottom w:val="0"/>
                      <w:divBdr>
                        <w:top w:val="none" w:sz="0" w:space="0" w:color="auto"/>
                        <w:left w:val="none" w:sz="0" w:space="0" w:color="auto"/>
                        <w:bottom w:val="none" w:sz="0" w:space="0" w:color="auto"/>
                        <w:right w:val="none" w:sz="0" w:space="0" w:color="auto"/>
                      </w:divBdr>
                    </w:div>
                    <w:div w:id="1877810772">
                      <w:marLeft w:val="0"/>
                      <w:marRight w:val="0"/>
                      <w:marTop w:val="0"/>
                      <w:marBottom w:val="0"/>
                      <w:divBdr>
                        <w:top w:val="none" w:sz="0" w:space="0" w:color="auto"/>
                        <w:left w:val="none" w:sz="0" w:space="0" w:color="auto"/>
                        <w:bottom w:val="none" w:sz="0" w:space="0" w:color="auto"/>
                        <w:right w:val="none" w:sz="0" w:space="0" w:color="auto"/>
                      </w:divBdr>
                    </w:div>
                    <w:div w:id="2123571518">
                      <w:marLeft w:val="0"/>
                      <w:marRight w:val="0"/>
                      <w:marTop w:val="0"/>
                      <w:marBottom w:val="0"/>
                      <w:divBdr>
                        <w:top w:val="none" w:sz="0" w:space="0" w:color="auto"/>
                        <w:left w:val="none" w:sz="0" w:space="0" w:color="auto"/>
                        <w:bottom w:val="none" w:sz="0" w:space="0" w:color="auto"/>
                        <w:right w:val="none" w:sz="0" w:space="0" w:color="auto"/>
                      </w:divBdr>
                    </w:div>
                    <w:div w:id="1799107683">
                      <w:marLeft w:val="0"/>
                      <w:marRight w:val="0"/>
                      <w:marTop w:val="0"/>
                      <w:marBottom w:val="0"/>
                      <w:divBdr>
                        <w:top w:val="none" w:sz="0" w:space="0" w:color="auto"/>
                        <w:left w:val="none" w:sz="0" w:space="0" w:color="auto"/>
                        <w:bottom w:val="none" w:sz="0" w:space="0" w:color="auto"/>
                        <w:right w:val="none" w:sz="0" w:space="0" w:color="auto"/>
                      </w:divBdr>
                    </w:div>
                    <w:div w:id="16563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1419">
          <w:marLeft w:val="0"/>
          <w:marRight w:val="0"/>
          <w:marTop w:val="100"/>
          <w:marBottom w:val="100"/>
          <w:divBdr>
            <w:top w:val="none" w:sz="0" w:space="0" w:color="auto"/>
            <w:left w:val="none" w:sz="0" w:space="0" w:color="auto"/>
            <w:bottom w:val="none" w:sz="0" w:space="0" w:color="auto"/>
            <w:right w:val="none" w:sz="0" w:space="0" w:color="auto"/>
          </w:divBdr>
          <w:divsChild>
            <w:div w:id="1789277798">
              <w:marLeft w:val="0"/>
              <w:marRight w:val="0"/>
              <w:marTop w:val="0"/>
              <w:marBottom w:val="0"/>
              <w:divBdr>
                <w:top w:val="none" w:sz="0" w:space="0" w:color="auto"/>
                <w:left w:val="none" w:sz="0" w:space="0" w:color="auto"/>
                <w:bottom w:val="none" w:sz="0" w:space="0" w:color="auto"/>
                <w:right w:val="none" w:sz="0" w:space="0" w:color="auto"/>
              </w:divBdr>
              <w:divsChild>
                <w:div w:id="718672943">
                  <w:marLeft w:val="0"/>
                  <w:marRight w:val="0"/>
                  <w:marTop w:val="0"/>
                  <w:marBottom w:val="0"/>
                  <w:divBdr>
                    <w:top w:val="none" w:sz="0" w:space="0" w:color="auto"/>
                    <w:left w:val="none" w:sz="0" w:space="0" w:color="auto"/>
                    <w:bottom w:val="none" w:sz="0" w:space="0" w:color="auto"/>
                    <w:right w:val="none" w:sz="0" w:space="0" w:color="auto"/>
                  </w:divBdr>
                </w:div>
              </w:divsChild>
            </w:div>
            <w:div w:id="1887376395">
              <w:marLeft w:val="0"/>
              <w:marRight w:val="0"/>
              <w:marTop w:val="0"/>
              <w:marBottom w:val="0"/>
              <w:divBdr>
                <w:top w:val="single" w:sz="6" w:space="0" w:color="DDDDDD"/>
                <w:left w:val="single" w:sz="6" w:space="0" w:color="DDDDDD"/>
                <w:bottom w:val="single" w:sz="6" w:space="0" w:color="DDDDDD"/>
                <w:right w:val="single" w:sz="6" w:space="0" w:color="DDDDDD"/>
              </w:divBdr>
              <w:divsChild>
                <w:div w:id="933247076">
                  <w:marLeft w:val="0"/>
                  <w:marRight w:val="0"/>
                  <w:marTop w:val="0"/>
                  <w:marBottom w:val="0"/>
                  <w:divBdr>
                    <w:top w:val="none" w:sz="0" w:space="0" w:color="auto"/>
                    <w:left w:val="none" w:sz="0" w:space="0" w:color="auto"/>
                    <w:bottom w:val="none" w:sz="0" w:space="0" w:color="auto"/>
                    <w:right w:val="none" w:sz="0" w:space="0" w:color="auto"/>
                  </w:divBdr>
                  <w:divsChild>
                    <w:div w:id="43723866">
                      <w:marLeft w:val="0"/>
                      <w:marRight w:val="0"/>
                      <w:marTop w:val="0"/>
                      <w:marBottom w:val="0"/>
                      <w:divBdr>
                        <w:top w:val="none" w:sz="0" w:space="0" w:color="auto"/>
                        <w:left w:val="none" w:sz="0" w:space="0" w:color="auto"/>
                        <w:bottom w:val="none" w:sz="0" w:space="0" w:color="auto"/>
                        <w:right w:val="none" w:sz="0" w:space="0" w:color="auto"/>
                      </w:divBdr>
                    </w:div>
                    <w:div w:id="2080404115">
                      <w:marLeft w:val="0"/>
                      <w:marRight w:val="0"/>
                      <w:marTop w:val="0"/>
                      <w:marBottom w:val="0"/>
                      <w:divBdr>
                        <w:top w:val="none" w:sz="0" w:space="0" w:color="auto"/>
                        <w:left w:val="none" w:sz="0" w:space="0" w:color="auto"/>
                        <w:bottom w:val="none" w:sz="0" w:space="0" w:color="auto"/>
                        <w:right w:val="none" w:sz="0" w:space="0" w:color="auto"/>
                      </w:divBdr>
                    </w:div>
                    <w:div w:id="453715368">
                      <w:marLeft w:val="0"/>
                      <w:marRight w:val="0"/>
                      <w:marTop w:val="0"/>
                      <w:marBottom w:val="0"/>
                      <w:divBdr>
                        <w:top w:val="none" w:sz="0" w:space="0" w:color="auto"/>
                        <w:left w:val="none" w:sz="0" w:space="0" w:color="auto"/>
                        <w:bottom w:val="none" w:sz="0" w:space="0" w:color="auto"/>
                        <w:right w:val="none" w:sz="0" w:space="0" w:color="auto"/>
                      </w:divBdr>
                    </w:div>
                    <w:div w:id="667026951">
                      <w:marLeft w:val="0"/>
                      <w:marRight w:val="0"/>
                      <w:marTop w:val="0"/>
                      <w:marBottom w:val="0"/>
                      <w:divBdr>
                        <w:top w:val="none" w:sz="0" w:space="0" w:color="auto"/>
                        <w:left w:val="none" w:sz="0" w:space="0" w:color="auto"/>
                        <w:bottom w:val="none" w:sz="0" w:space="0" w:color="auto"/>
                        <w:right w:val="none" w:sz="0" w:space="0" w:color="auto"/>
                      </w:divBdr>
                    </w:div>
                    <w:div w:id="14231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23130">
          <w:marLeft w:val="0"/>
          <w:marRight w:val="0"/>
          <w:marTop w:val="100"/>
          <w:marBottom w:val="100"/>
          <w:divBdr>
            <w:top w:val="none" w:sz="0" w:space="0" w:color="auto"/>
            <w:left w:val="none" w:sz="0" w:space="0" w:color="auto"/>
            <w:bottom w:val="none" w:sz="0" w:space="0" w:color="auto"/>
            <w:right w:val="none" w:sz="0" w:space="0" w:color="auto"/>
          </w:divBdr>
          <w:divsChild>
            <w:div w:id="2100829788">
              <w:marLeft w:val="0"/>
              <w:marRight w:val="0"/>
              <w:marTop w:val="0"/>
              <w:marBottom w:val="0"/>
              <w:divBdr>
                <w:top w:val="none" w:sz="0" w:space="0" w:color="auto"/>
                <w:left w:val="none" w:sz="0" w:space="0" w:color="auto"/>
                <w:bottom w:val="none" w:sz="0" w:space="0" w:color="auto"/>
                <w:right w:val="none" w:sz="0" w:space="0" w:color="auto"/>
              </w:divBdr>
              <w:divsChild>
                <w:div w:id="237327619">
                  <w:marLeft w:val="0"/>
                  <w:marRight w:val="0"/>
                  <w:marTop w:val="0"/>
                  <w:marBottom w:val="0"/>
                  <w:divBdr>
                    <w:top w:val="none" w:sz="0" w:space="0" w:color="auto"/>
                    <w:left w:val="none" w:sz="0" w:space="0" w:color="auto"/>
                    <w:bottom w:val="none" w:sz="0" w:space="0" w:color="auto"/>
                    <w:right w:val="none" w:sz="0" w:space="0" w:color="auto"/>
                  </w:divBdr>
                </w:div>
              </w:divsChild>
            </w:div>
            <w:div w:id="1944072838">
              <w:marLeft w:val="0"/>
              <w:marRight w:val="0"/>
              <w:marTop w:val="0"/>
              <w:marBottom w:val="0"/>
              <w:divBdr>
                <w:top w:val="single" w:sz="6" w:space="0" w:color="DDDDDD"/>
                <w:left w:val="single" w:sz="6" w:space="0" w:color="DDDDDD"/>
                <w:bottom w:val="single" w:sz="6" w:space="0" w:color="DDDDDD"/>
                <w:right w:val="single" w:sz="6" w:space="0" w:color="DDDDDD"/>
              </w:divBdr>
              <w:divsChild>
                <w:div w:id="1767538363">
                  <w:marLeft w:val="0"/>
                  <w:marRight w:val="0"/>
                  <w:marTop w:val="0"/>
                  <w:marBottom w:val="0"/>
                  <w:divBdr>
                    <w:top w:val="none" w:sz="0" w:space="0" w:color="auto"/>
                    <w:left w:val="none" w:sz="0" w:space="0" w:color="auto"/>
                    <w:bottom w:val="none" w:sz="0" w:space="0" w:color="auto"/>
                    <w:right w:val="none" w:sz="0" w:space="0" w:color="auto"/>
                  </w:divBdr>
                  <w:divsChild>
                    <w:div w:id="1135440832">
                      <w:marLeft w:val="0"/>
                      <w:marRight w:val="0"/>
                      <w:marTop w:val="0"/>
                      <w:marBottom w:val="0"/>
                      <w:divBdr>
                        <w:top w:val="none" w:sz="0" w:space="0" w:color="auto"/>
                        <w:left w:val="none" w:sz="0" w:space="0" w:color="auto"/>
                        <w:bottom w:val="none" w:sz="0" w:space="0" w:color="auto"/>
                        <w:right w:val="none" w:sz="0" w:space="0" w:color="auto"/>
                      </w:divBdr>
                    </w:div>
                    <w:div w:id="1090204023">
                      <w:marLeft w:val="0"/>
                      <w:marRight w:val="0"/>
                      <w:marTop w:val="0"/>
                      <w:marBottom w:val="0"/>
                      <w:divBdr>
                        <w:top w:val="none" w:sz="0" w:space="0" w:color="auto"/>
                        <w:left w:val="none" w:sz="0" w:space="0" w:color="auto"/>
                        <w:bottom w:val="none" w:sz="0" w:space="0" w:color="auto"/>
                        <w:right w:val="none" w:sz="0" w:space="0" w:color="auto"/>
                      </w:divBdr>
                    </w:div>
                    <w:div w:id="881743827">
                      <w:marLeft w:val="0"/>
                      <w:marRight w:val="0"/>
                      <w:marTop w:val="0"/>
                      <w:marBottom w:val="0"/>
                      <w:divBdr>
                        <w:top w:val="none" w:sz="0" w:space="0" w:color="auto"/>
                        <w:left w:val="none" w:sz="0" w:space="0" w:color="auto"/>
                        <w:bottom w:val="none" w:sz="0" w:space="0" w:color="auto"/>
                        <w:right w:val="none" w:sz="0" w:space="0" w:color="auto"/>
                      </w:divBdr>
                    </w:div>
                    <w:div w:id="1638608353">
                      <w:marLeft w:val="0"/>
                      <w:marRight w:val="0"/>
                      <w:marTop w:val="0"/>
                      <w:marBottom w:val="0"/>
                      <w:divBdr>
                        <w:top w:val="none" w:sz="0" w:space="0" w:color="auto"/>
                        <w:left w:val="none" w:sz="0" w:space="0" w:color="auto"/>
                        <w:bottom w:val="none" w:sz="0" w:space="0" w:color="auto"/>
                        <w:right w:val="none" w:sz="0" w:space="0" w:color="auto"/>
                      </w:divBdr>
                    </w:div>
                    <w:div w:id="730226344">
                      <w:marLeft w:val="0"/>
                      <w:marRight w:val="0"/>
                      <w:marTop w:val="0"/>
                      <w:marBottom w:val="0"/>
                      <w:divBdr>
                        <w:top w:val="none" w:sz="0" w:space="0" w:color="auto"/>
                        <w:left w:val="none" w:sz="0" w:space="0" w:color="auto"/>
                        <w:bottom w:val="none" w:sz="0" w:space="0" w:color="auto"/>
                        <w:right w:val="none" w:sz="0" w:space="0" w:color="auto"/>
                      </w:divBdr>
                    </w:div>
                    <w:div w:id="20971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6068">
          <w:marLeft w:val="0"/>
          <w:marRight w:val="0"/>
          <w:marTop w:val="100"/>
          <w:marBottom w:val="100"/>
          <w:divBdr>
            <w:top w:val="none" w:sz="0" w:space="0" w:color="auto"/>
            <w:left w:val="none" w:sz="0" w:space="0" w:color="auto"/>
            <w:bottom w:val="none" w:sz="0" w:space="0" w:color="auto"/>
            <w:right w:val="none" w:sz="0" w:space="0" w:color="auto"/>
          </w:divBdr>
          <w:divsChild>
            <w:div w:id="1113325927">
              <w:marLeft w:val="0"/>
              <w:marRight w:val="0"/>
              <w:marTop w:val="0"/>
              <w:marBottom w:val="0"/>
              <w:divBdr>
                <w:top w:val="none" w:sz="0" w:space="0" w:color="auto"/>
                <w:left w:val="none" w:sz="0" w:space="0" w:color="auto"/>
                <w:bottom w:val="none" w:sz="0" w:space="0" w:color="auto"/>
                <w:right w:val="none" w:sz="0" w:space="0" w:color="auto"/>
              </w:divBdr>
              <w:divsChild>
                <w:div w:id="895899632">
                  <w:marLeft w:val="0"/>
                  <w:marRight w:val="0"/>
                  <w:marTop w:val="0"/>
                  <w:marBottom w:val="0"/>
                  <w:divBdr>
                    <w:top w:val="none" w:sz="0" w:space="0" w:color="auto"/>
                    <w:left w:val="none" w:sz="0" w:space="0" w:color="auto"/>
                    <w:bottom w:val="none" w:sz="0" w:space="0" w:color="auto"/>
                    <w:right w:val="none" w:sz="0" w:space="0" w:color="auto"/>
                  </w:divBdr>
                </w:div>
              </w:divsChild>
            </w:div>
            <w:div w:id="1144353803">
              <w:marLeft w:val="0"/>
              <w:marRight w:val="0"/>
              <w:marTop w:val="0"/>
              <w:marBottom w:val="0"/>
              <w:divBdr>
                <w:top w:val="single" w:sz="6" w:space="0" w:color="DDDDDD"/>
                <w:left w:val="single" w:sz="6" w:space="0" w:color="DDDDDD"/>
                <w:bottom w:val="single" w:sz="6" w:space="0" w:color="DDDDDD"/>
                <w:right w:val="single" w:sz="6" w:space="0" w:color="DDDDDD"/>
              </w:divBdr>
              <w:divsChild>
                <w:div w:id="1498037034">
                  <w:marLeft w:val="0"/>
                  <w:marRight w:val="0"/>
                  <w:marTop w:val="0"/>
                  <w:marBottom w:val="0"/>
                  <w:divBdr>
                    <w:top w:val="none" w:sz="0" w:space="0" w:color="auto"/>
                    <w:left w:val="none" w:sz="0" w:space="0" w:color="auto"/>
                    <w:bottom w:val="none" w:sz="0" w:space="0" w:color="auto"/>
                    <w:right w:val="none" w:sz="0" w:space="0" w:color="auto"/>
                  </w:divBdr>
                  <w:divsChild>
                    <w:div w:id="1307707724">
                      <w:marLeft w:val="0"/>
                      <w:marRight w:val="0"/>
                      <w:marTop w:val="0"/>
                      <w:marBottom w:val="0"/>
                      <w:divBdr>
                        <w:top w:val="none" w:sz="0" w:space="0" w:color="auto"/>
                        <w:left w:val="none" w:sz="0" w:space="0" w:color="auto"/>
                        <w:bottom w:val="none" w:sz="0" w:space="0" w:color="auto"/>
                        <w:right w:val="none" w:sz="0" w:space="0" w:color="auto"/>
                      </w:divBdr>
                    </w:div>
                    <w:div w:id="843474864">
                      <w:marLeft w:val="0"/>
                      <w:marRight w:val="0"/>
                      <w:marTop w:val="0"/>
                      <w:marBottom w:val="0"/>
                      <w:divBdr>
                        <w:top w:val="none" w:sz="0" w:space="0" w:color="auto"/>
                        <w:left w:val="none" w:sz="0" w:space="0" w:color="auto"/>
                        <w:bottom w:val="none" w:sz="0" w:space="0" w:color="auto"/>
                        <w:right w:val="none" w:sz="0" w:space="0" w:color="auto"/>
                      </w:divBdr>
                    </w:div>
                    <w:div w:id="2012901693">
                      <w:marLeft w:val="0"/>
                      <w:marRight w:val="0"/>
                      <w:marTop w:val="0"/>
                      <w:marBottom w:val="0"/>
                      <w:divBdr>
                        <w:top w:val="none" w:sz="0" w:space="0" w:color="auto"/>
                        <w:left w:val="none" w:sz="0" w:space="0" w:color="auto"/>
                        <w:bottom w:val="none" w:sz="0" w:space="0" w:color="auto"/>
                        <w:right w:val="none" w:sz="0" w:space="0" w:color="auto"/>
                      </w:divBdr>
                    </w:div>
                    <w:div w:id="1692491731">
                      <w:marLeft w:val="0"/>
                      <w:marRight w:val="0"/>
                      <w:marTop w:val="0"/>
                      <w:marBottom w:val="0"/>
                      <w:divBdr>
                        <w:top w:val="none" w:sz="0" w:space="0" w:color="auto"/>
                        <w:left w:val="none" w:sz="0" w:space="0" w:color="auto"/>
                        <w:bottom w:val="none" w:sz="0" w:space="0" w:color="auto"/>
                        <w:right w:val="none" w:sz="0" w:space="0" w:color="auto"/>
                      </w:divBdr>
                    </w:div>
                    <w:div w:id="945498941">
                      <w:marLeft w:val="0"/>
                      <w:marRight w:val="0"/>
                      <w:marTop w:val="0"/>
                      <w:marBottom w:val="0"/>
                      <w:divBdr>
                        <w:top w:val="none" w:sz="0" w:space="0" w:color="auto"/>
                        <w:left w:val="none" w:sz="0" w:space="0" w:color="auto"/>
                        <w:bottom w:val="none" w:sz="0" w:space="0" w:color="auto"/>
                        <w:right w:val="none" w:sz="0" w:space="0" w:color="auto"/>
                      </w:divBdr>
                    </w:div>
                    <w:div w:id="17865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18937">
          <w:marLeft w:val="0"/>
          <w:marRight w:val="0"/>
          <w:marTop w:val="100"/>
          <w:marBottom w:val="100"/>
          <w:divBdr>
            <w:top w:val="none" w:sz="0" w:space="0" w:color="auto"/>
            <w:left w:val="none" w:sz="0" w:space="0" w:color="auto"/>
            <w:bottom w:val="none" w:sz="0" w:space="0" w:color="auto"/>
            <w:right w:val="none" w:sz="0" w:space="0" w:color="auto"/>
          </w:divBdr>
          <w:divsChild>
            <w:div w:id="530805799">
              <w:marLeft w:val="0"/>
              <w:marRight w:val="0"/>
              <w:marTop w:val="0"/>
              <w:marBottom w:val="0"/>
              <w:divBdr>
                <w:top w:val="none" w:sz="0" w:space="0" w:color="auto"/>
                <w:left w:val="none" w:sz="0" w:space="0" w:color="auto"/>
                <w:bottom w:val="none" w:sz="0" w:space="0" w:color="auto"/>
                <w:right w:val="none" w:sz="0" w:space="0" w:color="auto"/>
              </w:divBdr>
              <w:divsChild>
                <w:div w:id="1318075821">
                  <w:marLeft w:val="0"/>
                  <w:marRight w:val="0"/>
                  <w:marTop w:val="0"/>
                  <w:marBottom w:val="0"/>
                  <w:divBdr>
                    <w:top w:val="none" w:sz="0" w:space="0" w:color="auto"/>
                    <w:left w:val="none" w:sz="0" w:space="0" w:color="auto"/>
                    <w:bottom w:val="none" w:sz="0" w:space="0" w:color="auto"/>
                    <w:right w:val="none" w:sz="0" w:space="0" w:color="auto"/>
                  </w:divBdr>
                </w:div>
              </w:divsChild>
            </w:div>
            <w:div w:id="1751003384">
              <w:marLeft w:val="0"/>
              <w:marRight w:val="0"/>
              <w:marTop w:val="0"/>
              <w:marBottom w:val="0"/>
              <w:divBdr>
                <w:top w:val="single" w:sz="6" w:space="0" w:color="DDDDDD"/>
                <w:left w:val="single" w:sz="6" w:space="0" w:color="DDDDDD"/>
                <w:bottom w:val="single" w:sz="6" w:space="0" w:color="DDDDDD"/>
                <w:right w:val="single" w:sz="6" w:space="0" w:color="DDDDDD"/>
              </w:divBdr>
              <w:divsChild>
                <w:div w:id="1671366305">
                  <w:marLeft w:val="0"/>
                  <w:marRight w:val="0"/>
                  <w:marTop w:val="0"/>
                  <w:marBottom w:val="0"/>
                  <w:divBdr>
                    <w:top w:val="none" w:sz="0" w:space="0" w:color="auto"/>
                    <w:left w:val="none" w:sz="0" w:space="0" w:color="auto"/>
                    <w:bottom w:val="none" w:sz="0" w:space="0" w:color="auto"/>
                    <w:right w:val="none" w:sz="0" w:space="0" w:color="auto"/>
                  </w:divBdr>
                  <w:divsChild>
                    <w:div w:id="837844389">
                      <w:marLeft w:val="0"/>
                      <w:marRight w:val="0"/>
                      <w:marTop w:val="0"/>
                      <w:marBottom w:val="0"/>
                      <w:divBdr>
                        <w:top w:val="none" w:sz="0" w:space="0" w:color="auto"/>
                        <w:left w:val="none" w:sz="0" w:space="0" w:color="auto"/>
                        <w:bottom w:val="none" w:sz="0" w:space="0" w:color="auto"/>
                        <w:right w:val="none" w:sz="0" w:space="0" w:color="auto"/>
                      </w:divBdr>
                    </w:div>
                    <w:div w:id="1643147205">
                      <w:marLeft w:val="0"/>
                      <w:marRight w:val="0"/>
                      <w:marTop w:val="0"/>
                      <w:marBottom w:val="0"/>
                      <w:divBdr>
                        <w:top w:val="none" w:sz="0" w:space="0" w:color="auto"/>
                        <w:left w:val="none" w:sz="0" w:space="0" w:color="auto"/>
                        <w:bottom w:val="none" w:sz="0" w:space="0" w:color="auto"/>
                        <w:right w:val="none" w:sz="0" w:space="0" w:color="auto"/>
                      </w:divBdr>
                    </w:div>
                    <w:div w:id="2046445959">
                      <w:marLeft w:val="0"/>
                      <w:marRight w:val="0"/>
                      <w:marTop w:val="0"/>
                      <w:marBottom w:val="0"/>
                      <w:divBdr>
                        <w:top w:val="none" w:sz="0" w:space="0" w:color="auto"/>
                        <w:left w:val="none" w:sz="0" w:space="0" w:color="auto"/>
                        <w:bottom w:val="none" w:sz="0" w:space="0" w:color="auto"/>
                        <w:right w:val="none" w:sz="0" w:space="0" w:color="auto"/>
                      </w:divBdr>
                    </w:div>
                    <w:div w:id="14118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78508">
      <w:bodyDiv w:val="1"/>
      <w:marLeft w:val="0"/>
      <w:marRight w:val="0"/>
      <w:marTop w:val="0"/>
      <w:marBottom w:val="0"/>
      <w:divBdr>
        <w:top w:val="none" w:sz="0" w:space="0" w:color="auto"/>
        <w:left w:val="none" w:sz="0" w:space="0" w:color="auto"/>
        <w:bottom w:val="none" w:sz="0" w:space="0" w:color="auto"/>
        <w:right w:val="none" w:sz="0" w:space="0" w:color="auto"/>
      </w:divBdr>
    </w:div>
    <w:div w:id="1403405366">
      <w:bodyDiv w:val="1"/>
      <w:marLeft w:val="0"/>
      <w:marRight w:val="0"/>
      <w:marTop w:val="0"/>
      <w:marBottom w:val="0"/>
      <w:divBdr>
        <w:top w:val="none" w:sz="0" w:space="0" w:color="auto"/>
        <w:left w:val="none" w:sz="0" w:space="0" w:color="auto"/>
        <w:bottom w:val="none" w:sz="0" w:space="0" w:color="auto"/>
        <w:right w:val="none" w:sz="0" w:space="0" w:color="auto"/>
      </w:divBdr>
    </w:div>
    <w:div w:id="1418476063">
      <w:bodyDiv w:val="1"/>
      <w:marLeft w:val="0"/>
      <w:marRight w:val="0"/>
      <w:marTop w:val="0"/>
      <w:marBottom w:val="0"/>
      <w:divBdr>
        <w:top w:val="none" w:sz="0" w:space="0" w:color="auto"/>
        <w:left w:val="none" w:sz="0" w:space="0" w:color="auto"/>
        <w:bottom w:val="none" w:sz="0" w:space="0" w:color="auto"/>
        <w:right w:val="none" w:sz="0" w:space="0" w:color="auto"/>
      </w:divBdr>
    </w:div>
    <w:div w:id="1420563021">
      <w:bodyDiv w:val="1"/>
      <w:marLeft w:val="0"/>
      <w:marRight w:val="0"/>
      <w:marTop w:val="0"/>
      <w:marBottom w:val="0"/>
      <w:divBdr>
        <w:top w:val="none" w:sz="0" w:space="0" w:color="auto"/>
        <w:left w:val="none" w:sz="0" w:space="0" w:color="auto"/>
        <w:bottom w:val="none" w:sz="0" w:space="0" w:color="auto"/>
        <w:right w:val="none" w:sz="0" w:space="0" w:color="auto"/>
      </w:divBdr>
    </w:div>
    <w:div w:id="1422138768">
      <w:bodyDiv w:val="1"/>
      <w:marLeft w:val="0"/>
      <w:marRight w:val="0"/>
      <w:marTop w:val="0"/>
      <w:marBottom w:val="0"/>
      <w:divBdr>
        <w:top w:val="none" w:sz="0" w:space="0" w:color="auto"/>
        <w:left w:val="none" w:sz="0" w:space="0" w:color="auto"/>
        <w:bottom w:val="none" w:sz="0" w:space="0" w:color="auto"/>
        <w:right w:val="none" w:sz="0" w:space="0" w:color="auto"/>
      </w:divBdr>
    </w:div>
    <w:div w:id="1424454237">
      <w:bodyDiv w:val="1"/>
      <w:marLeft w:val="0"/>
      <w:marRight w:val="0"/>
      <w:marTop w:val="0"/>
      <w:marBottom w:val="0"/>
      <w:divBdr>
        <w:top w:val="none" w:sz="0" w:space="0" w:color="auto"/>
        <w:left w:val="none" w:sz="0" w:space="0" w:color="auto"/>
        <w:bottom w:val="none" w:sz="0" w:space="0" w:color="auto"/>
        <w:right w:val="none" w:sz="0" w:space="0" w:color="auto"/>
      </w:divBdr>
    </w:div>
    <w:div w:id="1432313789">
      <w:bodyDiv w:val="1"/>
      <w:marLeft w:val="0"/>
      <w:marRight w:val="0"/>
      <w:marTop w:val="0"/>
      <w:marBottom w:val="0"/>
      <w:divBdr>
        <w:top w:val="none" w:sz="0" w:space="0" w:color="auto"/>
        <w:left w:val="none" w:sz="0" w:space="0" w:color="auto"/>
        <w:bottom w:val="none" w:sz="0" w:space="0" w:color="auto"/>
        <w:right w:val="none" w:sz="0" w:space="0" w:color="auto"/>
      </w:divBdr>
    </w:div>
    <w:div w:id="1441604965">
      <w:bodyDiv w:val="1"/>
      <w:marLeft w:val="0"/>
      <w:marRight w:val="0"/>
      <w:marTop w:val="0"/>
      <w:marBottom w:val="0"/>
      <w:divBdr>
        <w:top w:val="none" w:sz="0" w:space="0" w:color="auto"/>
        <w:left w:val="none" w:sz="0" w:space="0" w:color="auto"/>
        <w:bottom w:val="none" w:sz="0" w:space="0" w:color="auto"/>
        <w:right w:val="none" w:sz="0" w:space="0" w:color="auto"/>
      </w:divBdr>
    </w:div>
    <w:div w:id="1448543041">
      <w:bodyDiv w:val="1"/>
      <w:marLeft w:val="0"/>
      <w:marRight w:val="0"/>
      <w:marTop w:val="0"/>
      <w:marBottom w:val="0"/>
      <w:divBdr>
        <w:top w:val="none" w:sz="0" w:space="0" w:color="auto"/>
        <w:left w:val="none" w:sz="0" w:space="0" w:color="auto"/>
        <w:bottom w:val="none" w:sz="0" w:space="0" w:color="auto"/>
        <w:right w:val="none" w:sz="0" w:space="0" w:color="auto"/>
      </w:divBdr>
    </w:div>
    <w:div w:id="1461070615">
      <w:bodyDiv w:val="1"/>
      <w:marLeft w:val="0"/>
      <w:marRight w:val="0"/>
      <w:marTop w:val="0"/>
      <w:marBottom w:val="0"/>
      <w:divBdr>
        <w:top w:val="none" w:sz="0" w:space="0" w:color="auto"/>
        <w:left w:val="none" w:sz="0" w:space="0" w:color="auto"/>
        <w:bottom w:val="none" w:sz="0" w:space="0" w:color="auto"/>
        <w:right w:val="none" w:sz="0" w:space="0" w:color="auto"/>
      </w:divBdr>
    </w:div>
    <w:div w:id="1463377345">
      <w:bodyDiv w:val="1"/>
      <w:marLeft w:val="0"/>
      <w:marRight w:val="0"/>
      <w:marTop w:val="0"/>
      <w:marBottom w:val="0"/>
      <w:divBdr>
        <w:top w:val="none" w:sz="0" w:space="0" w:color="auto"/>
        <w:left w:val="none" w:sz="0" w:space="0" w:color="auto"/>
        <w:bottom w:val="none" w:sz="0" w:space="0" w:color="auto"/>
        <w:right w:val="none" w:sz="0" w:space="0" w:color="auto"/>
      </w:divBdr>
    </w:div>
    <w:div w:id="1466004180">
      <w:bodyDiv w:val="1"/>
      <w:marLeft w:val="0"/>
      <w:marRight w:val="0"/>
      <w:marTop w:val="0"/>
      <w:marBottom w:val="0"/>
      <w:divBdr>
        <w:top w:val="none" w:sz="0" w:space="0" w:color="auto"/>
        <w:left w:val="none" w:sz="0" w:space="0" w:color="auto"/>
        <w:bottom w:val="none" w:sz="0" w:space="0" w:color="auto"/>
        <w:right w:val="none" w:sz="0" w:space="0" w:color="auto"/>
      </w:divBdr>
    </w:div>
    <w:div w:id="1470131557">
      <w:bodyDiv w:val="1"/>
      <w:marLeft w:val="0"/>
      <w:marRight w:val="0"/>
      <w:marTop w:val="0"/>
      <w:marBottom w:val="0"/>
      <w:divBdr>
        <w:top w:val="none" w:sz="0" w:space="0" w:color="auto"/>
        <w:left w:val="none" w:sz="0" w:space="0" w:color="auto"/>
        <w:bottom w:val="none" w:sz="0" w:space="0" w:color="auto"/>
        <w:right w:val="none" w:sz="0" w:space="0" w:color="auto"/>
      </w:divBdr>
    </w:div>
    <w:div w:id="1479883939">
      <w:bodyDiv w:val="1"/>
      <w:marLeft w:val="0"/>
      <w:marRight w:val="0"/>
      <w:marTop w:val="0"/>
      <w:marBottom w:val="0"/>
      <w:divBdr>
        <w:top w:val="none" w:sz="0" w:space="0" w:color="auto"/>
        <w:left w:val="none" w:sz="0" w:space="0" w:color="auto"/>
        <w:bottom w:val="none" w:sz="0" w:space="0" w:color="auto"/>
        <w:right w:val="none" w:sz="0" w:space="0" w:color="auto"/>
      </w:divBdr>
    </w:div>
    <w:div w:id="1483153586">
      <w:bodyDiv w:val="1"/>
      <w:marLeft w:val="0"/>
      <w:marRight w:val="0"/>
      <w:marTop w:val="0"/>
      <w:marBottom w:val="0"/>
      <w:divBdr>
        <w:top w:val="none" w:sz="0" w:space="0" w:color="auto"/>
        <w:left w:val="none" w:sz="0" w:space="0" w:color="auto"/>
        <w:bottom w:val="none" w:sz="0" w:space="0" w:color="auto"/>
        <w:right w:val="none" w:sz="0" w:space="0" w:color="auto"/>
      </w:divBdr>
    </w:div>
    <w:div w:id="1485462869">
      <w:bodyDiv w:val="1"/>
      <w:marLeft w:val="0"/>
      <w:marRight w:val="0"/>
      <w:marTop w:val="0"/>
      <w:marBottom w:val="0"/>
      <w:divBdr>
        <w:top w:val="none" w:sz="0" w:space="0" w:color="auto"/>
        <w:left w:val="none" w:sz="0" w:space="0" w:color="auto"/>
        <w:bottom w:val="none" w:sz="0" w:space="0" w:color="auto"/>
        <w:right w:val="none" w:sz="0" w:space="0" w:color="auto"/>
      </w:divBdr>
    </w:div>
    <w:div w:id="1488666013">
      <w:bodyDiv w:val="1"/>
      <w:marLeft w:val="0"/>
      <w:marRight w:val="0"/>
      <w:marTop w:val="0"/>
      <w:marBottom w:val="0"/>
      <w:divBdr>
        <w:top w:val="none" w:sz="0" w:space="0" w:color="auto"/>
        <w:left w:val="none" w:sz="0" w:space="0" w:color="auto"/>
        <w:bottom w:val="none" w:sz="0" w:space="0" w:color="auto"/>
        <w:right w:val="none" w:sz="0" w:space="0" w:color="auto"/>
      </w:divBdr>
    </w:div>
    <w:div w:id="1489442522">
      <w:bodyDiv w:val="1"/>
      <w:marLeft w:val="0"/>
      <w:marRight w:val="0"/>
      <w:marTop w:val="0"/>
      <w:marBottom w:val="0"/>
      <w:divBdr>
        <w:top w:val="none" w:sz="0" w:space="0" w:color="auto"/>
        <w:left w:val="none" w:sz="0" w:space="0" w:color="auto"/>
        <w:bottom w:val="none" w:sz="0" w:space="0" w:color="auto"/>
        <w:right w:val="none" w:sz="0" w:space="0" w:color="auto"/>
      </w:divBdr>
      <w:divsChild>
        <w:div w:id="922496385">
          <w:marLeft w:val="0"/>
          <w:marRight w:val="0"/>
          <w:marTop w:val="0"/>
          <w:marBottom w:val="0"/>
          <w:divBdr>
            <w:top w:val="none" w:sz="0" w:space="0" w:color="auto"/>
            <w:left w:val="none" w:sz="0" w:space="0" w:color="auto"/>
            <w:bottom w:val="none" w:sz="0" w:space="0" w:color="auto"/>
            <w:right w:val="none" w:sz="0" w:space="0" w:color="auto"/>
          </w:divBdr>
        </w:div>
        <w:div w:id="1321427953">
          <w:marLeft w:val="0"/>
          <w:marRight w:val="0"/>
          <w:marTop w:val="0"/>
          <w:marBottom w:val="0"/>
          <w:divBdr>
            <w:top w:val="none" w:sz="0" w:space="0" w:color="auto"/>
            <w:left w:val="none" w:sz="0" w:space="0" w:color="auto"/>
            <w:bottom w:val="none" w:sz="0" w:space="0" w:color="auto"/>
            <w:right w:val="none" w:sz="0" w:space="0" w:color="auto"/>
          </w:divBdr>
        </w:div>
        <w:div w:id="757485402">
          <w:marLeft w:val="0"/>
          <w:marRight w:val="0"/>
          <w:marTop w:val="0"/>
          <w:marBottom w:val="0"/>
          <w:divBdr>
            <w:top w:val="none" w:sz="0" w:space="0" w:color="auto"/>
            <w:left w:val="none" w:sz="0" w:space="0" w:color="auto"/>
            <w:bottom w:val="none" w:sz="0" w:space="0" w:color="auto"/>
            <w:right w:val="none" w:sz="0" w:space="0" w:color="auto"/>
          </w:divBdr>
        </w:div>
        <w:div w:id="1364017114">
          <w:marLeft w:val="0"/>
          <w:marRight w:val="0"/>
          <w:marTop w:val="0"/>
          <w:marBottom w:val="0"/>
          <w:divBdr>
            <w:top w:val="none" w:sz="0" w:space="0" w:color="auto"/>
            <w:left w:val="none" w:sz="0" w:space="0" w:color="auto"/>
            <w:bottom w:val="none" w:sz="0" w:space="0" w:color="auto"/>
            <w:right w:val="none" w:sz="0" w:space="0" w:color="auto"/>
          </w:divBdr>
        </w:div>
        <w:div w:id="422265259">
          <w:marLeft w:val="0"/>
          <w:marRight w:val="0"/>
          <w:marTop w:val="0"/>
          <w:marBottom w:val="0"/>
          <w:divBdr>
            <w:top w:val="none" w:sz="0" w:space="0" w:color="auto"/>
            <w:left w:val="none" w:sz="0" w:space="0" w:color="auto"/>
            <w:bottom w:val="none" w:sz="0" w:space="0" w:color="auto"/>
            <w:right w:val="none" w:sz="0" w:space="0" w:color="auto"/>
          </w:divBdr>
        </w:div>
        <w:div w:id="1717386780">
          <w:marLeft w:val="0"/>
          <w:marRight w:val="0"/>
          <w:marTop w:val="0"/>
          <w:marBottom w:val="0"/>
          <w:divBdr>
            <w:top w:val="none" w:sz="0" w:space="0" w:color="auto"/>
            <w:left w:val="none" w:sz="0" w:space="0" w:color="auto"/>
            <w:bottom w:val="none" w:sz="0" w:space="0" w:color="auto"/>
            <w:right w:val="none" w:sz="0" w:space="0" w:color="auto"/>
          </w:divBdr>
        </w:div>
      </w:divsChild>
    </w:div>
    <w:div w:id="1490752600">
      <w:bodyDiv w:val="1"/>
      <w:marLeft w:val="0"/>
      <w:marRight w:val="0"/>
      <w:marTop w:val="0"/>
      <w:marBottom w:val="0"/>
      <w:divBdr>
        <w:top w:val="none" w:sz="0" w:space="0" w:color="auto"/>
        <w:left w:val="none" w:sz="0" w:space="0" w:color="auto"/>
        <w:bottom w:val="none" w:sz="0" w:space="0" w:color="auto"/>
        <w:right w:val="none" w:sz="0" w:space="0" w:color="auto"/>
      </w:divBdr>
    </w:div>
    <w:div w:id="1492020323">
      <w:bodyDiv w:val="1"/>
      <w:marLeft w:val="0"/>
      <w:marRight w:val="0"/>
      <w:marTop w:val="0"/>
      <w:marBottom w:val="0"/>
      <w:divBdr>
        <w:top w:val="none" w:sz="0" w:space="0" w:color="auto"/>
        <w:left w:val="none" w:sz="0" w:space="0" w:color="auto"/>
        <w:bottom w:val="none" w:sz="0" w:space="0" w:color="auto"/>
        <w:right w:val="none" w:sz="0" w:space="0" w:color="auto"/>
      </w:divBdr>
    </w:div>
    <w:div w:id="1500920504">
      <w:bodyDiv w:val="1"/>
      <w:marLeft w:val="0"/>
      <w:marRight w:val="0"/>
      <w:marTop w:val="0"/>
      <w:marBottom w:val="0"/>
      <w:divBdr>
        <w:top w:val="none" w:sz="0" w:space="0" w:color="auto"/>
        <w:left w:val="none" w:sz="0" w:space="0" w:color="auto"/>
        <w:bottom w:val="none" w:sz="0" w:space="0" w:color="auto"/>
        <w:right w:val="none" w:sz="0" w:space="0" w:color="auto"/>
      </w:divBdr>
    </w:div>
    <w:div w:id="1502617473">
      <w:bodyDiv w:val="1"/>
      <w:marLeft w:val="0"/>
      <w:marRight w:val="0"/>
      <w:marTop w:val="0"/>
      <w:marBottom w:val="0"/>
      <w:divBdr>
        <w:top w:val="none" w:sz="0" w:space="0" w:color="auto"/>
        <w:left w:val="none" w:sz="0" w:space="0" w:color="auto"/>
        <w:bottom w:val="none" w:sz="0" w:space="0" w:color="auto"/>
        <w:right w:val="none" w:sz="0" w:space="0" w:color="auto"/>
      </w:divBdr>
    </w:div>
    <w:div w:id="1507791791">
      <w:bodyDiv w:val="1"/>
      <w:marLeft w:val="0"/>
      <w:marRight w:val="0"/>
      <w:marTop w:val="0"/>
      <w:marBottom w:val="0"/>
      <w:divBdr>
        <w:top w:val="none" w:sz="0" w:space="0" w:color="auto"/>
        <w:left w:val="none" w:sz="0" w:space="0" w:color="auto"/>
        <w:bottom w:val="none" w:sz="0" w:space="0" w:color="auto"/>
        <w:right w:val="none" w:sz="0" w:space="0" w:color="auto"/>
      </w:divBdr>
    </w:div>
    <w:div w:id="1509054921">
      <w:bodyDiv w:val="1"/>
      <w:marLeft w:val="0"/>
      <w:marRight w:val="0"/>
      <w:marTop w:val="0"/>
      <w:marBottom w:val="0"/>
      <w:divBdr>
        <w:top w:val="none" w:sz="0" w:space="0" w:color="auto"/>
        <w:left w:val="none" w:sz="0" w:space="0" w:color="auto"/>
        <w:bottom w:val="none" w:sz="0" w:space="0" w:color="auto"/>
        <w:right w:val="none" w:sz="0" w:space="0" w:color="auto"/>
      </w:divBdr>
    </w:div>
    <w:div w:id="1512185193">
      <w:bodyDiv w:val="1"/>
      <w:marLeft w:val="0"/>
      <w:marRight w:val="0"/>
      <w:marTop w:val="0"/>
      <w:marBottom w:val="0"/>
      <w:divBdr>
        <w:top w:val="none" w:sz="0" w:space="0" w:color="auto"/>
        <w:left w:val="none" w:sz="0" w:space="0" w:color="auto"/>
        <w:bottom w:val="none" w:sz="0" w:space="0" w:color="auto"/>
        <w:right w:val="none" w:sz="0" w:space="0" w:color="auto"/>
      </w:divBdr>
    </w:div>
    <w:div w:id="1515724537">
      <w:bodyDiv w:val="1"/>
      <w:marLeft w:val="0"/>
      <w:marRight w:val="0"/>
      <w:marTop w:val="0"/>
      <w:marBottom w:val="0"/>
      <w:divBdr>
        <w:top w:val="none" w:sz="0" w:space="0" w:color="auto"/>
        <w:left w:val="none" w:sz="0" w:space="0" w:color="auto"/>
        <w:bottom w:val="none" w:sz="0" w:space="0" w:color="auto"/>
        <w:right w:val="none" w:sz="0" w:space="0" w:color="auto"/>
      </w:divBdr>
    </w:div>
    <w:div w:id="1515916686">
      <w:bodyDiv w:val="1"/>
      <w:marLeft w:val="0"/>
      <w:marRight w:val="0"/>
      <w:marTop w:val="0"/>
      <w:marBottom w:val="0"/>
      <w:divBdr>
        <w:top w:val="none" w:sz="0" w:space="0" w:color="auto"/>
        <w:left w:val="none" w:sz="0" w:space="0" w:color="auto"/>
        <w:bottom w:val="none" w:sz="0" w:space="0" w:color="auto"/>
        <w:right w:val="none" w:sz="0" w:space="0" w:color="auto"/>
      </w:divBdr>
    </w:div>
    <w:div w:id="1516728562">
      <w:bodyDiv w:val="1"/>
      <w:marLeft w:val="0"/>
      <w:marRight w:val="0"/>
      <w:marTop w:val="0"/>
      <w:marBottom w:val="0"/>
      <w:divBdr>
        <w:top w:val="none" w:sz="0" w:space="0" w:color="auto"/>
        <w:left w:val="none" w:sz="0" w:space="0" w:color="auto"/>
        <w:bottom w:val="none" w:sz="0" w:space="0" w:color="auto"/>
        <w:right w:val="none" w:sz="0" w:space="0" w:color="auto"/>
      </w:divBdr>
    </w:div>
    <w:div w:id="1521550361">
      <w:bodyDiv w:val="1"/>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100"/>
          <w:marBottom w:val="100"/>
          <w:divBdr>
            <w:top w:val="none" w:sz="0" w:space="0" w:color="auto"/>
            <w:left w:val="none" w:sz="0" w:space="0" w:color="auto"/>
            <w:bottom w:val="none" w:sz="0" w:space="0" w:color="auto"/>
            <w:right w:val="none" w:sz="0" w:space="0" w:color="auto"/>
          </w:divBdr>
          <w:divsChild>
            <w:div w:id="2133205314">
              <w:marLeft w:val="0"/>
              <w:marRight w:val="0"/>
              <w:marTop w:val="0"/>
              <w:marBottom w:val="0"/>
              <w:divBdr>
                <w:top w:val="none" w:sz="0" w:space="0" w:color="auto"/>
                <w:left w:val="none" w:sz="0" w:space="0" w:color="auto"/>
                <w:bottom w:val="none" w:sz="0" w:space="0" w:color="auto"/>
                <w:right w:val="none" w:sz="0" w:space="0" w:color="auto"/>
              </w:divBdr>
              <w:divsChild>
                <w:div w:id="13859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809">
          <w:marLeft w:val="0"/>
          <w:marRight w:val="0"/>
          <w:marTop w:val="100"/>
          <w:marBottom w:val="100"/>
          <w:divBdr>
            <w:top w:val="none" w:sz="0" w:space="0" w:color="auto"/>
            <w:left w:val="none" w:sz="0" w:space="0" w:color="auto"/>
            <w:bottom w:val="none" w:sz="0" w:space="0" w:color="auto"/>
            <w:right w:val="none" w:sz="0" w:space="0" w:color="auto"/>
          </w:divBdr>
          <w:divsChild>
            <w:div w:id="25642042">
              <w:marLeft w:val="0"/>
              <w:marRight w:val="0"/>
              <w:marTop w:val="0"/>
              <w:marBottom w:val="0"/>
              <w:divBdr>
                <w:top w:val="none" w:sz="0" w:space="0" w:color="auto"/>
                <w:left w:val="none" w:sz="0" w:space="0" w:color="auto"/>
                <w:bottom w:val="none" w:sz="0" w:space="0" w:color="auto"/>
                <w:right w:val="none" w:sz="0" w:space="0" w:color="auto"/>
              </w:divBdr>
              <w:divsChild>
                <w:div w:id="2443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5065">
          <w:marLeft w:val="0"/>
          <w:marRight w:val="0"/>
          <w:marTop w:val="100"/>
          <w:marBottom w:val="100"/>
          <w:divBdr>
            <w:top w:val="none" w:sz="0" w:space="0" w:color="auto"/>
            <w:left w:val="none" w:sz="0" w:space="0" w:color="auto"/>
            <w:bottom w:val="none" w:sz="0" w:space="0" w:color="auto"/>
            <w:right w:val="none" w:sz="0" w:space="0" w:color="auto"/>
          </w:divBdr>
          <w:divsChild>
            <w:div w:id="2145190908">
              <w:marLeft w:val="0"/>
              <w:marRight w:val="0"/>
              <w:marTop w:val="0"/>
              <w:marBottom w:val="0"/>
              <w:divBdr>
                <w:top w:val="none" w:sz="0" w:space="0" w:color="auto"/>
                <w:left w:val="none" w:sz="0" w:space="0" w:color="auto"/>
                <w:bottom w:val="none" w:sz="0" w:space="0" w:color="auto"/>
                <w:right w:val="none" w:sz="0" w:space="0" w:color="auto"/>
              </w:divBdr>
              <w:divsChild>
                <w:div w:id="9659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1056">
          <w:marLeft w:val="0"/>
          <w:marRight w:val="0"/>
          <w:marTop w:val="100"/>
          <w:marBottom w:val="100"/>
          <w:divBdr>
            <w:top w:val="none" w:sz="0" w:space="0" w:color="auto"/>
            <w:left w:val="none" w:sz="0" w:space="0" w:color="auto"/>
            <w:bottom w:val="none" w:sz="0" w:space="0" w:color="auto"/>
            <w:right w:val="none" w:sz="0" w:space="0" w:color="auto"/>
          </w:divBdr>
          <w:divsChild>
            <w:div w:id="560559015">
              <w:marLeft w:val="0"/>
              <w:marRight w:val="0"/>
              <w:marTop w:val="0"/>
              <w:marBottom w:val="0"/>
              <w:divBdr>
                <w:top w:val="none" w:sz="0" w:space="0" w:color="auto"/>
                <w:left w:val="none" w:sz="0" w:space="0" w:color="auto"/>
                <w:bottom w:val="none" w:sz="0" w:space="0" w:color="auto"/>
                <w:right w:val="none" w:sz="0" w:space="0" w:color="auto"/>
              </w:divBdr>
              <w:divsChild>
                <w:div w:id="7525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2144">
          <w:marLeft w:val="0"/>
          <w:marRight w:val="0"/>
          <w:marTop w:val="100"/>
          <w:marBottom w:val="100"/>
          <w:divBdr>
            <w:top w:val="none" w:sz="0" w:space="0" w:color="auto"/>
            <w:left w:val="none" w:sz="0" w:space="0" w:color="auto"/>
            <w:bottom w:val="none" w:sz="0" w:space="0" w:color="auto"/>
            <w:right w:val="none" w:sz="0" w:space="0" w:color="auto"/>
          </w:divBdr>
          <w:divsChild>
            <w:div w:id="28186724">
              <w:marLeft w:val="0"/>
              <w:marRight w:val="0"/>
              <w:marTop w:val="0"/>
              <w:marBottom w:val="0"/>
              <w:divBdr>
                <w:top w:val="none" w:sz="0" w:space="0" w:color="auto"/>
                <w:left w:val="none" w:sz="0" w:space="0" w:color="auto"/>
                <w:bottom w:val="none" w:sz="0" w:space="0" w:color="auto"/>
                <w:right w:val="none" w:sz="0" w:space="0" w:color="auto"/>
              </w:divBdr>
              <w:divsChild>
                <w:div w:id="14195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7447">
          <w:marLeft w:val="0"/>
          <w:marRight w:val="0"/>
          <w:marTop w:val="100"/>
          <w:marBottom w:val="100"/>
          <w:divBdr>
            <w:top w:val="none" w:sz="0" w:space="0" w:color="auto"/>
            <w:left w:val="none" w:sz="0" w:space="0" w:color="auto"/>
            <w:bottom w:val="none" w:sz="0" w:space="0" w:color="auto"/>
            <w:right w:val="none" w:sz="0" w:space="0" w:color="auto"/>
          </w:divBdr>
          <w:divsChild>
            <w:div w:id="201866200">
              <w:marLeft w:val="0"/>
              <w:marRight w:val="0"/>
              <w:marTop w:val="0"/>
              <w:marBottom w:val="0"/>
              <w:divBdr>
                <w:top w:val="none" w:sz="0" w:space="0" w:color="auto"/>
                <w:left w:val="none" w:sz="0" w:space="0" w:color="auto"/>
                <w:bottom w:val="none" w:sz="0" w:space="0" w:color="auto"/>
                <w:right w:val="none" w:sz="0" w:space="0" w:color="auto"/>
              </w:divBdr>
              <w:divsChild>
                <w:div w:id="5200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6938">
          <w:marLeft w:val="0"/>
          <w:marRight w:val="0"/>
          <w:marTop w:val="100"/>
          <w:marBottom w:val="100"/>
          <w:divBdr>
            <w:top w:val="none" w:sz="0" w:space="0" w:color="auto"/>
            <w:left w:val="none" w:sz="0" w:space="0" w:color="auto"/>
            <w:bottom w:val="none" w:sz="0" w:space="0" w:color="auto"/>
            <w:right w:val="none" w:sz="0" w:space="0" w:color="auto"/>
          </w:divBdr>
          <w:divsChild>
            <w:div w:id="1794401036">
              <w:marLeft w:val="0"/>
              <w:marRight w:val="0"/>
              <w:marTop w:val="0"/>
              <w:marBottom w:val="0"/>
              <w:divBdr>
                <w:top w:val="none" w:sz="0" w:space="0" w:color="auto"/>
                <w:left w:val="none" w:sz="0" w:space="0" w:color="auto"/>
                <w:bottom w:val="none" w:sz="0" w:space="0" w:color="auto"/>
                <w:right w:val="none" w:sz="0" w:space="0" w:color="auto"/>
              </w:divBdr>
              <w:divsChild>
                <w:div w:id="1568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9227">
          <w:marLeft w:val="0"/>
          <w:marRight w:val="0"/>
          <w:marTop w:val="100"/>
          <w:marBottom w:val="100"/>
          <w:divBdr>
            <w:top w:val="none" w:sz="0" w:space="0" w:color="auto"/>
            <w:left w:val="none" w:sz="0" w:space="0" w:color="auto"/>
            <w:bottom w:val="none" w:sz="0" w:space="0" w:color="auto"/>
            <w:right w:val="none" w:sz="0" w:space="0" w:color="auto"/>
          </w:divBdr>
          <w:divsChild>
            <w:div w:id="1081371106">
              <w:marLeft w:val="0"/>
              <w:marRight w:val="0"/>
              <w:marTop w:val="0"/>
              <w:marBottom w:val="0"/>
              <w:divBdr>
                <w:top w:val="none" w:sz="0" w:space="0" w:color="auto"/>
                <w:left w:val="none" w:sz="0" w:space="0" w:color="auto"/>
                <w:bottom w:val="none" w:sz="0" w:space="0" w:color="auto"/>
                <w:right w:val="none" w:sz="0" w:space="0" w:color="auto"/>
              </w:divBdr>
              <w:divsChild>
                <w:div w:id="4132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7930">
          <w:marLeft w:val="0"/>
          <w:marRight w:val="0"/>
          <w:marTop w:val="100"/>
          <w:marBottom w:val="100"/>
          <w:divBdr>
            <w:top w:val="none" w:sz="0" w:space="0" w:color="auto"/>
            <w:left w:val="none" w:sz="0" w:space="0" w:color="auto"/>
            <w:bottom w:val="none" w:sz="0" w:space="0" w:color="auto"/>
            <w:right w:val="none" w:sz="0" w:space="0" w:color="auto"/>
          </w:divBdr>
          <w:divsChild>
            <w:div w:id="1075280902">
              <w:marLeft w:val="0"/>
              <w:marRight w:val="0"/>
              <w:marTop w:val="0"/>
              <w:marBottom w:val="0"/>
              <w:divBdr>
                <w:top w:val="none" w:sz="0" w:space="0" w:color="auto"/>
                <w:left w:val="none" w:sz="0" w:space="0" w:color="auto"/>
                <w:bottom w:val="none" w:sz="0" w:space="0" w:color="auto"/>
                <w:right w:val="none" w:sz="0" w:space="0" w:color="auto"/>
              </w:divBdr>
              <w:divsChild>
                <w:div w:id="15857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30426">
          <w:marLeft w:val="0"/>
          <w:marRight w:val="0"/>
          <w:marTop w:val="100"/>
          <w:marBottom w:val="100"/>
          <w:divBdr>
            <w:top w:val="none" w:sz="0" w:space="0" w:color="auto"/>
            <w:left w:val="none" w:sz="0" w:space="0" w:color="auto"/>
            <w:bottom w:val="none" w:sz="0" w:space="0" w:color="auto"/>
            <w:right w:val="none" w:sz="0" w:space="0" w:color="auto"/>
          </w:divBdr>
          <w:divsChild>
            <w:div w:id="1203592103">
              <w:marLeft w:val="0"/>
              <w:marRight w:val="0"/>
              <w:marTop w:val="0"/>
              <w:marBottom w:val="0"/>
              <w:divBdr>
                <w:top w:val="none" w:sz="0" w:space="0" w:color="auto"/>
                <w:left w:val="none" w:sz="0" w:space="0" w:color="auto"/>
                <w:bottom w:val="none" w:sz="0" w:space="0" w:color="auto"/>
                <w:right w:val="none" w:sz="0" w:space="0" w:color="auto"/>
              </w:divBdr>
              <w:divsChild>
                <w:div w:id="2076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1646">
          <w:marLeft w:val="0"/>
          <w:marRight w:val="0"/>
          <w:marTop w:val="100"/>
          <w:marBottom w:val="100"/>
          <w:divBdr>
            <w:top w:val="none" w:sz="0" w:space="0" w:color="auto"/>
            <w:left w:val="none" w:sz="0" w:space="0" w:color="auto"/>
            <w:bottom w:val="none" w:sz="0" w:space="0" w:color="auto"/>
            <w:right w:val="none" w:sz="0" w:space="0" w:color="auto"/>
          </w:divBdr>
          <w:divsChild>
            <w:div w:id="1593540388">
              <w:marLeft w:val="0"/>
              <w:marRight w:val="0"/>
              <w:marTop w:val="0"/>
              <w:marBottom w:val="0"/>
              <w:divBdr>
                <w:top w:val="none" w:sz="0" w:space="0" w:color="auto"/>
                <w:left w:val="none" w:sz="0" w:space="0" w:color="auto"/>
                <w:bottom w:val="none" w:sz="0" w:space="0" w:color="auto"/>
                <w:right w:val="none" w:sz="0" w:space="0" w:color="auto"/>
              </w:divBdr>
              <w:divsChild>
                <w:div w:id="12690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3053">
          <w:marLeft w:val="0"/>
          <w:marRight w:val="0"/>
          <w:marTop w:val="100"/>
          <w:marBottom w:val="100"/>
          <w:divBdr>
            <w:top w:val="none" w:sz="0" w:space="0" w:color="auto"/>
            <w:left w:val="none" w:sz="0" w:space="0" w:color="auto"/>
            <w:bottom w:val="none" w:sz="0" w:space="0" w:color="auto"/>
            <w:right w:val="none" w:sz="0" w:space="0" w:color="auto"/>
          </w:divBdr>
          <w:divsChild>
            <w:div w:id="1122698425">
              <w:marLeft w:val="0"/>
              <w:marRight w:val="0"/>
              <w:marTop w:val="0"/>
              <w:marBottom w:val="0"/>
              <w:divBdr>
                <w:top w:val="none" w:sz="0" w:space="0" w:color="auto"/>
                <w:left w:val="none" w:sz="0" w:space="0" w:color="auto"/>
                <w:bottom w:val="none" w:sz="0" w:space="0" w:color="auto"/>
                <w:right w:val="none" w:sz="0" w:space="0" w:color="auto"/>
              </w:divBdr>
              <w:divsChild>
                <w:div w:id="13151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617">
          <w:marLeft w:val="0"/>
          <w:marRight w:val="0"/>
          <w:marTop w:val="100"/>
          <w:marBottom w:val="100"/>
          <w:divBdr>
            <w:top w:val="none" w:sz="0" w:space="0" w:color="auto"/>
            <w:left w:val="none" w:sz="0" w:space="0" w:color="auto"/>
            <w:bottom w:val="none" w:sz="0" w:space="0" w:color="auto"/>
            <w:right w:val="none" w:sz="0" w:space="0" w:color="auto"/>
          </w:divBdr>
          <w:divsChild>
            <w:div w:id="1072969645">
              <w:marLeft w:val="0"/>
              <w:marRight w:val="0"/>
              <w:marTop w:val="0"/>
              <w:marBottom w:val="0"/>
              <w:divBdr>
                <w:top w:val="none" w:sz="0" w:space="0" w:color="auto"/>
                <w:left w:val="none" w:sz="0" w:space="0" w:color="auto"/>
                <w:bottom w:val="none" w:sz="0" w:space="0" w:color="auto"/>
                <w:right w:val="none" w:sz="0" w:space="0" w:color="auto"/>
              </w:divBdr>
              <w:divsChild>
                <w:div w:id="21202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8383">
          <w:marLeft w:val="0"/>
          <w:marRight w:val="0"/>
          <w:marTop w:val="100"/>
          <w:marBottom w:val="100"/>
          <w:divBdr>
            <w:top w:val="none" w:sz="0" w:space="0" w:color="auto"/>
            <w:left w:val="none" w:sz="0" w:space="0" w:color="auto"/>
            <w:bottom w:val="none" w:sz="0" w:space="0" w:color="auto"/>
            <w:right w:val="none" w:sz="0" w:space="0" w:color="auto"/>
          </w:divBdr>
          <w:divsChild>
            <w:div w:id="624506086">
              <w:marLeft w:val="0"/>
              <w:marRight w:val="0"/>
              <w:marTop w:val="0"/>
              <w:marBottom w:val="0"/>
              <w:divBdr>
                <w:top w:val="none" w:sz="0" w:space="0" w:color="auto"/>
                <w:left w:val="none" w:sz="0" w:space="0" w:color="auto"/>
                <w:bottom w:val="none" w:sz="0" w:space="0" w:color="auto"/>
                <w:right w:val="none" w:sz="0" w:space="0" w:color="auto"/>
              </w:divBdr>
              <w:divsChild>
                <w:div w:id="2830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301">
          <w:marLeft w:val="0"/>
          <w:marRight w:val="0"/>
          <w:marTop w:val="100"/>
          <w:marBottom w:val="100"/>
          <w:divBdr>
            <w:top w:val="none" w:sz="0" w:space="0" w:color="auto"/>
            <w:left w:val="none" w:sz="0" w:space="0" w:color="auto"/>
            <w:bottom w:val="none" w:sz="0" w:space="0" w:color="auto"/>
            <w:right w:val="none" w:sz="0" w:space="0" w:color="auto"/>
          </w:divBdr>
          <w:divsChild>
            <w:div w:id="91708767">
              <w:marLeft w:val="0"/>
              <w:marRight w:val="0"/>
              <w:marTop w:val="0"/>
              <w:marBottom w:val="0"/>
              <w:divBdr>
                <w:top w:val="none" w:sz="0" w:space="0" w:color="auto"/>
                <w:left w:val="none" w:sz="0" w:space="0" w:color="auto"/>
                <w:bottom w:val="none" w:sz="0" w:space="0" w:color="auto"/>
                <w:right w:val="none" w:sz="0" w:space="0" w:color="auto"/>
              </w:divBdr>
              <w:divsChild>
                <w:div w:id="21265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7056">
          <w:marLeft w:val="0"/>
          <w:marRight w:val="0"/>
          <w:marTop w:val="100"/>
          <w:marBottom w:val="100"/>
          <w:divBdr>
            <w:top w:val="none" w:sz="0" w:space="0" w:color="auto"/>
            <w:left w:val="none" w:sz="0" w:space="0" w:color="auto"/>
            <w:bottom w:val="none" w:sz="0" w:space="0" w:color="auto"/>
            <w:right w:val="none" w:sz="0" w:space="0" w:color="auto"/>
          </w:divBdr>
          <w:divsChild>
            <w:div w:id="1197231673">
              <w:marLeft w:val="0"/>
              <w:marRight w:val="0"/>
              <w:marTop w:val="0"/>
              <w:marBottom w:val="0"/>
              <w:divBdr>
                <w:top w:val="none" w:sz="0" w:space="0" w:color="auto"/>
                <w:left w:val="none" w:sz="0" w:space="0" w:color="auto"/>
                <w:bottom w:val="none" w:sz="0" w:space="0" w:color="auto"/>
                <w:right w:val="none" w:sz="0" w:space="0" w:color="auto"/>
              </w:divBdr>
              <w:divsChild>
                <w:div w:id="2592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7376">
          <w:marLeft w:val="0"/>
          <w:marRight w:val="0"/>
          <w:marTop w:val="100"/>
          <w:marBottom w:val="100"/>
          <w:divBdr>
            <w:top w:val="none" w:sz="0" w:space="0" w:color="auto"/>
            <w:left w:val="none" w:sz="0" w:space="0" w:color="auto"/>
            <w:bottom w:val="none" w:sz="0" w:space="0" w:color="auto"/>
            <w:right w:val="none" w:sz="0" w:space="0" w:color="auto"/>
          </w:divBdr>
          <w:divsChild>
            <w:div w:id="287510331">
              <w:marLeft w:val="0"/>
              <w:marRight w:val="0"/>
              <w:marTop w:val="0"/>
              <w:marBottom w:val="0"/>
              <w:divBdr>
                <w:top w:val="none" w:sz="0" w:space="0" w:color="auto"/>
                <w:left w:val="none" w:sz="0" w:space="0" w:color="auto"/>
                <w:bottom w:val="none" w:sz="0" w:space="0" w:color="auto"/>
                <w:right w:val="none" w:sz="0" w:space="0" w:color="auto"/>
              </w:divBdr>
              <w:divsChild>
                <w:div w:id="7560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70972">
          <w:marLeft w:val="0"/>
          <w:marRight w:val="0"/>
          <w:marTop w:val="100"/>
          <w:marBottom w:val="100"/>
          <w:divBdr>
            <w:top w:val="none" w:sz="0" w:space="0" w:color="auto"/>
            <w:left w:val="none" w:sz="0" w:space="0" w:color="auto"/>
            <w:bottom w:val="none" w:sz="0" w:space="0" w:color="auto"/>
            <w:right w:val="none" w:sz="0" w:space="0" w:color="auto"/>
          </w:divBdr>
          <w:divsChild>
            <w:div w:id="1219048626">
              <w:marLeft w:val="0"/>
              <w:marRight w:val="0"/>
              <w:marTop w:val="0"/>
              <w:marBottom w:val="0"/>
              <w:divBdr>
                <w:top w:val="none" w:sz="0" w:space="0" w:color="auto"/>
                <w:left w:val="none" w:sz="0" w:space="0" w:color="auto"/>
                <w:bottom w:val="none" w:sz="0" w:space="0" w:color="auto"/>
                <w:right w:val="none" w:sz="0" w:space="0" w:color="auto"/>
              </w:divBdr>
              <w:divsChild>
                <w:div w:id="9412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20223">
          <w:marLeft w:val="0"/>
          <w:marRight w:val="0"/>
          <w:marTop w:val="100"/>
          <w:marBottom w:val="100"/>
          <w:divBdr>
            <w:top w:val="none" w:sz="0" w:space="0" w:color="auto"/>
            <w:left w:val="none" w:sz="0" w:space="0" w:color="auto"/>
            <w:bottom w:val="none" w:sz="0" w:space="0" w:color="auto"/>
            <w:right w:val="none" w:sz="0" w:space="0" w:color="auto"/>
          </w:divBdr>
          <w:divsChild>
            <w:div w:id="1802645968">
              <w:marLeft w:val="0"/>
              <w:marRight w:val="0"/>
              <w:marTop w:val="0"/>
              <w:marBottom w:val="0"/>
              <w:divBdr>
                <w:top w:val="none" w:sz="0" w:space="0" w:color="auto"/>
                <w:left w:val="none" w:sz="0" w:space="0" w:color="auto"/>
                <w:bottom w:val="none" w:sz="0" w:space="0" w:color="auto"/>
                <w:right w:val="none" w:sz="0" w:space="0" w:color="auto"/>
              </w:divBdr>
              <w:divsChild>
                <w:div w:id="1356227230">
                  <w:marLeft w:val="0"/>
                  <w:marRight w:val="0"/>
                  <w:marTop w:val="0"/>
                  <w:marBottom w:val="0"/>
                  <w:divBdr>
                    <w:top w:val="none" w:sz="0" w:space="0" w:color="auto"/>
                    <w:left w:val="none" w:sz="0" w:space="0" w:color="auto"/>
                    <w:bottom w:val="none" w:sz="0" w:space="0" w:color="auto"/>
                    <w:right w:val="none" w:sz="0" w:space="0" w:color="auto"/>
                  </w:divBdr>
                </w:div>
              </w:divsChild>
            </w:div>
            <w:div w:id="1190492044">
              <w:marLeft w:val="0"/>
              <w:marRight w:val="0"/>
              <w:marTop w:val="0"/>
              <w:marBottom w:val="0"/>
              <w:divBdr>
                <w:top w:val="single" w:sz="6" w:space="0" w:color="DDDDDD"/>
                <w:left w:val="single" w:sz="6" w:space="0" w:color="DDDDDD"/>
                <w:bottom w:val="single" w:sz="6" w:space="0" w:color="DDDDDD"/>
                <w:right w:val="single" w:sz="6" w:space="0" w:color="DDDDDD"/>
              </w:divBdr>
              <w:divsChild>
                <w:div w:id="1529754633">
                  <w:marLeft w:val="0"/>
                  <w:marRight w:val="0"/>
                  <w:marTop w:val="0"/>
                  <w:marBottom w:val="0"/>
                  <w:divBdr>
                    <w:top w:val="none" w:sz="0" w:space="0" w:color="auto"/>
                    <w:left w:val="none" w:sz="0" w:space="0" w:color="auto"/>
                    <w:bottom w:val="none" w:sz="0" w:space="0" w:color="auto"/>
                    <w:right w:val="none" w:sz="0" w:space="0" w:color="auto"/>
                  </w:divBdr>
                  <w:divsChild>
                    <w:div w:id="474030914">
                      <w:marLeft w:val="0"/>
                      <w:marRight w:val="0"/>
                      <w:marTop w:val="0"/>
                      <w:marBottom w:val="0"/>
                      <w:divBdr>
                        <w:top w:val="none" w:sz="0" w:space="0" w:color="auto"/>
                        <w:left w:val="none" w:sz="0" w:space="0" w:color="auto"/>
                        <w:bottom w:val="none" w:sz="0" w:space="0" w:color="auto"/>
                        <w:right w:val="none" w:sz="0" w:space="0" w:color="auto"/>
                      </w:divBdr>
                    </w:div>
                    <w:div w:id="960959567">
                      <w:marLeft w:val="0"/>
                      <w:marRight w:val="0"/>
                      <w:marTop w:val="0"/>
                      <w:marBottom w:val="0"/>
                      <w:divBdr>
                        <w:top w:val="none" w:sz="0" w:space="0" w:color="auto"/>
                        <w:left w:val="none" w:sz="0" w:space="0" w:color="auto"/>
                        <w:bottom w:val="none" w:sz="0" w:space="0" w:color="auto"/>
                        <w:right w:val="none" w:sz="0" w:space="0" w:color="auto"/>
                      </w:divBdr>
                    </w:div>
                    <w:div w:id="659889014">
                      <w:marLeft w:val="0"/>
                      <w:marRight w:val="0"/>
                      <w:marTop w:val="0"/>
                      <w:marBottom w:val="0"/>
                      <w:divBdr>
                        <w:top w:val="none" w:sz="0" w:space="0" w:color="auto"/>
                        <w:left w:val="none" w:sz="0" w:space="0" w:color="auto"/>
                        <w:bottom w:val="none" w:sz="0" w:space="0" w:color="auto"/>
                        <w:right w:val="none" w:sz="0" w:space="0" w:color="auto"/>
                      </w:divBdr>
                    </w:div>
                    <w:div w:id="37048382">
                      <w:marLeft w:val="0"/>
                      <w:marRight w:val="0"/>
                      <w:marTop w:val="0"/>
                      <w:marBottom w:val="0"/>
                      <w:divBdr>
                        <w:top w:val="none" w:sz="0" w:space="0" w:color="auto"/>
                        <w:left w:val="none" w:sz="0" w:space="0" w:color="auto"/>
                        <w:bottom w:val="none" w:sz="0" w:space="0" w:color="auto"/>
                        <w:right w:val="none" w:sz="0" w:space="0" w:color="auto"/>
                      </w:divBdr>
                    </w:div>
                    <w:div w:id="2038501433">
                      <w:marLeft w:val="0"/>
                      <w:marRight w:val="0"/>
                      <w:marTop w:val="0"/>
                      <w:marBottom w:val="0"/>
                      <w:divBdr>
                        <w:top w:val="none" w:sz="0" w:space="0" w:color="auto"/>
                        <w:left w:val="none" w:sz="0" w:space="0" w:color="auto"/>
                        <w:bottom w:val="none" w:sz="0" w:space="0" w:color="auto"/>
                        <w:right w:val="none" w:sz="0" w:space="0" w:color="auto"/>
                      </w:divBdr>
                    </w:div>
                    <w:div w:id="1430540740">
                      <w:marLeft w:val="0"/>
                      <w:marRight w:val="0"/>
                      <w:marTop w:val="0"/>
                      <w:marBottom w:val="0"/>
                      <w:divBdr>
                        <w:top w:val="none" w:sz="0" w:space="0" w:color="auto"/>
                        <w:left w:val="none" w:sz="0" w:space="0" w:color="auto"/>
                        <w:bottom w:val="none" w:sz="0" w:space="0" w:color="auto"/>
                        <w:right w:val="none" w:sz="0" w:space="0" w:color="auto"/>
                      </w:divBdr>
                    </w:div>
                    <w:div w:id="19103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93211">
          <w:marLeft w:val="0"/>
          <w:marRight w:val="0"/>
          <w:marTop w:val="100"/>
          <w:marBottom w:val="100"/>
          <w:divBdr>
            <w:top w:val="none" w:sz="0" w:space="0" w:color="auto"/>
            <w:left w:val="none" w:sz="0" w:space="0" w:color="auto"/>
            <w:bottom w:val="none" w:sz="0" w:space="0" w:color="auto"/>
            <w:right w:val="none" w:sz="0" w:space="0" w:color="auto"/>
          </w:divBdr>
          <w:divsChild>
            <w:div w:id="1882786312">
              <w:marLeft w:val="0"/>
              <w:marRight w:val="0"/>
              <w:marTop w:val="0"/>
              <w:marBottom w:val="0"/>
              <w:divBdr>
                <w:top w:val="none" w:sz="0" w:space="0" w:color="auto"/>
                <w:left w:val="none" w:sz="0" w:space="0" w:color="auto"/>
                <w:bottom w:val="none" w:sz="0" w:space="0" w:color="auto"/>
                <w:right w:val="none" w:sz="0" w:space="0" w:color="auto"/>
              </w:divBdr>
              <w:divsChild>
                <w:div w:id="814949244">
                  <w:marLeft w:val="0"/>
                  <w:marRight w:val="0"/>
                  <w:marTop w:val="0"/>
                  <w:marBottom w:val="0"/>
                  <w:divBdr>
                    <w:top w:val="none" w:sz="0" w:space="0" w:color="auto"/>
                    <w:left w:val="none" w:sz="0" w:space="0" w:color="auto"/>
                    <w:bottom w:val="none" w:sz="0" w:space="0" w:color="auto"/>
                    <w:right w:val="none" w:sz="0" w:space="0" w:color="auto"/>
                  </w:divBdr>
                </w:div>
              </w:divsChild>
            </w:div>
            <w:div w:id="1505898894">
              <w:marLeft w:val="0"/>
              <w:marRight w:val="0"/>
              <w:marTop w:val="0"/>
              <w:marBottom w:val="0"/>
              <w:divBdr>
                <w:top w:val="single" w:sz="6" w:space="0" w:color="DDDDDD"/>
                <w:left w:val="single" w:sz="6" w:space="0" w:color="DDDDDD"/>
                <w:bottom w:val="single" w:sz="6" w:space="0" w:color="DDDDDD"/>
                <w:right w:val="single" w:sz="6" w:space="0" w:color="DDDDDD"/>
              </w:divBdr>
              <w:divsChild>
                <w:div w:id="631712106">
                  <w:marLeft w:val="0"/>
                  <w:marRight w:val="0"/>
                  <w:marTop w:val="0"/>
                  <w:marBottom w:val="0"/>
                  <w:divBdr>
                    <w:top w:val="none" w:sz="0" w:space="0" w:color="auto"/>
                    <w:left w:val="none" w:sz="0" w:space="0" w:color="auto"/>
                    <w:bottom w:val="none" w:sz="0" w:space="0" w:color="auto"/>
                    <w:right w:val="none" w:sz="0" w:space="0" w:color="auto"/>
                  </w:divBdr>
                  <w:divsChild>
                    <w:div w:id="1531381840">
                      <w:marLeft w:val="0"/>
                      <w:marRight w:val="0"/>
                      <w:marTop w:val="0"/>
                      <w:marBottom w:val="0"/>
                      <w:divBdr>
                        <w:top w:val="none" w:sz="0" w:space="0" w:color="auto"/>
                        <w:left w:val="none" w:sz="0" w:space="0" w:color="auto"/>
                        <w:bottom w:val="none" w:sz="0" w:space="0" w:color="auto"/>
                        <w:right w:val="none" w:sz="0" w:space="0" w:color="auto"/>
                      </w:divBdr>
                    </w:div>
                    <w:div w:id="1603368360">
                      <w:marLeft w:val="0"/>
                      <w:marRight w:val="0"/>
                      <w:marTop w:val="0"/>
                      <w:marBottom w:val="0"/>
                      <w:divBdr>
                        <w:top w:val="none" w:sz="0" w:space="0" w:color="auto"/>
                        <w:left w:val="none" w:sz="0" w:space="0" w:color="auto"/>
                        <w:bottom w:val="none" w:sz="0" w:space="0" w:color="auto"/>
                        <w:right w:val="none" w:sz="0" w:space="0" w:color="auto"/>
                      </w:divBdr>
                    </w:div>
                    <w:div w:id="1743603873">
                      <w:marLeft w:val="0"/>
                      <w:marRight w:val="0"/>
                      <w:marTop w:val="0"/>
                      <w:marBottom w:val="0"/>
                      <w:divBdr>
                        <w:top w:val="none" w:sz="0" w:space="0" w:color="auto"/>
                        <w:left w:val="none" w:sz="0" w:space="0" w:color="auto"/>
                        <w:bottom w:val="none" w:sz="0" w:space="0" w:color="auto"/>
                        <w:right w:val="none" w:sz="0" w:space="0" w:color="auto"/>
                      </w:divBdr>
                    </w:div>
                    <w:div w:id="14081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8581">
          <w:marLeft w:val="0"/>
          <w:marRight w:val="0"/>
          <w:marTop w:val="100"/>
          <w:marBottom w:val="100"/>
          <w:divBdr>
            <w:top w:val="none" w:sz="0" w:space="0" w:color="auto"/>
            <w:left w:val="none" w:sz="0" w:space="0" w:color="auto"/>
            <w:bottom w:val="none" w:sz="0" w:space="0" w:color="auto"/>
            <w:right w:val="none" w:sz="0" w:space="0" w:color="auto"/>
          </w:divBdr>
          <w:divsChild>
            <w:div w:id="343745504">
              <w:marLeft w:val="0"/>
              <w:marRight w:val="0"/>
              <w:marTop w:val="0"/>
              <w:marBottom w:val="0"/>
              <w:divBdr>
                <w:top w:val="none" w:sz="0" w:space="0" w:color="auto"/>
                <w:left w:val="none" w:sz="0" w:space="0" w:color="auto"/>
                <w:bottom w:val="none" w:sz="0" w:space="0" w:color="auto"/>
                <w:right w:val="none" w:sz="0" w:space="0" w:color="auto"/>
              </w:divBdr>
              <w:divsChild>
                <w:div w:id="866406376">
                  <w:marLeft w:val="0"/>
                  <w:marRight w:val="0"/>
                  <w:marTop w:val="0"/>
                  <w:marBottom w:val="0"/>
                  <w:divBdr>
                    <w:top w:val="none" w:sz="0" w:space="0" w:color="auto"/>
                    <w:left w:val="none" w:sz="0" w:space="0" w:color="auto"/>
                    <w:bottom w:val="none" w:sz="0" w:space="0" w:color="auto"/>
                    <w:right w:val="none" w:sz="0" w:space="0" w:color="auto"/>
                  </w:divBdr>
                </w:div>
              </w:divsChild>
            </w:div>
            <w:div w:id="1472476480">
              <w:marLeft w:val="0"/>
              <w:marRight w:val="0"/>
              <w:marTop w:val="0"/>
              <w:marBottom w:val="0"/>
              <w:divBdr>
                <w:top w:val="single" w:sz="6" w:space="0" w:color="DDDDDD"/>
                <w:left w:val="single" w:sz="6" w:space="0" w:color="DDDDDD"/>
                <w:bottom w:val="single" w:sz="6" w:space="0" w:color="DDDDDD"/>
                <w:right w:val="single" w:sz="6" w:space="0" w:color="DDDDDD"/>
              </w:divBdr>
              <w:divsChild>
                <w:div w:id="899099657">
                  <w:marLeft w:val="0"/>
                  <w:marRight w:val="0"/>
                  <w:marTop w:val="0"/>
                  <w:marBottom w:val="0"/>
                  <w:divBdr>
                    <w:top w:val="none" w:sz="0" w:space="0" w:color="auto"/>
                    <w:left w:val="none" w:sz="0" w:space="0" w:color="auto"/>
                    <w:bottom w:val="none" w:sz="0" w:space="0" w:color="auto"/>
                    <w:right w:val="none" w:sz="0" w:space="0" w:color="auto"/>
                  </w:divBdr>
                  <w:divsChild>
                    <w:div w:id="1388066398">
                      <w:marLeft w:val="0"/>
                      <w:marRight w:val="0"/>
                      <w:marTop w:val="0"/>
                      <w:marBottom w:val="0"/>
                      <w:divBdr>
                        <w:top w:val="none" w:sz="0" w:space="0" w:color="auto"/>
                        <w:left w:val="none" w:sz="0" w:space="0" w:color="auto"/>
                        <w:bottom w:val="none" w:sz="0" w:space="0" w:color="auto"/>
                        <w:right w:val="none" w:sz="0" w:space="0" w:color="auto"/>
                      </w:divBdr>
                    </w:div>
                    <w:div w:id="1328902982">
                      <w:marLeft w:val="0"/>
                      <w:marRight w:val="0"/>
                      <w:marTop w:val="0"/>
                      <w:marBottom w:val="0"/>
                      <w:divBdr>
                        <w:top w:val="none" w:sz="0" w:space="0" w:color="auto"/>
                        <w:left w:val="none" w:sz="0" w:space="0" w:color="auto"/>
                        <w:bottom w:val="none" w:sz="0" w:space="0" w:color="auto"/>
                        <w:right w:val="none" w:sz="0" w:space="0" w:color="auto"/>
                      </w:divBdr>
                    </w:div>
                    <w:div w:id="1890022938">
                      <w:marLeft w:val="0"/>
                      <w:marRight w:val="0"/>
                      <w:marTop w:val="0"/>
                      <w:marBottom w:val="0"/>
                      <w:divBdr>
                        <w:top w:val="none" w:sz="0" w:space="0" w:color="auto"/>
                        <w:left w:val="none" w:sz="0" w:space="0" w:color="auto"/>
                        <w:bottom w:val="none" w:sz="0" w:space="0" w:color="auto"/>
                        <w:right w:val="none" w:sz="0" w:space="0" w:color="auto"/>
                      </w:divBdr>
                    </w:div>
                    <w:div w:id="1324153">
                      <w:marLeft w:val="0"/>
                      <w:marRight w:val="0"/>
                      <w:marTop w:val="0"/>
                      <w:marBottom w:val="0"/>
                      <w:divBdr>
                        <w:top w:val="none" w:sz="0" w:space="0" w:color="auto"/>
                        <w:left w:val="none" w:sz="0" w:space="0" w:color="auto"/>
                        <w:bottom w:val="none" w:sz="0" w:space="0" w:color="auto"/>
                        <w:right w:val="none" w:sz="0" w:space="0" w:color="auto"/>
                      </w:divBdr>
                    </w:div>
                    <w:div w:id="5889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7334">
          <w:marLeft w:val="0"/>
          <w:marRight w:val="0"/>
          <w:marTop w:val="100"/>
          <w:marBottom w:val="100"/>
          <w:divBdr>
            <w:top w:val="none" w:sz="0" w:space="0" w:color="auto"/>
            <w:left w:val="none" w:sz="0" w:space="0" w:color="auto"/>
            <w:bottom w:val="none" w:sz="0" w:space="0" w:color="auto"/>
            <w:right w:val="none" w:sz="0" w:space="0" w:color="auto"/>
          </w:divBdr>
          <w:divsChild>
            <w:div w:id="921138750">
              <w:marLeft w:val="0"/>
              <w:marRight w:val="0"/>
              <w:marTop w:val="0"/>
              <w:marBottom w:val="0"/>
              <w:divBdr>
                <w:top w:val="none" w:sz="0" w:space="0" w:color="auto"/>
                <w:left w:val="none" w:sz="0" w:space="0" w:color="auto"/>
                <w:bottom w:val="none" w:sz="0" w:space="0" w:color="auto"/>
                <w:right w:val="none" w:sz="0" w:space="0" w:color="auto"/>
              </w:divBdr>
              <w:divsChild>
                <w:div w:id="158279063">
                  <w:marLeft w:val="0"/>
                  <w:marRight w:val="0"/>
                  <w:marTop w:val="0"/>
                  <w:marBottom w:val="0"/>
                  <w:divBdr>
                    <w:top w:val="none" w:sz="0" w:space="0" w:color="auto"/>
                    <w:left w:val="none" w:sz="0" w:space="0" w:color="auto"/>
                    <w:bottom w:val="none" w:sz="0" w:space="0" w:color="auto"/>
                    <w:right w:val="none" w:sz="0" w:space="0" w:color="auto"/>
                  </w:divBdr>
                </w:div>
              </w:divsChild>
            </w:div>
            <w:div w:id="16741078">
              <w:marLeft w:val="0"/>
              <w:marRight w:val="0"/>
              <w:marTop w:val="0"/>
              <w:marBottom w:val="0"/>
              <w:divBdr>
                <w:top w:val="single" w:sz="6" w:space="0" w:color="DDDDDD"/>
                <w:left w:val="single" w:sz="6" w:space="0" w:color="DDDDDD"/>
                <w:bottom w:val="single" w:sz="6" w:space="0" w:color="DDDDDD"/>
                <w:right w:val="single" w:sz="6" w:space="0" w:color="DDDDDD"/>
              </w:divBdr>
              <w:divsChild>
                <w:div w:id="1169953149">
                  <w:marLeft w:val="0"/>
                  <w:marRight w:val="0"/>
                  <w:marTop w:val="0"/>
                  <w:marBottom w:val="0"/>
                  <w:divBdr>
                    <w:top w:val="none" w:sz="0" w:space="0" w:color="auto"/>
                    <w:left w:val="none" w:sz="0" w:space="0" w:color="auto"/>
                    <w:bottom w:val="none" w:sz="0" w:space="0" w:color="auto"/>
                    <w:right w:val="none" w:sz="0" w:space="0" w:color="auto"/>
                  </w:divBdr>
                  <w:divsChild>
                    <w:div w:id="1461076471">
                      <w:marLeft w:val="0"/>
                      <w:marRight w:val="0"/>
                      <w:marTop w:val="0"/>
                      <w:marBottom w:val="0"/>
                      <w:divBdr>
                        <w:top w:val="none" w:sz="0" w:space="0" w:color="auto"/>
                        <w:left w:val="none" w:sz="0" w:space="0" w:color="auto"/>
                        <w:bottom w:val="none" w:sz="0" w:space="0" w:color="auto"/>
                        <w:right w:val="none" w:sz="0" w:space="0" w:color="auto"/>
                      </w:divBdr>
                    </w:div>
                    <w:div w:id="1173686317">
                      <w:marLeft w:val="0"/>
                      <w:marRight w:val="0"/>
                      <w:marTop w:val="0"/>
                      <w:marBottom w:val="0"/>
                      <w:divBdr>
                        <w:top w:val="none" w:sz="0" w:space="0" w:color="auto"/>
                        <w:left w:val="none" w:sz="0" w:space="0" w:color="auto"/>
                        <w:bottom w:val="none" w:sz="0" w:space="0" w:color="auto"/>
                        <w:right w:val="none" w:sz="0" w:space="0" w:color="auto"/>
                      </w:divBdr>
                    </w:div>
                    <w:div w:id="678888897">
                      <w:marLeft w:val="0"/>
                      <w:marRight w:val="0"/>
                      <w:marTop w:val="0"/>
                      <w:marBottom w:val="0"/>
                      <w:divBdr>
                        <w:top w:val="none" w:sz="0" w:space="0" w:color="auto"/>
                        <w:left w:val="none" w:sz="0" w:space="0" w:color="auto"/>
                        <w:bottom w:val="none" w:sz="0" w:space="0" w:color="auto"/>
                        <w:right w:val="none" w:sz="0" w:space="0" w:color="auto"/>
                      </w:divBdr>
                    </w:div>
                    <w:div w:id="1099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691">
          <w:marLeft w:val="0"/>
          <w:marRight w:val="0"/>
          <w:marTop w:val="100"/>
          <w:marBottom w:val="100"/>
          <w:divBdr>
            <w:top w:val="none" w:sz="0" w:space="0" w:color="auto"/>
            <w:left w:val="none" w:sz="0" w:space="0" w:color="auto"/>
            <w:bottom w:val="none" w:sz="0" w:space="0" w:color="auto"/>
            <w:right w:val="none" w:sz="0" w:space="0" w:color="auto"/>
          </w:divBdr>
          <w:divsChild>
            <w:div w:id="213009356">
              <w:marLeft w:val="0"/>
              <w:marRight w:val="0"/>
              <w:marTop w:val="0"/>
              <w:marBottom w:val="0"/>
              <w:divBdr>
                <w:top w:val="none" w:sz="0" w:space="0" w:color="auto"/>
                <w:left w:val="none" w:sz="0" w:space="0" w:color="auto"/>
                <w:bottom w:val="none" w:sz="0" w:space="0" w:color="auto"/>
                <w:right w:val="none" w:sz="0" w:space="0" w:color="auto"/>
              </w:divBdr>
              <w:divsChild>
                <w:div w:id="1958828916">
                  <w:marLeft w:val="0"/>
                  <w:marRight w:val="0"/>
                  <w:marTop w:val="0"/>
                  <w:marBottom w:val="0"/>
                  <w:divBdr>
                    <w:top w:val="none" w:sz="0" w:space="0" w:color="auto"/>
                    <w:left w:val="none" w:sz="0" w:space="0" w:color="auto"/>
                    <w:bottom w:val="none" w:sz="0" w:space="0" w:color="auto"/>
                    <w:right w:val="none" w:sz="0" w:space="0" w:color="auto"/>
                  </w:divBdr>
                </w:div>
              </w:divsChild>
            </w:div>
            <w:div w:id="1362239727">
              <w:marLeft w:val="0"/>
              <w:marRight w:val="0"/>
              <w:marTop w:val="0"/>
              <w:marBottom w:val="0"/>
              <w:divBdr>
                <w:top w:val="single" w:sz="6" w:space="0" w:color="DDDDDD"/>
                <w:left w:val="single" w:sz="6" w:space="0" w:color="DDDDDD"/>
                <w:bottom w:val="single" w:sz="6" w:space="0" w:color="DDDDDD"/>
                <w:right w:val="single" w:sz="6" w:space="0" w:color="DDDDDD"/>
              </w:divBdr>
              <w:divsChild>
                <w:div w:id="1354722607">
                  <w:marLeft w:val="0"/>
                  <w:marRight w:val="0"/>
                  <w:marTop w:val="0"/>
                  <w:marBottom w:val="0"/>
                  <w:divBdr>
                    <w:top w:val="none" w:sz="0" w:space="0" w:color="auto"/>
                    <w:left w:val="none" w:sz="0" w:space="0" w:color="auto"/>
                    <w:bottom w:val="none" w:sz="0" w:space="0" w:color="auto"/>
                    <w:right w:val="none" w:sz="0" w:space="0" w:color="auto"/>
                  </w:divBdr>
                  <w:divsChild>
                    <w:div w:id="80176534">
                      <w:marLeft w:val="0"/>
                      <w:marRight w:val="0"/>
                      <w:marTop w:val="0"/>
                      <w:marBottom w:val="0"/>
                      <w:divBdr>
                        <w:top w:val="none" w:sz="0" w:space="0" w:color="auto"/>
                        <w:left w:val="none" w:sz="0" w:space="0" w:color="auto"/>
                        <w:bottom w:val="none" w:sz="0" w:space="0" w:color="auto"/>
                        <w:right w:val="none" w:sz="0" w:space="0" w:color="auto"/>
                      </w:divBdr>
                    </w:div>
                    <w:div w:id="1160775775">
                      <w:marLeft w:val="0"/>
                      <w:marRight w:val="0"/>
                      <w:marTop w:val="0"/>
                      <w:marBottom w:val="0"/>
                      <w:divBdr>
                        <w:top w:val="none" w:sz="0" w:space="0" w:color="auto"/>
                        <w:left w:val="none" w:sz="0" w:space="0" w:color="auto"/>
                        <w:bottom w:val="none" w:sz="0" w:space="0" w:color="auto"/>
                        <w:right w:val="none" w:sz="0" w:space="0" w:color="auto"/>
                      </w:divBdr>
                    </w:div>
                    <w:div w:id="811484530">
                      <w:marLeft w:val="0"/>
                      <w:marRight w:val="0"/>
                      <w:marTop w:val="0"/>
                      <w:marBottom w:val="0"/>
                      <w:divBdr>
                        <w:top w:val="none" w:sz="0" w:space="0" w:color="auto"/>
                        <w:left w:val="none" w:sz="0" w:space="0" w:color="auto"/>
                        <w:bottom w:val="none" w:sz="0" w:space="0" w:color="auto"/>
                        <w:right w:val="none" w:sz="0" w:space="0" w:color="auto"/>
                      </w:divBdr>
                    </w:div>
                    <w:div w:id="1004281333">
                      <w:marLeft w:val="0"/>
                      <w:marRight w:val="0"/>
                      <w:marTop w:val="0"/>
                      <w:marBottom w:val="0"/>
                      <w:divBdr>
                        <w:top w:val="none" w:sz="0" w:space="0" w:color="auto"/>
                        <w:left w:val="none" w:sz="0" w:space="0" w:color="auto"/>
                        <w:bottom w:val="none" w:sz="0" w:space="0" w:color="auto"/>
                        <w:right w:val="none" w:sz="0" w:space="0" w:color="auto"/>
                      </w:divBdr>
                    </w:div>
                    <w:div w:id="13069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17414">
          <w:marLeft w:val="0"/>
          <w:marRight w:val="0"/>
          <w:marTop w:val="100"/>
          <w:marBottom w:val="100"/>
          <w:divBdr>
            <w:top w:val="none" w:sz="0" w:space="0" w:color="auto"/>
            <w:left w:val="none" w:sz="0" w:space="0" w:color="auto"/>
            <w:bottom w:val="none" w:sz="0" w:space="0" w:color="auto"/>
            <w:right w:val="none" w:sz="0" w:space="0" w:color="auto"/>
          </w:divBdr>
          <w:divsChild>
            <w:div w:id="875000970">
              <w:marLeft w:val="0"/>
              <w:marRight w:val="0"/>
              <w:marTop w:val="0"/>
              <w:marBottom w:val="0"/>
              <w:divBdr>
                <w:top w:val="none" w:sz="0" w:space="0" w:color="auto"/>
                <w:left w:val="none" w:sz="0" w:space="0" w:color="auto"/>
                <w:bottom w:val="none" w:sz="0" w:space="0" w:color="auto"/>
                <w:right w:val="none" w:sz="0" w:space="0" w:color="auto"/>
              </w:divBdr>
              <w:divsChild>
                <w:div w:id="411508456">
                  <w:marLeft w:val="0"/>
                  <w:marRight w:val="0"/>
                  <w:marTop w:val="0"/>
                  <w:marBottom w:val="0"/>
                  <w:divBdr>
                    <w:top w:val="none" w:sz="0" w:space="0" w:color="auto"/>
                    <w:left w:val="none" w:sz="0" w:space="0" w:color="auto"/>
                    <w:bottom w:val="none" w:sz="0" w:space="0" w:color="auto"/>
                    <w:right w:val="none" w:sz="0" w:space="0" w:color="auto"/>
                  </w:divBdr>
                </w:div>
              </w:divsChild>
            </w:div>
            <w:div w:id="901674931">
              <w:marLeft w:val="0"/>
              <w:marRight w:val="0"/>
              <w:marTop w:val="0"/>
              <w:marBottom w:val="0"/>
              <w:divBdr>
                <w:top w:val="single" w:sz="6" w:space="0" w:color="DDDDDD"/>
                <w:left w:val="single" w:sz="6" w:space="0" w:color="DDDDDD"/>
                <w:bottom w:val="single" w:sz="6" w:space="0" w:color="DDDDDD"/>
                <w:right w:val="single" w:sz="6" w:space="0" w:color="DDDDDD"/>
              </w:divBdr>
              <w:divsChild>
                <w:div w:id="1277981709">
                  <w:marLeft w:val="0"/>
                  <w:marRight w:val="0"/>
                  <w:marTop w:val="0"/>
                  <w:marBottom w:val="0"/>
                  <w:divBdr>
                    <w:top w:val="none" w:sz="0" w:space="0" w:color="auto"/>
                    <w:left w:val="none" w:sz="0" w:space="0" w:color="auto"/>
                    <w:bottom w:val="none" w:sz="0" w:space="0" w:color="auto"/>
                    <w:right w:val="none" w:sz="0" w:space="0" w:color="auto"/>
                  </w:divBdr>
                  <w:divsChild>
                    <w:div w:id="108163178">
                      <w:marLeft w:val="0"/>
                      <w:marRight w:val="0"/>
                      <w:marTop w:val="0"/>
                      <w:marBottom w:val="0"/>
                      <w:divBdr>
                        <w:top w:val="none" w:sz="0" w:space="0" w:color="auto"/>
                        <w:left w:val="none" w:sz="0" w:space="0" w:color="auto"/>
                        <w:bottom w:val="none" w:sz="0" w:space="0" w:color="auto"/>
                        <w:right w:val="none" w:sz="0" w:space="0" w:color="auto"/>
                      </w:divBdr>
                    </w:div>
                    <w:div w:id="1074009215">
                      <w:marLeft w:val="0"/>
                      <w:marRight w:val="0"/>
                      <w:marTop w:val="0"/>
                      <w:marBottom w:val="0"/>
                      <w:divBdr>
                        <w:top w:val="none" w:sz="0" w:space="0" w:color="auto"/>
                        <w:left w:val="none" w:sz="0" w:space="0" w:color="auto"/>
                        <w:bottom w:val="none" w:sz="0" w:space="0" w:color="auto"/>
                        <w:right w:val="none" w:sz="0" w:space="0" w:color="auto"/>
                      </w:divBdr>
                    </w:div>
                    <w:div w:id="1390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71690">
      <w:bodyDiv w:val="1"/>
      <w:marLeft w:val="0"/>
      <w:marRight w:val="0"/>
      <w:marTop w:val="0"/>
      <w:marBottom w:val="0"/>
      <w:divBdr>
        <w:top w:val="none" w:sz="0" w:space="0" w:color="auto"/>
        <w:left w:val="none" w:sz="0" w:space="0" w:color="auto"/>
        <w:bottom w:val="none" w:sz="0" w:space="0" w:color="auto"/>
        <w:right w:val="none" w:sz="0" w:space="0" w:color="auto"/>
      </w:divBdr>
    </w:div>
    <w:div w:id="1529296444">
      <w:bodyDiv w:val="1"/>
      <w:marLeft w:val="0"/>
      <w:marRight w:val="0"/>
      <w:marTop w:val="0"/>
      <w:marBottom w:val="0"/>
      <w:divBdr>
        <w:top w:val="none" w:sz="0" w:space="0" w:color="auto"/>
        <w:left w:val="none" w:sz="0" w:space="0" w:color="auto"/>
        <w:bottom w:val="none" w:sz="0" w:space="0" w:color="auto"/>
        <w:right w:val="none" w:sz="0" w:space="0" w:color="auto"/>
      </w:divBdr>
    </w:div>
    <w:div w:id="1532188248">
      <w:bodyDiv w:val="1"/>
      <w:marLeft w:val="0"/>
      <w:marRight w:val="0"/>
      <w:marTop w:val="0"/>
      <w:marBottom w:val="0"/>
      <w:divBdr>
        <w:top w:val="none" w:sz="0" w:space="0" w:color="auto"/>
        <w:left w:val="none" w:sz="0" w:space="0" w:color="auto"/>
        <w:bottom w:val="none" w:sz="0" w:space="0" w:color="auto"/>
        <w:right w:val="none" w:sz="0" w:space="0" w:color="auto"/>
      </w:divBdr>
    </w:div>
    <w:div w:id="1536314346">
      <w:bodyDiv w:val="1"/>
      <w:marLeft w:val="0"/>
      <w:marRight w:val="0"/>
      <w:marTop w:val="0"/>
      <w:marBottom w:val="0"/>
      <w:divBdr>
        <w:top w:val="none" w:sz="0" w:space="0" w:color="auto"/>
        <w:left w:val="none" w:sz="0" w:space="0" w:color="auto"/>
        <w:bottom w:val="none" w:sz="0" w:space="0" w:color="auto"/>
        <w:right w:val="none" w:sz="0" w:space="0" w:color="auto"/>
      </w:divBdr>
    </w:div>
    <w:div w:id="1539661433">
      <w:bodyDiv w:val="1"/>
      <w:marLeft w:val="0"/>
      <w:marRight w:val="0"/>
      <w:marTop w:val="0"/>
      <w:marBottom w:val="0"/>
      <w:divBdr>
        <w:top w:val="none" w:sz="0" w:space="0" w:color="auto"/>
        <w:left w:val="none" w:sz="0" w:space="0" w:color="auto"/>
        <w:bottom w:val="none" w:sz="0" w:space="0" w:color="auto"/>
        <w:right w:val="none" w:sz="0" w:space="0" w:color="auto"/>
      </w:divBdr>
    </w:div>
    <w:div w:id="1544714649">
      <w:bodyDiv w:val="1"/>
      <w:marLeft w:val="0"/>
      <w:marRight w:val="0"/>
      <w:marTop w:val="0"/>
      <w:marBottom w:val="0"/>
      <w:divBdr>
        <w:top w:val="none" w:sz="0" w:space="0" w:color="auto"/>
        <w:left w:val="none" w:sz="0" w:space="0" w:color="auto"/>
        <w:bottom w:val="none" w:sz="0" w:space="0" w:color="auto"/>
        <w:right w:val="none" w:sz="0" w:space="0" w:color="auto"/>
      </w:divBdr>
    </w:div>
    <w:div w:id="1548444711">
      <w:bodyDiv w:val="1"/>
      <w:marLeft w:val="0"/>
      <w:marRight w:val="0"/>
      <w:marTop w:val="0"/>
      <w:marBottom w:val="0"/>
      <w:divBdr>
        <w:top w:val="none" w:sz="0" w:space="0" w:color="auto"/>
        <w:left w:val="none" w:sz="0" w:space="0" w:color="auto"/>
        <w:bottom w:val="none" w:sz="0" w:space="0" w:color="auto"/>
        <w:right w:val="none" w:sz="0" w:space="0" w:color="auto"/>
      </w:divBdr>
    </w:div>
    <w:div w:id="1549534288">
      <w:bodyDiv w:val="1"/>
      <w:marLeft w:val="0"/>
      <w:marRight w:val="0"/>
      <w:marTop w:val="0"/>
      <w:marBottom w:val="0"/>
      <w:divBdr>
        <w:top w:val="none" w:sz="0" w:space="0" w:color="auto"/>
        <w:left w:val="none" w:sz="0" w:space="0" w:color="auto"/>
        <w:bottom w:val="none" w:sz="0" w:space="0" w:color="auto"/>
        <w:right w:val="none" w:sz="0" w:space="0" w:color="auto"/>
      </w:divBdr>
    </w:div>
    <w:div w:id="1555119084">
      <w:bodyDiv w:val="1"/>
      <w:marLeft w:val="0"/>
      <w:marRight w:val="0"/>
      <w:marTop w:val="0"/>
      <w:marBottom w:val="0"/>
      <w:divBdr>
        <w:top w:val="none" w:sz="0" w:space="0" w:color="auto"/>
        <w:left w:val="none" w:sz="0" w:space="0" w:color="auto"/>
        <w:bottom w:val="none" w:sz="0" w:space="0" w:color="auto"/>
        <w:right w:val="none" w:sz="0" w:space="0" w:color="auto"/>
      </w:divBdr>
    </w:div>
    <w:div w:id="1560819143">
      <w:bodyDiv w:val="1"/>
      <w:marLeft w:val="0"/>
      <w:marRight w:val="0"/>
      <w:marTop w:val="0"/>
      <w:marBottom w:val="0"/>
      <w:divBdr>
        <w:top w:val="none" w:sz="0" w:space="0" w:color="auto"/>
        <w:left w:val="none" w:sz="0" w:space="0" w:color="auto"/>
        <w:bottom w:val="none" w:sz="0" w:space="0" w:color="auto"/>
        <w:right w:val="none" w:sz="0" w:space="0" w:color="auto"/>
      </w:divBdr>
    </w:div>
    <w:div w:id="1582830207">
      <w:bodyDiv w:val="1"/>
      <w:marLeft w:val="0"/>
      <w:marRight w:val="0"/>
      <w:marTop w:val="0"/>
      <w:marBottom w:val="0"/>
      <w:divBdr>
        <w:top w:val="none" w:sz="0" w:space="0" w:color="auto"/>
        <w:left w:val="none" w:sz="0" w:space="0" w:color="auto"/>
        <w:bottom w:val="none" w:sz="0" w:space="0" w:color="auto"/>
        <w:right w:val="none" w:sz="0" w:space="0" w:color="auto"/>
      </w:divBdr>
    </w:div>
    <w:div w:id="1583375019">
      <w:bodyDiv w:val="1"/>
      <w:marLeft w:val="0"/>
      <w:marRight w:val="0"/>
      <w:marTop w:val="0"/>
      <w:marBottom w:val="0"/>
      <w:divBdr>
        <w:top w:val="none" w:sz="0" w:space="0" w:color="auto"/>
        <w:left w:val="none" w:sz="0" w:space="0" w:color="auto"/>
        <w:bottom w:val="none" w:sz="0" w:space="0" w:color="auto"/>
        <w:right w:val="none" w:sz="0" w:space="0" w:color="auto"/>
      </w:divBdr>
      <w:divsChild>
        <w:div w:id="995188291">
          <w:marLeft w:val="0"/>
          <w:marRight w:val="0"/>
          <w:marTop w:val="100"/>
          <w:marBottom w:val="100"/>
          <w:divBdr>
            <w:top w:val="none" w:sz="0" w:space="0" w:color="auto"/>
            <w:left w:val="none" w:sz="0" w:space="0" w:color="auto"/>
            <w:bottom w:val="none" w:sz="0" w:space="0" w:color="auto"/>
            <w:right w:val="none" w:sz="0" w:space="0" w:color="auto"/>
          </w:divBdr>
          <w:divsChild>
            <w:div w:id="233202196">
              <w:marLeft w:val="0"/>
              <w:marRight w:val="0"/>
              <w:marTop w:val="0"/>
              <w:marBottom w:val="0"/>
              <w:divBdr>
                <w:top w:val="none" w:sz="0" w:space="0" w:color="auto"/>
                <w:left w:val="none" w:sz="0" w:space="0" w:color="auto"/>
                <w:bottom w:val="none" w:sz="0" w:space="0" w:color="auto"/>
                <w:right w:val="none" w:sz="0" w:space="0" w:color="auto"/>
              </w:divBdr>
              <w:divsChild>
                <w:div w:id="1955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8256">
          <w:marLeft w:val="0"/>
          <w:marRight w:val="0"/>
          <w:marTop w:val="100"/>
          <w:marBottom w:val="100"/>
          <w:divBdr>
            <w:top w:val="none" w:sz="0" w:space="0" w:color="auto"/>
            <w:left w:val="none" w:sz="0" w:space="0" w:color="auto"/>
            <w:bottom w:val="none" w:sz="0" w:space="0" w:color="auto"/>
            <w:right w:val="none" w:sz="0" w:space="0" w:color="auto"/>
          </w:divBdr>
          <w:divsChild>
            <w:div w:id="1256668566">
              <w:marLeft w:val="0"/>
              <w:marRight w:val="0"/>
              <w:marTop w:val="0"/>
              <w:marBottom w:val="0"/>
              <w:divBdr>
                <w:top w:val="none" w:sz="0" w:space="0" w:color="auto"/>
                <w:left w:val="none" w:sz="0" w:space="0" w:color="auto"/>
                <w:bottom w:val="none" w:sz="0" w:space="0" w:color="auto"/>
                <w:right w:val="none" w:sz="0" w:space="0" w:color="auto"/>
              </w:divBdr>
              <w:divsChild>
                <w:div w:id="1383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3386">
          <w:marLeft w:val="0"/>
          <w:marRight w:val="0"/>
          <w:marTop w:val="100"/>
          <w:marBottom w:val="100"/>
          <w:divBdr>
            <w:top w:val="none" w:sz="0" w:space="0" w:color="auto"/>
            <w:left w:val="none" w:sz="0" w:space="0" w:color="auto"/>
            <w:bottom w:val="none" w:sz="0" w:space="0" w:color="auto"/>
            <w:right w:val="none" w:sz="0" w:space="0" w:color="auto"/>
          </w:divBdr>
          <w:divsChild>
            <w:div w:id="1449202985">
              <w:marLeft w:val="0"/>
              <w:marRight w:val="0"/>
              <w:marTop w:val="0"/>
              <w:marBottom w:val="0"/>
              <w:divBdr>
                <w:top w:val="none" w:sz="0" w:space="0" w:color="auto"/>
                <w:left w:val="none" w:sz="0" w:space="0" w:color="auto"/>
                <w:bottom w:val="none" w:sz="0" w:space="0" w:color="auto"/>
                <w:right w:val="none" w:sz="0" w:space="0" w:color="auto"/>
              </w:divBdr>
              <w:divsChild>
                <w:div w:id="1642073124">
                  <w:marLeft w:val="0"/>
                  <w:marRight w:val="0"/>
                  <w:marTop w:val="0"/>
                  <w:marBottom w:val="0"/>
                  <w:divBdr>
                    <w:top w:val="none" w:sz="0" w:space="0" w:color="auto"/>
                    <w:left w:val="none" w:sz="0" w:space="0" w:color="auto"/>
                    <w:bottom w:val="none" w:sz="0" w:space="0" w:color="auto"/>
                    <w:right w:val="none" w:sz="0" w:space="0" w:color="auto"/>
                  </w:divBdr>
                </w:div>
              </w:divsChild>
            </w:div>
            <w:div w:id="1022821244">
              <w:marLeft w:val="0"/>
              <w:marRight w:val="0"/>
              <w:marTop w:val="0"/>
              <w:marBottom w:val="0"/>
              <w:divBdr>
                <w:top w:val="single" w:sz="6" w:space="0" w:color="DDDDDD"/>
                <w:left w:val="single" w:sz="6" w:space="0" w:color="DDDDDD"/>
                <w:bottom w:val="single" w:sz="6" w:space="0" w:color="DDDDDD"/>
                <w:right w:val="single" w:sz="6" w:space="0" w:color="DDDDDD"/>
              </w:divBdr>
              <w:divsChild>
                <w:div w:id="1244414178">
                  <w:marLeft w:val="0"/>
                  <w:marRight w:val="0"/>
                  <w:marTop w:val="0"/>
                  <w:marBottom w:val="0"/>
                  <w:divBdr>
                    <w:top w:val="none" w:sz="0" w:space="0" w:color="auto"/>
                    <w:left w:val="none" w:sz="0" w:space="0" w:color="auto"/>
                    <w:bottom w:val="none" w:sz="0" w:space="0" w:color="auto"/>
                    <w:right w:val="none" w:sz="0" w:space="0" w:color="auto"/>
                  </w:divBdr>
                  <w:divsChild>
                    <w:div w:id="1297757806">
                      <w:marLeft w:val="0"/>
                      <w:marRight w:val="0"/>
                      <w:marTop w:val="0"/>
                      <w:marBottom w:val="0"/>
                      <w:divBdr>
                        <w:top w:val="none" w:sz="0" w:space="0" w:color="auto"/>
                        <w:left w:val="none" w:sz="0" w:space="0" w:color="auto"/>
                        <w:bottom w:val="none" w:sz="0" w:space="0" w:color="auto"/>
                        <w:right w:val="none" w:sz="0" w:space="0" w:color="auto"/>
                      </w:divBdr>
                    </w:div>
                    <w:div w:id="734863752">
                      <w:marLeft w:val="0"/>
                      <w:marRight w:val="0"/>
                      <w:marTop w:val="0"/>
                      <w:marBottom w:val="0"/>
                      <w:divBdr>
                        <w:top w:val="none" w:sz="0" w:space="0" w:color="auto"/>
                        <w:left w:val="none" w:sz="0" w:space="0" w:color="auto"/>
                        <w:bottom w:val="none" w:sz="0" w:space="0" w:color="auto"/>
                        <w:right w:val="none" w:sz="0" w:space="0" w:color="auto"/>
                      </w:divBdr>
                    </w:div>
                    <w:div w:id="1648246539">
                      <w:marLeft w:val="0"/>
                      <w:marRight w:val="0"/>
                      <w:marTop w:val="0"/>
                      <w:marBottom w:val="0"/>
                      <w:divBdr>
                        <w:top w:val="none" w:sz="0" w:space="0" w:color="auto"/>
                        <w:left w:val="none" w:sz="0" w:space="0" w:color="auto"/>
                        <w:bottom w:val="none" w:sz="0" w:space="0" w:color="auto"/>
                        <w:right w:val="none" w:sz="0" w:space="0" w:color="auto"/>
                      </w:divBdr>
                    </w:div>
                    <w:div w:id="667485591">
                      <w:marLeft w:val="0"/>
                      <w:marRight w:val="0"/>
                      <w:marTop w:val="0"/>
                      <w:marBottom w:val="0"/>
                      <w:divBdr>
                        <w:top w:val="none" w:sz="0" w:space="0" w:color="auto"/>
                        <w:left w:val="none" w:sz="0" w:space="0" w:color="auto"/>
                        <w:bottom w:val="none" w:sz="0" w:space="0" w:color="auto"/>
                        <w:right w:val="none" w:sz="0" w:space="0" w:color="auto"/>
                      </w:divBdr>
                    </w:div>
                    <w:div w:id="134304151">
                      <w:marLeft w:val="0"/>
                      <w:marRight w:val="0"/>
                      <w:marTop w:val="0"/>
                      <w:marBottom w:val="0"/>
                      <w:divBdr>
                        <w:top w:val="none" w:sz="0" w:space="0" w:color="auto"/>
                        <w:left w:val="none" w:sz="0" w:space="0" w:color="auto"/>
                        <w:bottom w:val="none" w:sz="0" w:space="0" w:color="auto"/>
                        <w:right w:val="none" w:sz="0" w:space="0" w:color="auto"/>
                      </w:divBdr>
                    </w:div>
                    <w:div w:id="801734545">
                      <w:marLeft w:val="0"/>
                      <w:marRight w:val="0"/>
                      <w:marTop w:val="0"/>
                      <w:marBottom w:val="0"/>
                      <w:divBdr>
                        <w:top w:val="none" w:sz="0" w:space="0" w:color="auto"/>
                        <w:left w:val="none" w:sz="0" w:space="0" w:color="auto"/>
                        <w:bottom w:val="none" w:sz="0" w:space="0" w:color="auto"/>
                        <w:right w:val="none" w:sz="0" w:space="0" w:color="auto"/>
                      </w:divBdr>
                    </w:div>
                    <w:div w:id="433479869">
                      <w:marLeft w:val="0"/>
                      <w:marRight w:val="0"/>
                      <w:marTop w:val="0"/>
                      <w:marBottom w:val="0"/>
                      <w:divBdr>
                        <w:top w:val="none" w:sz="0" w:space="0" w:color="auto"/>
                        <w:left w:val="none" w:sz="0" w:space="0" w:color="auto"/>
                        <w:bottom w:val="none" w:sz="0" w:space="0" w:color="auto"/>
                        <w:right w:val="none" w:sz="0" w:space="0" w:color="auto"/>
                      </w:divBdr>
                    </w:div>
                    <w:div w:id="1583441954">
                      <w:marLeft w:val="0"/>
                      <w:marRight w:val="0"/>
                      <w:marTop w:val="0"/>
                      <w:marBottom w:val="0"/>
                      <w:divBdr>
                        <w:top w:val="none" w:sz="0" w:space="0" w:color="auto"/>
                        <w:left w:val="none" w:sz="0" w:space="0" w:color="auto"/>
                        <w:bottom w:val="none" w:sz="0" w:space="0" w:color="auto"/>
                        <w:right w:val="none" w:sz="0" w:space="0" w:color="auto"/>
                      </w:divBdr>
                    </w:div>
                    <w:div w:id="1308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2266">
          <w:marLeft w:val="0"/>
          <w:marRight w:val="0"/>
          <w:marTop w:val="100"/>
          <w:marBottom w:val="100"/>
          <w:divBdr>
            <w:top w:val="none" w:sz="0" w:space="0" w:color="auto"/>
            <w:left w:val="none" w:sz="0" w:space="0" w:color="auto"/>
            <w:bottom w:val="none" w:sz="0" w:space="0" w:color="auto"/>
            <w:right w:val="none" w:sz="0" w:space="0" w:color="auto"/>
          </w:divBdr>
          <w:divsChild>
            <w:div w:id="669021756">
              <w:marLeft w:val="0"/>
              <w:marRight w:val="0"/>
              <w:marTop w:val="0"/>
              <w:marBottom w:val="0"/>
              <w:divBdr>
                <w:top w:val="none" w:sz="0" w:space="0" w:color="auto"/>
                <w:left w:val="none" w:sz="0" w:space="0" w:color="auto"/>
                <w:bottom w:val="none" w:sz="0" w:space="0" w:color="auto"/>
                <w:right w:val="none" w:sz="0" w:space="0" w:color="auto"/>
              </w:divBdr>
              <w:divsChild>
                <w:div w:id="96414307">
                  <w:marLeft w:val="0"/>
                  <w:marRight w:val="0"/>
                  <w:marTop w:val="0"/>
                  <w:marBottom w:val="0"/>
                  <w:divBdr>
                    <w:top w:val="none" w:sz="0" w:space="0" w:color="auto"/>
                    <w:left w:val="none" w:sz="0" w:space="0" w:color="auto"/>
                    <w:bottom w:val="none" w:sz="0" w:space="0" w:color="auto"/>
                    <w:right w:val="none" w:sz="0" w:space="0" w:color="auto"/>
                  </w:divBdr>
                </w:div>
              </w:divsChild>
            </w:div>
            <w:div w:id="1872525590">
              <w:marLeft w:val="0"/>
              <w:marRight w:val="0"/>
              <w:marTop w:val="0"/>
              <w:marBottom w:val="0"/>
              <w:divBdr>
                <w:top w:val="single" w:sz="6" w:space="0" w:color="DDDDDD"/>
                <w:left w:val="single" w:sz="6" w:space="0" w:color="DDDDDD"/>
                <w:bottom w:val="single" w:sz="6" w:space="0" w:color="DDDDDD"/>
                <w:right w:val="single" w:sz="6" w:space="0" w:color="DDDDDD"/>
              </w:divBdr>
              <w:divsChild>
                <w:div w:id="1492598881">
                  <w:marLeft w:val="0"/>
                  <w:marRight w:val="0"/>
                  <w:marTop w:val="0"/>
                  <w:marBottom w:val="0"/>
                  <w:divBdr>
                    <w:top w:val="none" w:sz="0" w:space="0" w:color="auto"/>
                    <w:left w:val="none" w:sz="0" w:space="0" w:color="auto"/>
                    <w:bottom w:val="none" w:sz="0" w:space="0" w:color="auto"/>
                    <w:right w:val="none" w:sz="0" w:space="0" w:color="auto"/>
                  </w:divBdr>
                  <w:divsChild>
                    <w:div w:id="2084184770">
                      <w:marLeft w:val="0"/>
                      <w:marRight w:val="0"/>
                      <w:marTop w:val="0"/>
                      <w:marBottom w:val="0"/>
                      <w:divBdr>
                        <w:top w:val="none" w:sz="0" w:space="0" w:color="auto"/>
                        <w:left w:val="none" w:sz="0" w:space="0" w:color="auto"/>
                        <w:bottom w:val="none" w:sz="0" w:space="0" w:color="auto"/>
                        <w:right w:val="none" w:sz="0" w:space="0" w:color="auto"/>
                      </w:divBdr>
                    </w:div>
                    <w:div w:id="2070957760">
                      <w:marLeft w:val="0"/>
                      <w:marRight w:val="0"/>
                      <w:marTop w:val="0"/>
                      <w:marBottom w:val="0"/>
                      <w:divBdr>
                        <w:top w:val="none" w:sz="0" w:space="0" w:color="auto"/>
                        <w:left w:val="none" w:sz="0" w:space="0" w:color="auto"/>
                        <w:bottom w:val="none" w:sz="0" w:space="0" w:color="auto"/>
                        <w:right w:val="none" w:sz="0" w:space="0" w:color="auto"/>
                      </w:divBdr>
                    </w:div>
                    <w:div w:id="1156452848">
                      <w:marLeft w:val="0"/>
                      <w:marRight w:val="0"/>
                      <w:marTop w:val="0"/>
                      <w:marBottom w:val="0"/>
                      <w:divBdr>
                        <w:top w:val="none" w:sz="0" w:space="0" w:color="auto"/>
                        <w:left w:val="none" w:sz="0" w:space="0" w:color="auto"/>
                        <w:bottom w:val="none" w:sz="0" w:space="0" w:color="auto"/>
                        <w:right w:val="none" w:sz="0" w:space="0" w:color="auto"/>
                      </w:divBdr>
                    </w:div>
                    <w:div w:id="796341530">
                      <w:marLeft w:val="0"/>
                      <w:marRight w:val="0"/>
                      <w:marTop w:val="0"/>
                      <w:marBottom w:val="0"/>
                      <w:divBdr>
                        <w:top w:val="none" w:sz="0" w:space="0" w:color="auto"/>
                        <w:left w:val="none" w:sz="0" w:space="0" w:color="auto"/>
                        <w:bottom w:val="none" w:sz="0" w:space="0" w:color="auto"/>
                        <w:right w:val="none" w:sz="0" w:space="0" w:color="auto"/>
                      </w:divBdr>
                    </w:div>
                    <w:div w:id="899636478">
                      <w:marLeft w:val="0"/>
                      <w:marRight w:val="0"/>
                      <w:marTop w:val="0"/>
                      <w:marBottom w:val="0"/>
                      <w:divBdr>
                        <w:top w:val="none" w:sz="0" w:space="0" w:color="auto"/>
                        <w:left w:val="none" w:sz="0" w:space="0" w:color="auto"/>
                        <w:bottom w:val="none" w:sz="0" w:space="0" w:color="auto"/>
                        <w:right w:val="none" w:sz="0" w:space="0" w:color="auto"/>
                      </w:divBdr>
                    </w:div>
                    <w:div w:id="459496091">
                      <w:marLeft w:val="0"/>
                      <w:marRight w:val="0"/>
                      <w:marTop w:val="0"/>
                      <w:marBottom w:val="0"/>
                      <w:divBdr>
                        <w:top w:val="none" w:sz="0" w:space="0" w:color="auto"/>
                        <w:left w:val="none" w:sz="0" w:space="0" w:color="auto"/>
                        <w:bottom w:val="none" w:sz="0" w:space="0" w:color="auto"/>
                        <w:right w:val="none" w:sz="0" w:space="0" w:color="auto"/>
                      </w:divBdr>
                    </w:div>
                    <w:div w:id="529801432">
                      <w:marLeft w:val="0"/>
                      <w:marRight w:val="0"/>
                      <w:marTop w:val="0"/>
                      <w:marBottom w:val="0"/>
                      <w:divBdr>
                        <w:top w:val="none" w:sz="0" w:space="0" w:color="auto"/>
                        <w:left w:val="none" w:sz="0" w:space="0" w:color="auto"/>
                        <w:bottom w:val="none" w:sz="0" w:space="0" w:color="auto"/>
                        <w:right w:val="none" w:sz="0" w:space="0" w:color="auto"/>
                      </w:divBdr>
                    </w:div>
                    <w:div w:id="1037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80061">
          <w:marLeft w:val="0"/>
          <w:marRight w:val="0"/>
          <w:marTop w:val="100"/>
          <w:marBottom w:val="100"/>
          <w:divBdr>
            <w:top w:val="none" w:sz="0" w:space="0" w:color="auto"/>
            <w:left w:val="none" w:sz="0" w:space="0" w:color="auto"/>
            <w:bottom w:val="none" w:sz="0" w:space="0" w:color="auto"/>
            <w:right w:val="none" w:sz="0" w:space="0" w:color="auto"/>
          </w:divBdr>
          <w:divsChild>
            <w:div w:id="1407148000">
              <w:marLeft w:val="0"/>
              <w:marRight w:val="0"/>
              <w:marTop w:val="0"/>
              <w:marBottom w:val="0"/>
              <w:divBdr>
                <w:top w:val="none" w:sz="0" w:space="0" w:color="auto"/>
                <w:left w:val="none" w:sz="0" w:space="0" w:color="auto"/>
                <w:bottom w:val="none" w:sz="0" w:space="0" w:color="auto"/>
                <w:right w:val="none" w:sz="0" w:space="0" w:color="auto"/>
              </w:divBdr>
              <w:divsChild>
                <w:div w:id="64568923">
                  <w:marLeft w:val="0"/>
                  <w:marRight w:val="0"/>
                  <w:marTop w:val="0"/>
                  <w:marBottom w:val="0"/>
                  <w:divBdr>
                    <w:top w:val="none" w:sz="0" w:space="0" w:color="auto"/>
                    <w:left w:val="none" w:sz="0" w:space="0" w:color="auto"/>
                    <w:bottom w:val="none" w:sz="0" w:space="0" w:color="auto"/>
                    <w:right w:val="none" w:sz="0" w:space="0" w:color="auto"/>
                  </w:divBdr>
                </w:div>
              </w:divsChild>
            </w:div>
            <w:div w:id="217741759">
              <w:marLeft w:val="0"/>
              <w:marRight w:val="0"/>
              <w:marTop w:val="0"/>
              <w:marBottom w:val="0"/>
              <w:divBdr>
                <w:top w:val="single" w:sz="6" w:space="0" w:color="DDDDDD"/>
                <w:left w:val="single" w:sz="6" w:space="0" w:color="DDDDDD"/>
                <w:bottom w:val="single" w:sz="6" w:space="0" w:color="DDDDDD"/>
                <w:right w:val="single" w:sz="6" w:space="0" w:color="DDDDDD"/>
              </w:divBdr>
              <w:divsChild>
                <w:div w:id="1270434962">
                  <w:marLeft w:val="0"/>
                  <w:marRight w:val="0"/>
                  <w:marTop w:val="0"/>
                  <w:marBottom w:val="0"/>
                  <w:divBdr>
                    <w:top w:val="none" w:sz="0" w:space="0" w:color="auto"/>
                    <w:left w:val="none" w:sz="0" w:space="0" w:color="auto"/>
                    <w:bottom w:val="none" w:sz="0" w:space="0" w:color="auto"/>
                    <w:right w:val="none" w:sz="0" w:space="0" w:color="auto"/>
                  </w:divBdr>
                  <w:divsChild>
                    <w:div w:id="673805745">
                      <w:marLeft w:val="0"/>
                      <w:marRight w:val="0"/>
                      <w:marTop w:val="0"/>
                      <w:marBottom w:val="0"/>
                      <w:divBdr>
                        <w:top w:val="none" w:sz="0" w:space="0" w:color="auto"/>
                        <w:left w:val="none" w:sz="0" w:space="0" w:color="auto"/>
                        <w:bottom w:val="none" w:sz="0" w:space="0" w:color="auto"/>
                        <w:right w:val="none" w:sz="0" w:space="0" w:color="auto"/>
                      </w:divBdr>
                    </w:div>
                    <w:div w:id="917985278">
                      <w:marLeft w:val="0"/>
                      <w:marRight w:val="0"/>
                      <w:marTop w:val="0"/>
                      <w:marBottom w:val="0"/>
                      <w:divBdr>
                        <w:top w:val="none" w:sz="0" w:space="0" w:color="auto"/>
                        <w:left w:val="none" w:sz="0" w:space="0" w:color="auto"/>
                        <w:bottom w:val="none" w:sz="0" w:space="0" w:color="auto"/>
                        <w:right w:val="none" w:sz="0" w:space="0" w:color="auto"/>
                      </w:divBdr>
                    </w:div>
                    <w:div w:id="1246694986">
                      <w:marLeft w:val="0"/>
                      <w:marRight w:val="0"/>
                      <w:marTop w:val="0"/>
                      <w:marBottom w:val="0"/>
                      <w:divBdr>
                        <w:top w:val="none" w:sz="0" w:space="0" w:color="auto"/>
                        <w:left w:val="none" w:sz="0" w:space="0" w:color="auto"/>
                        <w:bottom w:val="none" w:sz="0" w:space="0" w:color="auto"/>
                        <w:right w:val="none" w:sz="0" w:space="0" w:color="auto"/>
                      </w:divBdr>
                    </w:div>
                    <w:div w:id="942300479">
                      <w:marLeft w:val="0"/>
                      <w:marRight w:val="0"/>
                      <w:marTop w:val="0"/>
                      <w:marBottom w:val="0"/>
                      <w:divBdr>
                        <w:top w:val="none" w:sz="0" w:space="0" w:color="auto"/>
                        <w:left w:val="none" w:sz="0" w:space="0" w:color="auto"/>
                        <w:bottom w:val="none" w:sz="0" w:space="0" w:color="auto"/>
                        <w:right w:val="none" w:sz="0" w:space="0" w:color="auto"/>
                      </w:divBdr>
                    </w:div>
                    <w:div w:id="1385788075">
                      <w:marLeft w:val="0"/>
                      <w:marRight w:val="0"/>
                      <w:marTop w:val="0"/>
                      <w:marBottom w:val="0"/>
                      <w:divBdr>
                        <w:top w:val="none" w:sz="0" w:space="0" w:color="auto"/>
                        <w:left w:val="none" w:sz="0" w:space="0" w:color="auto"/>
                        <w:bottom w:val="none" w:sz="0" w:space="0" w:color="auto"/>
                        <w:right w:val="none" w:sz="0" w:space="0" w:color="auto"/>
                      </w:divBdr>
                    </w:div>
                    <w:div w:id="1053314165">
                      <w:marLeft w:val="0"/>
                      <w:marRight w:val="0"/>
                      <w:marTop w:val="0"/>
                      <w:marBottom w:val="0"/>
                      <w:divBdr>
                        <w:top w:val="none" w:sz="0" w:space="0" w:color="auto"/>
                        <w:left w:val="none" w:sz="0" w:space="0" w:color="auto"/>
                        <w:bottom w:val="none" w:sz="0" w:space="0" w:color="auto"/>
                        <w:right w:val="none" w:sz="0" w:space="0" w:color="auto"/>
                      </w:divBdr>
                    </w:div>
                    <w:div w:id="11172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04645">
          <w:marLeft w:val="0"/>
          <w:marRight w:val="0"/>
          <w:marTop w:val="100"/>
          <w:marBottom w:val="100"/>
          <w:divBdr>
            <w:top w:val="none" w:sz="0" w:space="0" w:color="auto"/>
            <w:left w:val="none" w:sz="0" w:space="0" w:color="auto"/>
            <w:bottom w:val="none" w:sz="0" w:space="0" w:color="auto"/>
            <w:right w:val="none" w:sz="0" w:space="0" w:color="auto"/>
          </w:divBdr>
          <w:divsChild>
            <w:div w:id="2060397597">
              <w:marLeft w:val="0"/>
              <w:marRight w:val="0"/>
              <w:marTop w:val="0"/>
              <w:marBottom w:val="0"/>
              <w:divBdr>
                <w:top w:val="none" w:sz="0" w:space="0" w:color="auto"/>
                <w:left w:val="none" w:sz="0" w:space="0" w:color="auto"/>
                <w:bottom w:val="none" w:sz="0" w:space="0" w:color="auto"/>
                <w:right w:val="none" w:sz="0" w:space="0" w:color="auto"/>
              </w:divBdr>
              <w:divsChild>
                <w:div w:id="935090365">
                  <w:marLeft w:val="0"/>
                  <w:marRight w:val="0"/>
                  <w:marTop w:val="0"/>
                  <w:marBottom w:val="0"/>
                  <w:divBdr>
                    <w:top w:val="none" w:sz="0" w:space="0" w:color="auto"/>
                    <w:left w:val="none" w:sz="0" w:space="0" w:color="auto"/>
                    <w:bottom w:val="none" w:sz="0" w:space="0" w:color="auto"/>
                    <w:right w:val="none" w:sz="0" w:space="0" w:color="auto"/>
                  </w:divBdr>
                </w:div>
              </w:divsChild>
            </w:div>
            <w:div w:id="1769350037">
              <w:marLeft w:val="0"/>
              <w:marRight w:val="0"/>
              <w:marTop w:val="0"/>
              <w:marBottom w:val="0"/>
              <w:divBdr>
                <w:top w:val="single" w:sz="6" w:space="0" w:color="DDDDDD"/>
                <w:left w:val="single" w:sz="6" w:space="0" w:color="DDDDDD"/>
                <w:bottom w:val="single" w:sz="6" w:space="0" w:color="DDDDDD"/>
                <w:right w:val="single" w:sz="6" w:space="0" w:color="DDDDDD"/>
              </w:divBdr>
              <w:divsChild>
                <w:div w:id="201286626">
                  <w:marLeft w:val="0"/>
                  <w:marRight w:val="0"/>
                  <w:marTop w:val="0"/>
                  <w:marBottom w:val="0"/>
                  <w:divBdr>
                    <w:top w:val="none" w:sz="0" w:space="0" w:color="auto"/>
                    <w:left w:val="none" w:sz="0" w:space="0" w:color="auto"/>
                    <w:bottom w:val="none" w:sz="0" w:space="0" w:color="auto"/>
                    <w:right w:val="none" w:sz="0" w:space="0" w:color="auto"/>
                  </w:divBdr>
                  <w:divsChild>
                    <w:div w:id="1732993705">
                      <w:marLeft w:val="0"/>
                      <w:marRight w:val="0"/>
                      <w:marTop w:val="0"/>
                      <w:marBottom w:val="0"/>
                      <w:divBdr>
                        <w:top w:val="none" w:sz="0" w:space="0" w:color="auto"/>
                        <w:left w:val="none" w:sz="0" w:space="0" w:color="auto"/>
                        <w:bottom w:val="none" w:sz="0" w:space="0" w:color="auto"/>
                        <w:right w:val="none" w:sz="0" w:space="0" w:color="auto"/>
                      </w:divBdr>
                    </w:div>
                    <w:div w:id="135149692">
                      <w:marLeft w:val="0"/>
                      <w:marRight w:val="0"/>
                      <w:marTop w:val="0"/>
                      <w:marBottom w:val="0"/>
                      <w:divBdr>
                        <w:top w:val="none" w:sz="0" w:space="0" w:color="auto"/>
                        <w:left w:val="none" w:sz="0" w:space="0" w:color="auto"/>
                        <w:bottom w:val="none" w:sz="0" w:space="0" w:color="auto"/>
                        <w:right w:val="none" w:sz="0" w:space="0" w:color="auto"/>
                      </w:divBdr>
                    </w:div>
                    <w:div w:id="256212170">
                      <w:marLeft w:val="0"/>
                      <w:marRight w:val="0"/>
                      <w:marTop w:val="0"/>
                      <w:marBottom w:val="0"/>
                      <w:divBdr>
                        <w:top w:val="none" w:sz="0" w:space="0" w:color="auto"/>
                        <w:left w:val="none" w:sz="0" w:space="0" w:color="auto"/>
                        <w:bottom w:val="none" w:sz="0" w:space="0" w:color="auto"/>
                        <w:right w:val="none" w:sz="0" w:space="0" w:color="auto"/>
                      </w:divBdr>
                    </w:div>
                    <w:div w:id="71007965">
                      <w:marLeft w:val="0"/>
                      <w:marRight w:val="0"/>
                      <w:marTop w:val="0"/>
                      <w:marBottom w:val="0"/>
                      <w:divBdr>
                        <w:top w:val="none" w:sz="0" w:space="0" w:color="auto"/>
                        <w:left w:val="none" w:sz="0" w:space="0" w:color="auto"/>
                        <w:bottom w:val="none" w:sz="0" w:space="0" w:color="auto"/>
                        <w:right w:val="none" w:sz="0" w:space="0" w:color="auto"/>
                      </w:divBdr>
                    </w:div>
                    <w:div w:id="312418666">
                      <w:marLeft w:val="0"/>
                      <w:marRight w:val="0"/>
                      <w:marTop w:val="0"/>
                      <w:marBottom w:val="0"/>
                      <w:divBdr>
                        <w:top w:val="none" w:sz="0" w:space="0" w:color="auto"/>
                        <w:left w:val="none" w:sz="0" w:space="0" w:color="auto"/>
                        <w:bottom w:val="none" w:sz="0" w:space="0" w:color="auto"/>
                        <w:right w:val="none" w:sz="0" w:space="0" w:color="auto"/>
                      </w:divBdr>
                    </w:div>
                    <w:div w:id="1684361134">
                      <w:marLeft w:val="0"/>
                      <w:marRight w:val="0"/>
                      <w:marTop w:val="0"/>
                      <w:marBottom w:val="0"/>
                      <w:divBdr>
                        <w:top w:val="none" w:sz="0" w:space="0" w:color="auto"/>
                        <w:left w:val="none" w:sz="0" w:space="0" w:color="auto"/>
                        <w:bottom w:val="none" w:sz="0" w:space="0" w:color="auto"/>
                        <w:right w:val="none" w:sz="0" w:space="0" w:color="auto"/>
                      </w:divBdr>
                    </w:div>
                    <w:div w:id="1469979066">
                      <w:marLeft w:val="0"/>
                      <w:marRight w:val="0"/>
                      <w:marTop w:val="0"/>
                      <w:marBottom w:val="0"/>
                      <w:divBdr>
                        <w:top w:val="none" w:sz="0" w:space="0" w:color="auto"/>
                        <w:left w:val="none" w:sz="0" w:space="0" w:color="auto"/>
                        <w:bottom w:val="none" w:sz="0" w:space="0" w:color="auto"/>
                        <w:right w:val="none" w:sz="0" w:space="0" w:color="auto"/>
                      </w:divBdr>
                    </w:div>
                    <w:div w:id="2803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045306">
          <w:marLeft w:val="0"/>
          <w:marRight w:val="0"/>
          <w:marTop w:val="100"/>
          <w:marBottom w:val="100"/>
          <w:divBdr>
            <w:top w:val="none" w:sz="0" w:space="0" w:color="auto"/>
            <w:left w:val="none" w:sz="0" w:space="0" w:color="auto"/>
            <w:bottom w:val="none" w:sz="0" w:space="0" w:color="auto"/>
            <w:right w:val="none" w:sz="0" w:space="0" w:color="auto"/>
          </w:divBdr>
          <w:divsChild>
            <w:div w:id="2052682126">
              <w:marLeft w:val="0"/>
              <w:marRight w:val="0"/>
              <w:marTop w:val="0"/>
              <w:marBottom w:val="0"/>
              <w:divBdr>
                <w:top w:val="none" w:sz="0" w:space="0" w:color="auto"/>
                <w:left w:val="none" w:sz="0" w:space="0" w:color="auto"/>
                <w:bottom w:val="none" w:sz="0" w:space="0" w:color="auto"/>
                <w:right w:val="none" w:sz="0" w:space="0" w:color="auto"/>
              </w:divBdr>
              <w:divsChild>
                <w:div w:id="1236236426">
                  <w:marLeft w:val="0"/>
                  <w:marRight w:val="0"/>
                  <w:marTop w:val="0"/>
                  <w:marBottom w:val="0"/>
                  <w:divBdr>
                    <w:top w:val="none" w:sz="0" w:space="0" w:color="auto"/>
                    <w:left w:val="none" w:sz="0" w:space="0" w:color="auto"/>
                    <w:bottom w:val="none" w:sz="0" w:space="0" w:color="auto"/>
                    <w:right w:val="none" w:sz="0" w:space="0" w:color="auto"/>
                  </w:divBdr>
                </w:div>
              </w:divsChild>
            </w:div>
            <w:div w:id="176121869">
              <w:marLeft w:val="0"/>
              <w:marRight w:val="0"/>
              <w:marTop w:val="0"/>
              <w:marBottom w:val="0"/>
              <w:divBdr>
                <w:top w:val="single" w:sz="6" w:space="0" w:color="DDDDDD"/>
                <w:left w:val="single" w:sz="6" w:space="0" w:color="DDDDDD"/>
                <w:bottom w:val="single" w:sz="6" w:space="0" w:color="DDDDDD"/>
                <w:right w:val="single" w:sz="6" w:space="0" w:color="DDDDDD"/>
              </w:divBdr>
              <w:divsChild>
                <w:div w:id="1870995268">
                  <w:marLeft w:val="0"/>
                  <w:marRight w:val="0"/>
                  <w:marTop w:val="0"/>
                  <w:marBottom w:val="0"/>
                  <w:divBdr>
                    <w:top w:val="none" w:sz="0" w:space="0" w:color="auto"/>
                    <w:left w:val="none" w:sz="0" w:space="0" w:color="auto"/>
                    <w:bottom w:val="none" w:sz="0" w:space="0" w:color="auto"/>
                    <w:right w:val="none" w:sz="0" w:space="0" w:color="auto"/>
                  </w:divBdr>
                  <w:divsChild>
                    <w:div w:id="78600200">
                      <w:marLeft w:val="0"/>
                      <w:marRight w:val="0"/>
                      <w:marTop w:val="0"/>
                      <w:marBottom w:val="0"/>
                      <w:divBdr>
                        <w:top w:val="none" w:sz="0" w:space="0" w:color="auto"/>
                        <w:left w:val="none" w:sz="0" w:space="0" w:color="auto"/>
                        <w:bottom w:val="none" w:sz="0" w:space="0" w:color="auto"/>
                        <w:right w:val="none" w:sz="0" w:space="0" w:color="auto"/>
                      </w:divBdr>
                    </w:div>
                    <w:div w:id="1017461782">
                      <w:marLeft w:val="0"/>
                      <w:marRight w:val="0"/>
                      <w:marTop w:val="0"/>
                      <w:marBottom w:val="0"/>
                      <w:divBdr>
                        <w:top w:val="none" w:sz="0" w:space="0" w:color="auto"/>
                        <w:left w:val="none" w:sz="0" w:space="0" w:color="auto"/>
                        <w:bottom w:val="none" w:sz="0" w:space="0" w:color="auto"/>
                        <w:right w:val="none" w:sz="0" w:space="0" w:color="auto"/>
                      </w:divBdr>
                    </w:div>
                    <w:div w:id="722295687">
                      <w:marLeft w:val="0"/>
                      <w:marRight w:val="0"/>
                      <w:marTop w:val="0"/>
                      <w:marBottom w:val="0"/>
                      <w:divBdr>
                        <w:top w:val="none" w:sz="0" w:space="0" w:color="auto"/>
                        <w:left w:val="none" w:sz="0" w:space="0" w:color="auto"/>
                        <w:bottom w:val="none" w:sz="0" w:space="0" w:color="auto"/>
                        <w:right w:val="none" w:sz="0" w:space="0" w:color="auto"/>
                      </w:divBdr>
                    </w:div>
                    <w:div w:id="1870292147">
                      <w:marLeft w:val="0"/>
                      <w:marRight w:val="0"/>
                      <w:marTop w:val="0"/>
                      <w:marBottom w:val="0"/>
                      <w:divBdr>
                        <w:top w:val="none" w:sz="0" w:space="0" w:color="auto"/>
                        <w:left w:val="none" w:sz="0" w:space="0" w:color="auto"/>
                        <w:bottom w:val="none" w:sz="0" w:space="0" w:color="auto"/>
                        <w:right w:val="none" w:sz="0" w:space="0" w:color="auto"/>
                      </w:divBdr>
                    </w:div>
                    <w:div w:id="1081559167">
                      <w:marLeft w:val="0"/>
                      <w:marRight w:val="0"/>
                      <w:marTop w:val="0"/>
                      <w:marBottom w:val="0"/>
                      <w:divBdr>
                        <w:top w:val="none" w:sz="0" w:space="0" w:color="auto"/>
                        <w:left w:val="none" w:sz="0" w:space="0" w:color="auto"/>
                        <w:bottom w:val="none" w:sz="0" w:space="0" w:color="auto"/>
                        <w:right w:val="none" w:sz="0" w:space="0" w:color="auto"/>
                      </w:divBdr>
                    </w:div>
                    <w:div w:id="1331835288">
                      <w:marLeft w:val="0"/>
                      <w:marRight w:val="0"/>
                      <w:marTop w:val="0"/>
                      <w:marBottom w:val="0"/>
                      <w:divBdr>
                        <w:top w:val="none" w:sz="0" w:space="0" w:color="auto"/>
                        <w:left w:val="none" w:sz="0" w:space="0" w:color="auto"/>
                        <w:bottom w:val="none" w:sz="0" w:space="0" w:color="auto"/>
                        <w:right w:val="none" w:sz="0" w:space="0" w:color="auto"/>
                      </w:divBdr>
                    </w:div>
                    <w:div w:id="8297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664570">
          <w:marLeft w:val="0"/>
          <w:marRight w:val="0"/>
          <w:marTop w:val="100"/>
          <w:marBottom w:val="100"/>
          <w:divBdr>
            <w:top w:val="none" w:sz="0" w:space="0" w:color="auto"/>
            <w:left w:val="none" w:sz="0" w:space="0" w:color="auto"/>
            <w:bottom w:val="none" w:sz="0" w:space="0" w:color="auto"/>
            <w:right w:val="none" w:sz="0" w:space="0" w:color="auto"/>
          </w:divBdr>
          <w:divsChild>
            <w:div w:id="1799104451">
              <w:marLeft w:val="0"/>
              <w:marRight w:val="0"/>
              <w:marTop w:val="0"/>
              <w:marBottom w:val="0"/>
              <w:divBdr>
                <w:top w:val="none" w:sz="0" w:space="0" w:color="auto"/>
                <w:left w:val="none" w:sz="0" w:space="0" w:color="auto"/>
                <w:bottom w:val="none" w:sz="0" w:space="0" w:color="auto"/>
                <w:right w:val="none" w:sz="0" w:space="0" w:color="auto"/>
              </w:divBdr>
              <w:divsChild>
                <w:div w:id="1531603962">
                  <w:marLeft w:val="0"/>
                  <w:marRight w:val="0"/>
                  <w:marTop w:val="0"/>
                  <w:marBottom w:val="0"/>
                  <w:divBdr>
                    <w:top w:val="none" w:sz="0" w:space="0" w:color="auto"/>
                    <w:left w:val="none" w:sz="0" w:space="0" w:color="auto"/>
                    <w:bottom w:val="none" w:sz="0" w:space="0" w:color="auto"/>
                    <w:right w:val="none" w:sz="0" w:space="0" w:color="auto"/>
                  </w:divBdr>
                </w:div>
              </w:divsChild>
            </w:div>
            <w:div w:id="66197472">
              <w:marLeft w:val="0"/>
              <w:marRight w:val="0"/>
              <w:marTop w:val="0"/>
              <w:marBottom w:val="0"/>
              <w:divBdr>
                <w:top w:val="single" w:sz="6" w:space="0" w:color="DDDDDD"/>
                <w:left w:val="single" w:sz="6" w:space="0" w:color="DDDDDD"/>
                <w:bottom w:val="single" w:sz="6" w:space="0" w:color="DDDDDD"/>
                <w:right w:val="single" w:sz="6" w:space="0" w:color="DDDDDD"/>
              </w:divBdr>
              <w:divsChild>
                <w:div w:id="178085601">
                  <w:marLeft w:val="0"/>
                  <w:marRight w:val="0"/>
                  <w:marTop w:val="0"/>
                  <w:marBottom w:val="0"/>
                  <w:divBdr>
                    <w:top w:val="none" w:sz="0" w:space="0" w:color="auto"/>
                    <w:left w:val="none" w:sz="0" w:space="0" w:color="auto"/>
                    <w:bottom w:val="none" w:sz="0" w:space="0" w:color="auto"/>
                    <w:right w:val="none" w:sz="0" w:space="0" w:color="auto"/>
                  </w:divBdr>
                  <w:divsChild>
                    <w:div w:id="1690375156">
                      <w:marLeft w:val="0"/>
                      <w:marRight w:val="0"/>
                      <w:marTop w:val="0"/>
                      <w:marBottom w:val="0"/>
                      <w:divBdr>
                        <w:top w:val="none" w:sz="0" w:space="0" w:color="auto"/>
                        <w:left w:val="none" w:sz="0" w:space="0" w:color="auto"/>
                        <w:bottom w:val="none" w:sz="0" w:space="0" w:color="auto"/>
                        <w:right w:val="none" w:sz="0" w:space="0" w:color="auto"/>
                      </w:divBdr>
                    </w:div>
                    <w:div w:id="276572425">
                      <w:marLeft w:val="0"/>
                      <w:marRight w:val="0"/>
                      <w:marTop w:val="0"/>
                      <w:marBottom w:val="0"/>
                      <w:divBdr>
                        <w:top w:val="none" w:sz="0" w:space="0" w:color="auto"/>
                        <w:left w:val="none" w:sz="0" w:space="0" w:color="auto"/>
                        <w:bottom w:val="none" w:sz="0" w:space="0" w:color="auto"/>
                        <w:right w:val="none" w:sz="0" w:space="0" w:color="auto"/>
                      </w:divBdr>
                    </w:div>
                    <w:div w:id="1471746296">
                      <w:marLeft w:val="0"/>
                      <w:marRight w:val="0"/>
                      <w:marTop w:val="0"/>
                      <w:marBottom w:val="0"/>
                      <w:divBdr>
                        <w:top w:val="none" w:sz="0" w:space="0" w:color="auto"/>
                        <w:left w:val="none" w:sz="0" w:space="0" w:color="auto"/>
                        <w:bottom w:val="none" w:sz="0" w:space="0" w:color="auto"/>
                        <w:right w:val="none" w:sz="0" w:space="0" w:color="auto"/>
                      </w:divBdr>
                    </w:div>
                    <w:div w:id="212011985">
                      <w:marLeft w:val="0"/>
                      <w:marRight w:val="0"/>
                      <w:marTop w:val="0"/>
                      <w:marBottom w:val="0"/>
                      <w:divBdr>
                        <w:top w:val="none" w:sz="0" w:space="0" w:color="auto"/>
                        <w:left w:val="none" w:sz="0" w:space="0" w:color="auto"/>
                        <w:bottom w:val="none" w:sz="0" w:space="0" w:color="auto"/>
                        <w:right w:val="none" w:sz="0" w:space="0" w:color="auto"/>
                      </w:divBdr>
                    </w:div>
                    <w:div w:id="1522738420">
                      <w:marLeft w:val="0"/>
                      <w:marRight w:val="0"/>
                      <w:marTop w:val="0"/>
                      <w:marBottom w:val="0"/>
                      <w:divBdr>
                        <w:top w:val="none" w:sz="0" w:space="0" w:color="auto"/>
                        <w:left w:val="none" w:sz="0" w:space="0" w:color="auto"/>
                        <w:bottom w:val="none" w:sz="0" w:space="0" w:color="auto"/>
                        <w:right w:val="none" w:sz="0" w:space="0" w:color="auto"/>
                      </w:divBdr>
                    </w:div>
                    <w:div w:id="10213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59457">
          <w:marLeft w:val="0"/>
          <w:marRight w:val="0"/>
          <w:marTop w:val="100"/>
          <w:marBottom w:val="100"/>
          <w:divBdr>
            <w:top w:val="none" w:sz="0" w:space="0" w:color="auto"/>
            <w:left w:val="none" w:sz="0" w:space="0" w:color="auto"/>
            <w:bottom w:val="none" w:sz="0" w:space="0" w:color="auto"/>
            <w:right w:val="none" w:sz="0" w:space="0" w:color="auto"/>
          </w:divBdr>
          <w:divsChild>
            <w:div w:id="110708987">
              <w:marLeft w:val="0"/>
              <w:marRight w:val="0"/>
              <w:marTop w:val="0"/>
              <w:marBottom w:val="0"/>
              <w:divBdr>
                <w:top w:val="none" w:sz="0" w:space="0" w:color="auto"/>
                <w:left w:val="none" w:sz="0" w:space="0" w:color="auto"/>
                <w:bottom w:val="none" w:sz="0" w:space="0" w:color="auto"/>
                <w:right w:val="none" w:sz="0" w:space="0" w:color="auto"/>
              </w:divBdr>
              <w:divsChild>
                <w:div w:id="1577739444">
                  <w:marLeft w:val="0"/>
                  <w:marRight w:val="0"/>
                  <w:marTop w:val="0"/>
                  <w:marBottom w:val="0"/>
                  <w:divBdr>
                    <w:top w:val="none" w:sz="0" w:space="0" w:color="auto"/>
                    <w:left w:val="none" w:sz="0" w:space="0" w:color="auto"/>
                    <w:bottom w:val="none" w:sz="0" w:space="0" w:color="auto"/>
                    <w:right w:val="none" w:sz="0" w:space="0" w:color="auto"/>
                  </w:divBdr>
                </w:div>
              </w:divsChild>
            </w:div>
            <w:div w:id="297734793">
              <w:marLeft w:val="0"/>
              <w:marRight w:val="0"/>
              <w:marTop w:val="0"/>
              <w:marBottom w:val="0"/>
              <w:divBdr>
                <w:top w:val="single" w:sz="6" w:space="0" w:color="DDDDDD"/>
                <w:left w:val="single" w:sz="6" w:space="0" w:color="DDDDDD"/>
                <w:bottom w:val="single" w:sz="6" w:space="0" w:color="DDDDDD"/>
                <w:right w:val="single" w:sz="6" w:space="0" w:color="DDDDDD"/>
              </w:divBdr>
              <w:divsChild>
                <w:div w:id="371459336">
                  <w:marLeft w:val="0"/>
                  <w:marRight w:val="0"/>
                  <w:marTop w:val="0"/>
                  <w:marBottom w:val="0"/>
                  <w:divBdr>
                    <w:top w:val="none" w:sz="0" w:space="0" w:color="auto"/>
                    <w:left w:val="none" w:sz="0" w:space="0" w:color="auto"/>
                    <w:bottom w:val="none" w:sz="0" w:space="0" w:color="auto"/>
                    <w:right w:val="none" w:sz="0" w:space="0" w:color="auto"/>
                  </w:divBdr>
                  <w:divsChild>
                    <w:div w:id="1520239534">
                      <w:marLeft w:val="0"/>
                      <w:marRight w:val="0"/>
                      <w:marTop w:val="0"/>
                      <w:marBottom w:val="0"/>
                      <w:divBdr>
                        <w:top w:val="none" w:sz="0" w:space="0" w:color="auto"/>
                        <w:left w:val="none" w:sz="0" w:space="0" w:color="auto"/>
                        <w:bottom w:val="none" w:sz="0" w:space="0" w:color="auto"/>
                        <w:right w:val="none" w:sz="0" w:space="0" w:color="auto"/>
                      </w:divBdr>
                    </w:div>
                    <w:div w:id="955330036">
                      <w:marLeft w:val="0"/>
                      <w:marRight w:val="0"/>
                      <w:marTop w:val="0"/>
                      <w:marBottom w:val="0"/>
                      <w:divBdr>
                        <w:top w:val="none" w:sz="0" w:space="0" w:color="auto"/>
                        <w:left w:val="none" w:sz="0" w:space="0" w:color="auto"/>
                        <w:bottom w:val="none" w:sz="0" w:space="0" w:color="auto"/>
                        <w:right w:val="none" w:sz="0" w:space="0" w:color="auto"/>
                      </w:divBdr>
                    </w:div>
                    <w:div w:id="292060165">
                      <w:marLeft w:val="0"/>
                      <w:marRight w:val="0"/>
                      <w:marTop w:val="0"/>
                      <w:marBottom w:val="0"/>
                      <w:divBdr>
                        <w:top w:val="none" w:sz="0" w:space="0" w:color="auto"/>
                        <w:left w:val="none" w:sz="0" w:space="0" w:color="auto"/>
                        <w:bottom w:val="none" w:sz="0" w:space="0" w:color="auto"/>
                        <w:right w:val="none" w:sz="0" w:space="0" w:color="auto"/>
                      </w:divBdr>
                    </w:div>
                    <w:div w:id="1815832628">
                      <w:marLeft w:val="0"/>
                      <w:marRight w:val="0"/>
                      <w:marTop w:val="0"/>
                      <w:marBottom w:val="0"/>
                      <w:divBdr>
                        <w:top w:val="none" w:sz="0" w:space="0" w:color="auto"/>
                        <w:left w:val="none" w:sz="0" w:space="0" w:color="auto"/>
                        <w:bottom w:val="none" w:sz="0" w:space="0" w:color="auto"/>
                        <w:right w:val="none" w:sz="0" w:space="0" w:color="auto"/>
                      </w:divBdr>
                    </w:div>
                    <w:div w:id="754548357">
                      <w:marLeft w:val="0"/>
                      <w:marRight w:val="0"/>
                      <w:marTop w:val="0"/>
                      <w:marBottom w:val="0"/>
                      <w:divBdr>
                        <w:top w:val="none" w:sz="0" w:space="0" w:color="auto"/>
                        <w:left w:val="none" w:sz="0" w:space="0" w:color="auto"/>
                        <w:bottom w:val="none" w:sz="0" w:space="0" w:color="auto"/>
                        <w:right w:val="none" w:sz="0" w:space="0" w:color="auto"/>
                      </w:divBdr>
                    </w:div>
                    <w:div w:id="1572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30602">
          <w:marLeft w:val="0"/>
          <w:marRight w:val="0"/>
          <w:marTop w:val="100"/>
          <w:marBottom w:val="100"/>
          <w:divBdr>
            <w:top w:val="none" w:sz="0" w:space="0" w:color="auto"/>
            <w:left w:val="none" w:sz="0" w:space="0" w:color="auto"/>
            <w:bottom w:val="none" w:sz="0" w:space="0" w:color="auto"/>
            <w:right w:val="none" w:sz="0" w:space="0" w:color="auto"/>
          </w:divBdr>
          <w:divsChild>
            <w:div w:id="1901405877">
              <w:marLeft w:val="0"/>
              <w:marRight w:val="0"/>
              <w:marTop w:val="0"/>
              <w:marBottom w:val="0"/>
              <w:divBdr>
                <w:top w:val="none" w:sz="0" w:space="0" w:color="auto"/>
                <w:left w:val="none" w:sz="0" w:space="0" w:color="auto"/>
                <w:bottom w:val="none" w:sz="0" w:space="0" w:color="auto"/>
                <w:right w:val="none" w:sz="0" w:space="0" w:color="auto"/>
              </w:divBdr>
              <w:divsChild>
                <w:div w:id="771704530">
                  <w:marLeft w:val="0"/>
                  <w:marRight w:val="0"/>
                  <w:marTop w:val="0"/>
                  <w:marBottom w:val="0"/>
                  <w:divBdr>
                    <w:top w:val="none" w:sz="0" w:space="0" w:color="auto"/>
                    <w:left w:val="none" w:sz="0" w:space="0" w:color="auto"/>
                    <w:bottom w:val="none" w:sz="0" w:space="0" w:color="auto"/>
                    <w:right w:val="none" w:sz="0" w:space="0" w:color="auto"/>
                  </w:divBdr>
                </w:div>
              </w:divsChild>
            </w:div>
            <w:div w:id="468086313">
              <w:marLeft w:val="0"/>
              <w:marRight w:val="0"/>
              <w:marTop w:val="0"/>
              <w:marBottom w:val="0"/>
              <w:divBdr>
                <w:top w:val="single" w:sz="6" w:space="0" w:color="DDDDDD"/>
                <w:left w:val="single" w:sz="6" w:space="0" w:color="DDDDDD"/>
                <w:bottom w:val="single" w:sz="6" w:space="0" w:color="DDDDDD"/>
                <w:right w:val="single" w:sz="6" w:space="0" w:color="DDDDDD"/>
              </w:divBdr>
              <w:divsChild>
                <w:div w:id="661355019">
                  <w:marLeft w:val="0"/>
                  <w:marRight w:val="0"/>
                  <w:marTop w:val="0"/>
                  <w:marBottom w:val="0"/>
                  <w:divBdr>
                    <w:top w:val="none" w:sz="0" w:space="0" w:color="auto"/>
                    <w:left w:val="none" w:sz="0" w:space="0" w:color="auto"/>
                    <w:bottom w:val="none" w:sz="0" w:space="0" w:color="auto"/>
                    <w:right w:val="none" w:sz="0" w:space="0" w:color="auto"/>
                  </w:divBdr>
                  <w:divsChild>
                    <w:div w:id="1913734413">
                      <w:marLeft w:val="0"/>
                      <w:marRight w:val="0"/>
                      <w:marTop w:val="0"/>
                      <w:marBottom w:val="0"/>
                      <w:divBdr>
                        <w:top w:val="none" w:sz="0" w:space="0" w:color="auto"/>
                        <w:left w:val="none" w:sz="0" w:space="0" w:color="auto"/>
                        <w:bottom w:val="none" w:sz="0" w:space="0" w:color="auto"/>
                        <w:right w:val="none" w:sz="0" w:space="0" w:color="auto"/>
                      </w:divBdr>
                    </w:div>
                    <w:div w:id="226691131">
                      <w:marLeft w:val="0"/>
                      <w:marRight w:val="0"/>
                      <w:marTop w:val="0"/>
                      <w:marBottom w:val="0"/>
                      <w:divBdr>
                        <w:top w:val="none" w:sz="0" w:space="0" w:color="auto"/>
                        <w:left w:val="none" w:sz="0" w:space="0" w:color="auto"/>
                        <w:bottom w:val="none" w:sz="0" w:space="0" w:color="auto"/>
                        <w:right w:val="none" w:sz="0" w:space="0" w:color="auto"/>
                      </w:divBdr>
                    </w:div>
                    <w:div w:id="1485704448">
                      <w:marLeft w:val="0"/>
                      <w:marRight w:val="0"/>
                      <w:marTop w:val="0"/>
                      <w:marBottom w:val="0"/>
                      <w:divBdr>
                        <w:top w:val="none" w:sz="0" w:space="0" w:color="auto"/>
                        <w:left w:val="none" w:sz="0" w:space="0" w:color="auto"/>
                        <w:bottom w:val="none" w:sz="0" w:space="0" w:color="auto"/>
                        <w:right w:val="none" w:sz="0" w:space="0" w:color="auto"/>
                      </w:divBdr>
                    </w:div>
                    <w:div w:id="1241911436">
                      <w:marLeft w:val="0"/>
                      <w:marRight w:val="0"/>
                      <w:marTop w:val="0"/>
                      <w:marBottom w:val="0"/>
                      <w:divBdr>
                        <w:top w:val="none" w:sz="0" w:space="0" w:color="auto"/>
                        <w:left w:val="none" w:sz="0" w:space="0" w:color="auto"/>
                        <w:bottom w:val="none" w:sz="0" w:space="0" w:color="auto"/>
                        <w:right w:val="none" w:sz="0" w:space="0" w:color="auto"/>
                      </w:divBdr>
                    </w:div>
                    <w:div w:id="1519270430">
                      <w:marLeft w:val="0"/>
                      <w:marRight w:val="0"/>
                      <w:marTop w:val="0"/>
                      <w:marBottom w:val="0"/>
                      <w:divBdr>
                        <w:top w:val="none" w:sz="0" w:space="0" w:color="auto"/>
                        <w:left w:val="none" w:sz="0" w:space="0" w:color="auto"/>
                        <w:bottom w:val="none" w:sz="0" w:space="0" w:color="auto"/>
                        <w:right w:val="none" w:sz="0" w:space="0" w:color="auto"/>
                      </w:divBdr>
                    </w:div>
                    <w:div w:id="508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22209">
          <w:marLeft w:val="0"/>
          <w:marRight w:val="0"/>
          <w:marTop w:val="100"/>
          <w:marBottom w:val="100"/>
          <w:divBdr>
            <w:top w:val="none" w:sz="0" w:space="0" w:color="auto"/>
            <w:left w:val="none" w:sz="0" w:space="0" w:color="auto"/>
            <w:bottom w:val="none" w:sz="0" w:space="0" w:color="auto"/>
            <w:right w:val="none" w:sz="0" w:space="0" w:color="auto"/>
          </w:divBdr>
          <w:divsChild>
            <w:div w:id="1234581253">
              <w:marLeft w:val="0"/>
              <w:marRight w:val="0"/>
              <w:marTop w:val="0"/>
              <w:marBottom w:val="0"/>
              <w:divBdr>
                <w:top w:val="none" w:sz="0" w:space="0" w:color="auto"/>
                <w:left w:val="none" w:sz="0" w:space="0" w:color="auto"/>
                <w:bottom w:val="none" w:sz="0" w:space="0" w:color="auto"/>
                <w:right w:val="none" w:sz="0" w:space="0" w:color="auto"/>
              </w:divBdr>
              <w:divsChild>
                <w:div w:id="881601881">
                  <w:marLeft w:val="0"/>
                  <w:marRight w:val="0"/>
                  <w:marTop w:val="0"/>
                  <w:marBottom w:val="0"/>
                  <w:divBdr>
                    <w:top w:val="none" w:sz="0" w:space="0" w:color="auto"/>
                    <w:left w:val="none" w:sz="0" w:space="0" w:color="auto"/>
                    <w:bottom w:val="none" w:sz="0" w:space="0" w:color="auto"/>
                    <w:right w:val="none" w:sz="0" w:space="0" w:color="auto"/>
                  </w:divBdr>
                </w:div>
              </w:divsChild>
            </w:div>
            <w:div w:id="388726430">
              <w:marLeft w:val="0"/>
              <w:marRight w:val="0"/>
              <w:marTop w:val="0"/>
              <w:marBottom w:val="0"/>
              <w:divBdr>
                <w:top w:val="single" w:sz="6" w:space="0" w:color="DDDDDD"/>
                <w:left w:val="single" w:sz="6" w:space="0" w:color="DDDDDD"/>
                <w:bottom w:val="single" w:sz="6" w:space="0" w:color="DDDDDD"/>
                <w:right w:val="single" w:sz="6" w:space="0" w:color="DDDDDD"/>
              </w:divBdr>
              <w:divsChild>
                <w:div w:id="31199364">
                  <w:marLeft w:val="0"/>
                  <w:marRight w:val="0"/>
                  <w:marTop w:val="0"/>
                  <w:marBottom w:val="0"/>
                  <w:divBdr>
                    <w:top w:val="none" w:sz="0" w:space="0" w:color="auto"/>
                    <w:left w:val="none" w:sz="0" w:space="0" w:color="auto"/>
                    <w:bottom w:val="none" w:sz="0" w:space="0" w:color="auto"/>
                    <w:right w:val="none" w:sz="0" w:space="0" w:color="auto"/>
                  </w:divBdr>
                  <w:divsChild>
                    <w:div w:id="1479028353">
                      <w:marLeft w:val="0"/>
                      <w:marRight w:val="0"/>
                      <w:marTop w:val="0"/>
                      <w:marBottom w:val="0"/>
                      <w:divBdr>
                        <w:top w:val="none" w:sz="0" w:space="0" w:color="auto"/>
                        <w:left w:val="none" w:sz="0" w:space="0" w:color="auto"/>
                        <w:bottom w:val="none" w:sz="0" w:space="0" w:color="auto"/>
                        <w:right w:val="none" w:sz="0" w:space="0" w:color="auto"/>
                      </w:divBdr>
                    </w:div>
                    <w:div w:id="799147133">
                      <w:marLeft w:val="0"/>
                      <w:marRight w:val="0"/>
                      <w:marTop w:val="0"/>
                      <w:marBottom w:val="0"/>
                      <w:divBdr>
                        <w:top w:val="none" w:sz="0" w:space="0" w:color="auto"/>
                        <w:left w:val="none" w:sz="0" w:space="0" w:color="auto"/>
                        <w:bottom w:val="none" w:sz="0" w:space="0" w:color="auto"/>
                        <w:right w:val="none" w:sz="0" w:space="0" w:color="auto"/>
                      </w:divBdr>
                    </w:div>
                    <w:div w:id="1095007757">
                      <w:marLeft w:val="0"/>
                      <w:marRight w:val="0"/>
                      <w:marTop w:val="0"/>
                      <w:marBottom w:val="0"/>
                      <w:divBdr>
                        <w:top w:val="none" w:sz="0" w:space="0" w:color="auto"/>
                        <w:left w:val="none" w:sz="0" w:space="0" w:color="auto"/>
                        <w:bottom w:val="none" w:sz="0" w:space="0" w:color="auto"/>
                        <w:right w:val="none" w:sz="0" w:space="0" w:color="auto"/>
                      </w:divBdr>
                    </w:div>
                    <w:div w:id="1741755587">
                      <w:marLeft w:val="0"/>
                      <w:marRight w:val="0"/>
                      <w:marTop w:val="0"/>
                      <w:marBottom w:val="0"/>
                      <w:divBdr>
                        <w:top w:val="none" w:sz="0" w:space="0" w:color="auto"/>
                        <w:left w:val="none" w:sz="0" w:space="0" w:color="auto"/>
                        <w:bottom w:val="none" w:sz="0" w:space="0" w:color="auto"/>
                        <w:right w:val="none" w:sz="0" w:space="0" w:color="auto"/>
                      </w:divBdr>
                    </w:div>
                    <w:div w:id="28654142">
                      <w:marLeft w:val="0"/>
                      <w:marRight w:val="0"/>
                      <w:marTop w:val="0"/>
                      <w:marBottom w:val="0"/>
                      <w:divBdr>
                        <w:top w:val="none" w:sz="0" w:space="0" w:color="auto"/>
                        <w:left w:val="none" w:sz="0" w:space="0" w:color="auto"/>
                        <w:bottom w:val="none" w:sz="0" w:space="0" w:color="auto"/>
                        <w:right w:val="none" w:sz="0" w:space="0" w:color="auto"/>
                      </w:divBdr>
                    </w:div>
                    <w:div w:id="20806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2720">
          <w:marLeft w:val="0"/>
          <w:marRight w:val="0"/>
          <w:marTop w:val="100"/>
          <w:marBottom w:val="100"/>
          <w:divBdr>
            <w:top w:val="none" w:sz="0" w:space="0" w:color="auto"/>
            <w:left w:val="none" w:sz="0" w:space="0" w:color="auto"/>
            <w:bottom w:val="none" w:sz="0" w:space="0" w:color="auto"/>
            <w:right w:val="none" w:sz="0" w:space="0" w:color="auto"/>
          </w:divBdr>
          <w:divsChild>
            <w:div w:id="527449063">
              <w:marLeft w:val="0"/>
              <w:marRight w:val="0"/>
              <w:marTop w:val="0"/>
              <w:marBottom w:val="0"/>
              <w:divBdr>
                <w:top w:val="none" w:sz="0" w:space="0" w:color="auto"/>
                <w:left w:val="none" w:sz="0" w:space="0" w:color="auto"/>
                <w:bottom w:val="none" w:sz="0" w:space="0" w:color="auto"/>
                <w:right w:val="none" w:sz="0" w:space="0" w:color="auto"/>
              </w:divBdr>
              <w:divsChild>
                <w:div w:id="520510855">
                  <w:marLeft w:val="0"/>
                  <w:marRight w:val="0"/>
                  <w:marTop w:val="0"/>
                  <w:marBottom w:val="0"/>
                  <w:divBdr>
                    <w:top w:val="none" w:sz="0" w:space="0" w:color="auto"/>
                    <w:left w:val="none" w:sz="0" w:space="0" w:color="auto"/>
                    <w:bottom w:val="none" w:sz="0" w:space="0" w:color="auto"/>
                    <w:right w:val="none" w:sz="0" w:space="0" w:color="auto"/>
                  </w:divBdr>
                </w:div>
              </w:divsChild>
            </w:div>
            <w:div w:id="870722138">
              <w:marLeft w:val="0"/>
              <w:marRight w:val="0"/>
              <w:marTop w:val="0"/>
              <w:marBottom w:val="0"/>
              <w:divBdr>
                <w:top w:val="single" w:sz="6" w:space="0" w:color="DDDDDD"/>
                <w:left w:val="single" w:sz="6" w:space="0" w:color="DDDDDD"/>
                <w:bottom w:val="single" w:sz="6" w:space="0" w:color="DDDDDD"/>
                <w:right w:val="single" w:sz="6" w:space="0" w:color="DDDDDD"/>
              </w:divBdr>
              <w:divsChild>
                <w:div w:id="214514380">
                  <w:marLeft w:val="0"/>
                  <w:marRight w:val="0"/>
                  <w:marTop w:val="0"/>
                  <w:marBottom w:val="0"/>
                  <w:divBdr>
                    <w:top w:val="none" w:sz="0" w:space="0" w:color="auto"/>
                    <w:left w:val="none" w:sz="0" w:space="0" w:color="auto"/>
                    <w:bottom w:val="none" w:sz="0" w:space="0" w:color="auto"/>
                    <w:right w:val="none" w:sz="0" w:space="0" w:color="auto"/>
                  </w:divBdr>
                  <w:divsChild>
                    <w:div w:id="604964191">
                      <w:marLeft w:val="0"/>
                      <w:marRight w:val="0"/>
                      <w:marTop w:val="0"/>
                      <w:marBottom w:val="0"/>
                      <w:divBdr>
                        <w:top w:val="none" w:sz="0" w:space="0" w:color="auto"/>
                        <w:left w:val="none" w:sz="0" w:space="0" w:color="auto"/>
                        <w:bottom w:val="none" w:sz="0" w:space="0" w:color="auto"/>
                        <w:right w:val="none" w:sz="0" w:space="0" w:color="auto"/>
                      </w:divBdr>
                    </w:div>
                    <w:div w:id="152988523">
                      <w:marLeft w:val="0"/>
                      <w:marRight w:val="0"/>
                      <w:marTop w:val="0"/>
                      <w:marBottom w:val="0"/>
                      <w:divBdr>
                        <w:top w:val="none" w:sz="0" w:space="0" w:color="auto"/>
                        <w:left w:val="none" w:sz="0" w:space="0" w:color="auto"/>
                        <w:bottom w:val="none" w:sz="0" w:space="0" w:color="auto"/>
                        <w:right w:val="none" w:sz="0" w:space="0" w:color="auto"/>
                      </w:divBdr>
                    </w:div>
                    <w:div w:id="9912163">
                      <w:marLeft w:val="0"/>
                      <w:marRight w:val="0"/>
                      <w:marTop w:val="0"/>
                      <w:marBottom w:val="0"/>
                      <w:divBdr>
                        <w:top w:val="none" w:sz="0" w:space="0" w:color="auto"/>
                        <w:left w:val="none" w:sz="0" w:space="0" w:color="auto"/>
                        <w:bottom w:val="none" w:sz="0" w:space="0" w:color="auto"/>
                        <w:right w:val="none" w:sz="0" w:space="0" w:color="auto"/>
                      </w:divBdr>
                    </w:div>
                    <w:div w:id="1570723641">
                      <w:marLeft w:val="0"/>
                      <w:marRight w:val="0"/>
                      <w:marTop w:val="0"/>
                      <w:marBottom w:val="0"/>
                      <w:divBdr>
                        <w:top w:val="none" w:sz="0" w:space="0" w:color="auto"/>
                        <w:left w:val="none" w:sz="0" w:space="0" w:color="auto"/>
                        <w:bottom w:val="none" w:sz="0" w:space="0" w:color="auto"/>
                        <w:right w:val="none" w:sz="0" w:space="0" w:color="auto"/>
                      </w:divBdr>
                    </w:div>
                    <w:div w:id="1181042877">
                      <w:marLeft w:val="0"/>
                      <w:marRight w:val="0"/>
                      <w:marTop w:val="0"/>
                      <w:marBottom w:val="0"/>
                      <w:divBdr>
                        <w:top w:val="none" w:sz="0" w:space="0" w:color="auto"/>
                        <w:left w:val="none" w:sz="0" w:space="0" w:color="auto"/>
                        <w:bottom w:val="none" w:sz="0" w:space="0" w:color="auto"/>
                        <w:right w:val="none" w:sz="0" w:space="0" w:color="auto"/>
                      </w:divBdr>
                    </w:div>
                    <w:div w:id="330180878">
                      <w:marLeft w:val="0"/>
                      <w:marRight w:val="0"/>
                      <w:marTop w:val="0"/>
                      <w:marBottom w:val="0"/>
                      <w:divBdr>
                        <w:top w:val="none" w:sz="0" w:space="0" w:color="auto"/>
                        <w:left w:val="none" w:sz="0" w:space="0" w:color="auto"/>
                        <w:bottom w:val="none" w:sz="0" w:space="0" w:color="auto"/>
                        <w:right w:val="none" w:sz="0" w:space="0" w:color="auto"/>
                      </w:divBdr>
                    </w:div>
                    <w:div w:id="5760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1632">
          <w:marLeft w:val="0"/>
          <w:marRight w:val="0"/>
          <w:marTop w:val="100"/>
          <w:marBottom w:val="100"/>
          <w:divBdr>
            <w:top w:val="none" w:sz="0" w:space="0" w:color="auto"/>
            <w:left w:val="none" w:sz="0" w:space="0" w:color="auto"/>
            <w:bottom w:val="none" w:sz="0" w:space="0" w:color="auto"/>
            <w:right w:val="none" w:sz="0" w:space="0" w:color="auto"/>
          </w:divBdr>
          <w:divsChild>
            <w:div w:id="1007170639">
              <w:marLeft w:val="0"/>
              <w:marRight w:val="0"/>
              <w:marTop w:val="0"/>
              <w:marBottom w:val="0"/>
              <w:divBdr>
                <w:top w:val="none" w:sz="0" w:space="0" w:color="auto"/>
                <w:left w:val="none" w:sz="0" w:space="0" w:color="auto"/>
                <w:bottom w:val="none" w:sz="0" w:space="0" w:color="auto"/>
                <w:right w:val="none" w:sz="0" w:space="0" w:color="auto"/>
              </w:divBdr>
              <w:divsChild>
                <w:div w:id="185756591">
                  <w:marLeft w:val="0"/>
                  <w:marRight w:val="0"/>
                  <w:marTop w:val="0"/>
                  <w:marBottom w:val="0"/>
                  <w:divBdr>
                    <w:top w:val="none" w:sz="0" w:space="0" w:color="auto"/>
                    <w:left w:val="none" w:sz="0" w:space="0" w:color="auto"/>
                    <w:bottom w:val="none" w:sz="0" w:space="0" w:color="auto"/>
                    <w:right w:val="none" w:sz="0" w:space="0" w:color="auto"/>
                  </w:divBdr>
                </w:div>
              </w:divsChild>
            </w:div>
            <w:div w:id="278953274">
              <w:marLeft w:val="0"/>
              <w:marRight w:val="0"/>
              <w:marTop w:val="0"/>
              <w:marBottom w:val="0"/>
              <w:divBdr>
                <w:top w:val="single" w:sz="6" w:space="0" w:color="DDDDDD"/>
                <w:left w:val="single" w:sz="6" w:space="0" w:color="DDDDDD"/>
                <w:bottom w:val="single" w:sz="6" w:space="0" w:color="DDDDDD"/>
                <w:right w:val="single" w:sz="6" w:space="0" w:color="DDDDDD"/>
              </w:divBdr>
              <w:divsChild>
                <w:div w:id="438911618">
                  <w:marLeft w:val="0"/>
                  <w:marRight w:val="0"/>
                  <w:marTop w:val="0"/>
                  <w:marBottom w:val="0"/>
                  <w:divBdr>
                    <w:top w:val="none" w:sz="0" w:space="0" w:color="auto"/>
                    <w:left w:val="none" w:sz="0" w:space="0" w:color="auto"/>
                    <w:bottom w:val="none" w:sz="0" w:space="0" w:color="auto"/>
                    <w:right w:val="none" w:sz="0" w:space="0" w:color="auto"/>
                  </w:divBdr>
                  <w:divsChild>
                    <w:div w:id="1171987174">
                      <w:marLeft w:val="0"/>
                      <w:marRight w:val="0"/>
                      <w:marTop w:val="0"/>
                      <w:marBottom w:val="0"/>
                      <w:divBdr>
                        <w:top w:val="none" w:sz="0" w:space="0" w:color="auto"/>
                        <w:left w:val="none" w:sz="0" w:space="0" w:color="auto"/>
                        <w:bottom w:val="none" w:sz="0" w:space="0" w:color="auto"/>
                        <w:right w:val="none" w:sz="0" w:space="0" w:color="auto"/>
                      </w:divBdr>
                    </w:div>
                    <w:div w:id="74060414">
                      <w:marLeft w:val="0"/>
                      <w:marRight w:val="0"/>
                      <w:marTop w:val="0"/>
                      <w:marBottom w:val="0"/>
                      <w:divBdr>
                        <w:top w:val="none" w:sz="0" w:space="0" w:color="auto"/>
                        <w:left w:val="none" w:sz="0" w:space="0" w:color="auto"/>
                        <w:bottom w:val="none" w:sz="0" w:space="0" w:color="auto"/>
                        <w:right w:val="none" w:sz="0" w:space="0" w:color="auto"/>
                      </w:divBdr>
                    </w:div>
                    <w:div w:id="165941002">
                      <w:marLeft w:val="0"/>
                      <w:marRight w:val="0"/>
                      <w:marTop w:val="0"/>
                      <w:marBottom w:val="0"/>
                      <w:divBdr>
                        <w:top w:val="none" w:sz="0" w:space="0" w:color="auto"/>
                        <w:left w:val="none" w:sz="0" w:space="0" w:color="auto"/>
                        <w:bottom w:val="none" w:sz="0" w:space="0" w:color="auto"/>
                        <w:right w:val="none" w:sz="0" w:space="0" w:color="auto"/>
                      </w:divBdr>
                    </w:div>
                    <w:div w:id="740411">
                      <w:marLeft w:val="0"/>
                      <w:marRight w:val="0"/>
                      <w:marTop w:val="0"/>
                      <w:marBottom w:val="0"/>
                      <w:divBdr>
                        <w:top w:val="none" w:sz="0" w:space="0" w:color="auto"/>
                        <w:left w:val="none" w:sz="0" w:space="0" w:color="auto"/>
                        <w:bottom w:val="none" w:sz="0" w:space="0" w:color="auto"/>
                        <w:right w:val="none" w:sz="0" w:space="0" w:color="auto"/>
                      </w:divBdr>
                    </w:div>
                    <w:div w:id="346178825">
                      <w:marLeft w:val="0"/>
                      <w:marRight w:val="0"/>
                      <w:marTop w:val="0"/>
                      <w:marBottom w:val="0"/>
                      <w:divBdr>
                        <w:top w:val="none" w:sz="0" w:space="0" w:color="auto"/>
                        <w:left w:val="none" w:sz="0" w:space="0" w:color="auto"/>
                        <w:bottom w:val="none" w:sz="0" w:space="0" w:color="auto"/>
                        <w:right w:val="none" w:sz="0" w:space="0" w:color="auto"/>
                      </w:divBdr>
                    </w:div>
                    <w:div w:id="201132277">
                      <w:marLeft w:val="0"/>
                      <w:marRight w:val="0"/>
                      <w:marTop w:val="0"/>
                      <w:marBottom w:val="0"/>
                      <w:divBdr>
                        <w:top w:val="none" w:sz="0" w:space="0" w:color="auto"/>
                        <w:left w:val="none" w:sz="0" w:space="0" w:color="auto"/>
                        <w:bottom w:val="none" w:sz="0" w:space="0" w:color="auto"/>
                        <w:right w:val="none" w:sz="0" w:space="0" w:color="auto"/>
                      </w:divBdr>
                    </w:div>
                    <w:div w:id="8060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7876">
          <w:marLeft w:val="0"/>
          <w:marRight w:val="0"/>
          <w:marTop w:val="100"/>
          <w:marBottom w:val="100"/>
          <w:divBdr>
            <w:top w:val="none" w:sz="0" w:space="0" w:color="auto"/>
            <w:left w:val="none" w:sz="0" w:space="0" w:color="auto"/>
            <w:bottom w:val="none" w:sz="0" w:space="0" w:color="auto"/>
            <w:right w:val="none" w:sz="0" w:space="0" w:color="auto"/>
          </w:divBdr>
          <w:divsChild>
            <w:div w:id="747918714">
              <w:marLeft w:val="0"/>
              <w:marRight w:val="0"/>
              <w:marTop w:val="0"/>
              <w:marBottom w:val="0"/>
              <w:divBdr>
                <w:top w:val="none" w:sz="0" w:space="0" w:color="auto"/>
                <w:left w:val="none" w:sz="0" w:space="0" w:color="auto"/>
                <w:bottom w:val="none" w:sz="0" w:space="0" w:color="auto"/>
                <w:right w:val="none" w:sz="0" w:space="0" w:color="auto"/>
              </w:divBdr>
              <w:divsChild>
                <w:div w:id="2044010519">
                  <w:marLeft w:val="0"/>
                  <w:marRight w:val="0"/>
                  <w:marTop w:val="0"/>
                  <w:marBottom w:val="0"/>
                  <w:divBdr>
                    <w:top w:val="none" w:sz="0" w:space="0" w:color="auto"/>
                    <w:left w:val="none" w:sz="0" w:space="0" w:color="auto"/>
                    <w:bottom w:val="none" w:sz="0" w:space="0" w:color="auto"/>
                    <w:right w:val="none" w:sz="0" w:space="0" w:color="auto"/>
                  </w:divBdr>
                </w:div>
              </w:divsChild>
            </w:div>
            <w:div w:id="1857579796">
              <w:marLeft w:val="0"/>
              <w:marRight w:val="0"/>
              <w:marTop w:val="0"/>
              <w:marBottom w:val="0"/>
              <w:divBdr>
                <w:top w:val="single" w:sz="6" w:space="0" w:color="DDDDDD"/>
                <w:left w:val="single" w:sz="6" w:space="0" w:color="DDDDDD"/>
                <w:bottom w:val="single" w:sz="6" w:space="0" w:color="DDDDDD"/>
                <w:right w:val="single" w:sz="6" w:space="0" w:color="DDDDDD"/>
              </w:divBdr>
              <w:divsChild>
                <w:div w:id="237520980">
                  <w:marLeft w:val="0"/>
                  <w:marRight w:val="0"/>
                  <w:marTop w:val="0"/>
                  <w:marBottom w:val="0"/>
                  <w:divBdr>
                    <w:top w:val="none" w:sz="0" w:space="0" w:color="auto"/>
                    <w:left w:val="none" w:sz="0" w:space="0" w:color="auto"/>
                    <w:bottom w:val="none" w:sz="0" w:space="0" w:color="auto"/>
                    <w:right w:val="none" w:sz="0" w:space="0" w:color="auto"/>
                  </w:divBdr>
                  <w:divsChild>
                    <w:div w:id="1484463383">
                      <w:marLeft w:val="0"/>
                      <w:marRight w:val="0"/>
                      <w:marTop w:val="0"/>
                      <w:marBottom w:val="0"/>
                      <w:divBdr>
                        <w:top w:val="none" w:sz="0" w:space="0" w:color="auto"/>
                        <w:left w:val="none" w:sz="0" w:space="0" w:color="auto"/>
                        <w:bottom w:val="none" w:sz="0" w:space="0" w:color="auto"/>
                        <w:right w:val="none" w:sz="0" w:space="0" w:color="auto"/>
                      </w:divBdr>
                    </w:div>
                    <w:div w:id="27264619">
                      <w:marLeft w:val="0"/>
                      <w:marRight w:val="0"/>
                      <w:marTop w:val="0"/>
                      <w:marBottom w:val="0"/>
                      <w:divBdr>
                        <w:top w:val="none" w:sz="0" w:space="0" w:color="auto"/>
                        <w:left w:val="none" w:sz="0" w:space="0" w:color="auto"/>
                        <w:bottom w:val="none" w:sz="0" w:space="0" w:color="auto"/>
                        <w:right w:val="none" w:sz="0" w:space="0" w:color="auto"/>
                      </w:divBdr>
                    </w:div>
                    <w:div w:id="889995895">
                      <w:marLeft w:val="0"/>
                      <w:marRight w:val="0"/>
                      <w:marTop w:val="0"/>
                      <w:marBottom w:val="0"/>
                      <w:divBdr>
                        <w:top w:val="none" w:sz="0" w:space="0" w:color="auto"/>
                        <w:left w:val="none" w:sz="0" w:space="0" w:color="auto"/>
                        <w:bottom w:val="none" w:sz="0" w:space="0" w:color="auto"/>
                        <w:right w:val="none" w:sz="0" w:space="0" w:color="auto"/>
                      </w:divBdr>
                    </w:div>
                    <w:div w:id="1810702585">
                      <w:marLeft w:val="0"/>
                      <w:marRight w:val="0"/>
                      <w:marTop w:val="0"/>
                      <w:marBottom w:val="0"/>
                      <w:divBdr>
                        <w:top w:val="none" w:sz="0" w:space="0" w:color="auto"/>
                        <w:left w:val="none" w:sz="0" w:space="0" w:color="auto"/>
                        <w:bottom w:val="none" w:sz="0" w:space="0" w:color="auto"/>
                        <w:right w:val="none" w:sz="0" w:space="0" w:color="auto"/>
                      </w:divBdr>
                    </w:div>
                    <w:div w:id="170341358">
                      <w:marLeft w:val="0"/>
                      <w:marRight w:val="0"/>
                      <w:marTop w:val="0"/>
                      <w:marBottom w:val="0"/>
                      <w:divBdr>
                        <w:top w:val="none" w:sz="0" w:space="0" w:color="auto"/>
                        <w:left w:val="none" w:sz="0" w:space="0" w:color="auto"/>
                        <w:bottom w:val="none" w:sz="0" w:space="0" w:color="auto"/>
                        <w:right w:val="none" w:sz="0" w:space="0" w:color="auto"/>
                      </w:divBdr>
                    </w:div>
                    <w:div w:id="1059397410">
                      <w:marLeft w:val="0"/>
                      <w:marRight w:val="0"/>
                      <w:marTop w:val="0"/>
                      <w:marBottom w:val="0"/>
                      <w:divBdr>
                        <w:top w:val="none" w:sz="0" w:space="0" w:color="auto"/>
                        <w:left w:val="none" w:sz="0" w:space="0" w:color="auto"/>
                        <w:bottom w:val="none" w:sz="0" w:space="0" w:color="auto"/>
                        <w:right w:val="none" w:sz="0" w:space="0" w:color="auto"/>
                      </w:divBdr>
                    </w:div>
                    <w:div w:id="15007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2205">
          <w:marLeft w:val="0"/>
          <w:marRight w:val="0"/>
          <w:marTop w:val="100"/>
          <w:marBottom w:val="100"/>
          <w:divBdr>
            <w:top w:val="none" w:sz="0" w:space="0" w:color="auto"/>
            <w:left w:val="none" w:sz="0" w:space="0" w:color="auto"/>
            <w:bottom w:val="none" w:sz="0" w:space="0" w:color="auto"/>
            <w:right w:val="none" w:sz="0" w:space="0" w:color="auto"/>
          </w:divBdr>
          <w:divsChild>
            <w:div w:id="2011833429">
              <w:marLeft w:val="0"/>
              <w:marRight w:val="0"/>
              <w:marTop w:val="0"/>
              <w:marBottom w:val="0"/>
              <w:divBdr>
                <w:top w:val="none" w:sz="0" w:space="0" w:color="auto"/>
                <w:left w:val="none" w:sz="0" w:space="0" w:color="auto"/>
                <w:bottom w:val="none" w:sz="0" w:space="0" w:color="auto"/>
                <w:right w:val="none" w:sz="0" w:space="0" w:color="auto"/>
              </w:divBdr>
              <w:divsChild>
                <w:div w:id="1494832347">
                  <w:marLeft w:val="0"/>
                  <w:marRight w:val="0"/>
                  <w:marTop w:val="0"/>
                  <w:marBottom w:val="0"/>
                  <w:divBdr>
                    <w:top w:val="none" w:sz="0" w:space="0" w:color="auto"/>
                    <w:left w:val="none" w:sz="0" w:space="0" w:color="auto"/>
                    <w:bottom w:val="none" w:sz="0" w:space="0" w:color="auto"/>
                    <w:right w:val="none" w:sz="0" w:space="0" w:color="auto"/>
                  </w:divBdr>
                </w:div>
              </w:divsChild>
            </w:div>
            <w:div w:id="557204633">
              <w:marLeft w:val="0"/>
              <w:marRight w:val="0"/>
              <w:marTop w:val="0"/>
              <w:marBottom w:val="0"/>
              <w:divBdr>
                <w:top w:val="single" w:sz="6" w:space="0" w:color="DDDDDD"/>
                <w:left w:val="single" w:sz="6" w:space="0" w:color="DDDDDD"/>
                <w:bottom w:val="single" w:sz="6" w:space="0" w:color="DDDDDD"/>
                <w:right w:val="single" w:sz="6" w:space="0" w:color="DDDDDD"/>
              </w:divBdr>
              <w:divsChild>
                <w:div w:id="1125735545">
                  <w:marLeft w:val="0"/>
                  <w:marRight w:val="0"/>
                  <w:marTop w:val="0"/>
                  <w:marBottom w:val="0"/>
                  <w:divBdr>
                    <w:top w:val="none" w:sz="0" w:space="0" w:color="auto"/>
                    <w:left w:val="none" w:sz="0" w:space="0" w:color="auto"/>
                    <w:bottom w:val="none" w:sz="0" w:space="0" w:color="auto"/>
                    <w:right w:val="none" w:sz="0" w:space="0" w:color="auto"/>
                  </w:divBdr>
                  <w:divsChild>
                    <w:div w:id="1887835934">
                      <w:marLeft w:val="0"/>
                      <w:marRight w:val="0"/>
                      <w:marTop w:val="0"/>
                      <w:marBottom w:val="0"/>
                      <w:divBdr>
                        <w:top w:val="none" w:sz="0" w:space="0" w:color="auto"/>
                        <w:left w:val="none" w:sz="0" w:space="0" w:color="auto"/>
                        <w:bottom w:val="none" w:sz="0" w:space="0" w:color="auto"/>
                        <w:right w:val="none" w:sz="0" w:space="0" w:color="auto"/>
                      </w:divBdr>
                    </w:div>
                    <w:div w:id="1865822261">
                      <w:marLeft w:val="0"/>
                      <w:marRight w:val="0"/>
                      <w:marTop w:val="0"/>
                      <w:marBottom w:val="0"/>
                      <w:divBdr>
                        <w:top w:val="none" w:sz="0" w:space="0" w:color="auto"/>
                        <w:left w:val="none" w:sz="0" w:space="0" w:color="auto"/>
                        <w:bottom w:val="none" w:sz="0" w:space="0" w:color="auto"/>
                        <w:right w:val="none" w:sz="0" w:space="0" w:color="auto"/>
                      </w:divBdr>
                    </w:div>
                    <w:div w:id="57753824">
                      <w:marLeft w:val="0"/>
                      <w:marRight w:val="0"/>
                      <w:marTop w:val="0"/>
                      <w:marBottom w:val="0"/>
                      <w:divBdr>
                        <w:top w:val="none" w:sz="0" w:space="0" w:color="auto"/>
                        <w:left w:val="none" w:sz="0" w:space="0" w:color="auto"/>
                        <w:bottom w:val="none" w:sz="0" w:space="0" w:color="auto"/>
                        <w:right w:val="none" w:sz="0" w:space="0" w:color="auto"/>
                      </w:divBdr>
                    </w:div>
                    <w:div w:id="2005618839">
                      <w:marLeft w:val="0"/>
                      <w:marRight w:val="0"/>
                      <w:marTop w:val="0"/>
                      <w:marBottom w:val="0"/>
                      <w:divBdr>
                        <w:top w:val="none" w:sz="0" w:space="0" w:color="auto"/>
                        <w:left w:val="none" w:sz="0" w:space="0" w:color="auto"/>
                        <w:bottom w:val="none" w:sz="0" w:space="0" w:color="auto"/>
                        <w:right w:val="none" w:sz="0" w:space="0" w:color="auto"/>
                      </w:divBdr>
                    </w:div>
                    <w:div w:id="1253275972">
                      <w:marLeft w:val="0"/>
                      <w:marRight w:val="0"/>
                      <w:marTop w:val="0"/>
                      <w:marBottom w:val="0"/>
                      <w:divBdr>
                        <w:top w:val="none" w:sz="0" w:space="0" w:color="auto"/>
                        <w:left w:val="none" w:sz="0" w:space="0" w:color="auto"/>
                        <w:bottom w:val="none" w:sz="0" w:space="0" w:color="auto"/>
                        <w:right w:val="none" w:sz="0" w:space="0" w:color="auto"/>
                      </w:divBdr>
                    </w:div>
                    <w:div w:id="1145780663">
                      <w:marLeft w:val="0"/>
                      <w:marRight w:val="0"/>
                      <w:marTop w:val="0"/>
                      <w:marBottom w:val="0"/>
                      <w:divBdr>
                        <w:top w:val="none" w:sz="0" w:space="0" w:color="auto"/>
                        <w:left w:val="none" w:sz="0" w:space="0" w:color="auto"/>
                        <w:bottom w:val="none" w:sz="0" w:space="0" w:color="auto"/>
                        <w:right w:val="none" w:sz="0" w:space="0" w:color="auto"/>
                      </w:divBdr>
                    </w:div>
                    <w:div w:id="737552665">
                      <w:marLeft w:val="0"/>
                      <w:marRight w:val="0"/>
                      <w:marTop w:val="0"/>
                      <w:marBottom w:val="0"/>
                      <w:divBdr>
                        <w:top w:val="none" w:sz="0" w:space="0" w:color="auto"/>
                        <w:left w:val="none" w:sz="0" w:space="0" w:color="auto"/>
                        <w:bottom w:val="none" w:sz="0" w:space="0" w:color="auto"/>
                        <w:right w:val="none" w:sz="0" w:space="0" w:color="auto"/>
                      </w:divBdr>
                    </w:div>
                    <w:div w:id="6502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41465">
          <w:marLeft w:val="0"/>
          <w:marRight w:val="0"/>
          <w:marTop w:val="100"/>
          <w:marBottom w:val="100"/>
          <w:divBdr>
            <w:top w:val="none" w:sz="0" w:space="0" w:color="auto"/>
            <w:left w:val="none" w:sz="0" w:space="0" w:color="auto"/>
            <w:bottom w:val="none" w:sz="0" w:space="0" w:color="auto"/>
            <w:right w:val="none" w:sz="0" w:space="0" w:color="auto"/>
          </w:divBdr>
          <w:divsChild>
            <w:div w:id="1489398286">
              <w:marLeft w:val="0"/>
              <w:marRight w:val="0"/>
              <w:marTop w:val="0"/>
              <w:marBottom w:val="0"/>
              <w:divBdr>
                <w:top w:val="none" w:sz="0" w:space="0" w:color="auto"/>
                <w:left w:val="none" w:sz="0" w:space="0" w:color="auto"/>
                <w:bottom w:val="none" w:sz="0" w:space="0" w:color="auto"/>
                <w:right w:val="none" w:sz="0" w:space="0" w:color="auto"/>
              </w:divBdr>
              <w:divsChild>
                <w:div w:id="2033412833">
                  <w:marLeft w:val="0"/>
                  <w:marRight w:val="0"/>
                  <w:marTop w:val="0"/>
                  <w:marBottom w:val="0"/>
                  <w:divBdr>
                    <w:top w:val="none" w:sz="0" w:space="0" w:color="auto"/>
                    <w:left w:val="none" w:sz="0" w:space="0" w:color="auto"/>
                    <w:bottom w:val="none" w:sz="0" w:space="0" w:color="auto"/>
                    <w:right w:val="none" w:sz="0" w:space="0" w:color="auto"/>
                  </w:divBdr>
                </w:div>
              </w:divsChild>
            </w:div>
            <w:div w:id="1477651544">
              <w:marLeft w:val="0"/>
              <w:marRight w:val="0"/>
              <w:marTop w:val="0"/>
              <w:marBottom w:val="0"/>
              <w:divBdr>
                <w:top w:val="single" w:sz="6" w:space="0" w:color="DDDDDD"/>
                <w:left w:val="single" w:sz="6" w:space="0" w:color="DDDDDD"/>
                <w:bottom w:val="single" w:sz="6" w:space="0" w:color="DDDDDD"/>
                <w:right w:val="single" w:sz="6" w:space="0" w:color="DDDDDD"/>
              </w:divBdr>
              <w:divsChild>
                <w:div w:id="932394500">
                  <w:marLeft w:val="0"/>
                  <w:marRight w:val="0"/>
                  <w:marTop w:val="0"/>
                  <w:marBottom w:val="0"/>
                  <w:divBdr>
                    <w:top w:val="none" w:sz="0" w:space="0" w:color="auto"/>
                    <w:left w:val="none" w:sz="0" w:space="0" w:color="auto"/>
                    <w:bottom w:val="none" w:sz="0" w:space="0" w:color="auto"/>
                    <w:right w:val="none" w:sz="0" w:space="0" w:color="auto"/>
                  </w:divBdr>
                  <w:divsChild>
                    <w:div w:id="1172065885">
                      <w:marLeft w:val="0"/>
                      <w:marRight w:val="0"/>
                      <w:marTop w:val="0"/>
                      <w:marBottom w:val="0"/>
                      <w:divBdr>
                        <w:top w:val="none" w:sz="0" w:space="0" w:color="auto"/>
                        <w:left w:val="none" w:sz="0" w:space="0" w:color="auto"/>
                        <w:bottom w:val="none" w:sz="0" w:space="0" w:color="auto"/>
                        <w:right w:val="none" w:sz="0" w:space="0" w:color="auto"/>
                      </w:divBdr>
                    </w:div>
                    <w:div w:id="1592087401">
                      <w:marLeft w:val="0"/>
                      <w:marRight w:val="0"/>
                      <w:marTop w:val="0"/>
                      <w:marBottom w:val="0"/>
                      <w:divBdr>
                        <w:top w:val="none" w:sz="0" w:space="0" w:color="auto"/>
                        <w:left w:val="none" w:sz="0" w:space="0" w:color="auto"/>
                        <w:bottom w:val="none" w:sz="0" w:space="0" w:color="auto"/>
                        <w:right w:val="none" w:sz="0" w:space="0" w:color="auto"/>
                      </w:divBdr>
                    </w:div>
                    <w:div w:id="372273403">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2016954554">
                      <w:marLeft w:val="0"/>
                      <w:marRight w:val="0"/>
                      <w:marTop w:val="0"/>
                      <w:marBottom w:val="0"/>
                      <w:divBdr>
                        <w:top w:val="none" w:sz="0" w:space="0" w:color="auto"/>
                        <w:left w:val="none" w:sz="0" w:space="0" w:color="auto"/>
                        <w:bottom w:val="none" w:sz="0" w:space="0" w:color="auto"/>
                        <w:right w:val="none" w:sz="0" w:space="0" w:color="auto"/>
                      </w:divBdr>
                    </w:div>
                    <w:div w:id="791560427">
                      <w:marLeft w:val="0"/>
                      <w:marRight w:val="0"/>
                      <w:marTop w:val="0"/>
                      <w:marBottom w:val="0"/>
                      <w:divBdr>
                        <w:top w:val="none" w:sz="0" w:space="0" w:color="auto"/>
                        <w:left w:val="none" w:sz="0" w:space="0" w:color="auto"/>
                        <w:bottom w:val="none" w:sz="0" w:space="0" w:color="auto"/>
                        <w:right w:val="none" w:sz="0" w:space="0" w:color="auto"/>
                      </w:divBdr>
                    </w:div>
                    <w:div w:id="1232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6027">
          <w:marLeft w:val="0"/>
          <w:marRight w:val="0"/>
          <w:marTop w:val="100"/>
          <w:marBottom w:val="100"/>
          <w:divBdr>
            <w:top w:val="none" w:sz="0" w:space="0" w:color="auto"/>
            <w:left w:val="none" w:sz="0" w:space="0" w:color="auto"/>
            <w:bottom w:val="none" w:sz="0" w:space="0" w:color="auto"/>
            <w:right w:val="none" w:sz="0" w:space="0" w:color="auto"/>
          </w:divBdr>
          <w:divsChild>
            <w:div w:id="1845049081">
              <w:marLeft w:val="0"/>
              <w:marRight w:val="0"/>
              <w:marTop w:val="0"/>
              <w:marBottom w:val="0"/>
              <w:divBdr>
                <w:top w:val="none" w:sz="0" w:space="0" w:color="auto"/>
                <w:left w:val="none" w:sz="0" w:space="0" w:color="auto"/>
                <w:bottom w:val="none" w:sz="0" w:space="0" w:color="auto"/>
                <w:right w:val="none" w:sz="0" w:space="0" w:color="auto"/>
              </w:divBdr>
              <w:divsChild>
                <w:div w:id="1015116317">
                  <w:marLeft w:val="0"/>
                  <w:marRight w:val="0"/>
                  <w:marTop w:val="0"/>
                  <w:marBottom w:val="0"/>
                  <w:divBdr>
                    <w:top w:val="none" w:sz="0" w:space="0" w:color="auto"/>
                    <w:left w:val="none" w:sz="0" w:space="0" w:color="auto"/>
                    <w:bottom w:val="none" w:sz="0" w:space="0" w:color="auto"/>
                    <w:right w:val="none" w:sz="0" w:space="0" w:color="auto"/>
                  </w:divBdr>
                </w:div>
              </w:divsChild>
            </w:div>
            <w:div w:id="1969165632">
              <w:marLeft w:val="0"/>
              <w:marRight w:val="0"/>
              <w:marTop w:val="0"/>
              <w:marBottom w:val="0"/>
              <w:divBdr>
                <w:top w:val="single" w:sz="6" w:space="0" w:color="DDDDDD"/>
                <w:left w:val="single" w:sz="6" w:space="0" w:color="DDDDDD"/>
                <w:bottom w:val="single" w:sz="6" w:space="0" w:color="DDDDDD"/>
                <w:right w:val="single" w:sz="6" w:space="0" w:color="DDDDDD"/>
              </w:divBdr>
              <w:divsChild>
                <w:div w:id="632561709">
                  <w:marLeft w:val="0"/>
                  <w:marRight w:val="0"/>
                  <w:marTop w:val="0"/>
                  <w:marBottom w:val="0"/>
                  <w:divBdr>
                    <w:top w:val="none" w:sz="0" w:space="0" w:color="auto"/>
                    <w:left w:val="none" w:sz="0" w:space="0" w:color="auto"/>
                    <w:bottom w:val="none" w:sz="0" w:space="0" w:color="auto"/>
                    <w:right w:val="none" w:sz="0" w:space="0" w:color="auto"/>
                  </w:divBdr>
                  <w:divsChild>
                    <w:div w:id="2012445342">
                      <w:marLeft w:val="0"/>
                      <w:marRight w:val="0"/>
                      <w:marTop w:val="0"/>
                      <w:marBottom w:val="0"/>
                      <w:divBdr>
                        <w:top w:val="none" w:sz="0" w:space="0" w:color="auto"/>
                        <w:left w:val="none" w:sz="0" w:space="0" w:color="auto"/>
                        <w:bottom w:val="none" w:sz="0" w:space="0" w:color="auto"/>
                        <w:right w:val="none" w:sz="0" w:space="0" w:color="auto"/>
                      </w:divBdr>
                    </w:div>
                    <w:div w:id="501238225">
                      <w:marLeft w:val="0"/>
                      <w:marRight w:val="0"/>
                      <w:marTop w:val="0"/>
                      <w:marBottom w:val="0"/>
                      <w:divBdr>
                        <w:top w:val="none" w:sz="0" w:space="0" w:color="auto"/>
                        <w:left w:val="none" w:sz="0" w:space="0" w:color="auto"/>
                        <w:bottom w:val="none" w:sz="0" w:space="0" w:color="auto"/>
                        <w:right w:val="none" w:sz="0" w:space="0" w:color="auto"/>
                      </w:divBdr>
                    </w:div>
                    <w:div w:id="85149487">
                      <w:marLeft w:val="0"/>
                      <w:marRight w:val="0"/>
                      <w:marTop w:val="0"/>
                      <w:marBottom w:val="0"/>
                      <w:divBdr>
                        <w:top w:val="none" w:sz="0" w:space="0" w:color="auto"/>
                        <w:left w:val="none" w:sz="0" w:space="0" w:color="auto"/>
                        <w:bottom w:val="none" w:sz="0" w:space="0" w:color="auto"/>
                        <w:right w:val="none" w:sz="0" w:space="0" w:color="auto"/>
                      </w:divBdr>
                    </w:div>
                    <w:div w:id="1734695160">
                      <w:marLeft w:val="0"/>
                      <w:marRight w:val="0"/>
                      <w:marTop w:val="0"/>
                      <w:marBottom w:val="0"/>
                      <w:divBdr>
                        <w:top w:val="none" w:sz="0" w:space="0" w:color="auto"/>
                        <w:left w:val="none" w:sz="0" w:space="0" w:color="auto"/>
                        <w:bottom w:val="none" w:sz="0" w:space="0" w:color="auto"/>
                        <w:right w:val="none" w:sz="0" w:space="0" w:color="auto"/>
                      </w:divBdr>
                    </w:div>
                    <w:div w:id="1201094816">
                      <w:marLeft w:val="0"/>
                      <w:marRight w:val="0"/>
                      <w:marTop w:val="0"/>
                      <w:marBottom w:val="0"/>
                      <w:divBdr>
                        <w:top w:val="none" w:sz="0" w:space="0" w:color="auto"/>
                        <w:left w:val="none" w:sz="0" w:space="0" w:color="auto"/>
                        <w:bottom w:val="none" w:sz="0" w:space="0" w:color="auto"/>
                        <w:right w:val="none" w:sz="0" w:space="0" w:color="auto"/>
                      </w:divBdr>
                    </w:div>
                    <w:div w:id="13193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2407">
          <w:marLeft w:val="0"/>
          <w:marRight w:val="0"/>
          <w:marTop w:val="100"/>
          <w:marBottom w:val="100"/>
          <w:divBdr>
            <w:top w:val="none" w:sz="0" w:space="0" w:color="auto"/>
            <w:left w:val="none" w:sz="0" w:space="0" w:color="auto"/>
            <w:bottom w:val="none" w:sz="0" w:space="0" w:color="auto"/>
            <w:right w:val="none" w:sz="0" w:space="0" w:color="auto"/>
          </w:divBdr>
          <w:divsChild>
            <w:div w:id="1993214895">
              <w:marLeft w:val="0"/>
              <w:marRight w:val="0"/>
              <w:marTop w:val="0"/>
              <w:marBottom w:val="0"/>
              <w:divBdr>
                <w:top w:val="none" w:sz="0" w:space="0" w:color="auto"/>
                <w:left w:val="none" w:sz="0" w:space="0" w:color="auto"/>
                <w:bottom w:val="none" w:sz="0" w:space="0" w:color="auto"/>
                <w:right w:val="none" w:sz="0" w:space="0" w:color="auto"/>
              </w:divBdr>
              <w:divsChild>
                <w:div w:id="94793525">
                  <w:marLeft w:val="0"/>
                  <w:marRight w:val="0"/>
                  <w:marTop w:val="0"/>
                  <w:marBottom w:val="0"/>
                  <w:divBdr>
                    <w:top w:val="none" w:sz="0" w:space="0" w:color="auto"/>
                    <w:left w:val="none" w:sz="0" w:space="0" w:color="auto"/>
                    <w:bottom w:val="none" w:sz="0" w:space="0" w:color="auto"/>
                    <w:right w:val="none" w:sz="0" w:space="0" w:color="auto"/>
                  </w:divBdr>
                </w:div>
              </w:divsChild>
            </w:div>
            <w:div w:id="1355423415">
              <w:marLeft w:val="0"/>
              <w:marRight w:val="0"/>
              <w:marTop w:val="0"/>
              <w:marBottom w:val="0"/>
              <w:divBdr>
                <w:top w:val="single" w:sz="6" w:space="0" w:color="DDDDDD"/>
                <w:left w:val="single" w:sz="6" w:space="0" w:color="DDDDDD"/>
                <w:bottom w:val="single" w:sz="6" w:space="0" w:color="DDDDDD"/>
                <w:right w:val="single" w:sz="6" w:space="0" w:color="DDDDDD"/>
              </w:divBdr>
              <w:divsChild>
                <w:div w:id="978075234">
                  <w:marLeft w:val="0"/>
                  <w:marRight w:val="0"/>
                  <w:marTop w:val="0"/>
                  <w:marBottom w:val="0"/>
                  <w:divBdr>
                    <w:top w:val="none" w:sz="0" w:space="0" w:color="auto"/>
                    <w:left w:val="none" w:sz="0" w:space="0" w:color="auto"/>
                    <w:bottom w:val="none" w:sz="0" w:space="0" w:color="auto"/>
                    <w:right w:val="none" w:sz="0" w:space="0" w:color="auto"/>
                  </w:divBdr>
                  <w:divsChild>
                    <w:div w:id="1367557838">
                      <w:marLeft w:val="0"/>
                      <w:marRight w:val="0"/>
                      <w:marTop w:val="0"/>
                      <w:marBottom w:val="0"/>
                      <w:divBdr>
                        <w:top w:val="none" w:sz="0" w:space="0" w:color="auto"/>
                        <w:left w:val="none" w:sz="0" w:space="0" w:color="auto"/>
                        <w:bottom w:val="none" w:sz="0" w:space="0" w:color="auto"/>
                        <w:right w:val="none" w:sz="0" w:space="0" w:color="auto"/>
                      </w:divBdr>
                    </w:div>
                    <w:div w:id="1945072315">
                      <w:marLeft w:val="0"/>
                      <w:marRight w:val="0"/>
                      <w:marTop w:val="0"/>
                      <w:marBottom w:val="0"/>
                      <w:divBdr>
                        <w:top w:val="none" w:sz="0" w:space="0" w:color="auto"/>
                        <w:left w:val="none" w:sz="0" w:space="0" w:color="auto"/>
                        <w:bottom w:val="none" w:sz="0" w:space="0" w:color="auto"/>
                        <w:right w:val="none" w:sz="0" w:space="0" w:color="auto"/>
                      </w:divBdr>
                    </w:div>
                    <w:div w:id="680013122">
                      <w:marLeft w:val="0"/>
                      <w:marRight w:val="0"/>
                      <w:marTop w:val="0"/>
                      <w:marBottom w:val="0"/>
                      <w:divBdr>
                        <w:top w:val="none" w:sz="0" w:space="0" w:color="auto"/>
                        <w:left w:val="none" w:sz="0" w:space="0" w:color="auto"/>
                        <w:bottom w:val="none" w:sz="0" w:space="0" w:color="auto"/>
                        <w:right w:val="none" w:sz="0" w:space="0" w:color="auto"/>
                      </w:divBdr>
                    </w:div>
                    <w:div w:id="1379622192">
                      <w:marLeft w:val="0"/>
                      <w:marRight w:val="0"/>
                      <w:marTop w:val="0"/>
                      <w:marBottom w:val="0"/>
                      <w:divBdr>
                        <w:top w:val="none" w:sz="0" w:space="0" w:color="auto"/>
                        <w:left w:val="none" w:sz="0" w:space="0" w:color="auto"/>
                        <w:bottom w:val="none" w:sz="0" w:space="0" w:color="auto"/>
                        <w:right w:val="none" w:sz="0" w:space="0" w:color="auto"/>
                      </w:divBdr>
                    </w:div>
                    <w:div w:id="452871896">
                      <w:marLeft w:val="0"/>
                      <w:marRight w:val="0"/>
                      <w:marTop w:val="0"/>
                      <w:marBottom w:val="0"/>
                      <w:divBdr>
                        <w:top w:val="none" w:sz="0" w:space="0" w:color="auto"/>
                        <w:left w:val="none" w:sz="0" w:space="0" w:color="auto"/>
                        <w:bottom w:val="none" w:sz="0" w:space="0" w:color="auto"/>
                        <w:right w:val="none" w:sz="0" w:space="0" w:color="auto"/>
                      </w:divBdr>
                    </w:div>
                    <w:div w:id="18605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221">
          <w:marLeft w:val="0"/>
          <w:marRight w:val="0"/>
          <w:marTop w:val="100"/>
          <w:marBottom w:val="100"/>
          <w:divBdr>
            <w:top w:val="none" w:sz="0" w:space="0" w:color="auto"/>
            <w:left w:val="none" w:sz="0" w:space="0" w:color="auto"/>
            <w:bottom w:val="none" w:sz="0" w:space="0" w:color="auto"/>
            <w:right w:val="none" w:sz="0" w:space="0" w:color="auto"/>
          </w:divBdr>
          <w:divsChild>
            <w:div w:id="1846624554">
              <w:marLeft w:val="0"/>
              <w:marRight w:val="0"/>
              <w:marTop w:val="0"/>
              <w:marBottom w:val="0"/>
              <w:divBdr>
                <w:top w:val="none" w:sz="0" w:space="0" w:color="auto"/>
                <w:left w:val="none" w:sz="0" w:space="0" w:color="auto"/>
                <w:bottom w:val="none" w:sz="0" w:space="0" w:color="auto"/>
                <w:right w:val="none" w:sz="0" w:space="0" w:color="auto"/>
              </w:divBdr>
              <w:divsChild>
                <w:div w:id="2034378871">
                  <w:marLeft w:val="0"/>
                  <w:marRight w:val="0"/>
                  <w:marTop w:val="0"/>
                  <w:marBottom w:val="0"/>
                  <w:divBdr>
                    <w:top w:val="none" w:sz="0" w:space="0" w:color="auto"/>
                    <w:left w:val="none" w:sz="0" w:space="0" w:color="auto"/>
                    <w:bottom w:val="none" w:sz="0" w:space="0" w:color="auto"/>
                    <w:right w:val="none" w:sz="0" w:space="0" w:color="auto"/>
                  </w:divBdr>
                </w:div>
              </w:divsChild>
            </w:div>
            <w:div w:id="2132700364">
              <w:marLeft w:val="0"/>
              <w:marRight w:val="0"/>
              <w:marTop w:val="0"/>
              <w:marBottom w:val="0"/>
              <w:divBdr>
                <w:top w:val="single" w:sz="6" w:space="0" w:color="DDDDDD"/>
                <w:left w:val="single" w:sz="6" w:space="0" w:color="DDDDDD"/>
                <w:bottom w:val="single" w:sz="6" w:space="0" w:color="DDDDDD"/>
                <w:right w:val="single" w:sz="6" w:space="0" w:color="DDDDDD"/>
              </w:divBdr>
              <w:divsChild>
                <w:div w:id="1354769133">
                  <w:marLeft w:val="0"/>
                  <w:marRight w:val="0"/>
                  <w:marTop w:val="0"/>
                  <w:marBottom w:val="0"/>
                  <w:divBdr>
                    <w:top w:val="none" w:sz="0" w:space="0" w:color="auto"/>
                    <w:left w:val="none" w:sz="0" w:space="0" w:color="auto"/>
                    <w:bottom w:val="none" w:sz="0" w:space="0" w:color="auto"/>
                    <w:right w:val="none" w:sz="0" w:space="0" w:color="auto"/>
                  </w:divBdr>
                  <w:divsChild>
                    <w:div w:id="38631185">
                      <w:marLeft w:val="0"/>
                      <w:marRight w:val="0"/>
                      <w:marTop w:val="0"/>
                      <w:marBottom w:val="0"/>
                      <w:divBdr>
                        <w:top w:val="none" w:sz="0" w:space="0" w:color="auto"/>
                        <w:left w:val="none" w:sz="0" w:space="0" w:color="auto"/>
                        <w:bottom w:val="none" w:sz="0" w:space="0" w:color="auto"/>
                        <w:right w:val="none" w:sz="0" w:space="0" w:color="auto"/>
                      </w:divBdr>
                    </w:div>
                    <w:div w:id="39745113">
                      <w:marLeft w:val="0"/>
                      <w:marRight w:val="0"/>
                      <w:marTop w:val="0"/>
                      <w:marBottom w:val="0"/>
                      <w:divBdr>
                        <w:top w:val="none" w:sz="0" w:space="0" w:color="auto"/>
                        <w:left w:val="none" w:sz="0" w:space="0" w:color="auto"/>
                        <w:bottom w:val="none" w:sz="0" w:space="0" w:color="auto"/>
                        <w:right w:val="none" w:sz="0" w:space="0" w:color="auto"/>
                      </w:divBdr>
                    </w:div>
                    <w:div w:id="1628924435">
                      <w:marLeft w:val="0"/>
                      <w:marRight w:val="0"/>
                      <w:marTop w:val="0"/>
                      <w:marBottom w:val="0"/>
                      <w:divBdr>
                        <w:top w:val="none" w:sz="0" w:space="0" w:color="auto"/>
                        <w:left w:val="none" w:sz="0" w:space="0" w:color="auto"/>
                        <w:bottom w:val="none" w:sz="0" w:space="0" w:color="auto"/>
                        <w:right w:val="none" w:sz="0" w:space="0" w:color="auto"/>
                      </w:divBdr>
                    </w:div>
                    <w:div w:id="1957325257">
                      <w:marLeft w:val="0"/>
                      <w:marRight w:val="0"/>
                      <w:marTop w:val="0"/>
                      <w:marBottom w:val="0"/>
                      <w:divBdr>
                        <w:top w:val="none" w:sz="0" w:space="0" w:color="auto"/>
                        <w:left w:val="none" w:sz="0" w:space="0" w:color="auto"/>
                        <w:bottom w:val="none" w:sz="0" w:space="0" w:color="auto"/>
                        <w:right w:val="none" w:sz="0" w:space="0" w:color="auto"/>
                      </w:divBdr>
                    </w:div>
                    <w:div w:id="1506673037">
                      <w:marLeft w:val="0"/>
                      <w:marRight w:val="0"/>
                      <w:marTop w:val="0"/>
                      <w:marBottom w:val="0"/>
                      <w:divBdr>
                        <w:top w:val="none" w:sz="0" w:space="0" w:color="auto"/>
                        <w:left w:val="none" w:sz="0" w:space="0" w:color="auto"/>
                        <w:bottom w:val="none" w:sz="0" w:space="0" w:color="auto"/>
                        <w:right w:val="none" w:sz="0" w:space="0" w:color="auto"/>
                      </w:divBdr>
                    </w:div>
                    <w:div w:id="862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8340">
          <w:marLeft w:val="0"/>
          <w:marRight w:val="0"/>
          <w:marTop w:val="100"/>
          <w:marBottom w:val="100"/>
          <w:divBdr>
            <w:top w:val="none" w:sz="0" w:space="0" w:color="auto"/>
            <w:left w:val="none" w:sz="0" w:space="0" w:color="auto"/>
            <w:bottom w:val="none" w:sz="0" w:space="0" w:color="auto"/>
            <w:right w:val="none" w:sz="0" w:space="0" w:color="auto"/>
          </w:divBdr>
          <w:divsChild>
            <w:div w:id="1733843806">
              <w:marLeft w:val="0"/>
              <w:marRight w:val="0"/>
              <w:marTop w:val="0"/>
              <w:marBottom w:val="0"/>
              <w:divBdr>
                <w:top w:val="none" w:sz="0" w:space="0" w:color="auto"/>
                <w:left w:val="none" w:sz="0" w:space="0" w:color="auto"/>
                <w:bottom w:val="none" w:sz="0" w:space="0" w:color="auto"/>
                <w:right w:val="none" w:sz="0" w:space="0" w:color="auto"/>
              </w:divBdr>
              <w:divsChild>
                <w:div w:id="2091660751">
                  <w:marLeft w:val="0"/>
                  <w:marRight w:val="0"/>
                  <w:marTop w:val="0"/>
                  <w:marBottom w:val="0"/>
                  <w:divBdr>
                    <w:top w:val="none" w:sz="0" w:space="0" w:color="auto"/>
                    <w:left w:val="none" w:sz="0" w:space="0" w:color="auto"/>
                    <w:bottom w:val="none" w:sz="0" w:space="0" w:color="auto"/>
                    <w:right w:val="none" w:sz="0" w:space="0" w:color="auto"/>
                  </w:divBdr>
                </w:div>
              </w:divsChild>
            </w:div>
            <w:div w:id="99222698">
              <w:marLeft w:val="0"/>
              <w:marRight w:val="0"/>
              <w:marTop w:val="0"/>
              <w:marBottom w:val="0"/>
              <w:divBdr>
                <w:top w:val="single" w:sz="6" w:space="0" w:color="DDDDDD"/>
                <w:left w:val="single" w:sz="6" w:space="0" w:color="DDDDDD"/>
                <w:bottom w:val="single" w:sz="6" w:space="0" w:color="DDDDDD"/>
                <w:right w:val="single" w:sz="6" w:space="0" w:color="DDDDDD"/>
              </w:divBdr>
              <w:divsChild>
                <w:div w:id="1827743773">
                  <w:marLeft w:val="0"/>
                  <w:marRight w:val="0"/>
                  <w:marTop w:val="0"/>
                  <w:marBottom w:val="0"/>
                  <w:divBdr>
                    <w:top w:val="none" w:sz="0" w:space="0" w:color="auto"/>
                    <w:left w:val="none" w:sz="0" w:space="0" w:color="auto"/>
                    <w:bottom w:val="none" w:sz="0" w:space="0" w:color="auto"/>
                    <w:right w:val="none" w:sz="0" w:space="0" w:color="auto"/>
                  </w:divBdr>
                  <w:divsChild>
                    <w:div w:id="999769577">
                      <w:marLeft w:val="0"/>
                      <w:marRight w:val="0"/>
                      <w:marTop w:val="0"/>
                      <w:marBottom w:val="0"/>
                      <w:divBdr>
                        <w:top w:val="none" w:sz="0" w:space="0" w:color="auto"/>
                        <w:left w:val="none" w:sz="0" w:space="0" w:color="auto"/>
                        <w:bottom w:val="none" w:sz="0" w:space="0" w:color="auto"/>
                        <w:right w:val="none" w:sz="0" w:space="0" w:color="auto"/>
                      </w:divBdr>
                    </w:div>
                    <w:div w:id="588201137">
                      <w:marLeft w:val="0"/>
                      <w:marRight w:val="0"/>
                      <w:marTop w:val="0"/>
                      <w:marBottom w:val="0"/>
                      <w:divBdr>
                        <w:top w:val="none" w:sz="0" w:space="0" w:color="auto"/>
                        <w:left w:val="none" w:sz="0" w:space="0" w:color="auto"/>
                        <w:bottom w:val="none" w:sz="0" w:space="0" w:color="auto"/>
                        <w:right w:val="none" w:sz="0" w:space="0" w:color="auto"/>
                      </w:divBdr>
                    </w:div>
                    <w:div w:id="1766683604">
                      <w:marLeft w:val="0"/>
                      <w:marRight w:val="0"/>
                      <w:marTop w:val="0"/>
                      <w:marBottom w:val="0"/>
                      <w:divBdr>
                        <w:top w:val="none" w:sz="0" w:space="0" w:color="auto"/>
                        <w:left w:val="none" w:sz="0" w:space="0" w:color="auto"/>
                        <w:bottom w:val="none" w:sz="0" w:space="0" w:color="auto"/>
                        <w:right w:val="none" w:sz="0" w:space="0" w:color="auto"/>
                      </w:divBdr>
                    </w:div>
                    <w:div w:id="873690795">
                      <w:marLeft w:val="0"/>
                      <w:marRight w:val="0"/>
                      <w:marTop w:val="0"/>
                      <w:marBottom w:val="0"/>
                      <w:divBdr>
                        <w:top w:val="none" w:sz="0" w:space="0" w:color="auto"/>
                        <w:left w:val="none" w:sz="0" w:space="0" w:color="auto"/>
                        <w:bottom w:val="none" w:sz="0" w:space="0" w:color="auto"/>
                        <w:right w:val="none" w:sz="0" w:space="0" w:color="auto"/>
                      </w:divBdr>
                    </w:div>
                    <w:div w:id="529686192">
                      <w:marLeft w:val="0"/>
                      <w:marRight w:val="0"/>
                      <w:marTop w:val="0"/>
                      <w:marBottom w:val="0"/>
                      <w:divBdr>
                        <w:top w:val="none" w:sz="0" w:space="0" w:color="auto"/>
                        <w:left w:val="none" w:sz="0" w:space="0" w:color="auto"/>
                        <w:bottom w:val="none" w:sz="0" w:space="0" w:color="auto"/>
                        <w:right w:val="none" w:sz="0" w:space="0" w:color="auto"/>
                      </w:divBdr>
                    </w:div>
                    <w:div w:id="963006536">
                      <w:marLeft w:val="0"/>
                      <w:marRight w:val="0"/>
                      <w:marTop w:val="0"/>
                      <w:marBottom w:val="0"/>
                      <w:divBdr>
                        <w:top w:val="none" w:sz="0" w:space="0" w:color="auto"/>
                        <w:left w:val="none" w:sz="0" w:space="0" w:color="auto"/>
                        <w:bottom w:val="none" w:sz="0" w:space="0" w:color="auto"/>
                        <w:right w:val="none" w:sz="0" w:space="0" w:color="auto"/>
                      </w:divBdr>
                    </w:div>
                    <w:div w:id="1475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3770">
          <w:marLeft w:val="0"/>
          <w:marRight w:val="0"/>
          <w:marTop w:val="100"/>
          <w:marBottom w:val="100"/>
          <w:divBdr>
            <w:top w:val="none" w:sz="0" w:space="0" w:color="auto"/>
            <w:left w:val="none" w:sz="0" w:space="0" w:color="auto"/>
            <w:bottom w:val="none" w:sz="0" w:space="0" w:color="auto"/>
            <w:right w:val="none" w:sz="0" w:space="0" w:color="auto"/>
          </w:divBdr>
          <w:divsChild>
            <w:div w:id="360010949">
              <w:marLeft w:val="0"/>
              <w:marRight w:val="0"/>
              <w:marTop w:val="0"/>
              <w:marBottom w:val="0"/>
              <w:divBdr>
                <w:top w:val="none" w:sz="0" w:space="0" w:color="auto"/>
                <w:left w:val="none" w:sz="0" w:space="0" w:color="auto"/>
                <w:bottom w:val="none" w:sz="0" w:space="0" w:color="auto"/>
                <w:right w:val="none" w:sz="0" w:space="0" w:color="auto"/>
              </w:divBdr>
              <w:divsChild>
                <w:div w:id="785661009">
                  <w:marLeft w:val="0"/>
                  <w:marRight w:val="0"/>
                  <w:marTop w:val="0"/>
                  <w:marBottom w:val="0"/>
                  <w:divBdr>
                    <w:top w:val="none" w:sz="0" w:space="0" w:color="auto"/>
                    <w:left w:val="none" w:sz="0" w:space="0" w:color="auto"/>
                    <w:bottom w:val="none" w:sz="0" w:space="0" w:color="auto"/>
                    <w:right w:val="none" w:sz="0" w:space="0" w:color="auto"/>
                  </w:divBdr>
                </w:div>
              </w:divsChild>
            </w:div>
            <w:div w:id="1158955918">
              <w:marLeft w:val="0"/>
              <w:marRight w:val="0"/>
              <w:marTop w:val="0"/>
              <w:marBottom w:val="0"/>
              <w:divBdr>
                <w:top w:val="single" w:sz="6" w:space="0" w:color="DDDDDD"/>
                <w:left w:val="single" w:sz="6" w:space="0" w:color="DDDDDD"/>
                <w:bottom w:val="single" w:sz="6" w:space="0" w:color="DDDDDD"/>
                <w:right w:val="single" w:sz="6" w:space="0" w:color="DDDDDD"/>
              </w:divBdr>
              <w:divsChild>
                <w:div w:id="1685279945">
                  <w:marLeft w:val="0"/>
                  <w:marRight w:val="0"/>
                  <w:marTop w:val="0"/>
                  <w:marBottom w:val="0"/>
                  <w:divBdr>
                    <w:top w:val="none" w:sz="0" w:space="0" w:color="auto"/>
                    <w:left w:val="none" w:sz="0" w:space="0" w:color="auto"/>
                    <w:bottom w:val="none" w:sz="0" w:space="0" w:color="auto"/>
                    <w:right w:val="none" w:sz="0" w:space="0" w:color="auto"/>
                  </w:divBdr>
                  <w:divsChild>
                    <w:div w:id="604968465">
                      <w:marLeft w:val="0"/>
                      <w:marRight w:val="0"/>
                      <w:marTop w:val="0"/>
                      <w:marBottom w:val="0"/>
                      <w:divBdr>
                        <w:top w:val="none" w:sz="0" w:space="0" w:color="auto"/>
                        <w:left w:val="none" w:sz="0" w:space="0" w:color="auto"/>
                        <w:bottom w:val="none" w:sz="0" w:space="0" w:color="auto"/>
                        <w:right w:val="none" w:sz="0" w:space="0" w:color="auto"/>
                      </w:divBdr>
                    </w:div>
                    <w:div w:id="158011281">
                      <w:marLeft w:val="0"/>
                      <w:marRight w:val="0"/>
                      <w:marTop w:val="0"/>
                      <w:marBottom w:val="0"/>
                      <w:divBdr>
                        <w:top w:val="none" w:sz="0" w:space="0" w:color="auto"/>
                        <w:left w:val="none" w:sz="0" w:space="0" w:color="auto"/>
                        <w:bottom w:val="none" w:sz="0" w:space="0" w:color="auto"/>
                        <w:right w:val="none" w:sz="0" w:space="0" w:color="auto"/>
                      </w:divBdr>
                    </w:div>
                    <w:div w:id="969088160">
                      <w:marLeft w:val="0"/>
                      <w:marRight w:val="0"/>
                      <w:marTop w:val="0"/>
                      <w:marBottom w:val="0"/>
                      <w:divBdr>
                        <w:top w:val="none" w:sz="0" w:space="0" w:color="auto"/>
                        <w:left w:val="none" w:sz="0" w:space="0" w:color="auto"/>
                        <w:bottom w:val="none" w:sz="0" w:space="0" w:color="auto"/>
                        <w:right w:val="none" w:sz="0" w:space="0" w:color="auto"/>
                      </w:divBdr>
                    </w:div>
                    <w:div w:id="1182279431">
                      <w:marLeft w:val="0"/>
                      <w:marRight w:val="0"/>
                      <w:marTop w:val="0"/>
                      <w:marBottom w:val="0"/>
                      <w:divBdr>
                        <w:top w:val="none" w:sz="0" w:space="0" w:color="auto"/>
                        <w:left w:val="none" w:sz="0" w:space="0" w:color="auto"/>
                        <w:bottom w:val="none" w:sz="0" w:space="0" w:color="auto"/>
                        <w:right w:val="none" w:sz="0" w:space="0" w:color="auto"/>
                      </w:divBdr>
                    </w:div>
                    <w:div w:id="1525512332">
                      <w:marLeft w:val="0"/>
                      <w:marRight w:val="0"/>
                      <w:marTop w:val="0"/>
                      <w:marBottom w:val="0"/>
                      <w:divBdr>
                        <w:top w:val="none" w:sz="0" w:space="0" w:color="auto"/>
                        <w:left w:val="none" w:sz="0" w:space="0" w:color="auto"/>
                        <w:bottom w:val="none" w:sz="0" w:space="0" w:color="auto"/>
                        <w:right w:val="none" w:sz="0" w:space="0" w:color="auto"/>
                      </w:divBdr>
                    </w:div>
                    <w:div w:id="13604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92408">
          <w:marLeft w:val="0"/>
          <w:marRight w:val="0"/>
          <w:marTop w:val="100"/>
          <w:marBottom w:val="100"/>
          <w:divBdr>
            <w:top w:val="none" w:sz="0" w:space="0" w:color="auto"/>
            <w:left w:val="none" w:sz="0" w:space="0" w:color="auto"/>
            <w:bottom w:val="none" w:sz="0" w:space="0" w:color="auto"/>
            <w:right w:val="none" w:sz="0" w:space="0" w:color="auto"/>
          </w:divBdr>
          <w:divsChild>
            <w:div w:id="1040662753">
              <w:marLeft w:val="0"/>
              <w:marRight w:val="0"/>
              <w:marTop w:val="0"/>
              <w:marBottom w:val="0"/>
              <w:divBdr>
                <w:top w:val="none" w:sz="0" w:space="0" w:color="auto"/>
                <w:left w:val="none" w:sz="0" w:space="0" w:color="auto"/>
                <w:bottom w:val="none" w:sz="0" w:space="0" w:color="auto"/>
                <w:right w:val="none" w:sz="0" w:space="0" w:color="auto"/>
              </w:divBdr>
              <w:divsChild>
                <w:div w:id="974993804">
                  <w:marLeft w:val="0"/>
                  <w:marRight w:val="0"/>
                  <w:marTop w:val="0"/>
                  <w:marBottom w:val="0"/>
                  <w:divBdr>
                    <w:top w:val="none" w:sz="0" w:space="0" w:color="auto"/>
                    <w:left w:val="none" w:sz="0" w:space="0" w:color="auto"/>
                    <w:bottom w:val="none" w:sz="0" w:space="0" w:color="auto"/>
                    <w:right w:val="none" w:sz="0" w:space="0" w:color="auto"/>
                  </w:divBdr>
                </w:div>
              </w:divsChild>
            </w:div>
            <w:div w:id="1469013541">
              <w:marLeft w:val="0"/>
              <w:marRight w:val="0"/>
              <w:marTop w:val="0"/>
              <w:marBottom w:val="0"/>
              <w:divBdr>
                <w:top w:val="single" w:sz="6" w:space="0" w:color="DDDDDD"/>
                <w:left w:val="single" w:sz="6" w:space="0" w:color="DDDDDD"/>
                <w:bottom w:val="single" w:sz="6" w:space="0" w:color="DDDDDD"/>
                <w:right w:val="single" w:sz="6" w:space="0" w:color="DDDDDD"/>
              </w:divBdr>
              <w:divsChild>
                <w:div w:id="134877110">
                  <w:marLeft w:val="0"/>
                  <w:marRight w:val="0"/>
                  <w:marTop w:val="0"/>
                  <w:marBottom w:val="0"/>
                  <w:divBdr>
                    <w:top w:val="none" w:sz="0" w:space="0" w:color="auto"/>
                    <w:left w:val="none" w:sz="0" w:space="0" w:color="auto"/>
                    <w:bottom w:val="none" w:sz="0" w:space="0" w:color="auto"/>
                    <w:right w:val="none" w:sz="0" w:space="0" w:color="auto"/>
                  </w:divBdr>
                  <w:divsChild>
                    <w:div w:id="445731389">
                      <w:marLeft w:val="0"/>
                      <w:marRight w:val="0"/>
                      <w:marTop w:val="0"/>
                      <w:marBottom w:val="0"/>
                      <w:divBdr>
                        <w:top w:val="none" w:sz="0" w:space="0" w:color="auto"/>
                        <w:left w:val="none" w:sz="0" w:space="0" w:color="auto"/>
                        <w:bottom w:val="none" w:sz="0" w:space="0" w:color="auto"/>
                        <w:right w:val="none" w:sz="0" w:space="0" w:color="auto"/>
                      </w:divBdr>
                    </w:div>
                    <w:div w:id="513768198">
                      <w:marLeft w:val="0"/>
                      <w:marRight w:val="0"/>
                      <w:marTop w:val="0"/>
                      <w:marBottom w:val="0"/>
                      <w:divBdr>
                        <w:top w:val="none" w:sz="0" w:space="0" w:color="auto"/>
                        <w:left w:val="none" w:sz="0" w:space="0" w:color="auto"/>
                        <w:bottom w:val="none" w:sz="0" w:space="0" w:color="auto"/>
                        <w:right w:val="none" w:sz="0" w:space="0" w:color="auto"/>
                      </w:divBdr>
                    </w:div>
                    <w:div w:id="1026907961">
                      <w:marLeft w:val="0"/>
                      <w:marRight w:val="0"/>
                      <w:marTop w:val="0"/>
                      <w:marBottom w:val="0"/>
                      <w:divBdr>
                        <w:top w:val="none" w:sz="0" w:space="0" w:color="auto"/>
                        <w:left w:val="none" w:sz="0" w:space="0" w:color="auto"/>
                        <w:bottom w:val="none" w:sz="0" w:space="0" w:color="auto"/>
                        <w:right w:val="none" w:sz="0" w:space="0" w:color="auto"/>
                      </w:divBdr>
                    </w:div>
                    <w:div w:id="906110670">
                      <w:marLeft w:val="0"/>
                      <w:marRight w:val="0"/>
                      <w:marTop w:val="0"/>
                      <w:marBottom w:val="0"/>
                      <w:divBdr>
                        <w:top w:val="none" w:sz="0" w:space="0" w:color="auto"/>
                        <w:left w:val="none" w:sz="0" w:space="0" w:color="auto"/>
                        <w:bottom w:val="none" w:sz="0" w:space="0" w:color="auto"/>
                        <w:right w:val="none" w:sz="0" w:space="0" w:color="auto"/>
                      </w:divBdr>
                    </w:div>
                    <w:div w:id="997421376">
                      <w:marLeft w:val="0"/>
                      <w:marRight w:val="0"/>
                      <w:marTop w:val="0"/>
                      <w:marBottom w:val="0"/>
                      <w:divBdr>
                        <w:top w:val="none" w:sz="0" w:space="0" w:color="auto"/>
                        <w:left w:val="none" w:sz="0" w:space="0" w:color="auto"/>
                        <w:bottom w:val="none" w:sz="0" w:space="0" w:color="auto"/>
                        <w:right w:val="none" w:sz="0" w:space="0" w:color="auto"/>
                      </w:divBdr>
                    </w:div>
                    <w:div w:id="11284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8210">
          <w:marLeft w:val="0"/>
          <w:marRight w:val="0"/>
          <w:marTop w:val="100"/>
          <w:marBottom w:val="100"/>
          <w:divBdr>
            <w:top w:val="none" w:sz="0" w:space="0" w:color="auto"/>
            <w:left w:val="none" w:sz="0" w:space="0" w:color="auto"/>
            <w:bottom w:val="none" w:sz="0" w:space="0" w:color="auto"/>
            <w:right w:val="none" w:sz="0" w:space="0" w:color="auto"/>
          </w:divBdr>
          <w:divsChild>
            <w:div w:id="1564488622">
              <w:marLeft w:val="0"/>
              <w:marRight w:val="0"/>
              <w:marTop w:val="0"/>
              <w:marBottom w:val="0"/>
              <w:divBdr>
                <w:top w:val="none" w:sz="0" w:space="0" w:color="auto"/>
                <w:left w:val="none" w:sz="0" w:space="0" w:color="auto"/>
                <w:bottom w:val="none" w:sz="0" w:space="0" w:color="auto"/>
                <w:right w:val="none" w:sz="0" w:space="0" w:color="auto"/>
              </w:divBdr>
              <w:divsChild>
                <w:div w:id="1919946168">
                  <w:marLeft w:val="0"/>
                  <w:marRight w:val="0"/>
                  <w:marTop w:val="0"/>
                  <w:marBottom w:val="0"/>
                  <w:divBdr>
                    <w:top w:val="none" w:sz="0" w:space="0" w:color="auto"/>
                    <w:left w:val="none" w:sz="0" w:space="0" w:color="auto"/>
                    <w:bottom w:val="none" w:sz="0" w:space="0" w:color="auto"/>
                    <w:right w:val="none" w:sz="0" w:space="0" w:color="auto"/>
                  </w:divBdr>
                </w:div>
              </w:divsChild>
            </w:div>
            <w:div w:id="958535183">
              <w:marLeft w:val="0"/>
              <w:marRight w:val="0"/>
              <w:marTop w:val="0"/>
              <w:marBottom w:val="0"/>
              <w:divBdr>
                <w:top w:val="single" w:sz="6" w:space="0" w:color="DDDDDD"/>
                <w:left w:val="single" w:sz="6" w:space="0" w:color="DDDDDD"/>
                <w:bottom w:val="single" w:sz="6" w:space="0" w:color="DDDDDD"/>
                <w:right w:val="single" w:sz="6" w:space="0" w:color="DDDDDD"/>
              </w:divBdr>
              <w:divsChild>
                <w:div w:id="72312787">
                  <w:marLeft w:val="0"/>
                  <w:marRight w:val="0"/>
                  <w:marTop w:val="0"/>
                  <w:marBottom w:val="0"/>
                  <w:divBdr>
                    <w:top w:val="none" w:sz="0" w:space="0" w:color="auto"/>
                    <w:left w:val="none" w:sz="0" w:space="0" w:color="auto"/>
                    <w:bottom w:val="none" w:sz="0" w:space="0" w:color="auto"/>
                    <w:right w:val="none" w:sz="0" w:space="0" w:color="auto"/>
                  </w:divBdr>
                  <w:divsChild>
                    <w:div w:id="609627517">
                      <w:marLeft w:val="0"/>
                      <w:marRight w:val="0"/>
                      <w:marTop w:val="0"/>
                      <w:marBottom w:val="0"/>
                      <w:divBdr>
                        <w:top w:val="none" w:sz="0" w:space="0" w:color="auto"/>
                        <w:left w:val="none" w:sz="0" w:space="0" w:color="auto"/>
                        <w:bottom w:val="none" w:sz="0" w:space="0" w:color="auto"/>
                        <w:right w:val="none" w:sz="0" w:space="0" w:color="auto"/>
                      </w:divBdr>
                    </w:div>
                    <w:div w:id="717125006">
                      <w:marLeft w:val="0"/>
                      <w:marRight w:val="0"/>
                      <w:marTop w:val="0"/>
                      <w:marBottom w:val="0"/>
                      <w:divBdr>
                        <w:top w:val="none" w:sz="0" w:space="0" w:color="auto"/>
                        <w:left w:val="none" w:sz="0" w:space="0" w:color="auto"/>
                        <w:bottom w:val="none" w:sz="0" w:space="0" w:color="auto"/>
                        <w:right w:val="none" w:sz="0" w:space="0" w:color="auto"/>
                      </w:divBdr>
                    </w:div>
                    <w:div w:id="2121296977">
                      <w:marLeft w:val="0"/>
                      <w:marRight w:val="0"/>
                      <w:marTop w:val="0"/>
                      <w:marBottom w:val="0"/>
                      <w:divBdr>
                        <w:top w:val="none" w:sz="0" w:space="0" w:color="auto"/>
                        <w:left w:val="none" w:sz="0" w:space="0" w:color="auto"/>
                        <w:bottom w:val="none" w:sz="0" w:space="0" w:color="auto"/>
                        <w:right w:val="none" w:sz="0" w:space="0" w:color="auto"/>
                      </w:divBdr>
                    </w:div>
                    <w:div w:id="431054934">
                      <w:marLeft w:val="0"/>
                      <w:marRight w:val="0"/>
                      <w:marTop w:val="0"/>
                      <w:marBottom w:val="0"/>
                      <w:divBdr>
                        <w:top w:val="none" w:sz="0" w:space="0" w:color="auto"/>
                        <w:left w:val="none" w:sz="0" w:space="0" w:color="auto"/>
                        <w:bottom w:val="none" w:sz="0" w:space="0" w:color="auto"/>
                        <w:right w:val="none" w:sz="0" w:space="0" w:color="auto"/>
                      </w:divBdr>
                    </w:div>
                    <w:div w:id="1933081857">
                      <w:marLeft w:val="0"/>
                      <w:marRight w:val="0"/>
                      <w:marTop w:val="0"/>
                      <w:marBottom w:val="0"/>
                      <w:divBdr>
                        <w:top w:val="none" w:sz="0" w:space="0" w:color="auto"/>
                        <w:left w:val="none" w:sz="0" w:space="0" w:color="auto"/>
                        <w:bottom w:val="none" w:sz="0" w:space="0" w:color="auto"/>
                        <w:right w:val="none" w:sz="0" w:space="0" w:color="auto"/>
                      </w:divBdr>
                    </w:div>
                    <w:div w:id="952249838">
                      <w:marLeft w:val="0"/>
                      <w:marRight w:val="0"/>
                      <w:marTop w:val="0"/>
                      <w:marBottom w:val="0"/>
                      <w:divBdr>
                        <w:top w:val="none" w:sz="0" w:space="0" w:color="auto"/>
                        <w:left w:val="none" w:sz="0" w:space="0" w:color="auto"/>
                        <w:bottom w:val="none" w:sz="0" w:space="0" w:color="auto"/>
                        <w:right w:val="none" w:sz="0" w:space="0" w:color="auto"/>
                      </w:divBdr>
                    </w:div>
                    <w:div w:id="4737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6386">
          <w:marLeft w:val="0"/>
          <w:marRight w:val="0"/>
          <w:marTop w:val="100"/>
          <w:marBottom w:val="100"/>
          <w:divBdr>
            <w:top w:val="none" w:sz="0" w:space="0" w:color="auto"/>
            <w:left w:val="none" w:sz="0" w:space="0" w:color="auto"/>
            <w:bottom w:val="none" w:sz="0" w:space="0" w:color="auto"/>
            <w:right w:val="none" w:sz="0" w:space="0" w:color="auto"/>
          </w:divBdr>
          <w:divsChild>
            <w:div w:id="1621493336">
              <w:marLeft w:val="0"/>
              <w:marRight w:val="0"/>
              <w:marTop w:val="0"/>
              <w:marBottom w:val="0"/>
              <w:divBdr>
                <w:top w:val="none" w:sz="0" w:space="0" w:color="auto"/>
                <w:left w:val="none" w:sz="0" w:space="0" w:color="auto"/>
                <w:bottom w:val="none" w:sz="0" w:space="0" w:color="auto"/>
                <w:right w:val="none" w:sz="0" w:space="0" w:color="auto"/>
              </w:divBdr>
              <w:divsChild>
                <w:div w:id="484198641">
                  <w:marLeft w:val="0"/>
                  <w:marRight w:val="0"/>
                  <w:marTop w:val="0"/>
                  <w:marBottom w:val="0"/>
                  <w:divBdr>
                    <w:top w:val="none" w:sz="0" w:space="0" w:color="auto"/>
                    <w:left w:val="none" w:sz="0" w:space="0" w:color="auto"/>
                    <w:bottom w:val="none" w:sz="0" w:space="0" w:color="auto"/>
                    <w:right w:val="none" w:sz="0" w:space="0" w:color="auto"/>
                  </w:divBdr>
                </w:div>
              </w:divsChild>
            </w:div>
            <w:div w:id="1439373425">
              <w:marLeft w:val="0"/>
              <w:marRight w:val="0"/>
              <w:marTop w:val="0"/>
              <w:marBottom w:val="0"/>
              <w:divBdr>
                <w:top w:val="single" w:sz="6" w:space="0" w:color="DDDDDD"/>
                <w:left w:val="single" w:sz="6" w:space="0" w:color="DDDDDD"/>
                <w:bottom w:val="single" w:sz="6" w:space="0" w:color="DDDDDD"/>
                <w:right w:val="single" w:sz="6" w:space="0" w:color="DDDDDD"/>
              </w:divBdr>
              <w:divsChild>
                <w:div w:id="676931078">
                  <w:marLeft w:val="0"/>
                  <w:marRight w:val="0"/>
                  <w:marTop w:val="0"/>
                  <w:marBottom w:val="0"/>
                  <w:divBdr>
                    <w:top w:val="none" w:sz="0" w:space="0" w:color="auto"/>
                    <w:left w:val="none" w:sz="0" w:space="0" w:color="auto"/>
                    <w:bottom w:val="none" w:sz="0" w:space="0" w:color="auto"/>
                    <w:right w:val="none" w:sz="0" w:space="0" w:color="auto"/>
                  </w:divBdr>
                  <w:divsChild>
                    <w:div w:id="1928536443">
                      <w:marLeft w:val="0"/>
                      <w:marRight w:val="0"/>
                      <w:marTop w:val="0"/>
                      <w:marBottom w:val="0"/>
                      <w:divBdr>
                        <w:top w:val="none" w:sz="0" w:space="0" w:color="auto"/>
                        <w:left w:val="none" w:sz="0" w:space="0" w:color="auto"/>
                        <w:bottom w:val="none" w:sz="0" w:space="0" w:color="auto"/>
                        <w:right w:val="none" w:sz="0" w:space="0" w:color="auto"/>
                      </w:divBdr>
                    </w:div>
                    <w:div w:id="227620136">
                      <w:marLeft w:val="0"/>
                      <w:marRight w:val="0"/>
                      <w:marTop w:val="0"/>
                      <w:marBottom w:val="0"/>
                      <w:divBdr>
                        <w:top w:val="none" w:sz="0" w:space="0" w:color="auto"/>
                        <w:left w:val="none" w:sz="0" w:space="0" w:color="auto"/>
                        <w:bottom w:val="none" w:sz="0" w:space="0" w:color="auto"/>
                        <w:right w:val="none" w:sz="0" w:space="0" w:color="auto"/>
                      </w:divBdr>
                    </w:div>
                    <w:div w:id="1756514732">
                      <w:marLeft w:val="0"/>
                      <w:marRight w:val="0"/>
                      <w:marTop w:val="0"/>
                      <w:marBottom w:val="0"/>
                      <w:divBdr>
                        <w:top w:val="none" w:sz="0" w:space="0" w:color="auto"/>
                        <w:left w:val="none" w:sz="0" w:space="0" w:color="auto"/>
                        <w:bottom w:val="none" w:sz="0" w:space="0" w:color="auto"/>
                        <w:right w:val="none" w:sz="0" w:space="0" w:color="auto"/>
                      </w:divBdr>
                    </w:div>
                    <w:div w:id="1710035024">
                      <w:marLeft w:val="0"/>
                      <w:marRight w:val="0"/>
                      <w:marTop w:val="0"/>
                      <w:marBottom w:val="0"/>
                      <w:divBdr>
                        <w:top w:val="none" w:sz="0" w:space="0" w:color="auto"/>
                        <w:left w:val="none" w:sz="0" w:space="0" w:color="auto"/>
                        <w:bottom w:val="none" w:sz="0" w:space="0" w:color="auto"/>
                        <w:right w:val="none" w:sz="0" w:space="0" w:color="auto"/>
                      </w:divBdr>
                    </w:div>
                    <w:div w:id="1573810926">
                      <w:marLeft w:val="0"/>
                      <w:marRight w:val="0"/>
                      <w:marTop w:val="0"/>
                      <w:marBottom w:val="0"/>
                      <w:divBdr>
                        <w:top w:val="none" w:sz="0" w:space="0" w:color="auto"/>
                        <w:left w:val="none" w:sz="0" w:space="0" w:color="auto"/>
                        <w:bottom w:val="none" w:sz="0" w:space="0" w:color="auto"/>
                        <w:right w:val="none" w:sz="0" w:space="0" w:color="auto"/>
                      </w:divBdr>
                    </w:div>
                    <w:div w:id="1345981454">
                      <w:marLeft w:val="0"/>
                      <w:marRight w:val="0"/>
                      <w:marTop w:val="0"/>
                      <w:marBottom w:val="0"/>
                      <w:divBdr>
                        <w:top w:val="none" w:sz="0" w:space="0" w:color="auto"/>
                        <w:left w:val="none" w:sz="0" w:space="0" w:color="auto"/>
                        <w:bottom w:val="none" w:sz="0" w:space="0" w:color="auto"/>
                        <w:right w:val="none" w:sz="0" w:space="0" w:color="auto"/>
                      </w:divBdr>
                    </w:div>
                    <w:div w:id="20936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2276">
      <w:bodyDiv w:val="1"/>
      <w:marLeft w:val="0"/>
      <w:marRight w:val="0"/>
      <w:marTop w:val="0"/>
      <w:marBottom w:val="0"/>
      <w:divBdr>
        <w:top w:val="none" w:sz="0" w:space="0" w:color="auto"/>
        <w:left w:val="none" w:sz="0" w:space="0" w:color="auto"/>
        <w:bottom w:val="none" w:sz="0" w:space="0" w:color="auto"/>
        <w:right w:val="none" w:sz="0" w:space="0" w:color="auto"/>
      </w:divBdr>
      <w:divsChild>
        <w:div w:id="872310742">
          <w:marLeft w:val="0"/>
          <w:marRight w:val="0"/>
          <w:marTop w:val="100"/>
          <w:marBottom w:val="100"/>
          <w:divBdr>
            <w:top w:val="none" w:sz="0" w:space="0" w:color="auto"/>
            <w:left w:val="none" w:sz="0" w:space="0" w:color="auto"/>
            <w:bottom w:val="none" w:sz="0" w:space="0" w:color="auto"/>
            <w:right w:val="none" w:sz="0" w:space="0" w:color="auto"/>
          </w:divBdr>
          <w:divsChild>
            <w:div w:id="761268022">
              <w:marLeft w:val="0"/>
              <w:marRight w:val="0"/>
              <w:marTop w:val="0"/>
              <w:marBottom w:val="0"/>
              <w:divBdr>
                <w:top w:val="single" w:sz="6" w:space="0" w:color="DDDDDD"/>
                <w:left w:val="single" w:sz="6" w:space="0" w:color="DDDDDD"/>
                <w:bottom w:val="single" w:sz="6" w:space="0" w:color="DDDDDD"/>
                <w:right w:val="single" w:sz="6" w:space="0" w:color="DDDDDD"/>
              </w:divBdr>
              <w:divsChild>
                <w:div w:id="896092433">
                  <w:marLeft w:val="0"/>
                  <w:marRight w:val="0"/>
                  <w:marTop w:val="0"/>
                  <w:marBottom w:val="0"/>
                  <w:divBdr>
                    <w:top w:val="none" w:sz="0" w:space="0" w:color="auto"/>
                    <w:left w:val="none" w:sz="0" w:space="0" w:color="auto"/>
                    <w:bottom w:val="none" w:sz="0" w:space="0" w:color="auto"/>
                    <w:right w:val="none" w:sz="0" w:space="0" w:color="auto"/>
                  </w:divBdr>
                  <w:divsChild>
                    <w:div w:id="1488091526">
                      <w:marLeft w:val="0"/>
                      <w:marRight w:val="0"/>
                      <w:marTop w:val="0"/>
                      <w:marBottom w:val="0"/>
                      <w:divBdr>
                        <w:top w:val="none" w:sz="0" w:space="0" w:color="auto"/>
                        <w:left w:val="none" w:sz="0" w:space="0" w:color="auto"/>
                        <w:bottom w:val="none" w:sz="0" w:space="0" w:color="auto"/>
                        <w:right w:val="none" w:sz="0" w:space="0" w:color="auto"/>
                      </w:divBdr>
                    </w:div>
                    <w:div w:id="727921621">
                      <w:marLeft w:val="0"/>
                      <w:marRight w:val="0"/>
                      <w:marTop w:val="0"/>
                      <w:marBottom w:val="0"/>
                      <w:divBdr>
                        <w:top w:val="none" w:sz="0" w:space="0" w:color="auto"/>
                        <w:left w:val="none" w:sz="0" w:space="0" w:color="auto"/>
                        <w:bottom w:val="none" w:sz="0" w:space="0" w:color="auto"/>
                        <w:right w:val="none" w:sz="0" w:space="0" w:color="auto"/>
                      </w:divBdr>
                    </w:div>
                    <w:div w:id="3753133">
                      <w:marLeft w:val="0"/>
                      <w:marRight w:val="0"/>
                      <w:marTop w:val="0"/>
                      <w:marBottom w:val="0"/>
                      <w:divBdr>
                        <w:top w:val="none" w:sz="0" w:space="0" w:color="auto"/>
                        <w:left w:val="none" w:sz="0" w:space="0" w:color="auto"/>
                        <w:bottom w:val="none" w:sz="0" w:space="0" w:color="auto"/>
                        <w:right w:val="none" w:sz="0" w:space="0" w:color="auto"/>
                      </w:divBdr>
                    </w:div>
                    <w:div w:id="803502952">
                      <w:marLeft w:val="0"/>
                      <w:marRight w:val="0"/>
                      <w:marTop w:val="0"/>
                      <w:marBottom w:val="0"/>
                      <w:divBdr>
                        <w:top w:val="none" w:sz="0" w:space="0" w:color="auto"/>
                        <w:left w:val="none" w:sz="0" w:space="0" w:color="auto"/>
                        <w:bottom w:val="none" w:sz="0" w:space="0" w:color="auto"/>
                        <w:right w:val="none" w:sz="0" w:space="0" w:color="auto"/>
                      </w:divBdr>
                    </w:div>
                    <w:div w:id="18974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50072">
          <w:marLeft w:val="0"/>
          <w:marRight w:val="0"/>
          <w:marTop w:val="100"/>
          <w:marBottom w:val="100"/>
          <w:divBdr>
            <w:top w:val="none" w:sz="0" w:space="0" w:color="auto"/>
            <w:left w:val="none" w:sz="0" w:space="0" w:color="auto"/>
            <w:bottom w:val="none" w:sz="0" w:space="0" w:color="auto"/>
            <w:right w:val="none" w:sz="0" w:space="0" w:color="auto"/>
          </w:divBdr>
          <w:divsChild>
            <w:div w:id="1597638299">
              <w:marLeft w:val="0"/>
              <w:marRight w:val="0"/>
              <w:marTop w:val="0"/>
              <w:marBottom w:val="0"/>
              <w:divBdr>
                <w:top w:val="none" w:sz="0" w:space="0" w:color="auto"/>
                <w:left w:val="none" w:sz="0" w:space="0" w:color="auto"/>
                <w:bottom w:val="none" w:sz="0" w:space="0" w:color="auto"/>
                <w:right w:val="none" w:sz="0" w:space="0" w:color="auto"/>
              </w:divBdr>
              <w:divsChild>
                <w:div w:id="396436328">
                  <w:marLeft w:val="0"/>
                  <w:marRight w:val="0"/>
                  <w:marTop w:val="0"/>
                  <w:marBottom w:val="0"/>
                  <w:divBdr>
                    <w:top w:val="none" w:sz="0" w:space="0" w:color="auto"/>
                    <w:left w:val="none" w:sz="0" w:space="0" w:color="auto"/>
                    <w:bottom w:val="none" w:sz="0" w:space="0" w:color="auto"/>
                    <w:right w:val="none" w:sz="0" w:space="0" w:color="auto"/>
                  </w:divBdr>
                </w:div>
              </w:divsChild>
            </w:div>
            <w:div w:id="148399853">
              <w:marLeft w:val="0"/>
              <w:marRight w:val="0"/>
              <w:marTop w:val="0"/>
              <w:marBottom w:val="0"/>
              <w:divBdr>
                <w:top w:val="single" w:sz="6" w:space="0" w:color="DDDDDD"/>
                <w:left w:val="single" w:sz="6" w:space="0" w:color="DDDDDD"/>
                <w:bottom w:val="single" w:sz="6" w:space="0" w:color="DDDDDD"/>
                <w:right w:val="single" w:sz="6" w:space="0" w:color="DDDDDD"/>
              </w:divBdr>
              <w:divsChild>
                <w:div w:id="1290016112">
                  <w:marLeft w:val="0"/>
                  <w:marRight w:val="0"/>
                  <w:marTop w:val="0"/>
                  <w:marBottom w:val="0"/>
                  <w:divBdr>
                    <w:top w:val="none" w:sz="0" w:space="0" w:color="auto"/>
                    <w:left w:val="none" w:sz="0" w:space="0" w:color="auto"/>
                    <w:bottom w:val="none" w:sz="0" w:space="0" w:color="auto"/>
                    <w:right w:val="none" w:sz="0" w:space="0" w:color="auto"/>
                  </w:divBdr>
                  <w:divsChild>
                    <w:div w:id="1871912777">
                      <w:marLeft w:val="0"/>
                      <w:marRight w:val="0"/>
                      <w:marTop w:val="0"/>
                      <w:marBottom w:val="0"/>
                      <w:divBdr>
                        <w:top w:val="none" w:sz="0" w:space="0" w:color="auto"/>
                        <w:left w:val="none" w:sz="0" w:space="0" w:color="auto"/>
                        <w:bottom w:val="none" w:sz="0" w:space="0" w:color="auto"/>
                        <w:right w:val="none" w:sz="0" w:space="0" w:color="auto"/>
                      </w:divBdr>
                    </w:div>
                    <w:div w:id="1091046908">
                      <w:marLeft w:val="0"/>
                      <w:marRight w:val="0"/>
                      <w:marTop w:val="0"/>
                      <w:marBottom w:val="0"/>
                      <w:divBdr>
                        <w:top w:val="none" w:sz="0" w:space="0" w:color="auto"/>
                        <w:left w:val="none" w:sz="0" w:space="0" w:color="auto"/>
                        <w:bottom w:val="none" w:sz="0" w:space="0" w:color="auto"/>
                        <w:right w:val="none" w:sz="0" w:space="0" w:color="auto"/>
                      </w:divBdr>
                    </w:div>
                    <w:div w:id="290794508">
                      <w:marLeft w:val="0"/>
                      <w:marRight w:val="0"/>
                      <w:marTop w:val="0"/>
                      <w:marBottom w:val="0"/>
                      <w:divBdr>
                        <w:top w:val="none" w:sz="0" w:space="0" w:color="auto"/>
                        <w:left w:val="none" w:sz="0" w:space="0" w:color="auto"/>
                        <w:bottom w:val="none" w:sz="0" w:space="0" w:color="auto"/>
                        <w:right w:val="none" w:sz="0" w:space="0" w:color="auto"/>
                      </w:divBdr>
                    </w:div>
                    <w:div w:id="1410035145">
                      <w:marLeft w:val="0"/>
                      <w:marRight w:val="0"/>
                      <w:marTop w:val="0"/>
                      <w:marBottom w:val="0"/>
                      <w:divBdr>
                        <w:top w:val="none" w:sz="0" w:space="0" w:color="auto"/>
                        <w:left w:val="none" w:sz="0" w:space="0" w:color="auto"/>
                        <w:bottom w:val="none" w:sz="0" w:space="0" w:color="auto"/>
                        <w:right w:val="none" w:sz="0" w:space="0" w:color="auto"/>
                      </w:divBdr>
                    </w:div>
                    <w:div w:id="1937786174">
                      <w:marLeft w:val="0"/>
                      <w:marRight w:val="0"/>
                      <w:marTop w:val="0"/>
                      <w:marBottom w:val="0"/>
                      <w:divBdr>
                        <w:top w:val="none" w:sz="0" w:space="0" w:color="auto"/>
                        <w:left w:val="none" w:sz="0" w:space="0" w:color="auto"/>
                        <w:bottom w:val="none" w:sz="0" w:space="0" w:color="auto"/>
                        <w:right w:val="none" w:sz="0" w:space="0" w:color="auto"/>
                      </w:divBdr>
                    </w:div>
                    <w:div w:id="1847358675">
                      <w:marLeft w:val="0"/>
                      <w:marRight w:val="0"/>
                      <w:marTop w:val="0"/>
                      <w:marBottom w:val="0"/>
                      <w:divBdr>
                        <w:top w:val="none" w:sz="0" w:space="0" w:color="auto"/>
                        <w:left w:val="none" w:sz="0" w:space="0" w:color="auto"/>
                        <w:bottom w:val="none" w:sz="0" w:space="0" w:color="auto"/>
                        <w:right w:val="none" w:sz="0" w:space="0" w:color="auto"/>
                      </w:divBdr>
                    </w:div>
                    <w:div w:id="18056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739151">
          <w:marLeft w:val="0"/>
          <w:marRight w:val="0"/>
          <w:marTop w:val="100"/>
          <w:marBottom w:val="100"/>
          <w:divBdr>
            <w:top w:val="none" w:sz="0" w:space="0" w:color="auto"/>
            <w:left w:val="none" w:sz="0" w:space="0" w:color="auto"/>
            <w:bottom w:val="none" w:sz="0" w:space="0" w:color="auto"/>
            <w:right w:val="none" w:sz="0" w:space="0" w:color="auto"/>
          </w:divBdr>
          <w:divsChild>
            <w:div w:id="1170028570">
              <w:marLeft w:val="0"/>
              <w:marRight w:val="0"/>
              <w:marTop w:val="0"/>
              <w:marBottom w:val="0"/>
              <w:divBdr>
                <w:top w:val="none" w:sz="0" w:space="0" w:color="auto"/>
                <w:left w:val="none" w:sz="0" w:space="0" w:color="auto"/>
                <w:bottom w:val="none" w:sz="0" w:space="0" w:color="auto"/>
                <w:right w:val="none" w:sz="0" w:space="0" w:color="auto"/>
              </w:divBdr>
              <w:divsChild>
                <w:div w:id="990326068">
                  <w:marLeft w:val="0"/>
                  <w:marRight w:val="0"/>
                  <w:marTop w:val="0"/>
                  <w:marBottom w:val="0"/>
                  <w:divBdr>
                    <w:top w:val="none" w:sz="0" w:space="0" w:color="auto"/>
                    <w:left w:val="none" w:sz="0" w:space="0" w:color="auto"/>
                    <w:bottom w:val="none" w:sz="0" w:space="0" w:color="auto"/>
                    <w:right w:val="none" w:sz="0" w:space="0" w:color="auto"/>
                  </w:divBdr>
                </w:div>
              </w:divsChild>
            </w:div>
            <w:div w:id="505823625">
              <w:marLeft w:val="0"/>
              <w:marRight w:val="0"/>
              <w:marTop w:val="0"/>
              <w:marBottom w:val="0"/>
              <w:divBdr>
                <w:top w:val="single" w:sz="6" w:space="0" w:color="DDDDDD"/>
                <w:left w:val="single" w:sz="6" w:space="0" w:color="DDDDDD"/>
                <w:bottom w:val="single" w:sz="6" w:space="0" w:color="DDDDDD"/>
                <w:right w:val="single" w:sz="6" w:space="0" w:color="DDDDDD"/>
              </w:divBdr>
              <w:divsChild>
                <w:div w:id="1212771917">
                  <w:marLeft w:val="0"/>
                  <w:marRight w:val="0"/>
                  <w:marTop w:val="0"/>
                  <w:marBottom w:val="0"/>
                  <w:divBdr>
                    <w:top w:val="none" w:sz="0" w:space="0" w:color="auto"/>
                    <w:left w:val="none" w:sz="0" w:space="0" w:color="auto"/>
                    <w:bottom w:val="none" w:sz="0" w:space="0" w:color="auto"/>
                    <w:right w:val="none" w:sz="0" w:space="0" w:color="auto"/>
                  </w:divBdr>
                  <w:divsChild>
                    <w:div w:id="1274897576">
                      <w:marLeft w:val="0"/>
                      <w:marRight w:val="0"/>
                      <w:marTop w:val="0"/>
                      <w:marBottom w:val="0"/>
                      <w:divBdr>
                        <w:top w:val="none" w:sz="0" w:space="0" w:color="auto"/>
                        <w:left w:val="none" w:sz="0" w:space="0" w:color="auto"/>
                        <w:bottom w:val="none" w:sz="0" w:space="0" w:color="auto"/>
                        <w:right w:val="none" w:sz="0" w:space="0" w:color="auto"/>
                      </w:divBdr>
                    </w:div>
                    <w:div w:id="731006136">
                      <w:marLeft w:val="0"/>
                      <w:marRight w:val="0"/>
                      <w:marTop w:val="0"/>
                      <w:marBottom w:val="0"/>
                      <w:divBdr>
                        <w:top w:val="none" w:sz="0" w:space="0" w:color="auto"/>
                        <w:left w:val="none" w:sz="0" w:space="0" w:color="auto"/>
                        <w:bottom w:val="none" w:sz="0" w:space="0" w:color="auto"/>
                        <w:right w:val="none" w:sz="0" w:space="0" w:color="auto"/>
                      </w:divBdr>
                    </w:div>
                    <w:div w:id="1348632526">
                      <w:marLeft w:val="0"/>
                      <w:marRight w:val="0"/>
                      <w:marTop w:val="0"/>
                      <w:marBottom w:val="0"/>
                      <w:divBdr>
                        <w:top w:val="none" w:sz="0" w:space="0" w:color="auto"/>
                        <w:left w:val="none" w:sz="0" w:space="0" w:color="auto"/>
                        <w:bottom w:val="none" w:sz="0" w:space="0" w:color="auto"/>
                        <w:right w:val="none" w:sz="0" w:space="0" w:color="auto"/>
                      </w:divBdr>
                    </w:div>
                    <w:div w:id="937250683">
                      <w:marLeft w:val="0"/>
                      <w:marRight w:val="0"/>
                      <w:marTop w:val="0"/>
                      <w:marBottom w:val="0"/>
                      <w:divBdr>
                        <w:top w:val="none" w:sz="0" w:space="0" w:color="auto"/>
                        <w:left w:val="none" w:sz="0" w:space="0" w:color="auto"/>
                        <w:bottom w:val="none" w:sz="0" w:space="0" w:color="auto"/>
                        <w:right w:val="none" w:sz="0" w:space="0" w:color="auto"/>
                      </w:divBdr>
                    </w:div>
                    <w:div w:id="1368330797">
                      <w:marLeft w:val="0"/>
                      <w:marRight w:val="0"/>
                      <w:marTop w:val="0"/>
                      <w:marBottom w:val="0"/>
                      <w:divBdr>
                        <w:top w:val="none" w:sz="0" w:space="0" w:color="auto"/>
                        <w:left w:val="none" w:sz="0" w:space="0" w:color="auto"/>
                        <w:bottom w:val="none" w:sz="0" w:space="0" w:color="auto"/>
                        <w:right w:val="none" w:sz="0" w:space="0" w:color="auto"/>
                      </w:divBdr>
                    </w:div>
                    <w:div w:id="146755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45235">
          <w:marLeft w:val="0"/>
          <w:marRight w:val="0"/>
          <w:marTop w:val="100"/>
          <w:marBottom w:val="100"/>
          <w:divBdr>
            <w:top w:val="none" w:sz="0" w:space="0" w:color="auto"/>
            <w:left w:val="none" w:sz="0" w:space="0" w:color="auto"/>
            <w:bottom w:val="none" w:sz="0" w:space="0" w:color="auto"/>
            <w:right w:val="none" w:sz="0" w:space="0" w:color="auto"/>
          </w:divBdr>
          <w:divsChild>
            <w:div w:id="922182029">
              <w:marLeft w:val="0"/>
              <w:marRight w:val="0"/>
              <w:marTop w:val="0"/>
              <w:marBottom w:val="0"/>
              <w:divBdr>
                <w:top w:val="none" w:sz="0" w:space="0" w:color="auto"/>
                <w:left w:val="none" w:sz="0" w:space="0" w:color="auto"/>
                <w:bottom w:val="none" w:sz="0" w:space="0" w:color="auto"/>
                <w:right w:val="none" w:sz="0" w:space="0" w:color="auto"/>
              </w:divBdr>
              <w:divsChild>
                <w:div w:id="1191455331">
                  <w:marLeft w:val="0"/>
                  <w:marRight w:val="0"/>
                  <w:marTop w:val="0"/>
                  <w:marBottom w:val="0"/>
                  <w:divBdr>
                    <w:top w:val="none" w:sz="0" w:space="0" w:color="auto"/>
                    <w:left w:val="none" w:sz="0" w:space="0" w:color="auto"/>
                    <w:bottom w:val="none" w:sz="0" w:space="0" w:color="auto"/>
                    <w:right w:val="none" w:sz="0" w:space="0" w:color="auto"/>
                  </w:divBdr>
                </w:div>
              </w:divsChild>
            </w:div>
            <w:div w:id="1275408789">
              <w:marLeft w:val="0"/>
              <w:marRight w:val="0"/>
              <w:marTop w:val="0"/>
              <w:marBottom w:val="0"/>
              <w:divBdr>
                <w:top w:val="single" w:sz="6" w:space="0" w:color="DDDDDD"/>
                <w:left w:val="single" w:sz="6" w:space="0" w:color="DDDDDD"/>
                <w:bottom w:val="single" w:sz="6" w:space="0" w:color="DDDDDD"/>
                <w:right w:val="single" w:sz="6" w:space="0" w:color="DDDDDD"/>
              </w:divBdr>
              <w:divsChild>
                <w:div w:id="1135221620">
                  <w:marLeft w:val="0"/>
                  <w:marRight w:val="0"/>
                  <w:marTop w:val="0"/>
                  <w:marBottom w:val="0"/>
                  <w:divBdr>
                    <w:top w:val="none" w:sz="0" w:space="0" w:color="auto"/>
                    <w:left w:val="none" w:sz="0" w:space="0" w:color="auto"/>
                    <w:bottom w:val="none" w:sz="0" w:space="0" w:color="auto"/>
                    <w:right w:val="none" w:sz="0" w:space="0" w:color="auto"/>
                  </w:divBdr>
                  <w:divsChild>
                    <w:div w:id="2100372595">
                      <w:marLeft w:val="0"/>
                      <w:marRight w:val="0"/>
                      <w:marTop w:val="0"/>
                      <w:marBottom w:val="0"/>
                      <w:divBdr>
                        <w:top w:val="none" w:sz="0" w:space="0" w:color="auto"/>
                        <w:left w:val="none" w:sz="0" w:space="0" w:color="auto"/>
                        <w:bottom w:val="none" w:sz="0" w:space="0" w:color="auto"/>
                        <w:right w:val="none" w:sz="0" w:space="0" w:color="auto"/>
                      </w:divBdr>
                    </w:div>
                    <w:div w:id="1823345933">
                      <w:marLeft w:val="0"/>
                      <w:marRight w:val="0"/>
                      <w:marTop w:val="0"/>
                      <w:marBottom w:val="0"/>
                      <w:divBdr>
                        <w:top w:val="none" w:sz="0" w:space="0" w:color="auto"/>
                        <w:left w:val="none" w:sz="0" w:space="0" w:color="auto"/>
                        <w:bottom w:val="none" w:sz="0" w:space="0" w:color="auto"/>
                        <w:right w:val="none" w:sz="0" w:space="0" w:color="auto"/>
                      </w:divBdr>
                    </w:div>
                    <w:div w:id="817919932">
                      <w:marLeft w:val="0"/>
                      <w:marRight w:val="0"/>
                      <w:marTop w:val="0"/>
                      <w:marBottom w:val="0"/>
                      <w:divBdr>
                        <w:top w:val="none" w:sz="0" w:space="0" w:color="auto"/>
                        <w:left w:val="none" w:sz="0" w:space="0" w:color="auto"/>
                        <w:bottom w:val="none" w:sz="0" w:space="0" w:color="auto"/>
                        <w:right w:val="none" w:sz="0" w:space="0" w:color="auto"/>
                      </w:divBdr>
                    </w:div>
                    <w:div w:id="54084749">
                      <w:marLeft w:val="0"/>
                      <w:marRight w:val="0"/>
                      <w:marTop w:val="0"/>
                      <w:marBottom w:val="0"/>
                      <w:divBdr>
                        <w:top w:val="none" w:sz="0" w:space="0" w:color="auto"/>
                        <w:left w:val="none" w:sz="0" w:space="0" w:color="auto"/>
                        <w:bottom w:val="none" w:sz="0" w:space="0" w:color="auto"/>
                        <w:right w:val="none" w:sz="0" w:space="0" w:color="auto"/>
                      </w:divBdr>
                    </w:div>
                    <w:div w:id="2134252510">
                      <w:marLeft w:val="0"/>
                      <w:marRight w:val="0"/>
                      <w:marTop w:val="0"/>
                      <w:marBottom w:val="0"/>
                      <w:divBdr>
                        <w:top w:val="none" w:sz="0" w:space="0" w:color="auto"/>
                        <w:left w:val="none" w:sz="0" w:space="0" w:color="auto"/>
                        <w:bottom w:val="none" w:sz="0" w:space="0" w:color="auto"/>
                        <w:right w:val="none" w:sz="0" w:space="0" w:color="auto"/>
                      </w:divBdr>
                    </w:div>
                    <w:div w:id="9207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08939">
          <w:marLeft w:val="0"/>
          <w:marRight w:val="0"/>
          <w:marTop w:val="100"/>
          <w:marBottom w:val="100"/>
          <w:divBdr>
            <w:top w:val="none" w:sz="0" w:space="0" w:color="auto"/>
            <w:left w:val="none" w:sz="0" w:space="0" w:color="auto"/>
            <w:bottom w:val="none" w:sz="0" w:space="0" w:color="auto"/>
            <w:right w:val="none" w:sz="0" w:space="0" w:color="auto"/>
          </w:divBdr>
          <w:divsChild>
            <w:div w:id="370541047">
              <w:marLeft w:val="0"/>
              <w:marRight w:val="0"/>
              <w:marTop w:val="0"/>
              <w:marBottom w:val="0"/>
              <w:divBdr>
                <w:top w:val="none" w:sz="0" w:space="0" w:color="auto"/>
                <w:left w:val="none" w:sz="0" w:space="0" w:color="auto"/>
                <w:bottom w:val="none" w:sz="0" w:space="0" w:color="auto"/>
                <w:right w:val="none" w:sz="0" w:space="0" w:color="auto"/>
              </w:divBdr>
              <w:divsChild>
                <w:div w:id="219172660">
                  <w:marLeft w:val="0"/>
                  <w:marRight w:val="0"/>
                  <w:marTop w:val="0"/>
                  <w:marBottom w:val="0"/>
                  <w:divBdr>
                    <w:top w:val="none" w:sz="0" w:space="0" w:color="auto"/>
                    <w:left w:val="none" w:sz="0" w:space="0" w:color="auto"/>
                    <w:bottom w:val="none" w:sz="0" w:space="0" w:color="auto"/>
                    <w:right w:val="none" w:sz="0" w:space="0" w:color="auto"/>
                  </w:divBdr>
                </w:div>
              </w:divsChild>
            </w:div>
            <w:div w:id="711807186">
              <w:marLeft w:val="0"/>
              <w:marRight w:val="0"/>
              <w:marTop w:val="0"/>
              <w:marBottom w:val="0"/>
              <w:divBdr>
                <w:top w:val="single" w:sz="6" w:space="0" w:color="DDDDDD"/>
                <w:left w:val="single" w:sz="6" w:space="0" w:color="DDDDDD"/>
                <w:bottom w:val="single" w:sz="6" w:space="0" w:color="DDDDDD"/>
                <w:right w:val="single" w:sz="6" w:space="0" w:color="DDDDDD"/>
              </w:divBdr>
              <w:divsChild>
                <w:div w:id="64500200">
                  <w:marLeft w:val="0"/>
                  <w:marRight w:val="0"/>
                  <w:marTop w:val="0"/>
                  <w:marBottom w:val="0"/>
                  <w:divBdr>
                    <w:top w:val="none" w:sz="0" w:space="0" w:color="auto"/>
                    <w:left w:val="none" w:sz="0" w:space="0" w:color="auto"/>
                    <w:bottom w:val="none" w:sz="0" w:space="0" w:color="auto"/>
                    <w:right w:val="none" w:sz="0" w:space="0" w:color="auto"/>
                  </w:divBdr>
                  <w:divsChild>
                    <w:div w:id="1603149499">
                      <w:marLeft w:val="0"/>
                      <w:marRight w:val="0"/>
                      <w:marTop w:val="0"/>
                      <w:marBottom w:val="0"/>
                      <w:divBdr>
                        <w:top w:val="none" w:sz="0" w:space="0" w:color="auto"/>
                        <w:left w:val="none" w:sz="0" w:space="0" w:color="auto"/>
                        <w:bottom w:val="none" w:sz="0" w:space="0" w:color="auto"/>
                        <w:right w:val="none" w:sz="0" w:space="0" w:color="auto"/>
                      </w:divBdr>
                    </w:div>
                    <w:div w:id="172696028">
                      <w:marLeft w:val="0"/>
                      <w:marRight w:val="0"/>
                      <w:marTop w:val="0"/>
                      <w:marBottom w:val="0"/>
                      <w:divBdr>
                        <w:top w:val="none" w:sz="0" w:space="0" w:color="auto"/>
                        <w:left w:val="none" w:sz="0" w:space="0" w:color="auto"/>
                        <w:bottom w:val="none" w:sz="0" w:space="0" w:color="auto"/>
                        <w:right w:val="none" w:sz="0" w:space="0" w:color="auto"/>
                      </w:divBdr>
                    </w:div>
                    <w:div w:id="1958444264">
                      <w:marLeft w:val="0"/>
                      <w:marRight w:val="0"/>
                      <w:marTop w:val="0"/>
                      <w:marBottom w:val="0"/>
                      <w:divBdr>
                        <w:top w:val="none" w:sz="0" w:space="0" w:color="auto"/>
                        <w:left w:val="none" w:sz="0" w:space="0" w:color="auto"/>
                        <w:bottom w:val="none" w:sz="0" w:space="0" w:color="auto"/>
                        <w:right w:val="none" w:sz="0" w:space="0" w:color="auto"/>
                      </w:divBdr>
                    </w:div>
                    <w:div w:id="2002266975">
                      <w:marLeft w:val="0"/>
                      <w:marRight w:val="0"/>
                      <w:marTop w:val="0"/>
                      <w:marBottom w:val="0"/>
                      <w:divBdr>
                        <w:top w:val="none" w:sz="0" w:space="0" w:color="auto"/>
                        <w:left w:val="none" w:sz="0" w:space="0" w:color="auto"/>
                        <w:bottom w:val="none" w:sz="0" w:space="0" w:color="auto"/>
                        <w:right w:val="none" w:sz="0" w:space="0" w:color="auto"/>
                      </w:divBdr>
                    </w:div>
                    <w:div w:id="666802">
                      <w:marLeft w:val="0"/>
                      <w:marRight w:val="0"/>
                      <w:marTop w:val="0"/>
                      <w:marBottom w:val="0"/>
                      <w:divBdr>
                        <w:top w:val="none" w:sz="0" w:space="0" w:color="auto"/>
                        <w:left w:val="none" w:sz="0" w:space="0" w:color="auto"/>
                        <w:bottom w:val="none" w:sz="0" w:space="0" w:color="auto"/>
                        <w:right w:val="none" w:sz="0" w:space="0" w:color="auto"/>
                      </w:divBdr>
                    </w:div>
                    <w:div w:id="13212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8241">
          <w:marLeft w:val="0"/>
          <w:marRight w:val="0"/>
          <w:marTop w:val="100"/>
          <w:marBottom w:val="100"/>
          <w:divBdr>
            <w:top w:val="none" w:sz="0" w:space="0" w:color="auto"/>
            <w:left w:val="none" w:sz="0" w:space="0" w:color="auto"/>
            <w:bottom w:val="none" w:sz="0" w:space="0" w:color="auto"/>
            <w:right w:val="none" w:sz="0" w:space="0" w:color="auto"/>
          </w:divBdr>
          <w:divsChild>
            <w:div w:id="1900703652">
              <w:marLeft w:val="0"/>
              <w:marRight w:val="0"/>
              <w:marTop w:val="0"/>
              <w:marBottom w:val="0"/>
              <w:divBdr>
                <w:top w:val="none" w:sz="0" w:space="0" w:color="auto"/>
                <w:left w:val="none" w:sz="0" w:space="0" w:color="auto"/>
                <w:bottom w:val="none" w:sz="0" w:space="0" w:color="auto"/>
                <w:right w:val="none" w:sz="0" w:space="0" w:color="auto"/>
              </w:divBdr>
              <w:divsChild>
                <w:div w:id="123451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1076">
          <w:marLeft w:val="0"/>
          <w:marRight w:val="0"/>
          <w:marTop w:val="100"/>
          <w:marBottom w:val="100"/>
          <w:divBdr>
            <w:top w:val="none" w:sz="0" w:space="0" w:color="auto"/>
            <w:left w:val="none" w:sz="0" w:space="0" w:color="auto"/>
            <w:bottom w:val="none" w:sz="0" w:space="0" w:color="auto"/>
            <w:right w:val="none" w:sz="0" w:space="0" w:color="auto"/>
          </w:divBdr>
          <w:divsChild>
            <w:div w:id="154417801">
              <w:marLeft w:val="0"/>
              <w:marRight w:val="0"/>
              <w:marTop w:val="0"/>
              <w:marBottom w:val="0"/>
              <w:divBdr>
                <w:top w:val="none" w:sz="0" w:space="0" w:color="auto"/>
                <w:left w:val="none" w:sz="0" w:space="0" w:color="auto"/>
                <w:bottom w:val="none" w:sz="0" w:space="0" w:color="auto"/>
                <w:right w:val="none" w:sz="0" w:space="0" w:color="auto"/>
              </w:divBdr>
              <w:divsChild>
                <w:div w:id="11216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09594">
          <w:marLeft w:val="0"/>
          <w:marRight w:val="0"/>
          <w:marTop w:val="100"/>
          <w:marBottom w:val="100"/>
          <w:divBdr>
            <w:top w:val="none" w:sz="0" w:space="0" w:color="auto"/>
            <w:left w:val="none" w:sz="0" w:space="0" w:color="auto"/>
            <w:bottom w:val="none" w:sz="0" w:space="0" w:color="auto"/>
            <w:right w:val="none" w:sz="0" w:space="0" w:color="auto"/>
          </w:divBdr>
          <w:divsChild>
            <w:div w:id="177930315">
              <w:marLeft w:val="0"/>
              <w:marRight w:val="0"/>
              <w:marTop w:val="0"/>
              <w:marBottom w:val="0"/>
              <w:divBdr>
                <w:top w:val="none" w:sz="0" w:space="0" w:color="auto"/>
                <w:left w:val="none" w:sz="0" w:space="0" w:color="auto"/>
                <w:bottom w:val="none" w:sz="0" w:space="0" w:color="auto"/>
                <w:right w:val="none" w:sz="0" w:space="0" w:color="auto"/>
              </w:divBdr>
              <w:divsChild>
                <w:div w:id="20868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7063">
          <w:marLeft w:val="0"/>
          <w:marRight w:val="0"/>
          <w:marTop w:val="100"/>
          <w:marBottom w:val="100"/>
          <w:divBdr>
            <w:top w:val="none" w:sz="0" w:space="0" w:color="auto"/>
            <w:left w:val="none" w:sz="0" w:space="0" w:color="auto"/>
            <w:bottom w:val="none" w:sz="0" w:space="0" w:color="auto"/>
            <w:right w:val="none" w:sz="0" w:space="0" w:color="auto"/>
          </w:divBdr>
          <w:divsChild>
            <w:div w:id="2096126754">
              <w:marLeft w:val="0"/>
              <w:marRight w:val="0"/>
              <w:marTop w:val="0"/>
              <w:marBottom w:val="0"/>
              <w:divBdr>
                <w:top w:val="none" w:sz="0" w:space="0" w:color="auto"/>
                <w:left w:val="none" w:sz="0" w:space="0" w:color="auto"/>
                <w:bottom w:val="none" w:sz="0" w:space="0" w:color="auto"/>
                <w:right w:val="none" w:sz="0" w:space="0" w:color="auto"/>
              </w:divBdr>
              <w:divsChild>
                <w:div w:id="7130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6477">
          <w:marLeft w:val="0"/>
          <w:marRight w:val="0"/>
          <w:marTop w:val="100"/>
          <w:marBottom w:val="100"/>
          <w:divBdr>
            <w:top w:val="none" w:sz="0" w:space="0" w:color="auto"/>
            <w:left w:val="none" w:sz="0" w:space="0" w:color="auto"/>
            <w:bottom w:val="none" w:sz="0" w:space="0" w:color="auto"/>
            <w:right w:val="none" w:sz="0" w:space="0" w:color="auto"/>
          </w:divBdr>
          <w:divsChild>
            <w:div w:id="1718779506">
              <w:marLeft w:val="0"/>
              <w:marRight w:val="0"/>
              <w:marTop w:val="0"/>
              <w:marBottom w:val="0"/>
              <w:divBdr>
                <w:top w:val="none" w:sz="0" w:space="0" w:color="auto"/>
                <w:left w:val="none" w:sz="0" w:space="0" w:color="auto"/>
                <w:bottom w:val="none" w:sz="0" w:space="0" w:color="auto"/>
                <w:right w:val="none" w:sz="0" w:space="0" w:color="auto"/>
              </w:divBdr>
              <w:divsChild>
                <w:div w:id="21391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0318">
          <w:marLeft w:val="0"/>
          <w:marRight w:val="0"/>
          <w:marTop w:val="100"/>
          <w:marBottom w:val="100"/>
          <w:divBdr>
            <w:top w:val="none" w:sz="0" w:space="0" w:color="auto"/>
            <w:left w:val="none" w:sz="0" w:space="0" w:color="auto"/>
            <w:bottom w:val="none" w:sz="0" w:space="0" w:color="auto"/>
            <w:right w:val="none" w:sz="0" w:space="0" w:color="auto"/>
          </w:divBdr>
          <w:divsChild>
            <w:div w:id="861209516">
              <w:marLeft w:val="0"/>
              <w:marRight w:val="0"/>
              <w:marTop w:val="0"/>
              <w:marBottom w:val="0"/>
              <w:divBdr>
                <w:top w:val="none" w:sz="0" w:space="0" w:color="auto"/>
                <w:left w:val="none" w:sz="0" w:space="0" w:color="auto"/>
                <w:bottom w:val="none" w:sz="0" w:space="0" w:color="auto"/>
                <w:right w:val="none" w:sz="0" w:space="0" w:color="auto"/>
              </w:divBdr>
              <w:divsChild>
                <w:div w:id="13157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4972">
          <w:marLeft w:val="0"/>
          <w:marRight w:val="0"/>
          <w:marTop w:val="100"/>
          <w:marBottom w:val="100"/>
          <w:divBdr>
            <w:top w:val="none" w:sz="0" w:space="0" w:color="auto"/>
            <w:left w:val="none" w:sz="0" w:space="0" w:color="auto"/>
            <w:bottom w:val="none" w:sz="0" w:space="0" w:color="auto"/>
            <w:right w:val="none" w:sz="0" w:space="0" w:color="auto"/>
          </w:divBdr>
          <w:divsChild>
            <w:div w:id="1354384375">
              <w:marLeft w:val="0"/>
              <w:marRight w:val="0"/>
              <w:marTop w:val="0"/>
              <w:marBottom w:val="0"/>
              <w:divBdr>
                <w:top w:val="none" w:sz="0" w:space="0" w:color="auto"/>
                <w:left w:val="none" w:sz="0" w:space="0" w:color="auto"/>
                <w:bottom w:val="none" w:sz="0" w:space="0" w:color="auto"/>
                <w:right w:val="none" w:sz="0" w:space="0" w:color="auto"/>
              </w:divBdr>
              <w:divsChild>
                <w:div w:id="9518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9332">
          <w:marLeft w:val="0"/>
          <w:marRight w:val="0"/>
          <w:marTop w:val="100"/>
          <w:marBottom w:val="100"/>
          <w:divBdr>
            <w:top w:val="none" w:sz="0" w:space="0" w:color="auto"/>
            <w:left w:val="none" w:sz="0" w:space="0" w:color="auto"/>
            <w:bottom w:val="none" w:sz="0" w:space="0" w:color="auto"/>
            <w:right w:val="none" w:sz="0" w:space="0" w:color="auto"/>
          </w:divBdr>
          <w:divsChild>
            <w:div w:id="1871605060">
              <w:marLeft w:val="0"/>
              <w:marRight w:val="0"/>
              <w:marTop w:val="0"/>
              <w:marBottom w:val="0"/>
              <w:divBdr>
                <w:top w:val="none" w:sz="0" w:space="0" w:color="auto"/>
                <w:left w:val="none" w:sz="0" w:space="0" w:color="auto"/>
                <w:bottom w:val="none" w:sz="0" w:space="0" w:color="auto"/>
                <w:right w:val="none" w:sz="0" w:space="0" w:color="auto"/>
              </w:divBdr>
              <w:divsChild>
                <w:div w:id="3156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77689">
      <w:bodyDiv w:val="1"/>
      <w:marLeft w:val="0"/>
      <w:marRight w:val="0"/>
      <w:marTop w:val="0"/>
      <w:marBottom w:val="0"/>
      <w:divBdr>
        <w:top w:val="none" w:sz="0" w:space="0" w:color="auto"/>
        <w:left w:val="none" w:sz="0" w:space="0" w:color="auto"/>
        <w:bottom w:val="none" w:sz="0" w:space="0" w:color="auto"/>
        <w:right w:val="none" w:sz="0" w:space="0" w:color="auto"/>
      </w:divBdr>
    </w:div>
    <w:div w:id="1595822328">
      <w:bodyDiv w:val="1"/>
      <w:marLeft w:val="0"/>
      <w:marRight w:val="0"/>
      <w:marTop w:val="0"/>
      <w:marBottom w:val="0"/>
      <w:divBdr>
        <w:top w:val="none" w:sz="0" w:space="0" w:color="auto"/>
        <w:left w:val="none" w:sz="0" w:space="0" w:color="auto"/>
        <w:bottom w:val="none" w:sz="0" w:space="0" w:color="auto"/>
        <w:right w:val="none" w:sz="0" w:space="0" w:color="auto"/>
      </w:divBdr>
    </w:div>
    <w:div w:id="1597518602">
      <w:bodyDiv w:val="1"/>
      <w:marLeft w:val="0"/>
      <w:marRight w:val="0"/>
      <w:marTop w:val="0"/>
      <w:marBottom w:val="0"/>
      <w:divBdr>
        <w:top w:val="none" w:sz="0" w:space="0" w:color="auto"/>
        <w:left w:val="none" w:sz="0" w:space="0" w:color="auto"/>
        <w:bottom w:val="none" w:sz="0" w:space="0" w:color="auto"/>
        <w:right w:val="none" w:sz="0" w:space="0" w:color="auto"/>
      </w:divBdr>
    </w:div>
    <w:div w:id="1597709700">
      <w:bodyDiv w:val="1"/>
      <w:marLeft w:val="0"/>
      <w:marRight w:val="0"/>
      <w:marTop w:val="0"/>
      <w:marBottom w:val="0"/>
      <w:divBdr>
        <w:top w:val="none" w:sz="0" w:space="0" w:color="auto"/>
        <w:left w:val="none" w:sz="0" w:space="0" w:color="auto"/>
        <w:bottom w:val="none" w:sz="0" w:space="0" w:color="auto"/>
        <w:right w:val="none" w:sz="0" w:space="0" w:color="auto"/>
      </w:divBdr>
    </w:div>
    <w:div w:id="1597980781">
      <w:bodyDiv w:val="1"/>
      <w:marLeft w:val="0"/>
      <w:marRight w:val="0"/>
      <w:marTop w:val="0"/>
      <w:marBottom w:val="0"/>
      <w:divBdr>
        <w:top w:val="none" w:sz="0" w:space="0" w:color="auto"/>
        <w:left w:val="none" w:sz="0" w:space="0" w:color="auto"/>
        <w:bottom w:val="none" w:sz="0" w:space="0" w:color="auto"/>
        <w:right w:val="none" w:sz="0" w:space="0" w:color="auto"/>
      </w:divBdr>
    </w:div>
    <w:div w:id="1602104320">
      <w:bodyDiv w:val="1"/>
      <w:marLeft w:val="0"/>
      <w:marRight w:val="0"/>
      <w:marTop w:val="0"/>
      <w:marBottom w:val="0"/>
      <w:divBdr>
        <w:top w:val="none" w:sz="0" w:space="0" w:color="auto"/>
        <w:left w:val="none" w:sz="0" w:space="0" w:color="auto"/>
        <w:bottom w:val="none" w:sz="0" w:space="0" w:color="auto"/>
        <w:right w:val="none" w:sz="0" w:space="0" w:color="auto"/>
      </w:divBdr>
    </w:div>
    <w:div w:id="1611473421">
      <w:bodyDiv w:val="1"/>
      <w:marLeft w:val="0"/>
      <w:marRight w:val="0"/>
      <w:marTop w:val="0"/>
      <w:marBottom w:val="0"/>
      <w:divBdr>
        <w:top w:val="none" w:sz="0" w:space="0" w:color="auto"/>
        <w:left w:val="none" w:sz="0" w:space="0" w:color="auto"/>
        <w:bottom w:val="none" w:sz="0" w:space="0" w:color="auto"/>
        <w:right w:val="none" w:sz="0" w:space="0" w:color="auto"/>
      </w:divBdr>
    </w:div>
    <w:div w:id="1614288623">
      <w:bodyDiv w:val="1"/>
      <w:marLeft w:val="0"/>
      <w:marRight w:val="0"/>
      <w:marTop w:val="0"/>
      <w:marBottom w:val="0"/>
      <w:divBdr>
        <w:top w:val="none" w:sz="0" w:space="0" w:color="auto"/>
        <w:left w:val="none" w:sz="0" w:space="0" w:color="auto"/>
        <w:bottom w:val="none" w:sz="0" w:space="0" w:color="auto"/>
        <w:right w:val="none" w:sz="0" w:space="0" w:color="auto"/>
      </w:divBdr>
    </w:div>
    <w:div w:id="1616136508">
      <w:bodyDiv w:val="1"/>
      <w:marLeft w:val="0"/>
      <w:marRight w:val="0"/>
      <w:marTop w:val="0"/>
      <w:marBottom w:val="0"/>
      <w:divBdr>
        <w:top w:val="none" w:sz="0" w:space="0" w:color="auto"/>
        <w:left w:val="none" w:sz="0" w:space="0" w:color="auto"/>
        <w:bottom w:val="none" w:sz="0" w:space="0" w:color="auto"/>
        <w:right w:val="none" w:sz="0" w:space="0" w:color="auto"/>
      </w:divBdr>
    </w:div>
    <w:div w:id="1616864046">
      <w:bodyDiv w:val="1"/>
      <w:marLeft w:val="0"/>
      <w:marRight w:val="0"/>
      <w:marTop w:val="0"/>
      <w:marBottom w:val="0"/>
      <w:divBdr>
        <w:top w:val="none" w:sz="0" w:space="0" w:color="auto"/>
        <w:left w:val="none" w:sz="0" w:space="0" w:color="auto"/>
        <w:bottom w:val="none" w:sz="0" w:space="0" w:color="auto"/>
        <w:right w:val="none" w:sz="0" w:space="0" w:color="auto"/>
      </w:divBdr>
    </w:div>
    <w:div w:id="1618025921">
      <w:bodyDiv w:val="1"/>
      <w:marLeft w:val="0"/>
      <w:marRight w:val="0"/>
      <w:marTop w:val="0"/>
      <w:marBottom w:val="0"/>
      <w:divBdr>
        <w:top w:val="none" w:sz="0" w:space="0" w:color="auto"/>
        <w:left w:val="none" w:sz="0" w:space="0" w:color="auto"/>
        <w:bottom w:val="none" w:sz="0" w:space="0" w:color="auto"/>
        <w:right w:val="none" w:sz="0" w:space="0" w:color="auto"/>
      </w:divBdr>
      <w:divsChild>
        <w:div w:id="998312891">
          <w:marLeft w:val="0"/>
          <w:marRight w:val="0"/>
          <w:marTop w:val="100"/>
          <w:marBottom w:val="100"/>
          <w:divBdr>
            <w:top w:val="none" w:sz="0" w:space="0" w:color="auto"/>
            <w:left w:val="none" w:sz="0" w:space="0" w:color="auto"/>
            <w:bottom w:val="none" w:sz="0" w:space="0" w:color="auto"/>
            <w:right w:val="none" w:sz="0" w:space="0" w:color="auto"/>
          </w:divBdr>
          <w:divsChild>
            <w:div w:id="410154878">
              <w:marLeft w:val="0"/>
              <w:marRight w:val="0"/>
              <w:marTop w:val="0"/>
              <w:marBottom w:val="0"/>
              <w:divBdr>
                <w:top w:val="single" w:sz="6" w:space="0" w:color="DDDDDD"/>
                <w:left w:val="single" w:sz="6" w:space="0" w:color="DDDDDD"/>
                <w:bottom w:val="single" w:sz="6" w:space="0" w:color="DDDDDD"/>
                <w:right w:val="single" w:sz="6" w:space="0" w:color="DDDDDD"/>
              </w:divBdr>
              <w:divsChild>
                <w:div w:id="1831679010">
                  <w:marLeft w:val="0"/>
                  <w:marRight w:val="0"/>
                  <w:marTop w:val="0"/>
                  <w:marBottom w:val="0"/>
                  <w:divBdr>
                    <w:top w:val="none" w:sz="0" w:space="0" w:color="auto"/>
                    <w:left w:val="none" w:sz="0" w:space="0" w:color="auto"/>
                    <w:bottom w:val="none" w:sz="0" w:space="0" w:color="auto"/>
                    <w:right w:val="none" w:sz="0" w:space="0" w:color="auto"/>
                  </w:divBdr>
                  <w:divsChild>
                    <w:div w:id="1933587600">
                      <w:marLeft w:val="0"/>
                      <w:marRight w:val="0"/>
                      <w:marTop w:val="0"/>
                      <w:marBottom w:val="0"/>
                      <w:divBdr>
                        <w:top w:val="none" w:sz="0" w:space="0" w:color="auto"/>
                        <w:left w:val="none" w:sz="0" w:space="0" w:color="auto"/>
                        <w:bottom w:val="none" w:sz="0" w:space="0" w:color="auto"/>
                        <w:right w:val="none" w:sz="0" w:space="0" w:color="auto"/>
                      </w:divBdr>
                    </w:div>
                    <w:div w:id="428618979">
                      <w:marLeft w:val="0"/>
                      <w:marRight w:val="0"/>
                      <w:marTop w:val="0"/>
                      <w:marBottom w:val="0"/>
                      <w:divBdr>
                        <w:top w:val="none" w:sz="0" w:space="0" w:color="auto"/>
                        <w:left w:val="none" w:sz="0" w:space="0" w:color="auto"/>
                        <w:bottom w:val="none" w:sz="0" w:space="0" w:color="auto"/>
                        <w:right w:val="none" w:sz="0" w:space="0" w:color="auto"/>
                      </w:divBdr>
                    </w:div>
                    <w:div w:id="1828938473">
                      <w:marLeft w:val="0"/>
                      <w:marRight w:val="0"/>
                      <w:marTop w:val="0"/>
                      <w:marBottom w:val="0"/>
                      <w:divBdr>
                        <w:top w:val="none" w:sz="0" w:space="0" w:color="auto"/>
                        <w:left w:val="none" w:sz="0" w:space="0" w:color="auto"/>
                        <w:bottom w:val="none" w:sz="0" w:space="0" w:color="auto"/>
                        <w:right w:val="none" w:sz="0" w:space="0" w:color="auto"/>
                      </w:divBdr>
                    </w:div>
                    <w:div w:id="938950118">
                      <w:marLeft w:val="0"/>
                      <w:marRight w:val="0"/>
                      <w:marTop w:val="0"/>
                      <w:marBottom w:val="0"/>
                      <w:divBdr>
                        <w:top w:val="none" w:sz="0" w:space="0" w:color="auto"/>
                        <w:left w:val="none" w:sz="0" w:space="0" w:color="auto"/>
                        <w:bottom w:val="none" w:sz="0" w:space="0" w:color="auto"/>
                        <w:right w:val="none" w:sz="0" w:space="0" w:color="auto"/>
                      </w:divBdr>
                    </w:div>
                    <w:div w:id="1243875760">
                      <w:marLeft w:val="0"/>
                      <w:marRight w:val="0"/>
                      <w:marTop w:val="0"/>
                      <w:marBottom w:val="0"/>
                      <w:divBdr>
                        <w:top w:val="none" w:sz="0" w:space="0" w:color="auto"/>
                        <w:left w:val="none" w:sz="0" w:space="0" w:color="auto"/>
                        <w:bottom w:val="none" w:sz="0" w:space="0" w:color="auto"/>
                        <w:right w:val="none" w:sz="0" w:space="0" w:color="auto"/>
                      </w:divBdr>
                    </w:div>
                    <w:div w:id="5294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9291">
          <w:marLeft w:val="0"/>
          <w:marRight w:val="0"/>
          <w:marTop w:val="100"/>
          <w:marBottom w:val="100"/>
          <w:divBdr>
            <w:top w:val="none" w:sz="0" w:space="0" w:color="auto"/>
            <w:left w:val="none" w:sz="0" w:space="0" w:color="auto"/>
            <w:bottom w:val="none" w:sz="0" w:space="0" w:color="auto"/>
            <w:right w:val="none" w:sz="0" w:space="0" w:color="auto"/>
          </w:divBdr>
          <w:divsChild>
            <w:div w:id="1450927869">
              <w:marLeft w:val="0"/>
              <w:marRight w:val="0"/>
              <w:marTop w:val="0"/>
              <w:marBottom w:val="0"/>
              <w:divBdr>
                <w:top w:val="none" w:sz="0" w:space="0" w:color="auto"/>
                <w:left w:val="none" w:sz="0" w:space="0" w:color="auto"/>
                <w:bottom w:val="none" w:sz="0" w:space="0" w:color="auto"/>
                <w:right w:val="none" w:sz="0" w:space="0" w:color="auto"/>
              </w:divBdr>
              <w:divsChild>
                <w:div w:id="188642791">
                  <w:marLeft w:val="0"/>
                  <w:marRight w:val="0"/>
                  <w:marTop w:val="0"/>
                  <w:marBottom w:val="0"/>
                  <w:divBdr>
                    <w:top w:val="none" w:sz="0" w:space="0" w:color="auto"/>
                    <w:left w:val="none" w:sz="0" w:space="0" w:color="auto"/>
                    <w:bottom w:val="none" w:sz="0" w:space="0" w:color="auto"/>
                    <w:right w:val="none" w:sz="0" w:space="0" w:color="auto"/>
                  </w:divBdr>
                </w:div>
              </w:divsChild>
            </w:div>
            <w:div w:id="1310476580">
              <w:marLeft w:val="0"/>
              <w:marRight w:val="0"/>
              <w:marTop w:val="0"/>
              <w:marBottom w:val="0"/>
              <w:divBdr>
                <w:top w:val="single" w:sz="6" w:space="0" w:color="DDDDDD"/>
                <w:left w:val="single" w:sz="6" w:space="0" w:color="DDDDDD"/>
                <w:bottom w:val="single" w:sz="6" w:space="0" w:color="DDDDDD"/>
                <w:right w:val="single" w:sz="6" w:space="0" w:color="DDDDDD"/>
              </w:divBdr>
              <w:divsChild>
                <w:div w:id="825901623">
                  <w:marLeft w:val="0"/>
                  <w:marRight w:val="0"/>
                  <w:marTop w:val="0"/>
                  <w:marBottom w:val="0"/>
                  <w:divBdr>
                    <w:top w:val="none" w:sz="0" w:space="0" w:color="auto"/>
                    <w:left w:val="none" w:sz="0" w:space="0" w:color="auto"/>
                    <w:bottom w:val="none" w:sz="0" w:space="0" w:color="auto"/>
                    <w:right w:val="none" w:sz="0" w:space="0" w:color="auto"/>
                  </w:divBdr>
                  <w:divsChild>
                    <w:div w:id="828060582">
                      <w:marLeft w:val="0"/>
                      <w:marRight w:val="0"/>
                      <w:marTop w:val="0"/>
                      <w:marBottom w:val="0"/>
                      <w:divBdr>
                        <w:top w:val="none" w:sz="0" w:space="0" w:color="auto"/>
                        <w:left w:val="none" w:sz="0" w:space="0" w:color="auto"/>
                        <w:bottom w:val="none" w:sz="0" w:space="0" w:color="auto"/>
                        <w:right w:val="none" w:sz="0" w:space="0" w:color="auto"/>
                      </w:divBdr>
                    </w:div>
                    <w:div w:id="3750908">
                      <w:marLeft w:val="0"/>
                      <w:marRight w:val="0"/>
                      <w:marTop w:val="0"/>
                      <w:marBottom w:val="0"/>
                      <w:divBdr>
                        <w:top w:val="none" w:sz="0" w:space="0" w:color="auto"/>
                        <w:left w:val="none" w:sz="0" w:space="0" w:color="auto"/>
                        <w:bottom w:val="none" w:sz="0" w:space="0" w:color="auto"/>
                        <w:right w:val="none" w:sz="0" w:space="0" w:color="auto"/>
                      </w:divBdr>
                    </w:div>
                    <w:div w:id="1225484477">
                      <w:marLeft w:val="0"/>
                      <w:marRight w:val="0"/>
                      <w:marTop w:val="0"/>
                      <w:marBottom w:val="0"/>
                      <w:divBdr>
                        <w:top w:val="none" w:sz="0" w:space="0" w:color="auto"/>
                        <w:left w:val="none" w:sz="0" w:space="0" w:color="auto"/>
                        <w:bottom w:val="none" w:sz="0" w:space="0" w:color="auto"/>
                        <w:right w:val="none" w:sz="0" w:space="0" w:color="auto"/>
                      </w:divBdr>
                    </w:div>
                    <w:div w:id="1057976922">
                      <w:marLeft w:val="0"/>
                      <w:marRight w:val="0"/>
                      <w:marTop w:val="0"/>
                      <w:marBottom w:val="0"/>
                      <w:divBdr>
                        <w:top w:val="none" w:sz="0" w:space="0" w:color="auto"/>
                        <w:left w:val="none" w:sz="0" w:space="0" w:color="auto"/>
                        <w:bottom w:val="none" w:sz="0" w:space="0" w:color="auto"/>
                        <w:right w:val="none" w:sz="0" w:space="0" w:color="auto"/>
                      </w:divBdr>
                    </w:div>
                    <w:div w:id="224417898">
                      <w:marLeft w:val="0"/>
                      <w:marRight w:val="0"/>
                      <w:marTop w:val="0"/>
                      <w:marBottom w:val="0"/>
                      <w:divBdr>
                        <w:top w:val="none" w:sz="0" w:space="0" w:color="auto"/>
                        <w:left w:val="none" w:sz="0" w:space="0" w:color="auto"/>
                        <w:bottom w:val="none" w:sz="0" w:space="0" w:color="auto"/>
                        <w:right w:val="none" w:sz="0" w:space="0" w:color="auto"/>
                      </w:divBdr>
                    </w:div>
                    <w:div w:id="1936017397">
                      <w:marLeft w:val="0"/>
                      <w:marRight w:val="0"/>
                      <w:marTop w:val="0"/>
                      <w:marBottom w:val="0"/>
                      <w:divBdr>
                        <w:top w:val="none" w:sz="0" w:space="0" w:color="auto"/>
                        <w:left w:val="none" w:sz="0" w:space="0" w:color="auto"/>
                        <w:bottom w:val="none" w:sz="0" w:space="0" w:color="auto"/>
                        <w:right w:val="none" w:sz="0" w:space="0" w:color="auto"/>
                      </w:divBdr>
                    </w:div>
                    <w:div w:id="7546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0802">
          <w:marLeft w:val="0"/>
          <w:marRight w:val="0"/>
          <w:marTop w:val="100"/>
          <w:marBottom w:val="100"/>
          <w:divBdr>
            <w:top w:val="none" w:sz="0" w:space="0" w:color="auto"/>
            <w:left w:val="none" w:sz="0" w:space="0" w:color="auto"/>
            <w:bottom w:val="none" w:sz="0" w:space="0" w:color="auto"/>
            <w:right w:val="none" w:sz="0" w:space="0" w:color="auto"/>
          </w:divBdr>
          <w:divsChild>
            <w:div w:id="1384139813">
              <w:marLeft w:val="0"/>
              <w:marRight w:val="0"/>
              <w:marTop w:val="0"/>
              <w:marBottom w:val="0"/>
              <w:divBdr>
                <w:top w:val="none" w:sz="0" w:space="0" w:color="auto"/>
                <w:left w:val="none" w:sz="0" w:space="0" w:color="auto"/>
                <w:bottom w:val="none" w:sz="0" w:space="0" w:color="auto"/>
                <w:right w:val="none" w:sz="0" w:space="0" w:color="auto"/>
              </w:divBdr>
              <w:divsChild>
                <w:div w:id="917058592">
                  <w:marLeft w:val="0"/>
                  <w:marRight w:val="0"/>
                  <w:marTop w:val="0"/>
                  <w:marBottom w:val="0"/>
                  <w:divBdr>
                    <w:top w:val="none" w:sz="0" w:space="0" w:color="auto"/>
                    <w:left w:val="none" w:sz="0" w:space="0" w:color="auto"/>
                    <w:bottom w:val="none" w:sz="0" w:space="0" w:color="auto"/>
                    <w:right w:val="none" w:sz="0" w:space="0" w:color="auto"/>
                  </w:divBdr>
                </w:div>
              </w:divsChild>
            </w:div>
            <w:div w:id="502009035">
              <w:marLeft w:val="0"/>
              <w:marRight w:val="0"/>
              <w:marTop w:val="0"/>
              <w:marBottom w:val="0"/>
              <w:divBdr>
                <w:top w:val="single" w:sz="6" w:space="0" w:color="DDDDDD"/>
                <w:left w:val="single" w:sz="6" w:space="0" w:color="DDDDDD"/>
                <w:bottom w:val="single" w:sz="6" w:space="0" w:color="DDDDDD"/>
                <w:right w:val="single" w:sz="6" w:space="0" w:color="DDDDDD"/>
              </w:divBdr>
              <w:divsChild>
                <w:div w:id="1537354018">
                  <w:marLeft w:val="0"/>
                  <w:marRight w:val="0"/>
                  <w:marTop w:val="0"/>
                  <w:marBottom w:val="0"/>
                  <w:divBdr>
                    <w:top w:val="none" w:sz="0" w:space="0" w:color="auto"/>
                    <w:left w:val="none" w:sz="0" w:space="0" w:color="auto"/>
                    <w:bottom w:val="none" w:sz="0" w:space="0" w:color="auto"/>
                    <w:right w:val="none" w:sz="0" w:space="0" w:color="auto"/>
                  </w:divBdr>
                  <w:divsChild>
                    <w:div w:id="1049918619">
                      <w:marLeft w:val="0"/>
                      <w:marRight w:val="0"/>
                      <w:marTop w:val="0"/>
                      <w:marBottom w:val="0"/>
                      <w:divBdr>
                        <w:top w:val="none" w:sz="0" w:space="0" w:color="auto"/>
                        <w:left w:val="none" w:sz="0" w:space="0" w:color="auto"/>
                        <w:bottom w:val="none" w:sz="0" w:space="0" w:color="auto"/>
                        <w:right w:val="none" w:sz="0" w:space="0" w:color="auto"/>
                      </w:divBdr>
                    </w:div>
                    <w:div w:id="2116053286">
                      <w:marLeft w:val="0"/>
                      <w:marRight w:val="0"/>
                      <w:marTop w:val="0"/>
                      <w:marBottom w:val="0"/>
                      <w:divBdr>
                        <w:top w:val="none" w:sz="0" w:space="0" w:color="auto"/>
                        <w:left w:val="none" w:sz="0" w:space="0" w:color="auto"/>
                        <w:bottom w:val="none" w:sz="0" w:space="0" w:color="auto"/>
                        <w:right w:val="none" w:sz="0" w:space="0" w:color="auto"/>
                      </w:divBdr>
                    </w:div>
                    <w:div w:id="2014987897">
                      <w:marLeft w:val="0"/>
                      <w:marRight w:val="0"/>
                      <w:marTop w:val="0"/>
                      <w:marBottom w:val="0"/>
                      <w:divBdr>
                        <w:top w:val="none" w:sz="0" w:space="0" w:color="auto"/>
                        <w:left w:val="none" w:sz="0" w:space="0" w:color="auto"/>
                        <w:bottom w:val="none" w:sz="0" w:space="0" w:color="auto"/>
                        <w:right w:val="none" w:sz="0" w:space="0" w:color="auto"/>
                      </w:divBdr>
                    </w:div>
                    <w:div w:id="835993336">
                      <w:marLeft w:val="0"/>
                      <w:marRight w:val="0"/>
                      <w:marTop w:val="0"/>
                      <w:marBottom w:val="0"/>
                      <w:divBdr>
                        <w:top w:val="none" w:sz="0" w:space="0" w:color="auto"/>
                        <w:left w:val="none" w:sz="0" w:space="0" w:color="auto"/>
                        <w:bottom w:val="none" w:sz="0" w:space="0" w:color="auto"/>
                        <w:right w:val="none" w:sz="0" w:space="0" w:color="auto"/>
                      </w:divBdr>
                    </w:div>
                    <w:div w:id="1401951386">
                      <w:marLeft w:val="0"/>
                      <w:marRight w:val="0"/>
                      <w:marTop w:val="0"/>
                      <w:marBottom w:val="0"/>
                      <w:divBdr>
                        <w:top w:val="none" w:sz="0" w:space="0" w:color="auto"/>
                        <w:left w:val="none" w:sz="0" w:space="0" w:color="auto"/>
                        <w:bottom w:val="none" w:sz="0" w:space="0" w:color="auto"/>
                        <w:right w:val="none" w:sz="0" w:space="0" w:color="auto"/>
                      </w:divBdr>
                    </w:div>
                    <w:div w:id="19567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0255">
          <w:marLeft w:val="0"/>
          <w:marRight w:val="0"/>
          <w:marTop w:val="100"/>
          <w:marBottom w:val="100"/>
          <w:divBdr>
            <w:top w:val="none" w:sz="0" w:space="0" w:color="auto"/>
            <w:left w:val="none" w:sz="0" w:space="0" w:color="auto"/>
            <w:bottom w:val="none" w:sz="0" w:space="0" w:color="auto"/>
            <w:right w:val="none" w:sz="0" w:space="0" w:color="auto"/>
          </w:divBdr>
          <w:divsChild>
            <w:div w:id="1776051211">
              <w:marLeft w:val="0"/>
              <w:marRight w:val="0"/>
              <w:marTop w:val="0"/>
              <w:marBottom w:val="0"/>
              <w:divBdr>
                <w:top w:val="none" w:sz="0" w:space="0" w:color="auto"/>
                <w:left w:val="none" w:sz="0" w:space="0" w:color="auto"/>
                <w:bottom w:val="none" w:sz="0" w:space="0" w:color="auto"/>
                <w:right w:val="none" w:sz="0" w:space="0" w:color="auto"/>
              </w:divBdr>
              <w:divsChild>
                <w:div w:id="1047611053">
                  <w:marLeft w:val="0"/>
                  <w:marRight w:val="0"/>
                  <w:marTop w:val="0"/>
                  <w:marBottom w:val="0"/>
                  <w:divBdr>
                    <w:top w:val="none" w:sz="0" w:space="0" w:color="auto"/>
                    <w:left w:val="none" w:sz="0" w:space="0" w:color="auto"/>
                    <w:bottom w:val="none" w:sz="0" w:space="0" w:color="auto"/>
                    <w:right w:val="none" w:sz="0" w:space="0" w:color="auto"/>
                  </w:divBdr>
                </w:div>
              </w:divsChild>
            </w:div>
            <w:div w:id="1295911954">
              <w:marLeft w:val="0"/>
              <w:marRight w:val="0"/>
              <w:marTop w:val="0"/>
              <w:marBottom w:val="0"/>
              <w:divBdr>
                <w:top w:val="single" w:sz="6" w:space="0" w:color="DDDDDD"/>
                <w:left w:val="single" w:sz="6" w:space="0" w:color="DDDDDD"/>
                <w:bottom w:val="single" w:sz="6" w:space="0" w:color="DDDDDD"/>
                <w:right w:val="single" w:sz="6" w:space="0" w:color="DDDDDD"/>
              </w:divBdr>
              <w:divsChild>
                <w:div w:id="1938636459">
                  <w:marLeft w:val="0"/>
                  <w:marRight w:val="0"/>
                  <w:marTop w:val="0"/>
                  <w:marBottom w:val="0"/>
                  <w:divBdr>
                    <w:top w:val="none" w:sz="0" w:space="0" w:color="auto"/>
                    <w:left w:val="none" w:sz="0" w:space="0" w:color="auto"/>
                    <w:bottom w:val="none" w:sz="0" w:space="0" w:color="auto"/>
                    <w:right w:val="none" w:sz="0" w:space="0" w:color="auto"/>
                  </w:divBdr>
                  <w:divsChild>
                    <w:div w:id="448159443">
                      <w:marLeft w:val="0"/>
                      <w:marRight w:val="0"/>
                      <w:marTop w:val="0"/>
                      <w:marBottom w:val="0"/>
                      <w:divBdr>
                        <w:top w:val="none" w:sz="0" w:space="0" w:color="auto"/>
                        <w:left w:val="none" w:sz="0" w:space="0" w:color="auto"/>
                        <w:bottom w:val="none" w:sz="0" w:space="0" w:color="auto"/>
                        <w:right w:val="none" w:sz="0" w:space="0" w:color="auto"/>
                      </w:divBdr>
                    </w:div>
                    <w:div w:id="1699043217">
                      <w:marLeft w:val="0"/>
                      <w:marRight w:val="0"/>
                      <w:marTop w:val="0"/>
                      <w:marBottom w:val="0"/>
                      <w:divBdr>
                        <w:top w:val="none" w:sz="0" w:space="0" w:color="auto"/>
                        <w:left w:val="none" w:sz="0" w:space="0" w:color="auto"/>
                        <w:bottom w:val="none" w:sz="0" w:space="0" w:color="auto"/>
                        <w:right w:val="none" w:sz="0" w:space="0" w:color="auto"/>
                      </w:divBdr>
                    </w:div>
                    <w:div w:id="2026205115">
                      <w:marLeft w:val="0"/>
                      <w:marRight w:val="0"/>
                      <w:marTop w:val="0"/>
                      <w:marBottom w:val="0"/>
                      <w:divBdr>
                        <w:top w:val="none" w:sz="0" w:space="0" w:color="auto"/>
                        <w:left w:val="none" w:sz="0" w:space="0" w:color="auto"/>
                        <w:bottom w:val="none" w:sz="0" w:space="0" w:color="auto"/>
                        <w:right w:val="none" w:sz="0" w:space="0" w:color="auto"/>
                      </w:divBdr>
                    </w:div>
                    <w:div w:id="158081218">
                      <w:marLeft w:val="0"/>
                      <w:marRight w:val="0"/>
                      <w:marTop w:val="0"/>
                      <w:marBottom w:val="0"/>
                      <w:divBdr>
                        <w:top w:val="none" w:sz="0" w:space="0" w:color="auto"/>
                        <w:left w:val="none" w:sz="0" w:space="0" w:color="auto"/>
                        <w:bottom w:val="none" w:sz="0" w:space="0" w:color="auto"/>
                        <w:right w:val="none" w:sz="0" w:space="0" w:color="auto"/>
                      </w:divBdr>
                    </w:div>
                    <w:div w:id="1020618012">
                      <w:marLeft w:val="0"/>
                      <w:marRight w:val="0"/>
                      <w:marTop w:val="0"/>
                      <w:marBottom w:val="0"/>
                      <w:divBdr>
                        <w:top w:val="none" w:sz="0" w:space="0" w:color="auto"/>
                        <w:left w:val="none" w:sz="0" w:space="0" w:color="auto"/>
                        <w:bottom w:val="none" w:sz="0" w:space="0" w:color="auto"/>
                        <w:right w:val="none" w:sz="0" w:space="0" w:color="auto"/>
                      </w:divBdr>
                    </w:div>
                    <w:div w:id="1989822050">
                      <w:marLeft w:val="0"/>
                      <w:marRight w:val="0"/>
                      <w:marTop w:val="0"/>
                      <w:marBottom w:val="0"/>
                      <w:divBdr>
                        <w:top w:val="none" w:sz="0" w:space="0" w:color="auto"/>
                        <w:left w:val="none" w:sz="0" w:space="0" w:color="auto"/>
                        <w:bottom w:val="none" w:sz="0" w:space="0" w:color="auto"/>
                        <w:right w:val="none" w:sz="0" w:space="0" w:color="auto"/>
                      </w:divBdr>
                    </w:div>
                    <w:div w:id="11581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4842">
          <w:marLeft w:val="0"/>
          <w:marRight w:val="0"/>
          <w:marTop w:val="100"/>
          <w:marBottom w:val="100"/>
          <w:divBdr>
            <w:top w:val="none" w:sz="0" w:space="0" w:color="auto"/>
            <w:left w:val="none" w:sz="0" w:space="0" w:color="auto"/>
            <w:bottom w:val="none" w:sz="0" w:space="0" w:color="auto"/>
            <w:right w:val="none" w:sz="0" w:space="0" w:color="auto"/>
          </w:divBdr>
          <w:divsChild>
            <w:div w:id="463735493">
              <w:marLeft w:val="0"/>
              <w:marRight w:val="0"/>
              <w:marTop w:val="0"/>
              <w:marBottom w:val="0"/>
              <w:divBdr>
                <w:top w:val="none" w:sz="0" w:space="0" w:color="auto"/>
                <w:left w:val="none" w:sz="0" w:space="0" w:color="auto"/>
                <w:bottom w:val="none" w:sz="0" w:space="0" w:color="auto"/>
                <w:right w:val="none" w:sz="0" w:space="0" w:color="auto"/>
              </w:divBdr>
              <w:divsChild>
                <w:div w:id="625089609">
                  <w:marLeft w:val="0"/>
                  <w:marRight w:val="0"/>
                  <w:marTop w:val="0"/>
                  <w:marBottom w:val="0"/>
                  <w:divBdr>
                    <w:top w:val="none" w:sz="0" w:space="0" w:color="auto"/>
                    <w:left w:val="none" w:sz="0" w:space="0" w:color="auto"/>
                    <w:bottom w:val="none" w:sz="0" w:space="0" w:color="auto"/>
                    <w:right w:val="none" w:sz="0" w:space="0" w:color="auto"/>
                  </w:divBdr>
                </w:div>
              </w:divsChild>
            </w:div>
            <w:div w:id="1457140444">
              <w:marLeft w:val="0"/>
              <w:marRight w:val="0"/>
              <w:marTop w:val="0"/>
              <w:marBottom w:val="0"/>
              <w:divBdr>
                <w:top w:val="single" w:sz="6" w:space="0" w:color="DDDDDD"/>
                <w:left w:val="single" w:sz="6" w:space="0" w:color="DDDDDD"/>
                <w:bottom w:val="single" w:sz="6" w:space="0" w:color="DDDDDD"/>
                <w:right w:val="single" w:sz="6" w:space="0" w:color="DDDDDD"/>
              </w:divBdr>
              <w:divsChild>
                <w:div w:id="989479552">
                  <w:marLeft w:val="0"/>
                  <w:marRight w:val="0"/>
                  <w:marTop w:val="0"/>
                  <w:marBottom w:val="0"/>
                  <w:divBdr>
                    <w:top w:val="none" w:sz="0" w:space="0" w:color="auto"/>
                    <w:left w:val="none" w:sz="0" w:space="0" w:color="auto"/>
                    <w:bottom w:val="none" w:sz="0" w:space="0" w:color="auto"/>
                    <w:right w:val="none" w:sz="0" w:space="0" w:color="auto"/>
                  </w:divBdr>
                  <w:divsChild>
                    <w:div w:id="804352058">
                      <w:marLeft w:val="0"/>
                      <w:marRight w:val="0"/>
                      <w:marTop w:val="0"/>
                      <w:marBottom w:val="0"/>
                      <w:divBdr>
                        <w:top w:val="none" w:sz="0" w:space="0" w:color="auto"/>
                        <w:left w:val="none" w:sz="0" w:space="0" w:color="auto"/>
                        <w:bottom w:val="none" w:sz="0" w:space="0" w:color="auto"/>
                        <w:right w:val="none" w:sz="0" w:space="0" w:color="auto"/>
                      </w:divBdr>
                    </w:div>
                    <w:div w:id="143205041">
                      <w:marLeft w:val="0"/>
                      <w:marRight w:val="0"/>
                      <w:marTop w:val="0"/>
                      <w:marBottom w:val="0"/>
                      <w:divBdr>
                        <w:top w:val="none" w:sz="0" w:space="0" w:color="auto"/>
                        <w:left w:val="none" w:sz="0" w:space="0" w:color="auto"/>
                        <w:bottom w:val="none" w:sz="0" w:space="0" w:color="auto"/>
                        <w:right w:val="none" w:sz="0" w:space="0" w:color="auto"/>
                      </w:divBdr>
                    </w:div>
                    <w:div w:id="1716420566">
                      <w:marLeft w:val="0"/>
                      <w:marRight w:val="0"/>
                      <w:marTop w:val="0"/>
                      <w:marBottom w:val="0"/>
                      <w:divBdr>
                        <w:top w:val="none" w:sz="0" w:space="0" w:color="auto"/>
                        <w:left w:val="none" w:sz="0" w:space="0" w:color="auto"/>
                        <w:bottom w:val="none" w:sz="0" w:space="0" w:color="auto"/>
                        <w:right w:val="none" w:sz="0" w:space="0" w:color="auto"/>
                      </w:divBdr>
                    </w:div>
                    <w:div w:id="1448545463">
                      <w:marLeft w:val="0"/>
                      <w:marRight w:val="0"/>
                      <w:marTop w:val="0"/>
                      <w:marBottom w:val="0"/>
                      <w:divBdr>
                        <w:top w:val="none" w:sz="0" w:space="0" w:color="auto"/>
                        <w:left w:val="none" w:sz="0" w:space="0" w:color="auto"/>
                        <w:bottom w:val="none" w:sz="0" w:space="0" w:color="auto"/>
                        <w:right w:val="none" w:sz="0" w:space="0" w:color="auto"/>
                      </w:divBdr>
                    </w:div>
                    <w:div w:id="12370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3054">
      <w:bodyDiv w:val="1"/>
      <w:marLeft w:val="0"/>
      <w:marRight w:val="0"/>
      <w:marTop w:val="0"/>
      <w:marBottom w:val="0"/>
      <w:divBdr>
        <w:top w:val="none" w:sz="0" w:space="0" w:color="auto"/>
        <w:left w:val="none" w:sz="0" w:space="0" w:color="auto"/>
        <w:bottom w:val="none" w:sz="0" w:space="0" w:color="auto"/>
        <w:right w:val="none" w:sz="0" w:space="0" w:color="auto"/>
      </w:divBdr>
    </w:div>
    <w:div w:id="1628121657">
      <w:bodyDiv w:val="1"/>
      <w:marLeft w:val="0"/>
      <w:marRight w:val="0"/>
      <w:marTop w:val="0"/>
      <w:marBottom w:val="0"/>
      <w:divBdr>
        <w:top w:val="none" w:sz="0" w:space="0" w:color="auto"/>
        <w:left w:val="none" w:sz="0" w:space="0" w:color="auto"/>
        <w:bottom w:val="none" w:sz="0" w:space="0" w:color="auto"/>
        <w:right w:val="none" w:sz="0" w:space="0" w:color="auto"/>
      </w:divBdr>
    </w:div>
    <w:div w:id="1628470928">
      <w:bodyDiv w:val="1"/>
      <w:marLeft w:val="0"/>
      <w:marRight w:val="0"/>
      <w:marTop w:val="0"/>
      <w:marBottom w:val="0"/>
      <w:divBdr>
        <w:top w:val="none" w:sz="0" w:space="0" w:color="auto"/>
        <w:left w:val="none" w:sz="0" w:space="0" w:color="auto"/>
        <w:bottom w:val="none" w:sz="0" w:space="0" w:color="auto"/>
        <w:right w:val="none" w:sz="0" w:space="0" w:color="auto"/>
      </w:divBdr>
    </w:div>
    <w:div w:id="1630672884">
      <w:bodyDiv w:val="1"/>
      <w:marLeft w:val="0"/>
      <w:marRight w:val="0"/>
      <w:marTop w:val="0"/>
      <w:marBottom w:val="0"/>
      <w:divBdr>
        <w:top w:val="none" w:sz="0" w:space="0" w:color="auto"/>
        <w:left w:val="none" w:sz="0" w:space="0" w:color="auto"/>
        <w:bottom w:val="none" w:sz="0" w:space="0" w:color="auto"/>
        <w:right w:val="none" w:sz="0" w:space="0" w:color="auto"/>
      </w:divBdr>
    </w:div>
    <w:div w:id="1638760081">
      <w:bodyDiv w:val="1"/>
      <w:marLeft w:val="0"/>
      <w:marRight w:val="0"/>
      <w:marTop w:val="0"/>
      <w:marBottom w:val="0"/>
      <w:divBdr>
        <w:top w:val="none" w:sz="0" w:space="0" w:color="auto"/>
        <w:left w:val="none" w:sz="0" w:space="0" w:color="auto"/>
        <w:bottom w:val="none" w:sz="0" w:space="0" w:color="auto"/>
        <w:right w:val="none" w:sz="0" w:space="0" w:color="auto"/>
      </w:divBdr>
    </w:div>
    <w:div w:id="1644237675">
      <w:bodyDiv w:val="1"/>
      <w:marLeft w:val="0"/>
      <w:marRight w:val="0"/>
      <w:marTop w:val="0"/>
      <w:marBottom w:val="0"/>
      <w:divBdr>
        <w:top w:val="none" w:sz="0" w:space="0" w:color="auto"/>
        <w:left w:val="none" w:sz="0" w:space="0" w:color="auto"/>
        <w:bottom w:val="none" w:sz="0" w:space="0" w:color="auto"/>
        <w:right w:val="none" w:sz="0" w:space="0" w:color="auto"/>
      </w:divBdr>
    </w:div>
    <w:div w:id="1665694699">
      <w:bodyDiv w:val="1"/>
      <w:marLeft w:val="0"/>
      <w:marRight w:val="0"/>
      <w:marTop w:val="0"/>
      <w:marBottom w:val="0"/>
      <w:divBdr>
        <w:top w:val="none" w:sz="0" w:space="0" w:color="auto"/>
        <w:left w:val="none" w:sz="0" w:space="0" w:color="auto"/>
        <w:bottom w:val="none" w:sz="0" w:space="0" w:color="auto"/>
        <w:right w:val="none" w:sz="0" w:space="0" w:color="auto"/>
      </w:divBdr>
    </w:div>
    <w:div w:id="1667397829">
      <w:bodyDiv w:val="1"/>
      <w:marLeft w:val="0"/>
      <w:marRight w:val="0"/>
      <w:marTop w:val="0"/>
      <w:marBottom w:val="0"/>
      <w:divBdr>
        <w:top w:val="none" w:sz="0" w:space="0" w:color="auto"/>
        <w:left w:val="none" w:sz="0" w:space="0" w:color="auto"/>
        <w:bottom w:val="none" w:sz="0" w:space="0" w:color="auto"/>
        <w:right w:val="none" w:sz="0" w:space="0" w:color="auto"/>
      </w:divBdr>
    </w:div>
    <w:div w:id="1671130269">
      <w:bodyDiv w:val="1"/>
      <w:marLeft w:val="0"/>
      <w:marRight w:val="0"/>
      <w:marTop w:val="0"/>
      <w:marBottom w:val="0"/>
      <w:divBdr>
        <w:top w:val="none" w:sz="0" w:space="0" w:color="auto"/>
        <w:left w:val="none" w:sz="0" w:space="0" w:color="auto"/>
        <w:bottom w:val="none" w:sz="0" w:space="0" w:color="auto"/>
        <w:right w:val="none" w:sz="0" w:space="0" w:color="auto"/>
      </w:divBdr>
    </w:div>
    <w:div w:id="1672833418">
      <w:bodyDiv w:val="1"/>
      <w:marLeft w:val="0"/>
      <w:marRight w:val="0"/>
      <w:marTop w:val="0"/>
      <w:marBottom w:val="0"/>
      <w:divBdr>
        <w:top w:val="none" w:sz="0" w:space="0" w:color="auto"/>
        <w:left w:val="none" w:sz="0" w:space="0" w:color="auto"/>
        <w:bottom w:val="none" w:sz="0" w:space="0" w:color="auto"/>
        <w:right w:val="none" w:sz="0" w:space="0" w:color="auto"/>
      </w:divBdr>
    </w:div>
    <w:div w:id="1673725711">
      <w:bodyDiv w:val="1"/>
      <w:marLeft w:val="0"/>
      <w:marRight w:val="0"/>
      <w:marTop w:val="0"/>
      <w:marBottom w:val="0"/>
      <w:divBdr>
        <w:top w:val="none" w:sz="0" w:space="0" w:color="auto"/>
        <w:left w:val="none" w:sz="0" w:space="0" w:color="auto"/>
        <w:bottom w:val="none" w:sz="0" w:space="0" w:color="auto"/>
        <w:right w:val="none" w:sz="0" w:space="0" w:color="auto"/>
      </w:divBdr>
    </w:div>
    <w:div w:id="1681665253">
      <w:bodyDiv w:val="1"/>
      <w:marLeft w:val="0"/>
      <w:marRight w:val="0"/>
      <w:marTop w:val="0"/>
      <w:marBottom w:val="0"/>
      <w:divBdr>
        <w:top w:val="none" w:sz="0" w:space="0" w:color="auto"/>
        <w:left w:val="none" w:sz="0" w:space="0" w:color="auto"/>
        <w:bottom w:val="none" w:sz="0" w:space="0" w:color="auto"/>
        <w:right w:val="none" w:sz="0" w:space="0" w:color="auto"/>
      </w:divBdr>
      <w:divsChild>
        <w:div w:id="1791439366">
          <w:marLeft w:val="0"/>
          <w:marRight w:val="0"/>
          <w:marTop w:val="100"/>
          <w:marBottom w:val="100"/>
          <w:divBdr>
            <w:top w:val="none" w:sz="0" w:space="0" w:color="auto"/>
            <w:left w:val="none" w:sz="0" w:space="0" w:color="auto"/>
            <w:bottom w:val="none" w:sz="0" w:space="0" w:color="auto"/>
            <w:right w:val="none" w:sz="0" w:space="0" w:color="auto"/>
          </w:divBdr>
          <w:divsChild>
            <w:div w:id="133062385">
              <w:marLeft w:val="0"/>
              <w:marRight w:val="0"/>
              <w:marTop w:val="0"/>
              <w:marBottom w:val="0"/>
              <w:divBdr>
                <w:top w:val="single" w:sz="6" w:space="0" w:color="DDDDDD"/>
                <w:left w:val="single" w:sz="6" w:space="0" w:color="DDDDDD"/>
                <w:bottom w:val="single" w:sz="6" w:space="0" w:color="DDDDDD"/>
                <w:right w:val="single" w:sz="6" w:space="0" w:color="DDDDDD"/>
              </w:divBdr>
              <w:divsChild>
                <w:div w:id="460654329">
                  <w:marLeft w:val="0"/>
                  <w:marRight w:val="0"/>
                  <w:marTop w:val="0"/>
                  <w:marBottom w:val="0"/>
                  <w:divBdr>
                    <w:top w:val="none" w:sz="0" w:space="0" w:color="auto"/>
                    <w:left w:val="none" w:sz="0" w:space="0" w:color="auto"/>
                    <w:bottom w:val="none" w:sz="0" w:space="0" w:color="auto"/>
                    <w:right w:val="none" w:sz="0" w:space="0" w:color="auto"/>
                  </w:divBdr>
                  <w:divsChild>
                    <w:div w:id="1635872120">
                      <w:marLeft w:val="0"/>
                      <w:marRight w:val="0"/>
                      <w:marTop w:val="0"/>
                      <w:marBottom w:val="0"/>
                      <w:divBdr>
                        <w:top w:val="none" w:sz="0" w:space="0" w:color="auto"/>
                        <w:left w:val="none" w:sz="0" w:space="0" w:color="auto"/>
                        <w:bottom w:val="none" w:sz="0" w:space="0" w:color="auto"/>
                        <w:right w:val="none" w:sz="0" w:space="0" w:color="auto"/>
                      </w:divBdr>
                    </w:div>
                    <w:div w:id="761268342">
                      <w:marLeft w:val="0"/>
                      <w:marRight w:val="0"/>
                      <w:marTop w:val="0"/>
                      <w:marBottom w:val="0"/>
                      <w:divBdr>
                        <w:top w:val="none" w:sz="0" w:space="0" w:color="auto"/>
                        <w:left w:val="none" w:sz="0" w:space="0" w:color="auto"/>
                        <w:bottom w:val="none" w:sz="0" w:space="0" w:color="auto"/>
                        <w:right w:val="none" w:sz="0" w:space="0" w:color="auto"/>
                      </w:divBdr>
                    </w:div>
                    <w:div w:id="636569724">
                      <w:marLeft w:val="0"/>
                      <w:marRight w:val="0"/>
                      <w:marTop w:val="0"/>
                      <w:marBottom w:val="0"/>
                      <w:divBdr>
                        <w:top w:val="none" w:sz="0" w:space="0" w:color="auto"/>
                        <w:left w:val="none" w:sz="0" w:space="0" w:color="auto"/>
                        <w:bottom w:val="none" w:sz="0" w:space="0" w:color="auto"/>
                        <w:right w:val="none" w:sz="0" w:space="0" w:color="auto"/>
                      </w:divBdr>
                    </w:div>
                    <w:div w:id="1317148039">
                      <w:marLeft w:val="0"/>
                      <w:marRight w:val="0"/>
                      <w:marTop w:val="0"/>
                      <w:marBottom w:val="0"/>
                      <w:divBdr>
                        <w:top w:val="none" w:sz="0" w:space="0" w:color="auto"/>
                        <w:left w:val="none" w:sz="0" w:space="0" w:color="auto"/>
                        <w:bottom w:val="none" w:sz="0" w:space="0" w:color="auto"/>
                        <w:right w:val="none" w:sz="0" w:space="0" w:color="auto"/>
                      </w:divBdr>
                    </w:div>
                    <w:div w:id="1644389280">
                      <w:marLeft w:val="0"/>
                      <w:marRight w:val="0"/>
                      <w:marTop w:val="0"/>
                      <w:marBottom w:val="0"/>
                      <w:divBdr>
                        <w:top w:val="none" w:sz="0" w:space="0" w:color="auto"/>
                        <w:left w:val="none" w:sz="0" w:space="0" w:color="auto"/>
                        <w:bottom w:val="none" w:sz="0" w:space="0" w:color="auto"/>
                        <w:right w:val="none" w:sz="0" w:space="0" w:color="auto"/>
                      </w:divBdr>
                    </w:div>
                    <w:div w:id="3705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0660">
          <w:marLeft w:val="0"/>
          <w:marRight w:val="0"/>
          <w:marTop w:val="100"/>
          <w:marBottom w:val="100"/>
          <w:divBdr>
            <w:top w:val="none" w:sz="0" w:space="0" w:color="auto"/>
            <w:left w:val="none" w:sz="0" w:space="0" w:color="auto"/>
            <w:bottom w:val="none" w:sz="0" w:space="0" w:color="auto"/>
            <w:right w:val="none" w:sz="0" w:space="0" w:color="auto"/>
          </w:divBdr>
          <w:divsChild>
            <w:div w:id="772866416">
              <w:marLeft w:val="0"/>
              <w:marRight w:val="0"/>
              <w:marTop w:val="0"/>
              <w:marBottom w:val="0"/>
              <w:divBdr>
                <w:top w:val="none" w:sz="0" w:space="0" w:color="auto"/>
                <w:left w:val="none" w:sz="0" w:space="0" w:color="auto"/>
                <w:bottom w:val="none" w:sz="0" w:space="0" w:color="auto"/>
                <w:right w:val="none" w:sz="0" w:space="0" w:color="auto"/>
              </w:divBdr>
              <w:divsChild>
                <w:div w:id="603340976">
                  <w:marLeft w:val="0"/>
                  <w:marRight w:val="0"/>
                  <w:marTop w:val="0"/>
                  <w:marBottom w:val="0"/>
                  <w:divBdr>
                    <w:top w:val="none" w:sz="0" w:space="0" w:color="auto"/>
                    <w:left w:val="none" w:sz="0" w:space="0" w:color="auto"/>
                    <w:bottom w:val="none" w:sz="0" w:space="0" w:color="auto"/>
                    <w:right w:val="none" w:sz="0" w:space="0" w:color="auto"/>
                  </w:divBdr>
                </w:div>
              </w:divsChild>
            </w:div>
            <w:div w:id="419303483">
              <w:marLeft w:val="0"/>
              <w:marRight w:val="0"/>
              <w:marTop w:val="0"/>
              <w:marBottom w:val="0"/>
              <w:divBdr>
                <w:top w:val="single" w:sz="6" w:space="0" w:color="DDDDDD"/>
                <w:left w:val="single" w:sz="6" w:space="0" w:color="DDDDDD"/>
                <w:bottom w:val="single" w:sz="6" w:space="0" w:color="DDDDDD"/>
                <w:right w:val="single" w:sz="6" w:space="0" w:color="DDDDDD"/>
              </w:divBdr>
              <w:divsChild>
                <w:div w:id="1925334929">
                  <w:marLeft w:val="0"/>
                  <w:marRight w:val="0"/>
                  <w:marTop w:val="0"/>
                  <w:marBottom w:val="0"/>
                  <w:divBdr>
                    <w:top w:val="none" w:sz="0" w:space="0" w:color="auto"/>
                    <w:left w:val="none" w:sz="0" w:space="0" w:color="auto"/>
                    <w:bottom w:val="none" w:sz="0" w:space="0" w:color="auto"/>
                    <w:right w:val="none" w:sz="0" w:space="0" w:color="auto"/>
                  </w:divBdr>
                  <w:divsChild>
                    <w:div w:id="491676165">
                      <w:marLeft w:val="0"/>
                      <w:marRight w:val="0"/>
                      <w:marTop w:val="0"/>
                      <w:marBottom w:val="0"/>
                      <w:divBdr>
                        <w:top w:val="none" w:sz="0" w:space="0" w:color="auto"/>
                        <w:left w:val="none" w:sz="0" w:space="0" w:color="auto"/>
                        <w:bottom w:val="none" w:sz="0" w:space="0" w:color="auto"/>
                        <w:right w:val="none" w:sz="0" w:space="0" w:color="auto"/>
                      </w:divBdr>
                    </w:div>
                    <w:div w:id="297804122">
                      <w:marLeft w:val="0"/>
                      <w:marRight w:val="0"/>
                      <w:marTop w:val="0"/>
                      <w:marBottom w:val="0"/>
                      <w:divBdr>
                        <w:top w:val="none" w:sz="0" w:space="0" w:color="auto"/>
                        <w:left w:val="none" w:sz="0" w:space="0" w:color="auto"/>
                        <w:bottom w:val="none" w:sz="0" w:space="0" w:color="auto"/>
                        <w:right w:val="none" w:sz="0" w:space="0" w:color="auto"/>
                      </w:divBdr>
                    </w:div>
                    <w:div w:id="371543417">
                      <w:marLeft w:val="0"/>
                      <w:marRight w:val="0"/>
                      <w:marTop w:val="0"/>
                      <w:marBottom w:val="0"/>
                      <w:divBdr>
                        <w:top w:val="none" w:sz="0" w:space="0" w:color="auto"/>
                        <w:left w:val="none" w:sz="0" w:space="0" w:color="auto"/>
                        <w:bottom w:val="none" w:sz="0" w:space="0" w:color="auto"/>
                        <w:right w:val="none" w:sz="0" w:space="0" w:color="auto"/>
                      </w:divBdr>
                    </w:div>
                    <w:div w:id="978652045">
                      <w:marLeft w:val="0"/>
                      <w:marRight w:val="0"/>
                      <w:marTop w:val="0"/>
                      <w:marBottom w:val="0"/>
                      <w:divBdr>
                        <w:top w:val="none" w:sz="0" w:space="0" w:color="auto"/>
                        <w:left w:val="none" w:sz="0" w:space="0" w:color="auto"/>
                        <w:bottom w:val="none" w:sz="0" w:space="0" w:color="auto"/>
                        <w:right w:val="none" w:sz="0" w:space="0" w:color="auto"/>
                      </w:divBdr>
                    </w:div>
                    <w:div w:id="623386947">
                      <w:marLeft w:val="0"/>
                      <w:marRight w:val="0"/>
                      <w:marTop w:val="0"/>
                      <w:marBottom w:val="0"/>
                      <w:divBdr>
                        <w:top w:val="none" w:sz="0" w:space="0" w:color="auto"/>
                        <w:left w:val="none" w:sz="0" w:space="0" w:color="auto"/>
                        <w:bottom w:val="none" w:sz="0" w:space="0" w:color="auto"/>
                        <w:right w:val="none" w:sz="0" w:space="0" w:color="auto"/>
                      </w:divBdr>
                    </w:div>
                    <w:div w:id="530611686">
                      <w:marLeft w:val="0"/>
                      <w:marRight w:val="0"/>
                      <w:marTop w:val="0"/>
                      <w:marBottom w:val="0"/>
                      <w:divBdr>
                        <w:top w:val="none" w:sz="0" w:space="0" w:color="auto"/>
                        <w:left w:val="none" w:sz="0" w:space="0" w:color="auto"/>
                        <w:bottom w:val="none" w:sz="0" w:space="0" w:color="auto"/>
                        <w:right w:val="none" w:sz="0" w:space="0" w:color="auto"/>
                      </w:divBdr>
                    </w:div>
                    <w:div w:id="1967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93387">
          <w:marLeft w:val="0"/>
          <w:marRight w:val="0"/>
          <w:marTop w:val="100"/>
          <w:marBottom w:val="100"/>
          <w:divBdr>
            <w:top w:val="none" w:sz="0" w:space="0" w:color="auto"/>
            <w:left w:val="none" w:sz="0" w:space="0" w:color="auto"/>
            <w:bottom w:val="none" w:sz="0" w:space="0" w:color="auto"/>
            <w:right w:val="none" w:sz="0" w:space="0" w:color="auto"/>
          </w:divBdr>
          <w:divsChild>
            <w:div w:id="551355705">
              <w:marLeft w:val="0"/>
              <w:marRight w:val="0"/>
              <w:marTop w:val="0"/>
              <w:marBottom w:val="0"/>
              <w:divBdr>
                <w:top w:val="none" w:sz="0" w:space="0" w:color="auto"/>
                <w:left w:val="none" w:sz="0" w:space="0" w:color="auto"/>
                <w:bottom w:val="none" w:sz="0" w:space="0" w:color="auto"/>
                <w:right w:val="none" w:sz="0" w:space="0" w:color="auto"/>
              </w:divBdr>
              <w:divsChild>
                <w:div w:id="1807043036">
                  <w:marLeft w:val="0"/>
                  <w:marRight w:val="0"/>
                  <w:marTop w:val="0"/>
                  <w:marBottom w:val="0"/>
                  <w:divBdr>
                    <w:top w:val="none" w:sz="0" w:space="0" w:color="auto"/>
                    <w:left w:val="none" w:sz="0" w:space="0" w:color="auto"/>
                    <w:bottom w:val="none" w:sz="0" w:space="0" w:color="auto"/>
                    <w:right w:val="none" w:sz="0" w:space="0" w:color="auto"/>
                  </w:divBdr>
                </w:div>
              </w:divsChild>
            </w:div>
            <w:div w:id="1137188873">
              <w:marLeft w:val="0"/>
              <w:marRight w:val="0"/>
              <w:marTop w:val="0"/>
              <w:marBottom w:val="0"/>
              <w:divBdr>
                <w:top w:val="single" w:sz="6" w:space="0" w:color="DDDDDD"/>
                <w:left w:val="single" w:sz="6" w:space="0" w:color="DDDDDD"/>
                <w:bottom w:val="single" w:sz="6" w:space="0" w:color="DDDDDD"/>
                <w:right w:val="single" w:sz="6" w:space="0" w:color="DDDDDD"/>
              </w:divBdr>
              <w:divsChild>
                <w:div w:id="1404450214">
                  <w:marLeft w:val="0"/>
                  <w:marRight w:val="0"/>
                  <w:marTop w:val="0"/>
                  <w:marBottom w:val="0"/>
                  <w:divBdr>
                    <w:top w:val="none" w:sz="0" w:space="0" w:color="auto"/>
                    <w:left w:val="none" w:sz="0" w:space="0" w:color="auto"/>
                    <w:bottom w:val="none" w:sz="0" w:space="0" w:color="auto"/>
                    <w:right w:val="none" w:sz="0" w:space="0" w:color="auto"/>
                  </w:divBdr>
                  <w:divsChild>
                    <w:div w:id="1524587502">
                      <w:marLeft w:val="0"/>
                      <w:marRight w:val="0"/>
                      <w:marTop w:val="0"/>
                      <w:marBottom w:val="0"/>
                      <w:divBdr>
                        <w:top w:val="none" w:sz="0" w:space="0" w:color="auto"/>
                        <w:left w:val="none" w:sz="0" w:space="0" w:color="auto"/>
                        <w:bottom w:val="none" w:sz="0" w:space="0" w:color="auto"/>
                        <w:right w:val="none" w:sz="0" w:space="0" w:color="auto"/>
                      </w:divBdr>
                    </w:div>
                    <w:div w:id="1823043575">
                      <w:marLeft w:val="0"/>
                      <w:marRight w:val="0"/>
                      <w:marTop w:val="0"/>
                      <w:marBottom w:val="0"/>
                      <w:divBdr>
                        <w:top w:val="none" w:sz="0" w:space="0" w:color="auto"/>
                        <w:left w:val="none" w:sz="0" w:space="0" w:color="auto"/>
                        <w:bottom w:val="none" w:sz="0" w:space="0" w:color="auto"/>
                        <w:right w:val="none" w:sz="0" w:space="0" w:color="auto"/>
                      </w:divBdr>
                    </w:div>
                    <w:div w:id="1832986496">
                      <w:marLeft w:val="0"/>
                      <w:marRight w:val="0"/>
                      <w:marTop w:val="0"/>
                      <w:marBottom w:val="0"/>
                      <w:divBdr>
                        <w:top w:val="none" w:sz="0" w:space="0" w:color="auto"/>
                        <w:left w:val="none" w:sz="0" w:space="0" w:color="auto"/>
                        <w:bottom w:val="none" w:sz="0" w:space="0" w:color="auto"/>
                        <w:right w:val="none" w:sz="0" w:space="0" w:color="auto"/>
                      </w:divBdr>
                    </w:div>
                    <w:div w:id="1710566742">
                      <w:marLeft w:val="0"/>
                      <w:marRight w:val="0"/>
                      <w:marTop w:val="0"/>
                      <w:marBottom w:val="0"/>
                      <w:divBdr>
                        <w:top w:val="none" w:sz="0" w:space="0" w:color="auto"/>
                        <w:left w:val="none" w:sz="0" w:space="0" w:color="auto"/>
                        <w:bottom w:val="none" w:sz="0" w:space="0" w:color="auto"/>
                        <w:right w:val="none" w:sz="0" w:space="0" w:color="auto"/>
                      </w:divBdr>
                    </w:div>
                    <w:div w:id="1483231167">
                      <w:marLeft w:val="0"/>
                      <w:marRight w:val="0"/>
                      <w:marTop w:val="0"/>
                      <w:marBottom w:val="0"/>
                      <w:divBdr>
                        <w:top w:val="none" w:sz="0" w:space="0" w:color="auto"/>
                        <w:left w:val="none" w:sz="0" w:space="0" w:color="auto"/>
                        <w:bottom w:val="none" w:sz="0" w:space="0" w:color="auto"/>
                        <w:right w:val="none" w:sz="0" w:space="0" w:color="auto"/>
                      </w:divBdr>
                    </w:div>
                    <w:div w:id="16451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27353">
          <w:marLeft w:val="0"/>
          <w:marRight w:val="0"/>
          <w:marTop w:val="100"/>
          <w:marBottom w:val="100"/>
          <w:divBdr>
            <w:top w:val="none" w:sz="0" w:space="0" w:color="auto"/>
            <w:left w:val="none" w:sz="0" w:space="0" w:color="auto"/>
            <w:bottom w:val="none" w:sz="0" w:space="0" w:color="auto"/>
            <w:right w:val="none" w:sz="0" w:space="0" w:color="auto"/>
          </w:divBdr>
          <w:divsChild>
            <w:div w:id="850337945">
              <w:marLeft w:val="0"/>
              <w:marRight w:val="0"/>
              <w:marTop w:val="0"/>
              <w:marBottom w:val="0"/>
              <w:divBdr>
                <w:top w:val="none" w:sz="0" w:space="0" w:color="auto"/>
                <w:left w:val="none" w:sz="0" w:space="0" w:color="auto"/>
                <w:bottom w:val="none" w:sz="0" w:space="0" w:color="auto"/>
                <w:right w:val="none" w:sz="0" w:space="0" w:color="auto"/>
              </w:divBdr>
              <w:divsChild>
                <w:div w:id="788279944">
                  <w:marLeft w:val="0"/>
                  <w:marRight w:val="0"/>
                  <w:marTop w:val="0"/>
                  <w:marBottom w:val="0"/>
                  <w:divBdr>
                    <w:top w:val="none" w:sz="0" w:space="0" w:color="auto"/>
                    <w:left w:val="none" w:sz="0" w:space="0" w:color="auto"/>
                    <w:bottom w:val="none" w:sz="0" w:space="0" w:color="auto"/>
                    <w:right w:val="none" w:sz="0" w:space="0" w:color="auto"/>
                  </w:divBdr>
                </w:div>
              </w:divsChild>
            </w:div>
            <w:div w:id="1045906077">
              <w:marLeft w:val="0"/>
              <w:marRight w:val="0"/>
              <w:marTop w:val="0"/>
              <w:marBottom w:val="0"/>
              <w:divBdr>
                <w:top w:val="single" w:sz="6" w:space="0" w:color="DDDDDD"/>
                <w:left w:val="single" w:sz="6" w:space="0" w:color="DDDDDD"/>
                <w:bottom w:val="single" w:sz="6" w:space="0" w:color="DDDDDD"/>
                <w:right w:val="single" w:sz="6" w:space="0" w:color="DDDDDD"/>
              </w:divBdr>
              <w:divsChild>
                <w:div w:id="1189031374">
                  <w:marLeft w:val="0"/>
                  <w:marRight w:val="0"/>
                  <w:marTop w:val="0"/>
                  <w:marBottom w:val="0"/>
                  <w:divBdr>
                    <w:top w:val="none" w:sz="0" w:space="0" w:color="auto"/>
                    <w:left w:val="none" w:sz="0" w:space="0" w:color="auto"/>
                    <w:bottom w:val="none" w:sz="0" w:space="0" w:color="auto"/>
                    <w:right w:val="none" w:sz="0" w:space="0" w:color="auto"/>
                  </w:divBdr>
                  <w:divsChild>
                    <w:div w:id="661811442">
                      <w:marLeft w:val="0"/>
                      <w:marRight w:val="0"/>
                      <w:marTop w:val="0"/>
                      <w:marBottom w:val="0"/>
                      <w:divBdr>
                        <w:top w:val="none" w:sz="0" w:space="0" w:color="auto"/>
                        <w:left w:val="none" w:sz="0" w:space="0" w:color="auto"/>
                        <w:bottom w:val="none" w:sz="0" w:space="0" w:color="auto"/>
                        <w:right w:val="none" w:sz="0" w:space="0" w:color="auto"/>
                      </w:divBdr>
                    </w:div>
                    <w:div w:id="475681435">
                      <w:marLeft w:val="0"/>
                      <w:marRight w:val="0"/>
                      <w:marTop w:val="0"/>
                      <w:marBottom w:val="0"/>
                      <w:divBdr>
                        <w:top w:val="none" w:sz="0" w:space="0" w:color="auto"/>
                        <w:left w:val="none" w:sz="0" w:space="0" w:color="auto"/>
                        <w:bottom w:val="none" w:sz="0" w:space="0" w:color="auto"/>
                        <w:right w:val="none" w:sz="0" w:space="0" w:color="auto"/>
                      </w:divBdr>
                    </w:div>
                    <w:div w:id="338625585">
                      <w:marLeft w:val="0"/>
                      <w:marRight w:val="0"/>
                      <w:marTop w:val="0"/>
                      <w:marBottom w:val="0"/>
                      <w:divBdr>
                        <w:top w:val="none" w:sz="0" w:space="0" w:color="auto"/>
                        <w:left w:val="none" w:sz="0" w:space="0" w:color="auto"/>
                        <w:bottom w:val="none" w:sz="0" w:space="0" w:color="auto"/>
                        <w:right w:val="none" w:sz="0" w:space="0" w:color="auto"/>
                      </w:divBdr>
                    </w:div>
                    <w:div w:id="1331521571">
                      <w:marLeft w:val="0"/>
                      <w:marRight w:val="0"/>
                      <w:marTop w:val="0"/>
                      <w:marBottom w:val="0"/>
                      <w:divBdr>
                        <w:top w:val="none" w:sz="0" w:space="0" w:color="auto"/>
                        <w:left w:val="none" w:sz="0" w:space="0" w:color="auto"/>
                        <w:bottom w:val="none" w:sz="0" w:space="0" w:color="auto"/>
                        <w:right w:val="none" w:sz="0" w:space="0" w:color="auto"/>
                      </w:divBdr>
                    </w:div>
                    <w:div w:id="1045568446">
                      <w:marLeft w:val="0"/>
                      <w:marRight w:val="0"/>
                      <w:marTop w:val="0"/>
                      <w:marBottom w:val="0"/>
                      <w:divBdr>
                        <w:top w:val="none" w:sz="0" w:space="0" w:color="auto"/>
                        <w:left w:val="none" w:sz="0" w:space="0" w:color="auto"/>
                        <w:bottom w:val="none" w:sz="0" w:space="0" w:color="auto"/>
                        <w:right w:val="none" w:sz="0" w:space="0" w:color="auto"/>
                      </w:divBdr>
                    </w:div>
                    <w:div w:id="1508977624">
                      <w:marLeft w:val="0"/>
                      <w:marRight w:val="0"/>
                      <w:marTop w:val="0"/>
                      <w:marBottom w:val="0"/>
                      <w:divBdr>
                        <w:top w:val="none" w:sz="0" w:space="0" w:color="auto"/>
                        <w:left w:val="none" w:sz="0" w:space="0" w:color="auto"/>
                        <w:bottom w:val="none" w:sz="0" w:space="0" w:color="auto"/>
                        <w:right w:val="none" w:sz="0" w:space="0" w:color="auto"/>
                      </w:divBdr>
                    </w:div>
                    <w:div w:id="2532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141054">
          <w:marLeft w:val="0"/>
          <w:marRight w:val="0"/>
          <w:marTop w:val="100"/>
          <w:marBottom w:val="100"/>
          <w:divBdr>
            <w:top w:val="none" w:sz="0" w:space="0" w:color="auto"/>
            <w:left w:val="none" w:sz="0" w:space="0" w:color="auto"/>
            <w:bottom w:val="none" w:sz="0" w:space="0" w:color="auto"/>
            <w:right w:val="none" w:sz="0" w:space="0" w:color="auto"/>
          </w:divBdr>
          <w:divsChild>
            <w:div w:id="1559976224">
              <w:marLeft w:val="0"/>
              <w:marRight w:val="0"/>
              <w:marTop w:val="0"/>
              <w:marBottom w:val="0"/>
              <w:divBdr>
                <w:top w:val="none" w:sz="0" w:space="0" w:color="auto"/>
                <w:left w:val="none" w:sz="0" w:space="0" w:color="auto"/>
                <w:bottom w:val="none" w:sz="0" w:space="0" w:color="auto"/>
                <w:right w:val="none" w:sz="0" w:space="0" w:color="auto"/>
              </w:divBdr>
              <w:divsChild>
                <w:div w:id="230848029">
                  <w:marLeft w:val="0"/>
                  <w:marRight w:val="0"/>
                  <w:marTop w:val="0"/>
                  <w:marBottom w:val="0"/>
                  <w:divBdr>
                    <w:top w:val="none" w:sz="0" w:space="0" w:color="auto"/>
                    <w:left w:val="none" w:sz="0" w:space="0" w:color="auto"/>
                    <w:bottom w:val="none" w:sz="0" w:space="0" w:color="auto"/>
                    <w:right w:val="none" w:sz="0" w:space="0" w:color="auto"/>
                  </w:divBdr>
                </w:div>
              </w:divsChild>
            </w:div>
            <w:div w:id="1148593741">
              <w:marLeft w:val="0"/>
              <w:marRight w:val="0"/>
              <w:marTop w:val="0"/>
              <w:marBottom w:val="0"/>
              <w:divBdr>
                <w:top w:val="single" w:sz="6" w:space="0" w:color="DDDDDD"/>
                <w:left w:val="single" w:sz="6" w:space="0" w:color="DDDDDD"/>
                <w:bottom w:val="single" w:sz="6" w:space="0" w:color="DDDDDD"/>
                <w:right w:val="single" w:sz="6" w:space="0" w:color="DDDDDD"/>
              </w:divBdr>
              <w:divsChild>
                <w:div w:id="1239437379">
                  <w:marLeft w:val="0"/>
                  <w:marRight w:val="0"/>
                  <w:marTop w:val="0"/>
                  <w:marBottom w:val="0"/>
                  <w:divBdr>
                    <w:top w:val="none" w:sz="0" w:space="0" w:color="auto"/>
                    <w:left w:val="none" w:sz="0" w:space="0" w:color="auto"/>
                    <w:bottom w:val="none" w:sz="0" w:space="0" w:color="auto"/>
                    <w:right w:val="none" w:sz="0" w:space="0" w:color="auto"/>
                  </w:divBdr>
                  <w:divsChild>
                    <w:div w:id="1085149495">
                      <w:marLeft w:val="0"/>
                      <w:marRight w:val="0"/>
                      <w:marTop w:val="0"/>
                      <w:marBottom w:val="0"/>
                      <w:divBdr>
                        <w:top w:val="none" w:sz="0" w:space="0" w:color="auto"/>
                        <w:left w:val="none" w:sz="0" w:space="0" w:color="auto"/>
                        <w:bottom w:val="none" w:sz="0" w:space="0" w:color="auto"/>
                        <w:right w:val="none" w:sz="0" w:space="0" w:color="auto"/>
                      </w:divBdr>
                    </w:div>
                    <w:div w:id="1711490620">
                      <w:marLeft w:val="0"/>
                      <w:marRight w:val="0"/>
                      <w:marTop w:val="0"/>
                      <w:marBottom w:val="0"/>
                      <w:divBdr>
                        <w:top w:val="none" w:sz="0" w:space="0" w:color="auto"/>
                        <w:left w:val="none" w:sz="0" w:space="0" w:color="auto"/>
                        <w:bottom w:val="none" w:sz="0" w:space="0" w:color="auto"/>
                        <w:right w:val="none" w:sz="0" w:space="0" w:color="auto"/>
                      </w:divBdr>
                    </w:div>
                    <w:div w:id="1990547962">
                      <w:marLeft w:val="0"/>
                      <w:marRight w:val="0"/>
                      <w:marTop w:val="0"/>
                      <w:marBottom w:val="0"/>
                      <w:divBdr>
                        <w:top w:val="none" w:sz="0" w:space="0" w:color="auto"/>
                        <w:left w:val="none" w:sz="0" w:space="0" w:color="auto"/>
                        <w:bottom w:val="none" w:sz="0" w:space="0" w:color="auto"/>
                        <w:right w:val="none" w:sz="0" w:space="0" w:color="auto"/>
                      </w:divBdr>
                    </w:div>
                    <w:div w:id="1669553435">
                      <w:marLeft w:val="0"/>
                      <w:marRight w:val="0"/>
                      <w:marTop w:val="0"/>
                      <w:marBottom w:val="0"/>
                      <w:divBdr>
                        <w:top w:val="none" w:sz="0" w:space="0" w:color="auto"/>
                        <w:left w:val="none" w:sz="0" w:space="0" w:color="auto"/>
                        <w:bottom w:val="none" w:sz="0" w:space="0" w:color="auto"/>
                        <w:right w:val="none" w:sz="0" w:space="0" w:color="auto"/>
                      </w:divBdr>
                    </w:div>
                    <w:div w:id="210398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338709">
      <w:bodyDiv w:val="1"/>
      <w:marLeft w:val="0"/>
      <w:marRight w:val="0"/>
      <w:marTop w:val="0"/>
      <w:marBottom w:val="0"/>
      <w:divBdr>
        <w:top w:val="none" w:sz="0" w:space="0" w:color="auto"/>
        <w:left w:val="none" w:sz="0" w:space="0" w:color="auto"/>
        <w:bottom w:val="none" w:sz="0" w:space="0" w:color="auto"/>
        <w:right w:val="none" w:sz="0" w:space="0" w:color="auto"/>
      </w:divBdr>
    </w:div>
    <w:div w:id="1694451690">
      <w:bodyDiv w:val="1"/>
      <w:marLeft w:val="0"/>
      <w:marRight w:val="0"/>
      <w:marTop w:val="0"/>
      <w:marBottom w:val="0"/>
      <w:divBdr>
        <w:top w:val="none" w:sz="0" w:space="0" w:color="auto"/>
        <w:left w:val="none" w:sz="0" w:space="0" w:color="auto"/>
        <w:bottom w:val="none" w:sz="0" w:space="0" w:color="auto"/>
        <w:right w:val="none" w:sz="0" w:space="0" w:color="auto"/>
      </w:divBdr>
    </w:div>
    <w:div w:id="1697997435">
      <w:bodyDiv w:val="1"/>
      <w:marLeft w:val="0"/>
      <w:marRight w:val="0"/>
      <w:marTop w:val="0"/>
      <w:marBottom w:val="0"/>
      <w:divBdr>
        <w:top w:val="none" w:sz="0" w:space="0" w:color="auto"/>
        <w:left w:val="none" w:sz="0" w:space="0" w:color="auto"/>
        <w:bottom w:val="none" w:sz="0" w:space="0" w:color="auto"/>
        <w:right w:val="none" w:sz="0" w:space="0" w:color="auto"/>
      </w:divBdr>
      <w:divsChild>
        <w:div w:id="510333830">
          <w:marLeft w:val="0"/>
          <w:marRight w:val="0"/>
          <w:marTop w:val="100"/>
          <w:marBottom w:val="100"/>
          <w:divBdr>
            <w:top w:val="none" w:sz="0" w:space="0" w:color="auto"/>
            <w:left w:val="none" w:sz="0" w:space="0" w:color="auto"/>
            <w:bottom w:val="none" w:sz="0" w:space="0" w:color="auto"/>
            <w:right w:val="none" w:sz="0" w:space="0" w:color="auto"/>
          </w:divBdr>
          <w:divsChild>
            <w:div w:id="281500843">
              <w:marLeft w:val="0"/>
              <w:marRight w:val="0"/>
              <w:marTop w:val="0"/>
              <w:marBottom w:val="0"/>
              <w:divBdr>
                <w:top w:val="single" w:sz="6" w:space="0" w:color="DDDDDD"/>
                <w:left w:val="single" w:sz="6" w:space="0" w:color="DDDDDD"/>
                <w:bottom w:val="single" w:sz="6" w:space="0" w:color="DDDDDD"/>
                <w:right w:val="single" w:sz="6" w:space="0" w:color="DDDDDD"/>
              </w:divBdr>
              <w:divsChild>
                <w:div w:id="427628346">
                  <w:marLeft w:val="0"/>
                  <w:marRight w:val="0"/>
                  <w:marTop w:val="0"/>
                  <w:marBottom w:val="0"/>
                  <w:divBdr>
                    <w:top w:val="none" w:sz="0" w:space="0" w:color="auto"/>
                    <w:left w:val="none" w:sz="0" w:space="0" w:color="auto"/>
                    <w:bottom w:val="none" w:sz="0" w:space="0" w:color="auto"/>
                    <w:right w:val="none" w:sz="0" w:space="0" w:color="auto"/>
                  </w:divBdr>
                  <w:divsChild>
                    <w:div w:id="381639532">
                      <w:marLeft w:val="0"/>
                      <w:marRight w:val="0"/>
                      <w:marTop w:val="0"/>
                      <w:marBottom w:val="0"/>
                      <w:divBdr>
                        <w:top w:val="none" w:sz="0" w:space="0" w:color="auto"/>
                        <w:left w:val="none" w:sz="0" w:space="0" w:color="auto"/>
                        <w:bottom w:val="none" w:sz="0" w:space="0" w:color="auto"/>
                        <w:right w:val="none" w:sz="0" w:space="0" w:color="auto"/>
                      </w:divBdr>
                    </w:div>
                    <w:div w:id="1560019339">
                      <w:marLeft w:val="0"/>
                      <w:marRight w:val="0"/>
                      <w:marTop w:val="0"/>
                      <w:marBottom w:val="0"/>
                      <w:divBdr>
                        <w:top w:val="none" w:sz="0" w:space="0" w:color="auto"/>
                        <w:left w:val="none" w:sz="0" w:space="0" w:color="auto"/>
                        <w:bottom w:val="none" w:sz="0" w:space="0" w:color="auto"/>
                        <w:right w:val="none" w:sz="0" w:space="0" w:color="auto"/>
                      </w:divBdr>
                    </w:div>
                    <w:div w:id="800461630">
                      <w:marLeft w:val="0"/>
                      <w:marRight w:val="0"/>
                      <w:marTop w:val="0"/>
                      <w:marBottom w:val="0"/>
                      <w:divBdr>
                        <w:top w:val="none" w:sz="0" w:space="0" w:color="auto"/>
                        <w:left w:val="none" w:sz="0" w:space="0" w:color="auto"/>
                        <w:bottom w:val="none" w:sz="0" w:space="0" w:color="auto"/>
                        <w:right w:val="none" w:sz="0" w:space="0" w:color="auto"/>
                      </w:divBdr>
                    </w:div>
                    <w:div w:id="121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6794">
          <w:marLeft w:val="0"/>
          <w:marRight w:val="0"/>
          <w:marTop w:val="100"/>
          <w:marBottom w:val="100"/>
          <w:divBdr>
            <w:top w:val="none" w:sz="0" w:space="0" w:color="auto"/>
            <w:left w:val="none" w:sz="0" w:space="0" w:color="auto"/>
            <w:bottom w:val="none" w:sz="0" w:space="0" w:color="auto"/>
            <w:right w:val="none" w:sz="0" w:space="0" w:color="auto"/>
          </w:divBdr>
          <w:divsChild>
            <w:div w:id="534345537">
              <w:marLeft w:val="0"/>
              <w:marRight w:val="0"/>
              <w:marTop w:val="0"/>
              <w:marBottom w:val="0"/>
              <w:divBdr>
                <w:top w:val="none" w:sz="0" w:space="0" w:color="auto"/>
                <w:left w:val="none" w:sz="0" w:space="0" w:color="auto"/>
                <w:bottom w:val="none" w:sz="0" w:space="0" w:color="auto"/>
                <w:right w:val="none" w:sz="0" w:space="0" w:color="auto"/>
              </w:divBdr>
              <w:divsChild>
                <w:div w:id="227806333">
                  <w:marLeft w:val="0"/>
                  <w:marRight w:val="0"/>
                  <w:marTop w:val="0"/>
                  <w:marBottom w:val="0"/>
                  <w:divBdr>
                    <w:top w:val="none" w:sz="0" w:space="0" w:color="auto"/>
                    <w:left w:val="none" w:sz="0" w:space="0" w:color="auto"/>
                    <w:bottom w:val="none" w:sz="0" w:space="0" w:color="auto"/>
                    <w:right w:val="none" w:sz="0" w:space="0" w:color="auto"/>
                  </w:divBdr>
                </w:div>
              </w:divsChild>
            </w:div>
            <w:div w:id="776406061">
              <w:marLeft w:val="0"/>
              <w:marRight w:val="0"/>
              <w:marTop w:val="0"/>
              <w:marBottom w:val="0"/>
              <w:divBdr>
                <w:top w:val="single" w:sz="6" w:space="0" w:color="DDDDDD"/>
                <w:left w:val="single" w:sz="6" w:space="0" w:color="DDDDDD"/>
                <w:bottom w:val="single" w:sz="6" w:space="0" w:color="DDDDDD"/>
                <w:right w:val="single" w:sz="6" w:space="0" w:color="DDDDDD"/>
              </w:divBdr>
              <w:divsChild>
                <w:div w:id="1968659750">
                  <w:marLeft w:val="0"/>
                  <w:marRight w:val="0"/>
                  <w:marTop w:val="0"/>
                  <w:marBottom w:val="0"/>
                  <w:divBdr>
                    <w:top w:val="none" w:sz="0" w:space="0" w:color="auto"/>
                    <w:left w:val="none" w:sz="0" w:space="0" w:color="auto"/>
                    <w:bottom w:val="none" w:sz="0" w:space="0" w:color="auto"/>
                    <w:right w:val="none" w:sz="0" w:space="0" w:color="auto"/>
                  </w:divBdr>
                  <w:divsChild>
                    <w:div w:id="451555361">
                      <w:marLeft w:val="0"/>
                      <w:marRight w:val="0"/>
                      <w:marTop w:val="0"/>
                      <w:marBottom w:val="0"/>
                      <w:divBdr>
                        <w:top w:val="none" w:sz="0" w:space="0" w:color="auto"/>
                        <w:left w:val="none" w:sz="0" w:space="0" w:color="auto"/>
                        <w:bottom w:val="none" w:sz="0" w:space="0" w:color="auto"/>
                        <w:right w:val="none" w:sz="0" w:space="0" w:color="auto"/>
                      </w:divBdr>
                    </w:div>
                    <w:div w:id="96757922">
                      <w:marLeft w:val="0"/>
                      <w:marRight w:val="0"/>
                      <w:marTop w:val="0"/>
                      <w:marBottom w:val="0"/>
                      <w:divBdr>
                        <w:top w:val="none" w:sz="0" w:space="0" w:color="auto"/>
                        <w:left w:val="none" w:sz="0" w:space="0" w:color="auto"/>
                        <w:bottom w:val="none" w:sz="0" w:space="0" w:color="auto"/>
                        <w:right w:val="none" w:sz="0" w:space="0" w:color="auto"/>
                      </w:divBdr>
                    </w:div>
                    <w:div w:id="730350806">
                      <w:marLeft w:val="0"/>
                      <w:marRight w:val="0"/>
                      <w:marTop w:val="0"/>
                      <w:marBottom w:val="0"/>
                      <w:divBdr>
                        <w:top w:val="none" w:sz="0" w:space="0" w:color="auto"/>
                        <w:left w:val="none" w:sz="0" w:space="0" w:color="auto"/>
                        <w:bottom w:val="none" w:sz="0" w:space="0" w:color="auto"/>
                        <w:right w:val="none" w:sz="0" w:space="0" w:color="auto"/>
                      </w:divBdr>
                    </w:div>
                    <w:div w:id="1872373637">
                      <w:marLeft w:val="0"/>
                      <w:marRight w:val="0"/>
                      <w:marTop w:val="0"/>
                      <w:marBottom w:val="0"/>
                      <w:divBdr>
                        <w:top w:val="none" w:sz="0" w:space="0" w:color="auto"/>
                        <w:left w:val="none" w:sz="0" w:space="0" w:color="auto"/>
                        <w:bottom w:val="none" w:sz="0" w:space="0" w:color="auto"/>
                        <w:right w:val="none" w:sz="0" w:space="0" w:color="auto"/>
                      </w:divBdr>
                    </w:div>
                    <w:div w:id="750741532">
                      <w:marLeft w:val="0"/>
                      <w:marRight w:val="0"/>
                      <w:marTop w:val="0"/>
                      <w:marBottom w:val="0"/>
                      <w:divBdr>
                        <w:top w:val="none" w:sz="0" w:space="0" w:color="auto"/>
                        <w:left w:val="none" w:sz="0" w:space="0" w:color="auto"/>
                        <w:bottom w:val="none" w:sz="0" w:space="0" w:color="auto"/>
                        <w:right w:val="none" w:sz="0" w:space="0" w:color="auto"/>
                      </w:divBdr>
                    </w:div>
                    <w:div w:id="706687959">
                      <w:marLeft w:val="0"/>
                      <w:marRight w:val="0"/>
                      <w:marTop w:val="0"/>
                      <w:marBottom w:val="0"/>
                      <w:divBdr>
                        <w:top w:val="none" w:sz="0" w:space="0" w:color="auto"/>
                        <w:left w:val="none" w:sz="0" w:space="0" w:color="auto"/>
                        <w:bottom w:val="none" w:sz="0" w:space="0" w:color="auto"/>
                        <w:right w:val="none" w:sz="0" w:space="0" w:color="auto"/>
                      </w:divBdr>
                    </w:div>
                    <w:div w:id="1390034226">
                      <w:marLeft w:val="0"/>
                      <w:marRight w:val="0"/>
                      <w:marTop w:val="0"/>
                      <w:marBottom w:val="0"/>
                      <w:divBdr>
                        <w:top w:val="none" w:sz="0" w:space="0" w:color="auto"/>
                        <w:left w:val="none" w:sz="0" w:space="0" w:color="auto"/>
                        <w:bottom w:val="none" w:sz="0" w:space="0" w:color="auto"/>
                        <w:right w:val="none" w:sz="0" w:space="0" w:color="auto"/>
                      </w:divBdr>
                    </w:div>
                    <w:div w:id="14016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21224">
          <w:marLeft w:val="0"/>
          <w:marRight w:val="0"/>
          <w:marTop w:val="100"/>
          <w:marBottom w:val="100"/>
          <w:divBdr>
            <w:top w:val="none" w:sz="0" w:space="0" w:color="auto"/>
            <w:left w:val="none" w:sz="0" w:space="0" w:color="auto"/>
            <w:bottom w:val="none" w:sz="0" w:space="0" w:color="auto"/>
            <w:right w:val="none" w:sz="0" w:space="0" w:color="auto"/>
          </w:divBdr>
          <w:divsChild>
            <w:div w:id="230778414">
              <w:marLeft w:val="0"/>
              <w:marRight w:val="0"/>
              <w:marTop w:val="0"/>
              <w:marBottom w:val="0"/>
              <w:divBdr>
                <w:top w:val="none" w:sz="0" w:space="0" w:color="auto"/>
                <w:left w:val="none" w:sz="0" w:space="0" w:color="auto"/>
                <w:bottom w:val="none" w:sz="0" w:space="0" w:color="auto"/>
                <w:right w:val="none" w:sz="0" w:space="0" w:color="auto"/>
              </w:divBdr>
              <w:divsChild>
                <w:div w:id="676691560">
                  <w:marLeft w:val="0"/>
                  <w:marRight w:val="0"/>
                  <w:marTop w:val="0"/>
                  <w:marBottom w:val="0"/>
                  <w:divBdr>
                    <w:top w:val="none" w:sz="0" w:space="0" w:color="auto"/>
                    <w:left w:val="none" w:sz="0" w:space="0" w:color="auto"/>
                    <w:bottom w:val="none" w:sz="0" w:space="0" w:color="auto"/>
                    <w:right w:val="none" w:sz="0" w:space="0" w:color="auto"/>
                  </w:divBdr>
                </w:div>
              </w:divsChild>
            </w:div>
            <w:div w:id="293828372">
              <w:marLeft w:val="0"/>
              <w:marRight w:val="0"/>
              <w:marTop w:val="0"/>
              <w:marBottom w:val="0"/>
              <w:divBdr>
                <w:top w:val="single" w:sz="6" w:space="0" w:color="DDDDDD"/>
                <w:left w:val="single" w:sz="6" w:space="0" w:color="DDDDDD"/>
                <w:bottom w:val="single" w:sz="6" w:space="0" w:color="DDDDDD"/>
                <w:right w:val="single" w:sz="6" w:space="0" w:color="DDDDDD"/>
              </w:divBdr>
              <w:divsChild>
                <w:div w:id="608700423">
                  <w:marLeft w:val="0"/>
                  <w:marRight w:val="0"/>
                  <w:marTop w:val="0"/>
                  <w:marBottom w:val="0"/>
                  <w:divBdr>
                    <w:top w:val="none" w:sz="0" w:space="0" w:color="auto"/>
                    <w:left w:val="none" w:sz="0" w:space="0" w:color="auto"/>
                    <w:bottom w:val="none" w:sz="0" w:space="0" w:color="auto"/>
                    <w:right w:val="none" w:sz="0" w:space="0" w:color="auto"/>
                  </w:divBdr>
                  <w:divsChild>
                    <w:div w:id="560556779">
                      <w:marLeft w:val="0"/>
                      <w:marRight w:val="0"/>
                      <w:marTop w:val="0"/>
                      <w:marBottom w:val="0"/>
                      <w:divBdr>
                        <w:top w:val="none" w:sz="0" w:space="0" w:color="auto"/>
                        <w:left w:val="none" w:sz="0" w:space="0" w:color="auto"/>
                        <w:bottom w:val="none" w:sz="0" w:space="0" w:color="auto"/>
                        <w:right w:val="none" w:sz="0" w:space="0" w:color="auto"/>
                      </w:divBdr>
                    </w:div>
                    <w:div w:id="1872645207">
                      <w:marLeft w:val="0"/>
                      <w:marRight w:val="0"/>
                      <w:marTop w:val="0"/>
                      <w:marBottom w:val="0"/>
                      <w:divBdr>
                        <w:top w:val="none" w:sz="0" w:space="0" w:color="auto"/>
                        <w:left w:val="none" w:sz="0" w:space="0" w:color="auto"/>
                        <w:bottom w:val="none" w:sz="0" w:space="0" w:color="auto"/>
                        <w:right w:val="none" w:sz="0" w:space="0" w:color="auto"/>
                      </w:divBdr>
                    </w:div>
                    <w:div w:id="865562310">
                      <w:marLeft w:val="0"/>
                      <w:marRight w:val="0"/>
                      <w:marTop w:val="0"/>
                      <w:marBottom w:val="0"/>
                      <w:divBdr>
                        <w:top w:val="none" w:sz="0" w:space="0" w:color="auto"/>
                        <w:left w:val="none" w:sz="0" w:space="0" w:color="auto"/>
                        <w:bottom w:val="none" w:sz="0" w:space="0" w:color="auto"/>
                        <w:right w:val="none" w:sz="0" w:space="0" w:color="auto"/>
                      </w:divBdr>
                    </w:div>
                    <w:div w:id="1083261390">
                      <w:marLeft w:val="0"/>
                      <w:marRight w:val="0"/>
                      <w:marTop w:val="0"/>
                      <w:marBottom w:val="0"/>
                      <w:divBdr>
                        <w:top w:val="none" w:sz="0" w:space="0" w:color="auto"/>
                        <w:left w:val="none" w:sz="0" w:space="0" w:color="auto"/>
                        <w:bottom w:val="none" w:sz="0" w:space="0" w:color="auto"/>
                        <w:right w:val="none" w:sz="0" w:space="0" w:color="auto"/>
                      </w:divBdr>
                    </w:div>
                    <w:div w:id="330109058">
                      <w:marLeft w:val="0"/>
                      <w:marRight w:val="0"/>
                      <w:marTop w:val="0"/>
                      <w:marBottom w:val="0"/>
                      <w:divBdr>
                        <w:top w:val="none" w:sz="0" w:space="0" w:color="auto"/>
                        <w:left w:val="none" w:sz="0" w:space="0" w:color="auto"/>
                        <w:bottom w:val="none" w:sz="0" w:space="0" w:color="auto"/>
                        <w:right w:val="none" w:sz="0" w:space="0" w:color="auto"/>
                      </w:divBdr>
                    </w:div>
                    <w:div w:id="1551073246">
                      <w:marLeft w:val="0"/>
                      <w:marRight w:val="0"/>
                      <w:marTop w:val="0"/>
                      <w:marBottom w:val="0"/>
                      <w:divBdr>
                        <w:top w:val="none" w:sz="0" w:space="0" w:color="auto"/>
                        <w:left w:val="none" w:sz="0" w:space="0" w:color="auto"/>
                        <w:bottom w:val="none" w:sz="0" w:space="0" w:color="auto"/>
                        <w:right w:val="none" w:sz="0" w:space="0" w:color="auto"/>
                      </w:divBdr>
                    </w:div>
                    <w:div w:id="1069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93339">
          <w:marLeft w:val="0"/>
          <w:marRight w:val="0"/>
          <w:marTop w:val="100"/>
          <w:marBottom w:val="100"/>
          <w:divBdr>
            <w:top w:val="none" w:sz="0" w:space="0" w:color="auto"/>
            <w:left w:val="none" w:sz="0" w:space="0" w:color="auto"/>
            <w:bottom w:val="none" w:sz="0" w:space="0" w:color="auto"/>
            <w:right w:val="none" w:sz="0" w:space="0" w:color="auto"/>
          </w:divBdr>
          <w:divsChild>
            <w:div w:id="1351377209">
              <w:marLeft w:val="0"/>
              <w:marRight w:val="0"/>
              <w:marTop w:val="0"/>
              <w:marBottom w:val="0"/>
              <w:divBdr>
                <w:top w:val="none" w:sz="0" w:space="0" w:color="auto"/>
                <w:left w:val="none" w:sz="0" w:space="0" w:color="auto"/>
                <w:bottom w:val="none" w:sz="0" w:space="0" w:color="auto"/>
                <w:right w:val="none" w:sz="0" w:space="0" w:color="auto"/>
              </w:divBdr>
              <w:divsChild>
                <w:div w:id="645277167">
                  <w:marLeft w:val="0"/>
                  <w:marRight w:val="0"/>
                  <w:marTop w:val="0"/>
                  <w:marBottom w:val="0"/>
                  <w:divBdr>
                    <w:top w:val="none" w:sz="0" w:space="0" w:color="auto"/>
                    <w:left w:val="none" w:sz="0" w:space="0" w:color="auto"/>
                    <w:bottom w:val="none" w:sz="0" w:space="0" w:color="auto"/>
                    <w:right w:val="none" w:sz="0" w:space="0" w:color="auto"/>
                  </w:divBdr>
                </w:div>
              </w:divsChild>
            </w:div>
            <w:div w:id="1950157447">
              <w:marLeft w:val="0"/>
              <w:marRight w:val="0"/>
              <w:marTop w:val="0"/>
              <w:marBottom w:val="0"/>
              <w:divBdr>
                <w:top w:val="single" w:sz="6" w:space="0" w:color="DDDDDD"/>
                <w:left w:val="single" w:sz="6" w:space="0" w:color="DDDDDD"/>
                <w:bottom w:val="single" w:sz="6" w:space="0" w:color="DDDDDD"/>
                <w:right w:val="single" w:sz="6" w:space="0" w:color="DDDDDD"/>
              </w:divBdr>
              <w:divsChild>
                <w:div w:id="1968390195">
                  <w:marLeft w:val="0"/>
                  <w:marRight w:val="0"/>
                  <w:marTop w:val="0"/>
                  <w:marBottom w:val="0"/>
                  <w:divBdr>
                    <w:top w:val="none" w:sz="0" w:space="0" w:color="auto"/>
                    <w:left w:val="none" w:sz="0" w:space="0" w:color="auto"/>
                    <w:bottom w:val="none" w:sz="0" w:space="0" w:color="auto"/>
                    <w:right w:val="none" w:sz="0" w:space="0" w:color="auto"/>
                  </w:divBdr>
                  <w:divsChild>
                    <w:div w:id="1695838593">
                      <w:marLeft w:val="0"/>
                      <w:marRight w:val="0"/>
                      <w:marTop w:val="0"/>
                      <w:marBottom w:val="0"/>
                      <w:divBdr>
                        <w:top w:val="none" w:sz="0" w:space="0" w:color="auto"/>
                        <w:left w:val="none" w:sz="0" w:space="0" w:color="auto"/>
                        <w:bottom w:val="none" w:sz="0" w:space="0" w:color="auto"/>
                        <w:right w:val="none" w:sz="0" w:space="0" w:color="auto"/>
                      </w:divBdr>
                    </w:div>
                    <w:div w:id="127477967">
                      <w:marLeft w:val="0"/>
                      <w:marRight w:val="0"/>
                      <w:marTop w:val="0"/>
                      <w:marBottom w:val="0"/>
                      <w:divBdr>
                        <w:top w:val="none" w:sz="0" w:space="0" w:color="auto"/>
                        <w:left w:val="none" w:sz="0" w:space="0" w:color="auto"/>
                        <w:bottom w:val="none" w:sz="0" w:space="0" w:color="auto"/>
                        <w:right w:val="none" w:sz="0" w:space="0" w:color="auto"/>
                      </w:divBdr>
                    </w:div>
                    <w:div w:id="313605397">
                      <w:marLeft w:val="0"/>
                      <w:marRight w:val="0"/>
                      <w:marTop w:val="0"/>
                      <w:marBottom w:val="0"/>
                      <w:divBdr>
                        <w:top w:val="none" w:sz="0" w:space="0" w:color="auto"/>
                        <w:left w:val="none" w:sz="0" w:space="0" w:color="auto"/>
                        <w:bottom w:val="none" w:sz="0" w:space="0" w:color="auto"/>
                        <w:right w:val="none" w:sz="0" w:space="0" w:color="auto"/>
                      </w:divBdr>
                    </w:div>
                    <w:div w:id="1585259941">
                      <w:marLeft w:val="0"/>
                      <w:marRight w:val="0"/>
                      <w:marTop w:val="0"/>
                      <w:marBottom w:val="0"/>
                      <w:divBdr>
                        <w:top w:val="none" w:sz="0" w:space="0" w:color="auto"/>
                        <w:left w:val="none" w:sz="0" w:space="0" w:color="auto"/>
                        <w:bottom w:val="none" w:sz="0" w:space="0" w:color="auto"/>
                        <w:right w:val="none" w:sz="0" w:space="0" w:color="auto"/>
                      </w:divBdr>
                    </w:div>
                    <w:div w:id="924267306">
                      <w:marLeft w:val="0"/>
                      <w:marRight w:val="0"/>
                      <w:marTop w:val="0"/>
                      <w:marBottom w:val="0"/>
                      <w:divBdr>
                        <w:top w:val="none" w:sz="0" w:space="0" w:color="auto"/>
                        <w:left w:val="none" w:sz="0" w:space="0" w:color="auto"/>
                        <w:bottom w:val="none" w:sz="0" w:space="0" w:color="auto"/>
                        <w:right w:val="none" w:sz="0" w:space="0" w:color="auto"/>
                      </w:divBdr>
                    </w:div>
                    <w:div w:id="18250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1823">
          <w:marLeft w:val="0"/>
          <w:marRight w:val="0"/>
          <w:marTop w:val="100"/>
          <w:marBottom w:val="100"/>
          <w:divBdr>
            <w:top w:val="none" w:sz="0" w:space="0" w:color="auto"/>
            <w:left w:val="none" w:sz="0" w:space="0" w:color="auto"/>
            <w:bottom w:val="none" w:sz="0" w:space="0" w:color="auto"/>
            <w:right w:val="none" w:sz="0" w:space="0" w:color="auto"/>
          </w:divBdr>
          <w:divsChild>
            <w:div w:id="980186733">
              <w:marLeft w:val="0"/>
              <w:marRight w:val="0"/>
              <w:marTop w:val="0"/>
              <w:marBottom w:val="0"/>
              <w:divBdr>
                <w:top w:val="none" w:sz="0" w:space="0" w:color="auto"/>
                <w:left w:val="none" w:sz="0" w:space="0" w:color="auto"/>
                <w:bottom w:val="none" w:sz="0" w:space="0" w:color="auto"/>
                <w:right w:val="none" w:sz="0" w:space="0" w:color="auto"/>
              </w:divBdr>
              <w:divsChild>
                <w:div w:id="1522932859">
                  <w:marLeft w:val="0"/>
                  <w:marRight w:val="0"/>
                  <w:marTop w:val="0"/>
                  <w:marBottom w:val="0"/>
                  <w:divBdr>
                    <w:top w:val="none" w:sz="0" w:space="0" w:color="auto"/>
                    <w:left w:val="none" w:sz="0" w:space="0" w:color="auto"/>
                    <w:bottom w:val="none" w:sz="0" w:space="0" w:color="auto"/>
                    <w:right w:val="none" w:sz="0" w:space="0" w:color="auto"/>
                  </w:divBdr>
                </w:div>
              </w:divsChild>
            </w:div>
            <w:div w:id="451559960">
              <w:marLeft w:val="0"/>
              <w:marRight w:val="0"/>
              <w:marTop w:val="0"/>
              <w:marBottom w:val="0"/>
              <w:divBdr>
                <w:top w:val="single" w:sz="6" w:space="0" w:color="DDDDDD"/>
                <w:left w:val="single" w:sz="6" w:space="0" w:color="DDDDDD"/>
                <w:bottom w:val="single" w:sz="6" w:space="0" w:color="DDDDDD"/>
                <w:right w:val="single" w:sz="6" w:space="0" w:color="DDDDDD"/>
              </w:divBdr>
              <w:divsChild>
                <w:div w:id="544215465">
                  <w:marLeft w:val="0"/>
                  <w:marRight w:val="0"/>
                  <w:marTop w:val="0"/>
                  <w:marBottom w:val="0"/>
                  <w:divBdr>
                    <w:top w:val="none" w:sz="0" w:space="0" w:color="auto"/>
                    <w:left w:val="none" w:sz="0" w:space="0" w:color="auto"/>
                    <w:bottom w:val="none" w:sz="0" w:space="0" w:color="auto"/>
                    <w:right w:val="none" w:sz="0" w:space="0" w:color="auto"/>
                  </w:divBdr>
                  <w:divsChild>
                    <w:div w:id="1636330103">
                      <w:marLeft w:val="0"/>
                      <w:marRight w:val="0"/>
                      <w:marTop w:val="0"/>
                      <w:marBottom w:val="0"/>
                      <w:divBdr>
                        <w:top w:val="none" w:sz="0" w:space="0" w:color="auto"/>
                        <w:left w:val="none" w:sz="0" w:space="0" w:color="auto"/>
                        <w:bottom w:val="none" w:sz="0" w:space="0" w:color="auto"/>
                        <w:right w:val="none" w:sz="0" w:space="0" w:color="auto"/>
                      </w:divBdr>
                    </w:div>
                    <w:div w:id="1883059928">
                      <w:marLeft w:val="0"/>
                      <w:marRight w:val="0"/>
                      <w:marTop w:val="0"/>
                      <w:marBottom w:val="0"/>
                      <w:divBdr>
                        <w:top w:val="none" w:sz="0" w:space="0" w:color="auto"/>
                        <w:left w:val="none" w:sz="0" w:space="0" w:color="auto"/>
                        <w:bottom w:val="none" w:sz="0" w:space="0" w:color="auto"/>
                        <w:right w:val="none" w:sz="0" w:space="0" w:color="auto"/>
                      </w:divBdr>
                    </w:div>
                    <w:div w:id="530076471">
                      <w:marLeft w:val="0"/>
                      <w:marRight w:val="0"/>
                      <w:marTop w:val="0"/>
                      <w:marBottom w:val="0"/>
                      <w:divBdr>
                        <w:top w:val="none" w:sz="0" w:space="0" w:color="auto"/>
                        <w:left w:val="none" w:sz="0" w:space="0" w:color="auto"/>
                        <w:bottom w:val="none" w:sz="0" w:space="0" w:color="auto"/>
                        <w:right w:val="none" w:sz="0" w:space="0" w:color="auto"/>
                      </w:divBdr>
                    </w:div>
                    <w:div w:id="1931351836">
                      <w:marLeft w:val="0"/>
                      <w:marRight w:val="0"/>
                      <w:marTop w:val="0"/>
                      <w:marBottom w:val="0"/>
                      <w:divBdr>
                        <w:top w:val="none" w:sz="0" w:space="0" w:color="auto"/>
                        <w:left w:val="none" w:sz="0" w:space="0" w:color="auto"/>
                        <w:bottom w:val="none" w:sz="0" w:space="0" w:color="auto"/>
                        <w:right w:val="none" w:sz="0" w:space="0" w:color="auto"/>
                      </w:divBdr>
                    </w:div>
                    <w:div w:id="556823764">
                      <w:marLeft w:val="0"/>
                      <w:marRight w:val="0"/>
                      <w:marTop w:val="0"/>
                      <w:marBottom w:val="0"/>
                      <w:divBdr>
                        <w:top w:val="none" w:sz="0" w:space="0" w:color="auto"/>
                        <w:left w:val="none" w:sz="0" w:space="0" w:color="auto"/>
                        <w:bottom w:val="none" w:sz="0" w:space="0" w:color="auto"/>
                        <w:right w:val="none" w:sz="0" w:space="0" w:color="auto"/>
                      </w:divBdr>
                    </w:div>
                    <w:div w:id="184372644">
                      <w:marLeft w:val="0"/>
                      <w:marRight w:val="0"/>
                      <w:marTop w:val="0"/>
                      <w:marBottom w:val="0"/>
                      <w:divBdr>
                        <w:top w:val="none" w:sz="0" w:space="0" w:color="auto"/>
                        <w:left w:val="none" w:sz="0" w:space="0" w:color="auto"/>
                        <w:bottom w:val="none" w:sz="0" w:space="0" w:color="auto"/>
                        <w:right w:val="none" w:sz="0" w:space="0" w:color="auto"/>
                      </w:divBdr>
                    </w:div>
                    <w:div w:id="7673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486">
          <w:marLeft w:val="0"/>
          <w:marRight w:val="0"/>
          <w:marTop w:val="100"/>
          <w:marBottom w:val="100"/>
          <w:divBdr>
            <w:top w:val="none" w:sz="0" w:space="0" w:color="auto"/>
            <w:left w:val="none" w:sz="0" w:space="0" w:color="auto"/>
            <w:bottom w:val="none" w:sz="0" w:space="0" w:color="auto"/>
            <w:right w:val="none" w:sz="0" w:space="0" w:color="auto"/>
          </w:divBdr>
          <w:divsChild>
            <w:div w:id="541597088">
              <w:marLeft w:val="0"/>
              <w:marRight w:val="0"/>
              <w:marTop w:val="0"/>
              <w:marBottom w:val="0"/>
              <w:divBdr>
                <w:top w:val="none" w:sz="0" w:space="0" w:color="auto"/>
                <w:left w:val="none" w:sz="0" w:space="0" w:color="auto"/>
                <w:bottom w:val="none" w:sz="0" w:space="0" w:color="auto"/>
                <w:right w:val="none" w:sz="0" w:space="0" w:color="auto"/>
              </w:divBdr>
              <w:divsChild>
                <w:div w:id="564605673">
                  <w:marLeft w:val="0"/>
                  <w:marRight w:val="0"/>
                  <w:marTop w:val="0"/>
                  <w:marBottom w:val="0"/>
                  <w:divBdr>
                    <w:top w:val="none" w:sz="0" w:space="0" w:color="auto"/>
                    <w:left w:val="none" w:sz="0" w:space="0" w:color="auto"/>
                    <w:bottom w:val="none" w:sz="0" w:space="0" w:color="auto"/>
                    <w:right w:val="none" w:sz="0" w:space="0" w:color="auto"/>
                  </w:divBdr>
                </w:div>
              </w:divsChild>
            </w:div>
            <w:div w:id="212928939">
              <w:marLeft w:val="0"/>
              <w:marRight w:val="0"/>
              <w:marTop w:val="0"/>
              <w:marBottom w:val="0"/>
              <w:divBdr>
                <w:top w:val="single" w:sz="6" w:space="0" w:color="DDDDDD"/>
                <w:left w:val="single" w:sz="6" w:space="0" w:color="DDDDDD"/>
                <w:bottom w:val="single" w:sz="6" w:space="0" w:color="DDDDDD"/>
                <w:right w:val="single" w:sz="6" w:space="0" w:color="DDDDDD"/>
              </w:divBdr>
              <w:divsChild>
                <w:div w:id="1513110756">
                  <w:marLeft w:val="0"/>
                  <w:marRight w:val="0"/>
                  <w:marTop w:val="0"/>
                  <w:marBottom w:val="0"/>
                  <w:divBdr>
                    <w:top w:val="none" w:sz="0" w:space="0" w:color="auto"/>
                    <w:left w:val="none" w:sz="0" w:space="0" w:color="auto"/>
                    <w:bottom w:val="none" w:sz="0" w:space="0" w:color="auto"/>
                    <w:right w:val="none" w:sz="0" w:space="0" w:color="auto"/>
                  </w:divBdr>
                  <w:divsChild>
                    <w:div w:id="452746362">
                      <w:marLeft w:val="0"/>
                      <w:marRight w:val="0"/>
                      <w:marTop w:val="0"/>
                      <w:marBottom w:val="0"/>
                      <w:divBdr>
                        <w:top w:val="none" w:sz="0" w:space="0" w:color="auto"/>
                        <w:left w:val="none" w:sz="0" w:space="0" w:color="auto"/>
                        <w:bottom w:val="none" w:sz="0" w:space="0" w:color="auto"/>
                        <w:right w:val="none" w:sz="0" w:space="0" w:color="auto"/>
                      </w:divBdr>
                    </w:div>
                    <w:div w:id="1712266218">
                      <w:marLeft w:val="0"/>
                      <w:marRight w:val="0"/>
                      <w:marTop w:val="0"/>
                      <w:marBottom w:val="0"/>
                      <w:divBdr>
                        <w:top w:val="none" w:sz="0" w:space="0" w:color="auto"/>
                        <w:left w:val="none" w:sz="0" w:space="0" w:color="auto"/>
                        <w:bottom w:val="none" w:sz="0" w:space="0" w:color="auto"/>
                        <w:right w:val="none" w:sz="0" w:space="0" w:color="auto"/>
                      </w:divBdr>
                    </w:div>
                    <w:div w:id="1964074217">
                      <w:marLeft w:val="0"/>
                      <w:marRight w:val="0"/>
                      <w:marTop w:val="0"/>
                      <w:marBottom w:val="0"/>
                      <w:divBdr>
                        <w:top w:val="none" w:sz="0" w:space="0" w:color="auto"/>
                        <w:left w:val="none" w:sz="0" w:space="0" w:color="auto"/>
                        <w:bottom w:val="none" w:sz="0" w:space="0" w:color="auto"/>
                        <w:right w:val="none" w:sz="0" w:space="0" w:color="auto"/>
                      </w:divBdr>
                    </w:div>
                    <w:div w:id="1784380072">
                      <w:marLeft w:val="0"/>
                      <w:marRight w:val="0"/>
                      <w:marTop w:val="0"/>
                      <w:marBottom w:val="0"/>
                      <w:divBdr>
                        <w:top w:val="none" w:sz="0" w:space="0" w:color="auto"/>
                        <w:left w:val="none" w:sz="0" w:space="0" w:color="auto"/>
                        <w:bottom w:val="none" w:sz="0" w:space="0" w:color="auto"/>
                        <w:right w:val="none" w:sz="0" w:space="0" w:color="auto"/>
                      </w:divBdr>
                    </w:div>
                    <w:div w:id="507595626">
                      <w:marLeft w:val="0"/>
                      <w:marRight w:val="0"/>
                      <w:marTop w:val="0"/>
                      <w:marBottom w:val="0"/>
                      <w:divBdr>
                        <w:top w:val="none" w:sz="0" w:space="0" w:color="auto"/>
                        <w:left w:val="none" w:sz="0" w:space="0" w:color="auto"/>
                        <w:bottom w:val="none" w:sz="0" w:space="0" w:color="auto"/>
                        <w:right w:val="none" w:sz="0" w:space="0" w:color="auto"/>
                      </w:divBdr>
                    </w:div>
                    <w:div w:id="9687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79015">
      <w:bodyDiv w:val="1"/>
      <w:marLeft w:val="0"/>
      <w:marRight w:val="0"/>
      <w:marTop w:val="0"/>
      <w:marBottom w:val="0"/>
      <w:divBdr>
        <w:top w:val="none" w:sz="0" w:space="0" w:color="auto"/>
        <w:left w:val="none" w:sz="0" w:space="0" w:color="auto"/>
        <w:bottom w:val="none" w:sz="0" w:space="0" w:color="auto"/>
        <w:right w:val="none" w:sz="0" w:space="0" w:color="auto"/>
      </w:divBdr>
    </w:div>
    <w:div w:id="1699546365">
      <w:bodyDiv w:val="1"/>
      <w:marLeft w:val="0"/>
      <w:marRight w:val="0"/>
      <w:marTop w:val="0"/>
      <w:marBottom w:val="0"/>
      <w:divBdr>
        <w:top w:val="none" w:sz="0" w:space="0" w:color="auto"/>
        <w:left w:val="none" w:sz="0" w:space="0" w:color="auto"/>
        <w:bottom w:val="none" w:sz="0" w:space="0" w:color="auto"/>
        <w:right w:val="none" w:sz="0" w:space="0" w:color="auto"/>
      </w:divBdr>
    </w:div>
    <w:div w:id="1702315003">
      <w:bodyDiv w:val="1"/>
      <w:marLeft w:val="0"/>
      <w:marRight w:val="0"/>
      <w:marTop w:val="0"/>
      <w:marBottom w:val="0"/>
      <w:divBdr>
        <w:top w:val="none" w:sz="0" w:space="0" w:color="auto"/>
        <w:left w:val="none" w:sz="0" w:space="0" w:color="auto"/>
        <w:bottom w:val="none" w:sz="0" w:space="0" w:color="auto"/>
        <w:right w:val="none" w:sz="0" w:space="0" w:color="auto"/>
      </w:divBdr>
    </w:div>
    <w:div w:id="1712607904">
      <w:bodyDiv w:val="1"/>
      <w:marLeft w:val="0"/>
      <w:marRight w:val="0"/>
      <w:marTop w:val="0"/>
      <w:marBottom w:val="0"/>
      <w:divBdr>
        <w:top w:val="none" w:sz="0" w:space="0" w:color="auto"/>
        <w:left w:val="none" w:sz="0" w:space="0" w:color="auto"/>
        <w:bottom w:val="none" w:sz="0" w:space="0" w:color="auto"/>
        <w:right w:val="none" w:sz="0" w:space="0" w:color="auto"/>
      </w:divBdr>
    </w:div>
    <w:div w:id="1713192679">
      <w:bodyDiv w:val="1"/>
      <w:marLeft w:val="0"/>
      <w:marRight w:val="0"/>
      <w:marTop w:val="0"/>
      <w:marBottom w:val="0"/>
      <w:divBdr>
        <w:top w:val="none" w:sz="0" w:space="0" w:color="auto"/>
        <w:left w:val="none" w:sz="0" w:space="0" w:color="auto"/>
        <w:bottom w:val="none" w:sz="0" w:space="0" w:color="auto"/>
        <w:right w:val="none" w:sz="0" w:space="0" w:color="auto"/>
      </w:divBdr>
    </w:div>
    <w:div w:id="1724406536">
      <w:bodyDiv w:val="1"/>
      <w:marLeft w:val="0"/>
      <w:marRight w:val="0"/>
      <w:marTop w:val="0"/>
      <w:marBottom w:val="0"/>
      <w:divBdr>
        <w:top w:val="none" w:sz="0" w:space="0" w:color="auto"/>
        <w:left w:val="none" w:sz="0" w:space="0" w:color="auto"/>
        <w:bottom w:val="none" w:sz="0" w:space="0" w:color="auto"/>
        <w:right w:val="none" w:sz="0" w:space="0" w:color="auto"/>
      </w:divBdr>
    </w:div>
    <w:div w:id="1733237301">
      <w:bodyDiv w:val="1"/>
      <w:marLeft w:val="0"/>
      <w:marRight w:val="0"/>
      <w:marTop w:val="0"/>
      <w:marBottom w:val="0"/>
      <w:divBdr>
        <w:top w:val="none" w:sz="0" w:space="0" w:color="auto"/>
        <w:left w:val="none" w:sz="0" w:space="0" w:color="auto"/>
        <w:bottom w:val="none" w:sz="0" w:space="0" w:color="auto"/>
        <w:right w:val="none" w:sz="0" w:space="0" w:color="auto"/>
      </w:divBdr>
    </w:div>
    <w:div w:id="1742755328">
      <w:bodyDiv w:val="1"/>
      <w:marLeft w:val="0"/>
      <w:marRight w:val="0"/>
      <w:marTop w:val="0"/>
      <w:marBottom w:val="0"/>
      <w:divBdr>
        <w:top w:val="none" w:sz="0" w:space="0" w:color="auto"/>
        <w:left w:val="none" w:sz="0" w:space="0" w:color="auto"/>
        <w:bottom w:val="none" w:sz="0" w:space="0" w:color="auto"/>
        <w:right w:val="none" w:sz="0" w:space="0" w:color="auto"/>
      </w:divBdr>
    </w:div>
    <w:div w:id="1748572760">
      <w:bodyDiv w:val="1"/>
      <w:marLeft w:val="0"/>
      <w:marRight w:val="0"/>
      <w:marTop w:val="0"/>
      <w:marBottom w:val="0"/>
      <w:divBdr>
        <w:top w:val="none" w:sz="0" w:space="0" w:color="auto"/>
        <w:left w:val="none" w:sz="0" w:space="0" w:color="auto"/>
        <w:bottom w:val="none" w:sz="0" w:space="0" w:color="auto"/>
        <w:right w:val="none" w:sz="0" w:space="0" w:color="auto"/>
      </w:divBdr>
    </w:div>
    <w:div w:id="1750226856">
      <w:bodyDiv w:val="1"/>
      <w:marLeft w:val="0"/>
      <w:marRight w:val="0"/>
      <w:marTop w:val="0"/>
      <w:marBottom w:val="0"/>
      <w:divBdr>
        <w:top w:val="none" w:sz="0" w:space="0" w:color="auto"/>
        <w:left w:val="none" w:sz="0" w:space="0" w:color="auto"/>
        <w:bottom w:val="none" w:sz="0" w:space="0" w:color="auto"/>
        <w:right w:val="none" w:sz="0" w:space="0" w:color="auto"/>
      </w:divBdr>
    </w:div>
    <w:div w:id="1750495148">
      <w:bodyDiv w:val="1"/>
      <w:marLeft w:val="0"/>
      <w:marRight w:val="0"/>
      <w:marTop w:val="0"/>
      <w:marBottom w:val="0"/>
      <w:divBdr>
        <w:top w:val="none" w:sz="0" w:space="0" w:color="auto"/>
        <w:left w:val="none" w:sz="0" w:space="0" w:color="auto"/>
        <w:bottom w:val="none" w:sz="0" w:space="0" w:color="auto"/>
        <w:right w:val="none" w:sz="0" w:space="0" w:color="auto"/>
      </w:divBdr>
      <w:divsChild>
        <w:div w:id="1957129132">
          <w:marLeft w:val="0"/>
          <w:marRight w:val="0"/>
          <w:marTop w:val="0"/>
          <w:marBottom w:val="0"/>
          <w:divBdr>
            <w:top w:val="none" w:sz="0" w:space="0" w:color="auto"/>
            <w:left w:val="none" w:sz="0" w:space="0" w:color="auto"/>
            <w:bottom w:val="none" w:sz="0" w:space="0" w:color="auto"/>
            <w:right w:val="none" w:sz="0" w:space="0" w:color="auto"/>
          </w:divBdr>
        </w:div>
        <w:div w:id="1332441277">
          <w:marLeft w:val="0"/>
          <w:marRight w:val="0"/>
          <w:marTop w:val="0"/>
          <w:marBottom w:val="0"/>
          <w:divBdr>
            <w:top w:val="none" w:sz="0" w:space="0" w:color="auto"/>
            <w:left w:val="none" w:sz="0" w:space="0" w:color="auto"/>
            <w:bottom w:val="none" w:sz="0" w:space="0" w:color="auto"/>
            <w:right w:val="none" w:sz="0" w:space="0" w:color="auto"/>
          </w:divBdr>
        </w:div>
        <w:div w:id="761923725">
          <w:marLeft w:val="0"/>
          <w:marRight w:val="0"/>
          <w:marTop w:val="0"/>
          <w:marBottom w:val="0"/>
          <w:divBdr>
            <w:top w:val="none" w:sz="0" w:space="0" w:color="auto"/>
            <w:left w:val="none" w:sz="0" w:space="0" w:color="auto"/>
            <w:bottom w:val="none" w:sz="0" w:space="0" w:color="auto"/>
            <w:right w:val="none" w:sz="0" w:space="0" w:color="auto"/>
          </w:divBdr>
        </w:div>
        <w:div w:id="600912186">
          <w:marLeft w:val="0"/>
          <w:marRight w:val="0"/>
          <w:marTop w:val="0"/>
          <w:marBottom w:val="0"/>
          <w:divBdr>
            <w:top w:val="none" w:sz="0" w:space="0" w:color="auto"/>
            <w:left w:val="none" w:sz="0" w:space="0" w:color="auto"/>
            <w:bottom w:val="none" w:sz="0" w:space="0" w:color="auto"/>
            <w:right w:val="none" w:sz="0" w:space="0" w:color="auto"/>
          </w:divBdr>
        </w:div>
        <w:div w:id="153226193">
          <w:marLeft w:val="0"/>
          <w:marRight w:val="0"/>
          <w:marTop w:val="0"/>
          <w:marBottom w:val="0"/>
          <w:divBdr>
            <w:top w:val="none" w:sz="0" w:space="0" w:color="auto"/>
            <w:left w:val="none" w:sz="0" w:space="0" w:color="auto"/>
            <w:bottom w:val="none" w:sz="0" w:space="0" w:color="auto"/>
            <w:right w:val="none" w:sz="0" w:space="0" w:color="auto"/>
          </w:divBdr>
        </w:div>
        <w:div w:id="1562599300">
          <w:marLeft w:val="0"/>
          <w:marRight w:val="0"/>
          <w:marTop w:val="0"/>
          <w:marBottom w:val="0"/>
          <w:divBdr>
            <w:top w:val="none" w:sz="0" w:space="0" w:color="auto"/>
            <w:left w:val="none" w:sz="0" w:space="0" w:color="auto"/>
            <w:bottom w:val="none" w:sz="0" w:space="0" w:color="auto"/>
            <w:right w:val="none" w:sz="0" w:space="0" w:color="auto"/>
          </w:divBdr>
        </w:div>
      </w:divsChild>
    </w:div>
    <w:div w:id="1755779948">
      <w:bodyDiv w:val="1"/>
      <w:marLeft w:val="0"/>
      <w:marRight w:val="0"/>
      <w:marTop w:val="0"/>
      <w:marBottom w:val="0"/>
      <w:divBdr>
        <w:top w:val="none" w:sz="0" w:space="0" w:color="auto"/>
        <w:left w:val="none" w:sz="0" w:space="0" w:color="auto"/>
        <w:bottom w:val="none" w:sz="0" w:space="0" w:color="auto"/>
        <w:right w:val="none" w:sz="0" w:space="0" w:color="auto"/>
      </w:divBdr>
    </w:div>
    <w:div w:id="1757942462">
      <w:bodyDiv w:val="1"/>
      <w:marLeft w:val="0"/>
      <w:marRight w:val="0"/>
      <w:marTop w:val="0"/>
      <w:marBottom w:val="0"/>
      <w:divBdr>
        <w:top w:val="none" w:sz="0" w:space="0" w:color="auto"/>
        <w:left w:val="none" w:sz="0" w:space="0" w:color="auto"/>
        <w:bottom w:val="none" w:sz="0" w:space="0" w:color="auto"/>
        <w:right w:val="none" w:sz="0" w:space="0" w:color="auto"/>
      </w:divBdr>
    </w:div>
    <w:div w:id="1765761860">
      <w:bodyDiv w:val="1"/>
      <w:marLeft w:val="0"/>
      <w:marRight w:val="0"/>
      <w:marTop w:val="0"/>
      <w:marBottom w:val="0"/>
      <w:divBdr>
        <w:top w:val="none" w:sz="0" w:space="0" w:color="auto"/>
        <w:left w:val="none" w:sz="0" w:space="0" w:color="auto"/>
        <w:bottom w:val="none" w:sz="0" w:space="0" w:color="auto"/>
        <w:right w:val="none" w:sz="0" w:space="0" w:color="auto"/>
      </w:divBdr>
    </w:div>
    <w:div w:id="1771511674">
      <w:bodyDiv w:val="1"/>
      <w:marLeft w:val="0"/>
      <w:marRight w:val="0"/>
      <w:marTop w:val="0"/>
      <w:marBottom w:val="0"/>
      <w:divBdr>
        <w:top w:val="none" w:sz="0" w:space="0" w:color="auto"/>
        <w:left w:val="none" w:sz="0" w:space="0" w:color="auto"/>
        <w:bottom w:val="none" w:sz="0" w:space="0" w:color="auto"/>
        <w:right w:val="none" w:sz="0" w:space="0" w:color="auto"/>
      </w:divBdr>
    </w:div>
    <w:div w:id="1772163333">
      <w:bodyDiv w:val="1"/>
      <w:marLeft w:val="0"/>
      <w:marRight w:val="0"/>
      <w:marTop w:val="0"/>
      <w:marBottom w:val="0"/>
      <w:divBdr>
        <w:top w:val="none" w:sz="0" w:space="0" w:color="auto"/>
        <w:left w:val="none" w:sz="0" w:space="0" w:color="auto"/>
        <w:bottom w:val="none" w:sz="0" w:space="0" w:color="auto"/>
        <w:right w:val="none" w:sz="0" w:space="0" w:color="auto"/>
      </w:divBdr>
    </w:div>
    <w:div w:id="1776634909">
      <w:bodyDiv w:val="1"/>
      <w:marLeft w:val="0"/>
      <w:marRight w:val="0"/>
      <w:marTop w:val="0"/>
      <w:marBottom w:val="0"/>
      <w:divBdr>
        <w:top w:val="none" w:sz="0" w:space="0" w:color="auto"/>
        <w:left w:val="none" w:sz="0" w:space="0" w:color="auto"/>
        <w:bottom w:val="none" w:sz="0" w:space="0" w:color="auto"/>
        <w:right w:val="none" w:sz="0" w:space="0" w:color="auto"/>
      </w:divBdr>
    </w:div>
    <w:div w:id="1779249382">
      <w:bodyDiv w:val="1"/>
      <w:marLeft w:val="0"/>
      <w:marRight w:val="0"/>
      <w:marTop w:val="0"/>
      <w:marBottom w:val="0"/>
      <w:divBdr>
        <w:top w:val="none" w:sz="0" w:space="0" w:color="auto"/>
        <w:left w:val="none" w:sz="0" w:space="0" w:color="auto"/>
        <w:bottom w:val="none" w:sz="0" w:space="0" w:color="auto"/>
        <w:right w:val="none" w:sz="0" w:space="0" w:color="auto"/>
      </w:divBdr>
    </w:div>
    <w:div w:id="1785298804">
      <w:bodyDiv w:val="1"/>
      <w:marLeft w:val="0"/>
      <w:marRight w:val="0"/>
      <w:marTop w:val="0"/>
      <w:marBottom w:val="0"/>
      <w:divBdr>
        <w:top w:val="none" w:sz="0" w:space="0" w:color="auto"/>
        <w:left w:val="none" w:sz="0" w:space="0" w:color="auto"/>
        <w:bottom w:val="none" w:sz="0" w:space="0" w:color="auto"/>
        <w:right w:val="none" w:sz="0" w:space="0" w:color="auto"/>
      </w:divBdr>
    </w:div>
    <w:div w:id="1785810951">
      <w:bodyDiv w:val="1"/>
      <w:marLeft w:val="0"/>
      <w:marRight w:val="0"/>
      <w:marTop w:val="0"/>
      <w:marBottom w:val="0"/>
      <w:divBdr>
        <w:top w:val="none" w:sz="0" w:space="0" w:color="auto"/>
        <w:left w:val="none" w:sz="0" w:space="0" w:color="auto"/>
        <w:bottom w:val="none" w:sz="0" w:space="0" w:color="auto"/>
        <w:right w:val="none" w:sz="0" w:space="0" w:color="auto"/>
      </w:divBdr>
    </w:div>
    <w:div w:id="1790853531">
      <w:bodyDiv w:val="1"/>
      <w:marLeft w:val="0"/>
      <w:marRight w:val="0"/>
      <w:marTop w:val="0"/>
      <w:marBottom w:val="0"/>
      <w:divBdr>
        <w:top w:val="none" w:sz="0" w:space="0" w:color="auto"/>
        <w:left w:val="none" w:sz="0" w:space="0" w:color="auto"/>
        <w:bottom w:val="none" w:sz="0" w:space="0" w:color="auto"/>
        <w:right w:val="none" w:sz="0" w:space="0" w:color="auto"/>
      </w:divBdr>
    </w:div>
    <w:div w:id="1791586233">
      <w:bodyDiv w:val="1"/>
      <w:marLeft w:val="0"/>
      <w:marRight w:val="0"/>
      <w:marTop w:val="0"/>
      <w:marBottom w:val="0"/>
      <w:divBdr>
        <w:top w:val="none" w:sz="0" w:space="0" w:color="auto"/>
        <w:left w:val="none" w:sz="0" w:space="0" w:color="auto"/>
        <w:bottom w:val="none" w:sz="0" w:space="0" w:color="auto"/>
        <w:right w:val="none" w:sz="0" w:space="0" w:color="auto"/>
      </w:divBdr>
    </w:div>
    <w:div w:id="1794712711">
      <w:bodyDiv w:val="1"/>
      <w:marLeft w:val="0"/>
      <w:marRight w:val="0"/>
      <w:marTop w:val="0"/>
      <w:marBottom w:val="0"/>
      <w:divBdr>
        <w:top w:val="none" w:sz="0" w:space="0" w:color="auto"/>
        <w:left w:val="none" w:sz="0" w:space="0" w:color="auto"/>
        <w:bottom w:val="none" w:sz="0" w:space="0" w:color="auto"/>
        <w:right w:val="none" w:sz="0" w:space="0" w:color="auto"/>
      </w:divBdr>
    </w:div>
    <w:div w:id="1796093819">
      <w:bodyDiv w:val="1"/>
      <w:marLeft w:val="0"/>
      <w:marRight w:val="0"/>
      <w:marTop w:val="0"/>
      <w:marBottom w:val="0"/>
      <w:divBdr>
        <w:top w:val="none" w:sz="0" w:space="0" w:color="auto"/>
        <w:left w:val="none" w:sz="0" w:space="0" w:color="auto"/>
        <w:bottom w:val="none" w:sz="0" w:space="0" w:color="auto"/>
        <w:right w:val="none" w:sz="0" w:space="0" w:color="auto"/>
      </w:divBdr>
    </w:div>
    <w:div w:id="1800368424">
      <w:bodyDiv w:val="1"/>
      <w:marLeft w:val="0"/>
      <w:marRight w:val="0"/>
      <w:marTop w:val="0"/>
      <w:marBottom w:val="0"/>
      <w:divBdr>
        <w:top w:val="none" w:sz="0" w:space="0" w:color="auto"/>
        <w:left w:val="none" w:sz="0" w:space="0" w:color="auto"/>
        <w:bottom w:val="none" w:sz="0" w:space="0" w:color="auto"/>
        <w:right w:val="none" w:sz="0" w:space="0" w:color="auto"/>
      </w:divBdr>
      <w:divsChild>
        <w:div w:id="1245989092">
          <w:marLeft w:val="0"/>
          <w:marRight w:val="0"/>
          <w:marTop w:val="100"/>
          <w:marBottom w:val="100"/>
          <w:divBdr>
            <w:top w:val="none" w:sz="0" w:space="0" w:color="auto"/>
            <w:left w:val="none" w:sz="0" w:space="0" w:color="auto"/>
            <w:bottom w:val="none" w:sz="0" w:space="0" w:color="auto"/>
            <w:right w:val="none" w:sz="0" w:space="0" w:color="auto"/>
          </w:divBdr>
          <w:divsChild>
            <w:div w:id="695426507">
              <w:marLeft w:val="0"/>
              <w:marRight w:val="0"/>
              <w:marTop w:val="0"/>
              <w:marBottom w:val="0"/>
              <w:divBdr>
                <w:top w:val="single" w:sz="6" w:space="0" w:color="DDDDDD"/>
                <w:left w:val="single" w:sz="6" w:space="0" w:color="DDDDDD"/>
                <w:bottom w:val="single" w:sz="6" w:space="0" w:color="DDDDDD"/>
                <w:right w:val="single" w:sz="6" w:space="0" w:color="DDDDDD"/>
              </w:divBdr>
              <w:divsChild>
                <w:div w:id="703485245">
                  <w:marLeft w:val="0"/>
                  <w:marRight w:val="0"/>
                  <w:marTop w:val="0"/>
                  <w:marBottom w:val="0"/>
                  <w:divBdr>
                    <w:top w:val="none" w:sz="0" w:space="0" w:color="auto"/>
                    <w:left w:val="none" w:sz="0" w:space="0" w:color="auto"/>
                    <w:bottom w:val="none" w:sz="0" w:space="0" w:color="auto"/>
                    <w:right w:val="none" w:sz="0" w:space="0" w:color="auto"/>
                  </w:divBdr>
                  <w:divsChild>
                    <w:div w:id="576332358">
                      <w:marLeft w:val="0"/>
                      <w:marRight w:val="0"/>
                      <w:marTop w:val="0"/>
                      <w:marBottom w:val="0"/>
                      <w:divBdr>
                        <w:top w:val="none" w:sz="0" w:space="0" w:color="auto"/>
                        <w:left w:val="none" w:sz="0" w:space="0" w:color="auto"/>
                        <w:bottom w:val="none" w:sz="0" w:space="0" w:color="auto"/>
                        <w:right w:val="none" w:sz="0" w:space="0" w:color="auto"/>
                      </w:divBdr>
                    </w:div>
                    <w:div w:id="1913348952">
                      <w:marLeft w:val="0"/>
                      <w:marRight w:val="0"/>
                      <w:marTop w:val="0"/>
                      <w:marBottom w:val="0"/>
                      <w:divBdr>
                        <w:top w:val="none" w:sz="0" w:space="0" w:color="auto"/>
                        <w:left w:val="none" w:sz="0" w:space="0" w:color="auto"/>
                        <w:bottom w:val="none" w:sz="0" w:space="0" w:color="auto"/>
                        <w:right w:val="none" w:sz="0" w:space="0" w:color="auto"/>
                      </w:divBdr>
                    </w:div>
                    <w:div w:id="1359508788">
                      <w:marLeft w:val="0"/>
                      <w:marRight w:val="0"/>
                      <w:marTop w:val="0"/>
                      <w:marBottom w:val="0"/>
                      <w:divBdr>
                        <w:top w:val="none" w:sz="0" w:space="0" w:color="auto"/>
                        <w:left w:val="none" w:sz="0" w:space="0" w:color="auto"/>
                        <w:bottom w:val="none" w:sz="0" w:space="0" w:color="auto"/>
                        <w:right w:val="none" w:sz="0" w:space="0" w:color="auto"/>
                      </w:divBdr>
                    </w:div>
                    <w:div w:id="2043823270">
                      <w:marLeft w:val="0"/>
                      <w:marRight w:val="0"/>
                      <w:marTop w:val="0"/>
                      <w:marBottom w:val="0"/>
                      <w:divBdr>
                        <w:top w:val="none" w:sz="0" w:space="0" w:color="auto"/>
                        <w:left w:val="none" w:sz="0" w:space="0" w:color="auto"/>
                        <w:bottom w:val="none" w:sz="0" w:space="0" w:color="auto"/>
                        <w:right w:val="none" w:sz="0" w:space="0" w:color="auto"/>
                      </w:divBdr>
                    </w:div>
                    <w:div w:id="10611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3135">
          <w:marLeft w:val="0"/>
          <w:marRight w:val="0"/>
          <w:marTop w:val="100"/>
          <w:marBottom w:val="100"/>
          <w:divBdr>
            <w:top w:val="none" w:sz="0" w:space="0" w:color="auto"/>
            <w:left w:val="none" w:sz="0" w:space="0" w:color="auto"/>
            <w:bottom w:val="none" w:sz="0" w:space="0" w:color="auto"/>
            <w:right w:val="none" w:sz="0" w:space="0" w:color="auto"/>
          </w:divBdr>
          <w:divsChild>
            <w:div w:id="154733251">
              <w:marLeft w:val="0"/>
              <w:marRight w:val="0"/>
              <w:marTop w:val="0"/>
              <w:marBottom w:val="0"/>
              <w:divBdr>
                <w:top w:val="none" w:sz="0" w:space="0" w:color="auto"/>
                <w:left w:val="none" w:sz="0" w:space="0" w:color="auto"/>
                <w:bottom w:val="none" w:sz="0" w:space="0" w:color="auto"/>
                <w:right w:val="none" w:sz="0" w:space="0" w:color="auto"/>
              </w:divBdr>
              <w:divsChild>
                <w:div w:id="1779910101">
                  <w:marLeft w:val="0"/>
                  <w:marRight w:val="0"/>
                  <w:marTop w:val="0"/>
                  <w:marBottom w:val="0"/>
                  <w:divBdr>
                    <w:top w:val="none" w:sz="0" w:space="0" w:color="auto"/>
                    <w:left w:val="none" w:sz="0" w:space="0" w:color="auto"/>
                    <w:bottom w:val="none" w:sz="0" w:space="0" w:color="auto"/>
                    <w:right w:val="none" w:sz="0" w:space="0" w:color="auto"/>
                  </w:divBdr>
                </w:div>
              </w:divsChild>
            </w:div>
            <w:div w:id="1016494136">
              <w:marLeft w:val="0"/>
              <w:marRight w:val="0"/>
              <w:marTop w:val="0"/>
              <w:marBottom w:val="0"/>
              <w:divBdr>
                <w:top w:val="single" w:sz="6" w:space="0" w:color="DDDDDD"/>
                <w:left w:val="single" w:sz="6" w:space="0" w:color="DDDDDD"/>
                <w:bottom w:val="single" w:sz="6" w:space="0" w:color="DDDDDD"/>
                <w:right w:val="single" w:sz="6" w:space="0" w:color="DDDDDD"/>
              </w:divBdr>
              <w:divsChild>
                <w:div w:id="2021158314">
                  <w:marLeft w:val="0"/>
                  <w:marRight w:val="0"/>
                  <w:marTop w:val="0"/>
                  <w:marBottom w:val="0"/>
                  <w:divBdr>
                    <w:top w:val="none" w:sz="0" w:space="0" w:color="auto"/>
                    <w:left w:val="none" w:sz="0" w:space="0" w:color="auto"/>
                    <w:bottom w:val="none" w:sz="0" w:space="0" w:color="auto"/>
                    <w:right w:val="none" w:sz="0" w:space="0" w:color="auto"/>
                  </w:divBdr>
                  <w:divsChild>
                    <w:div w:id="1731994422">
                      <w:marLeft w:val="0"/>
                      <w:marRight w:val="0"/>
                      <w:marTop w:val="0"/>
                      <w:marBottom w:val="0"/>
                      <w:divBdr>
                        <w:top w:val="none" w:sz="0" w:space="0" w:color="auto"/>
                        <w:left w:val="none" w:sz="0" w:space="0" w:color="auto"/>
                        <w:bottom w:val="none" w:sz="0" w:space="0" w:color="auto"/>
                        <w:right w:val="none" w:sz="0" w:space="0" w:color="auto"/>
                      </w:divBdr>
                    </w:div>
                    <w:div w:id="1699545811">
                      <w:marLeft w:val="0"/>
                      <w:marRight w:val="0"/>
                      <w:marTop w:val="0"/>
                      <w:marBottom w:val="0"/>
                      <w:divBdr>
                        <w:top w:val="none" w:sz="0" w:space="0" w:color="auto"/>
                        <w:left w:val="none" w:sz="0" w:space="0" w:color="auto"/>
                        <w:bottom w:val="none" w:sz="0" w:space="0" w:color="auto"/>
                        <w:right w:val="none" w:sz="0" w:space="0" w:color="auto"/>
                      </w:divBdr>
                    </w:div>
                    <w:div w:id="1786658942">
                      <w:marLeft w:val="0"/>
                      <w:marRight w:val="0"/>
                      <w:marTop w:val="0"/>
                      <w:marBottom w:val="0"/>
                      <w:divBdr>
                        <w:top w:val="none" w:sz="0" w:space="0" w:color="auto"/>
                        <w:left w:val="none" w:sz="0" w:space="0" w:color="auto"/>
                        <w:bottom w:val="none" w:sz="0" w:space="0" w:color="auto"/>
                        <w:right w:val="none" w:sz="0" w:space="0" w:color="auto"/>
                      </w:divBdr>
                    </w:div>
                    <w:div w:id="895167843">
                      <w:marLeft w:val="0"/>
                      <w:marRight w:val="0"/>
                      <w:marTop w:val="0"/>
                      <w:marBottom w:val="0"/>
                      <w:divBdr>
                        <w:top w:val="none" w:sz="0" w:space="0" w:color="auto"/>
                        <w:left w:val="none" w:sz="0" w:space="0" w:color="auto"/>
                        <w:bottom w:val="none" w:sz="0" w:space="0" w:color="auto"/>
                        <w:right w:val="none" w:sz="0" w:space="0" w:color="auto"/>
                      </w:divBdr>
                    </w:div>
                    <w:div w:id="1408305119">
                      <w:marLeft w:val="0"/>
                      <w:marRight w:val="0"/>
                      <w:marTop w:val="0"/>
                      <w:marBottom w:val="0"/>
                      <w:divBdr>
                        <w:top w:val="none" w:sz="0" w:space="0" w:color="auto"/>
                        <w:left w:val="none" w:sz="0" w:space="0" w:color="auto"/>
                        <w:bottom w:val="none" w:sz="0" w:space="0" w:color="auto"/>
                        <w:right w:val="none" w:sz="0" w:space="0" w:color="auto"/>
                      </w:divBdr>
                    </w:div>
                    <w:div w:id="2061711235">
                      <w:marLeft w:val="0"/>
                      <w:marRight w:val="0"/>
                      <w:marTop w:val="0"/>
                      <w:marBottom w:val="0"/>
                      <w:divBdr>
                        <w:top w:val="none" w:sz="0" w:space="0" w:color="auto"/>
                        <w:left w:val="none" w:sz="0" w:space="0" w:color="auto"/>
                        <w:bottom w:val="none" w:sz="0" w:space="0" w:color="auto"/>
                        <w:right w:val="none" w:sz="0" w:space="0" w:color="auto"/>
                      </w:divBdr>
                    </w:div>
                    <w:div w:id="9747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320">
          <w:marLeft w:val="0"/>
          <w:marRight w:val="0"/>
          <w:marTop w:val="100"/>
          <w:marBottom w:val="100"/>
          <w:divBdr>
            <w:top w:val="none" w:sz="0" w:space="0" w:color="auto"/>
            <w:left w:val="none" w:sz="0" w:space="0" w:color="auto"/>
            <w:bottom w:val="none" w:sz="0" w:space="0" w:color="auto"/>
            <w:right w:val="none" w:sz="0" w:space="0" w:color="auto"/>
          </w:divBdr>
          <w:divsChild>
            <w:div w:id="2028677850">
              <w:marLeft w:val="0"/>
              <w:marRight w:val="0"/>
              <w:marTop w:val="0"/>
              <w:marBottom w:val="0"/>
              <w:divBdr>
                <w:top w:val="none" w:sz="0" w:space="0" w:color="auto"/>
                <w:left w:val="none" w:sz="0" w:space="0" w:color="auto"/>
                <w:bottom w:val="none" w:sz="0" w:space="0" w:color="auto"/>
                <w:right w:val="none" w:sz="0" w:space="0" w:color="auto"/>
              </w:divBdr>
              <w:divsChild>
                <w:div w:id="1306812913">
                  <w:marLeft w:val="0"/>
                  <w:marRight w:val="0"/>
                  <w:marTop w:val="0"/>
                  <w:marBottom w:val="0"/>
                  <w:divBdr>
                    <w:top w:val="none" w:sz="0" w:space="0" w:color="auto"/>
                    <w:left w:val="none" w:sz="0" w:space="0" w:color="auto"/>
                    <w:bottom w:val="none" w:sz="0" w:space="0" w:color="auto"/>
                    <w:right w:val="none" w:sz="0" w:space="0" w:color="auto"/>
                  </w:divBdr>
                </w:div>
              </w:divsChild>
            </w:div>
            <w:div w:id="270750114">
              <w:marLeft w:val="0"/>
              <w:marRight w:val="0"/>
              <w:marTop w:val="0"/>
              <w:marBottom w:val="0"/>
              <w:divBdr>
                <w:top w:val="single" w:sz="6" w:space="0" w:color="DDDDDD"/>
                <w:left w:val="single" w:sz="6" w:space="0" w:color="DDDDDD"/>
                <w:bottom w:val="single" w:sz="6" w:space="0" w:color="DDDDDD"/>
                <w:right w:val="single" w:sz="6" w:space="0" w:color="DDDDDD"/>
              </w:divBdr>
              <w:divsChild>
                <w:div w:id="2112629079">
                  <w:marLeft w:val="0"/>
                  <w:marRight w:val="0"/>
                  <w:marTop w:val="0"/>
                  <w:marBottom w:val="0"/>
                  <w:divBdr>
                    <w:top w:val="none" w:sz="0" w:space="0" w:color="auto"/>
                    <w:left w:val="none" w:sz="0" w:space="0" w:color="auto"/>
                    <w:bottom w:val="none" w:sz="0" w:space="0" w:color="auto"/>
                    <w:right w:val="none" w:sz="0" w:space="0" w:color="auto"/>
                  </w:divBdr>
                  <w:divsChild>
                    <w:div w:id="2105026356">
                      <w:marLeft w:val="0"/>
                      <w:marRight w:val="0"/>
                      <w:marTop w:val="0"/>
                      <w:marBottom w:val="0"/>
                      <w:divBdr>
                        <w:top w:val="none" w:sz="0" w:space="0" w:color="auto"/>
                        <w:left w:val="none" w:sz="0" w:space="0" w:color="auto"/>
                        <w:bottom w:val="none" w:sz="0" w:space="0" w:color="auto"/>
                        <w:right w:val="none" w:sz="0" w:space="0" w:color="auto"/>
                      </w:divBdr>
                    </w:div>
                    <w:div w:id="190414145">
                      <w:marLeft w:val="0"/>
                      <w:marRight w:val="0"/>
                      <w:marTop w:val="0"/>
                      <w:marBottom w:val="0"/>
                      <w:divBdr>
                        <w:top w:val="none" w:sz="0" w:space="0" w:color="auto"/>
                        <w:left w:val="none" w:sz="0" w:space="0" w:color="auto"/>
                        <w:bottom w:val="none" w:sz="0" w:space="0" w:color="auto"/>
                        <w:right w:val="none" w:sz="0" w:space="0" w:color="auto"/>
                      </w:divBdr>
                    </w:div>
                    <w:div w:id="1203982617">
                      <w:marLeft w:val="0"/>
                      <w:marRight w:val="0"/>
                      <w:marTop w:val="0"/>
                      <w:marBottom w:val="0"/>
                      <w:divBdr>
                        <w:top w:val="none" w:sz="0" w:space="0" w:color="auto"/>
                        <w:left w:val="none" w:sz="0" w:space="0" w:color="auto"/>
                        <w:bottom w:val="none" w:sz="0" w:space="0" w:color="auto"/>
                        <w:right w:val="none" w:sz="0" w:space="0" w:color="auto"/>
                      </w:divBdr>
                    </w:div>
                    <w:div w:id="1402874927">
                      <w:marLeft w:val="0"/>
                      <w:marRight w:val="0"/>
                      <w:marTop w:val="0"/>
                      <w:marBottom w:val="0"/>
                      <w:divBdr>
                        <w:top w:val="none" w:sz="0" w:space="0" w:color="auto"/>
                        <w:left w:val="none" w:sz="0" w:space="0" w:color="auto"/>
                        <w:bottom w:val="none" w:sz="0" w:space="0" w:color="auto"/>
                        <w:right w:val="none" w:sz="0" w:space="0" w:color="auto"/>
                      </w:divBdr>
                    </w:div>
                    <w:div w:id="556010440">
                      <w:marLeft w:val="0"/>
                      <w:marRight w:val="0"/>
                      <w:marTop w:val="0"/>
                      <w:marBottom w:val="0"/>
                      <w:divBdr>
                        <w:top w:val="none" w:sz="0" w:space="0" w:color="auto"/>
                        <w:left w:val="none" w:sz="0" w:space="0" w:color="auto"/>
                        <w:bottom w:val="none" w:sz="0" w:space="0" w:color="auto"/>
                        <w:right w:val="none" w:sz="0" w:space="0" w:color="auto"/>
                      </w:divBdr>
                    </w:div>
                    <w:div w:id="332802803">
                      <w:marLeft w:val="0"/>
                      <w:marRight w:val="0"/>
                      <w:marTop w:val="0"/>
                      <w:marBottom w:val="0"/>
                      <w:divBdr>
                        <w:top w:val="none" w:sz="0" w:space="0" w:color="auto"/>
                        <w:left w:val="none" w:sz="0" w:space="0" w:color="auto"/>
                        <w:bottom w:val="none" w:sz="0" w:space="0" w:color="auto"/>
                        <w:right w:val="none" w:sz="0" w:space="0" w:color="auto"/>
                      </w:divBdr>
                    </w:div>
                    <w:div w:id="9607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0867">
          <w:marLeft w:val="0"/>
          <w:marRight w:val="0"/>
          <w:marTop w:val="100"/>
          <w:marBottom w:val="100"/>
          <w:divBdr>
            <w:top w:val="none" w:sz="0" w:space="0" w:color="auto"/>
            <w:left w:val="none" w:sz="0" w:space="0" w:color="auto"/>
            <w:bottom w:val="none" w:sz="0" w:space="0" w:color="auto"/>
            <w:right w:val="none" w:sz="0" w:space="0" w:color="auto"/>
          </w:divBdr>
          <w:divsChild>
            <w:div w:id="1387027859">
              <w:marLeft w:val="0"/>
              <w:marRight w:val="0"/>
              <w:marTop w:val="0"/>
              <w:marBottom w:val="0"/>
              <w:divBdr>
                <w:top w:val="none" w:sz="0" w:space="0" w:color="auto"/>
                <w:left w:val="none" w:sz="0" w:space="0" w:color="auto"/>
                <w:bottom w:val="none" w:sz="0" w:space="0" w:color="auto"/>
                <w:right w:val="none" w:sz="0" w:space="0" w:color="auto"/>
              </w:divBdr>
              <w:divsChild>
                <w:div w:id="2126727389">
                  <w:marLeft w:val="0"/>
                  <w:marRight w:val="0"/>
                  <w:marTop w:val="0"/>
                  <w:marBottom w:val="0"/>
                  <w:divBdr>
                    <w:top w:val="none" w:sz="0" w:space="0" w:color="auto"/>
                    <w:left w:val="none" w:sz="0" w:space="0" w:color="auto"/>
                    <w:bottom w:val="none" w:sz="0" w:space="0" w:color="auto"/>
                    <w:right w:val="none" w:sz="0" w:space="0" w:color="auto"/>
                  </w:divBdr>
                </w:div>
              </w:divsChild>
            </w:div>
            <w:div w:id="2085029005">
              <w:marLeft w:val="0"/>
              <w:marRight w:val="0"/>
              <w:marTop w:val="0"/>
              <w:marBottom w:val="0"/>
              <w:divBdr>
                <w:top w:val="single" w:sz="6" w:space="0" w:color="DDDDDD"/>
                <w:left w:val="single" w:sz="6" w:space="0" w:color="DDDDDD"/>
                <w:bottom w:val="single" w:sz="6" w:space="0" w:color="DDDDDD"/>
                <w:right w:val="single" w:sz="6" w:space="0" w:color="DDDDDD"/>
              </w:divBdr>
              <w:divsChild>
                <w:div w:id="321734184">
                  <w:marLeft w:val="0"/>
                  <w:marRight w:val="0"/>
                  <w:marTop w:val="0"/>
                  <w:marBottom w:val="0"/>
                  <w:divBdr>
                    <w:top w:val="none" w:sz="0" w:space="0" w:color="auto"/>
                    <w:left w:val="none" w:sz="0" w:space="0" w:color="auto"/>
                    <w:bottom w:val="none" w:sz="0" w:space="0" w:color="auto"/>
                    <w:right w:val="none" w:sz="0" w:space="0" w:color="auto"/>
                  </w:divBdr>
                  <w:divsChild>
                    <w:div w:id="1640501473">
                      <w:marLeft w:val="0"/>
                      <w:marRight w:val="0"/>
                      <w:marTop w:val="0"/>
                      <w:marBottom w:val="0"/>
                      <w:divBdr>
                        <w:top w:val="none" w:sz="0" w:space="0" w:color="auto"/>
                        <w:left w:val="none" w:sz="0" w:space="0" w:color="auto"/>
                        <w:bottom w:val="none" w:sz="0" w:space="0" w:color="auto"/>
                        <w:right w:val="none" w:sz="0" w:space="0" w:color="auto"/>
                      </w:divBdr>
                    </w:div>
                    <w:div w:id="609439700">
                      <w:marLeft w:val="0"/>
                      <w:marRight w:val="0"/>
                      <w:marTop w:val="0"/>
                      <w:marBottom w:val="0"/>
                      <w:divBdr>
                        <w:top w:val="none" w:sz="0" w:space="0" w:color="auto"/>
                        <w:left w:val="none" w:sz="0" w:space="0" w:color="auto"/>
                        <w:bottom w:val="none" w:sz="0" w:space="0" w:color="auto"/>
                        <w:right w:val="none" w:sz="0" w:space="0" w:color="auto"/>
                      </w:divBdr>
                    </w:div>
                    <w:div w:id="711804345">
                      <w:marLeft w:val="0"/>
                      <w:marRight w:val="0"/>
                      <w:marTop w:val="0"/>
                      <w:marBottom w:val="0"/>
                      <w:divBdr>
                        <w:top w:val="none" w:sz="0" w:space="0" w:color="auto"/>
                        <w:left w:val="none" w:sz="0" w:space="0" w:color="auto"/>
                        <w:bottom w:val="none" w:sz="0" w:space="0" w:color="auto"/>
                        <w:right w:val="none" w:sz="0" w:space="0" w:color="auto"/>
                      </w:divBdr>
                    </w:div>
                    <w:div w:id="1410927901">
                      <w:marLeft w:val="0"/>
                      <w:marRight w:val="0"/>
                      <w:marTop w:val="0"/>
                      <w:marBottom w:val="0"/>
                      <w:divBdr>
                        <w:top w:val="none" w:sz="0" w:space="0" w:color="auto"/>
                        <w:left w:val="none" w:sz="0" w:space="0" w:color="auto"/>
                        <w:bottom w:val="none" w:sz="0" w:space="0" w:color="auto"/>
                        <w:right w:val="none" w:sz="0" w:space="0" w:color="auto"/>
                      </w:divBdr>
                    </w:div>
                    <w:div w:id="617107386">
                      <w:marLeft w:val="0"/>
                      <w:marRight w:val="0"/>
                      <w:marTop w:val="0"/>
                      <w:marBottom w:val="0"/>
                      <w:divBdr>
                        <w:top w:val="none" w:sz="0" w:space="0" w:color="auto"/>
                        <w:left w:val="none" w:sz="0" w:space="0" w:color="auto"/>
                        <w:bottom w:val="none" w:sz="0" w:space="0" w:color="auto"/>
                        <w:right w:val="none" w:sz="0" w:space="0" w:color="auto"/>
                      </w:divBdr>
                    </w:div>
                    <w:div w:id="830369757">
                      <w:marLeft w:val="0"/>
                      <w:marRight w:val="0"/>
                      <w:marTop w:val="0"/>
                      <w:marBottom w:val="0"/>
                      <w:divBdr>
                        <w:top w:val="none" w:sz="0" w:space="0" w:color="auto"/>
                        <w:left w:val="none" w:sz="0" w:space="0" w:color="auto"/>
                        <w:bottom w:val="none" w:sz="0" w:space="0" w:color="auto"/>
                        <w:right w:val="none" w:sz="0" w:space="0" w:color="auto"/>
                      </w:divBdr>
                    </w:div>
                    <w:div w:id="1684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88529">
          <w:marLeft w:val="0"/>
          <w:marRight w:val="0"/>
          <w:marTop w:val="100"/>
          <w:marBottom w:val="100"/>
          <w:divBdr>
            <w:top w:val="none" w:sz="0" w:space="0" w:color="auto"/>
            <w:left w:val="none" w:sz="0" w:space="0" w:color="auto"/>
            <w:bottom w:val="none" w:sz="0" w:space="0" w:color="auto"/>
            <w:right w:val="none" w:sz="0" w:space="0" w:color="auto"/>
          </w:divBdr>
          <w:divsChild>
            <w:div w:id="562642597">
              <w:marLeft w:val="0"/>
              <w:marRight w:val="0"/>
              <w:marTop w:val="0"/>
              <w:marBottom w:val="0"/>
              <w:divBdr>
                <w:top w:val="none" w:sz="0" w:space="0" w:color="auto"/>
                <w:left w:val="none" w:sz="0" w:space="0" w:color="auto"/>
                <w:bottom w:val="none" w:sz="0" w:space="0" w:color="auto"/>
                <w:right w:val="none" w:sz="0" w:space="0" w:color="auto"/>
              </w:divBdr>
              <w:divsChild>
                <w:div w:id="1788813145">
                  <w:marLeft w:val="0"/>
                  <w:marRight w:val="0"/>
                  <w:marTop w:val="0"/>
                  <w:marBottom w:val="0"/>
                  <w:divBdr>
                    <w:top w:val="none" w:sz="0" w:space="0" w:color="auto"/>
                    <w:left w:val="none" w:sz="0" w:space="0" w:color="auto"/>
                    <w:bottom w:val="none" w:sz="0" w:space="0" w:color="auto"/>
                    <w:right w:val="none" w:sz="0" w:space="0" w:color="auto"/>
                  </w:divBdr>
                </w:div>
              </w:divsChild>
            </w:div>
            <w:div w:id="848370110">
              <w:marLeft w:val="0"/>
              <w:marRight w:val="0"/>
              <w:marTop w:val="0"/>
              <w:marBottom w:val="0"/>
              <w:divBdr>
                <w:top w:val="single" w:sz="6" w:space="0" w:color="DDDDDD"/>
                <w:left w:val="single" w:sz="6" w:space="0" w:color="DDDDDD"/>
                <w:bottom w:val="single" w:sz="6" w:space="0" w:color="DDDDDD"/>
                <w:right w:val="single" w:sz="6" w:space="0" w:color="DDDDDD"/>
              </w:divBdr>
              <w:divsChild>
                <w:div w:id="1280988591">
                  <w:marLeft w:val="0"/>
                  <w:marRight w:val="0"/>
                  <w:marTop w:val="0"/>
                  <w:marBottom w:val="0"/>
                  <w:divBdr>
                    <w:top w:val="none" w:sz="0" w:space="0" w:color="auto"/>
                    <w:left w:val="none" w:sz="0" w:space="0" w:color="auto"/>
                    <w:bottom w:val="none" w:sz="0" w:space="0" w:color="auto"/>
                    <w:right w:val="none" w:sz="0" w:space="0" w:color="auto"/>
                  </w:divBdr>
                  <w:divsChild>
                    <w:div w:id="1786189622">
                      <w:marLeft w:val="0"/>
                      <w:marRight w:val="0"/>
                      <w:marTop w:val="0"/>
                      <w:marBottom w:val="0"/>
                      <w:divBdr>
                        <w:top w:val="none" w:sz="0" w:space="0" w:color="auto"/>
                        <w:left w:val="none" w:sz="0" w:space="0" w:color="auto"/>
                        <w:bottom w:val="none" w:sz="0" w:space="0" w:color="auto"/>
                        <w:right w:val="none" w:sz="0" w:space="0" w:color="auto"/>
                      </w:divBdr>
                    </w:div>
                    <w:div w:id="1915964579">
                      <w:marLeft w:val="0"/>
                      <w:marRight w:val="0"/>
                      <w:marTop w:val="0"/>
                      <w:marBottom w:val="0"/>
                      <w:divBdr>
                        <w:top w:val="none" w:sz="0" w:space="0" w:color="auto"/>
                        <w:left w:val="none" w:sz="0" w:space="0" w:color="auto"/>
                        <w:bottom w:val="none" w:sz="0" w:space="0" w:color="auto"/>
                        <w:right w:val="none" w:sz="0" w:space="0" w:color="auto"/>
                      </w:divBdr>
                    </w:div>
                    <w:div w:id="598492881">
                      <w:marLeft w:val="0"/>
                      <w:marRight w:val="0"/>
                      <w:marTop w:val="0"/>
                      <w:marBottom w:val="0"/>
                      <w:divBdr>
                        <w:top w:val="none" w:sz="0" w:space="0" w:color="auto"/>
                        <w:left w:val="none" w:sz="0" w:space="0" w:color="auto"/>
                        <w:bottom w:val="none" w:sz="0" w:space="0" w:color="auto"/>
                        <w:right w:val="none" w:sz="0" w:space="0" w:color="auto"/>
                      </w:divBdr>
                    </w:div>
                    <w:div w:id="1772047572">
                      <w:marLeft w:val="0"/>
                      <w:marRight w:val="0"/>
                      <w:marTop w:val="0"/>
                      <w:marBottom w:val="0"/>
                      <w:divBdr>
                        <w:top w:val="none" w:sz="0" w:space="0" w:color="auto"/>
                        <w:left w:val="none" w:sz="0" w:space="0" w:color="auto"/>
                        <w:bottom w:val="none" w:sz="0" w:space="0" w:color="auto"/>
                        <w:right w:val="none" w:sz="0" w:space="0" w:color="auto"/>
                      </w:divBdr>
                    </w:div>
                    <w:div w:id="282275132">
                      <w:marLeft w:val="0"/>
                      <w:marRight w:val="0"/>
                      <w:marTop w:val="0"/>
                      <w:marBottom w:val="0"/>
                      <w:divBdr>
                        <w:top w:val="none" w:sz="0" w:space="0" w:color="auto"/>
                        <w:left w:val="none" w:sz="0" w:space="0" w:color="auto"/>
                        <w:bottom w:val="none" w:sz="0" w:space="0" w:color="auto"/>
                        <w:right w:val="none" w:sz="0" w:space="0" w:color="auto"/>
                      </w:divBdr>
                    </w:div>
                    <w:div w:id="1958368878">
                      <w:marLeft w:val="0"/>
                      <w:marRight w:val="0"/>
                      <w:marTop w:val="0"/>
                      <w:marBottom w:val="0"/>
                      <w:divBdr>
                        <w:top w:val="none" w:sz="0" w:space="0" w:color="auto"/>
                        <w:left w:val="none" w:sz="0" w:space="0" w:color="auto"/>
                        <w:bottom w:val="none" w:sz="0" w:space="0" w:color="auto"/>
                        <w:right w:val="none" w:sz="0" w:space="0" w:color="auto"/>
                      </w:divBdr>
                    </w:div>
                    <w:div w:id="1293289548">
                      <w:marLeft w:val="0"/>
                      <w:marRight w:val="0"/>
                      <w:marTop w:val="0"/>
                      <w:marBottom w:val="0"/>
                      <w:divBdr>
                        <w:top w:val="none" w:sz="0" w:space="0" w:color="auto"/>
                        <w:left w:val="none" w:sz="0" w:space="0" w:color="auto"/>
                        <w:bottom w:val="none" w:sz="0" w:space="0" w:color="auto"/>
                        <w:right w:val="none" w:sz="0" w:space="0" w:color="auto"/>
                      </w:divBdr>
                    </w:div>
                    <w:div w:id="1301618974">
                      <w:marLeft w:val="0"/>
                      <w:marRight w:val="0"/>
                      <w:marTop w:val="0"/>
                      <w:marBottom w:val="0"/>
                      <w:divBdr>
                        <w:top w:val="none" w:sz="0" w:space="0" w:color="auto"/>
                        <w:left w:val="none" w:sz="0" w:space="0" w:color="auto"/>
                        <w:bottom w:val="none" w:sz="0" w:space="0" w:color="auto"/>
                        <w:right w:val="none" w:sz="0" w:space="0" w:color="auto"/>
                      </w:divBdr>
                    </w:div>
                    <w:div w:id="5079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77053">
          <w:marLeft w:val="0"/>
          <w:marRight w:val="0"/>
          <w:marTop w:val="100"/>
          <w:marBottom w:val="100"/>
          <w:divBdr>
            <w:top w:val="none" w:sz="0" w:space="0" w:color="auto"/>
            <w:left w:val="none" w:sz="0" w:space="0" w:color="auto"/>
            <w:bottom w:val="none" w:sz="0" w:space="0" w:color="auto"/>
            <w:right w:val="none" w:sz="0" w:space="0" w:color="auto"/>
          </w:divBdr>
          <w:divsChild>
            <w:div w:id="1737244458">
              <w:marLeft w:val="0"/>
              <w:marRight w:val="0"/>
              <w:marTop w:val="0"/>
              <w:marBottom w:val="0"/>
              <w:divBdr>
                <w:top w:val="none" w:sz="0" w:space="0" w:color="auto"/>
                <w:left w:val="none" w:sz="0" w:space="0" w:color="auto"/>
                <w:bottom w:val="none" w:sz="0" w:space="0" w:color="auto"/>
                <w:right w:val="none" w:sz="0" w:space="0" w:color="auto"/>
              </w:divBdr>
              <w:divsChild>
                <w:div w:id="674725883">
                  <w:marLeft w:val="0"/>
                  <w:marRight w:val="0"/>
                  <w:marTop w:val="0"/>
                  <w:marBottom w:val="0"/>
                  <w:divBdr>
                    <w:top w:val="none" w:sz="0" w:space="0" w:color="auto"/>
                    <w:left w:val="none" w:sz="0" w:space="0" w:color="auto"/>
                    <w:bottom w:val="none" w:sz="0" w:space="0" w:color="auto"/>
                    <w:right w:val="none" w:sz="0" w:space="0" w:color="auto"/>
                  </w:divBdr>
                </w:div>
              </w:divsChild>
            </w:div>
            <w:div w:id="1853493417">
              <w:marLeft w:val="0"/>
              <w:marRight w:val="0"/>
              <w:marTop w:val="0"/>
              <w:marBottom w:val="0"/>
              <w:divBdr>
                <w:top w:val="single" w:sz="6" w:space="0" w:color="DDDDDD"/>
                <w:left w:val="single" w:sz="6" w:space="0" w:color="DDDDDD"/>
                <w:bottom w:val="single" w:sz="6" w:space="0" w:color="DDDDDD"/>
                <w:right w:val="single" w:sz="6" w:space="0" w:color="DDDDDD"/>
              </w:divBdr>
              <w:divsChild>
                <w:div w:id="772018437">
                  <w:marLeft w:val="0"/>
                  <w:marRight w:val="0"/>
                  <w:marTop w:val="0"/>
                  <w:marBottom w:val="0"/>
                  <w:divBdr>
                    <w:top w:val="none" w:sz="0" w:space="0" w:color="auto"/>
                    <w:left w:val="none" w:sz="0" w:space="0" w:color="auto"/>
                    <w:bottom w:val="none" w:sz="0" w:space="0" w:color="auto"/>
                    <w:right w:val="none" w:sz="0" w:space="0" w:color="auto"/>
                  </w:divBdr>
                  <w:divsChild>
                    <w:div w:id="1374695582">
                      <w:marLeft w:val="0"/>
                      <w:marRight w:val="0"/>
                      <w:marTop w:val="0"/>
                      <w:marBottom w:val="0"/>
                      <w:divBdr>
                        <w:top w:val="none" w:sz="0" w:space="0" w:color="auto"/>
                        <w:left w:val="none" w:sz="0" w:space="0" w:color="auto"/>
                        <w:bottom w:val="none" w:sz="0" w:space="0" w:color="auto"/>
                        <w:right w:val="none" w:sz="0" w:space="0" w:color="auto"/>
                      </w:divBdr>
                    </w:div>
                    <w:div w:id="652685566">
                      <w:marLeft w:val="0"/>
                      <w:marRight w:val="0"/>
                      <w:marTop w:val="0"/>
                      <w:marBottom w:val="0"/>
                      <w:divBdr>
                        <w:top w:val="none" w:sz="0" w:space="0" w:color="auto"/>
                        <w:left w:val="none" w:sz="0" w:space="0" w:color="auto"/>
                        <w:bottom w:val="none" w:sz="0" w:space="0" w:color="auto"/>
                        <w:right w:val="none" w:sz="0" w:space="0" w:color="auto"/>
                      </w:divBdr>
                    </w:div>
                    <w:div w:id="148332312">
                      <w:marLeft w:val="0"/>
                      <w:marRight w:val="0"/>
                      <w:marTop w:val="0"/>
                      <w:marBottom w:val="0"/>
                      <w:divBdr>
                        <w:top w:val="none" w:sz="0" w:space="0" w:color="auto"/>
                        <w:left w:val="none" w:sz="0" w:space="0" w:color="auto"/>
                        <w:bottom w:val="none" w:sz="0" w:space="0" w:color="auto"/>
                        <w:right w:val="none" w:sz="0" w:space="0" w:color="auto"/>
                      </w:divBdr>
                    </w:div>
                    <w:div w:id="7778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023647">
      <w:bodyDiv w:val="1"/>
      <w:marLeft w:val="0"/>
      <w:marRight w:val="0"/>
      <w:marTop w:val="0"/>
      <w:marBottom w:val="0"/>
      <w:divBdr>
        <w:top w:val="none" w:sz="0" w:space="0" w:color="auto"/>
        <w:left w:val="none" w:sz="0" w:space="0" w:color="auto"/>
        <w:bottom w:val="none" w:sz="0" w:space="0" w:color="auto"/>
        <w:right w:val="none" w:sz="0" w:space="0" w:color="auto"/>
      </w:divBdr>
    </w:div>
    <w:div w:id="1815364362">
      <w:bodyDiv w:val="1"/>
      <w:marLeft w:val="0"/>
      <w:marRight w:val="0"/>
      <w:marTop w:val="0"/>
      <w:marBottom w:val="0"/>
      <w:divBdr>
        <w:top w:val="none" w:sz="0" w:space="0" w:color="auto"/>
        <w:left w:val="none" w:sz="0" w:space="0" w:color="auto"/>
        <w:bottom w:val="none" w:sz="0" w:space="0" w:color="auto"/>
        <w:right w:val="none" w:sz="0" w:space="0" w:color="auto"/>
      </w:divBdr>
    </w:div>
    <w:div w:id="1823959107">
      <w:bodyDiv w:val="1"/>
      <w:marLeft w:val="0"/>
      <w:marRight w:val="0"/>
      <w:marTop w:val="0"/>
      <w:marBottom w:val="0"/>
      <w:divBdr>
        <w:top w:val="none" w:sz="0" w:space="0" w:color="auto"/>
        <w:left w:val="none" w:sz="0" w:space="0" w:color="auto"/>
        <w:bottom w:val="none" w:sz="0" w:space="0" w:color="auto"/>
        <w:right w:val="none" w:sz="0" w:space="0" w:color="auto"/>
      </w:divBdr>
    </w:div>
    <w:div w:id="1833909678">
      <w:bodyDiv w:val="1"/>
      <w:marLeft w:val="0"/>
      <w:marRight w:val="0"/>
      <w:marTop w:val="0"/>
      <w:marBottom w:val="0"/>
      <w:divBdr>
        <w:top w:val="none" w:sz="0" w:space="0" w:color="auto"/>
        <w:left w:val="none" w:sz="0" w:space="0" w:color="auto"/>
        <w:bottom w:val="none" w:sz="0" w:space="0" w:color="auto"/>
        <w:right w:val="none" w:sz="0" w:space="0" w:color="auto"/>
      </w:divBdr>
    </w:div>
    <w:div w:id="1842087029">
      <w:bodyDiv w:val="1"/>
      <w:marLeft w:val="0"/>
      <w:marRight w:val="0"/>
      <w:marTop w:val="0"/>
      <w:marBottom w:val="0"/>
      <w:divBdr>
        <w:top w:val="none" w:sz="0" w:space="0" w:color="auto"/>
        <w:left w:val="none" w:sz="0" w:space="0" w:color="auto"/>
        <w:bottom w:val="none" w:sz="0" w:space="0" w:color="auto"/>
        <w:right w:val="none" w:sz="0" w:space="0" w:color="auto"/>
      </w:divBdr>
    </w:div>
    <w:div w:id="1845196196">
      <w:bodyDiv w:val="1"/>
      <w:marLeft w:val="0"/>
      <w:marRight w:val="0"/>
      <w:marTop w:val="0"/>
      <w:marBottom w:val="0"/>
      <w:divBdr>
        <w:top w:val="none" w:sz="0" w:space="0" w:color="auto"/>
        <w:left w:val="none" w:sz="0" w:space="0" w:color="auto"/>
        <w:bottom w:val="none" w:sz="0" w:space="0" w:color="auto"/>
        <w:right w:val="none" w:sz="0" w:space="0" w:color="auto"/>
      </w:divBdr>
    </w:div>
    <w:div w:id="1850026965">
      <w:bodyDiv w:val="1"/>
      <w:marLeft w:val="0"/>
      <w:marRight w:val="0"/>
      <w:marTop w:val="0"/>
      <w:marBottom w:val="0"/>
      <w:divBdr>
        <w:top w:val="none" w:sz="0" w:space="0" w:color="auto"/>
        <w:left w:val="none" w:sz="0" w:space="0" w:color="auto"/>
        <w:bottom w:val="none" w:sz="0" w:space="0" w:color="auto"/>
        <w:right w:val="none" w:sz="0" w:space="0" w:color="auto"/>
      </w:divBdr>
    </w:div>
    <w:div w:id="1851945199">
      <w:bodyDiv w:val="1"/>
      <w:marLeft w:val="0"/>
      <w:marRight w:val="0"/>
      <w:marTop w:val="0"/>
      <w:marBottom w:val="0"/>
      <w:divBdr>
        <w:top w:val="none" w:sz="0" w:space="0" w:color="auto"/>
        <w:left w:val="none" w:sz="0" w:space="0" w:color="auto"/>
        <w:bottom w:val="none" w:sz="0" w:space="0" w:color="auto"/>
        <w:right w:val="none" w:sz="0" w:space="0" w:color="auto"/>
      </w:divBdr>
    </w:div>
    <w:div w:id="1855609228">
      <w:bodyDiv w:val="1"/>
      <w:marLeft w:val="0"/>
      <w:marRight w:val="0"/>
      <w:marTop w:val="0"/>
      <w:marBottom w:val="0"/>
      <w:divBdr>
        <w:top w:val="none" w:sz="0" w:space="0" w:color="auto"/>
        <w:left w:val="none" w:sz="0" w:space="0" w:color="auto"/>
        <w:bottom w:val="none" w:sz="0" w:space="0" w:color="auto"/>
        <w:right w:val="none" w:sz="0" w:space="0" w:color="auto"/>
      </w:divBdr>
    </w:div>
    <w:div w:id="1861581198">
      <w:bodyDiv w:val="1"/>
      <w:marLeft w:val="0"/>
      <w:marRight w:val="0"/>
      <w:marTop w:val="0"/>
      <w:marBottom w:val="0"/>
      <w:divBdr>
        <w:top w:val="none" w:sz="0" w:space="0" w:color="auto"/>
        <w:left w:val="none" w:sz="0" w:space="0" w:color="auto"/>
        <w:bottom w:val="none" w:sz="0" w:space="0" w:color="auto"/>
        <w:right w:val="none" w:sz="0" w:space="0" w:color="auto"/>
      </w:divBdr>
    </w:div>
    <w:div w:id="1865634654">
      <w:bodyDiv w:val="1"/>
      <w:marLeft w:val="0"/>
      <w:marRight w:val="0"/>
      <w:marTop w:val="0"/>
      <w:marBottom w:val="0"/>
      <w:divBdr>
        <w:top w:val="none" w:sz="0" w:space="0" w:color="auto"/>
        <w:left w:val="none" w:sz="0" w:space="0" w:color="auto"/>
        <w:bottom w:val="none" w:sz="0" w:space="0" w:color="auto"/>
        <w:right w:val="none" w:sz="0" w:space="0" w:color="auto"/>
      </w:divBdr>
    </w:div>
    <w:div w:id="1873373782">
      <w:bodyDiv w:val="1"/>
      <w:marLeft w:val="0"/>
      <w:marRight w:val="0"/>
      <w:marTop w:val="0"/>
      <w:marBottom w:val="0"/>
      <w:divBdr>
        <w:top w:val="none" w:sz="0" w:space="0" w:color="auto"/>
        <w:left w:val="none" w:sz="0" w:space="0" w:color="auto"/>
        <w:bottom w:val="none" w:sz="0" w:space="0" w:color="auto"/>
        <w:right w:val="none" w:sz="0" w:space="0" w:color="auto"/>
      </w:divBdr>
    </w:div>
    <w:div w:id="1883639922">
      <w:bodyDiv w:val="1"/>
      <w:marLeft w:val="0"/>
      <w:marRight w:val="0"/>
      <w:marTop w:val="0"/>
      <w:marBottom w:val="0"/>
      <w:divBdr>
        <w:top w:val="none" w:sz="0" w:space="0" w:color="auto"/>
        <w:left w:val="none" w:sz="0" w:space="0" w:color="auto"/>
        <w:bottom w:val="none" w:sz="0" w:space="0" w:color="auto"/>
        <w:right w:val="none" w:sz="0" w:space="0" w:color="auto"/>
      </w:divBdr>
    </w:div>
    <w:div w:id="1891528665">
      <w:bodyDiv w:val="1"/>
      <w:marLeft w:val="0"/>
      <w:marRight w:val="0"/>
      <w:marTop w:val="0"/>
      <w:marBottom w:val="0"/>
      <w:divBdr>
        <w:top w:val="none" w:sz="0" w:space="0" w:color="auto"/>
        <w:left w:val="none" w:sz="0" w:space="0" w:color="auto"/>
        <w:bottom w:val="none" w:sz="0" w:space="0" w:color="auto"/>
        <w:right w:val="none" w:sz="0" w:space="0" w:color="auto"/>
      </w:divBdr>
    </w:div>
    <w:div w:id="1902980339">
      <w:bodyDiv w:val="1"/>
      <w:marLeft w:val="0"/>
      <w:marRight w:val="0"/>
      <w:marTop w:val="0"/>
      <w:marBottom w:val="0"/>
      <w:divBdr>
        <w:top w:val="none" w:sz="0" w:space="0" w:color="auto"/>
        <w:left w:val="none" w:sz="0" w:space="0" w:color="auto"/>
        <w:bottom w:val="none" w:sz="0" w:space="0" w:color="auto"/>
        <w:right w:val="none" w:sz="0" w:space="0" w:color="auto"/>
      </w:divBdr>
    </w:div>
    <w:div w:id="1906253497">
      <w:bodyDiv w:val="1"/>
      <w:marLeft w:val="0"/>
      <w:marRight w:val="0"/>
      <w:marTop w:val="0"/>
      <w:marBottom w:val="0"/>
      <w:divBdr>
        <w:top w:val="none" w:sz="0" w:space="0" w:color="auto"/>
        <w:left w:val="none" w:sz="0" w:space="0" w:color="auto"/>
        <w:bottom w:val="none" w:sz="0" w:space="0" w:color="auto"/>
        <w:right w:val="none" w:sz="0" w:space="0" w:color="auto"/>
      </w:divBdr>
    </w:div>
    <w:div w:id="1911887378">
      <w:bodyDiv w:val="1"/>
      <w:marLeft w:val="0"/>
      <w:marRight w:val="0"/>
      <w:marTop w:val="0"/>
      <w:marBottom w:val="0"/>
      <w:divBdr>
        <w:top w:val="none" w:sz="0" w:space="0" w:color="auto"/>
        <w:left w:val="none" w:sz="0" w:space="0" w:color="auto"/>
        <w:bottom w:val="none" w:sz="0" w:space="0" w:color="auto"/>
        <w:right w:val="none" w:sz="0" w:space="0" w:color="auto"/>
      </w:divBdr>
    </w:div>
    <w:div w:id="1931161471">
      <w:bodyDiv w:val="1"/>
      <w:marLeft w:val="0"/>
      <w:marRight w:val="0"/>
      <w:marTop w:val="0"/>
      <w:marBottom w:val="0"/>
      <w:divBdr>
        <w:top w:val="none" w:sz="0" w:space="0" w:color="auto"/>
        <w:left w:val="none" w:sz="0" w:space="0" w:color="auto"/>
        <w:bottom w:val="none" w:sz="0" w:space="0" w:color="auto"/>
        <w:right w:val="none" w:sz="0" w:space="0" w:color="auto"/>
      </w:divBdr>
      <w:divsChild>
        <w:div w:id="237135625">
          <w:marLeft w:val="0"/>
          <w:marRight w:val="0"/>
          <w:marTop w:val="0"/>
          <w:marBottom w:val="0"/>
          <w:divBdr>
            <w:top w:val="none" w:sz="0" w:space="0" w:color="auto"/>
            <w:left w:val="none" w:sz="0" w:space="0" w:color="auto"/>
            <w:bottom w:val="none" w:sz="0" w:space="0" w:color="auto"/>
            <w:right w:val="none" w:sz="0" w:space="0" w:color="auto"/>
          </w:divBdr>
        </w:div>
        <w:div w:id="1916276547">
          <w:marLeft w:val="0"/>
          <w:marRight w:val="0"/>
          <w:marTop w:val="0"/>
          <w:marBottom w:val="0"/>
          <w:divBdr>
            <w:top w:val="none" w:sz="0" w:space="0" w:color="auto"/>
            <w:left w:val="none" w:sz="0" w:space="0" w:color="auto"/>
            <w:bottom w:val="none" w:sz="0" w:space="0" w:color="auto"/>
            <w:right w:val="none" w:sz="0" w:space="0" w:color="auto"/>
          </w:divBdr>
        </w:div>
        <w:div w:id="2102215688">
          <w:marLeft w:val="0"/>
          <w:marRight w:val="0"/>
          <w:marTop w:val="0"/>
          <w:marBottom w:val="0"/>
          <w:divBdr>
            <w:top w:val="none" w:sz="0" w:space="0" w:color="auto"/>
            <w:left w:val="none" w:sz="0" w:space="0" w:color="auto"/>
            <w:bottom w:val="none" w:sz="0" w:space="0" w:color="auto"/>
            <w:right w:val="none" w:sz="0" w:space="0" w:color="auto"/>
          </w:divBdr>
        </w:div>
        <w:div w:id="329212561">
          <w:marLeft w:val="0"/>
          <w:marRight w:val="0"/>
          <w:marTop w:val="0"/>
          <w:marBottom w:val="0"/>
          <w:divBdr>
            <w:top w:val="none" w:sz="0" w:space="0" w:color="auto"/>
            <w:left w:val="none" w:sz="0" w:space="0" w:color="auto"/>
            <w:bottom w:val="none" w:sz="0" w:space="0" w:color="auto"/>
            <w:right w:val="none" w:sz="0" w:space="0" w:color="auto"/>
          </w:divBdr>
        </w:div>
      </w:divsChild>
    </w:div>
    <w:div w:id="1932270882">
      <w:bodyDiv w:val="1"/>
      <w:marLeft w:val="0"/>
      <w:marRight w:val="0"/>
      <w:marTop w:val="0"/>
      <w:marBottom w:val="0"/>
      <w:divBdr>
        <w:top w:val="none" w:sz="0" w:space="0" w:color="auto"/>
        <w:left w:val="none" w:sz="0" w:space="0" w:color="auto"/>
        <w:bottom w:val="none" w:sz="0" w:space="0" w:color="auto"/>
        <w:right w:val="none" w:sz="0" w:space="0" w:color="auto"/>
      </w:divBdr>
    </w:div>
    <w:div w:id="1941989413">
      <w:bodyDiv w:val="1"/>
      <w:marLeft w:val="0"/>
      <w:marRight w:val="0"/>
      <w:marTop w:val="0"/>
      <w:marBottom w:val="0"/>
      <w:divBdr>
        <w:top w:val="none" w:sz="0" w:space="0" w:color="auto"/>
        <w:left w:val="none" w:sz="0" w:space="0" w:color="auto"/>
        <w:bottom w:val="none" w:sz="0" w:space="0" w:color="auto"/>
        <w:right w:val="none" w:sz="0" w:space="0" w:color="auto"/>
      </w:divBdr>
    </w:div>
    <w:div w:id="1949583331">
      <w:bodyDiv w:val="1"/>
      <w:marLeft w:val="0"/>
      <w:marRight w:val="0"/>
      <w:marTop w:val="0"/>
      <w:marBottom w:val="0"/>
      <w:divBdr>
        <w:top w:val="none" w:sz="0" w:space="0" w:color="auto"/>
        <w:left w:val="none" w:sz="0" w:space="0" w:color="auto"/>
        <w:bottom w:val="none" w:sz="0" w:space="0" w:color="auto"/>
        <w:right w:val="none" w:sz="0" w:space="0" w:color="auto"/>
      </w:divBdr>
      <w:divsChild>
        <w:div w:id="1285387990">
          <w:marLeft w:val="0"/>
          <w:marRight w:val="0"/>
          <w:marTop w:val="100"/>
          <w:marBottom w:val="100"/>
          <w:divBdr>
            <w:top w:val="none" w:sz="0" w:space="0" w:color="auto"/>
            <w:left w:val="none" w:sz="0" w:space="0" w:color="auto"/>
            <w:bottom w:val="none" w:sz="0" w:space="0" w:color="auto"/>
            <w:right w:val="none" w:sz="0" w:space="0" w:color="auto"/>
          </w:divBdr>
          <w:divsChild>
            <w:div w:id="1493905947">
              <w:marLeft w:val="0"/>
              <w:marRight w:val="0"/>
              <w:marTop w:val="0"/>
              <w:marBottom w:val="0"/>
              <w:divBdr>
                <w:top w:val="single" w:sz="6" w:space="0" w:color="DDDDDD"/>
                <w:left w:val="single" w:sz="6" w:space="0" w:color="DDDDDD"/>
                <w:bottom w:val="single" w:sz="6" w:space="0" w:color="DDDDDD"/>
                <w:right w:val="single" w:sz="6" w:space="0" w:color="DDDDDD"/>
              </w:divBdr>
              <w:divsChild>
                <w:div w:id="1481800371">
                  <w:marLeft w:val="0"/>
                  <w:marRight w:val="0"/>
                  <w:marTop w:val="0"/>
                  <w:marBottom w:val="0"/>
                  <w:divBdr>
                    <w:top w:val="none" w:sz="0" w:space="0" w:color="auto"/>
                    <w:left w:val="none" w:sz="0" w:space="0" w:color="auto"/>
                    <w:bottom w:val="none" w:sz="0" w:space="0" w:color="auto"/>
                    <w:right w:val="none" w:sz="0" w:space="0" w:color="auto"/>
                  </w:divBdr>
                  <w:divsChild>
                    <w:div w:id="683171201">
                      <w:marLeft w:val="0"/>
                      <w:marRight w:val="0"/>
                      <w:marTop w:val="0"/>
                      <w:marBottom w:val="0"/>
                      <w:divBdr>
                        <w:top w:val="none" w:sz="0" w:space="0" w:color="auto"/>
                        <w:left w:val="none" w:sz="0" w:space="0" w:color="auto"/>
                        <w:bottom w:val="none" w:sz="0" w:space="0" w:color="auto"/>
                        <w:right w:val="none" w:sz="0" w:space="0" w:color="auto"/>
                      </w:divBdr>
                    </w:div>
                    <w:div w:id="1344239042">
                      <w:marLeft w:val="0"/>
                      <w:marRight w:val="0"/>
                      <w:marTop w:val="0"/>
                      <w:marBottom w:val="0"/>
                      <w:divBdr>
                        <w:top w:val="none" w:sz="0" w:space="0" w:color="auto"/>
                        <w:left w:val="none" w:sz="0" w:space="0" w:color="auto"/>
                        <w:bottom w:val="none" w:sz="0" w:space="0" w:color="auto"/>
                        <w:right w:val="none" w:sz="0" w:space="0" w:color="auto"/>
                      </w:divBdr>
                    </w:div>
                    <w:div w:id="1047609413">
                      <w:marLeft w:val="0"/>
                      <w:marRight w:val="0"/>
                      <w:marTop w:val="0"/>
                      <w:marBottom w:val="0"/>
                      <w:divBdr>
                        <w:top w:val="none" w:sz="0" w:space="0" w:color="auto"/>
                        <w:left w:val="none" w:sz="0" w:space="0" w:color="auto"/>
                        <w:bottom w:val="none" w:sz="0" w:space="0" w:color="auto"/>
                        <w:right w:val="none" w:sz="0" w:space="0" w:color="auto"/>
                      </w:divBdr>
                    </w:div>
                    <w:div w:id="915357824">
                      <w:marLeft w:val="0"/>
                      <w:marRight w:val="0"/>
                      <w:marTop w:val="0"/>
                      <w:marBottom w:val="0"/>
                      <w:divBdr>
                        <w:top w:val="none" w:sz="0" w:space="0" w:color="auto"/>
                        <w:left w:val="none" w:sz="0" w:space="0" w:color="auto"/>
                        <w:bottom w:val="none" w:sz="0" w:space="0" w:color="auto"/>
                        <w:right w:val="none" w:sz="0" w:space="0" w:color="auto"/>
                      </w:divBdr>
                    </w:div>
                    <w:div w:id="2464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31420">
          <w:marLeft w:val="0"/>
          <w:marRight w:val="0"/>
          <w:marTop w:val="100"/>
          <w:marBottom w:val="100"/>
          <w:divBdr>
            <w:top w:val="none" w:sz="0" w:space="0" w:color="auto"/>
            <w:left w:val="none" w:sz="0" w:space="0" w:color="auto"/>
            <w:bottom w:val="none" w:sz="0" w:space="0" w:color="auto"/>
            <w:right w:val="none" w:sz="0" w:space="0" w:color="auto"/>
          </w:divBdr>
          <w:divsChild>
            <w:div w:id="181171191">
              <w:marLeft w:val="0"/>
              <w:marRight w:val="0"/>
              <w:marTop w:val="0"/>
              <w:marBottom w:val="0"/>
              <w:divBdr>
                <w:top w:val="none" w:sz="0" w:space="0" w:color="auto"/>
                <w:left w:val="none" w:sz="0" w:space="0" w:color="auto"/>
                <w:bottom w:val="none" w:sz="0" w:space="0" w:color="auto"/>
                <w:right w:val="none" w:sz="0" w:space="0" w:color="auto"/>
              </w:divBdr>
              <w:divsChild>
                <w:div w:id="400836546">
                  <w:marLeft w:val="0"/>
                  <w:marRight w:val="0"/>
                  <w:marTop w:val="0"/>
                  <w:marBottom w:val="0"/>
                  <w:divBdr>
                    <w:top w:val="none" w:sz="0" w:space="0" w:color="auto"/>
                    <w:left w:val="none" w:sz="0" w:space="0" w:color="auto"/>
                    <w:bottom w:val="none" w:sz="0" w:space="0" w:color="auto"/>
                    <w:right w:val="none" w:sz="0" w:space="0" w:color="auto"/>
                  </w:divBdr>
                </w:div>
              </w:divsChild>
            </w:div>
            <w:div w:id="343288312">
              <w:marLeft w:val="0"/>
              <w:marRight w:val="0"/>
              <w:marTop w:val="0"/>
              <w:marBottom w:val="0"/>
              <w:divBdr>
                <w:top w:val="single" w:sz="6" w:space="0" w:color="DDDDDD"/>
                <w:left w:val="single" w:sz="6" w:space="0" w:color="DDDDDD"/>
                <w:bottom w:val="single" w:sz="6" w:space="0" w:color="DDDDDD"/>
                <w:right w:val="single" w:sz="6" w:space="0" w:color="DDDDDD"/>
              </w:divBdr>
              <w:divsChild>
                <w:div w:id="839196191">
                  <w:marLeft w:val="0"/>
                  <w:marRight w:val="0"/>
                  <w:marTop w:val="0"/>
                  <w:marBottom w:val="0"/>
                  <w:divBdr>
                    <w:top w:val="none" w:sz="0" w:space="0" w:color="auto"/>
                    <w:left w:val="none" w:sz="0" w:space="0" w:color="auto"/>
                    <w:bottom w:val="none" w:sz="0" w:space="0" w:color="auto"/>
                    <w:right w:val="none" w:sz="0" w:space="0" w:color="auto"/>
                  </w:divBdr>
                  <w:divsChild>
                    <w:div w:id="1773158643">
                      <w:marLeft w:val="0"/>
                      <w:marRight w:val="0"/>
                      <w:marTop w:val="0"/>
                      <w:marBottom w:val="0"/>
                      <w:divBdr>
                        <w:top w:val="none" w:sz="0" w:space="0" w:color="auto"/>
                        <w:left w:val="none" w:sz="0" w:space="0" w:color="auto"/>
                        <w:bottom w:val="none" w:sz="0" w:space="0" w:color="auto"/>
                        <w:right w:val="none" w:sz="0" w:space="0" w:color="auto"/>
                      </w:divBdr>
                    </w:div>
                    <w:div w:id="847524806">
                      <w:marLeft w:val="0"/>
                      <w:marRight w:val="0"/>
                      <w:marTop w:val="0"/>
                      <w:marBottom w:val="0"/>
                      <w:divBdr>
                        <w:top w:val="none" w:sz="0" w:space="0" w:color="auto"/>
                        <w:left w:val="none" w:sz="0" w:space="0" w:color="auto"/>
                        <w:bottom w:val="none" w:sz="0" w:space="0" w:color="auto"/>
                        <w:right w:val="none" w:sz="0" w:space="0" w:color="auto"/>
                      </w:divBdr>
                    </w:div>
                    <w:div w:id="1557282875">
                      <w:marLeft w:val="0"/>
                      <w:marRight w:val="0"/>
                      <w:marTop w:val="0"/>
                      <w:marBottom w:val="0"/>
                      <w:divBdr>
                        <w:top w:val="none" w:sz="0" w:space="0" w:color="auto"/>
                        <w:left w:val="none" w:sz="0" w:space="0" w:color="auto"/>
                        <w:bottom w:val="none" w:sz="0" w:space="0" w:color="auto"/>
                        <w:right w:val="none" w:sz="0" w:space="0" w:color="auto"/>
                      </w:divBdr>
                    </w:div>
                    <w:div w:id="533009009">
                      <w:marLeft w:val="0"/>
                      <w:marRight w:val="0"/>
                      <w:marTop w:val="0"/>
                      <w:marBottom w:val="0"/>
                      <w:divBdr>
                        <w:top w:val="none" w:sz="0" w:space="0" w:color="auto"/>
                        <w:left w:val="none" w:sz="0" w:space="0" w:color="auto"/>
                        <w:bottom w:val="none" w:sz="0" w:space="0" w:color="auto"/>
                        <w:right w:val="none" w:sz="0" w:space="0" w:color="auto"/>
                      </w:divBdr>
                    </w:div>
                    <w:div w:id="2082294235">
                      <w:marLeft w:val="0"/>
                      <w:marRight w:val="0"/>
                      <w:marTop w:val="0"/>
                      <w:marBottom w:val="0"/>
                      <w:divBdr>
                        <w:top w:val="none" w:sz="0" w:space="0" w:color="auto"/>
                        <w:left w:val="none" w:sz="0" w:space="0" w:color="auto"/>
                        <w:bottom w:val="none" w:sz="0" w:space="0" w:color="auto"/>
                        <w:right w:val="none" w:sz="0" w:space="0" w:color="auto"/>
                      </w:divBdr>
                    </w:div>
                    <w:div w:id="1895433891">
                      <w:marLeft w:val="0"/>
                      <w:marRight w:val="0"/>
                      <w:marTop w:val="0"/>
                      <w:marBottom w:val="0"/>
                      <w:divBdr>
                        <w:top w:val="none" w:sz="0" w:space="0" w:color="auto"/>
                        <w:left w:val="none" w:sz="0" w:space="0" w:color="auto"/>
                        <w:bottom w:val="none" w:sz="0" w:space="0" w:color="auto"/>
                        <w:right w:val="none" w:sz="0" w:space="0" w:color="auto"/>
                      </w:divBdr>
                    </w:div>
                    <w:div w:id="350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1591">
          <w:marLeft w:val="0"/>
          <w:marRight w:val="0"/>
          <w:marTop w:val="100"/>
          <w:marBottom w:val="100"/>
          <w:divBdr>
            <w:top w:val="none" w:sz="0" w:space="0" w:color="auto"/>
            <w:left w:val="none" w:sz="0" w:space="0" w:color="auto"/>
            <w:bottom w:val="none" w:sz="0" w:space="0" w:color="auto"/>
            <w:right w:val="none" w:sz="0" w:space="0" w:color="auto"/>
          </w:divBdr>
          <w:divsChild>
            <w:div w:id="2037847004">
              <w:marLeft w:val="0"/>
              <w:marRight w:val="0"/>
              <w:marTop w:val="0"/>
              <w:marBottom w:val="0"/>
              <w:divBdr>
                <w:top w:val="none" w:sz="0" w:space="0" w:color="auto"/>
                <w:left w:val="none" w:sz="0" w:space="0" w:color="auto"/>
                <w:bottom w:val="none" w:sz="0" w:space="0" w:color="auto"/>
                <w:right w:val="none" w:sz="0" w:space="0" w:color="auto"/>
              </w:divBdr>
              <w:divsChild>
                <w:div w:id="269316264">
                  <w:marLeft w:val="0"/>
                  <w:marRight w:val="0"/>
                  <w:marTop w:val="0"/>
                  <w:marBottom w:val="0"/>
                  <w:divBdr>
                    <w:top w:val="none" w:sz="0" w:space="0" w:color="auto"/>
                    <w:left w:val="none" w:sz="0" w:space="0" w:color="auto"/>
                    <w:bottom w:val="none" w:sz="0" w:space="0" w:color="auto"/>
                    <w:right w:val="none" w:sz="0" w:space="0" w:color="auto"/>
                  </w:divBdr>
                </w:div>
              </w:divsChild>
            </w:div>
            <w:div w:id="248467347">
              <w:marLeft w:val="0"/>
              <w:marRight w:val="0"/>
              <w:marTop w:val="0"/>
              <w:marBottom w:val="0"/>
              <w:divBdr>
                <w:top w:val="single" w:sz="6" w:space="0" w:color="DDDDDD"/>
                <w:left w:val="single" w:sz="6" w:space="0" w:color="DDDDDD"/>
                <w:bottom w:val="single" w:sz="6" w:space="0" w:color="DDDDDD"/>
                <w:right w:val="single" w:sz="6" w:space="0" w:color="DDDDDD"/>
              </w:divBdr>
              <w:divsChild>
                <w:div w:id="325591516">
                  <w:marLeft w:val="0"/>
                  <w:marRight w:val="0"/>
                  <w:marTop w:val="0"/>
                  <w:marBottom w:val="0"/>
                  <w:divBdr>
                    <w:top w:val="none" w:sz="0" w:space="0" w:color="auto"/>
                    <w:left w:val="none" w:sz="0" w:space="0" w:color="auto"/>
                    <w:bottom w:val="none" w:sz="0" w:space="0" w:color="auto"/>
                    <w:right w:val="none" w:sz="0" w:space="0" w:color="auto"/>
                  </w:divBdr>
                  <w:divsChild>
                    <w:div w:id="1895265574">
                      <w:marLeft w:val="0"/>
                      <w:marRight w:val="0"/>
                      <w:marTop w:val="0"/>
                      <w:marBottom w:val="0"/>
                      <w:divBdr>
                        <w:top w:val="none" w:sz="0" w:space="0" w:color="auto"/>
                        <w:left w:val="none" w:sz="0" w:space="0" w:color="auto"/>
                        <w:bottom w:val="none" w:sz="0" w:space="0" w:color="auto"/>
                        <w:right w:val="none" w:sz="0" w:space="0" w:color="auto"/>
                      </w:divBdr>
                    </w:div>
                    <w:div w:id="1487551933">
                      <w:marLeft w:val="0"/>
                      <w:marRight w:val="0"/>
                      <w:marTop w:val="0"/>
                      <w:marBottom w:val="0"/>
                      <w:divBdr>
                        <w:top w:val="none" w:sz="0" w:space="0" w:color="auto"/>
                        <w:left w:val="none" w:sz="0" w:space="0" w:color="auto"/>
                        <w:bottom w:val="none" w:sz="0" w:space="0" w:color="auto"/>
                        <w:right w:val="none" w:sz="0" w:space="0" w:color="auto"/>
                      </w:divBdr>
                    </w:div>
                    <w:div w:id="112486759">
                      <w:marLeft w:val="0"/>
                      <w:marRight w:val="0"/>
                      <w:marTop w:val="0"/>
                      <w:marBottom w:val="0"/>
                      <w:divBdr>
                        <w:top w:val="none" w:sz="0" w:space="0" w:color="auto"/>
                        <w:left w:val="none" w:sz="0" w:space="0" w:color="auto"/>
                        <w:bottom w:val="none" w:sz="0" w:space="0" w:color="auto"/>
                        <w:right w:val="none" w:sz="0" w:space="0" w:color="auto"/>
                      </w:divBdr>
                    </w:div>
                    <w:div w:id="869606409">
                      <w:marLeft w:val="0"/>
                      <w:marRight w:val="0"/>
                      <w:marTop w:val="0"/>
                      <w:marBottom w:val="0"/>
                      <w:divBdr>
                        <w:top w:val="none" w:sz="0" w:space="0" w:color="auto"/>
                        <w:left w:val="none" w:sz="0" w:space="0" w:color="auto"/>
                        <w:bottom w:val="none" w:sz="0" w:space="0" w:color="auto"/>
                        <w:right w:val="none" w:sz="0" w:space="0" w:color="auto"/>
                      </w:divBdr>
                    </w:div>
                    <w:div w:id="1987196922">
                      <w:marLeft w:val="0"/>
                      <w:marRight w:val="0"/>
                      <w:marTop w:val="0"/>
                      <w:marBottom w:val="0"/>
                      <w:divBdr>
                        <w:top w:val="none" w:sz="0" w:space="0" w:color="auto"/>
                        <w:left w:val="none" w:sz="0" w:space="0" w:color="auto"/>
                        <w:bottom w:val="none" w:sz="0" w:space="0" w:color="auto"/>
                        <w:right w:val="none" w:sz="0" w:space="0" w:color="auto"/>
                      </w:divBdr>
                    </w:div>
                    <w:div w:id="20575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968060">
          <w:marLeft w:val="0"/>
          <w:marRight w:val="0"/>
          <w:marTop w:val="100"/>
          <w:marBottom w:val="100"/>
          <w:divBdr>
            <w:top w:val="none" w:sz="0" w:space="0" w:color="auto"/>
            <w:left w:val="none" w:sz="0" w:space="0" w:color="auto"/>
            <w:bottom w:val="none" w:sz="0" w:space="0" w:color="auto"/>
            <w:right w:val="none" w:sz="0" w:space="0" w:color="auto"/>
          </w:divBdr>
          <w:divsChild>
            <w:div w:id="2004895091">
              <w:marLeft w:val="0"/>
              <w:marRight w:val="0"/>
              <w:marTop w:val="0"/>
              <w:marBottom w:val="0"/>
              <w:divBdr>
                <w:top w:val="none" w:sz="0" w:space="0" w:color="auto"/>
                <w:left w:val="none" w:sz="0" w:space="0" w:color="auto"/>
                <w:bottom w:val="none" w:sz="0" w:space="0" w:color="auto"/>
                <w:right w:val="none" w:sz="0" w:space="0" w:color="auto"/>
              </w:divBdr>
              <w:divsChild>
                <w:div w:id="368147197">
                  <w:marLeft w:val="0"/>
                  <w:marRight w:val="0"/>
                  <w:marTop w:val="0"/>
                  <w:marBottom w:val="0"/>
                  <w:divBdr>
                    <w:top w:val="none" w:sz="0" w:space="0" w:color="auto"/>
                    <w:left w:val="none" w:sz="0" w:space="0" w:color="auto"/>
                    <w:bottom w:val="none" w:sz="0" w:space="0" w:color="auto"/>
                    <w:right w:val="none" w:sz="0" w:space="0" w:color="auto"/>
                  </w:divBdr>
                </w:div>
              </w:divsChild>
            </w:div>
            <w:div w:id="1446196468">
              <w:marLeft w:val="0"/>
              <w:marRight w:val="0"/>
              <w:marTop w:val="0"/>
              <w:marBottom w:val="0"/>
              <w:divBdr>
                <w:top w:val="single" w:sz="6" w:space="0" w:color="DDDDDD"/>
                <w:left w:val="single" w:sz="6" w:space="0" w:color="DDDDDD"/>
                <w:bottom w:val="single" w:sz="6" w:space="0" w:color="DDDDDD"/>
                <w:right w:val="single" w:sz="6" w:space="0" w:color="DDDDDD"/>
              </w:divBdr>
              <w:divsChild>
                <w:div w:id="1720859321">
                  <w:marLeft w:val="0"/>
                  <w:marRight w:val="0"/>
                  <w:marTop w:val="0"/>
                  <w:marBottom w:val="0"/>
                  <w:divBdr>
                    <w:top w:val="none" w:sz="0" w:space="0" w:color="auto"/>
                    <w:left w:val="none" w:sz="0" w:space="0" w:color="auto"/>
                    <w:bottom w:val="none" w:sz="0" w:space="0" w:color="auto"/>
                    <w:right w:val="none" w:sz="0" w:space="0" w:color="auto"/>
                  </w:divBdr>
                  <w:divsChild>
                    <w:div w:id="1679041007">
                      <w:marLeft w:val="0"/>
                      <w:marRight w:val="0"/>
                      <w:marTop w:val="0"/>
                      <w:marBottom w:val="0"/>
                      <w:divBdr>
                        <w:top w:val="none" w:sz="0" w:space="0" w:color="auto"/>
                        <w:left w:val="none" w:sz="0" w:space="0" w:color="auto"/>
                        <w:bottom w:val="none" w:sz="0" w:space="0" w:color="auto"/>
                        <w:right w:val="none" w:sz="0" w:space="0" w:color="auto"/>
                      </w:divBdr>
                    </w:div>
                    <w:div w:id="1756903123">
                      <w:marLeft w:val="0"/>
                      <w:marRight w:val="0"/>
                      <w:marTop w:val="0"/>
                      <w:marBottom w:val="0"/>
                      <w:divBdr>
                        <w:top w:val="none" w:sz="0" w:space="0" w:color="auto"/>
                        <w:left w:val="none" w:sz="0" w:space="0" w:color="auto"/>
                        <w:bottom w:val="none" w:sz="0" w:space="0" w:color="auto"/>
                        <w:right w:val="none" w:sz="0" w:space="0" w:color="auto"/>
                      </w:divBdr>
                    </w:div>
                    <w:div w:id="1620330805">
                      <w:marLeft w:val="0"/>
                      <w:marRight w:val="0"/>
                      <w:marTop w:val="0"/>
                      <w:marBottom w:val="0"/>
                      <w:divBdr>
                        <w:top w:val="none" w:sz="0" w:space="0" w:color="auto"/>
                        <w:left w:val="none" w:sz="0" w:space="0" w:color="auto"/>
                        <w:bottom w:val="none" w:sz="0" w:space="0" w:color="auto"/>
                        <w:right w:val="none" w:sz="0" w:space="0" w:color="auto"/>
                      </w:divBdr>
                    </w:div>
                    <w:div w:id="254439811">
                      <w:marLeft w:val="0"/>
                      <w:marRight w:val="0"/>
                      <w:marTop w:val="0"/>
                      <w:marBottom w:val="0"/>
                      <w:divBdr>
                        <w:top w:val="none" w:sz="0" w:space="0" w:color="auto"/>
                        <w:left w:val="none" w:sz="0" w:space="0" w:color="auto"/>
                        <w:bottom w:val="none" w:sz="0" w:space="0" w:color="auto"/>
                        <w:right w:val="none" w:sz="0" w:space="0" w:color="auto"/>
                      </w:divBdr>
                    </w:div>
                    <w:div w:id="1473136651">
                      <w:marLeft w:val="0"/>
                      <w:marRight w:val="0"/>
                      <w:marTop w:val="0"/>
                      <w:marBottom w:val="0"/>
                      <w:divBdr>
                        <w:top w:val="none" w:sz="0" w:space="0" w:color="auto"/>
                        <w:left w:val="none" w:sz="0" w:space="0" w:color="auto"/>
                        <w:bottom w:val="none" w:sz="0" w:space="0" w:color="auto"/>
                        <w:right w:val="none" w:sz="0" w:space="0" w:color="auto"/>
                      </w:divBdr>
                    </w:div>
                    <w:div w:id="15066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31199">
          <w:marLeft w:val="0"/>
          <w:marRight w:val="0"/>
          <w:marTop w:val="100"/>
          <w:marBottom w:val="100"/>
          <w:divBdr>
            <w:top w:val="none" w:sz="0" w:space="0" w:color="auto"/>
            <w:left w:val="none" w:sz="0" w:space="0" w:color="auto"/>
            <w:bottom w:val="none" w:sz="0" w:space="0" w:color="auto"/>
            <w:right w:val="none" w:sz="0" w:space="0" w:color="auto"/>
          </w:divBdr>
          <w:divsChild>
            <w:div w:id="1469476474">
              <w:marLeft w:val="0"/>
              <w:marRight w:val="0"/>
              <w:marTop w:val="0"/>
              <w:marBottom w:val="0"/>
              <w:divBdr>
                <w:top w:val="none" w:sz="0" w:space="0" w:color="auto"/>
                <w:left w:val="none" w:sz="0" w:space="0" w:color="auto"/>
                <w:bottom w:val="none" w:sz="0" w:space="0" w:color="auto"/>
                <w:right w:val="none" w:sz="0" w:space="0" w:color="auto"/>
              </w:divBdr>
              <w:divsChild>
                <w:div w:id="341202495">
                  <w:marLeft w:val="0"/>
                  <w:marRight w:val="0"/>
                  <w:marTop w:val="0"/>
                  <w:marBottom w:val="0"/>
                  <w:divBdr>
                    <w:top w:val="none" w:sz="0" w:space="0" w:color="auto"/>
                    <w:left w:val="none" w:sz="0" w:space="0" w:color="auto"/>
                    <w:bottom w:val="none" w:sz="0" w:space="0" w:color="auto"/>
                    <w:right w:val="none" w:sz="0" w:space="0" w:color="auto"/>
                  </w:divBdr>
                </w:div>
              </w:divsChild>
            </w:div>
            <w:div w:id="332680545">
              <w:marLeft w:val="0"/>
              <w:marRight w:val="0"/>
              <w:marTop w:val="0"/>
              <w:marBottom w:val="0"/>
              <w:divBdr>
                <w:top w:val="single" w:sz="6" w:space="0" w:color="DDDDDD"/>
                <w:left w:val="single" w:sz="6" w:space="0" w:color="DDDDDD"/>
                <w:bottom w:val="single" w:sz="6" w:space="0" w:color="DDDDDD"/>
                <w:right w:val="single" w:sz="6" w:space="0" w:color="DDDDDD"/>
              </w:divBdr>
              <w:divsChild>
                <w:div w:id="447549038">
                  <w:marLeft w:val="0"/>
                  <w:marRight w:val="0"/>
                  <w:marTop w:val="0"/>
                  <w:marBottom w:val="0"/>
                  <w:divBdr>
                    <w:top w:val="none" w:sz="0" w:space="0" w:color="auto"/>
                    <w:left w:val="none" w:sz="0" w:space="0" w:color="auto"/>
                    <w:bottom w:val="none" w:sz="0" w:space="0" w:color="auto"/>
                    <w:right w:val="none" w:sz="0" w:space="0" w:color="auto"/>
                  </w:divBdr>
                  <w:divsChild>
                    <w:div w:id="2029479961">
                      <w:marLeft w:val="0"/>
                      <w:marRight w:val="0"/>
                      <w:marTop w:val="0"/>
                      <w:marBottom w:val="0"/>
                      <w:divBdr>
                        <w:top w:val="none" w:sz="0" w:space="0" w:color="auto"/>
                        <w:left w:val="none" w:sz="0" w:space="0" w:color="auto"/>
                        <w:bottom w:val="none" w:sz="0" w:space="0" w:color="auto"/>
                        <w:right w:val="none" w:sz="0" w:space="0" w:color="auto"/>
                      </w:divBdr>
                    </w:div>
                    <w:div w:id="520509899">
                      <w:marLeft w:val="0"/>
                      <w:marRight w:val="0"/>
                      <w:marTop w:val="0"/>
                      <w:marBottom w:val="0"/>
                      <w:divBdr>
                        <w:top w:val="none" w:sz="0" w:space="0" w:color="auto"/>
                        <w:left w:val="none" w:sz="0" w:space="0" w:color="auto"/>
                        <w:bottom w:val="none" w:sz="0" w:space="0" w:color="auto"/>
                        <w:right w:val="none" w:sz="0" w:space="0" w:color="auto"/>
                      </w:divBdr>
                    </w:div>
                    <w:div w:id="1884294644">
                      <w:marLeft w:val="0"/>
                      <w:marRight w:val="0"/>
                      <w:marTop w:val="0"/>
                      <w:marBottom w:val="0"/>
                      <w:divBdr>
                        <w:top w:val="none" w:sz="0" w:space="0" w:color="auto"/>
                        <w:left w:val="none" w:sz="0" w:space="0" w:color="auto"/>
                        <w:bottom w:val="none" w:sz="0" w:space="0" w:color="auto"/>
                        <w:right w:val="none" w:sz="0" w:space="0" w:color="auto"/>
                      </w:divBdr>
                    </w:div>
                    <w:div w:id="1234509774">
                      <w:marLeft w:val="0"/>
                      <w:marRight w:val="0"/>
                      <w:marTop w:val="0"/>
                      <w:marBottom w:val="0"/>
                      <w:divBdr>
                        <w:top w:val="none" w:sz="0" w:space="0" w:color="auto"/>
                        <w:left w:val="none" w:sz="0" w:space="0" w:color="auto"/>
                        <w:bottom w:val="none" w:sz="0" w:space="0" w:color="auto"/>
                        <w:right w:val="none" w:sz="0" w:space="0" w:color="auto"/>
                      </w:divBdr>
                    </w:div>
                    <w:div w:id="736823267">
                      <w:marLeft w:val="0"/>
                      <w:marRight w:val="0"/>
                      <w:marTop w:val="0"/>
                      <w:marBottom w:val="0"/>
                      <w:divBdr>
                        <w:top w:val="none" w:sz="0" w:space="0" w:color="auto"/>
                        <w:left w:val="none" w:sz="0" w:space="0" w:color="auto"/>
                        <w:bottom w:val="none" w:sz="0" w:space="0" w:color="auto"/>
                        <w:right w:val="none" w:sz="0" w:space="0" w:color="auto"/>
                      </w:divBdr>
                    </w:div>
                    <w:div w:id="440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83912">
          <w:marLeft w:val="0"/>
          <w:marRight w:val="0"/>
          <w:marTop w:val="100"/>
          <w:marBottom w:val="100"/>
          <w:divBdr>
            <w:top w:val="none" w:sz="0" w:space="0" w:color="auto"/>
            <w:left w:val="none" w:sz="0" w:space="0" w:color="auto"/>
            <w:bottom w:val="none" w:sz="0" w:space="0" w:color="auto"/>
            <w:right w:val="none" w:sz="0" w:space="0" w:color="auto"/>
          </w:divBdr>
          <w:divsChild>
            <w:div w:id="1468283255">
              <w:marLeft w:val="0"/>
              <w:marRight w:val="0"/>
              <w:marTop w:val="0"/>
              <w:marBottom w:val="0"/>
              <w:divBdr>
                <w:top w:val="none" w:sz="0" w:space="0" w:color="auto"/>
                <w:left w:val="none" w:sz="0" w:space="0" w:color="auto"/>
                <w:bottom w:val="none" w:sz="0" w:space="0" w:color="auto"/>
                <w:right w:val="none" w:sz="0" w:space="0" w:color="auto"/>
              </w:divBdr>
              <w:divsChild>
                <w:div w:id="101896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950">
          <w:marLeft w:val="0"/>
          <w:marRight w:val="0"/>
          <w:marTop w:val="100"/>
          <w:marBottom w:val="100"/>
          <w:divBdr>
            <w:top w:val="none" w:sz="0" w:space="0" w:color="auto"/>
            <w:left w:val="none" w:sz="0" w:space="0" w:color="auto"/>
            <w:bottom w:val="none" w:sz="0" w:space="0" w:color="auto"/>
            <w:right w:val="none" w:sz="0" w:space="0" w:color="auto"/>
          </w:divBdr>
          <w:divsChild>
            <w:div w:id="1673100178">
              <w:marLeft w:val="0"/>
              <w:marRight w:val="0"/>
              <w:marTop w:val="0"/>
              <w:marBottom w:val="0"/>
              <w:divBdr>
                <w:top w:val="none" w:sz="0" w:space="0" w:color="auto"/>
                <w:left w:val="none" w:sz="0" w:space="0" w:color="auto"/>
                <w:bottom w:val="none" w:sz="0" w:space="0" w:color="auto"/>
                <w:right w:val="none" w:sz="0" w:space="0" w:color="auto"/>
              </w:divBdr>
              <w:divsChild>
                <w:div w:id="1323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8729">
          <w:marLeft w:val="0"/>
          <w:marRight w:val="0"/>
          <w:marTop w:val="100"/>
          <w:marBottom w:val="100"/>
          <w:divBdr>
            <w:top w:val="none" w:sz="0" w:space="0" w:color="auto"/>
            <w:left w:val="none" w:sz="0" w:space="0" w:color="auto"/>
            <w:bottom w:val="none" w:sz="0" w:space="0" w:color="auto"/>
            <w:right w:val="none" w:sz="0" w:space="0" w:color="auto"/>
          </w:divBdr>
          <w:divsChild>
            <w:div w:id="309603683">
              <w:marLeft w:val="0"/>
              <w:marRight w:val="0"/>
              <w:marTop w:val="0"/>
              <w:marBottom w:val="0"/>
              <w:divBdr>
                <w:top w:val="none" w:sz="0" w:space="0" w:color="auto"/>
                <w:left w:val="none" w:sz="0" w:space="0" w:color="auto"/>
                <w:bottom w:val="none" w:sz="0" w:space="0" w:color="auto"/>
                <w:right w:val="none" w:sz="0" w:space="0" w:color="auto"/>
              </w:divBdr>
              <w:divsChild>
                <w:div w:id="4784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7322">
          <w:marLeft w:val="0"/>
          <w:marRight w:val="0"/>
          <w:marTop w:val="100"/>
          <w:marBottom w:val="100"/>
          <w:divBdr>
            <w:top w:val="none" w:sz="0" w:space="0" w:color="auto"/>
            <w:left w:val="none" w:sz="0" w:space="0" w:color="auto"/>
            <w:bottom w:val="none" w:sz="0" w:space="0" w:color="auto"/>
            <w:right w:val="none" w:sz="0" w:space="0" w:color="auto"/>
          </w:divBdr>
          <w:divsChild>
            <w:div w:id="1295872717">
              <w:marLeft w:val="0"/>
              <w:marRight w:val="0"/>
              <w:marTop w:val="0"/>
              <w:marBottom w:val="0"/>
              <w:divBdr>
                <w:top w:val="none" w:sz="0" w:space="0" w:color="auto"/>
                <w:left w:val="none" w:sz="0" w:space="0" w:color="auto"/>
                <w:bottom w:val="none" w:sz="0" w:space="0" w:color="auto"/>
                <w:right w:val="none" w:sz="0" w:space="0" w:color="auto"/>
              </w:divBdr>
              <w:divsChild>
                <w:div w:id="18512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3912">
          <w:marLeft w:val="0"/>
          <w:marRight w:val="0"/>
          <w:marTop w:val="100"/>
          <w:marBottom w:val="100"/>
          <w:divBdr>
            <w:top w:val="none" w:sz="0" w:space="0" w:color="auto"/>
            <w:left w:val="none" w:sz="0" w:space="0" w:color="auto"/>
            <w:bottom w:val="none" w:sz="0" w:space="0" w:color="auto"/>
            <w:right w:val="none" w:sz="0" w:space="0" w:color="auto"/>
          </w:divBdr>
          <w:divsChild>
            <w:div w:id="1560050724">
              <w:marLeft w:val="0"/>
              <w:marRight w:val="0"/>
              <w:marTop w:val="0"/>
              <w:marBottom w:val="0"/>
              <w:divBdr>
                <w:top w:val="none" w:sz="0" w:space="0" w:color="auto"/>
                <w:left w:val="none" w:sz="0" w:space="0" w:color="auto"/>
                <w:bottom w:val="none" w:sz="0" w:space="0" w:color="auto"/>
                <w:right w:val="none" w:sz="0" w:space="0" w:color="auto"/>
              </w:divBdr>
              <w:divsChild>
                <w:div w:id="12257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8090">
          <w:marLeft w:val="0"/>
          <w:marRight w:val="0"/>
          <w:marTop w:val="100"/>
          <w:marBottom w:val="100"/>
          <w:divBdr>
            <w:top w:val="none" w:sz="0" w:space="0" w:color="auto"/>
            <w:left w:val="none" w:sz="0" w:space="0" w:color="auto"/>
            <w:bottom w:val="none" w:sz="0" w:space="0" w:color="auto"/>
            <w:right w:val="none" w:sz="0" w:space="0" w:color="auto"/>
          </w:divBdr>
          <w:divsChild>
            <w:div w:id="377902642">
              <w:marLeft w:val="0"/>
              <w:marRight w:val="0"/>
              <w:marTop w:val="0"/>
              <w:marBottom w:val="0"/>
              <w:divBdr>
                <w:top w:val="none" w:sz="0" w:space="0" w:color="auto"/>
                <w:left w:val="none" w:sz="0" w:space="0" w:color="auto"/>
                <w:bottom w:val="none" w:sz="0" w:space="0" w:color="auto"/>
                <w:right w:val="none" w:sz="0" w:space="0" w:color="auto"/>
              </w:divBdr>
              <w:divsChild>
                <w:div w:id="4995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8443">
          <w:marLeft w:val="0"/>
          <w:marRight w:val="0"/>
          <w:marTop w:val="100"/>
          <w:marBottom w:val="100"/>
          <w:divBdr>
            <w:top w:val="none" w:sz="0" w:space="0" w:color="auto"/>
            <w:left w:val="none" w:sz="0" w:space="0" w:color="auto"/>
            <w:bottom w:val="none" w:sz="0" w:space="0" w:color="auto"/>
            <w:right w:val="none" w:sz="0" w:space="0" w:color="auto"/>
          </w:divBdr>
          <w:divsChild>
            <w:div w:id="404493359">
              <w:marLeft w:val="0"/>
              <w:marRight w:val="0"/>
              <w:marTop w:val="0"/>
              <w:marBottom w:val="0"/>
              <w:divBdr>
                <w:top w:val="none" w:sz="0" w:space="0" w:color="auto"/>
                <w:left w:val="none" w:sz="0" w:space="0" w:color="auto"/>
                <w:bottom w:val="none" w:sz="0" w:space="0" w:color="auto"/>
                <w:right w:val="none" w:sz="0" w:space="0" w:color="auto"/>
              </w:divBdr>
              <w:divsChild>
                <w:div w:id="12033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4727">
          <w:marLeft w:val="0"/>
          <w:marRight w:val="0"/>
          <w:marTop w:val="100"/>
          <w:marBottom w:val="100"/>
          <w:divBdr>
            <w:top w:val="none" w:sz="0" w:space="0" w:color="auto"/>
            <w:left w:val="none" w:sz="0" w:space="0" w:color="auto"/>
            <w:bottom w:val="none" w:sz="0" w:space="0" w:color="auto"/>
            <w:right w:val="none" w:sz="0" w:space="0" w:color="auto"/>
          </w:divBdr>
          <w:divsChild>
            <w:div w:id="1307512456">
              <w:marLeft w:val="0"/>
              <w:marRight w:val="0"/>
              <w:marTop w:val="0"/>
              <w:marBottom w:val="0"/>
              <w:divBdr>
                <w:top w:val="none" w:sz="0" w:space="0" w:color="auto"/>
                <w:left w:val="none" w:sz="0" w:space="0" w:color="auto"/>
                <w:bottom w:val="none" w:sz="0" w:space="0" w:color="auto"/>
                <w:right w:val="none" w:sz="0" w:space="0" w:color="auto"/>
              </w:divBdr>
              <w:divsChild>
                <w:div w:id="4980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2256">
      <w:bodyDiv w:val="1"/>
      <w:marLeft w:val="0"/>
      <w:marRight w:val="0"/>
      <w:marTop w:val="0"/>
      <w:marBottom w:val="0"/>
      <w:divBdr>
        <w:top w:val="none" w:sz="0" w:space="0" w:color="auto"/>
        <w:left w:val="none" w:sz="0" w:space="0" w:color="auto"/>
        <w:bottom w:val="none" w:sz="0" w:space="0" w:color="auto"/>
        <w:right w:val="none" w:sz="0" w:space="0" w:color="auto"/>
      </w:divBdr>
    </w:div>
    <w:div w:id="1952588674">
      <w:bodyDiv w:val="1"/>
      <w:marLeft w:val="0"/>
      <w:marRight w:val="0"/>
      <w:marTop w:val="0"/>
      <w:marBottom w:val="0"/>
      <w:divBdr>
        <w:top w:val="none" w:sz="0" w:space="0" w:color="auto"/>
        <w:left w:val="none" w:sz="0" w:space="0" w:color="auto"/>
        <w:bottom w:val="none" w:sz="0" w:space="0" w:color="auto"/>
        <w:right w:val="none" w:sz="0" w:space="0" w:color="auto"/>
      </w:divBdr>
    </w:div>
    <w:div w:id="1959994988">
      <w:bodyDiv w:val="1"/>
      <w:marLeft w:val="0"/>
      <w:marRight w:val="0"/>
      <w:marTop w:val="0"/>
      <w:marBottom w:val="0"/>
      <w:divBdr>
        <w:top w:val="none" w:sz="0" w:space="0" w:color="auto"/>
        <w:left w:val="none" w:sz="0" w:space="0" w:color="auto"/>
        <w:bottom w:val="none" w:sz="0" w:space="0" w:color="auto"/>
        <w:right w:val="none" w:sz="0" w:space="0" w:color="auto"/>
      </w:divBdr>
    </w:div>
    <w:div w:id="1964578094">
      <w:bodyDiv w:val="1"/>
      <w:marLeft w:val="0"/>
      <w:marRight w:val="0"/>
      <w:marTop w:val="0"/>
      <w:marBottom w:val="0"/>
      <w:divBdr>
        <w:top w:val="none" w:sz="0" w:space="0" w:color="auto"/>
        <w:left w:val="none" w:sz="0" w:space="0" w:color="auto"/>
        <w:bottom w:val="none" w:sz="0" w:space="0" w:color="auto"/>
        <w:right w:val="none" w:sz="0" w:space="0" w:color="auto"/>
      </w:divBdr>
    </w:div>
    <w:div w:id="1977643681">
      <w:bodyDiv w:val="1"/>
      <w:marLeft w:val="0"/>
      <w:marRight w:val="0"/>
      <w:marTop w:val="0"/>
      <w:marBottom w:val="0"/>
      <w:divBdr>
        <w:top w:val="none" w:sz="0" w:space="0" w:color="auto"/>
        <w:left w:val="none" w:sz="0" w:space="0" w:color="auto"/>
        <w:bottom w:val="none" w:sz="0" w:space="0" w:color="auto"/>
        <w:right w:val="none" w:sz="0" w:space="0" w:color="auto"/>
      </w:divBdr>
    </w:div>
    <w:div w:id="1978607103">
      <w:bodyDiv w:val="1"/>
      <w:marLeft w:val="0"/>
      <w:marRight w:val="0"/>
      <w:marTop w:val="0"/>
      <w:marBottom w:val="0"/>
      <w:divBdr>
        <w:top w:val="none" w:sz="0" w:space="0" w:color="auto"/>
        <w:left w:val="none" w:sz="0" w:space="0" w:color="auto"/>
        <w:bottom w:val="none" w:sz="0" w:space="0" w:color="auto"/>
        <w:right w:val="none" w:sz="0" w:space="0" w:color="auto"/>
      </w:divBdr>
    </w:div>
    <w:div w:id="1982496049">
      <w:bodyDiv w:val="1"/>
      <w:marLeft w:val="0"/>
      <w:marRight w:val="0"/>
      <w:marTop w:val="0"/>
      <w:marBottom w:val="0"/>
      <w:divBdr>
        <w:top w:val="none" w:sz="0" w:space="0" w:color="auto"/>
        <w:left w:val="none" w:sz="0" w:space="0" w:color="auto"/>
        <w:bottom w:val="none" w:sz="0" w:space="0" w:color="auto"/>
        <w:right w:val="none" w:sz="0" w:space="0" w:color="auto"/>
      </w:divBdr>
    </w:div>
    <w:div w:id="1983533503">
      <w:bodyDiv w:val="1"/>
      <w:marLeft w:val="0"/>
      <w:marRight w:val="0"/>
      <w:marTop w:val="0"/>
      <w:marBottom w:val="0"/>
      <w:divBdr>
        <w:top w:val="none" w:sz="0" w:space="0" w:color="auto"/>
        <w:left w:val="none" w:sz="0" w:space="0" w:color="auto"/>
        <w:bottom w:val="none" w:sz="0" w:space="0" w:color="auto"/>
        <w:right w:val="none" w:sz="0" w:space="0" w:color="auto"/>
      </w:divBdr>
      <w:divsChild>
        <w:div w:id="1212351904">
          <w:marLeft w:val="0"/>
          <w:marRight w:val="0"/>
          <w:marTop w:val="100"/>
          <w:marBottom w:val="100"/>
          <w:divBdr>
            <w:top w:val="none" w:sz="0" w:space="0" w:color="auto"/>
            <w:left w:val="none" w:sz="0" w:space="0" w:color="auto"/>
            <w:bottom w:val="none" w:sz="0" w:space="0" w:color="auto"/>
            <w:right w:val="none" w:sz="0" w:space="0" w:color="auto"/>
          </w:divBdr>
          <w:divsChild>
            <w:div w:id="682778672">
              <w:marLeft w:val="0"/>
              <w:marRight w:val="0"/>
              <w:marTop w:val="0"/>
              <w:marBottom w:val="0"/>
              <w:divBdr>
                <w:top w:val="none" w:sz="0" w:space="0" w:color="auto"/>
                <w:left w:val="none" w:sz="0" w:space="0" w:color="auto"/>
                <w:bottom w:val="none" w:sz="0" w:space="0" w:color="auto"/>
                <w:right w:val="none" w:sz="0" w:space="0" w:color="auto"/>
              </w:divBdr>
              <w:divsChild>
                <w:div w:id="7058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035">
          <w:marLeft w:val="0"/>
          <w:marRight w:val="0"/>
          <w:marTop w:val="100"/>
          <w:marBottom w:val="100"/>
          <w:divBdr>
            <w:top w:val="none" w:sz="0" w:space="0" w:color="auto"/>
            <w:left w:val="none" w:sz="0" w:space="0" w:color="auto"/>
            <w:bottom w:val="none" w:sz="0" w:space="0" w:color="auto"/>
            <w:right w:val="none" w:sz="0" w:space="0" w:color="auto"/>
          </w:divBdr>
          <w:divsChild>
            <w:div w:id="1322465069">
              <w:marLeft w:val="0"/>
              <w:marRight w:val="0"/>
              <w:marTop w:val="0"/>
              <w:marBottom w:val="0"/>
              <w:divBdr>
                <w:top w:val="none" w:sz="0" w:space="0" w:color="auto"/>
                <w:left w:val="none" w:sz="0" w:space="0" w:color="auto"/>
                <w:bottom w:val="none" w:sz="0" w:space="0" w:color="auto"/>
                <w:right w:val="none" w:sz="0" w:space="0" w:color="auto"/>
              </w:divBdr>
              <w:divsChild>
                <w:div w:id="17181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80828">
          <w:marLeft w:val="0"/>
          <w:marRight w:val="0"/>
          <w:marTop w:val="100"/>
          <w:marBottom w:val="100"/>
          <w:divBdr>
            <w:top w:val="none" w:sz="0" w:space="0" w:color="auto"/>
            <w:left w:val="none" w:sz="0" w:space="0" w:color="auto"/>
            <w:bottom w:val="none" w:sz="0" w:space="0" w:color="auto"/>
            <w:right w:val="none" w:sz="0" w:space="0" w:color="auto"/>
          </w:divBdr>
          <w:divsChild>
            <w:div w:id="1804274964">
              <w:marLeft w:val="0"/>
              <w:marRight w:val="0"/>
              <w:marTop w:val="0"/>
              <w:marBottom w:val="0"/>
              <w:divBdr>
                <w:top w:val="none" w:sz="0" w:space="0" w:color="auto"/>
                <w:left w:val="none" w:sz="0" w:space="0" w:color="auto"/>
                <w:bottom w:val="none" w:sz="0" w:space="0" w:color="auto"/>
                <w:right w:val="none" w:sz="0" w:space="0" w:color="auto"/>
              </w:divBdr>
              <w:divsChild>
                <w:div w:id="16240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019">
          <w:marLeft w:val="0"/>
          <w:marRight w:val="0"/>
          <w:marTop w:val="100"/>
          <w:marBottom w:val="100"/>
          <w:divBdr>
            <w:top w:val="none" w:sz="0" w:space="0" w:color="auto"/>
            <w:left w:val="none" w:sz="0" w:space="0" w:color="auto"/>
            <w:bottom w:val="none" w:sz="0" w:space="0" w:color="auto"/>
            <w:right w:val="none" w:sz="0" w:space="0" w:color="auto"/>
          </w:divBdr>
          <w:divsChild>
            <w:div w:id="207448746">
              <w:marLeft w:val="0"/>
              <w:marRight w:val="0"/>
              <w:marTop w:val="0"/>
              <w:marBottom w:val="0"/>
              <w:divBdr>
                <w:top w:val="none" w:sz="0" w:space="0" w:color="auto"/>
                <w:left w:val="none" w:sz="0" w:space="0" w:color="auto"/>
                <w:bottom w:val="none" w:sz="0" w:space="0" w:color="auto"/>
                <w:right w:val="none" w:sz="0" w:space="0" w:color="auto"/>
              </w:divBdr>
              <w:divsChild>
                <w:div w:id="14239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0679">
          <w:marLeft w:val="0"/>
          <w:marRight w:val="0"/>
          <w:marTop w:val="100"/>
          <w:marBottom w:val="100"/>
          <w:divBdr>
            <w:top w:val="none" w:sz="0" w:space="0" w:color="auto"/>
            <w:left w:val="none" w:sz="0" w:space="0" w:color="auto"/>
            <w:bottom w:val="none" w:sz="0" w:space="0" w:color="auto"/>
            <w:right w:val="none" w:sz="0" w:space="0" w:color="auto"/>
          </w:divBdr>
          <w:divsChild>
            <w:div w:id="1185636355">
              <w:marLeft w:val="0"/>
              <w:marRight w:val="0"/>
              <w:marTop w:val="0"/>
              <w:marBottom w:val="0"/>
              <w:divBdr>
                <w:top w:val="none" w:sz="0" w:space="0" w:color="auto"/>
                <w:left w:val="none" w:sz="0" w:space="0" w:color="auto"/>
                <w:bottom w:val="none" w:sz="0" w:space="0" w:color="auto"/>
                <w:right w:val="none" w:sz="0" w:space="0" w:color="auto"/>
              </w:divBdr>
              <w:divsChild>
                <w:div w:id="10960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606">
          <w:marLeft w:val="0"/>
          <w:marRight w:val="0"/>
          <w:marTop w:val="100"/>
          <w:marBottom w:val="100"/>
          <w:divBdr>
            <w:top w:val="none" w:sz="0" w:space="0" w:color="auto"/>
            <w:left w:val="none" w:sz="0" w:space="0" w:color="auto"/>
            <w:bottom w:val="none" w:sz="0" w:space="0" w:color="auto"/>
            <w:right w:val="none" w:sz="0" w:space="0" w:color="auto"/>
          </w:divBdr>
          <w:divsChild>
            <w:div w:id="933827238">
              <w:marLeft w:val="0"/>
              <w:marRight w:val="0"/>
              <w:marTop w:val="0"/>
              <w:marBottom w:val="0"/>
              <w:divBdr>
                <w:top w:val="none" w:sz="0" w:space="0" w:color="auto"/>
                <w:left w:val="none" w:sz="0" w:space="0" w:color="auto"/>
                <w:bottom w:val="none" w:sz="0" w:space="0" w:color="auto"/>
                <w:right w:val="none" w:sz="0" w:space="0" w:color="auto"/>
              </w:divBdr>
              <w:divsChild>
                <w:div w:id="1074010689">
                  <w:marLeft w:val="0"/>
                  <w:marRight w:val="0"/>
                  <w:marTop w:val="0"/>
                  <w:marBottom w:val="0"/>
                  <w:divBdr>
                    <w:top w:val="none" w:sz="0" w:space="0" w:color="auto"/>
                    <w:left w:val="none" w:sz="0" w:space="0" w:color="auto"/>
                    <w:bottom w:val="none" w:sz="0" w:space="0" w:color="auto"/>
                    <w:right w:val="none" w:sz="0" w:space="0" w:color="auto"/>
                  </w:divBdr>
                </w:div>
              </w:divsChild>
            </w:div>
            <w:div w:id="1704356590">
              <w:marLeft w:val="0"/>
              <w:marRight w:val="0"/>
              <w:marTop w:val="0"/>
              <w:marBottom w:val="0"/>
              <w:divBdr>
                <w:top w:val="single" w:sz="6" w:space="0" w:color="DDDDDD"/>
                <w:left w:val="single" w:sz="6" w:space="0" w:color="DDDDDD"/>
                <w:bottom w:val="single" w:sz="6" w:space="0" w:color="DDDDDD"/>
                <w:right w:val="single" w:sz="6" w:space="0" w:color="DDDDDD"/>
              </w:divBdr>
              <w:divsChild>
                <w:div w:id="1248150892">
                  <w:marLeft w:val="0"/>
                  <w:marRight w:val="0"/>
                  <w:marTop w:val="0"/>
                  <w:marBottom w:val="0"/>
                  <w:divBdr>
                    <w:top w:val="none" w:sz="0" w:space="0" w:color="auto"/>
                    <w:left w:val="none" w:sz="0" w:space="0" w:color="auto"/>
                    <w:bottom w:val="none" w:sz="0" w:space="0" w:color="auto"/>
                    <w:right w:val="none" w:sz="0" w:space="0" w:color="auto"/>
                  </w:divBdr>
                  <w:divsChild>
                    <w:div w:id="1900282543">
                      <w:marLeft w:val="0"/>
                      <w:marRight w:val="0"/>
                      <w:marTop w:val="0"/>
                      <w:marBottom w:val="0"/>
                      <w:divBdr>
                        <w:top w:val="none" w:sz="0" w:space="0" w:color="auto"/>
                        <w:left w:val="none" w:sz="0" w:space="0" w:color="auto"/>
                        <w:bottom w:val="none" w:sz="0" w:space="0" w:color="auto"/>
                        <w:right w:val="none" w:sz="0" w:space="0" w:color="auto"/>
                      </w:divBdr>
                    </w:div>
                    <w:div w:id="258416341">
                      <w:marLeft w:val="0"/>
                      <w:marRight w:val="0"/>
                      <w:marTop w:val="0"/>
                      <w:marBottom w:val="0"/>
                      <w:divBdr>
                        <w:top w:val="none" w:sz="0" w:space="0" w:color="auto"/>
                        <w:left w:val="none" w:sz="0" w:space="0" w:color="auto"/>
                        <w:bottom w:val="none" w:sz="0" w:space="0" w:color="auto"/>
                        <w:right w:val="none" w:sz="0" w:space="0" w:color="auto"/>
                      </w:divBdr>
                    </w:div>
                    <w:div w:id="1586647319">
                      <w:marLeft w:val="0"/>
                      <w:marRight w:val="0"/>
                      <w:marTop w:val="0"/>
                      <w:marBottom w:val="0"/>
                      <w:divBdr>
                        <w:top w:val="none" w:sz="0" w:space="0" w:color="auto"/>
                        <w:left w:val="none" w:sz="0" w:space="0" w:color="auto"/>
                        <w:bottom w:val="none" w:sz="0" w:space="0" w:color="auto"/>
                        <w:right w:val="none" w:sz="0" w:space="0" w:color="auto"/>
                      </w:divBdr>
                    </w:div>
                    <w:div w:id="1863548533">
                      <w:marLeft w:val="0"/>
                      <w:marRight w:val="0"/>
                      <w:marTop w:val="0"/>
                      <w:marBottom w:val="0"/>
                      <w:divBdr>
                        <w:top w:val="none" w:sz="0" w:space="0" w:color="auto"/>
                        <w:left w:val="none" w:sz="0" w:space="0" w:color="auto"/>
                        <w:bottom w:val="none" w:sz="0" w:space="0" w:color="auto"/>
                        <w:right w:val="none" w:sz="0" w:space="0" w:color="auto"/>
                      </w:divBdr>
                    </w:div>
                    <w:div w:id="1998072736">
                      <w:marLeft w:val="0"/>
                      <w:marRight w:val="0"/>
                      <w:marTop w:val="0"/>
                      <w:marBottom w:val="0"/>
                      <w:divBdr>
                        <w:top w:val="none" w:sz="0" w:space="0" w:color="auto"/>
                        <w:left w:val="none" w:sz="0" w:space="0" w:color="auto"/>
                        <w:bottom w:val="none" w:sz="0" w:space="0" w:color="auto"/>
                        <w:right w:val="none" w:sz="0" w:space="0" w:color="auto"/>
                      </w:divBdr>
                    </w:div>
                    <w:div w:id="1084763963">
                      <w:marLeft w:val="0"/>
                      <w:marRight w:val="0"/>
                      <w:marTop w:val="0"/>
                      <w:marBottom w:val="0"/>
                      <w:divBdr>
                        <w:top w:val="none" w:sz="0" w:space="0" w:color="auto"/>
                        <w:left w:val="none" w:sz="0" w:space="0" w:color="auto"/>
                        <w:bottom w:val="none" w:sz="0" w:space="0" w:color="auto"/>
                        <w:right w:val="none" w:sz="0" w:space="0" w:color="auto"/>
                      </w:divBdr>
                    </w:div>
                    <w:div w:id="1219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06555">
          <w:marLeft w:val="0"/>
          <w:marRight w:val="0"/>
          <w:marTop w:val="100"/>
          <w:marBottom w:val="100"/>
          <w:divBdr>
            <w:top w:val="none" w:sz="0" w:space="0" w:color="auto"/>
            <w:left w:val="none" w:sz="0" w:space="0" w:color="auto"/>
            <w:bottom w:val="none" w:sz="0" w:space="0" w:color="auto"/>
            <w:right w:val="none" w:sz="0" w:space="0" w:color="auto"/>
          </w:divBdr>
          <w:divsChild>
            <w:div w:id="783690740">
              <w:marLeft w:val="0"/>
              <w:marRight w:val="0"/>
              <w:marTop w:val="0"/>
              <w:marBottom w:val="0"/>
              <w:divBdr>
                <w:top w:val="none" w:sz="0" w:space="0" w:color="auto"/>
                <w:left w:val="none" w:sz="0" w:space="0" w:color="auto"/>
                <w:bottom w:val="none" w:sz="0" w:space="0" w:color="auto"/>
                <w:right w:val="none" w:sz="0" w:space="0" w:color="auto"/>
              </w:divBdr>
              <w:divsChild>
                <w:div w:id="1999653874">
                  <w:marLeft w:val="0"/>
                  <w:marRight w:val="0"/>
                  <w:marTop w:val="0"/>
                  <w:marBottom w:val="0"/>
                  <w:divBdr>
                    <w:top w:val="none" w:sz="0" w:space="0" w:color="auto"/>
                    <w:left w:val="none" w:sz="0" w:space="0" w:color="auto"/>
                    <w:bottom w:val="none" w:sz="0" w:space="0" w:color="auto"/>
                    <w:right w:val="none" w:sz="0" w:space="0" w:color="auto"/>
                  </w:divBdr>
                </w:div>
              </w:divsChild>
            </w:div>
            <w:div w:id="476917742">
              <w:marLeft w:val="0"/>
              <w:marRight w:val="0"/>
              <w:marTop w:val="0"/>
              <w:marBottom w:val="0"/>
              <w:divBdr>
                <w:top w:val="single" w:sz="6" w:space="0" w:color="DDDDDD"/>
                <w:left w:val="single" w:sz="6" w:space="0" w:color="DDDDDD"/>
                <w:bottom w:val="single" w:sz="6" w:space="0" w:color="DDDDDD"/>
                <w:right w:val="single" w:sz="6" w:space="0" w:color="DDDDDD"/>
              </w:divBdr>
              <w:divsChild>
                <w:div w:id="977338902">
                  <w:marLeft w:val="0"/>
                  <w:marRight w:val="0"/>
                  <w:marTop w:val="0"/>
                  <w:marBottom w:val="0"/>
                  <w:divBdr>
                    <w:top w:val="none" w:sz="0" w:space="0" w:color="auto"/>
                    <w:left w:val="none" w:sz="0" w:space="0" w:color="auto"/>
                    <w:bottom w:val="none" w:sz="0" w:space="0" w:color="auto"/>
                    <w:right w:val="none" w:sz="0" w:space="0" w:color="auto"/>
                  </w:divBdr>
                  <w:divsChild>
                    <w:div w:id="986518234">
                      <w:marLeft w:val="0"/>
                      <w:marRight w:val="0"/>
                      <w:marTop w:val="0"/>
                      <w:marBottom w:val="0"/>
                      <w:divBdr>
                        <w:top w:val="none" w:sz="0" w:space="0" w:color="auto"/>
                        <w:left w:val="none" w:sz="0" w:space="0" w:color="auto"/>
                        <w:bottom w:val="none" w:sz="0" w:space="0" w:color="auto"/>
                        <w:right w:val="none" w:sz="0" w:space="0" w:color="auto"/>
                      </w:divBdr>
                    </w:div>
                    <w:div w:id="1296371325">
                      <w:marLeft w:val="0"/>
                      <w:marRight w:val="0"/>
                      <w:marTop w:val="0"/>
                      <w:marBottom w:val="0"/>
                      <w:divBdr>
                        <w:top w:val="none" w:sz="0" w:space="0" w:color="auto"/>
                        <w:left w:val="none" w:sz="0" w:space="0" w:color="auto"/>
                        <w:bottom w:val="none" w:sz="0" w:space="0" w:color="auto"/>
                        <w:right w:val="none" w:sz="0" w:space="0" w:color="auto"/>
                      </w:divBdr>
                    </w:div>
                    <w:div w:id="1806697863">
                      <w:marLeft w:val="0"/>
                      <w:marRight w:val="0"/>
                      <w:marTop w:val="0"/>
                      <w:marBottom w:val="0"/>
                      <w:divBdr>
                        <w:top w:val="none" w:sz="0" w:space="0" w:color="auto"/>
                        <w:left w:val="none" w:sz="0" w:space="0" w:color="auto"/>
                        <w:bottom w:val="none" w:sz="0" w:space="0" w:color="auto"/>
                        <w:right w:val="none" w:sz="0" w:space="0" w:color="auto"/>
                      </w:divBdr>
                    </w:div>
                    <w:div w:id="592206513">
                      <w:marLeft w:val="0"/>
                      <w:marRight w:val="0"/>
                      <w:marTop w:val="0"/>
                      <w:marBottom w:val="0"/>
                      <w:divBdr>
                        <w:top w:val="none" w:sz="0" w:space="0" w:color="auto"/>
                        <w:left w:val="none" w:sz="0" w:space="0" w:color="auto"/>
                        <w:bottom w:val="none" w:sz="0" w:space="0" w:color="auto"/>
                        <w:right w:val="none" w:sz="0" w:space="0" w:color="auto"/>
                      </w:divBdr>
                    </w:div>
                    <w:div w:id="1793598508">
                      <w:marLeft w:val="0"/>
                      <w:marRight w:val="0"/>
                      <w:marTop w:val="0"/>
                      <w:marBottom w:val="0"/>
                      <w:divBdr>
                        <w:top w:val="none" w:sz="0" w:space="0" w:color="auto"/>
                        <w:left w:val="none" w:sz="0" w:space="0" w:color="auto"/>
                        <w:bottom w:val="none" w:sz="0" w:space="0" w:color="auto"/>
                        <w:right w:val="none" w:sz="0" w:space="0" w:color="auto"/>
                      </w:divBdr>
                    </w:div>
                    <w:div w:id="9368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9933">
          <w:marLeft w:val="0"/>
          <w:marRight w:val="0"/>
          <w:marTop w:val="100"/>
          <w:marBottom w:val="100"/>
          <w:divBdr>
            <w:top w:val="none" w:sz="0" w:space="0" w:color="auto"/>
            <w:left w:val="none" w:sz="0" w:space="0" w:color="auto"/>
            <w:bottom w:val="none" w:sz="0" w:space="0" w:color="auto"/>
            <w:right w:val="none" w:sz="0" w:space="0" w:color="auto"/>
          </w:divBdr>
          <w:divsChild>
            <w:div w:id="527374789">
              <w:marLeft w:val="0"/>
              <w:marRight w:val="0"/>
              <w:marTop w:val="0"/>
              <w:marBottom w:val="0"/>
              <w:divBdr>
                <w:top w:val="none" w:sz="0" w:space="0" w:color="auto"/>
                <w:left w:val="none" w:sz="0" w:space="0" w:color="auto"/>
                <w:bottom w:val="none" w:sz="0" w:space="0" w:color="auto"/>
                <w:right w:val="none" w:sz="0" w:space="0" w:color="auto"/>
              </w:divBdr>
              <w:divsChild>
                <w:div w:id="1690184701">
                  <w:marLeft w:val="0"/>
                  <w:marRight w:val="0"/>
                  <w:marTop w:val="0"/>
                  <w:marBottom w:val="0"/>
                  <w:divBdr>
                    <w:top w:val="none" w:sz="0" w:space="0" w:color="auto"/>
                    <w:left w:val="none" w:sz="0" w:space="0" w:color="auto"/>
                    <w:bottom w:val="none" w:sz="0" w:space="0" w:color="auto"/>
                    <w:right w:val="none" w:sz="0" w:space="0" w:color="auto"/>
                  </w:divBdr>
                </w:div>
              </w:divsChild>
            </w:div>
            <w:div w:id="670059638">
              <w:marLeft w:val="0"/>
              <w:marRight w:val="0"/>
              <w:marTop w:val="0"/>
              <w:marBottom w:val="0"/>
              <w:divBdr>
                <w:top w:val="single" w:sz="6" w:space="0" w:color="DDDDDD"/>
                <w:left w:val="single" w:sz="6" w:space="0" w:color="DDDDDD"/>
                <w:bottom w:val="single" w:sz="6" w:space="0" w:color="DDDDDD"/>
                <w:right w:val="single" w:sz="6" w:space="0" w:color="DDDDDD"/>
              </w:divBdr>
              <w:divsChild>
                <w:div w:id="56586666">
                  <w:marLeft w:val="0"/>
                  <w:marRight w:val="0"/>
                  <w:marTop w:val="0"/>
                  <w:marBottom w:val="0"/>
                  <w:divBdr>
                    <w:top w:val="none" w:sz="0" w:space="0" w:color="auto"/>
                    <w:left w:val="none" w:sz="0" w:space="0" w:color="auto"/>
                    <w:bottom w:val="none" w:sz="0" w:space="0" w:color="auto"/>
                    <w:right w:val="none" w:sz="0" w:space="0" w:color="auto"/>
                  </w:divBdr>
                  <w:divsChild>
                    <w:div w:id="593168350">
                      <w:marLeft w:val="0"/>
                      <w:marRight w:val="0"/>
                      <w:marTop w:val="0"/>
                      <w:marBottom w:val="0"/>
                      <w:divBdr>
                        <w:top w:val="none" w:sz="0" w:space="0" w:color="auto"/>
                        <w:left w:val="none" w:sz="0" w:space="0" w:color="auto"/>
                        <w:bottom w:val="none" w:sz="0" w:space="0" w:color="auto"/>
                        <w:right w:val="none" w:sz="0" w:space="0" w:color="auto"/>
                      </w:divBdr>
                    </w:div>
                    <w:div w:id="1257252500">
                      <w:marLeft w:val="0"/>
                      <w:marRight w:val="0"/>
                      <w:marTop w:val="0"/>
                      <w:marBottom w:val="0"/>
                      <w:divBdr>
                        <w:top w:val="none" w:sz="0" w:space="0" w:color="auto"/>
                        <w:left w:val="none" w:sz="0" w:space="0" w:color="auto"/>
                        <w:bottom w:val="none" w:sz="0" w:space="0" w:color="auto"/>
                        <w:right w:val="none" w:sz="0" w:space="0" w:color="auto"/>
                      </w:divBdr>
                    </w:div>
                    <w:div w:id="87390773">
                      <w:marLeft w:val="0"/>
                      <w:marRight w:val="0"/>
                      <w:marTop w:val="0"/>
                      <w:marBottom w:val="0"/>
                      <w:divBdr>
                        <w:top w:val="none" w:sz="0" w:space="0" w:color="auto"/>
                        <w:left w:val="none" w:sz="0" w:space="0" w:color="auto"/>
                        <w:bottom w:val="none" w:sz="0" w:space="0" w:color="auto"/>
                        <w:right w:val="none" w:sz="0" w:space="0" w:color="auto"/>
                      </w:divBdr>
                    </w:div>
                    <w:div w:id="1565676769">
                      <w:marLeft w:val="0"/>
                      <w:marRight w:val="0"/>
                      <w:marTop w:val="0"/>
                      <w:marBottom w:val="0"/>
                      <w:divBdr>
                        <w:top w:val="none" w:sz="0" w:space="0" w:color="auto"/>
                        <w:left w:val="none" w:sz="0" w:space="0" w:color="auto"/>
                        <w:bottom w:val="none" w:sz="0" w:space="0" w:color="auto"/>
                        <w:right w:val="none" w:sz="0" w:space="0" w:color="auto"/>
                      </w:divBdr>
                    </w:div>
                    <w:div w:id="1734549470">
                      <w:marLeft w:val="0"/>
                      <w:marRight w:val="0"/>
                      <w:marTop w:val="0"/>
                      <w:marBottom w:val="0"/>
                      <w:divBdr>
                        <w:top w:val="none" w:sz="0" w:space="0" w:color="auto"/>
                        <w:left w:val="none" w:sz="0" w:space="0" w:color="auto"/>
                        <w:bottom w:val="none" w:sz="0" w:space="0" w:color="auto"/>
                        <w:right w:val="none" w:sz="0" w:space="0" w:color="auto"/>
                      </w:divBdr>
                    </w:div>
                    <w:div w:id="537814307">
                      <w:marLeft w:val="0"/>
                      <w:marRight w:val="0"/>
                      <w:marTop w:val="0"/>
                      <w:marBottom w:val="0"/>
                      <w:divBdr>
                        <w:top w:val="none" w:sz="0" w:space="0" w:color="auto"/>
                        <w:left w:val="none" w:sz="0" w:space="0" w:color="auto"/>
                        <w:bottom w:val="none" w:sz="0" w:space="0" w:color="auto"/>
                        <w:right w:val="none" w:sz="0" w:space="0" w:color="auto"/>
                      </w:divBdr>
                    </w:div>
                    <w:div w:id="3233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42967">
          <w:marLeft w:val="0"/>
          <w:marRight w:val="0"/>
          <w:marTop w:val="100"/>
          <w:marBottom w:val="100"/>
          <w:divBdr>
            <w:top w:val="none" w:sz="0" w:space="0" w:color="auto"/>
            <w:left w:val="none" w:sz="0" w:space="0" w:color="auto"/>
            <w:bottom w:val="none" w:sz="0" w:space="0" w:color="auto"/>
            <w:right w:val="none" w:sz="0" w:space="0" w:color="auto"/>
          </w:divBdr>
          <w:divsChild>
            <w:div w:id="2110657006">
              <w:marLeft w:val="0"/>
              <w:marRight w:val="0"/>
              <w:marTop w:val="0"/>
              <w:marBottom w:val="0"/>
              <w:divBdr>
                <w:top w:val="none" w:sz="0" w:space="0" w:color="auto"/>
                <w:left w:val="none" w:sz="0" w:space="0" w:color="auto"/>
                <w:bottom w:val="none" w:sz="0" w:space="0" w:color="auto"/>
                <w:right w:val="none" w:sz="0" w:space="0" w:color="auto"/>
              </w:divBdr>
              <w:divsChild>
                <w:div w:id="182129241">
                  <w:marLeft w:val="0"/>
                  <w:marRight w:val="0"/>
                  <w:marTop w:val="0"/>
                  <w:marBottom w:val="0"/>
                  <w:divBdr>
                    <w:top w:val="none" w:sz="0" w:space="0" w:color="auto"/>
                    <w:left w:val="none" w:sz="0" w:space="0" w:color="auto"/>
                    <w:bottom w:val="none" w:sz="0" w:space="0" w:color="auto"/>
                    <w:right w:val="none" w:sz="0" w:space="0" w:color="auto"/>
                  </w:divBdr>
                </w:div>
              </w:divsChild>
            </w:div>
            <w:div w:id="1998805499">
              <w:marLeft w:val="0"/>
              <w:marRight w:val="0"/>
              <w:marTop w:val="0"/>
              <w:marBottom w:val="0"/>
              <w:divBdr>
                <w:top w:val="single" w:sz="6" w:space="0" w:color="DDDDDD"/>
                <w:left w:val="single" w:sz="6" w:space="0" w:color="DDDDDD"/>
                <w:bottom w:val="single" w:sz="6" w:space="0" w:color="DDDDDD"/>
                <w:right w:val="single" w:sz="6" w:space="0" w:color="DDDDDD"/>
              </w:divBdr>
              <w:divsChild>
                <w:div w:id="1758595796">
                  <w:marLeft w:val="0"/>
                  <w:marRight w:val="0"/>
                  <w:marTop w:val="0"/>
                  <w:marBottom w:val="0"/>
                  <w:divBdr>
                    <w:top w:val="none" w:sz="0" w:space="0" w:color="auto"/>
                    <w:left w:val="none" w:sz="0" w:space="0" w:color="auto"/>
                    <w:bottom w:val="none" w:sz="0" w:space="0" w:color="auto"/>
                    <w:right w:val="none" w:sz="0" w:space="0" w:color="auto"/>
                  </w:divBdr>
                  <w:divsChild>
                    <w:div w:id="1602108303">
                      <w:marLeft w:val="0"/>
                      <w:marRight w:val="0"/>
                      <w:marTop w:val="0"/>
                      <w:marBottom w:val="0"/>
                      <w:divBdr>
                        <w:top w:val="none" w:sz="0" w:space="0" w:color="auto"/>
                        <w:left w:val="none" w:sz="0" w:space="0" w:color="auto"/>
                        <w:bottom w:val="none" w:sz="0" w:space="0" w:color="auto"/>
                        <w:right w:val="none" w:sz="0" w:space="0" w:color="auto"/>
                      </w:divBdr>
                    </w:div>
                    <w:div w:id="1721435128">
                      <w:marLeft w:val="0"/>
                      <w:marRight w:val="0"/>
                      <w:marTop w:val="0"/>
                      <w:marBottom w:val="0"/>
                      <w:divBdr>
                        <w:top w:val="none" w:sz="0" w:space="0" w:color="auto"/>
                        <w:left w:val="none" w:sz="0" w:space="0" w:color="auto"/>
                        <w:bottom w:val="none" w:sz="0" w:space="0" w:color="auto"/>
                        <w:right w:val="none" w:sz="0" w:space="0" w:color="auto"/>
                      </w:divBdr>
                    </w:div>
                    <w:div w:id="1225989840">
                      <w:marLeft w:val="0"/>
                      <w:marRight w:val="0"/>
                      <w:marTop w:val="0"/>
                      <w:marBottom w:val="0"/>
                      <w:divBdr>
                        <w:top w:val="none" w:sz="0" w:space="0" w:color="auto"/>
                        <w:left w:val="none" w:sz="0" w:space="0" w:color="auto"/>
                        <w:bottom w:val="none" w:sz="0" w:space="0" w:color="auto"/>
                        <w:right w:val="none" w:sz="0" w:space="0" w:color="auto"/>
                      </w:divBdr>
                    </w:div>
                    <w:div w:id="406541076">
                      <w:marLeft w:val="0"/>
                      <w:marRight w:val="0"/>
                      <w:marTop w:val="0"/>
                      <w:marBottom w:val="0"/>
                      <w:divBdr>
                        <w:top w:val="none" w:sz="0" w:space="0" w:color="auto"/>
                        <w:left w:val="none" w:sz="0" w:space="0" w:color="auto"/>
                        <w:bottom w:val="none" w:sz="0" w:space="0" w:color="auto"/>
                        <w:right w:val="none" w:sz="0" w:space="0" w:color="auto"/>
                      </w:divBdr>
                    </w:div>
                    <w:div w:id="1115171148">
                      <w:marLeft w:val="0"/>
                      <w:marRight w:val="0"/>
                      <w:marTop w:val="0"/>
                      <w:marBottom w:val="0"/>
                      <w:divBdr>
                        <w:top w:val="none" w:sz="0" w:space="0" w:color="auto"/>
                        <w:left w:val="none" w:sz="0" w:space="0" w:color="auto"/>
                        <w:bottom w:val="none" w:sz="0" w:space="0" w:color="auto"/>
                        <w:right w:val="none" w:sz="0" w:space="0" w:color="auto"/>
                      </w:divBdr>
                    </w:div>
                    <w:div w:id="1726754916">
                      <w:marLeft w:val="0"/>
                      <w:marRight w:val="0"/>
                      <w:marTop w:val="0"/>
                      <w:marBottom w:val="0"/>
                      <w:divBdr>
                        <w:top w:val="none" w:sz="0" w:space="0" w:color="auto"/>
                        <w:left w:val="none" w:sz="0" w:space="0" w:color="auto"/>
                        <w:bottom w:val="none" w:sz="0" w:space="0" w:color="auto"/>
                        <w:right w:val="none" w:sz="0" w:space="0" w:color="auto"/>
                      </w:divBdr>
                    </w:div>
                    <w:div w:id="1462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7343">
          <w:marLeft w:val="0"/>
          <w:marRight w:val="0"/>
          <w:marTop w:val="100"/>
          <w:marBottom w:val="100"/>
          <w:divBdr>
            <w:top w:val="none" w:sz="0" w:space="0" w:color="auto"/>
            <w:left w:val="none" w:sz="0" w:space="0" w:color="auto"/>
            <w:bottom w:val="none" w:sz="0" w:space="0" w:color="auto"/>
            <w:right w:val="none" w:sz="0" w:space="0" w:color="auto"/>
          </w:divBdr>
          <w:divsChild>
            <w:div w:id="1465074182">
              <w:marLeft w:val="0"/>
              <w:marRight w:val="0"/>
              <w:marTop w:val="0"/>
              <w:marBottom w:val="0"/>
              <w:divBdr>
                <w:top w:val="none" w:sz="0" w:space="0" w:color="auto"/>
                <w:left w:val="none" w:sz="0" w:space="0" w:color="auto"/>
                <w:bottom w:val="none" w:sz="0" w:space="0" w:color="auto"/>
                <w:right w:val="none" w:sz="0" w:space="0" w:color="auto"/>
              </w:divBdr>
              <w:divsChild>
                <w:div w:id="1068764737">
                  <w:marLeft w:val="0"/>
                  <w:marRight w:val="0"/>
                  <w:marTop w:val="0"/>
                  <w:marBottom w:val="0"/>
                  <w:divBdr>
                    <w:top w:val="none" w:sz="0" w:space="0" w:color="auto"/>
                    <w:left w:val="none" w:sz="0" w:space="0" w:color="auto"/>
                    <w:bottom w:val="none" w:sz="0" w:space="0" w:color="auto"/>
                    <w:right w:val="none" w:sz="0" w:space="0" w:color="auto"/>
                  </w:divBdr>
                </w:div>
              </w:divsChild>
            </w:div>
            <w:div w:id="646980198">
              <w:marLeft w:val="0"/>
              <w:marRight w:val="0"/>
              <w:marTop w:val="0"/>
              <w:marBottom w:val="0"/>
              <w:divBdr>
                <w:top w:val="single" w:sz="6" w:space="0" w:color="DDDDDD"/>
                <w:left w:val="single" w:sz="6" w:space="0" w:color="DDDDDD"/>
                <w:bottom w:val="single" w:sz="6" w:space="0" w:color="DDDDDD"/>
                <w:right w:val="single" w:sz="6" w:space="0" w:color="DDDDDD"/>
              </w:divBdr>
              <w:divsChild>
                <w:div w:id="920411190">
                  <w:marLeft w:val="0"/>
                  <w:marRight w:val="0"/>
                  <w:marTop w:val="0"/>
                  <w:marBottom w:val="0"/>
                  <w:divBdr>
                    <w:top w:val="none" w:sz="0" w:space="0" w:color="auto"/>
                    <w:left w:val="none" w:sz="0" w:space="0" w:color="auto"/>
                    <w:bottom w:val="none" w:sz="0" w:space="0" w:color="auto"/>
                    <w:right w:val="none" w:sz="0" w:space="0" w:color="auto"/>
                  </w:divBdr>
                  <w:divsChild>
                    <w:div w:id="37898169">
                      <w:marLeft w:val="0"/>
                      <w:marRight w:val="0"/>
                      <w:marTop w:val="0"/>
                      <w:marBottom w:val="0"/>
                      <w:divBdr>
                        <w:top w:val="none" w:sz="0" w:space="0" w:color="auto"/>
                        <w:left w:val="none" w:sz="0" w:space="0" w:color="auto"/>
                        <w:bottom w:val="none" w:sz="0" w:space="0" w:color="auto"/>
                        <w:right w:val="none" w:sz="0" w:space="0" w:color="auto"/>
                      </w:divBdr>
                    </w:div>
                    <w:div w:id="290284080">
                      <w:marLeft w:val="0"/>
                      <w:marRight w:val="0"/>
                      <w:marTop w:val="0"/>
                      <w:marBottom w:val="0"/>
                      <w:divBdr>
                        <w:top w:val="none" w:sz="0" w:space="0" w:color="auto"/>
                        <w:left w:val="none" w:sz="0" w:space="0" w:color="auto"/>
                        <w:bottom w:val="none" w:sz="0" w:space="0" w:color="auto"/>
                        <w:right w:val="none" w:sz="0" w:space="0" w:color="auto"/>
                      </w:divBdr>
                    </w:div>
                    <w:div w:id="2013335387">
                      <w:marLeft w:val="0"/>
                      <w:marRight w:val="0"/>
                      <w:marTop w:val="0"/>
                      <w:marBottom w:val="0"/>
                      <w:divBdr>
                        <w:top w:val="none" w:sz="0" w:space="0" w:color="auto"/>
                        <w:left w:val="none" w:sz="0" w:space="0" w:color="auto"/>
                        <w:bottom w:val="none" w:sz="0" w:space="0" w:color="auto"/>
                        <w:right w:val="none" w:sz="0" w:space="0" w:color="auto"/>
                      </w:divBdr>
                    </w:div>
                    <w:div w:id="307823648">
                      <w:marLeft w:val="0"/>
                      <w:marRight w:val="0"/>
                      <w:marTop w:val="0"/>
                      <w:marBottom w:val="0"/>
                      <w:divBdr>
                        <w:top w:val="none" w:sz="0" w:space="0" w:color="auto"/>
                        <w:left w:val="none" w:sz="0" w:space="0" w:color="auto"/>
                        <w:bottom w:val="none" w:sz="0" w:space="0" w:color="auto"/>
                        <w:right w:val="none" w:sz="0" w:space="0" w:color="auto"/>
                      </w:divBdr>
                    </w:div>
                    <w:div w:id="1156149482">
                      <w:marLeft w:val="0"/>
                      <w:marRight w:val="0"/>
                      <w:marTop w:val="0"/>
                      <w:marBottom w:val="0"/>
                      <w:divBdr>
                        <w:top w:val="none" w:sz="0" w:space="0" w:color="auto"/>
                        <w:left w:val="none" w:sz="0" w:space="0" w:color="auto"/>
                        <w:bottom w:val="none" w:sz="0" w:space="0" w:color="auto"/>
                        <w:right w:val="none" w:sz="0" w:space="0" w:color="auto"/>
                      </w:divBdr>
                    </w:div>
                    <w:div w:id="16245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7639">
          <w:marLeft w:val="0"/>
          <w:marRight w:val="0"/>
          <w:marTop w:val="100"/>
          <w:marBottom w:val="100"/>
          <w:divBdr>
            <w:top w:val="none" w:sz="0" w:space="0" w:color="auto"/>
            <w:left w:val="none" w:sz="0" w:space="0" w:color="auto"/>
            <w:bottom w:val="none" w:sz="0" w:space="0" w:color="auto"/>
            <w:right w:val="none" w:sz="0" w:space="0" w:color="auto"/>
          </w:divBdr>
          <w:divsChild>
            <w:div w:id="1453283352">
              <w:marLeft w:val="0"/>
              <w:marRight w:val="0"/>
              <w:marTop w:val="0"/>
              <w:marBottom w:val="0"/>
              <w:divBdr>
                <w:top w:val="none" w:sz="0" w:space="0" w:color="auto"/>
                <w:left w:val="none" w:sz="0" w:space="0" w:color="auto"/>
                <w:bottom w:val="none" w:sz="0" w:space="0" w:color="auto"/>
                <w:right w:val="none" w:sz="0" w:space="0" w:color="auto"/>
              </w:divBdr>
              <w:divsChild>
                <w:div w:id="2029984188">
                  <w:marLeft w:val="0"/>
                  <w:marRight w:val="0"/>
                  <w:marTop w:val="0"/>
                  <w:marBottom w:val="0"/>
                  <w:divBdr>
                    <w:top w:val="none" w:sz="0" w:space="0" w:color="auto"/>
                    <w:left w:val="none" w:sz="0" w:space="0" w:color="auto"/>
                    <w:bottom w:val="none" w:sz="0" w:space="0" w:color="auto"/>
                    <w:right w:val="none" w:sz="0" w:space="0" w:color="auto"/>
                  </w:divBdr>
                </w:div>
              </w:divsChild>
            </w:div>
            <w:div w:id="1654068847">
              <w:marLeft w:val="0"/>
              <w:marRight w:val="0"/>
              <w:marTop w:val="0"/>
              <w:marBottom w:val="0"/>
              <w:divBdr>
                <w:top w:val="single" w:sz="6" w:space="0" w:color="DDDDDD"/>
                <w:left w:val="single" w:sz="6" w:space="0" w:color="DDDDDD"/>
                <w:bottom w:val="single" w:sz="6" w:space="0" w:color="DDDDDD"/>
                <w:right w:val="single" w:sz="6" w:space="0" w:color="DDDDDD"/>
              </w:divBdr>
              <w:divsChild>
                <w:div w:id="1691031916">
                  <w:marLeft w:val="0"/>
                  <w:marRight w:val="0"/>
                  <w:marTop w:val="0"/>
                  <w:marBottom w:val="0"/>
                  <w:divBdr>
                    <w:top w:val="none" w:sz="0" w:space="0" w:color="auto"/>
                    <w:left w:val="none" w:sz="0" w:space="0" w:color="auto"/>
                    <w:bottom w:val="none" w:sz="0" w:space="0" w:color="auto"/>
                    <w:right w:val="none" w:sz="0" w:space="0" w:color="auto"/>
                  </w:divBdr>
                  <w:divsChild>
                    <w:div w:id="1039817992">
                      <w:marLeft w:val="0"/>
                      <w:marRight w:val="0"/>
                      <w:marTop w:val="0"/>
                      <w:marBottom w:val="0"/>
                      <w:divBdr>
                        <w:top w:val="none" w:sz="0" w:space="0" w:color="auto"/>
                        <w:left w:val="none" w:sz="0" w:space="0" w:color="auto"/>
                        <w:bottom w:val="none" w:sz="0" w:space="0" w:color="auto"/>
                        <w:right w:val="none" w:sz="0" w:space="0" w:color="auto"/>
                      </w:divBdr>
                    </w:div>
                    <w:div w:id="682320956">
                      <w:marLeft w:val="0"/>
                      <w:marRight w:val="0"/>
                      <w:marTop w:val="0"/>
                      <w:marBottom w:val="0"/>
                      <w:divBdr>
                        <w:top w:val="none" w:sz="0" w:space="0" w:color="auto"/>
                        <w:left w:val="none" w:sz="0" w:space="0" w:color="auto"/>
                        <w:bottom w:val="none" w:sz="0" w:space="0" w:color="auto"/>
                        <w:right w:val="none" w:sz="0" w:space="0" w:color="auto"/>
                      </w:divBdr>
                    </w:div>
                    <w:div w:id="2123766146">
                      <w:marLeft w:val="0"/>
                      <w:marRight w:val="0"/>
                      <w:marTop w:val="0"/>
                      <w:marBottom w:val="0"/>
                      <w:divBdr>
                        <w:top w:val="none" w:sz="0" w:space="0" w:color="auto"/>
                        <w:left w:val="none" w:sz="0" w:space="0" w:color="auto"/>
                        <w:bottom w:val="none" w:sz="0" w:space="0" w:color="auto"/>
                        <w:right w:val="none" w:sz="0" w:space="0" w:color="auto"/>
                      </w:divBdr>
                    </w:div>
                    <w:div w:id="616836505">
                      <w:marLeft w:val="0"/>
                      <w:marRight w:val="0"/>
                      <w:marTop w:val="0"/>
                      <w:marBottom w:val="0"/>
                      <w:divBdr>
                        <w:top w:val="none" w:sz="0" w:space="0" w:color="auto"/>
                        <w:left w:val="none" w:sz="0" w:space="0" w:color="auto"/>
                        <w:bottom w:val="none" w:sz="0" w:space="0" w:color="auto"/>
                        <w:right w:val="none" w:sz="0" w:space="0" w:color="auto"/>
                      </w:divBdr>
                    </w:div>
                    <w:div w:id="1597327188">
                      <w:marLeft w:val="0"/>
                      <w:marRight w:val="0"/>
                      <w:marTop w:val="0"/>
                      <w:marBottom w:val="0"/>
                      <w:divBdr>
                        <w:top w:val="none" w:sz="0" w:space="0" w:color="auto"/>
                        <w:left w:val="none" w:sz="0" w:space="0" w:color="auto"/>
                        <w:bottom w:val="none" w:sz="0" w:space="0" w:color="auto"/>
                        <w:right w:val="none" w:sz="0" w:space="0" w:color="auto"/>
                      </w:divBdr>
                    </w:div>
                    <w:div w:id="616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898828">
          <w:marLeft w:val="0"/>
          <w:marRight w:val="0"/>
          <w:marTop w:val="100"/>
          <w:marBottom w:val="100"/>
          <w:divBdr>
            <w:top w:val="none" w:sz="0" w:space="0" w:color="auto"/>
            <w:left w:val="none" w:sz="0" w:space="0" w:color="auto"/>
            <w:bottom w:val="none" w:sz="0" w:space="0" w:color="auto"/>
            <w:right w:val="none" w:sz="0" w:space="0" w:color="auto"/>
          </w:divBdr>
          <w:divsChild>
            <w:div w:id="764763815">
              <w:marLeft w:val="0"/>
              <w:marRight w:val="0"/>
              <w:marTop w:val="0"/>
              <w:marBottom w:val="0"/>
              <w:divBdr>
                <w:top w:val="none" w:sz="0" w:space="0" w:color="auto"/>
                <w:left w:val="none" w:sz="0" w:space="0" w:color="auto"/>
                <w:bottom w:val="none" w:sz="0" w:space="0" w:color="auto"/>
                <w:right w:val="none" w:sz="0" w:space="0" w:color="auto"/>
              </w:divBdr>
              <w:divsChild>
                <w:div w:id="631902744">
                  <w:marLeft w:val="0"/>
                  <w:marRight w:val="0"/>
                  <w:marTop w:val="0"/>
                  <w:marBottom w:val="0"/>
                  <w:divBdr>
                    <w:top w:val="none" w:sz="0" w:space="0" w:color="auto"/>
                    <w:left w:val="none" w:sz="0" w:space="0" w:color="auto"/>
                    <w:bottom w:val="none" w:sz="0" w:space="0" w:color="auto"/>
                    <w:right w:val="none" w:sz="0" w:space="0" w:color="auto"/>
                  </w:divBdr>
                </w:div>
              </w:divsChild>
            </w:div>
            <w:div w:id="1713649492">
              <w:marLeft w:val="0"/>
              <w:marRight w:val="0"/>
              <w:marTop w:val="0"/>
              <w:marBottom w:val="0"/>
              <w:divBdr>
                <w:top w:val="single" w:sz="6" w:space="0" w:color="DDDDDD"/>
                <w:left w:val="single" w:sz="6" w:space="0" w:color="DDDDDD"/>
                <w:bottom w:val="single" w:sz="6" w:space="0" w:color="DDDDDD"/>
                <w:right w:val="single" w:sz="6" w:space="0" w:color="DDDDDD"/>
              </w:divBdr>
              <w:divsChild>
                <w:div w:id="2033721275">
                  <w:marLeft w:val="0"/>
                  <w:marRight w:val="0"/>
                  <w:marTop w:val="0"/>
                  <w:marBottom w:val="0"/>
                  <w:divBdr>
                    <w:top w:val="none" w:sz="0" w:space="0" w:color="auto"/>
                    <w:left w:val="none" w:sz="0" w:space="0" w:color="auto"/>
                    <w:bottom w:val="none" w:sz="0" w:space="0" w:color="auto"/>
                    <w:right w:val="none" w:sz="0" w:space="0" w:color="auto"/>
                  </w:divBdr>
                  <w:divsChild>
                    <w:div w:id="1365012305">
                      <w:marLeft w:val="0"/>
                      <w:marRight w:val="0"/>
                      <w:marTop w:val="0"/>
                      <w:marBottom w:val="0"/>
                      <w:divBdr>
                        <w:top w:val="none" w:sz="0" w:space="0" w:color="auto"/>
                        <w:left w:val="none" w:sz="0" w:space="0" w:color="auto"/>
                        <w:bottom w:val="none" w:sz="0" w:space="0" w:color="auto"/>
                        <w:right w:val="none" w:sz="0" w:space="0" w:color="auto"/>
                      </w:divBdr>
                    </w:div>
                    <w:div w:id="543366650">
                      <w:marLeft w:val="0"/>
                      <w:marRight w:val="0"/>
                      <w:marTop w:val="0"/>
                      <w:marBottom w:val="0"/>
                      <w:divBdr>
                        <w:top w:val="none" w:sz="0" w:space="0" w:color="auto"/>
                        <w:left w:val="none" w:sz="0" w:space="0" w:color="auto"/>
                        <w:bottom w:val="none" w:sz="0" w:space="0" w:color="auto"/>
                        <w:right w:val="none" w:sz="0" w:space="0" w:color="auto"/>
                      </w:divBdr>
                    </w:div>
                    <w:div w:id="149106826">
                      <w:marLeft w:val="0"/>
                      <w:marRight w:val="0"/>
                      <w:marTop w:val="0"/>
                      <w:marBottom w:val="0"/>
                      <w:divBdr>
                        <w:top w:val="none" w:sz="0" w:space="0" w:color="auto"/>
                        <w:left w:val="none" w:sz="0" w:space="0" w:color="auto"/>
                        <w:bottom w:val="none" w:sz="0" w:space="0" w:color="auto"/>
                        <w:right w:val="none" w:sz="0" w:space="0" w:color="auto"/>
                      </w:divBdr>
                    </w:div>
                    <w:div w:id="12004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88617">
      <w:bodyDiv w:val="1"/>
      <w:marLeft w:val="0"/>
      <w:marRight w:val="0"/>
      <w:marTop w:val="0"/>
      <w:marBottom w:val="0"/>
      <w:divBdr>
        <w:top w:val="none" w:sz="0" w:space="0" w:color="auto"/>
        <w:left w:val="none" w:sz="0" w:space="0" w:color="auto"/>
        <w:bottom w:val="none" w:sz="0" w:space="0" w:color="auto"/>
        <w:right w:val="none" w:sz="0" w:space="0" w:color="auto"/>
      </w:divBdr>
    </w:div>
    <w:div w:id="1990093815">
      <w:bodyDiv w:val="1"/>
      <w:marLeft w:val="0"/>
      <w:marRight w:val="0"/>
      <w:marTop w:val="0"/>
      <w:marBottom w:val="0"/>
      <w:divBdr>
        <w:top w:val="none" w:sz="0" w:space="0" w:color="auto"/>
        <w:left w:val="none" w:sz="0" w:space="0" w:color="auto"/>
        <w:bottom w:val="none" w:sz="0" w:space="0" w:color="auto"/>
        <w:right w:val="none" w:sz="0" w:space="0" w:color="auto"/>
      </w:divBdr>
    </w:div>
    <w:div w:id="1995599729">
      <w:bodyDiv w:val="1"/>
      <w:marLeft w:val="0"/>
      <w:marRight w:val="0"/>
      <w:marTop w:val="0"/>
      <w:marBottom w:val="0"/>
      <w:divBdr>
        <w:top w:val="none" w:sz="0" w:space="0" w:color="auto"/>
        <w:left w:val="none" w:sz="0" w:space="0" w:color="auto"/>
        <w:bottom w:val="none" w:sz="0" w:space="0" w:color="auto"/>
        <w:right w:val="none" w:sz="0" w:space="0" w:color="auto"/>
      </w:divBdr>
      <w:divsChild>
        <w:div w:id="575668774">
          <w:marLeft w:val="0"/>
          <w:marRight w:val="0"/>
          <w:marTop w:val="100"/>
          <w:marBottom w:val="100"/>
          <w:divBdr>
            <w:top w:val="none" w:sz="0" w:space="0" w:color="auto"/>
            <w:left w:val="none" w:sz="0" w:space="0" w:color="auto"/>
            <w:bottom w:val="none" w:sz="0" w:space="0" w:color="auto"/>
            <w:right w:val="none" w:sz="0" w:space="0" w:color="auto"/>
          </w:divBdr>
          <w:divsChild>
            <w:div w:id="1883975164">
              <w:marLeft w:val="0"/>
              <w:marRight w:val="0"/>
              <w:marTop w:val="0"/>
              <w:marBottom w:val="0"/>
              <w:divBdr>
                <w:top w:val="single" w:sz="6" w:space="0" w:color="DDDDDD"/>
                <w:left w:val="single" w:sz="6" w:space="0" w:color="DDDDDD"/>
                <w:bottom w:val="single" w:sz="6" w:space="0" w:color="DDDDDD"/>
                <w:right w:val="single" w:sz="6" w:space="0" w:color="DDDDDD"/>
              </w:divBdr>
              <w:divsChild>
                <w:div w:id="212279638">
                  <w:marLeft w:val="0"/>
                  <w:marRight w:val="0"/>
                  <w:marTop w:val="0"/>
                  <w:marBottom w:val="0"/>
                  <w:divBdr>
                    <w:top w:val="none" w:sz="0" w:space="0" w:color="auto"/>
                    <w:left w:val="none" w:sz="0" w:space="0" w:color="auto"/>
                    <w:bottom w:val="none" w:sz="0" w:space="0" w:color="auto"/>
                    <w:right w:val="none" w:sz="0" w:space="0" w:color="auto"/>
                  </w:divBdr>
                  <w:divsChild>
                    <w:div w:id="1194924205">
                      <w:marLeft w:val="0"/>
                      <w:marRight w:val="0"/>
                      <w:marTop w:val="0"/>
                      <w:marBottom w:val="0"/>
                      <w:divBdr>
                        <w:top w:val="none" w:sz="0" w:space="0" w:color="auto"/>
                        <w:left w:val="none" w:sz="0" w:space="0" w:color="auto"/>
                        <w:bottom w:val="none" w:sz="0" w:space="0" w:color="auto"/>
                        <w:right w:val="none" w:sz="0" w:space="0" w:color="auto"/>
                      </w:divBdr>
                    </w:div>
                    <w:div w:id="847981139">
                      <w:marLeft w:val="0"/>
                      <w:marRight w:val="0"/>
                      <w:marTop w:val="0"/>
                      <w:marBottom w:val="0"/>
                      <w:divBdr>
                        <w:top w:val="none" w:sz="0" w:space="0" w:color="auto"/>
                        <w:left w:val="none" w:sz="0" w:space="0" w:color="auto"/>
                        <w:bottom w:val="none" w:sz="0" w:space="0" w:color="auto"/>
                        <w:right w:val="none" w:sz="0" w:space="0" w:color="auto"/>
                      </w:divBdr>
                    </w:div>
                    <w:div w:id="1398823931">
                      <w:marLeft w:val="0"/>
                      <w:marRight w:val="0"/>
                      <w:marTop w:val="0"/>
                      <w:marBottom w:val="0"/>
                      <w:divBdr>
                        <w:top w:val="none" w:sz="0" w:space="0" w:color="auto"/>
                        <w:left w:val="none" w:sz="0" w:space="0" w:color="auto"/>
                        <w:bottom w:val="none" w:sz="0" w:space="0" w:color="auto"/>
                        <w:right w:val="none" w:sz="0" w:space="0" w:color="auto"/>
                      </w:divBdr>
                    </w:div>
                    <w:div w:id="1155410039">
                      <w:marLeft w:val="0"/>
                      <w:marRight w:val="0"/>
                      <w:marTop w:val="0"/>
                      <w:marBottom w:val="0"/>
                      <w:divBdr>
                        <w:top w:val="none" w:sz="0" w:space="0" w:color="auto"/>
                        <w:left w:val="none" w:sz="0" w:space="0" w:color="auto"/>
                        <w:bottom w:val="none" w:sz="0" w:space="0" w:color="auto"/>
                        <w:right w:val="none" w:sz="0" w:space="0" w:color="auto"/>
                      </w:divBdr>
                    </w:div>
                    <w:div w:id="35740498">
                      <w:marLeft w:val="0"/>
                      <w:marRight w:val="0"/>
                      <w:marTop w:val="0"/>
                      <w:marBottom w:val="0"/>
                      <w:divBdr>
                        <w:top w:val="none" w:sz="0" w:space="0" w:color="auto"/>
                        <w:left w:val="none" w:sz="0" w:space="0" w:color="auto"/>
                        <w:bottom w:val="none" w:sz="0" w:space="0" w:color="auto"/>
                        <w:right w:val="none" w:sz="0" w:space="0" w:color="auto"/>
                      </w:divBdr>
                    </w:div>
                    <w:div w:id="18412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27192">
          <w:marLeft w:val="0"/>
          <w:marRight w:val="0"/>
          <w:marTop w:val="100"/>
          <w:marBottom w:val="100"/>
          <w:divBdr>
            <w:top w:val="none" w:sz="0" w:space="0" w:color="auto"/>
            <w:left w:val="none" w:sz="0" w:space="0" w:color="auto"/>
            <w:bottom w:val="none" w:sz="0" w:space="0" w:color="auto"/>
            <w:right w:val="none" w:sz="0" w:space="0" w:color="auto"/>
          </w:divBdr>
          <w:divsChild>
            <w:div w:id="1997804281">
              <w:marLeft w:val="0"/>
              <w:marRight w:val="0"/>
              <w:marTop w:val="0"/>
              <w:marBottom w:val="0"/>
              <w:divBdr>
                <w:top w:val="none" w:sz="0" w:space="0" w:color="auto"/>
                <w:left w:val="none" w:sz="0" w:space="0" w:color="auto"/>
                <w:bottom w:val="none" w:sz="0" w:space="0" w:color="auto"/>
                <w:right w:val="none" w:sz="0" w:space="0" w:color="auto"/>
              </w:divBdr>
              <w:divsChild>
                <w:div w:id="1998533702">
                  <w:marLeft w:val="0"/>
                  <w:marRight w:val="0"/>
                  <w:marTop w:val="0"/>
                  <w:marBottom w:val="0"/>
                  <w:divBdr>
                    <w:top w:val="none" w:sz="0" w:space="0" w:color="auto"/>
                    <w:left w:val="none" w:sz="0" w:space="0" w:color="auto"/>
                    <w:bottom w:val="none" w:sz="0" w:space="0" w:color="auto"/>
                    <w:right w:val="none" w:sz="0" w:space="0" w:color="auto"/>
                  </w:divBdr>
                </w:div>
              </w:divsChild>
            </w:div>
            <w:div w:id="2026981730">
              <w:marLeft w:val="0"/>
              <w:marRight w:val="0"/>
              <w:marTop w:val="0"/>
              <w:marBottom w:val="0"/>
              <w:divBdr>
                <w:top w:val="single" w:sz="6" w:space="0" w:color="DDDDDD"/>
                <w:left w:val="single" w:sz="6" w:space="0" w:color="DDDDDD"/>
                <w:bottom w:val="single" w:sz="6" w:space="0" w:color="DDDDDD"/>
                <w:right w:val="single" w:sz="6" w:space="0" w:color="DDDDDD"/>
              </w:divBdr>
              <w:divsChild>
                <w:div w:id="2073964654">
                  <w:marLeft w:val="0"/>
                  <w:marRight w:val="0"/>
                  <w:marTop w:val="0"/>
                  <w:marBottom w:val="0"/>
                  <w:divBdr>
                    <w:top w:val="none" w:sz="0" w:space="0" w:color="auto"/>
                    <w:left w:val="none" w:sz="0" w:space="0" w:color="auto"/>
                    <w:bottom w:val="none" w:sz="0" w:space="0" w:color="auto"/>
                    <w:right w:val="none" w:sz="0" w:space="0" w:color="auto"/>
                  </w:divBdr>
                  <w:divsChild>
                    <w:div w:id="1739982246">
                      <w:marLeft w:val="0"/>
                      <w:marRight w:val="0"/>
                      <w:marTop w:val="0"/>
                      <w:marBottom w:val="0"/>
                      <w:divBdr>
                        <w:top w:val="none" w:sz="0" w:space="0" w:color="auto"/>
                        <w:left w:val="none" w:sz="0" w:space="0" w:color="auto"/>
                        <w:bottom w:val="none" w:sz="0" w:space="0" w:color="auto"/>
                        <w:right w:val="none" w:sz="0" w:space="0" w:color="auto"/>
                      </w:divBdr>
                    </w:div>
                    <w:div w:id="1115100888">
                      <w:marLeft w:val="0"/>
                      <w:marRight w:val="0"/>
                      <w:marTop w:val="0"/>
                      <w:marBottom w:val="0"/>
                      <w:divBdr>
                        <w:top w:val="none" w:sz="0" w:space="0" w:color="auto"/>
                        <w:left w:val="none" w:sz="0" w:space="0" w:color="auto"/>
                        <w:bottom w:val="none" w:sz="0" w:space="0" w:color="auto"/>
                        <w:right w:val="none" w:sz="0" w:space="0" w:color="auto"/>
                      </w:divBdr>
                    </w:div>
                    <w:div w:id="2055421086">
                      <w:marLeft w:val="0"/>
                      <w:marRight w:val="0"/>
                      <w:marTop w:val="0"/>
                      <w:marBottom w:val="0"/>
                      <w:divBdr>
                        <w:top w:val="none" w:sz="0" w:space="0" w:color="auto"/>
                        <w:left w:val="none" w:sz="0" w:space="0" w:color="auto"/>
                        <w:bottom w:val="none" w:sz="0" w:space="0" w:color="auto"/>
                        <w:right w:val="none" w:sz="0" w:space="0" w:color="auto"/>
                      </w:divBdr>
                    </w:div>
                    <w:div w:id="621033924">
                      <w:marLeft w:val="0"/>
                      <w:marRight w:val="0"/>
                      <w:marTop w:val="0"/>
                      <w:marBottom w:val="0"/>
                      <w:divBdr>
                        <w:top w:val="none" w:sz="0" w:space="0" w:color="auto"/>
                        <w:left w:val="none" w:sz="0" w:space="0" w:color="auto"/>
                        <w:bottom w:val="none" w:sz="0" w:space="0" w:color="auto"/>
                        <w:right w:val="none" w:sz="0" w:space="0" w:color="auto"/>
                      </w:divBdr>
                    </w:div>
                    <w:div w:id="9569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6473">
          <w:marLeft w:val="0"/>
          <w:marRight w:val="0"/>
          <w:marTop w:val="100"/>
          <w:marBottom w:val="100"/>
          <w:divBdr>
            <w:top w:val="none" w:sz="0" w:space="0" w:color="auto"/>
            <w:left w:val="none" w:sz="0" w:space="0" w:color="auto"/>
            <w:bottom w:val="none" w:sz="0" w:space="0" w:color="auto"/>
            <w:right w:val="none" w:sz="0" w:space="0" w:color="auto"/>
          </w:divBdr>
          <w:divsChild>
            <w:div w:id="787311017">
              <w:marLeft w:val="0"/>
              <w:marRight w:val="0"/>
              <w:marTop w:val="0"/>
              <w:marBottom w:val="0"/>
              <w:divBdr>
                <w:top w:val="none" w:sz="0" w:space="0" w:color="auto"/>
                <w:left w:val="none" w:sz="0" w:space="0" w:color="auto"/>
                <w:bottom w:val="none" w:sz="0" w:space="0" w:color="auto"/>
                <w:right w:val="none" w:sz="0" w:space="0" w:color="auto"/>
              </w:divBdr>
              <w:divsChild>
                <w:div w:id="576090074">
                  <w:marLeft w:val="0"/>
                  <w:marRight w:val="0"/>
                  <w:marTop w:val="0"/>
                  <w:marBottom w:val="0"/>
                  <w:divBdr>
                    <w:top w:val="none" w:sz="0" w:space="0" w:color="auto"/>
                    <w:left w:val="none" w:sz="0" w:space="0" w:color="auto"/>
                    <w:bottom w:val="none" w:sz="0" w:space="0" w:color="auto"/>
                    <w:right w:val="none" w:sz="0" w:space="0" w:color="auto"/>
                  </w:divBdr>
                </w:div>
              </w:divsChild>
            </w:div>
            <w:div w:id="671681819">
              <w:marLeft w:val="0"/>
              <w:marRight w:val="0"/>
              <w:marTop w:val="0"/>
              <w:marBottom w:val="0"/>
              <w:divBdr>
                <w:top w:val="single" w:sz="6" w:space="0" w:color="DDDDDD"/>
                <w:left w:val="single" w:sz="6" w:space="0" w:color="DDDDDD"/>
                <w:bottom w:val="single" w:sz="6" w:space="0" w:color="DDDDDD"/>
                <w:right w:val="single" w:sz="6" w:space="0" w:color="DDDDDD"/>
              </w:divBdr>
              <w:divsChild>
                <w:div w:id="933126892">
                  <w:marLeft w:val="0"/>
                  <w:marRight w:val="0"/>
                  <w:marTop w:val="0"/>
                  <w:marBottom w:val="0"/>
                  <w:divBdr>
                    <w:top w:val="none" w:sz="0" w:space="0" w:color="auto"/>
                    <w:left w:val="none" w:sz="0" w:space="0" w:color="auto"/>
                    <w:bottom w:val="none" w:sz="0" w:space="0" w:color="auto"/>
                    <w:right w:val="none" w:sz="0" w:space="0" w:color="auto"/>
                  </w:divBdr>
                  <w:divsChild>
                    <w:div w:id="272399916">
                      <w:marLeft w:val="0"/>
                      <w:marRight w:val="0"/>
                      <w:marTop w:val="0"/>
                      <w:marBottom w:val="0"/>
                      <w:divBdr>
                        <w:top w:val="none" w:sz="0" w:space="0" w:color="auto"/>
                        <w:left w:val="none" w:sz="0" w:space="0" w:color="auto"/>
                        <w:bottom w:val="none" w:sz="0" w:space="0" w:color="auto"/>
                        <w:right w:val="none" w:sz="0" w:space="0" w:color="auto"/>
                      </w:divBdr>
                    </w:div>
                    <w:div w:id="2060586635">
                      <w:marLeft w:val="0"/>
                      <w:marRight w:val="0"/>
                      <w:marTop w:val="0"/>
                      <w:marBottom w:val="0"/>
                      <w:divBdr>
                        <w:top w:val="none" w:sz="0" w:space="0" w:color="auto"/>
                        <w:left w:val="none" w:sz="0" w:space="0" w:color="auto"/>
                        <w:bottom w:val="none" w:sz="0" w:space="0" w:color="auto"/>
                        <w:right w:val="none" w:sz="0" w:space="0" w:color="auto"/>
                      </w:divBdr>
                    </w:div>
                    <w:div w:id="1824930252">
                      <w:marLeft w:val="0"/>
                      <w:marRight w:val="0"/>
                      <w:marTop w:val="0"/>
                      <w:marBottom w:val="0"/>
                      <w:divBdr>
                        <w:top w:val="none" w:sz="0" w:space="0" w:color="auto"/>
                        <w:left w:val="none" w:sz="0" w:space="0" w:color="auto"/>
                        <w:bottom w:val="none" w:sz="0" w:space="0" w:color="auto"/>
                        <w:right w:val="none" w:sz="0" w:space="0" w:color="auto"/>
                      </w:divBdr>
                    </w:div>
                    <w:div w:id="1909923607">
                      <w:marLeft w:val="0"/>
                      <w:marRight w:val="0"/>
                      <w:marTop w:val="0"/>
                      <w:marBottom w:val="0"/>
                      <w:divBdr>
                        <w:top w:val="none" w:sz="0" w:space="0" w:color="auto"/>
                        <w:left w:val="none" w:sz="0" w:space="0" w:color="auto"/>
                        <w:bottom w:val="none" w:sz="0" w:space="0" w:color="auto"/>
                        <w:right w:val="none" w:sz="0" w:space="0" w:color="auto"/>
                      </w:divBdr>
                    </w:div>
                    <w:div w:id="1436631712">
                      <w:marLeft w:val="0"/>
                      <w:marRight w:val="0"/>
                      <w:marTop w:val="0"/>
                      <w:marBottom w:val="0"/>
                      <w:divBdr>
                        <w:top w:val="none" w:sz="0" w:space="0" w:color="auto"/>
                        <w:left w:val="none" w:sz="0" w:space="0" w:color="auto"/>
                        <w:bottom w:val="none" w:sz="0" w:space="0" w:color="auto"/>
                        <w:right w:val="none" w:sz="0" w:space="0" w:color="auto"/>
                      </w:divBdr>
                    </w:div>
                    <w:div w:id="4113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37948">
          <w:marLeft w:val="0"/>
          <w:marRight w:val="0"/>
          <w:marTop w:val="100"/>
          <w:marBottom w:val="100"/>
          <w:divBdr>
            <w:top w:val="none" w:sz="0" w:space="0" w:color="auto"/>
            <w:left w:val="none" w:sz="0" w:space="0" w:color="auto"/>
            <w:bottom w:val="none" w:sz="0" w:space="0" w:color="auto"/>
            <w:right w:val="none" w:sz="0" w:space="0" w:color="auto"/>
          </w:divBdr>
          <w:divsChild>
            <w:div w:id="1587038717">
              <w:marLeft w:val="0"/>
              <w:marRight w:val="0"/>
              <w:marTop w:val="0"/>
              <w:marBottom w:val="0"/>
              <w:divBdr>
                <w:top w:val="none" w:sz="0" w:space="0" w:color="auto"/>
                <w:left w:val="none" w:sz="0" w:space="0" w:color="auto"/>
                <w:bottom w:val="none" w:sz="0" w:space="0" w:color="auto"/>
                <w:right w:val="none" w:sz="0" w:space="0" w:color="auto"/>
              </w:divBdr>
              <w:divsChild>
                <w:div w:id="1413939506">
                  <w:marLeft w:val="0"/>
                  <w:marRight w:val="0"/>
                  <w:marTop w:val="0"/>
                  <w:marBottom w:val="0"/>
                  <w:divBdr>
                    <w:top w:val="none" w:sz="0" w:space="0" w:color="auto"/>
                    <w:left w:val="none" w:sz="0" w:space="0" w:color="auto"/>
                    <w:bottom w:val="none" w:sz="0" w:space="0" w:color="auto"/>
                    <w:right w:val="none" w:sz="0" w:space="0" w:color="auto"/>
                  </w:divBdr>
                </w:div>
              </w:divsChild>
            </w:div>
            <w:div w:id="731392073">
              <w:marLeft w:val="0"/>
              <w:marRight w:val="0"/>
              <w:marTop w:val="0"/>
              <w:marBottom w:val="0"/>
              <w:divBdr>
                <w:top w:val="single" w:sz="6" w:space="0" w:color="DDDDDD"/>
                <w:left w:val="single" w:sz="6" w:space="0" w:color="DDDDDD"/>
                <w:bottom w:val="single" w:sz="6" w:space="0" w:color="DDDDDD"/>
                <w:right w:val="single" w:sz="6" w:space="0" w:color="DDDDDD"/>
              </w:divBdr>
              <w:divsChild>
                <w:div w:id="1923490519">
                  <w:marLeft w:val="0"/>
                  <w:marRight w:val="0"/>
                  <w:marTop w:val="0"/>
                  <w:marBottom w:val="0"/>
                  <w:divBdr>
                    <w:top w:val="none" w:sz="0" w:space="0" w:color="auto"/>
                    <w:left w:val="none" w:sz="0" w:space="0" w:color="auto"/>
                    <w:bottom w:val="none" w:sz="0" w:space="0" w:color="auto"/>
                    <w:right w:val="none" w:sz="0" w:space="0" w:color="auto"/>
                  </w:divBdr>
                  <w:divsChild>
                    <w:div w:id="327900790">
                      <w:marLeft w:val="0"/>
                      <w:marRight w:val="0"/>
                      <w:marTop w:val="0"/>
                      <w:marBottom w:val="0"/>
                      <w:divBdr>
                        <w:top w:val="none" w:sz="0" w:space="0" w:color="auto"/>
                        <w:left w:val="none" w:sz="0" w:space="0" w:color="auto"/>
                        <w:bottom w:val="none" w:sz="0" w:space="0" w:color="auto"/>
                        <w:right w:val="none" w:sz="0" w:space="0" w:color="auto"/>
                      </w:divBdr>
                    </w:div>
                    <w:div w:id="61829051">
                      <w:marLeft w:val="0"/>
                      <w:marRight w:val="0"/>
                      <w:marTop w:val="0"/>
                      <w:marBottom w:val="0"/>
                      <w:divBdr>
                        <w:top w:val="none" w:sz="0" w:space="0" w:color="auto"/>
                        <w:left w:val="none" w:sz="0" w:space="0" w:color="auto"/>
                        <w:bottom w:val="none" w:sz="0" w:space="0" w:color="auto"/>
                        <w:right w:val="none" w:sz="0" w:space="0" w:color="auto"/>
                      </w:divBdr>
                    </w:div>
                    <w:div w:id="291904359">
                      <w:marLeft w:val="0"/>
                      <w:marRight w:val="0"/>
                      <w:marTop w:val="0"/>
                      <w:marBottom w:val="0"/>
                      <w:divBdr>
                        <w:top w:val="none" w:sz="0" w:space="0" w:color="auto"/>
                        <w:left w:val="none" w:sz="0" w:space="0" w:color="auto"/>
                        <w:bottom w:val="none" w:sz="0" w:space="0" w:color="auto"/>
                        <w:right w:val="none" w:sz="0" w:space="0" w:color="auto"/>
                      </w:divBdr>
                    </w:div>
                    <w:div w:id="1520584494">
                      <w:marLeft w:val="0"/>
                      <w:marRight w:val="0"/>
                      <w:marTop w:val="0"/>
                      <w:marBottom w:val="0"/>
                      <w:divBdr>
                        <w:top w:val="none" w:sz="0" w:space="0" w:color="auto"/>
                        <w:left w:val="none" w:sz="0" w:space="0" w:color="auto"/>
                        <w:bottom w:val="none" w:sz="0" w:space="0" w:color="auto"/>
                        <w:right w:val="none" w:sz="0" w:space="0" w:color="auto"/>
                      </w:divBdr>
                    </w:div>
                    <w:div w:id="1308441205">
                      <w:marLeft w:val="0"/>
                      <w:marRight w:val="0"/>
                      <w:marTop w:val="0"/>
                      <w:marBottom w:val="0"/>
                      <w:divBdr>
                        <w:top w:val="none" w:sz="0" w:space="0" w:color="auto"/>
                        <w:left w:val="none" w:sz="0" w:space="0" w:color="auto"/>
                        <w:bottom w:val="none" w:sz="0" w:space="0" w:color="auto"/>
                        <w:right w:val="none" w:sz="0" w:space="0" w:color="auto"/>
                      </w:divBdr>
                    </w:div>
                    <w:div w:id="9589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1816">
          <w:marLeft w:val="0"/>
          <w:marRight w:val="0"/>
          <w:marTop w:val="100"/>
          <w:marBottom w:val="100"/>
          <w:divBdr>
            <w:top w:val="none" w:sz="0" w:space="0" w:color="auto"/>
            <w:left w:val="none" w:sz="0" w:space="0" w:color="auto"/>
            <w:bottom w:val="none" w:sz="0" w:space="0" w:color="auto"/>
            <w:right w:val="none" w:sz="0" w:space="0" w:color="auto"/>
          </w:divBdr>
          <w:divsChild>
            <w:div w:id="1636443727">
              <w:marLeft w:val="0"/>
              <w:marRight w:val="0"/>
              <w:marTop w:val="0"/>
              <w:marBottom w:val="0"/>
              <w:divBdr>
                <w:top w:val="none" w:sz="0" w:space="0" w:color="auto"/>
                <w:left w:val="none" w:sz="0" w:space="0" w:color="auto"/>
                <w:bottom w:val="none" w:sz="0" w:space="0" w:color="auto"/>
                <w:right w:val="none" w:sz="0" w:space="0" w:color="auto"/>
              </w:divBdr>
              <w:divsChild>
                <w:div w:id="1255363062">
                  <w:marLeft w:val="0"/>
                  <w:marRight w:val="0"/>
                  <w:marTop w:val="0"/>
                  <w:marBottom w:val="0"/>
                  <w:divBdr>
                    <w:top w:val="none" w:sz="0" w:space="0" w:color="auto"/>
                    <w:left w:val="none" w:sz="0" w:space="0" w:color="auto"/>
                    <w:bottom w:val="none" w:sz="0" w:space="0" w:color="auto"/>
                    <w:right w:val="none" w:sz="0" w:space="0" w:color="auto"/>
                  </w:divBdr>
                </w:div>
              </w:divsChild>
            </w:div>
            <w:div w:id="838736320">
              <w:marLeft w:val="0"/>
              <w:marRight w:val="0"/>
              <w:marTop w:val="0"/>
              <w:marBottom w:val="0"/>
              <w:divBdr>
                <w:top w:val="single" w:sz="6" w:space="0" w:color="DDDDDD"/>
                <w:left w:val="single" w:sz="6" w:space="0" w:color="DDDDDD"/>
                <w:bottom w:val="single" w:sz="6" w:space="0" w:color="DDDDDD"/>
                <w:right w:val="single" w:sz="6" w:space="0" w:color="DDDDDD"/>
              </w:divBdr>
              <w:divsChild>
                <w:div w:id="316803941">
                  <w:marLeft w:val="0"/>
                  <w:marRight w:val="0"/>
                  <w:marTop w:val="0"/>
                  <w:marBottom w:val="0"/>
                  <w:divBdr>
                    <w:top w:val="none" w:sz="0" w:space="0" w:color="auto"/>
                    <w:left w:val="none" w:sz="0" w:space="0" w:color="auto"/>
                    <w:bottom w:val="none" w:sz="0" w:space="0" w:color="auto"/>
                    <w:right w:val="none" w:sz="0" w:space="0" w:color="auto"/>
                  </w:divBdr>
                  <w:divsChild>
                    <w:div w:id="638924603">
                      <w:marLeft w:val="0"/>
                      <w:marRight w:val="0"/>
                      <w:marTop w:val="0"/>
                      <w:marBottom w:val="0"/>
                      <w:divBdr>
                        <w:top w:val="none" w:sz="0" w:space="0" w:color="auto"/>
                        <w:left w:val="none" w:sz="0" w:space="0" w:color="auto"/>
                        <w:bottom w:val="none" w:sz="0" w:space="0" w:color="auto"/>
                        <w:right w:val="none" w:sz="0" w:space="0" w:color="auto"/>
                      </w:divBdr>
                    </w:div>
                    <w:div w:id="2032217703">
                      <w:marLeft w:val="0"/>
                      <w:marRight w:val="0"/>
                      <w:marTop w:val="0"/>
                      <w:marBottom w:val="0"/>
                      <w:divBdr>
                        <w:top w:val="none" w:sz="0" w:space="0" w:color="auto"/>
                        <w:left w:val="none" w:sz="0" w:space="0" w:color="auto"/>
                        <w:bottom w:val="none" w:sz="0" w:space="0" w:color="auto"/>
                        <w:right w:val="none" w:sz="0" w:space="0" w:color="auto"/>
                      </w:divBdr>
                    </w:div>
                    <w:div w:id="1194146247">
                      <w:marLeft w:val="0"/>
                      <w:marRight w:val="0"/>
                      <w:marTop w:val="0"/>
                      <w:marBottom w:val="0"/>
                      <w:divBdr>
                        <w:top w:val="none" w:sz="0" w:space="0" w:color="auto"/>
                        <w:left w:val="none" w:sz="0" w:space="0" w:color="auto"/>
                        <w:bottom w:val="none" w:sz="0" w:space="0" w:color="auto"/>
                        <w:right w:val="none" w:sz="0" w:space="0" w:color="auto"/>
                      </w:divBdr>
                    </w:div>
                    <w:div w:id="3297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098159">
      <w:bodyDiv w:val="1"/>
      <w:marLeft w:val="0"/>
      <w:marRight w:val="0"/>
      <w:marTop w:val="0"/>
      <w:marBottom w:val="0"/>
      <w:divBdr>
        <w:top w:val="none" w:sz="0" w:space="0" w:color="auto"/>
        <w:left w:val="none" w:sz="0" w:space="0" w:color="auto"/>
        <w:bottom w:val="none" w:sz="0" w:space="0" w:color="auto"/>
        <w:right w:val="none" w:sz="0" w:space="0" w:color="auto"/>
      </w:divBdr>
    </w:div>
    <w:div w:id="2013487040">
      <w:bodyDiv w:val="1"/>
      <w:marLeft w:val="0"/>
      <w:marRight w:val="0"/>
      <w:marTop w:val="0"/>
      <w:marBottom w:val="0"/>
      <w:divBdr>
        <w:top w:val="none" w:sz="0" w:space="0" w:color="auto"/>
        <w:left w:val="none" w:sz="0" w:space="0" w:color="auto"/>
        <w:bottom w:val="none" w:sz="0" w:space="0" w:color="auto"/>
        <w:right w:val="none" w:sz="0" w:space="0" w:color="auto"/>
      </w:divBdr>
    </w:div>
    <w:div w:id="2013795856">
      <w:bodyDiv w:val="1"/>
      <w:marLeft w:val="0"/>
      <w:marRight w:val="0"/>
      <w:marTop w:val="0"/>
      <w:marBottom w:val="0"/>
      <w:divBdr>
        <w:top w:val="none" w:sz="0" w:space="0" w:color="auto"/>
        <w:left w:val="none" w:sz="0" w:space="0" w:color="auto"/>
        <w:bottom w:val="none" w:sz="0" w:space="0" w:color="auto"/>
        <w:right w:val="none" w:sz="0" w:space="0" w:color="auto"/>
      </w:divBdr>
      <w:divsChild>
        <w:div w:id="965042957">
          <w:marLeft w:val="0"/>
          <w:marRight w:val="0"/>
          <w:marTop w:val="0"/>
          <w:marBottom w:val="0"/>
          <w:divBdr>
            <w:top w:val="none" w:sz="0" w:space="0" w:color="auto"/>
            <w:left w:val="none" w:sz="0" w:space="0" w:color="auto"/>
            <w:bottom w:val="none" w:sz="0" w:space="0" w:color="auto"/>
            <w:right w:val="none" w:sz="0" w:space="0" w:color="auto"/>
          </w:divBdr>
        </w:div>
        <w:div w:id="45760132">
          <w:marLeft w:val="0"/>
          <w:marRight w:val="0"/>
          <w:marTop w:val="0"/>
          <w:marBottom w:val="0"/>
          <w:divBdr>
            <w:top w:val="none" w:sz="0" w:space="0" w:color="auto"/>
            <w:left w:val="none" w:sz="0" w:space="0" w:color="auto"/>
            <w:bottom w:val="none" w:sz="0" w:space="0" w:color="auto"/>
            <w:right w:val="none" w:sz="0" w:space="0" w:color="auto"/>
          </w:divBdr>
        </w:div>
        <w:div w:id="1819034909">
          <w:marLeft w:val="0"/>
          <w:marRight w:val="0"/>
          <w:marTop w:val="0"/>
          <w:marBottom w:val="0"/>
          <w:divBdr>
            <w:top w:val="none" w:sz="0" w:space="0" w:color="auto"/>
            <w:left w:val="none" w:sz="0" w:space="0" w:color="auto"/>
            <w:bottom w:val="none" w:sz="0" w:space="0" w:color="auto"/>
            <w:right w:val="none" w:sz="0" w:space="0" w:color="auto"/>
          </w:divBdr>
        </w:div>
        <w:div w:id="2147235773">
          <w:marLeft w:val="0"/>
          <w:marRight w:val="0"/>
          <w:marTop w:val="0"/>
          <w:marBottom w:val="0"/>
          <w:divBdr>
            <w:top w:val="none" w:sz="0" w:space="0" w:color="auto"/>
            <w:left w:val="none" w:sz="0" w:space="0" w:color="auto"/>
            <w:bottom w:val="none" w:sz="0" w:space="0" w:color="auto"/>
            <w:right w:val="none" w:sz="0" w:space="0" w:color="auto"/>
          </w:divBdr>
        </w:div>
      </w:divsChild>
    </w:div>
    <w:div w:id="2018339708">
      <w:bodyDiv w:val="1"/>
      <w:marLeft w:val="0"/>
      <w:marRight w:val="0"/>
      <w:marTop w:val="0"/>
      <w:marBottom w:val="0"/>
      <w:divBdr>
        <w:top w:val="none" w:sz="0" w:space="0" w:color="auto"/>
        <w:left w:val="none" w:sz="0" w:space="0" w:color="auto"/>
        <w:bottom w:val="none" w:sz="0" w:space="0" w:color="auto"/>
        <w:right w:val="none" w:sz="0" w:space="0" w:color="auto"/>
      </w:divBdr>
    </w:div>
    <w:div w:id="2020346751">
      <w:bodyDiv w:val="1"/>
      <w:marLeft w:val="0"/>
      <w:marRight w:val="0"/>
      <w:marTop w:val="0"/>
      <w:marBottom w:val="0"/>
      <w:divBdr>
        <w:top w:val="none" w:sz="0" w:space="0" w:color="auto"/>
        <w:left w:val="none" w:sz="0" w:space="0" w:color="auto"/>
        <w:bottom w:val="none" w:sz="0" w:space="0" w:color="auto"/>
        <w:right w:val="none" w:sz="0" w:space="0" w:color="auto"/>
      </w:divBdr>
    </w:div>
    <w:div w:id="2026864066">
      <w:bodyDiv w:val="1"/>
      <w:marLeft w:val="0"/>
      <w:marRight w:val="0"/>
      <w:marTop w:val="0"/>
      <w:marBottom w:val="0"/>
      <w:divBdr>
        <w:top w:val="none" w:sz="0" w:space="0" w:color="auto"/>
        <w:left w:val="none" w:sz="0" w:space="0" w:color="auto"/>
        <w:bottom w:val="none" w:sz="0" w:space="0" w:color="auto"/>
        <w:right w:val="none" w:sz="0" w:space="0" w:color="auto"/>
      </w:divBdr>
    </w:div>
    <w:div w:id="2030327458">
      <w:bodyDiv w:val="1"/>
      <w:marLeft w:val="0"/>
      <w:marRight w:val="0"/>
      <w:marTop w:val="0"/>
      <w:marBottom w:val="0"/>
      <w:divBdr>
        <w:top w:val="none" w:sz="0" w:space="0" w:color="auto"/>
        <w:left w:val="none" w:sz="0" w:space="0" w:color="auto"/>
        <w:bottom w:val="none" w:sz="0" w:space="0" w:color="auto"/>
        <w:right w:val="none" w:sz="0" w:space="0" w:color="auto"/>
      </w:divBdr>
    </w:div>
    <w:div w:id="2033915062">
      <w:bodyDiv w:val="1"/>
      <w:marLeft w:val="0"/>
      <w:marRight w:val="0"/>
      <w:marTop w:val="0"/>
      <w:marBottom w:val="0"/>
      <w:divBdr>
        <w:top w:val="none" w:sz="0" w:space="0" w:color="auto"/>
        <w:left w:val="none" w:sz="0" w:space="0" w:color="auto"/>
        <w:bottom w:val="none" w:sz="0" w:space="0" w:color="auto"/>
        <w:right w:val="none" w:sz="0" w:space="0" w:color="auto"/>
      </w:divBdr>
    </w:div>
    <w:div w:id="2039233859">
      <w:bodyDiv w:val="1"/>
      <w:marLeft w:val="0"/>
      <w:marRight w:val="0"/>
      <w:marTop w:val="0"/>
      <w:marBottom w:val="0"/>
      <w:divBdr>
        <w:top w:val="none" w:sz="0" w:space="0" w:color="auto"/>
        <w:left w:val="none" w:sz="0" w:space="0" w:color="auto"/>
        <w:bottom w:val="none" w:sz="0" w:space="0" w:color="auto"/>
        <w:right w:val="none" w:sz="0" w:space="0" w:color="auto"/>
      </w:divBdr>
    </w:div>
    <w:div w:id="2057465019">
      <w:bodyDiv w:val="1"/>
      <w:marLeft w:val="0"/>
      <w:marRight w:val="0"/>
      <w:marTop w:val="0"/>
      <w:marBottom w:val="0"/>
      <w:divBdr>
        <w:top w:val="none" w:sz="0" w:space="0" w:color="auto"/>
        <w:left w:val="none" w:sz="0" w:space="0" w:color="auto"/>
        <w:bottom w:val="none" w:sz="0" w:space="0" w:color="auto"/>
        <w:right w:val="none" w:sz="0" w:space="0" w:color="auto"/>
      </w:divBdr>
    </w:div>
    <w:div w:id="2060863516">
      <w:bodyDiv w:val="1"/>
      <w:marLeft w:val="0"/>
      <w:marRight w:val="0"/>
      <w:marTop w:val="0"/>
      <w:marBottom w:val="0"/>
      <w:divBdr>
        <w:top w:val="none" w:sz="0" w:space="0" w:color="auto"/>
        <w:left w:val="none" w:sz="0" w:space="0" w:color="auto"/>
        <w:bottom w:val="none" w:sz="0" w:space="0" w:color="auto"/>
        <w:right w:val="none" w:sz="0" w:space="0" w:color="auto"/>
      </w:divBdr>
    </w:div>
    <w:div w:id="2066948258">
      <w:bodyDiv w:val="1"/>
      <w:marLeft w:val="0"/>
      <w:marRight w:val="0"/>
      <w:marTop w:val="0"/>
      <w:marBottom w:val="0"/>
      <w:divBdr>
        <w:top w:val="none" w:sz="0" w:space="0" w:color="auto"/>
        <w:left w:val="none" w:sz="0" w:space="0" w:color="auto"/>
        <w:bottom w:val="none" w:sz="0" w:space="0" w:color="auto"/>
        <w:right w:val="none" w:sz="0" w:space="0" w:color="auto"/>
      </w:divBdr>
      <w:divsChild>
        <w:div w:id="611788819">
          <w:marLeft w:val="0"/>
          <w:marRight w:val="0"/>
          <w:marTop w:val="0"/>
          <w:marBottom w:val="0"/>
          <w:divBdr>
            <w:top w:val="none" w:sz="0" w:space="0" w:color="auto"/>
            <w:left w:val="none" w:sz="0" w:space="0" w:color="auto"/>
            <w:bottom w:val="none" w:sz="0" w:space="0" w:color="auto"/>
            <w:right w:val="none" w:sz="0" w:space="0" w:color="auto"/>
          </w:divBdr>
        </w:div>
        <w:div w:id="1974679042">
          <w:marLeft w:val="0"/>
          <w:marRight w:val="0"/>
          <w:marTop w:val="0"/>
          <w:marBottom w:val="0"/>
          <w:divBdr>
            <w:top w:val="none" w:sz="0" w:space="0" w:color="auto"/>
            <w:left w:val="none" w:sz="0" w:space="0" w:color="auto"/>
            <w:bottom w:val="none" w:sz="0" w:space="0" w:color="auto"/>
            <w:right w:val="none" w:sz="0" w:space="0" w:color="auto"/>
          </w:divBdr>
        </w:div>
        <w:div w:id="1996687515">
          <w:marLeft w:val="0"/>
          <w:marRight w:val="0"/>
          <w:marTop w:val="0"/>
          <w:marBottom w:val="0"/>
          <w:divBdr>
            <w:top w:val="none" w:sz="0" w:space="0" w:color="auto"/>
            <w:left w:val="none" w:sz="0" w:space="0" w:color="auto"/>
            <w:bottom w:val="none" w:sz="0" w:space="0" w:color="auto"/>
            <w:right w:val="none" w:sz="0" w:space="0" w:color="auto"/>
          </w:divBdr>
        </w:div>
        <w:div w:id="720373485">
          <w:marLeft w:val="0"/>
          <w:marRight w:val="0"/>
          <w:marTop w:val="0"/>
          <w:marBottom w:val="0"/>
          <w:divBdr>
            <w:top w:val="none" w:sz="0" w:space="0" w:color="auto"/>
            <w:left w:val="none" w:sz="0" w:space="0" w:color="auto"/>
            <w:bottom w:val="none" w:sz="0" w:space="0" w:color="auto"/>
            <w:right w:val="none" w:sz="0" w:space="0" w:color="auto"/>
          </w:divBdr>
        </w:div>
        <w:div w:id="732049434">
          <w:marLeft w:val="0"/>
          <w:marRight w:val="0"/>
          <w:marTop w:val="0"/>
          <w:marBottom w:val="0"/>
          <w:divBdr>
            <w:top w:val="none" w:sz="0" w:space="0" w:color="auto"/>
            <w:left w:val="none" w:sz="0" w:space="0" w:color="auto"/>
            <w:bottom w:val="none" w:sz="0" w:space="0" w:color="auto"/>
            <w:right w:val="none" w:sz="0" w:space="0" w:color="auto"/>
          </w:divBdr>
        </w:div>
      </w:divsChild>
    </w:div>
    <w:div w:id="2072919693">
      <w:bodyDiv w:val="1"/>
      <w:marLeft w:val="0"/>
      <w:marRight w:val="0"/>
      <w:marTop w:val="0"/>
      <w:marBottom w:val="0"/>
      <w:divBdr>
        <w:top w:val="none" w:sz="0" w:space="0" w:color="auto"/>
        <w:left w:val="none" w:sz="0" w:space="0" w:color="auto"/>
        <w:bottom w:val="none" w:sz="0" w:space="0" w:color="auto"/>
        <w:right w:val="none" w:sz="0" w:space="0" w:color="auto"/>
      </w:divBdr>
    </w:div>
    <w:div w:id="2079402352">
      <w:bodyDiv w:val="1"/>
      <w:marLeft w:val="0"/>
      <w:marRight w:val="0"/>
      <w:marTop w:val="0"/>
      <w:marBottom w:val="0"/>
      <w:divBdr>
        <w:top w:val="none" w:sz="0" w:space="0" w:color="auto"/>
        <w:left w:val="none" w:sz="0" w:space="0" w:color="auto"/>
        <w:bottom w:val="none" w:sz="0" w:space="0" w:color="auto"/>
        <w:right w:val="none" w:sz="0" w:space="0" w:color="auto"/>
      </w:divBdr>
    </w:div>
    <w:div w:id="2080783433">
      <w:bodyDiv w:val="1"/>
      <w:marLeft w:val="0"/>
      <w:marRight w:val="0"/>
      <w:marTop w:val="0"/>
      <w:marBottom w:val="0"/>
      <w:divBdr>
        <w:top w:val="none" w:sz="0" w:space="0" w:color="auto"/>
        <w:left w:val="none" w:sz="0" w:space="0" w:color="auto"/>
        <w:bottom w:val="none" w:sz="0" w:space="0" w:color="auto"/>
        <w:right w:val="none" w:sz="0" w:space="0" w:color="auto"/>
      </w:divBdr>
    </w:div>
    <w:div w:id="2085450583">
      <w:bodyDiv w:val="1"/>
      <w:marLeft w:val="0"/>
      <w:marRight w:val="0"/>
      <w:marTop w:val="0"/>
      <w:marBottom w:val="0"/>
      <w:divBdr>
        <w:top w:val="none" w:sz="0" w:space="0" w:color="auto"/>
        <w:left w:val="none" w:sz="0" w:space="0" w:color="auto"/>
        <w:bottom w:val="none" w:sz="0" w:space="0" w:color="auto"/>
        <w:right w:val="none" w:sz="0" w:space="0" w:color="auto"/>
      </w:divBdr>
    </w:div>
    <w:div w:id="2097046614">
      <w:bodyDiv w:val="1"/>
      <w:marLeft w:val="0"/>
      <w:marRight w:val="0"/>
      <w:marTop w:val="0"/>
      <w:marBottom w:val="0"/>
      <w:divBdr>
        <w:top w:val="none" w:sz="0" w:space="0" w:color="auto"/>
        <w:left w:val="none" w:sz="0" w:space="0" w:color="auto"/>
        <w:bottom w:val="none" w:sz="0" w:space="0" w:color="auto"/>
        <w:right w:val="none" w:sz="0" w:space="0" w:color="auto"/>
      </w:divBdr>
    </w:div>
    <w:div w:id="2103136676">
      <w:bodyDiv w:val="1"/>
      <w:marLeft w:val="0"/>
      <w:marRight w:val="0"/>
      <w:marTop w:val="0"/>
      <w:marBottom w:val="0"/>
      <w:divBdr>
        <w:top w:val="none" w:sz="0" w:space="0" w:color="auto"/>
        <w:left w:val="none" w:sz="0" w:space="0" w:color="auto"/>
        <w:bottom w:val="none" w:sz="0" w:space="0" w:color="auto"/>
        <w:right w:val="none" w:sz="0" w:space="0" w:color="auto"/>
      </w:divBdr>
    </w:div>
    <w:div w:id="2104183812">
      <w:bodyDiv w:val="1"/>
      <w:marLeft w:val="0"/>
      <w:marRight w:val="0"/>
      <w:marTop w:val="0"/>
      <w:marBottom w:val="0"/>
      <w:divBdr>
        <w:top w:val="none" w:sz="0" w:space="0" w:color="auto"/>
        <w:left w:val="none" w:sz="0" w:space="0" w:color="auto"/>
        <w:bottom w:val="none" w:sz="0" w:space="0" w:color="auto"/>
        <w:right w:val="none" w:sz="0" w:space="0" w:color="auto"/>
      </w:divBdr>
      <w:divsChild>
        <w:div w:id="170999086">
          <w:marLeft w:val="0"/>
          <w:marRight w:val="0"/>
          <w:marTop w:val="100"/>
          <w:marBottom w:val="100"/>
          <w:divBdr>
            <w:top w:val="none" w:sz="0" w:space="0" w:color="auto"/>
            <w:left w:val="none" w:sz="0" w:space="0" w:color="auto"/>
            <w:bottom w:val="none" w:sz="0" w:space="0" w:color="auto"/>
            <w:right w:val="none" w:sz="0" w:space="0" w:color="auto"/>
          </w:divBdr>
          <w:divsChild>
            <w:div w:id="299071039">
              <w:marLeft w:val="0"/>
              <w:marRight w:val="0"/>
              <w:marTop w:val="0"/>
              <w:marBottom w:val="0"/>
              <w:divBdr>
                <w:top w:val="single" w:sz="6" w:space="0" w:color="DDDDDD"/>
                <w:left w:val="single" w:sz="6" w:space="0" w:color="DDDDDD"/>
                <w:bottom w:val="single" w:sz="6" w:space="0" w:color="DDDDDD"/>
                <w:right w:val="single" w:sz="6" w:space="0" w:color="DDDDDD"/>
              </w:divBdr>
              <w:divsChild>
                <w:div w:id="702561011">
                  <w:marLeft w:val="0"/>
                  <w:marRight w:val="0"/>
                  <w:marTop w:val="0"/>
                  <w:marBottom w:val="0"/>
                  <w:divBdr>
                    <w:top w:val="none" w:sz="0" w:space="0" w:color="auto"/>
                    <w:left w:val="none" w:sz="0" w:space="0" w:color="auto"/>
                    <w:bottom w:val="none" w:sz="0" w:space="0" w:color="auto"/>
                    <w:right w:val="none" w:sz="0" w:space="0" w:color="auto"/>
                  </w:divBdr>
                  <w:divsChild>
                    <w:div w:id="1899590680">
                      <w:marLeft w:val="0"/>
                      <w:marRight w:val="0"/>
                      <w:marTop w:val="0"/>
                      <w:marBottom w:val="0"/>
                      <w:divBdr>
                        <w:top w:val="none" w:sz="0" w:space="0" w:color="auto"/>
                        <w:left w:val="none" w:sz="0" w:space="0" w:color="auto"/>
                        <w:bottom w:val="none" w:sz="0" w:space="0" w:color="auto"/>
                        <w:right w:val="none" w:sz="0" w:space="0" w:color="auto"/>
                      </w:divBdr>
                    </w:div>
                    <w:div w:id="2005207523">
                      <w:marLeft w:val="0"/>
                      <w:marRight w:val="0"/>
                      <w:marTop w:val="0"/>
                      <w:marBottom w:val="0"/>
                      <w:divBdr>
                        <w:top w:val="none" w:sz="0" w:space="0" w:color="auto"/>
                        <w:left w:val="none" w:sz="0" w:space="0" w:color="auto"/>
                        <w:bottom w:val="none" w:sz="0" w:space="0" w:color="auto"/>
                        <w:right w:val="none" w:sz="0" w:space="0" w:color="auto"/>
                      </w:divBdr>
                    </w:div>
                    <w:div w:id="1104300215">
                      <w:marLeft w:val="0"/>
                      <w:marRight w:val="0"/>
                      <w:marTop w:val="0"/>
                      <w:marBottom w:val="0"/>
                      <w:divBdr>
                        <w:top w:val="none" w:sz="0" w:space="0" w:color="auto"/>
                        <w:left w:val="none" w:sz="0" w:space="0" w:color="auto"/>
                        <w:bottom w:val="none" w:sz="0" w:space="0" w:color="auto"/>
                        <w:right w:val="none" w:sz="0" w:space="0" w:color="auto"/>
                      </w:divBdr>
                    </w:div>
                    <w:div w:id="994723640">
                      <w:marLeft w:val="0"/>
                      <w:marRight w:val="0"/>
                      <w:marTop w:val="0"/>
                      <w:marBottom w:val="0"/>
                      <w:divBdr>
                        <w:top w:val="none" w:sz="0" w:space="0" w:color="auto"/>
                        <w:left w:val="none" w:sz="0" w:space="0" w:color="auto"/>
                        <w:bottom w:val="none" w:sz="0" w:space="0" w:color="auto"/>
                        <w:right w:val="none" w:sz="0" w:space="0" w:color="auto"/>
                      </w:divBdr>
                    </w:div>
                    <w:div w:id="1180198570">
                      <w:marLeft w:val="0"/>
                      <w:marRight w:val="0"/>
                      <w:marTop w:val="0"/>
                      <w:marBottom w:val="0"/>
                      <w:divBdr>
                        <w:top w:val="none" w:sz="0" w:space="0" w:color="auto"/>
                        <w:left w:val="none" w:sz="0" w:space="0" w:color="auto"/>
                        <w:bottom w:val="none" w:sz="0" w:space="0" w:color="auto"/>
                        <w:right w:val="none" w:sz="0" w:space="0" w:color="auto"/>
                      </w:divBdr>
                    </w:div>
                    <w:div w:id="851920853">
                      <w:marLeft w:val="0"/>
                      <w:marRight w:val="0"/>
                      <w:marTop w:val="0"/>
                      <w:marBottom w:val="0"/>
                      <w:divBdr>
                        <w:top w:val="none" w:sz="0" w:space="0" w:color="auto"/>
                        <w:left w:val="none" w:sz="0" w:space="0" w:color="auto"/>
                        <w:bottom w:val="none" w:sz="0" w:space="0" w:color="auto"/>
                        <w:right w:val="none" w:sz="0" w:space="0" w:color="auto"/>
                      </w:divBdr>
                    </w:div>
                    <w:div w:id="15671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056449">
          <w:marLeft w:val="0"/>
          <w:marRight w:val="0"/>
          <w:marTop w:val="100"/>
          <w:marBottom w:val="100"/>
          <w:divBdr>
            <w:top w:val="none" w:sz="0" w:space="0" w:color="auto"/>
            <w:left w:val="none" w:sz="0" w:space="0" w:color="auto"/>
            <w:bottom w:val="none" w:sz="0" w:space="0" w:color="auto"/>
            <w:right w:val="none" w:sz="0" w:space="0" w:color="auto"/>
          </w:divBdr>
          <w:divsChild>
            <w:div w:id="834225468">
              <w:marLeft w:val="0"/>
              <w:marRight w:val="0"/>
              <w:marTop w:val="0"/>
              <w:marBottom w:val="0"/>
              <w:divBdr>
                <w:top w:val="none" w:sz="0" w:space="0" w:color="auto"/>
                <w:left w:val="none" w:sz="0" w:space="0" w:color="auto"/>
                <w:bottom w:val="none" w:sz="0" w:space="0" w:color="auto"/>
                <w:right w:val="none" w:sz="0" w:space="0" w:color="auto"/>
              </w:divBdr>
              <w:divsChild>
                <w:div w:id="687367974">
                  <w:marLeft w:val="0"/>
                  <w:marRight w:val="0"/>
                  <w:marTop w:val="0"/>
                  <w:marBottom w:val="0"/>
                  <w:divBdr>
                    <w:top w:val="none" w:sz="0" w:space="0" w:color="auto"/>
                    <w:left w:val="none" w:sz="0" w:space="0" w:color="auto"/>
                    <w:bottom w:val="none" w:sz="0" w:space="0" w:color="auto"/>
                    <w:right w:val="none" w:sz="0" w:space="0" w:color="auto"/>
                  </w:divBdr>
                </w:div>
              </w:divsChild>
            </w:div>
            <w:div w:id="519858641">
              <w:marLeft w:val="0"/>
              <w:marRight w:val="0"/>
              <w:marTop w:val="0"/>
              <w:marBottom w:val="0"/>
              <w:divBdr>
                <w:top w:val="single" w:sz="6" w:space="0" w:color="DDDDDD"/>
                <w:left w:val="single" w:sz="6" w:space="0" w:color="DDDDDD"/>
                <w:bottom w:val="single" w:sz="6" w:space="0" w:color="DDDDDD"/>
                <w:right w:val="single" w:sz="6" w:space="0" w:color="DDDDDD"/>
              </w:divBdr>
              <w:divsChild>
                <w:div w:id="1825387658">
                  <w:marLeft w:val="0"/>
                  <w:marRight w:val="0"/>
                  <w:marTop w:val="0"/>
                  <w:marBottom w:val="0"/>
                  <w:divBdr>
                    <w:top w:val="none" w:sz="0" w:space="0" w:color="auto"/>
                    <w:left w:val="none" w:sz="0" w:space="0" w:color="auto"/>
                    <w:bottom w:val="none" w:sz="0" w:space="0" w:color="auto"/>
                    <w:right w:val="none" w:sz="0" w:space="0" w:color="auto"/>
                  </w:divBdr>
                  <w:divsChild>
                    <w:div w:id="979965762">
                      <w:marLeft w:val="0"/>
                      <w:marRight w:val="0"/>
                      <w:marTop w:val="0"/>
                      <w:marBottom w:val="0"/>
                      <w:divBdr>
                        <w:top w:val="none" w:sz="0" w:space="0" w:color="auto"/>
                        <w:left w:val="none" w:sz="0" w:space="0" w:color="auto"/>
                        <w:bottom w:val="none" w:sz="0" w:space="0" w:color="auto"/>
                        <w:right w:val="none" w:sz="0" w:space="0" w:color="auto"/>
                      </w:divBdr>
                    </w:div>
                    <w:div w:id="1314330005">
                      <w:marLeft w:val="0"/>
                      <w:marRight w:val="0"/>
                      <w:marTop w:val="0"/>
                      <w:marBottom w:val="0"/>
                      <w:divBdr>
                        <w:top w:val="none" w:sz="0" w:space="0" w:color="auto"/>
                        <w:left w:val="none" w:sz="0" w:space="0" w:color="auto"/>
                        <w:bottom w:val="none" w:sz="0" w:space="0" w:color="auto"/>
                        <w:right w:val="none" w:sz="0" w:space="0" w:color="auto"/>
                      </w:divBdr>
                    </w:div>
                    <w:div w:id="81293533">
                      <w:marLeft w:val="0"/>
                      <w:marRight w:val="0"/>
                      <w:marTop w:val="0"/>
                      <w:marBottom w:val="0"/>
                      <w:divBdr>
                        <w:top w:val="none" w:sz="0" w:space="0" w:color="auto"/>
                        <w:left w:val="none" w:sz="0" w:space="0" w:color="auto"/>
                        <w:bottom w:val="none" w:sz="0" w:space="0" w:color="auto"/>
                        <w:right w:val="none" w:sz="0" w:space="0" w:color="auto"/>
                      </w:divBdr>
                    </w:div>
                    <w:div w:id="1880320821">
                      <w:marLeft w:val="0"/>
                      <w:marRight w:val="0"/>
                      <w:marTop w:val="0"/>
                      <w:marBottom w:val="0"/>
                      <w:divBdr>
                        <w:top w:val="none" w:sz="0" w:space="0" w:color="auto"/>
                        <w:left w:val="none" w:sz="0" w:space="0" w:color="auto"/>
                        <w:bottom w:val="none" w:sz="0" w:space="0" w:color="auto"/>
                        <w:right w:val="none" w:sz="0" w:space="0" w:color="auto"/>
                      </w:divBdr>
                    </w:div>
                    <w:div w:id="972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4518">
          <w:marLeft w:val="0"/>
          <w:marRight w:val="0"/>
          <w:marTop w:val="100"/>
          <w:marBottom w:val="100"/>
          <w:divBdr>
            <w:top w:val="none" w:sz="0" w:space="0" w:color="auto"/>
            <w:left w:val="none" w:sz="0" w:space="0" w:color="auto"/>
            <w:bottom w:val="none" w:sz="0" w:space="0" w:color="auto"/>
            <w:right w:val="none" w:sz="0" w:space="0" w:color="auto"/>
          </w:divBdr>
          <w:divsChild>
            <w:div w:id="535194930">
              <w:marLeft w:val="0"/>
              <w:marRight w:val="0"/>
              <w:marTop w:val="0"/>
              <w:marBottom w:val="0"/>
              <w:divBdr>
                <w:top w:val="none" w:sz="0" w:space="0" w:color="auto"/>
                <w:left w:val="none" w:sz="0" w:space="0" w:color="auto"/>
                <w:bottom w:val="none" w:sz="0" w:space="0" w:color="auto"/>
                <w:right w:val="none" w:sz="0" w:space="0" w:color="auto"/>
              </w:divBdr>
              <w:divsChild>
                <w:div w:id="1142576575">
                  <w:marLeft w:val="0"/>
                  <w:marRight w:val="0"/>
                  <w:marTop w:val="0"/>
                  <w:marBottom w:val="0"/>
                  <w:divBdr>
                    <w:top w:val="none" w:sz="0" w:space="0" w:color="auto"/>
                    <w:left w:val="none" w:sz="0" w:space="0" w:color="auto"/>
                    <w:bottom w:val="none" w:sz="0" w:space="0" w:color="auto"/>
                    <w:right w:val="none" w:sz="0" w:space="0" w:color="auto"/>
                  </w:divBdr>
                </w:div>
              </w:divsChild>
            </w:div>
            <w:div w:id="1188178609">
              <w:marLeft w:val="0"/>
              <w:marRight w:val="0"/>
              <w:marTop w:val="0"/>
              <w:marBottom w:val="0"/>
              <w:divBdr>
                <w:top w:val="single" w:sz="6" w:space="0" w:color="DDDDDD"/>
                <w:left w:val="single" w:sz="6" w:space="0" w:color="DDDDDD"/>
                <w:bottom w:val="single" w:sz="6" w:space="0" w:color="DDDDDD"/>
                <w:right w:val="single" w:sz="6" w:space="0" w:color="DDDDDD"/>
              </w:divBdr>
              <w:divsChild>
                <w:div w:id="1123113255">
                  <w:marLeft w:val="0"/>
                  <w:marRight w:val="0"/>
                  <w:marTop w:val="0"/>
                  <w:marBottom w:val="0"/>
                  <w:divBdr>
                    <w:top w:val="none" w:sz="0" w:space="0" w:color="auto"/>
                    <w:left w:val="none" w:sz="0" w:space="0" w:color="auto"/>
                    <w:bottom w:val="none" w:sz="0" w:space="0" w:color="auto"/>
                    <w:right w:val="none" w:sz="0" w:space="0" w:color="auto"/>
                  </w:divBdr>
                  <w:divsChild>
                    <w:div w:id="1141580073">
                      <w:marLeft w:val="0"/>
                      <w:marRight w:val="0"/>
                      <w:marTop w:val="0"/>
                      <w:marBottom w:val="0"/>
                      <w:divBdr>
                        <w:top w:val="none" w:sz="0" w:space="0" w:color="auto"/>
                        <w:left w:val="none" w:sz="0" w:space="0" w:color="auto"/>
                        <w:bottom w:val="none" w:sz="0" w:space="0" w:color="auto"/>
                        <w:right w:val="none" w:sz="0" w:space="0" w:color="auto"/>
                      </w:divBdr>
                    </w:div>
                    <w:div w:id="981159406">
                      <w:marLeft w:val="0"/>
                      <w:marRight w:val="0"/>
                      <w:marTop w:val="0"/>
                      <w:marBottom w:val="0"/>
                      <w:divBdr>
                        <w:top w:val="none" w:sz="0" w:space="0" w:color="auto"/>
                        <w:left w:val="none" w:sz="0" w:space="0" w:color="auto"/>
                        <w:bottom w:val="none" w:sz="0" w:space="0" w:color="auto"/>
                        <w:right w:val="none" w:sz="0" w:space="0" w:color="auto"/>
                      </w:divBdr>
                    </w:div>
                    <w:div w:id="1262760213">
                      <w:marLeft w:val="0"/>
                      <w:marRight w:val="0"/>
                      <w:marTop w:val="0"/>
                      <w:marBottom w:val="0"/>
                      <w:divBdr>
                        <w:top w:val="none" w:sz="0" w:space="0" w:color="auto"/>
                        <w:left w:val="none" w:sz="0" w:space="0" w:color="auto"/>
                        <w:bottom w:val="none" w:sz="0" w:space="0" w:color="auto"/>
                        <w:right w:val="none" w:sz="0" w:space="0" w:color="auto"/>
                      </w:divBdr>
                    </w:div>
                    <w:div w:id="3187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98191">
          <w:marLeft w:val="0"/>
          <w:marRight w:val="0"/>
          <w:marTop w:val="100"/>
          <w:marBottom w:val="100"/>
          <w:divBdr>
            <w:top w:val="none" w:sz="0" w:space="0" w:color="auto"/>
            <w:left w:val="none" w:sz="0" w:space="0" w:color="auto"/>
            <w:bottom w:val="none" w:sz="0" w:space="0" w:color="auto"/>
            <w:right w:val="none" w:sz="0" w:space="0" w:color="auto"/>
          </w:divBdr>
          <w:divsChild>
            <w:div w:id="1231503619">
              <w:marLeft w:val="0"/>
              <w:marRight w:val="0"/>
              <w:marTop w:val="0"/>
              <w:marBottom w:val="0"/>
              <w:divBdr>
                <w:top w:val="none" w:sz="0" w:space="0" w:color="auto"/>
                <w:left w:val="none" w:sz="0" w:space="0" w:color="auto"/>
                <w:bottom w:val="none" w:sz="0" w:space="0" w:color="auto"/>
                <w:right w:val="none" w:sz="0" w:space="0" w:color="auto"/>
              </w:divBdr>
              <w:divsChild>
                <w:div w:id="415589361">
                  <w:marLeft w:val="0"/>
                  <w:marRight w:val="0"/>
                  <w:marTop w:val="0"/>
                  <w:marBottom w:val="0"/>
                  <w:divBdr>
                    <w:top w:val="none" w:sz="0" w:space="0" w:color="auto"/>
                    <w:left w:val="none" w:sz="0" w:space="0" w:color="auto"/>
                    <w:bottom w:val="none" w:sz="0" w:space="0" w:color="auto"/>
                    <w:right w:val="none" w:sz="0" w:space="0" w:color="auto"/>
                  </w:divBdr>
                </w:div>
              </w:divsChild>
            </w:div>
            <w:div w:id="1713845460">
              <w:marLeft w:val="0"/>
              <w:marRight w:val="0"/>
              <w:marTop w:val="0"/>
              <w:marBottom w:val="0"/>
              <w:divBdr>
                <w:top w:val="single" w:sz="6" w:space="0" w:color="DDDDDD"/>
                <w:left w:val="single" w:sz="6" w:space="0" w:color="DDDDDD"/>
                <w:bottom w:val="single" w:sz="6" w:space="0" w:color="DDDDDD"/>
                <w:right w:val="single" w:sz="6" w:space="0" w:color="DDDDDD"/>
              </w:divBdr>
              <w:divsChild>
                <w:div w:id="76636096">
                  <w:marLeft w:val="0"/>
                  <w:marRight w:val="0"/>
                  <w:marTop w:val="0"/>
                  <w:marBottom w:val="0"/>
                  <w:divBdr>
                    <w:top w:val="none" w:sz="0" w:space="0" w:color="auto"/>
                    <w:left w:val="none" w:sz="0" w:space="0" w:color="auto"/>
                    <w:bottom w:val="none" w:sz="0" w:space="0" w:color="auto"/>
                    <w:right w:val="none" w:sz="0" w:space="0" w:color="auto"/>
                  </w:divBdr>
                  <w:divsChild>
                    <w:div w:id="923144332">
                      <w:marLeft w:val="0"/>
                      <w:marRight w:val="0"/>
                      <w:marTop w:val="0"/>
                      <w:marBottom w:val="0"/>
                      <w:divBdr>
                        <w:top w:val="none" w:sz="0" w:space="0" w:color="auto"/>
                        <w:left w:val="none" w:sz="0" w:space="0" w:color="auto"/>
                        <w:bottom w:val="none" w:sz="0" w:space="0" w:color="auto"/>
                        <w:right w:val="none" w:sz="0" w:space="0" w:color="auto"/>
                      </w:divBdr>
                    </w:div>
                    <w:div w:id="1771510834">
                      <w:marLeft w:val="0"/>
                      <w:marRight w:val="0"/>
                      <w:marTop w:val="0"/>
                      <w:marBottom w:val="0"/>
                      <w:divBdr>
                        <w:top w:val="none" w:sz="0" w:space="0" w:color="auto"/>
                        <w:left w:val="none" w:sz="0" w:space="0" w:color="auto"/>
                        <w:bottom w:val="none" w:sz="0" w:space="0" w:color="auto"/>
                        <w:right w:val="none" w:sz="0" w:space="0" w:color="auto"/>
                      </w:divBdr>
                    </w:div>
                    <w:div w:id="957102415">
                      <w:marLeft w:val="0"/>
                      <w:marRight w:val="0"/>
                      <w:marTop w:val="0"/>
                      <w:marBottom w:val="0"/>
                      <w:divBdr>
                        <w:top w:val="none" w:sz="0" w:space="0" w:color="auto"/>
                        <w:left w:val="none" w:sz="0" w:space="0" w:color="auto"/>
                        <w:bottom w:val="none" w:sz="0" w:space="0" w:color="auto"/>
                        <w:right w:val="none" w:sz="0" w:space="0" w:color="auto"/>
                      </w:divBdr>
                    </w:div>
                    <w:div w:id="7550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448425">
      <w:bodyDiv w:val="1"/>
      <w:marLeft w:val="0"/>
      <w:marRight w:val="0"/>
      <w:marTop w:val="0"/>
      <w:marBottom w:val="0"/>
      <w:divBdr>
        <w:top w:val="none" w:sz="0" w:space="0" w:color="auto"/>
        <w:left w:val="none" w:sz="0" w:space="0" w:color="auto"/>
        <w:bottom w:val="none" w:sz="0" w:space="0" w:color="auto"/>
        <w:right w:val="none" w:sz="0" w:space="0" w:color="auto"/>
      </w:divBdr>
      <w:divsChild>
        <w:div w:id="1630818268">
          <w:marLeft w:val="0"/>
          <w:marRight w:val="0"/>
          <w:marTop w:val="100"/>
          <w:marBottom w:val="100"/>
          <w:divBdr>
            <w:top w:val="none" w:sz="0" w:space="0" w:color="auto"/>
            <w:left w:val="none" w:sz="0" w:space="0" w:color="auto"/>
            <w:bottom w:val="none" w:sz="0" w:space="0" w:color="auto"/>
            <w:right w:val="none" w:sz="0" w:space="0" w:color="auto"/>
          </w:divBdr>
          <w:divsChild>
            <w:div w:id="1653097896">
              <w:marLeft w:val="0"/>
              <w:marRight w:val="0"/>
              <w:marTop w:val="0"/>
              <w:marBottom w:val="0"/>
              <w:divBdr>
                <w:top w:val="none" w:sz="0" w:space="0" w:color="auto"/>
                <w:left w:val="none" w:sz="0" w:space="0" w:color="auto"/>
                <w:bottom w:val="none" w:sz="0" w:space="0" w:color="auto"/>
                <w:right w:val="none" w:sz="0" w:space="0" w:color="auto"/>
              </w:divBdr>
              <w:divsChild>
                <w:div w:id="19776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744">
          <w:marLeft w:val="0"/>
          <w:marRight w:val="0"/>
          <w:marTop w:val="100"/>
          <w:marBottom w:val="100"/>
          <w:divBdr>
            <w:top w:val="none" w:sz="0" w:space="0" w:color="auto"/>
            <w:left w:val="none" w:sz="0" w:space="0" w:color="auto"/>
            <w:bottom w:val="none" w:sz="0" w:space="0" w:color="auto"/>
            <w:right w:val="none" w:sz="0" w:space="0" w:color="auto"/>
          </w:divBdr>
          <w:divsChild>
            <w:div w:id="1169103914">
              <w:marLeft w:val="0"/>
              <w:marRight w:val="0"/>
              <w:marTop w:val="0"/>
              <w:marBottom w:val="0"/>
              <w:divBdr>
                <w:top w:val="none" w:sz="0" w:space="0" w:color="auto"/>
                <w:left w:val="none" w:sz="0" w:space="0" w:color="auto"/>
                <w:bottom w:val="none" w:sz="0" w:space="0" w:color="auto"/>
                <w:right w:val="none" w:sz="0" w:space="0" w:color="auto"/>
              </w:divBdr>
              <w:divsChild>
                <w:div w:id="14941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3080">
          <w:marLeft w:val="0"/>
          <w:marRight w:val="0"/>
          <w:marTop w:val="100"/>
          <w:marBottom w:val="100"/>
          <w:divBdr>
            <w:top w:val="none" w:sz="0" w:space="0" w:color="auto"/>
            <w:left w:val="none" w:sz="0" w:space="0" w:color="auto"/>
            <w:bottom w:val="none" w:sz="0" w:space="0" w:color="auto"/>
            <w:right w:val="none" w:sz="0" w:space="0" w:color="auto"/>
          </w:divBdr>
          <w:divsChild>
            <w:div w:id="1547451530">
              <w:marLeft w:val="0"/>
              <w:marRight w:val="0"/>
              <w:marTop w:val="0"/>
              <w:marBottom w:val="0"/>
              <w:divBdr>
                <w:top w:val="none" w:sz="0" w:space="0" w:color="auto"/>
                <w:left w:val="none" w:sz="0" w:space="0" w:color="auto"/>
                <w:bottom w:val="none" w:sz="0" w:space="0" w:color="auto"/>
                <w:right w:val="none" w:sz="0" w:space="0" w:color="auto"/>
              </w:divBdr>
              <w:divsChild>
                <w:div w:id="2026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565">
          <w:marLeft w:val="0"/>
          <w:marRight w:val="0"/>
          <w:marTop w:val="100"/>
          <w:marBottom w:val="100"/>
          <w:divBdr>
            <w:top w:val="none" w:sz="0" w:space="0" w:color="auto"/>
            <w:left w:val="none" w:sz="0" w:space="0" w:color="auto"/>
            <w:bottom w:val="none" w:sz="0" w:space="0" w:color="auto"/>
            <w:right w:val="none" w:sz="0" w:space="0" w:color="auto"/>
          </w:divBdr>
          <w:divsChild>
            <w:div w:id="1775516346">
              <w:marLeft w:val="0"/>
              <w:marRight w:val="0"/>
              <w:marTop w:val="0"/>
              <w:marBottom w:val="0"/>
              <w:divBdr>
                <w:top w:val="none" w:sz="0" w:space="0" w:color="auto"/>
                <w:left w:val="none" w:sz="0" w:space="0" w:color="auto"/>
                <w:bottom w:val="none" w:sz="0" w:space="0" w:color="auto"/>
                <w:right w:val="none" w:sz="0" w:space="0" w:color="auto"/>
              </w:divBdr>
              <w:divsChild>
                <w:div w:id="1855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8341">
          <w:marLeft w:val="0"/>
          <w:marRight w:val="0"/>
          <w:marTop w:val="100"/>
          <w:marBottom w:val="100"/>
          <w:divBdr>
            <w:top w:val="none" w:sz="0" w:space="0" w:color="auto"/>
            <w:left w:val="none" w:sz="0" w:space="0" w:color="auto"/>
            <w:bottom w:val="none" w:sz="0" w:space="0" w:color="auto"/>
            <w:right w:val="none" w:sz="0" w:space="0" w:color="auto"/>
          </w:divBdr>
          <w:divsChild>
            <w:div w:id="1997567804">
              <w:marLeft w:val="0"/>
              <w:marRight w:val="0"/>
              <w:marTop w:val="0"/>
              <w:marBottom w:val="0"/>
              <w:divBdr>
                <w:top w:val="none" w:sz="0" w:space="0" w:color="auto"/>
                <w:left w:val="none" w:sz="0" w:space="0" w:color="auto"/>
                <w:bottom w:val="none" w:sz="0" w:space="0" w:color="auto"/>
                <w:right w:val="none" w:sz="0" w:space="0" w:color="auto"/>
              </w:divBdr>
              <w:divsChild>
                <w:div w:id="4315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0185">
          <w:marLeft w:val="0"/>
          <w:marRight w:val="0"/>
          <w:marTop w:val="100"/>
          <w:marBottom w:val="100"/>
          <w:divBdr>
            <w:top w:val="none" w:sz="0" w:space="0" w:color="auto"/>
            <w:left w:val="none" w:sz="0" w:space="0" w:color="auto"/>
            <w:bottom w:val="none" w:sz="0" w:space="0" w:color="auto"/>
            <w:right w:val="none" w:sz="0" w:space="0" w:color="auto"/>
          </w:divBdr>
          <w:divsChild>
            <w:div w:id="603223311">
              <w:marLeft w:val="0"/>
              <w:marRight w:val="0"/>
              <w:marTop w:val="0"/>
              <w:marBottom w:val="0"/>
              <w:divBdr>
                <w:top w:val="none" w:sz="0" w:space="0" w:color="auto"/>
                <w:left w:val="none" w:sz="0" w:space="0" w:color="auto"/>
                <w:bottom w:val="none" w:sz="0" w:space="0" w:color="auto"/>
                <w:right w:val="none" w:sz="0" w:space="0" w:color="auto"/>
              </w:divBdr>
              <w:divsChild>
                <w:div w:id="443773914">
                  <w:marLeft w:val="0"/>
                  <w:marRight w:val="0"/>
                  <w:marTop w:val="0"/>
                  <w:marBottom w:val="0"/>
                  <w:divBdr>
                    <w:top w:val="none" w:sz="0" w:space="0" w:color="auto"/>
                    <w:left w:val="none" w:sz="0" w:space="0" w:color="auto"/>
                    <w:bottom w:val="none" w:sz="0" w:space="0" w:color="auto"/>
                    <w:right w:val="none" w:sz="0" w:space="0" w:color="auto"/>
                  </w:divBdr>
                </w:div>
              </w:divsChild>
            </w:div>
            <w:div w:id="1524249624">
              <w:marLeft w:val="0"/>
              <w:marRight w:val="0"/>
              <w:marTop w:val="0"/>
              <w:marBottom w:val="0"/>
              <w:divBdr>
                <w:top w:val="single" w:sz="6" w:space="0" w:color="DDDDDD"/>
                <w:left w:val="single" w:sz="6" w:space="0" w:color="DDDDDD"/>
                <w:bottom w:val="single" w:sz="6" w:space="0" w:color="DDDDDD"/>
                <w:right w:val="single" w:sz="6" w:space="0" w:color="DDDDDD"/>
              </w:divBdr>
              <w:divsChild>
                <w:div w:id="1858229670">
                  <w:marLeft w:val="0"/>
                  <w:marRight w:val="0"/>
                  <w:marTop w:val="0"/>
                  <w:marBottom w:val="0"/>
                  <w:divBdr>
                    <w:top w:val="none" w:sz="0" w:space="0" w:color="auto"/>
                    <w:left w:val="none" w:sz="0" w:space="0" w:color="auto"/>
                    <w:bottom w:val="none" w:sz="0" w:space="0" w:color="auto"/>
                    <w:right w:val="none" w:sz="0" w:space="0" w:color="auto"/>
                  </w:divBdr>
                  <w:divsChild>
                    <w:div w:id="1664623092">
                      <w:marLeft w:val="0"/>
                      <w:marRight w:val="0"/>
                      <w:marTop w:val="0"/>
                      <w:marBottom w:val="0"/>
                      <w:divBdr>
                        <w:top w:val="none" w:sz="0" w:space="0" w:color="auto"/>
                        <w:left w:val="none" w:sz="0" w:space="0" w:color="auto"/>
                        <w:bottom w:val="none" w:sz="0" w:space="0" w:color="auto"/>
                        <w:right w:val="none" w:sz="0" w:space="0" w:color="auto"/>
                      </w:divBdr>
                    </w:div>
                    <w:div w:id="819076396">
                      <w:marLeft w:val="0"/>
                      <w:marRight w:val="0"/>
                      <w:marTop w:val="0"/>
                      <w:marBottom w:val="0"/>
                      <w:divBdr>
                        <w:top w:val="none" w:sz="0" w:space="0" w:color="auto"/>
                        <w:left w:val="none" w:sz="0" w:space="0" w:color="auto"/>
                        <w:bottom w:val="none" w:sz="0" w:space="0" w:color="auto"/>
                        <w:right w:val="none" w:sz="0" w:space="0" w:color="auto"/>
                      </w:divBdr>
                    </w:div>
                    <w:div w:id="543519932">
                      <w:marLeft w:val="0"/>
                      <w:marRight w:val="0"/>
                      <w:marTop w:val="0"/>
                      <w:marBottom w:val="0"/>
                      <w:divBdr>
                        <w:top w:val="none" w:sz="0" w:space="0" w:color="auto"/>
                        <w:left w:val="none" w:sz="0" w:space="0" w:color="auto"/>
                        <w:bottom w:val="none" w:sz="0" w:space="0" w:color="auto"/>
                        <w:right w:val="none" w:sz="0" w:space="0" w:color="auto"/>
                      </w:divBdr>
                    </w:div>
                    <w:div w:id="1862863362">
                      <w:marLeft w:val="0"/>
                      <w:marRight w:val="0"/>
                      <w:marTop w:val="0"/>
                      <w:marBottom w:val="0"/>
                      <w:divBdr>
                        <w:top w:val="none" w:sz="0" w:space="0" w:color="auto"/>
                        <w:left w:val="none" w:sz="0" w:space="0" w:color="auto"/>
                        <w:bottom w:val="none" w:sz="0" w:space="0" w:color="auto"/>
                        <w:right w:val="none" w:sz="0" w:space="0" w:color="auto"/>
                      </w:divBdr>
                    </w:div>
                    <w:div w:id="1924413034">
                      <w:marLeft w:val="0"/>
                      <w:marRight w:val="0"/>
                      <w:marTop w:val="0"/>
                      <w:marBottom w:val="0"/>
                      <w:divBdr>
                        <w:top w:val="none" w:sz="0" w:space="0" w:color="auto"/>
                        <w:left w:val="none" w:sz="0" w:space="0" w:color="auto"/>
                        <w:bottom w:val="none" w:sz="0" w:space="0" w:color="auto"/>
                        <w:right w:val="none" w:sz="0" w:space="0" w:color="auto"/>
                      </w:divBdr>
                    </w:div>
                    <w:div w:id="493840291">
                      <w:marLeft w:val="0"/>
                      <w:marRight w:val="0"/>
                      <w:marTop w:val="0"/>
                      <w:marBottom w:val="0"/>
                      <w:divBdr>
                        <w:top w:val="none" w:sz="0" w:space="0" w:color="auto"/>
                        <w:left w:val="none" w:sz="0" w:space="0" w:color="auto"/>
                        <w:bottom w:val="none" w:sz="0" w:space="0" w:color="auto"/>
                        <w:right w:val="none" w:sz="0" w:space="0" w:color="auto"/>
                      </w:divBdr>
                    </w:div>
                    <w:div w:id="1973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4266">
          <w:marLeft w:val="0"/>
          <w:marRight w:val="0"/>
          <w:marTop w:val="100"/>
          <w:marBottom w:val="100"/>
          <w:divBdr>
            <w:top w:val="none" w:sz="0" w:space="0" w:color="auto"/>
            <w:left w:val="none" w:sz="0" w:space="0" w:color="auto"/>
            <w:bottom w:val="none" w:sz="0" w:space="0" w:color="auto"/>
            <w:right w:val="none" w:sz="0" w:space="0" w:color="auto"/>
          </w:divBdr>
          <w:divsChild>
            <w:div w:id="292255443">
              <w:marLeft w:val="0"/>
              <w:marRight w:val="0"/>
              <w:marTop w:val="0"/>
              <w:marBottom w:val="0"/>
              <w:divBdr>
                <w:top w:val="none" w:sz="0" w:space="0" w:color="auto"/>
                <w:left w:val="none" w:sz="0" w:space="0" w:color="auto"/>
                <w:bottom w:val="none" w:sz="0" w:space="0" w:color="auto"/>
                <w:right w:val="none" w:sz="0" w:space="0" w:color="auto"/>
              </w:divBdr>
              <w:divsChild>
                <w:div w:id="1291474180">
                  <w:marLeft w:val="0"/>
                  <w:marRight w:val="0"/>
                  <w:marTop w:val="0"/>
                  <w:marBottom w:val="0"/>
                  <w:divBdr>
                    <w:top w:val="none" w:sz="0" w:space="0" w:color="auto"/>
                    <w:left w:val="none" w:sz="0" w:space="0" w:color="auto"/>
                    <w:bottom w:val="none" w:sz="0" w:space="0" w:color="auto"/>
                    <w:right w:val="none" w:sz="0" w:space="0" w:color="auto"/>
                  </w:divBdr>
                </w:div>
              </w:divsChild>
            </w:div>
            <w:div w:id="1836872859">
              <w:marLeft w:val="0"/>
              <w:marRight w:val="0"/>
              <w:marTop w:val="0"/>
              <w:marBottom w:val="0"/>
              <w:divBdr>
                <w:top w:val="single" w:sz="6" w:space="0" w:color="DDDDDD"/>
                <w:left w:val="single" w:sz="6" w:space="0" w:color="DDDDDD"/>
                <w:bottom w:val="single" w:sz="6" w:space="0" w:color="DDDDDD"/>
                <w:right w:val="single" w:sz="6" w:space="0" w:color="DDDDDD"/>
              </w:divBdr>
              <w:divsChild>
                <w:div w:id="2021659592">
                  <w:marLeft w:val="0"/>
                  <w:marRight w:val="0"/>
                  <w:marTop w:val="0"/>
                  <w:marBottom w:val="0"/>
                  <w:divBdr>
                    <w:top w:val="none" w:sz="0" w:space="0" w:color="auto"/>
                    <w:left w:val="none" w:sz="0" w:space="0" w:color="auto"/>
                    <w:bottom w:val="none" w:sz="0" w:space="0" w:color="auto"/>
                    <w:right w:val="none" w:sz="0" w:space="0" w:color="auto"/>
                  </w:divBdr>
                  <w:divsChild>
                    <w:div w:id="509417076">
                      <w:marLeft w:val="0"/>
                      <w:marRight w:val="0"/>
                      <w:marTop w:val="0"/>
                      <w:marBottom w:val="0"/>
                      <w:divBdr>
                        <w:top w:val="none" w:sz="0" w:space="0" w:color="auto"/>
                        <w:left w:val="none" w:sz="0" w:space="0" w:color="auto"/>
                        <w:bottom w:val="none" w:sz="0" w:space="0" w:color="auto"/>
                        <w:right w:val="none" w:sz="0" w:space="0" w:color="auto"/>
                      </w:divBdr>
                    </w:div>
                    <w:div w:id="1889144605">
                      <w:marLeft w:val="0"/>
                      <w:marRight w:val="0"/>
                      <w:marTop w:val="0"/>
                      <w:marBottom w:val="0"/>
                      <w:divBdr>
                        <w:top w:val="none" w:sz="0" w:space="0" w:color="auto"/>
                        <w:left w:val="none" w:sz="0" w:space="0" w:color="auto"/>
                        <w:bottom w:val="none" w:sz="0" w:space="0" w:color="auto"/>
                        <w:right w:val="none" w:sz="0" w:space="0" w:color="auto"/>
                      </w:divBdr>
                    </w:div>
                    <w:div w:id="1557818222">
                      <w:marLeft w:val="0"/>
                      <w:marRight w:val="0"/>
                      <w:marTop w:val="0"/>
                      <w:marBottom w:val="0"/>
                      <w:divBdr>
                        <w:top w:val="none" w:sz="0" w:space="0" w:color="auto"/>
                        <w:left w:val="none" w:sz="0" w:space="0" w:color="auto"/>
                        <w:bottom w:val="none" w:sz="0" w:space="0" w:color="auto"/>
                        <w:right w:val="none" w:sz="0" w:space="0" w:color="auto"/>
                      </w:divBdr>
                    </w:div>
                    <w:div w:id="1960869429">
                      <w:marLeft w:val="0"/>
                      <w:marRight w:val="0"/>
                      <w:marTop w:val="0"/>
                      <w:marBottom w:val="0"/>
                      <w:divBdr>
                        <w:top w:val="none" w:sz="0" w:space="0" w:color="auto"/>
                        <w:left w:val="none" w:sz="0" w:space="0" w:color="auto"/>
                        <w:bottom w:val="none" w:sz="0" w:space="0" w:color="auto"/>
                        <w:right w:val="none" w:sz="0" w:space="0" w:color="auto"/>
                      </w:divBdr>
                    </w:div>
                    <w:div w:id="1585456442">
                      <w:marLeft w:val="0"/>
                      <w:marRight w:val="0"/>
                      <w:marTop w:val="0"/>
                      <w:marBottom w:val="0"/>
                      <w:divBdr>
                        <w:top w:val="none" w:sz="0" w:space="0" w:color="auto"/>
                        <w:left w:val="none" w:sz="0" w:space="0" w:color="auto"/>
                        <w:bottom w:val="none" w:sz="0" w:space="0" w:color="auto"/>
                        <w:right w:val="none" w:sz="0" w:space="0" w:color="auto"/>
                      </w:divBdr>
                    </w:div>
                    <w:div w:id="11160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5626">
          <w:marLeft w:val="0"/>
          <w:marRight w:val="0"/>
          <w:marTop w:val="100"/>
          <w:marBottom w:val="100"/>
          <w:divBdr>
            <w:top w:val="none" w:sz="0" w:space="0" w:color="auto"/>
            <w:left w:val="none" w:sz="0" w:space="0" w:color="auto"/>
            <w:bottom w:val="none" w:sz="0" w:space="0" w:color="auto"/>
            <w:right w:val="none" w:sz="0" w:space="0" w:color="auto"/>
          </w:divBdr>
          <w:divsChild>
            <w:div w:id="588738070">
              <w:marLeft w:val="0"/>
              <w:marRight w:val="0"/>
              <w:marTop w:val="0"/>
              <w:marBottom w:val="0"/>
              <w:divBdr>
                <w:top w:val="none" w:sz="0" w:space="0" w:color="auto"/>
                <w:left w:val="none" w:sz="0" w:space="0" w:color="auto"/>
                <w:bottom w:val="none" w:sz="0" w:space="0" w:color="auto"/>
                <w:right w:val="none" w:sz="0" w:space="0" w:color="auto"/>
              </w:divBdr>
              <w:divsChild>
                <w:div w:id="1134449864">
                  <w:marLeft w:val="0"/>
                  <w:marRight w:val="0"/>
                  <w:marTop w:val="0"/>
                  <w:marBottom w:val="0"/>
                  <w:divBdr>
                    <w:top w:val="none" w:sz="0" w:space="0" w:color="auto"/>
                    <w:left w:val="none" w:sz="0" w:space="0" w:color="auto"/>
                    <w:bottom w:val="none" w:sz="0" w:space="0" w:color="auto"/>
                    <w:right w:val="none" w:sz="0" w:space="0" w:color="auto"/>
                  </w:divBdr>
                </w:div>
              </w:divsChild>
            </w:div>
            <w:div w:id="1936597391">
              <w:marLeft w:val="0"/>
              <w:marRight w:val="0"/>
              <w:marTop w:val="0"/>
              <w:marBottom w:val="0"/>
              <w:divBdr>
                <w:top w:val="single" w:sz="6" w:space="0" w:color="DDDDDD"/>
                <w:left w:val="single" w:sz="6" w:space="0" w:color="DDDDDD"/>
                <w:bottom w:val="single" w:sz="6" w:space="0" w:color="DDDDDD"/>
                <w:right w:val="single" w:sz="6" w:space="0" w:color="DDDDDD"/>
              </w:divBdr>
              <w:divsChild>
                <w:div w:id="1214928988">
                  <w:marLeft w:val="0"/>
                  <w:marRight w:val="0"/>
                  <w:marTop w:val="0"/>
                  <w:marBottom w:val="0"/>
                  <w:divBdr>
                    <w:top w:val="none" w:sz="0" w:space="0" w:color="auto"/>
                    <w:left w:val="none" w:sz="0" w:space="0" w:color="auto"/>
                    <w:bottom w:val="none" w:sz="0" w:space="0" w:color="auto"/>
                    <w:right w:val="none" w:sz="0" w:space="0" w:color="auto"/>
                  </w:divBdr>
                  <w:divsChild>
                    <w:div w:id="2083676736">
                      <w:marLeft w:val="0"/>
                      <w:marRight w:val="0"/>
                      <w:marTop w:val="0"/>
                      <w:marBottom w:val="0"/>
                      <w:divBdr>
                        <w:top w:val="none" w:sz="0" w:space="0" w:color="auto"/>
                        <w:left w:val="none" w:sz="0" w:space="0" w:color="auto"/>
                        <w:bottom w:val="none" w:sz="0" w:space="0" w:color="auto"/>
                        <w:right w:val="none" w:sz="0" w:space="0" w:color="auto"/>
                      </w:divBdr>
                    </w:div>
                    <w:div w:id="1556241044">
                      <w:marLeft w:val="0"/>
                      <w:marRight w:val="0"/>
                      <w:marTop w:val="0"/>
                      <w:marBottom w:val="0"/>
                      <w:divBdr>
                        <w:top w:val="none" w:sz="0" w:space="0" w:color="auto"/>
                        <w:left w:val="none" w:sz="0" w:space="0" w:color="auto"/>
                        <w:bottom w:val="none" w:sz="0" w:space="0" w:color="auto"/>
                        <w:right w:val="none" w:sz="0" w:space="0" w:color="auto"/>
                      </w:divBdr>
                    </w:div>
                    <w:div w:id="2104178666">
                      <w:marLeft w:val="0"/>
                      <w:marRight w:val="0"/>
                      <w:marTop w:val="0"/>
                      <w:marBottom w:val="0"/>
                      <w:divBdr>
                        <w:top w:val="none" w:sz="0" w:space="0" w:color="auto"/>
                        <w:left w:val="none" w:sz="0" w:space="0" w:color="auto"/>
                        <w:bottom w:val="none" w:sz="0" w:space="0" w:color="auto"/>
                        <w:right w:val="none" w:sz="0" w:space="0" w:color="auto"/>
                      </w:divBdr>
                    </w:div>
                    <w:div w:id="601034880">
                      <w:marLeft w:val="0"/>
                      <w:marRight w:val="0"/>
                      <w:marTop w:val="0"/>
                      <w:marBottom w:val="0"/>
                      <w:divBdr>
                        <w:top w:val="none" w:sz="0" w:space="0" w:color="auto"/>
                        <w:left w:val="none" w:sz="0" w:space="0" w:color="auto"/>
                        <w:bottom w:val="none" w:sz="0" w:space="0" w:color="auto"/>
                        <w:right w:val="none" w:sz="0" w:space="0" w:color="auto"/>
                      </w:divBdr>
                    </w:div>
                    <w:div w:id="304087734">
                      <w:marLeft w:val="0"/>
                      <w:marRight w:val="0"/>
                      <w:marTop w:val="0"/>
                      <w:marBottom w:val="0"/>
                      <w:divBdr>
                        <w:top w:val="none" w:sz="0" w:space="0" w:color="auto"/>
                        <w:left w:val="none" w:sz="0" w:space="0" w:color="auto"/>
                        <w:bottom w:val="none" w:sz="0" w:space="0" w:color="auto"/>
                        <w:right w:val="none" w:sz="0" w:space="0" w:color="auto"/>
                      </w:divBdr>
                    </w:div>
                    <w:div w:id="2068213230">
                      <w:marLeft w:val="0"/>
                      <w:marRight w:val="0"/>
                      <w:marTop w:val="0"/>
                      <w:marBottom w:val="0"/>
                      <w:divBdr>
                        <w:top w:val="none" w:sz="0" w:space="0" w:color="auto"/>
                        <w:left w:val="none" w:sz="0" w:space="0" w:color="auto"/>
                        <w:bottom w:val="none" w:sz="0" w:space="0" w:color="auto"/>
                        <w:right w:val="none" w:sz="0" w:space="0" w:color="auto"/>
                      </w:divBdr>
                    </w:div>
                    <w:div w:id="19940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96388">
          <w:marLeft w:val="0"/>
          <w:marRight w:val="0"/>
          <w:marTop w:val="100"/>
          <w:marBottom w:val="100"/>
          <w:divBdr>
            <w:top w:val="none" w:sz="0" w:space="0" w:color="auto"/>
            <w:left w:val="none" w:sz="0" w:space="0" w:color="auto"/>
            <w:bottom w:val="none" w:sz="0" w:space="0" w:color="auto"/>
            <w:right w:val="none" w:sz="0" w:space="0" w:color="auto"/>
          </w:divBdr>
          <w:divsChild>
            <w:div w:id="1097486044">
              <w:marLeft w:val="0"/>
              <w:marRight w:val="0"/>
              <w:marTop w:val="0"/>
              <w:marBottom w:val="0"/>
              <w:divBdr>
                <w:top w:val="none" w:sz="0" w:space="0" w:color="auto"/>
                <w:left w:val="none" w:sz="0" w:space="0" w:color="auto"/>
                <w:bottom w:val="none" w:sz="0" w:space="0" w:color="auto"/>
                <w:right w:val="none" w:sz="0" w:space="0" w:color="auto"/>
              </w:divBdr>
              <w:divsChild>
                <w:div w:id="252591964">
                  <w:marLeft w:val="0"/>
                  <w:marRight w:val="0"/>
                  <w:marTop w:val="0"/>
                  <w:marBottom w:val="0"/>
                  <w:divBdr>
                    <w:top w:val="none" w:sz="0" w:space="0" w:color="auto"/>
                    <w:left w:val="none" w:sz="0" w:space="0" w:color="auto"/>
                    <w:bottom w:val="none" w:sz="0" w:space="0" w:color="auto"/>
                    <w:right w:val="none" w:sz="0" w:space="0" w:color="auto"/>
                  </w:divBdr>
                </w:div>
              </w:divsChild>
            </w:div>
            <w:div w:id="156045838">
              <w:marLeft w:val="0"/>
              <w:marRight w:val="0"/>
              <w:marTop w:val="0"/>
              <w:marBottom w:val="0"/>
              <w:divBdr>
                <w:top w:val="single" w:sz="6" w:space="0" w:color="DDDDDD"/>
                <w:left w:val="single" w:sz="6" w:space="0" w:color="DDDDDD"/>
                <w:bottom w:val="single" w:sz="6" w:space="0" w:color="DDDDDD"/>
                <w:right w:val="single" w:sz="6" w:space="0" w:color="DDDDDD"/>
              </w:divBdr>
              <w:divsChild>
                <w:div w:id="1043292287">
                  <w:marLeft w:val="0"/>
                  <w:marRight w:val="0"/>
                  <w:marTop w:val="0"/>
                  <w:marBottom w:val="0"/>
                  <w:divBdr>
                    <w:top w:val="none" w:sz="0" w:space="0" w:color="auto"/>
                    <w:left w:val="none" w:sz="0" w:space="0" w:color="auto"/>
                    <w:bottom w:val="none" w:sz="0" w:space="0" w:color="auto"/>
                    <w:right w:val="none" w:sz="0" w:space="0" w:color="auto"/>
                  </w:divBdr>
                  <w:divsChild>
                    <w:div w:id="1618632924">
                      <w:marLeft w:val="0"/>
                      <w:marRight w:val="0"/>
                      <w:marTop w:val="0"/>
                      <w:marBottom w:val="0"/>
                      <w:divBdr>
                        <w:top w:val="none" w:sz="0" w:space="0" w:color="auto"/>
                        <w:left w:val="none" w:sz="0" w:space="0" w:color="auto"/>
                        <w:bottom w:val="none" w:sz="0" w:space="0" w:color="auto"/>
                        <w:right w:val="none" w:sz="0" w:space="0" w:color="auto"/>
                      </w:divBdr>
                    </w:div>
                    <w:div w:id="152070786">
                      <w:marLeft w:val="0"/>
                      <w:marRight w:val="0"/>
                      <w:marTop w:val="0"/>
                      <w:marBottom w:val="0"/>
                      <w:divBdr>
                        <w:top w:val="none" w:sz="0" w:space="0" w:color="auto"/>
                        <w:left w:val="none" w:sz="0" w:space="0" w:color="auto"/>
                        <w:bottom w:val="none" w:sz="0" w:space="0" w:color="auto"/>
                        <w:right w:val="none" w:sz="0" w:space="0" w:color="auto"/>
                      </w:divBdr>
                    </w:div>
                    <w:div w:id="703751617">
                      <w:marLeft w:val="0"/>
                      <w:marRight w:val="0"/>
                      <w:marTop w:val="0"/>
                      <w:marBottom w:val="0"/>
                      <w:divBdr>
                        <w:top w:val="none" w:sz="0" w:space="0" w:color="auto"/>
                        <w:left w:val="none" w:sz="0" w:space="0" w:color="auto"/>
                        <w:bottom w:val="none" w:sz="0" w:space="0" w:color="auto"/>
                        <w:right w:val="none" w:sz="0" w:space="0" w:color="auto"/>
                      </w:divBdr>
                    </w:div>
                    <w:div w:id="1048991242">
                      <w:marLeft w:val="0"/>
                      <w:marRight w:val="0"/>
                      <w:marTop w:val="0"/>
                      <w:marBottom w:val="0"/>
                      <w:divBdr>
                        <w:top w:val="none" w:sz="0" w:space="0" w:color="auto"/>
                        <w:left w:val="none" w:sz="0" w:space="0" w:color="auto"/>
                        <w:bottom w:val="none" w:sz="0" w:space="0" w:color="auto"/>
                        <w:right w:val="none" w:sz="0" w:space="0" w:color="auto"/>
                      </w:divBdr>
                    </w:div>
                    <w:div w:id="1319773090">
                      <w:marLeft w:val="0"/>
                      <w:marRight w:val="0"/>
                      <w:marTop w:val="0"/>
                      <w:marBottom w:val="0"/>
                      <w:divBdr>
                        <w:top w:val="none" w:sz="0" w:space="0" w:color="auto"/>
                        <w:left w:val="none" w:sz="0" w:space="0" w:color="auto"/>
                        <w:bottom w:val="none" w:sz="0" w:space="0" w:color="auto"/>
                        <w:right w:val="none" w:sz="0" w:space="0" w:color="auto"/>
                      </w:divBdr>
                    </w:div>
                    <w:div w:id="85925310">
                      <w:marLeft w:val="0"/>
                      <w:marRight w:val="0"/>
                      <w:marTop w:val="0"/>
                      <w:marBottom w:val="0"/>
                      <w:divBdr>
                        <w:top w:val="none" w:sz="0" w:space="0" w:color="auto"/>
                        <w:left w:val="none" w:sz="0" w:space="0" w:color="auto"/>
                        <w:bottom w:val="none" w:sz="0" w:space="0" w:color="auto"/>
                        <w:right w:val="none" w:sz="0" w:space="0" w:color="auto"/>
                      </w:divBdr>
                    </w:div>
                    <w:div w:id="1620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2879">
          <w:marLeft w:val="0"/>
          <w:marRight w:val="0"/>
          <w:marTop w:val="100"/>
          <w:marBottom w:val="100"/>
          <w:divBdr>
            <w:top w:val="none" w:sz="0" w:space="0" w:color="auto"/>
            <w:left w:val="none" w:sz="0" w:space="0" w:color="auto"/>
            <w:bottom w:val="none" w:sz="0" w:space="0" w:color="auto"/>
            <w:right w:val="none" w:sz="0" w:space="0" w:color="auto"/>
          </w:divBdr>
          <w:divsChild>
            <w:div w:id="1674526511">
              <w:marLeft w:val="0"/>
              <w:marRight w:val="0"/>
              <w:marTop w:val="0"/>
              <w:marBottom w:val="0"/>
              <w:divBdr>
                <w:top w:val="none" w:sz="0" w:space="0" w:color="auto"/>
                <w:left w:val="none" w:sz="0" w:space="0" w:color="auto"/>
                <w:bottom w:val="none" w:sz="0" w:space="0" w:color="auto"/>
                <w:right w:val="none" w:sz="0" w:space="0" w:color="auto"/>
              </w:divBdr>
              <w:divsChild>
                <w:div w:id="1730953036">
                  <w:marLeft w:val="0"/>
                  <w:marRight w:val="0"/>
                  <w:marTop w:val="0"/>
                  <w:marBottom w:val="0"/>
                  <w:divBdr>
                    <w:top w:val="none" w:sz="0" w:space="0" w:color="auto"/>
                    <w:left w:val="none" w:sz="0" w:space="0" w:color="auto"/>
                    <w:bottom w:val="none" w:sz="0" w:space="0" w:color="auto"/>
                    <w:right w:val="none" w:sz="0" w:space="0" w:color="auto"/>
                  </w:divBdr>
                </w:div>
              </w:divsChild>
            </w:div>
            <w:div w:id="1795905074">
              <w:marLeft w:val="0"/>
              <w:marRight w:val="0"/>
              <w:marTop w:val="0"/>
              <w:marBottom w:val="0"/>
              <w:divBdr>
                <w:top w:val="single" w:sz="6" w:space="0" w:color="DDDDDD"/>
                <w:left w:val="single" w:sz="6" w:space="0" w:color="DDDDDD"/>
                <w:bottom w:val="single" w:sz="6" w:space="0" w:color="DDDDDD"/>
                <w:right w:val="single" w:sz="6" w:space="0" w:color="DDDDDD"/>
              </w:divBdr>
              <w:divsChild>
                <w:div w:id="768622736">
                  <w:marLeft w:val="0"/>
                  <w:marRight w:val="0"/>
                  <w:marTop w:val="0"/>
                  <w:marBottom w:val="0"/>
                  <w:divBdr>
                    <w:top w:val="none" w:sz="0" w:space="0" w:color="auto"/>
                    <w:left w:val="none" w:sz="0" w:space="0" w:color="auto"/>
                    <w:bottom w:val="none" w:sz="0" w:space="0" w:color="auto"/>
                    <w:right w:val="none" w:sz="0" w:space="0" w:color="auto"/>
                  </w:divBdr>
                  <w:divsChild>
                    <w:div w:id="165175125">
                      <w:marLeft w:val="0"/>
                      <w:marRight w:val="0"/>
                      <w:marTop w:val="0"/>
                      <w:marBottom w:val="0"/>
                      <w:divBdr>
                        <w:top w:val="none" w:sz="0" w:space="0" w:color="auto"/>
                        <w:left w:val="none" w:sz="0" w:space="0" w:color="auto"/>
                        <w:bottom w:val="none" w:sz="0" w:space="0" w:color="auto"/>
                        <w:right w:val="none" w:sz="0" w:space="0" w:color="auto"/>
                      </w:divBdr>
                    </w:div>
                    <w:div w:id="1399017541">
                      <w:marLeft w:val="0"/>
                      <w:marRight w:val="0"/>
                      <w:marTop w:val="0"/>
                      <w:marBottom w:val="0"/>
                      <w:divBdr>
                        <w:top w:val="none" w:sz="0" w:space="0" w:color="auto"/>
                        <w:left w:val="none" w:sz="0" w:space="0" w:color="auto"/>
                        <w:bottom w:val="none" w:sz="0" w:space="0" w:color="auto"/>
                        <w:right w:val="none" w:sz="0" w:space="0" w:color="auto"/>
                      </w:divBdr>
                    </w:div>
                    <w:div w:id="21976838">
                      <w:marLeft w:val="0"/>
                      <w:marRight w:val="0"/>
                      <w:marTop w:val="0"/>
                      <w:marBottom w:val="0"/>
                      <w:divBdr>
                        <w:top w:val="none" w:sz="0" w:space="0" w:color="auto"/>
                        <w:left w:val="none" w:sz="0" w:space="0" w:color="auto"/>
                        <w:bottom w:val="none" w:sz="0" w:space="0" w:color="auto"/>
                        <w:right w:val="none" w:sz="0" w:space="0" w:color="auto"/>
                      </w:divBdr>
                    </w:div>
                    <w:div w:id="648440418">
                      <w:marLeft w:val="0"/>
                      <w:marRight w:val="0"/>
                      <w:marTop w:val="0"/>
                      <w:marBottom w:val="0"/>
                      <w:divBdr>
                        <w:top w:val="none" w:sz="0" w:space="0" w:color="auto"/>
                        <w:left w:val="none" w:sz="0" w:space="0" w:color="auto"/>
                        <w:bottom w:val="none" w:sz="0" w:space="0" w:color="auto"/>
                        <w:right w:val="none" w:sz="0" w:space="0" w:color="auto"/>
                      </w:divBdr>
                    </w:div>
                    <w:div w:id="1570504843">
                      <w:marLeft w:val="0"/>
                      <w:marRight w:val="0"/>
                      <w:marTop w:val="0"/>
                      <w:marBottom w:val="0"/>
                      <w:divBdr>
                        <w:top w:val="none" w:sz="0" w:space="0" w:color="auto"/>
                        <w:left w:val="none" w:sz="0" w:space="0" w:color="auto"/>
                        <w:bottom w:val="none" w:sz="0" w:space="0" w:color="auto"/>
                        <w:right w:val="none" w:sz="0" w:space="0" w:color="auto"/>
                      </w:divBdr>
                    </w:div>
                    <w:div w:id="18719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0038">
          <w:marLeft w:val="0"/>
          <w:marRight w:val="0"/>
          <w:marTop w:val="100"/>
          <w:marBottom w:val="100"/>
          <w:divBdr>
            <w:top w:val="none" w:sz="0" w:space="0" w:color="auto"/>
            <w:left w:val="none" w:sz="0" w:space="0" w:color="auto"/>
            <w:bottom w:val="none" w:sz="0" w:space="0" w:color="auto"/>
            <w:right w:val="none" w:sz="0" w:space="0" w:color="auto"/>
          </w:divBdr>
          <w:divsChild>
            <w:div w:id="1685588440">
              <w:marLeft w:val="0"/>
              <w:marRight w:val="0"/>
              <w:marTop w:val="0"/>
              <w:marBottom w:val="0"/>
              <w:divBdr>
                <w:top w:val="none" w:sz="0" w:space="0" w:color="auto"/>
                <w:left w:val="none" w:sz="0" w:space="0" w:color="auto"/>
                <w:bottom w:val="none" w:sz="0" w:space="0" w:color="auto"/>
                <w:right w:val="none" w:sz="0" w:space="0" w:color="auto"/>
              </w:divBdr>
              <w:divsChild>
                <w:div w:id="1890727038">
                  <w:marLeft w:val="0"/>
                  <w:marRight w:val="0"/>
                  <w:marTop w:val="0"/>
                  <w:marBottom w:val="0"/>
                  <w:divBdr>
                    <w:top w:val="none" w:sz="0" w:space="0" w:color="auto"/>
                    <w:left w:val="none" w:sz="0" w:space="0" w:color="auto"/>
                    <w:bottom w:val="none" w:sz="0" w:space="0" w:color="auto"/>
                    <w:right w:val="none" w:sz="0" w:space="0" w:color="auto"/>
                  </w:divBdr>
                </w:div>
              </w:divsChild>
            </w:div>
            <w:div w:id="806161743">
              <w:marLeft w:val="0"/>
              <w:marRight w:val="0"/>
              <w:marTop w:val="0"/>
              <w:marBottom w:val="0"/>
              <w:divBdr>
                <w:top w:val="single" w:sz="6" w:space="0" w:color="DDDDDD"/>
                <w:left w:val="single" w:sz="6" w:space="0" w:color="DDDDDD"/>
                <w:bottom w:val="single" w:sz="6" w:space="0" w:color="DDDDDD"/>
                <w:right w:val="single" w:sz="6" w:space="0" w:color="DDDDDD"/>
              </w:divBdr>
              <w:divsChild>
                <w:div w:id="578636896">
                  <w:marLeft w:val="0"/>
                  <w:marRight w:val="0"/>
                  <w:marTop w:val="0"/>
                  <w:marBottom w:val="0"/>
                  <w:divBdr>
                    <w:top w:val="none" w:sz="0" w:space="0" w:color="auto"/>
                    <w:left w:val="none" w:sz="0" w:space="0" w:color="auto"/>
                    <w:bottom w:val="none" w:sz="0" w:space="0" w:color="auto"/>
                    <w:right w:val="none" w:sz="0" w:space="0" w:color="auto"/>
                  </w:divBdr>
                  <w:divsChild>
                    <w:div w:id="955911884">
                      <w:marLeft w:val="0"/>
                      <w:marRight w:val="0"/>
                      <w:marTop w:val="0"/>
                      <w:marBottom w:val="0"/>
                      <w:divBdr>
                        <w:top w:val="none" w:sz="0" w:space="0" w:color="auto"/>
                        <w:left w:val="none" w:sz="0" w:space="0" w:color="auto"/>
                        <w:bottom w:val="none" w:sz="0" w:space="0" w:color="auto"/>
                        <w:right w:val="none" w:sz="0" w:space="0" w:color="auto"/>
                      </w:divBdr>
                    </w:div>
                    <w:div w:id="1055204832">
                      <w:marLeft w:val="0"/>
                      <w:marRight w:val="0"/>
                      <w:marTop w:val="0"/>
                      <w:marBottom w:val="0"/>
                      <w:divBdr>
                        <w:top w:val="none" w:sz="0" w:space="0" w:color="auto"/>
                        <w:left w:val="none" w:sz="0" w:space="0" w:color="auto"/>
                        <w:bottom w:val="none" w:sz="0" w:space="0" w:color="auto"/>
                        <w:right w:val="none" w:sz="0" w:space="0" w:color="auto"/>
                      </w:divBdr>
                    </w:div>
                    <w:div w:id="221328873">
                      <w:marLeft w:val="0"/>
                      <w:marRight w:val="0"/>
                      <w:marTop w:val="0"/>
                      <w:marBottom w:val="0"/>
                      <w:divBdr>
                        <w:top w:val="none" w:sz="0" w:space="0" w:color="auto"/>
                        <w:left w:val="none" w:sz="0" w:space="0" w:color="auto"/>
                        <w:bottom w:val="none" w:sz="0" w:space="0" w:color="auto"/>
                        <w:right w:val="none" w:sz="0" w:space="0" w:color="auto"/>
                      </w:divBdr>
                    </w:div>
                    <w:div w:id="958798631">
                      <w:marLeft w:val="0"/>
                      <w:marRight w:val="0"/>
                      <w:marTop w:val="0"/>
                      <w:marBottom w:val="0"/>
                      <w:divBdr>
                        <w:top w:val="none" w:sz="0" w:space="0" w:color="auto"/>
                        <w:left w:val="none" w:sz="0" w:space="0" w:color="auto"/>
                        <w:bottom w:val="none" w:sz="0" w:space="0" w:color="auto"/>
                        <w:right w:val="none" w:sz="0" w:space="0" w:color="auto"/>
                      </w:divBdr>
                    </w:div>
                    <w:div w:id="613175631">
                      <w:marLeft w:val="0"/>
                      <w:marRight w:val="0"/>
                      <w:marTop w:val="0"/>
                      <w:marBottom w:val="0"/>
                      <w:divBdr>
                        <w:top w:val="none" w:sz="0" w:space="0" w:color="auto"/>
                        <w:left w:val="none" w:sz="0" w:space="0" w:color="auto"/>
                        <w:bottom w:val="none" w:sz="0" w:space="0" w:color="auto"/>
                        <w:right w:val="none" w:sz="0" w:space="0" w:color="auto"/>
                      </w:divBdr>
                    </w:div>
                    <w:div w:id="17509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432359">
          <w:marLeft w:val="0"/>
          <w:marRight w:val="0"/>
          <w:marTop w:val="100"/>
          <w:marBottom w:val="100"/>
          <w:divBdr>
            <w:top w:val="none" w:sz="0" w:space="0" w:color="auto"/>
            <w:left w:val="none" w:sz="0" w:space="0" w:color="auto"/>
            <w:bottom w:val="none" w:sz="0" w:space="0" w:color="auto"/>
            <w:right w:val="none" w:sz="0" w:space="0" w:color="auto"/>
          </w:divBdr>
          <w:divsChild>
            <w:div w:id="663240797">
              <w:marLeft w:val="0"/>
              <w:marRight w:val="0"/>
              <w:marTop w:val="0"/>
              <w:marBottom w:val="0"/>
              <w:divBdr>
                <w:top w:val="none" w:sz="0" w:space="0" w:color="auto"/>
                <w:left w:val="none" w:sz="0" w:space="0" w:color="auto"/>
                <w:bottom w:val="none" w:sz="0" w:space="0" w:color="auto"/>
                <w:right w:val="none" w:sz="0" w:space="0" w:color="auto"/>
              </w:divBdr>
              <w:divsChild>
                <w:div w:id="800655845">
                  <w:marLeft w:val="0"/>
                  <w:marRight w:val="0"/>
                  <w:marTop w:val="0"/>
                  <w:marBottom w:val="0"/>
                  <w:divBdr>
                    <w:top w:val="none" w:sz="0" w:space="0" w:color="auto"/>
                    <w:left w:val="none" w:sz="0" w:space="0" w:color="auto"/>
                    <w:bottom w:val="none" w:sz="0" w:space="0" w:color="auto"/>
                    <w:right w:val="none" w:sz="0" w:space="0" w:color="auto"/>
                  </w:divBdr>
                </w:div>
              </w:divsChild>
            </w:div>
            <w:div w:id="928923020">
              <w:marLeft w:val="0"/>
              <w:marRight w:val="0"/>
              <w:marTop w:val="0"/>
              <w:marBottom w:val="0"/>
              <w:divBdr>
                <w:top w:val="single" w:sz="6" w:space="0" w:color="DDDDDD"/>
                <w:left w:val="single" w:sz="6" w:space="0" w:color="DDDDDD"/>
                <w:bottom w:val="single" w:sz="6" w:space="0" w:color="DDDDDD"/>
                <w:right w:val="single" w:sz="6" w:space="0" w:color="DDDDDD"/>
              </w:divBdr>
              <w:divsChild>
                <w:div w:id="1112239637">
                  <w:marLeft w:val="0"/>
                  <w:marRight w:val="0"/>
                  <w:marTop w:val="0"/>
                  <w:marBottom w:val="0"/>
                  <w:divBdr>
                    <w:top w:val="none" w:sz="0" w:space="0" w:color="auto"/>
                    <w:left w:val="none" w:sz="0" w:space="0" w:color="auto"/>
                    <w:bottom w:val="none" w:sz="0" w:space="0" w:color="auto"/>
                    <w:right w:val="none" w:sz="0" w:space="0" w:color="auto"/>
                  </w:divBdr>
                  <w:divsChild>
                    <w:div w:id="1217938555">
                      <w:marLeft w:val="0"/>
                      <w:marRight w:val="0"/>
                      <w:marTop w:val="0"/>
                      <w:marBottom w:val="0"/>
                      <w:divBdr>
                        <w:top w:val="none" w:sz="0" w:space="0" w:color="auto"/>
                        <w:left w:val="none" w:sz="0" w:space="0" w:color="auto"/>
                        <w:bottom w:val="none" w:sz="0" w:space="0" w:color="auto"/>
                        <w:right w:val="none" w:sz="0" w:space="0" w:color="auto"/>
                      </w:divBdr>
                    </w:div>
                    <w:div w:id="1093745901">
                      <w:marLeft w:val="0"/>
                      <w:marRight w:val="0"/>
                      <w:marTop w:val="0"/>
                      <w:marBottom w:val="0"/>
                      <w:divBdr>
                        <w:top w:val="none" w:sz="0" w:space="0" w:color="auto"/>
                        <w:left w:val="none" w:sz="0" w:space="0" w:color="auto"/>
                        <w:bottom w:val="none" w:sz="0" w:space="0" w:color="auto"/>
                        <w:right w:val="none" w:sz="0" w:space="0" w:color="auto"/>
                      </w:divBdr>
                    </w:div>
                    <w:div w:id="1928922494">
                      <w:marLeft w:val="0"/>
                      <w:marRight w:val="0"/>
                      <w:marTop w:val="0"/>
                      <w:marBottom w:val="0"/>
                      <w:divBdr>
                        <w:top w:val="none" w:sz="0" w:space="0" w:color="auto"/>
                        <w:left w:val="none" w:sz="0" w:space="0" w:color="auto"/>
                        <w:bottom w:val="none" w:sz="0" w:space="0" w:color="auto"/>
                        <w:right w:val="none" w:sz="0" w:space="0" w:color="auto"/>
                      </w:divBdr>
                    </w:div>
                    <w:div w:id="7653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49476">
      <w:bodyDiv w:val="1"/>
      <w:marLeft w:val="0"/>
      <w:marRight w:val="0"/>
      <w:marTop w:val="0"/>
      <w:marBottom w:val="0"/>
      <w:divBdr>
        <w:top w:val="none" w:sz="0" w:space="0" w:color="auto"/>
        <w:left w:val="none" w:sz="0" w:space="0" w:color="auto"/>
        <w:bottom w:val="none" w:sz="0" w:space="0" w:color="auto"/>
        <w:right w:val="none" w:sz="0" w:space="0" w:color="auto"/>
      </w:divBdr>
    </w:div>
    <w:div w:id="2118406257">
      <w:bodyDiv w:val="1"/>
      <w:marLeft w:val="0"/>
      <w:marRight w:val="0"/>
      <w:marTop w:val="0"/>
      <w:marBottom w:val="0"/>
      <w:divBdr>
        <w:top w:val="none" w:sz="0" w:space="0" w:color="auto"/>
        <w:left w:val="none" w:sz="0" w:space="0" w:color="auto"/>
        <w:bottom w:val="none" w:sz="0" w:space="0" w:color="auto"/>
        <w:right w:val="none" w:sz="0" w:space="0" w:color="auto"/>
      </w:divBdr>
    </w:div>
    <w:div w:id="2121337283">
      <w:bodyDiv w:val="1"/>
      <w:marLeft w:val="0"/>
      <w:marRight w:val="0"/>
      <w:marTop w:val="0"/>
      <w:marBottom w:val="0"/>
      <w:divBdr>
        <w:top w:val="none" w:sz="0" w:space="0" w:color="auto"/>
        <w:left w:val="none" w:sz="0" w:space="0" w:color="auto"/>
        <w:bottom w:val="none" w:sz="0" w:space="0" w:color="auto"/>
        <w:right w:val="none" w:sz="0" w:space="0" w:color="auto"/>
      </w:divBdr>
    </w:div>
    <w:div w:id="2127697318">
      <w:bodyDiv w:val="1"/>
      <w:marLeft w:val="0"/>
      <w:marRight w:val="0"/>
      <w:marTop w:val="0"/>
      <w:marBottom w:val="0"/>
      <w:divBdr>
        <w:top w:val="none" w:sz="0" w:space="0" w:color="auto"/>
        <w:left w:val="none" w:sz="0" w:space="0" w:color="auto"/>
        <w:bottom w:val="none" w:sz="0" w:space="0" w:color="auto"/>
        <w:right w:val="none" w:sz="0" w:space="0" w:color="auto"/>
      </w:divBdr>
    </w:div>
    <w:div w:id="2130122228">
      <w:bodyDiv w:val="1"/>
      <w:marLeft w:val="0"/>
      <w:marRight w:val="0"/>
      <w:marTop w:val="0"/>
      <w:marBottom w:val="0"/>
      <w:divBdr>
        <w:top w:val="none" w:sz="0" w:space="0" w:color="auto"/>
        <w:left w:val="none" w:sz="0" w:space="0" w:color="auto"/>
        <w:bottom w:val="none" w:sz="0" w:space="0" w:color="auto"/>
        <w:right w:val="none" w:sz="0" w:space="0" w:color="auto"/>
      </w:divBdr>
      <w:divsChild>
        <w:div w:id="17389129">
          <w:marLeft w:val="0"/>
          <w:marRight w:val="0"/>
          <w:marTop w:val="100"/>
          <w:marBottom w:val="100"/>
          <w:divBdr>
            <w:top w:val="none" w:sz="0" w:space="0" w:color="auto"/>
            <w:left w:val="none" w:sz="0" w:space="0" w:color="auto"/>
            <w:bottom w:val="none" w:sz="0" w:space="0" w:color="auto"/>
            <w:right w:val="none" w:sz="0" w:space="0" w:color="auto"/>
          </w:divBdr>
          <w:divsChild>
            <w:div w:id="1694453198">
              <w:marLeft w:val="0"/>
              <w:marRight w:val="0"/>
              <w:marTop w:val="0"/>
              <w:marBottom w:val="0"/>
              <w:divBdr>
                <w:top w:val="none" w:sz="0" w:space="0" w:color="auto"/>
                <w:left w:val="none" w:sz="0" w:space="0" w:color="auto"/>
                <w:bottom w:val="none" w:sz="0" w:space="0" w:color="auto"/>
                <w:right w:val="none" w:sz="0" w:space="0" w:color="auto"/>
              </w:divBdr>
              <w:divsChild>
                <w:div w:id="19775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1157">
          <w:marLeft w:val="0"/>
          <w:marRight w:val="0"/>
          <w:marTop w:val="100"/>
          <w:marBottom w:val="100"/>
          <w:divBdr>
            <w:top w:val="none" w:sz="0" w:space="0" w:color="auto"/>
            <w:left w:val="none" w:sz="0" w:space="0" w:color="auto"/>
            <w:bottom w:val="none" w:sz="0" w:space="0" w:color="auto"/>
            <w:right w:val="none" w:sz="0" w:space="0" w:color="auto"/>
          </w:divBdr>
          <w:divsChild>
            <w:div w:id="259993889">
              <w:marLeft w:val="0"/>
              <w:marRight w:val="0"/>
              <w:marTop w:val="0"/>
              <w:marBottom w:val="0"/>
              <w:divBdr>
                <w:top w:val="none" w:sz="0" w:space="0" w:color="auto"/>
                <w:left w:val="none" w:sz="0" w:space="0" w:color="auto"/>
                <w:bottom w:val="none" w:sz="0" w:space="0" w:color="auto"/>
                <w:right w:val="none" w:sz="0" w:space="0" w:color="auto"/>
              </w:divBdr>
              <w:divsChild>
                <w:div w:id="128865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2862">
          <w:marLeft w:val="0"/>
          <w:marRight w:val="0"/>
          <w:marTop w:val="100"/>
          <w:marBottom w:val="100"/>
          <w:divBdr>
            <w:top w:val="none" w:sz="0" w:space="0" w:color="auto"/>
            <w:left w:val="none" w:sz="0" w:space="0" w:color="auto"/>
            <w:bottom w:val="none" w:sz="0" w:space="0" w:color="auto"/>
            <w:right w:val="none" w:sz="0" w:space="0" w:color="auto"/>
          </w:divBdr>
          <w:divsChild>
            <w:div w:id="1785537820">
              <w:marLeft w:val="0"/>
              <w:marRight w:val="0"/>
              <w:marTop w:val="0"/>
              <w:marBottom w:val="0"/>
              <w:divBdr>
                <w:top w:val="none" w:sz="0" w:space="0" w:color="auto"/>
                <w:left w:val="none" w:sz="0" w:space="0" w:color="auto"/>
                <w:bottom w:val="none" w:sz="0" w:space="0" w:color="auto"/>
                <w:right w:val="none" w:sz="0" w:space="0" w:color="auto"/>
              </w:divBdr>
              <w:divsChild>
                <w:div w:id="2812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3399">
          <w:marLeft w:val="0"/>
          <w:marRight w:val="0"/>
          <w:marTop w:val="100"/>
          <w:marBottom w:val="100"/>
          <w:divBdr>
            <w:top w:val="none" w:sz="0" w:space="0" w:color="auto"/>
            <w:left w:val="none" w:sz="0" w:space="0" w:color="auto"/>
            <w:bottom w:val="none" w:sz="0" w:space="0" w:color="auto"/>
            <w:right w:val="none" w:sz="0" w:space="0" w:color="auto"/>
          </w:divBdr>
          <w:divsChild>
            <w:div w:id="1561676231">
              <w:marLeft w:val="0"/>
              <w:marRight w:val="0"/>
              <w:marTop w:val="0"/>
              <w:marBottom w:val="0"/>
              <w:divBdr>
                <w:top w:val="none" w:sz="0" w:space="0" w:color="auto"/>
                <w:left w:val="none" w:sz="0" w:space="0" w:color="auto"/>
                <w:bottom w:val="none" w:sz="0" w:space="0" w:color="auto"/>
                <w:right w:val="none" w:sz="0" w:space="0" w:color="auto"/>
              </w:divBdr>
              <w:divsChild>
                <w:div w:id="17877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2101">
          <w:marLeft w:val="0"/>
          <w:marRight w:val="0"/>
          <w:marTop w:val="100"/>
          <w:marBottom w:val="100"/>
          <w:divBdr>
            <w:top w:val="none" w:sz="0" w:space="0" w:color="auto"/>
            <w:left w:val="none" w:sz="0" w:space="0" w:color="auto"/>
            <w:bottom w:val="none" w:sz="0" w:space="0" w:color="auto"/>
            <w:right w:val="none" w:sz="0" w:space="0" w:color="auto"/>
          </w:divBdr>
          <w:divsChild>
            <w:div w:id="1981761246">
              <w:marLeft w:val="0"/>
              <w:marRight w:val="0"/>
              <w:marTop w:val="0"/>
              <w:marBottom w:val="0"/>
              <w:divBdr>
                <w:top w:val="none" w:sz="0" w:space="0" w:color="auto"/>
                <w:left w:val="none" w:sz="0" w:space="0" w:color="auto"/>
                <w:bottom w:val="none" w:sz="0" w:space="0" w:color="auto"/>
                <w:right w:val="none" w:sz="0" w:space="0" w:color="auto"/>
              </w:divBdr>
              <w:divsChild>
                <w:div w:id="12238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8945">
          <w:marLeft w:val="0"/>
          <w:marRight w:val="0"/>
          <w:marTop w:val="100"/>
          <w:marBottom w:val="100"/>
          <w:divBdr>
            <w:top w:val="none" w:sz="0" w:space="0" w:color="auto"/>
            <w:left w:val="none" w:sz="0" w:space="0" w:color="auto"/>
            <w:bottom w:val="none" w:sz="0" w:space="0" w:color="auto"/>
            <w:right w:val="none" w:sz="0" w:space="0" w:color="auto"/>
          </w:divBdr>
          <w:divsChild>
            <w:div w:id="1570770012">
              <w:marLeft w:val="0"/>
              <w:marRight w:val="0"/>
              <w:marTop w:val="0"/>
              <w:marBottom w:val="0"/>
              <w:divBdr>
                <w:top w:val="none" w:sz="0" w:space="0" w:color="auto"/>
                <w:left w:val="none" w:sz="0" w:space="0" w:color="auto"/>
                <w:bottom w:val="none" w:sz="0" w:space="0" w:color="auto"/>
                <w:right w:val="none" w:sz="0" w:space="0" w:color="auto"/>
              </w:divBdr>
              <w:divsChild>
                <w:div w:id="17244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7936">
          <w:marLeft w:val="0"/>
          <w:marRight w:val="0"/>
          <w:marTop w:val="100"/>
          <w:marBottom w:val="100"/>
          <w:divBdr>
            <w:top w:val="none" w:sz="0" w:space="0" w:color="auto"/>
            <w:left w:val="none" w:sz="0" w:space="0" w:color="auto"/>
            <w:bottom w:val="none" w:sz="0" w:space="0" w:color="auto"/>
            <w:right w:val="none" w:sz="0" w:space="0" w:color="auto"/>
          </w:divBdr>
          <w:divsChild>
            <w:div w:id="1881628634">
              <w:marLeft w:val="0"/>
              <w:marRight w:val="0"/>
              <w:marTop w:val="0"/>
              <w:marBottom w:val="0"/>
              <w:divBdr>
                <w:top w:val="none" w:sz="0" w:space="0" w:color="auto"/>
                <w:left w:val="none" w:sz="0" w:space="0" w:color="auto"/>
                <w:bottom w:val="none" w:sz="0" w:space="0" w:color="auto"/>
                <w:right w:val="none" w:sz="0" w:space="0" w:color="auto"/>
              </w:divBdr>
              <w:divsChild>
                <w:div w:id="1010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8711">
          <w:marLeft w:val="0"/>
          <w:marRight w:val="0"/>
          <w:marTop w:val="100"/>
          <w:marBottom w:val="100"/>
          <w:divBdr>
            <w:top w:val="none" w:sz="0" w:space="0" w:color="auto"/>
            <w:left w:val="none" w:sz="0" w:space="0" w:color="auto"/>
            <w:bottom w:val="none" w:sz="0" w:space="0" w:color="auto"/>
            <w:right w:val="none" w:sz="0" w:space="0" w:color="auto"/>
          </w:divBdr>
          <w:divsChild>
            <w:div w:id="269360719">
              <w:marLeft w:val="0"/>
              <w:marRight w:val="0"/>
              <w:marTop w:val="0"/>
              <w:marBottom w:val="0"/>
              <w:divBdr>
                <w:top w:val="none" w:sz="0" w:space="0" w:color="auto"/>
                <w:left w:val="none" w:sz="0" w:space="0" w:color="auto"/>
                <w:bottom w:val="none" w:sz="0" w:space="0" w:color="auto"/>
                <w:right w:val="none" w:sz="0" w:space="0" w:color="auto"/>
              </w:divBdr>
              <w:divsChild>
                <w:div w:id="18113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7075">
          <w:marLeft w:val="0"/>
          <w:marRight w:val="0"/>
          <w:marTop w:val="100"/>
          <w:marBottom w:val="100"/>
          <w:divBdr>
            <w:top w:val="none" w:sz="0" w:space="0" w:color="auto"/>
            <w:left w:val="none" w:sz="0" w:space="0" w:color="auto"/>
            <w:bottom w:val="none" w:sz="0" w:space="0" w:color="auto"/>
            <w:right w:val="none" w:sz="0" w:space="0" w:color="auto"/>
          </w:divBdr>
          <w:divsChild>
            <w:div w:id="2027322237">
              <w:marLeft w:val="0"/>
              <w:marRight w:val="0"/>
              <w:marTop w:val="0"/>
              <w:marBottom w:val="0"/>
              <w:divBdr>
                <w:top w:val="none" w:sz="0" w:space="0" w:color="auto"/>
                <w:left w:val="none" w:sz="0" w:space="0" w:color="auto"/>
                <w:bottom w:val="none" w:sz="0" w:space="0" w:color="auto"/>
                <w:right w:val="none" w:sz="0" w:space="0" w:color="auto"/>
              </w:divBdr>
              <w:divsChild>
                <w:div w:id="5919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0719">
          <w:marLeft w:val="0"/>
          <w:marRight w:val="0"/>
          <w:marTop w:val="100"/>
          <w:marBottom w:val="100"/>
          <w:divBdr>
            <w:top w:val="none" w:sz="0" w:space="0" w:color="auto"/>
            <w:left w:val="none" w:sz="0" w:space="0" w:color="auto"/>
            <w:bottom w:val="none" w:sz="0" w:space="0" w:color="auto"/>
            <w:right w:val="none" w:sz="0" w:space="0" w:color="auto"/>
          </w:divBdr>
          <w:divsChild>
            <w:div w:id="1679767617">
              <w:marLeft w:val="0"/>
              <w:marRight w:val="0"/>
              <w:marTop w:val="0"/>
              <w:marBottom w:val="0"/>
              <w:divBdr>
                <w:top w:val="none" w:sz="0" w:space="0" w:color="auto"/>
                <w:left w:val="none" w:sz="0" w:space="0" w:color="auto"/>
                <w:bottom w:val="none" w:sz="0" w:space="0" w:color="auto"/>
                <w:right w:val="none" w:sz="0" w:space="0" w:color="auto"/>
              </w:divBdr>
              <w:divsChild>
                <w:div w:id="16215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9129">
          <w:marLeft w:val="0"/>
          <w:marRight w:val="0"/>
          <w:marTop w:val="100"/>
          <w:marBottom w:val="100"/>
          <w:divBdr>
            <w:top w:val="none" w:sz="0" w:space="0" w:color="auto"/>
            <w:left w:val="none" w:sz="0" w:space="0" w:color="auto"/>
            <w:bottom w:val="none" w:sz="0" w:space="0" w:color="auto"/>
            <w:right w:val="none" w:sz="0" w:space="0" w:color="auto"/>
          </w:divBdr>
          <w:divsChild>
            <w:div w:id="592904728">
              <w:marLeft w:val="0"/>
              <w:marRight w:val="0"/>
              <w:marTop w:val="0"/>
              <w:marBottom w:val="0"/>
              <w:divBdr>
                <w:top w:val="none" w:sz="0" w:space="0" w:color="auto"/>
                <w:left w:val="none" w:sz="0" w:space="0" w:color="auto"/>
                <w:bottom w:val="none" w:sz="0" w:space="0" w:color="auto"/>
                <w:right w:val="none" w:sz="0" w:space="0" w:color="auto"/>
              </w:divBdr>
              <w:divsChild>
                <w:div w:id="2395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0637">
          <w:marLeft w:val="0"/>
          <w:marRight w:val="0"/>
          <w:marTop w:val="100"/>
          <w:marBottom w:val="100"/>
          <w:divBdr>
            <w:top w:val="none" w:sz="0" w:space="0" w:color="auto"/>
            <w:left w:val="none" w:sz="0" w:space="0" w:color="auto"/>
            <w:bottom w:val="none" w:sz="0" w:space="0" w:color="auto"/>
            <w:right w:val="none" w:sz="0" w:space="0" w:color="auto"/>
          </w:divBdr>
          <w:divsChild>
            <w:div w:id="1946959697">
              <w:marLeft w:val="0"/>
              <w:marRight w:val="0"/>
              <w:marTop w:val="0"/>
              <w:marBottom w:val="0"/>
              <w:divBdr>
                <w:top w:val="none" w:sz="0" w:space="0" w:color="auto"/>
                <w:left w:val="none" w:sz="0" w:space="0" w:color="auto"/>
                <w:bottom w:val="none" w:sz="0" w:space="0" w:color="auto"/>
                <w:right w:val="none" w:sz="0" w:space="0" w:color="auto"/>
              </w:divBdr>
              <w:divsChild>
                <w:div w:id="4427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2854">
          <w:marLeft w:val="0"/>
          <w:marRight w:val="0"/>
          <w:marTop w:val="100"/>
          <w:marBottom w:val="100"/>
          <w:divBdr>
            <w:top w:val="none" w:sz="0" w:space="0" w:color="auto"/>
            <w:left w:val="none" w:sz="0" w:space="0" w:color="auto"/>
            <w:bottom w:val="none" w:sz="0" w:space="0" w:color="auto"/>
            <w:right w:val="none" w:sz="0" w:space="0" w:color="auto"/>
          </w:divBdr>
          <w:divsChild>
            <w:div w:id="755783501">
              <w:marLeft w:val="0"/>
              <w:marRight w:val="0"/>
              <w:marTop w:val="0"/>
              <w:marBottom w:val="0"/>
              <w:divBdr>
                <w:top w:val="none" w:sz="0" w:space="0" w:color="auto"/>
                <w:left w:val="none" w:sz="0" w:space="0" w:color="auto"/>
                <w:bottom w:val="none" w:sz="0" w:space="0" w:color="auto"/>
                <w:right w:val="none" w:sz="0" w:space="0" w:color="auto"/>
              </w:divBdr>
              <w:divsChild>
                <w:div w:id="502354594">
                  <w:marLeft w:val="0"/>
                  <w:marRight w:val="0"/>
                  <w:marTop w:val="0"/>
                  <w:marBottom w:val="0"/>
                  <w:divBdr>
                    <w:top w:val="none" w:sz="0" w:space="0" w:color="auto"/>
                    <w:left w:val="none" w:sz="0" w:space="0" w:color="auto"/>
                    <w:bottom w:val="none" w:sz="0" w:space="0" w:color="auto"/>
                    <w:right w:val="none" w:sz="0" w:space="0" w:color="auto"/>
                  </w:divBdr>
                </w:div>
              </w:divsChild>
            </w:div>
            <w:div w:id="1371955711">
              <w:marLeft w:val="0"/>
              <w:marRight w:val="0"/>
              <w:marTop w:val="0"/>
              <w:marBottom w:val="0"/>
              <w:divBdr>
                <w:top w:val="single" w:sz="6" w:space="0" w:color="DDDDDD"/>
                <w:left w:val="single" w:sz="6" w:space="0" w:color="DDDDDD"/>
                <w:bottom w:val="single" w:sz="6" w:space="0" w:color="DDDDDD"/>
                <w:right w:val="single" w:sz="6" w:space="0" w:color="DDDDDD"/>
              </w:divBdr>
              <w:divsChild>
                <w:div w:id="1992130241">
                  <w:marLeft w:val="0"/>
                  <w:marRight w:val="0"/>
                  <w:marTop w:val="0"/>
                  <w:marBottom w:val="0"/>
                  <w:divBdr>
                    <w:top w:val="none" w:sz="0" w:space="0" w:color="auto"/>
                    <w:left w:val="none" w:sz="0" w:space="0" w:color="auto"/>
                    <w:bottom w:val="none" w:sz="0" w:space="0" w:color="auto"/>
                    <w:right w:val="none" w:sz="0" w:space="0" w:color="auto"/>
                  </w:divBdr>
                  <w:divsChild>
                    <w:div w:id="1309894556">
                      <w:marLeft w:val="0"/>
                      <w:marRight w:val="0"/>
                      <w:marTop w:val="0"/>
                      <w:marBottom w:val="0"/>
                      <w:divBdr>
                        <w:top w:val="none" w:sz="0" w:space="0" w:color="auto"/>
                        <w:left w:val="none" w:sz="0" w:space="0" w:color="auto"/>
                        <w:bottom w:val="none" w:sz="0" w:space="0" w:color="auto"/>
                        <w:right w:val="none" w:sz="0" w:space="0" w:color="auto"/>
                      </w:divBdr>
                    </w:div>
                    <w:div w:id="1802770033">
                      <w:marLeft w:val="0"/>
                      <w:marRight w:val="0"/>
                      <w:marTop w:val="0"/>
                      <w:marBottom w:val="0"/>
                      <w:divBdr>
                        <w:top w:val="none" w:sz="0" w:space="0" w:color="auto"/>
                        <w:left w:val="none" w:sz="0" w:space="0" w:color="auto"/>
                        <w:bottom w:val="none" w:sz="0" w:space="0" w:color="auto"/>
                        <w:right w:val="none" w:sz="0" w:space="0" w:color="auto"/>
                      </w:divBdr>
                    </w:div>
                    <w:div w:id="14814500">
                      <w:marLeft w:val="0"/>
                      <w:marRight w:val="0"/>
                      <w:marTop w:val="0"/>
                      <w:marBottom w:val="0"/>
                      <w:divBdr>
                        <w:top w:val="none" w:sz="0" w:space="0" w:color="auto"/>
                        <w:left w:val="none" w:sz="0" w:space="0" w:color="auto"/>
                        <w:bottom w:val="none" w:sz="0" w:space="0" w:color="auto"/>
                        <w:right w:val="none" w:sz="0" w:space="0" w:color="auto"/>
                      </w:divBdr>
                    </w:div>
                    <w:div w:id="863789129">
                      <w:marLeft w:val="0"/>
                      <w:marRight w:val="0"/>
                      <w:marTop w:val="0"/>
                      <w:marBottom w:val="0"/>
                      <w:divBdr>
                        <w:top w:val="none" w:sz="0" w:space="0" w:color="auto"/>
                        <w:left w:val="none" w:sz="0" w:space="0" w:color="auto"/>
                        <w:bottom w:val="none" w:sz="0" w:space="0" w:color="auto"/>
                        <w:right w:val="none" w:sz="0" w:space="0" w:color="auto"/>
                      </w:divBdr>
                    </w:div>
                    <w:div w:id="1880587956">
                      <w:marLeft w:val="0"/>
                      <w:marRight w:val="0"/>
                      <w:marTop w:val="0"/>
                      <w:marBottom w:val="0"/>
                      <w:divBdr>
                        <w:top w:val="none" w:sz="0" w:space="0" w:color="auto"/>
                        <w:left w:val="none" w:sz="0" w:space="0" w:color="auto"/>
                        <w:bottom w:val="none" w:sz="0" w:space="0" w:color="auto"/>
                        <w:right w:val="none" w:sz="0" w:space="0" w:color="auto"/>
                      </w:divBdr>
                    </w:div>
                    <w:div w:id="2007127044">
                      <w:marLeft w:val="0"/>
                      <w:marRight w:val="0"/>
                      <w:marTop w:val="0"/>
                      <w:marBottom w:val="0"/>
                      <w:divBdr>
                        <w:top w:val="none" w:sz="0" w:space="0" w:color="auto"/>
                        <w:left w:val="none" w:sz="0" w:space="0" w:color="auto"/>
                        <w:bottom w:val="none" w:sz="0" w:space="0" w:color="auto"/>
                        <w:right w:val="none" w:sz="0" w:space="0" w:color="auto"/>
                      </w:divBdr>
                    </w:div>
                    <w:div w:id="8003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05702">
          <w:marLeft w:val="0"/>
          <w:marRight w:val="0"/>
          <w:marTop w:val="100"/>
          <w:marBottom w:val="100"/>
          <w:divBdr>
            <w:top w:val="none" w:sz="0" w:space="0" w:color="auto"/>
            <w:left w:val="none" w:sz="0" w:space="0" w:color="auto"/>
            <w:bottom w:val="none" w:sz="0" w:space="0" w:color="auto"/>
            <w:right w:val="none" w:sz="0" w:space="0" w:color="auto"/>
          </w:divBdr>
          <w:divsChild>
            <w:div w:id="85926897">
              <w:marLeft w:val="0"/>
              <w:marRight w:val="0"/>
              <w:marTop w:val="0"/>
              <w:marBottom w:val="0"/>
              <w:divBdr>
                <w:top w:val="none" w:sz="0" w:space="0" w:color="auto"/>
                <w:left w:val="none" w:sz="0" w:space="0" w:color="auto"/>
                <w:bottom w:val="none" w:sz="0" w:space="0" w:color="auto"/>
                <w:right w:val="none" w:sz="0" w:space="0" w:color="auto"/>
              </w:divBdr>
              <w:divsChild>
                <w:div w:id="1851218760">
                  <w:marLeft w:val="0"/>
                  <w:marRight w:val="0"/>
                  <w:marTop w:val="0"/>
                  <w:marBottom w:val="0"/>
                  <w:divBdr>
                    <w:top w:val="none" w:sz="0" w:space="0" w:color="auto"/>
                    <w:left w:val="none" w:sz="0" w:space="0" w:color="auto"/>
                    <w:bottom w:val="none" w:sz="0" w:space="0" w:color="auto"/>
                    <w:right w:val="none" w:sz="0" w:space="0" w:color="auto"/>
                  </w:divBdr>
                </w:div>
              </w:divsChild>
            </w:div>
            <w:div w:id="1750425376">
              <w:marLeft w:val="0"/>
              <w:marRight w:val="0"/>
              <w:marTop w:val="0"/>
              <w:marBottom w:val="0"/>
              <w:divBdr>
                <w:top w:val="single" w:sz="6" w:space="0" w:color="DDDDDD"/>
                <w:left w:val="single" w:sz="6" w:space="0" w:color="DDDDDD"/>
                <w:bottom w:val="single" w:sz="6" w:space="0" w:color="DDDDDD"/>
                <w:right w:val="single" w:sz="6" w:space="0" w:color="DDDDDD"/>
              </w:divBdr>
              <w:divsChild>
                <w:div w:id="1473863736">
                  <w:marLeft w:val="0"/>
                  <w:marRight w:val="0"/>
                  <w:marTop w:val="0"/>
                  <w:marBottom w:val="0"/>
                  <w:divBdr>
                    <w:top w:val="none" w:sz="0" w:space="0" w:color="auto"/>
                    <w:left w:val="none" w:sz="0" w:space="0" w:color="auto"/>
                    <w:bottom w:val="none" w:sz="0" w:space="0" w:color="auto"/>
                    <w:right w:val="none" w:sz="0" w:space="0" w:color="auto"/>
                  </w:divBdr>
                  <w:divsChild>
                    <w:div w:id="2010673590">
                      <w:marLeft w:val="0"/>
                      <w:marRight w:val="0"/>
                      <w:marTop w:val="0"/>
                      <w:marBottom w:val="0"/>
                      <w:divBdr>
                        <w:top w:val="none" w:sz="0" w:space="0" w:color="auto"/>
                        <w:left w:val="none" w:sz="0" w:space="0" w:color="auto"/>
                        <w:bottom w:val="none" w:sz="0" w:space="0" w:color="auto"/>
                        <w:right w:val="none" w:sz="0" w:space="0" w:color="auto"/>
                      </w:divBdr>
                    </w:div>
                    <w:div w:id="189689657">
                      <w:marLeft w:val="0"/>
                      <w:marRight w:val="0"/>
                      <w:marTop w:val="0"/>
                      <w:marBottom w:val="0"/>
                      <w:divBdr>
                        <w:top w:val="none" w:sz="0" w:space="0" w:color="auto"/>
                        <w:left w:val="none" w:sz="0" w:space="0" w:color="auto"/>
                        <w:bottom w:val="none" w:sz="0" w:space="0" w:color="auto"/>
                        <w:right w:val="none" w:sz="0" w:space="0" w:color="auto"/>
                      </w:divBdr>
                    </w:div>
                    <w:div w:id="43792133">
                      <w:marLeft w:val="0"/>
                      <w:marRight w:val="0"/>
                      <w:marTop w:val="0"/>
                      <w:marBottom w:val="0"/>
                      <w:divBdr>
                        <w:top w:val="none" w:sz="0" w:space="0" w:color="auto"/>
                        <w:left w:val="none" w:sz="0" w:space="0" w:color="auto"/>
                        <w:bottom w:val="none" w:sz="0" w:space="0" w:color="auto"/>
                        <w:right w:val="none" w:sz="0" w:space="0" w:color="auto"/>
                      </w:divBdr>
                    </w:div>
                    <w:div w:id="1582065149">
                      <w:marLeft w:val="0"/>
                      <w:marRight w:val="0"/>
                      <w:marTop w:val="0"/>
                      <w:marBottom w:val="0"/>
                      <w:divBdr>
                        <w:top w:val="none" w:sz="0" w:space="0" w:color="auto"/>
                        <w:left w:val="none" w:sz="0" w:space="0" w:color="auto"/>
                        <w:bottom w:val="none" w:sz="0" w:space="0" w:color="auto"/>
                        <w:right w:val="none" w:sz="0" w:space="0" w:color="auto"/>
                      </w:divBdr>
                    </w:div>
                    <w:div w:id="1028020480">
                      <w:marLeft w:val="0"/>
                      <w:marRight w:val="0"/>
                      <w:marTop w:val="0"/>
                      <w:marBottom w:val="0"/>
                      <w:divBdr>
                        <w:top w:val="none" w:sz="0" w:space="0" w:color="auto"/>
                        <w:left w:val="none" w:sz="0" w:space="0" w:color="auto"/>
                        <w:bottom w:val="none" w:sz="0" w:space="0" w:color="auto"/>
                        <w:right w:val="none" w:sz="0" w:space="0" w:color="auto"/>
                      </w:divBdr>
                    </w:div>
                    <w:div w:id="48724368">
                      <w:marLeft w:val="0"/>
                      <w:marRight w:val="0"/>
                      <w:marTop w:val="0"/>
                      <w:marBottom w:val="0"/>
                      <w:divBdr>
                        <w:top w:val="none" w:sz="0" w:space="0" w:color="auto"/>
                        <w:left w:val="none" w:sz="0" w:space="0" w:color="auto"/>
                        <w:bottom w:val="none" w:sz="0" w:space="0" w:color="auto"/>
                        <w:right w:val="none" w:sz="0" w:space="0" w:color="auto"/>
                      </w:divBdr>
                    </w:div>
                    <w:div w:id="8756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6936">
          <w:marLeft w:val="0"/>
          <w:marRight w:val="0"/>
          <w:marTop w:val="100"/>
          <w:marBottom w:val="100"/>
          <w:divBdr>
            <w:top w:val="none" w:sz="0" w:space="0" w:color="auto"/>
            <w:left w:val="none" w:sz="0" w:space="0" w:color="auto"/>
            <w:bottom w:val="none" w:sz="0" w:space="0" w:color="auto"/>
            <w:right w:val="none" w:sz="0" w:space="0" w:color="auto"/>
          </w:divBdr>
          <w:divsChild>
            <w:div w:id="1384136876">
              <w:marLeft w:val="0"/>
              <w:marRight w:val="0"/>
              <w:marTop w:val="0"/>
              <w:marBottom w:val="0"/>
              <w:divBdr>
                <w:top w:val="none" w:sz="0" w:space="0" w:color="auto"/>
                <w:left w:val="none" w:sz="0" w:space="0" w:color="auto"/>
                <w:bottom w:val="none" w:sz="0" w:space="0" w:color="auto"/>
                <w:right w:val="none" w:sz="0" w:space="0" w:color="auto"/>
              </w:divBdr>
              <w:divsChild>
                <w:div w:id="1100562282">
                  <w:marLeft w:val="0"/>
                  <w:marRight w:val="0"/>
                  <w:marTop w:val="0"/>
                  <w:marBottom w:val="0"/>
                  <w:divBdr>
                    <w:top w:val="none" w:sz="0" w:space="0" w:color="auto"/>
                    <w:left w:val="none" w:sz="0" w:space="0" w:color="auto"/>
                    <w:bottom w:val="none" w:sz="0" w:space="0" w:color="auto"/>
                    <w:right w:val="none" w:sz="0" w:space="0" w:color="auto"/>
                  </w:divBdr>
                </w:div>
              </w:divsChild>
            </w:div>
            <w:div w:id="103110562">
              <w:marLeft w:val="0"/>
              <w:marRight w:val="0"/>
              <w:marTop w:val="0"/>
              <w:marBottom w:val="0"/>
              <w:divBdr>
                <w:top w:val="single" w:sz="6" w:space="0" w:color="DDDDDD"/>
                <w:left w:val="single" w:sz="6" w:space="0" w:color="DDDDDD"/>
                <w:bottom w:val="single" w:sz="6" w:space="0" w:color="DDDDDD"/>
                <w:right w:val="single" w:sz="6" w:space="0" w:color="DDDDDD"/>
              </w:divBdr>
              <w:divsChild>
                <w:div w:id="1539928199">
                  <w:marLeft w:val="0"/>
                  <w:marRight w:val="0"/>
                  <w:marTop w:val="0"/>
                  <w:marBottom w:val="0"/>
                  <w:divBdr>
                    <w:top w:val="none" w:sz="0" w:space="0" w:color="auto"/>
                    <w:left w:val="none" w:sz="0" w:space="0" w:color="auto"/>
                    <w:bottom w:val="none" w:sz="0" w:space="0" w:color="auto"/>
                    <w:right w:val="none" w:sz="0" w:space="0" w:color="auto"/>
                  </w:divBdr>
                  <w:divsChild>
                    <w:div w:id="282658944">
                      <w:marLeft w:val="0"/>
                      <w:marRight w:val="0"/>
                      <w:marTop w:val="0"/>
                      <w:marBottom w:val="0"/>
                      <w:divBdr>
                        <w:top w:val="none" w:sz="0" w:space="0" w:color="auto"/>
                        <w:left w:val="none" w:sz="0" w:space="0" w:color="auto"/>
                        <w:bottom w:val="none" w:sz="0" w:space="0" w:color="auto"/>
                        <w:right w:val="none" w:sz="0" w:space="0" w:color="auto"/>
                      </w:divBdr>
                    </w:div>
                    <w:div w:id="723407623">
                      <w:marLeft w:val="0"/>
                      <w:marRight w:val="0"/>
                      <w:marTop w:val="0"/>
                      <w:marBottom w:val="0"/>
                      <w:divBdr>
                        <w:top w:val="none" w:sz="0" w:space="0" w:color="auto"/>
                        <w:left w:val="none" w:sz="0" w:space="0" w:color="auto"/>
                        <w:bottom w:val="none" w:sz="0" w:space="0" w:color="auto"/>
                        <w:right w:val="none" w:sz="0" w:space="0" w:color="auto"/>
                      </w:divBdr>
                    </w:div>
                    <w:div w:id="1176265107">
                      <w:marLeft w:val="0"/>
                      <w:marRight w:val="0"/>
                      <w:marTop w:val="0"/>
                      <w:marBottom w:val="0"/>
                      <w:divBdr>
                        <w:top w:val="none" w:sz="0" w:space="0" w:color="auto"/>
                        <w:left w:val="none" w:sz="0" w:space="0" w:color="auto"/>
                        <w:bottom w:val="none" w:sz="0" w:space="0" w:color="auto"/>
                        <w:right w:val="none" w:sz="0" w:space="0" w:color="auto"/>
                      </w:divBdr>
                    </w:div>
                    <w:div w:id="1681348180">
                      <w:marLeft w:val="0"/>
                      <w:marRight w:val="0"/>
                      <w:marTop w:val="0"/>
                      <w:marBottom w:val="0"/>
                      <w:divBdr>
                        <w:top w:val="none" w:sz="0" w:space="0" w:color="auto"/>
                        <w:left w:val="none" w:sz="0" w:space="0" w:color="auto"/>
                        <w:bottom w:val="none" w:sz="0" w:space="0" w:color="auto"/>
                        <w:right w:val="none" w:sz="0" w:space="0" w:color="auto"/>
                      </w:divBdr>
                    </w:div>
                    <w:div w:id="1801924499">
                      <w:marLeft w:val="0"/>
                      <w:marRight w:val="0"/>
                      <w:marTop w:val="0"/>
                      <w:marBottom w:val="0"/>
                      <w:divBdr>
                        <w:top w:val="none" w:sz="0" w:space="0" w:color="auto"/>
                        <w:left w:val="none" w:sz="0" w:space="0" w:color="auto"/>
                        <w:bottom w:val="none" w:sz="0" w:space="0" w:color="auto"/>
                        <w:right w:val="none" w:sz="0" w:space="0" w:color="auto"/>
                      </w:divBdr>
                    </w:div>
                    <w:div w:id="10543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1554">
          <w:marLeft w:val="0"/>
          <w:marRight w:val="0"/>
          <w:marTop w:val="100"/>
          <w:marBottom w:val="100"/>
          <w:divBdr>
            <w:top w:val="none" w:sz="0" w:space="0" w:color="auto"/>
            <w:left w:val="none" w:sz="0" w:space="0" w:color="auto"/>
            <w:bottom w:val="none" w:sz="0" w:space="0" w:color="auto"/>
            <w:right w:val="none" w:sz="0" w:space="0" w:color="auto"/>
          </w:divBdr>
          <w:divsChild>
            <w:div w:id="218564516">
              <w:marLeft w:val="0"/>
              <w:marRight w:val="0"/>
              <w:marTop w:val="0"/>
              <w:marBottom w:val="0"/>
              <w:divBdr>
                <w:top w:val="none" w:sz="0" w:space="0" w:color="auto"/>
                <w:left w:val="none" w:sz="0" w:space="0" w:color="auto"/>
                <w:bottom w:val="none" w:sz="0" w:space="0" w:color="auto"/>
                <w:right w:val="none" w:sz="0" w:space="0" w:color="auto"/>
              </w:divBdr>
              <w:divsChild>
                <w:div w:id="1887444497">
                  <w:marLeft w:val="0"/>
                  <w:marRight w:val="0"/>
                  <w:marTop w:val="0"/>
                  <w:marBottom w:val="0"/>
                  <w:divBdr>
                    <w:top w:val="none" w:sz="0" w:space="0" w:color="auto"/>
                    <w:left w:val="none" w:sz="0" w:space="0" w:color="auto"/>
                    <w:bottom w:val="none" w:sz="0" w:space="0" w:color="auto"/>
                    <w:right w:val="none" w:sz="0" w:space="0" w:color="auto"/>
                  </w:divBdr>
                </w:div>
              </w:divsChild>
            </w:div>
            <w:div w:id="981040873">
              <w:marLeft w:val="0"/>
              <w:marRight w:val="0"/>
              <w:marTop w:val="0"/>
              <w:marBottom w:val="0"/>
              <w:divBdr>
                <w:top w:val="single" w:sz="6" w:space="0" w:color="DDDDDD"/>
                <w:left w:val="single" w:sz="6" w:space="0" w:color="DDDDDD"/>
                <w:bottom w:val="single" w:sz="6" w:space="0" w:color="DDDDDD"/>
                <w:right w:val="single" w:sz="6" w:space="0" w:color="DDDDDD"/>
              </w:divBdr>
              <w:divsChild>
                <w:div w:id="1845974477">
                  <w:marLeft w:val="0"/>
                  <w:marRight w:val="0"/>
                  <w:marTop w:val="0"/>
                  <w:marBottom w:val="0"/>
                  <w:divBdr>
                    <w:top w:val="none" w:sz="0" w:space="0" w:color="auto"/>
                    <w:left w:val="none" w:sz="0" w:space="0" w:color="auto"/>
                    <w:bottom w:val="none" w:sz="0" w:space="0" w:color="auto"/>
                    <w:right w:val="none" w:sz="0" w:space="0" w:color="auto"/>
                  </w:divBdr>
                  <w:divsChild>
                    <w:div w:id="569076838">
                      <w:marLeft w:val="0"/>
                      <w:marRight w:val="0"/>
                      <w:marTop w:val="0"/>
                      <w:marBottom w:val="0"/>
                      <w:divBdr>
                        <w:top w:val="none" w:sz="0" w:space="0" w:color="auto"/>
                        <w:left w:val="none" w:sz="0" w:space="0" w:color="auto"/>
                        <w:bottom w:val="none" w:sz="0" w:space="0" w:color="auto"/>
                        <w:right w:val="none" w:sz="0" w:space="0" w:color="auto"/>
                      </w:divBdr>
                    </w:div>
                    <w:div w:id="764375868">
                      <w:marLeft w:val="0"/>
                      <w:marRight w:val="0"/>
                      <w:marTop w:val="0"/>
                      <w:marBottom w:val="0"/>
                      <w:divBdr>
                        <w:top w:val="none" w:sz="0" w:space="0" w:color="auto"/>
                        <w:left w:val="none" w:sz="0" w:space="0" w:color="auto"/>
                        <w:bottom w:val="none" w:sz="0" w:space="0" w:color="auto"/>
                        <w:right w:val="none" w:sz="0" w:space="0" w:color="auto"/>
                      </w:divBdr>
                    </w:div>
                    <w:div w:id="1936162115">
                      <w:marLeft w:val="0"/>
                      <w:marRight w:val="0"/>
                      <w:marTop w:val="0"/>
                      <w:marBottom w:val="0"/>
                      <w:divBdr>
                        <w:top w:val="none" w:sz="0" w:space="0" w:color="auto"/>
                        <w:left w:val="none" w:sz="0" w:space="0" w:color="auto"/>
                        <w:bottom w:val="none" w:sz="0" w:space="0" w:color="auto"/>
                        <w:right w:val="none" w:sz="0" w:space="0" w:color="auto"/>
                      </w:divBdr>
                    </w:div>
                    <w:div w:id="521746703">
                      <w:marLeft w:val="0"/>
                      <w:marRight w:val="0"/>
                      <w:marTop w:val="0"/>
                      <w:marBottom w:val="0"/>
                      <w:divBdr>
                        <w:top w:val="none" w:sz="0" w:space="0" w:color="auto"/>
                        <w:left w:val="none" w:sz="0" w:space="0" w:color="auto"/>
                        <w:bottom w:val="none" w:sz="0" w:space="0" w:color="auto"/>
                        <w:right w:val="none" w:sz="0" w:space="0" w:color="auto"/>
                      </w:divBdr>
                    </w:div>
                    <w:div w:id="115106304">
                      <w:marLeft w:val="0"/>
                      <w:marRight w:val="0"/>
                      <w:marTop w:val="0"/>
                      <w:marBottom w:val="0"/>
                      <w:divBdr>
                        <w:top w:val="none" w:sz="0" w:space="0" w:color="auto"/>
                        <w:left w:val="none" w:sz="0" w:space="0" w:color="auto"/>
                        <w:bottom w:val="none" w:sz="0" w:space="0" w:color="auto"/>
                        <w:right w:val="none" w:sz="0" w:space="0" w:color="auto"/>
                      </w:divBdr>
                    </w:div>
                    <w:div w:id="1310594096">
                      <w:marLeft w:val="0"/>
                      <w:marRight w:val="0"/>
                      <w:marTop w:val="0"/>
                      <w:marBottom w:val="0"/>
                      <w:divBdr>
                        <w:top w:val="none" w:sz="0" w:space="0" w:color="auto"/>
                        <w:left w:val="none" w:sz="0" w:space="0" w:color="auto"/>
                        <w:bottom w:val="none" w:sz="0" w:space="0" w:color="auto"/>
                        <w:right w:val="none" w:sz="0" w:space="0" w:color="auto"/>
                      </w:divBdr>
                    </w:div>
                    <w:div w:id="48503150">
                      <w:marLeft w:val="0"/>
                      <w:marRight w:val="0"/>
                      <w:marTop w:val="0"/>
                      <w:marBottom w:val="0"/>
                      <w:divBdr>
                        <w:top w:val="none" w:sz="0" w:space="0" w:color="auto"/>
                        <w:left w:val="none" w:sz="0" w:space="0" w:color="auto"/>
                        <w:bottom w:val="none" w:sz="0" w:space="0" w:color="auto"/>
                        <w:right w:val="none" w:sz="0" w:space="0" w:color="auto"/>
                      </w:divBdr>
                    </w:div>
                    <w:div w:id="5955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9723">
          <w:marLeft w:val="0"/>
          <w:marRight w:val="0"/>
          <w:marTop w:val="100"/>
          <w:marBottom w:val="100"/>
          <w:divBdr>
            <w:top w:val="none" w:sz="0" w:space="0" w:color="auto"/>
            <w:left w:val="none" w:sz="0" w:space="0" w:color="auto"/>
            <w:bottom w:val="none" w:sz="0" w:space="0" w:color="auto"/>
            <w:right w:val="none" w:sz="0" w:space="0" w:color="auto"/>
          </w:divBdr>
          <w:divsChild>
            <w:div w:id="1575120930">
              <w:marLeft w:val="0"/>
              <w:marRight w:val="0"/>
              <w:marTop w:val="0"/>
              <w:marBottom w:val="0"/>
              <w:divBdr>
                <w:top w:val="none" w:sz="0" w:space="0" w:color="auto"/>
                <w:left w:val="none" w:sz="0" w:space="0" w:color="auto"/>
                <w:bottom w:val="none" w:sz="0" w:space="0" w:color="auto"/>
                <w:right w:val="none" w:sz="0" w:space="0" w:color="auto"/>
              </w:divBdr>
              <w:divsChild>
                <w:div w:id="195121440">
                  <w:marLeft w:val="0"/>
                  <w:marRight w:val="0"/>
                  <w:marTop w:val="0"/>
                  <w:marBottom w:val="0"/>
                  <w:divBdr>
                    <w:top w:val="none" w:sz="0" w:space="0" w:color="auto"/>
                    <w:left w:val="none" w:sz="0" w:space="0" w:color="auto"/>
                    <w:bottom w:val="none" w:sz="0" w:space="0" w:color="auto"/>
                    <w:right w:val="none" w:sz="0" w:space="0" w:color="auto"/>
                  </w:divBdr>
                </w:div>
              </w:divsChild>
            </w:div>
            <w:div w:id="1443916389">
              <w:marLeft w:val="0"/>
              <w:marRight w:val="0"/>
              <w:marTop w:val="0"/>
              <w:marBottom w:val="0"/>
              <w:divBdr>
                <w:top w:val="single" w:sz="6" w:space="0" w:color="DDDDDD"/>
                <w:left w:val="single" w:sz="6" w:space="0" w:color="DDDDDD"/>
                <w:bottom w:val="single" w:sz="6" w:space="0" w:color="DDDDDD"/>
                <w:right w:val="single" w:sz="6" w:space="0" w:color="DDDDDD"/>
              </w:divBdr>
              <w:divsChild>
                <w:div w:id="1377195887">
                  <w:marLeft w:val="0"/>
                  <w:marRight w:val="0"/>
                  <w:marTop w:val="0"/>
                  <w:marBottom w:val="0"/>
                  <w:divBdr>
                    <w:top w:val="none" w:sz="0" w:space="0" w:color="auto"/>
                    <w:left w:val="none" w:sz="0" w:space="0" w:color="auto"/>
                    <w:bottom w:val="none" w:sz="0" w:space="0" w:color="auto"/>
                    <w:right w:val="none" w:sz="0" w:space="0" w:color="auto"/>
                  </w:divBdr>
                  <w:divsChild>
                    <w:div w:id="1599025756">
                      <w:marLeft w:val="0"/>
                      <w:marRight w:val="0"/>
                      <w:marTop w:val="0"/>
                      <w:marBottom w:val="0"/>
                      <w:divBdr>
                        <w:top w:val="none" w:sz="0" w:space="0" w:color="auto"/>
                        <w:left w:val="none" w:sz="0" w:space="0" w:color="auto"/>
                        <w:bottom w:val="none" w:sz="0" w:space="0" w:color="auto"/>
                        <w:right w:val="none" w:sz="0" w:space="0" w:color="auto"/>
                      </w:divBdr>
                    </w:div>
                    <w:div w:id="120345311">
                      <w:marLeft w:val="0"/>
                      <w:marRight w:val="0"/>
                      <w:marTop w:val="0"/>
                      <w:marBottom w:val="0"/>
                      <w:divBdr>
                        <w:top w:val="none" w:sz="0" w:space="0" w:color="auto"/>
                        <w:left w:val="none" w:sz="0" w:space="0" w:color="auto"/>
                        <w:bottom w:val="none" w:sz="0" w:space="0" w:color="auto"/>
                        <w:right w:val="none" w:sz="0" w:space="0" w:color="auto"/>
                      </w:divBdr>
                    </w:div>
                    <w:div w:id="1462654849">
                      <w:marLeft w:val="0"/>
                      <w:marRight w:val="0"/>
                      <w:marTop w:val="0"/>
                      <w:marBottom w:val="0"/>
                      <w:divBdr>
                        <w:top w:val="none" w:sz="0" w:space="0" w:color="auto"/>
                        <w:left w:val="none" w:sz="0" w:space="0" w:color="auto"/>
                        <w:bottom w:val="none" w:sz="0" w:space="0" w:color="auto"/>
                        <w:right w:val="none" w:sz="0" w:space="0" w:color="auto"/>
                      </w:divBdr>
                    </w:div>
                    <w:div w:id="499395341">
                      <w:marLeft w:val="0"/>
                      <w:marRight w:val="0"/>
                      <w:marTop w:val="0"/>
                      <w:marBottom w:val="0"/>
                      <w:divBdr>
                        <w:top w:val="none" w:sz="0" w:space="0" w:color="auto"/>
                        <w:left w:val="none" w:sz="0" w:space="0" w:color="auto"/>
                        <w:bottom w:val="none" w:sz="0" w:space="0" w:color="auto"/>
                        <w:right w:val="none" w:sz="0" w:space="0" w:color="auto"/>
                      </w:divBdr>
                    </w:div>
                    <w:div w:id="940335749">
                      <w:marLeft w:val="0"/>
                      <w:marRight w:val="0"/>
                      <w:marTop w:val="0"/>
                      <w:marBottom w:val="0"/>
                      <w:divBdr>
                        <w:top w:val="none" w:sz="0" w:space="0" w:color="auto"/>
                        <w:left w:val="none" w:sz="0" w:space="0" w:color="auto"/>
                        <w:bottom w:val="none" w:sz="0" w:space="0" w:color="auto"/>
                        <w:right w:val="none" w:sz="0" w:space="0" w:color="auto"/>
                      </w:divBdr>
                    </w:div>
                    <w:div w:id="10346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6315">
          <w:marLeft w:val="0"/>
          <w:marRight w:val="0"/>
          <w:marTop w:val="100"/>
          <w:marBottom w:val="100"/>
          <w:divBdr>
            <w:top w:val="none" w:sz="0" w:space="0" w:color="auto"/>
            <w:left w:val="none" w:sz="0" w:space="0" w:color="auto"/>
            <w:bottom w:val="none" w:sz="0" w:space="0" w:color="auto"/>
            <w:right w:val="none" w:sz="0" w:space="0" w:color="auto"/>
          </w:divBdr>
          <w:divsChild>
            <w:div w:id="1798914020">
              <w:marLeft w:val="0"/>
              <w:marRight w:val="0"/>
              <w:marTop w:val="0"/>
              <w:marBottom w:val="0"/>
              <w:divBdr>
                <w:top w:val="none" w:sz="0" w:space="0" w:color="auto"/>
                <w:left w:val="none" w:sz="0" w:space="0" w:color="auto"/>
                <w:bottom w:val="none" w:sz="0" w:space="0" w:color="auto"/>
                <w:right w:val="none" w:sz="0" w:space="0" w:color="auto"/>
              </w:divBdr>
              <w:divsChild>
                <w:div w:id="1585264093">
                  <w:marLeft w:val="0"/>
                  <w:marRight w:val="0"/>
                  <w:marTop w:val="0"/>
                  <w:marBottom w:val="0"/>
                  <w:divBdr>
                    <w:top w:val="none" w:sz="0" w:space="0" w:color="auto"/>
                    <w:left w:val="none" w:sz="0" w:space="0" w:color="auto"/>
                    <w:bottom w:val="none" w:sz="0" w:space="0" w:color="auto"/>
                    <w:right w:val="none" w:sz="0" w:space="0" w:color="auto"/>
                  </w:divBdr>
                </w:div>
              </w:divsChild>
            </w:div>
            <w:div w:id="452099444">
              <w:marLeft w:val="0"/>
              <w:marRight w:val="0"/>
              <w:marTop w:val="0"/>
              <w:marBottom w:val="0"/>
              <w:divBdr>
                <w:top w:val="single" w:sz="6" w:space="0" w:color="DDDDDD"/>
                <w:left w:val="single" w:sz="6" w:space="0" w:color="DDDDDD"/>
                <w:bottom w:val="single" w:sz="6" w:space="0" w:color="DDDDDD"/>
                <w:right w:val="single" w:sz="6" w:space="0" w:color="DDDDDD"/>
              </w:divBdr>
              <w:divsChild>
                <w:div w:id="1932542658">
                  <w:marLeft w:val="0"/>
                  <w:marRight w:val="0"/>
                  <w:marTop w:val="0"/>
                  <w:marBottom w:val="0"/>
                  <w:divBdr>
                    <w:top w:val="none" w:sz="0" w:space="0" w:color="auto"/>
                    <w:left w:val="none" w:sz="0" w:space="0" w:color="auto"/>
                    <w:bottom w:val="none" w:sz="0" w:space="0" w:color="auto"/>
                    <w:right w:val="none" w:sz="0" w:space="0" w:color="auto"/>
                  </w:divBdr>
                  <w:divsChild>
                    <w:div w:id="816648359">
                      <w:marLeft w:val="0"/>
                      <w:marRight w:val="0"/>
                      <w:marTop w:val="0"/>
                      <w:marBottom w:val="0"/>
                      <w:divBdr>
                        <w:top w:val="none" w:sz="0" w:space="0" w:color="auto"/>
                        <w:left w:val="none" w:sz="0" w:space="0" w:color="auto"/>
                        <w:bottom w:val="none" w:sz="0" w:space="0" w:color="auto"/>
                        <w:right w:val="none" w:sz="0" w:space="0" w:color="auto"/>
                      </w:divBdr>
                    </w:div>
                    <w:div w:id="1529760994">
                      <w:marLeft w:val="0"/>
                      <w:marRight w:val="0"/>
                      <w:marTop w:val="0"/>
                      <w:marBottom w:val="0"/>
                      <w:divBdr>
                        <w:top w:val="none" w:sz="0" w:space="0" w:color="auto"/>
                        <w:left w:val="none" w:sz="0" w:space="0" w:color="auto"/>
                        <w:bottom w:val="none" w:sz="0" w:space="0" w:color="auto"/>
                        <w:right w:val="none" w:sz="0" w:space="0" w:color="auto"/>
                      </w:divBdr>
                    </w:div>
                    <w:div w:id="715854075">
                      <w:marLeft w:val="0"/>
                      <w:marRight w:val="0"/>
                      <w:marTop w:val="0"/>
                      <w:marBottom w:val="0"/>
                      <w:divBdr>
                        <w:top w:val="none" w:sz="0" w:space="0" w:color="auto"/>
                        <w:left w:val="none" w:sz="0" w:space="0" w:color="auto"/>
                        <w:bottom w:val="none" w:sz="0" w:space="0" w:color="auto"/>
                        <w:right w:val="none" w:sz="0" w:space="0" w:color="auto"/>
                      </w:divBdr>
                    </w:div>
                    <w:div w:id="1924872285">
                      <w:marLeft w:val="0"/>
                      <w:marRight w:val="0"/>
                      <w:marTop w:val="0"/>
                      <w:marBottom w:val="0"/>
                      <w:divBdr>
                        <w:top w:val="none" w:sz="0" w:space="0" w:color="auto"/>
                        <w:left w:val="none" w:sz="0" w:space="0" w:color="auto"/>
                        <w:bottom w:val="none" w:sz="0" w:space="0" w:color="auto"/>
                        <w:right w:val="none" w:sz="0" w:space="0" w:color="auto"/>
                      </w:divBdr>
                    </w:div>
                    <w:div w:id="1931893617">
                      <w:marLeft w:val="0"/>
                      <w:marRight w:val="0"/>
                      <w:marTop w:val="0"/>
                      <w:marBottom w:val="0"/>
                      <w:divBdr>
                        <w:top w:val="none" w:sz="0" w:space="0" w:color="auto"/>
                        <w:left w:val="none" w:sz="0" w:space="0" w:color="auto"/>
                        <w:bottom w:val="none" w:sz="0" w:space="0" w:color="auto"/>
                        <w:right w:val="none" w:sz="0" w:space="0" w:color="auto"/>
                      </w:divBdr>
                    </w:div>
                    <w:div w:id="830214719">
                      <w:marLeft w:val="0"/>
                      <w:marRight w:val="0"/>
                      <w:marTop w:val="0"/>
                      <w:marBottom w:val="0"/>
                      <w:divBdr>
                        <w:top w:val="none" w:sz="0" w:space="0" w:color="auto"/>
                        <w:left w:val="none" w:sz="0" w:space="0" w:color="auto"/>
                        <w:bottom w:val="none" w:sz="0" w:space="0" w:color="auto"/>
                        <w:right w:val="none" w:sz="0" w:space="0" w:color="auto"/>
                      </w:divBdr>
                    </w:div>
                    <w:div w:id="45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54390">
          <w:marLeft w:val="0"/>
          <w:marRight w:val="0"/>
          <w:marTop w:val="100"/>
          <w:marBottom w:val="100"/>
          <w:divBdr>
            <w:top w:val="none" w:sz="0" w:space="0" w:color="auto"/>
            <w:left w:val="none" w:sz="0" w:space="0" w:color="auto"/>
            <w:bottom w:val="none" w:sz="0" w:space="0" w:color="auto"/>
            <w:right w:val="none" w:sz="0" w:space="0" w:color="auto"/>
          </w:divBdr>
          <w:divsChild>
            <w:div w:id="389812269">
              <w:marLeft w:val="0"/>
              <w:marRight w:val="0"/>
              <w:marTop w:val="0"/>
              <w:marBottom w:val="0"/>
              <w:divBdr>
                <w:top w:val="none" w:sz="0" w:space="0" w:color="auto"/>
                <w:left w:val="none" w:sz="0" w:space="0" w:color="auto"/>
                <w:bottom w:val="none" w:sz="0" w:space="0" w:color="auto"/>
                <w:right w:val="none" w:sz="0" w:space="0" w:color="auto"/>
              </w:divBdr>
              <w:divsChild>
                <w:div w:id="2053916948">
                  <w:marLeft w:val="0"/>
                  <w:marRight w:val="0"/>
                  <w:marTop w:val="0"/>
                  <w:marBottom w:val="0"/>
                  <w:divBdr>
                    <w:top w:val="none" w:sz="0" w:space="0" w:color="auto"/>
                    <w:left w:val="none" w:sz="0" w:space="0" w:color="auto"/>
                    <w:bottom w:val="none" w:sz="0" w:space="0" w:color="auto"/>
                    <w:right w:val="none" w:sz="0" w:space="0" w:color="auto"/>
                  </w:divBdr>
                </w:div>
              </w:divsChild>
            </w:div>
            <w:div w:id="655229717">
              <w:marLeft w:val="0"/>
              <w:marRight w:val="0"/>
              <w:marTop w:val="0"/>
              <w:marBottom w:val="0"/>
              <w:divBdr>
                <w:top w:val="single" w:sz="6" w:space="0" w:color="DDDDDD"/>
                <w:left w:val="single" w:sz="6" w:space="0" w:color="DDDDDD"/>
                <w:bottom w:val="single" w:sz="6" w:space="0" w:color="DDDDDD"/>
                <w:right w:val="single" w:sz="6" w:space="0" w:color="DDDDDD"/>
              </w:divBdr>
              <w:divsChild>
                <w:div w:id="1123308881">
                  <w:marLeft w:val="0"/>
                  <w:marRight w:val="0"/>
                  <w:marTop w:val="0"/>
                  <w:marBottom w:val="0"/>
                  <w:divBdr>
                    <w:top w:val="none" w:sz="0" w:space="0" w:color="auto"/>
                    <w:left w:val="none" w:sz="0" w:space="0" w:color="auto"/>
                    <w:bottom w:val="none" w:sz="0" w:space="0" w:color="auto"/>
                    <w:right w:val="none" w:sz="0" w:space="0" w:color="auto"/>
                  </w:divBdr>
                  <w:divsChild>
                    <w:div w:id="483863216">
                      <w:marLeft w:val="0"/>
                      <w:marRight w:val="0"/>
                      <w:marTop w:val="0"/>
                      <w:marBottom w:val="0"/>
                      <w:divBdr>
                        <w:top w:val="none" w:sz="0" w:space="0" w:color="auto"/>
                        <w:left w:val="none" w:sz="0" w:space="0" w:color="auto"/>
                        <w:bottom w:val="none" w:sz="0" w:space="0" w:color="auto"/>
                        <w:right w:val="none" w:sz="0" w:space="0" w:color="auto"/>
                      </w:divBdr>
                    </w:div>
                    <w:div w:id="848955274">
                      <w:marLeft w:val="0"/>
                      <w:marRight w:val="0"/>
                      <w:marTop w:val="0"/>
                      <w:marBottom w:val="0"/>
                      <w:divBdr>
                        <w:top w:val="none" w:sz="0" w:space="0" w:color="auto"/>
                        <w:left w:val="none" w:sz="0" w:space="0" w:color="auto"/>
                        <w:bottom w:val="none" w:sz="0" w:space="0" w:color="auto"/>
                        <w:right w:val="none" w:sz="0" w:space="0" w:color="auto"/>
                      </w:divBdr>
                    </w:div>
                    <w:div w:id="1213080780">
                      <w:marLeft w:val="0"/>
                      <w:marRight w:val="0"/>
                      <w:marTop w:val="0"/>
                      <w:marBottom w:val="0"/>
                      <w:divBdr>
                        <w:top w:val="none" w:sz="0" w:space="0" w:color="auto"/>
                        <w:left w:val="none" w:sz="0" w:space="0" w:color="auto"/>
                        <w:bottom w:val="none" w:sz="0" w:space="0" w:color="auto"/>
                        <w:right w:val="none" w:sz="0" w:space="0" w:color="auto"/>
                      </w:divBdr>
                    </w:div>
                    <w:div w:id="862522836">
                      <w:marLeft w:val="0"/>
                      <w:marRight w:val="0"/>
                      <w:marTop w:val="0"/>
                      <w:marBottom w:val="0"/>
                      <w:divBdr>
                        <w:top w:val="none" w:sz="0" w:space="0" w:color="auto"/>
                        <w:left w:val="none" w:sz="0" w:space="0" w:color="auto"/>
                        <w:bottom w:val="none" w:sz="0" w:space="0" w:color="auto"/>
                        <w:right w:val="none" w:sz="0" w:space="0" w:color="auto"/>
                      </w:divBdr>
                    </w:div>
                    <w:div w:id="20682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369">
      <w:bodyDiv w:val="1"/>
      <w:marLeft w:val="0"/>
      <w:marRight w:val="0"/>
      <w:marTop w:val="0"/>
      <w:marBottom w:val="0"/>
      <w:divBdr>
        <w:top w:val="none" w:sz="0" w:space="0" w:color="auto"/>
        <w:left w:val="none" w:sz="0" w:space="0" w:color="auto"/>
        <w:bottom w:val="none" w:sz="0" w:space="0" w:color="auto"/>
        <w:right w:val="none" w:sz="0" w:space="0" w:color="auto"/>
      </w:divBdr>
      <w:divsChild>
        <w:div w:id="550117122">
          <w:marLeft w:val="0"/>
          <w:marRight w:val="0"/>
          <w:marTop w:val="100"/>
          <w:marBottom w:val="100"/>
          <w:divBdr>
            <w:top w:val="none" w:sz="0" w:space="0" w:color="auto"/>
            <w:left w:val="none" w:sz="0" w:space="0" w:color="auto"/>
            <w:bottom w:val="none" w:sz="0" w:space="0" w:color="auto"/>
            <w:right w:val="none" w:sz="0" w:space="0" w:color="auto"/>
          </w:divBdr>
          <w:divsChild>
            <w:div w:id="633216536">
              <w:marLeft w:val="0"/>
              <w:marRight w:val="0"/>
              <w:marTop w:val="0"/>
              <w:marBottom w:val="0"/>
              <w:divBdr>
                <w:top w:val="none" w:sz="0" w:space="0" w:color="auto"/>
                <w:left w:val="none" w:sz="0" w:space="0" w:color="auto"/>
                <w:bottom w:val="none" w:sz="0" w:space="0" w:color="auto"/>
                <w:right w:val="none" w:sz="0" w:space="0" w:color="auto"/>
              </w:divBdr>
              <w:divsChild>
                <w:div w:id="309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1208">
          <w:marLeft w:val="0"/>
          <w:marRight w:val="0"/>
          <w:marTop w:val="100"/>
          <w:marBottom w:val="100"/>
          <w:divBdr>
            <w:top w:val="none" w:sz="0" w:space="0" w:color="auto"/>
            <w:left w:val="none" w:sz="0" w:space="0" w:color="auto"/>
            <w:bottom w:val="none" w:sz="0" w:space="0" w:color="auto"/>
            <w:right w:val="none" w:sz="0" w:space="0" w:color="auto"/>
          </w:divBdr>
          <w:divsChild>
            <w:div w:id="445276673">
              <w:marLeft w:val="0"/>
              <w:marRight w:val="0"/>
              <w:marTop w:val="0"/>
              <w:marBottom w:val="0"/>
              <w:divBdr>
                <w:top w:val="none" w:sz="0" w:space="0" w:color="auto"/>
                <w:left w:val="none" w:sz="0" w:space="0" w:color="auto"/>
                <w:bottom w:val="none" w:sz="0" w:space="0" w:color="auto"/>
                <w:right w:val="none" w:sz="0" w:space="0" w:color="auto"/>
              </w:divBdr>
              <w:divsChild>
                <w:div w:id="5559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07106">
          <w:marLeft w:val="0"/>
          <w:marRight w:val="0"/>
          <w:marTop w:val="100"/>
          <w:marBottom w:val="100"/>
          <w:divBdr>
            <w:top w:val="none" w:sz="0" w:space="0" w:color="auto"/>
            <w:left w:val="none" w:sz="0" w:space="0" w:color="auto"/>
            <w:bottom w:val="none" w:sz="0" w:space="0" w:color="auto"/>
            <w:right w:val="none" w:sz="0" w:space="0" w:color="auto"/>
          </w:divBdr>
          <w:divsChild>
            <w:div w:id="534848146">
              <w:marLeft w:val="0"/>
              <w:marRight w:val="0"/>
              <w:marTop w:val="0"/>
              <w:marBottom w:val="0"/>
              <w:divBdr>
                <w:top w:val="none" w:sz="0" w:space="0" w:color="auto"/>
                <w:left w:val="none" w:sz="0" w:space="0" w:color="auto"/>
                <w:bottom w:val="none" w:sz="0" w:space="0" w:color="auto"/>
                <w:right w:val="none" w:sz="0" w:space="0" w:color="auto"/>
              </w:divBdr>
              <w:divsChild>
                <w:div w:id="2028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6879">
          <w:marLeft w:val="0"/>
          <w:marRight w:val="0"/>
          <w:marTop w:val="100"/>
          <w:marBottom w:val="100"/>
          <w:divBdr>
            <w:top w:val="none" w:sz="0" w:space="0" w:color="auto"/>
            <w:left w:val="none" w:sz="0" w:space="0" w:color="auto"/>
            <w:bottom w:val="none" w:sz="0" w:space="0" w:color="auto"/>
            <w:right w:val="none" w:sz="0" w:space="0" w:color="auto"/>
          </w:divBdr>
          <w:divsChild>
            <w:div w:id="643315526">
              <w:marLeft w:val="0"/>
              <w:marRight w:val="0"/>
              <w:marTop w:val="0"/>
              <w:marBottom w:val="0"/>
              <w:divBdr>
                <w:top w:val="none" w:sz="0" w:space="0" w:color="auto"/>
                <w:left w:val="none" w:sz="0" w:space="0" w:color="auto"/>
                <w:bottom w:val="none" w:sz="0" w:space="0" w:color="auto"/>
                <w:right w:val="none" w:sz="0" w:space="0" w:color="auto"/>
              </w:divBdr>
              <w:divsChild>
                <w:div w:id="824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2386">
          <w:marLeft w:val="0"/>
          <w:marRight w:val="0"/>
          <w:marTop w:val="100"/>
          <w:marBottom w:val="100"/>
          <w:divBdr>
            <w:top w:val="none" w:sz="0" w:space="0" w:color="auto"/>
            <w:left w:val="none" w:sz="0" w:space="0" w:color="auto"/>
            <w:bottom w:val="none" w:sz="0" w:space="0" w:color="auto"/>
            <w:right w:val="none" w:sz="0" w:space="0" w:color="auto"/>
          </w:divBdr>
          <w:divsChild>
            <w:div w:id="156460105">
              <w:marLeft w:val="0"/>
              <w:marRight w:val="0"/>
              <w:marTop w:val="0"/>
              <w:marBottom w:val="0"/>
              <w:divBdr>
                <w:top w:val="none" w:sz="0" w:space="0" w:color="auto"/>
                <w:left w:val="none" w:sz="0" w:space="0" w:color="auto"/>
                <w:bottom w:val="none" w:sz="0" w:space="0" w:color="auto"/>
                <w:right w:val="none" w:sz="0" w:space="0" w:color="auto"/>
              </w:divBdr>
              <w:divsChild>
                <w:div w:id="14502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3205">
          <w:marLeft w:val="0"/>
          <w:marRight w:val="0"/>
          <w:marTop w:val="100"/>
          <w:marBottom w:val="100"/>
          <w:divBdr>
            <w:top w:val="none" w:sz="0" w:space="0" w:color="auto"/>
            <w:left w:val="none" w:sz="0" w:space="0" w:color="auto"/>
            <w:bottom w:val="none" w:sz="0" w:space="0" w:color="auto"/>
            <w:right w:val="none" w:sz="0" w:space="0" w:color="auto"/>
          </w:divBdr>
          <w:divsChild>
            <w:div w:id="344135890">
              <w:marLeft w:val="0"/>
              <w:marRight w:val="0"/>
              <w:marTop w:val="0"/>
              <w:marBottom w:val="0"/>
              <w:divBdr>
                <w:top w:val="none" w:sz="0" w:space="0" w:color="auto"/>
                <w:left w:val="none" w:sz="0" w:space="0" w:color="auto"/>
                <w:bottom w:val="none" w:sz="0" w:space="0" w:color="auto"/>
                <w:right w:val="none" w:sz="0" w:space="0" w:color="auto"/>
              </w:divBdr>
              <w:divsChild>
                <w:div w:id="119418537">
                  <w:marLeft w:val="0"/>
                  <w:marRight w:val="0"/>
                  <w:marTop w:val="0"/>
                  <w:marBottom w:val="0"/>
                  <w:divBdr>
                    <w:top w:val="none" w:sz="0" w:space="0" w:color="auto"/>
                    <w:left w:val="none" w:sz="0" w:space="0" w:color="auto"/>
                    <w:bottom w:val="none" w:sz="0" w:space="0" w:color="auto"/>
                    <w:right w:val="none" w:sz="0" w:space="0" w:color="auto"/>
                  </w:divBdr>
                </w:div>
              </w:divsChild>
            </w:div>
            <w:div w:id="179904083">
              <w:marLeft w:val="0"/>
              <w:marRight w:val="0"/>
              <w:marTop w:val="0"/>
              <w:marBottom w:val="0"/>
              <w:divBdr>
                <w:top w:val="single" w:sz="6" w:space="0" w:color="DDDDDD"/>
                <w:left w:val="single" w:sz="6" w:space="0" w:color="DDDDDD"/>
                <w:bottom w:val="single" w:sz="6" w:space="0" w:color="DDDDDD"/>
                <w:right w:val="single" w:sz="6" w:space="0" w:color="DDDDDD"/>
              </w:divBdr>
              <w:divsChild>
                <w:div w:id="1385711808">
                  <w:marLeft w:val="0"/>
                  <w:marRight w:val="0"/>
                  <w:marTop w:val="0"/>
                  <w:marBottom w:val="0"/>
                  <w:divBdr>
                    <w:top w:val="none" w:sz="0" w:space="0" w:color="auto"/>
                    <w:left w:val="none" w:sz="0" w:space="0" w:color="auto"/>
                    <w:bottom w:val="none" w:sz="0" w:space="0" w:color="auto"/>
                    <w:right w:val="none" w:sz="0" w:space="0" w:color="auto"/>
                  </w:divBdr>
                  <w:divsChild>
                    <w:div w:id="1334649982">
                      <w:marLeft w:val="0"/>
                      <w:marRight w:val="0"/>
                      <w:marTop w:val="0"/>
                      <w:marBottom w:val="0"/>
                      <w:divBdr>
                        <w:top w:val="none" w:sz="0" w:space="0" w:color="auto"/>
                        <w:left w:val="none" w:sz="0" w:space="0" w:color="auto"/>
                        <w:bottom w:val="none" w:sz="0" w:space="0" w:color="auto"/>
                        <w:right w:val="none" w:sz="0" w:space="0" w:color="auto"/>
                      </w:divBdr>
                    </w:div>
                    <w:div w:id="21984301">
                      <w:marLeft w:val="0"/>
                      <w:marRight w:val="0"/>
                      <w:marTop w:val="0"/>
                      <w:marBottom w:val="0"/>
                      <w:divBdr>
                        <w:top w:val="none" w:sz="0" w:space="0" w:color="auto"/>
                        <w:left w:val="none" w:sz="0" w:space="0" w:color="auto"/>
                        <w:bottom w:val="none" w:sz="0" w:space="0" w:color="auto"/>
                        <w:right w:val="none" w:sz="0" w:space="0" w:color="auto"/>
                      </w:divBdr>
                    </w:div>
                    <w:div w:id="170264553">
                      <w:marLeft w:val="0"/>
                      <w:marRight w:val="0"/>
                      <w:marTop w:val="0"/>
                      <w:marBottom w:val="0"/>
                      <w:divBdr>
                        <w:top w:val="none" w:sz="0" w:space="0" w:color="auto"/>
                        <w:left w:val="none" w:sz="0" w:space="0" w:color="auto"/>
                        <w:bottom w:val="none" w:sz="0" w:space="0" w:color="auto"/>
                        <w:right w:val="none" w:sz="0" w:space="0" w:color="auto"/>
                      </w:divBdr>
                    </w:div>
                    <w:div w:id="2029990497">
                      <w:marLeft w:val="0"/>
                      <w:marRight w:val="0"/>
                      <w:marTop w:val="0"/>
                      <w:marBottom w:val="0"/>
                      <w:divBdr>
                        <w:top w:val="none" w:sz="0" w:space="0" w:color="auto"/>
                        <w:left w:val="none" w:sz="0" w:space="0" w:color="auto"/>
                        <w:bottom w:val="none" w:sz="0" w:space="0" w:color="auto"/>
                        <w:right w:val="none" w:sz="0" w:space="0" w:color="auto"/>
                      </w:divBdr>
                    </w:div>
                    <w:div w:id="1526408087">
                      <w:marLeft w:val="0"/>
                      <w:marRight w:val="0"/>
                      <w:marTop w:val="0"/>
                      <w:marBottom w:val="0"/>
                      <w:divBdr>
                        <w:top w:val="none" w:sz="0" w:space="0" w:color="auto"/>
                        <w:left w:val="none" w:sz="0" w:space="0" w:color="auto"/>
                        <w:bottom w:val="none" w:sz="0" w:space="0" w:color="auto"/>
                        <w:right w:val="none" w:sz="0" w:space="0" w:color="auto"/>
                      </w:divBdr>
                    </w:div>
                    <w:div w:id="2103800464">
                      <w:marLeft w:val="0"/>
                      <w:marRight w:val="0"/>
                      <w:marTop w:val="0"/>
                      <w:marBottom w:val="0"/>
                      <w:divBdr>
                        <w:top w:val="none" w:sz="0" w:space="0" w:color="auto"/>
                        <w:left w:val="none" w:sz="0" w:space="0" w:color="auto"/>
                        <w:bottom w:val="none" w:sz="0" w:space="0" w:color="auto"/>
                        <w:right w:val="none" w:sz="0" w:space="0" w:color="auto"/>
                      </w:divBdr>
                    </w:div>
                    <w:div w:id="8464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40604">
          <w:marLeft w:val="0"/>
          <w:marRight w:val="0"/>
          <w:marTop w:val="100"/>
          <w:marBottom w:val="100"/>
          <w:divBdr>
            <w:top w:val="none" w:sz="0" w:space="0" w:color="auto"/>
            <w:left w:val="none" w:sz="0" w:space="0" w:color="auto"/>
            <w:bottom w:val="none" w:sz="0" w:space="0" w:color="auto"/>
            <w:right w:val="none" w:sz="0" w:space="0" w:color="auto"/>
          </w:divBdr>
          <w:divsChild>
            <w:div w:id="1737631821">
              <w:marLeft w:val="0"/>
              <w:marRight w:val="0"/>
              <w:marTop w:val="0"/>
              <w:marBottom w:val="0"/>
              <w:divBdr>
                <w:top w:val="none" w:sz="0" w:space="0" w:color="auto"/>
                <w:left w:val="none" w:sz="0" w:space="0" w:color="auto"/>
                <w:bottom w:val="none" w:sz="0" w:space="0" w:color="auto"/>
                <w:right w:val="none" w:sz="0" w:space="0" w:color="auto"/>
              </w:divBdr>
              <w:divsChild>
                <w:div w:id="1245336454">
                  <w:marLeft w:val="0"/>
                  <w:marRight w:val="0"/>
                  <w:marTop w:val="0"/>
                  <w:marBottom w:val="0"/>
                  <w:divBdr>
                    <w:top w:val="none" w:sz="0" w:space="0" w:color="auto"/>
                    <w:left w:val="none" w:sz="0" w:space="0" w:color="auto"/>
                    <w:bottom w:val="none" w:sz="0" w:space="0" w:color="auto"/>
                    <w:right w:val="none" w:sz="0" w:space="0" w:color="auto"/>
                  </w:divBdr>
                </w:div>
              </w:divsChild>
            </w:div>
            <w:div w:id="1793202995">
              <w:marLeft w:val="0"/>
              <w:marRight w:val="0"/>
              <w:marTop w:val="0"/>
              <w:marBottom w:val="0"/>
              <w:divBdr>
                <w:top w:val="single" w:sz="6" w:space="0" w:color="DDDDDD"/>
                <w:left w:val="single" w:sz="6" w:space="0" w:color="DDDDDD"/>
                <w:bottom w:val="single" w:sz="6" w:space="0" w:color="DDDDDD"/>
                <w:right w:val="single" w:sz="6" w:space="0" w:color="DDDDDD"/>
              </w:divBdr>
              <w:divsChild>
                <w:div w:id="1651444109">
                  <w:marLeft w:val="0"/>
                  <w:marRight w:val="0"/>
                  <w:marTop w:val="0"/>
                  <w:marBottom w:val="0"/>
                  <w:divBdr>
                    <w:top w:val="none" w:sz="0" w:space="0" w:color="auto"/>
                    <w:left w:val="none" w:sz="0" w:space="0" w:color="auto"/>
                    <w:bottom w:val="none" w:sz="0" w:space="0" w:color="auto"/>
                    <w:right w:val="none" w:sz="0" w:space="0" w:color="auto"/>
                  </w:divBdr>
                  <w:divsChild>
                    <w:div w:id="618999491">
                      <w:marLeft w:val="0"/>
                      <w:marRight w:val="0"/>
                      <w:marTop w:val="0"/>
                      <w:marBottom w:val="0"/>
                      <w:divBdr>
                        <w:top w:val="none" w:sz="0" w:space="0" w:color="auto"/>
                        <w:left w:val="none" w:sz="0" w:space="0" w:color="auto"/>
                        <w:bottom w:val="none" w:sz="0" w:space="0" w:color="auto"/>
                        <w:right w:val="none" w:sz="0" w:space="0" w:color="auto"/>
                      </w:divBdr>
                    </w:div>
                    <w:div w:id="128058212">
                      <w:marLeft w:val="0"/>
                      <w:marRight w:val="0"/>
                      <w:marTop w:val="0"/>
                      <w:marBottom w:val="0"/>
                      <w:divBdr>
                        <w:top w:val="none" w:sz="0" w:space="0" w:color="auto"/>
                        <w:left w:val="none" w:sz="0" w:space="0" w:color="auto"/>
                        <w:bottom w:val="none" w:sz="0" w:space="0" w:color="auto"/>
                        <w:right w:val="none" w:sz="0" w:space="0" w:color="auto"/>
                      </w:divBdr>
                    </w:div>
                    <w:div w:id="521624021">
                      <w:marLeft w:val="0"/>
                      <w:marRight w:val="0"/>
                      <w:marTop w:val="0"/>
                      <w:marBottom w:val="0"/>
                      <w:divBdr>
                        <w:top w:val="none" w:sz="0" w:space="0" w:color="auto"/>
                        <w:left w:val="none" w:sz="0" w:space="0" w:color="auto"/>
                        <w:bottom w:val="none" w:sz="0" w:space="0" w:color="auto"/>
                        <w:right w:val="none" w:sz="0" w:space="0" w:color="auto"/>
                      </w:divBdr>
                    </w:div>
                    <w:div w:id="1443455840">
                      <w:marLeft w:val="0"/>
                      <w:marRight w:val="0"/>
                      <w:marTop w:val="0"/>
                      <w:marBottom w:val="0"/>
                      <w:divBdr>
                        <w:top w:val="none" w:sz="0" w:space="0" w:color="auto"/>
                        <w:left w:val="none" w:sz="0" w:space="0" w:color="auto"/>
                        <w:bottom w:val="none" w:sz="0" w:space="0" w:color="auto"/>
                        <w:right w:val="none" w:sz="0" w:space="0" w:color="auto"/>
                      </w:divBdr>
                    </w:div>
                    <w:div w:id="1884638166">
                      <w:marLeft w:val="0"/>
                      <w:marRight w:val="0"/>
                      <w:marTop w:val="0"/>
                      <w:marBottom w:val="0"/>
                      <w:divBdr>
                        <w:top w:val="none" w:sz="0" w:space="0" w:color="auto"/>
                        <w:left w:val="none" w:sz="0" w:space="0" w:color="auto"/>
                        <w:bottom w:val="none" w:sz="0" w:space="0" w:color="auto"/>
                        <w:right w:val="none" w:sz="0" w:space="0" w:color="auto"/>
                      </w:divBdr>
                    </w:div>
                    <w:div w:id="17782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8875">
          <w:marLeft w:val="0"/>
          <w:marRight w:val="0"/>
          <w:marTop w:val="100"/>
          <w:marBottom w:val="100"/>
          <w:divBdr>
            <w:top w:val="none" w:sz="0" w:space="0" w:color="auto"/>
            <w:left w:val="none" w:sz="0" w:space="0" w:color="auto"/>
            <w:bottom w:val="none" w:sz="0" w:space="0" w:color="auto"/>
            <w:right w:val="none" w:sz="0" w:space="0" w:color="auto"/>
          </w:divBdr>
          <w:divsChild>
            <w:div w:id="119956170">
              <w:marLeft w:val="0"/>
              <w:marRight w:val="0"/>
              <w:marTop w:val="0"/>
              <w:marBottom w:val="0"/>
              <w:divBdr>
                <w:top w:val="none" w:sz="0" w:space="0" w:color="auto"/>
                <w:left w:val="none" w:sz="0" w:space="0" w:color="auto"/>
                <w:bottom w:val="none" w:sz="0" w:space="0" w:color="auto"/>
                <w:right w:val="none" w:sz="0" w:space="0" w:color="auto"/>
              </w:divBdr>
              <w:divsChild>
                <w:div w:id="2005159625">
                  <w:marLeft w:val="0"/>
                  <w:marRight w:val="0"/>
                  <w:marTop w:val="0"/>
                  <w:marBottom w:val="0"/>
                  <w:divBdr>
                    <w:top w:val="none" w:sz="0" w:space="0" w:color="auto"/>
                    <w:left w:val="none" w:sz="0" w:space="0" w:color="auto"/>
                    <w:bottom w:val="none" w:sz="0" w:space="0" w:color="auto"/>
                    <w:right w:val="none" w:sz="0" w:space="0" w:color="auto"/>
                  </w:divBdr>
                </w:div>
              </w:divsChild>
            </w:div>
            <w:div w:id="1667707224">
              <w:marLeft w:val="0"/>
              <w:marRight w:val="0"/>
              <w:marTop w:val="0"/>
              <w:marBottom w:val="0"/>
              <w:divBdr>
                <w:top w:val="single" w:sz="6" w:space="0" w:color="DDDDDD"/>
                <w:left w:val="single" w:sz="6" w:space="0" w:color="DDDDDD"/>
                <w:bottom w:val="single" w:sz="6" w:space="0" w:color="DDDDDD"/>
                <w:right w:val="single" w:sz="6" w:space="0" w:color="DDDDDD"/>
              </w:divBdr>
              <w:divsChild>
                <w:div w:id="717775625">
                  <w:marLeft w:val="0"/>
                  <w:marRight w:val="0"/>
                  <w:marTop w:val="0"/>
                  <w:marBottom w:val="0"/>
                  <w:divBdr>
                    <w:top w:val="none" w:sz="0" w:space="0" w:color="auto"/>
                    <w:left w:val="none" w:sz="0" w:space="0" w:color="auto"/>
                    <w:bottom w:val="none" w:sz="0" w:space="0" w:color="auto"/>
                    <w:right w:val="none" w:sz="0" w:space="0" w:color="auto"/>
                  </w:divBdr>
                  <w:divsChild>
                    <w:div w:id="95950993">
                      <w:marLeft w:val="0"/>
                      <w:marRight w:val="0"/>
                      <w:marTop w:val="0"/>
                      <w:marBottom w:val="0"/>
                      <w:divBdr>
                        <w:top w:val="none" w:sz="0" w:space="0" w:color="auto"/>
                        <w:left w:val="none" w:sz="0" w:space="0" w:color="auto"/>
                        <w:bottom w:val="none" w:sz="0" w:space="0" w:color="auto"/>
                        <w:right w:val="none" w:sz="0" w:space="0" w:color="auto"/>
                      </w:divBdr>
                    </w:div>
                    <w:div w:id="106386864">
                      <w:marLeft w:val="0"/>
                      <w:marRight w:val="0"/>
                      <w:marTop w:val="0"/>
                      <w:marBottom w:val="0"/>
                      <w:divBdr>
                        <w:top w:val="none" w:sz="0" w:space="0" w:color="auto"/>
                        <w:left w:val="none" w:sz="0" w:space="0" w:color="auto"/>
                        <w:bottom w:val="none" w:sz="0" w:space="0" w:color="auto"/>
                        <w:right w:val="none" w:sz="0" w:space="0" w:color="auto"/>
                      </w:divBdr>
                    </w:div>
                    <w:div w:id="1436176229">
                      <w:marLeft w:val="0"/>
                      <w:marRight w:val="0"/>
                      <w:marTop w:val="0"/>
                      <w:marBottom w:val="0"/>
                      <w:divBdr>
                        <w:top w:val="none" w:sz="0" w:space="0" w:color="auto"/>
                        <w:left w:val="none" w:sz="0" w:space="0" w:color="auto"/>
                        <w:bottom w:val="none" w:sz="0" w:space="0" w:color="auto"/>
                        <w:right w:val="none" w:sz="0" w:space="0" w:color="auto"/>
                      </w:divBdr>
                    </w:div>
                    <w:div w:id="1899707237">
                      <w:marLeft w:val="0"/>
                      <w:marRight w:val="0"/>
                      <w:marTop w:val="0"/>
                      <w:marBottom w:val="0"/>
                      <w:divBdr>
                        <w:top w:val="none" w:sz="0" w:space="0" w:color="auto"/>
                        <w:left w:val="none" w:sz="0" w:space="0" w:color="auto"/>
                        <w:bottom w:val="none" w:sz="0" w:space="0" w:color="auto"/>
                        <w:right w:val="none" w:sz="0" w:space="0" w:color="auto"/>
                      </w:divBdr>
                    </w:div>
                    <w:div w:id="858743099">
                      <w:marLeft w:val="0"/>
                      <w:marRight w:val="0"/>
                      <w:marTop w:val="0"/>
                      <w:marBottom w:val="0"/>
                      <w:divBdr>
                        <w:top w:val="none" w:sz="0" w:space="0" w:color="auto"/>
                        <w:left w:val="none" w:sz="0" w:space="0" w:color="auto"/>
                        <w:bottom w:val="none" w:sz="0" w:space="0" w:color="auto"/>
                        <w:right w:val="none" w:sz="0" w:space="0" w:color="auto"/>
                      </w:divBdr>
                    </w:div>
                    <w:div w:id="1184242780">
                      <w:marLeft w:val="0"/>
                      <w:marRight w:val="0"/>
                      <w:marTop w:val="0"/>
                      <w:marBottom w:val="0"/>
                      <w:divBdr>
                        <w:top w:val="none" w:sz="0" w:space="0" w:color="auto"/>
                        <w:left w:val="none" w:sz="0" w:space="0" w:color="auto"/>
                        <w:bottom w:val="none" w:sz="0" w:space="0" w:color="auto"/>
                        <w:right w:val="none" w:sz="0" w:space="0" w:color="auto"/>
                      </w:divBdr>
                    </w:div>
                    <w:div w:id="4115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55443">
          <w:marLeft w:val="0"/>
          <w:marRight w:val="0"/>
          <w:marTop w:val="100"/>
          <w:marBottom w:val="100"/>
          <w:divBdr>
            <w:top w:val="none" w:sz="0" w:space="0" w:color="auto"/>
            <w:left w:val="none" w:sz="0" w:space="0" w:color="auto"/>
            <w:bottom w:val="none" w:sz="0" w:space="0" w:color="auto"/>
            <w:right w:val="none" w:sz="0" w:space="0" w:color="auto"/>
          </w:divBdr>
          <w:divsChild>
            <w:div w:id="1391927076">
              <w:marLeft w:val="0"/>
              <w:marRight w:val="0"/>
              <w:marTop w:val="0"/>
              <w:marBottom w:val="0"/>
              <w:divBdr>
                <w:top w:val="none" w:sz="0" w:space="0" w:color="auto"/>
                <w:left w:val="none" w:sz="0" w:space="0" w:color="auto"/>
                <w:bottom w:val="none" w:sz="0" w:space="0" w:color="auto"/>
                <w:right w:val="none" w:sz="0" w:space="0" w:color="auto"/>
              </w:divBdr>
              <w:divsChild>
                <w:div w:id="494301441">
                  <w:marLeft w:val="0"/>
                  <w:marRight w:val="0"/>
                  <w:marTop w:val="0"/>
                  <w:marBottom w:val="0"/>
                  <w:divBdr>
                    <w:top w:val="none" w:sz="0" w:space="0" w:color="auto"/>
                    <w:left w:val="none" w:sz="0" w:space="0" w:color="auto"/>
                    <w:bottom w:val="none" w:sz="0" w:space="0" w:color="auto"/>
                    <w:right w:val="none" w:sz="0" w:space="0" w:color="auto"/>
                  </w:divBdr>
                </w:div>
              </w:divsChild>
            </w:div>
            <w:div w:id="919829859">
              <w:marLeft w:val="0"/>
              <w:marRight w:val="0"/>
              <w:marTop w:val="0"/>
              <w:marBottom w:val="0"/>
              <w:divBdr>
                <w:top w:val="single" w:sz="6" w:space="0" w:color="DDDDDD"/>
                <w:left w:val="single" w:sz="6" w:space="0" w:color="DDDDDD"/>
                <w:bottom w:val="single" w:sz="6" w:space="0" w:color="DDDDDD"/>
                <w:right w:val="single" w:sz="6" w:space="0" w:color="DDDDDD"/>
              </w:divBdr>
              <w:divsChild>
                <w:div w:id="564726953">
                  <w:marLeft w:val="0"/>
                  <w:marRight w:val="0"/>
                  <w:marTop w:val="0"/>
                  <w:marBottom w:val="0"/>
                  <w:divBdr>
                    <w:top w:val="none" w:sz="0" w:space="0" w:color="auto"/>
                    <w:left w:val="none" w:sz="0" w:space="0" w:color="auto"/>
                    <w:bottom w:val="none" w:sz="0" w:space="0" w:color="auto"/>
                    <w:right w:val="none" w:sz="0" w:space="0" w:color="auto"/>
                  </w:divBdr>
                  <w:divsChild>
                    <w:div w:id="1211764303">
                      <w:marLeft w:val="0"/>
                      <w:marRight w:val="0"/>
                      <w:marTop w:val="0"/>
                      <w:marBottom w:val="0"/>
                      <w:divBdr>
                        <w:top w:val="none" w:sz="0" w:space="0" w:color="auto"/>
                        <w:left w:val="none" w:sz="0" w:space="0" w:color="auto"/>
                        <w:bottom w:val="none" w:sz="0" w:space="0" w:color="auto"/>
                        <w:right w:val="none" w:sz="0" w:space="0" w:color="auto"/>
                      </w:divBdr>
                    </w:div>
                    <w:div w:id="56517756">
                      <w:marLeft w:val="0"/>
                      <w:marRight w:val="0"/>
                      <w:marTop w:val="0"/>
                      <w:marBottom w:val="0"/>
                      <w:divBdr>
                        <w:top w:val="none" w:sz="0" w:space="0" w:color="auto"/>
                        <w:left w:val="none" w:sz="0" w:space="0" w:color="auto"/>
                        <w:bottom w:val="none" w:sz="0" w:space="0" w:color="auto"/>
                        <w:right w:val="none" w:sz="0" w:space="0" w:color="auto"/>
                      </w:divBdr>
                    </w:div>
                    <w:div w:id="411122581">
                      <w:marLeft w:val="0"/>
                      <w:marRight w:val="0"/>
                      <w:marTop w:val="0"/>
                      <w:marBottom w:val="0"/>
                      <w:divBdr>
                        <w:top w:val="none" w:sz="0" w:space="0" w:color="auto"/>
                        <w:left w:val="none" w:sz="0" w:space="0" w:color="auto"/>
                        <w:bottom w:val="none" w:sz="0" w:space="0" w:color="auto"/>
                        <w:right w:val="none" w:sz="0" w:space="0" w:color="auto"/>
                      </w:divBdr>
                    </w:div>
                    <w:div w:id="1260456136">
                      <w:marLeft w:val="0"/>
                      <w:marRight w:val="0"/>
                      <w:marTop w:val="0"/>
                      <w:marBottom w:val="0"/>
                      <w:divBdr>
                        <w:top w:val="none" w:sz="0" w:space="0" w:color="auto"/>
                        <w:left w:val="none" w:sz="0" w:space="0" w:color="auto"/>
                        <w:bottom w:val="none" w:sz="0" w:space="0" w:color="auto"/>
                        <w:right w:val="none" w:sz="0" w:space="0" w:color="auto"/>
                      </w:divBdr>
                    </w:div>
                    <w:div w:id="1872182324">
                      <w:marLeft w:val="0"/>
                      <w:marRight w:val="0"/>
                      <w:marTop w:val="0"/>
                      <w:marBottom w:val="0"/>
                      <w:divBdr>
                        <w:top w:val="none" w:sz="0" w:space="0" w:color="auto"/>
                        <w:left w:val="none" w:sz="0" w:space="0" w:color="auto"/>
                        <w:bottom w:val="none" w:sz="0" w:space="0" w:color="auto"/>
                        <w:right w:val="none" w:sz="0" w:space="0" w:color="auto"/>
                      </w:divBdr>
                    </w:div>
                    <w:div w:id="507987375">
                      <w:marLeft w:val="0"/>
                      <w:marRight w:val="0"/>
                      <w:marTop w:val="0"/>
                      <w:marBottom w:val="0"/>
                      <w:divBdr>
                        <w:top w:val="none" w:sz="0" w:space="0" w:color="auto"/>
                        <w:left w:val="none" w:sz="0" w:space="0" w:color="auto"/>
                        <w:bottom w:val="none" w:sz="0" w:space="0" w:color="auto"/>
                        <w:right w:val="none" w:sz="0" w:space="0" w:color="auto"/>
                      </w:divBdr>
                    </w:div>
                    <w:div w:id="18952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20337">
          <w:marLeft w:val="0"/>
          <w:marRight w:val="0"/>
          <w:marTop w:val="100"/>
          <w:marBottom w:val="100"/>
          <w:divBdr>
            <w:top w:val="none" w:sz="0" w:space="0" w:color="auto"/>
            <w:left w:val="none" w:sz="0" w:space="0" w:color="auto"/>
            <w:bottom w:val="none" w:sz="0" w:space="0" w:color="auto"/>
            <w:right w:val="none" w:sz="0" w:space="0" w:color="auto"/>
          </w:divBdr>
          <w:divsChild>
            <w:div w:id="33969993">
              <w:marLeft w:val="0"/>
              <w:marRight w:val="0"/>
              <w:marTop w:val="0"/>
              <w:marBottom w:val="0"/>
              <w:divBdr>
                <w:top w:val="none" w:sz="0" w:space="0" w:color="auto"/>
                <w:left w:val="none" w:sz="0" w:space="0" w:color="auto"/>
                <w:bottom w:val="none" w:sz="0" w:space="0" w:color="auto"/>
                <w:right w:val="none" w:sz="0" w:space="0" w:color="auto"/>
              </w:divBdr>
              <w:divsChild>
                <w:div w:id="1235822431">
                  <w:marLeft w:val="0"/>
                  <w:marRight w:val="0"/>
                  <w:marTop w:val="0"/>
                  <w:marBottom w:val="0"/>
                  <w:divBdr>
                    <w:top w:val="none" w:sz="0" w:space="0" w:color="auto"/>
                    <w:left w:val="none" w:sz="0" w:space="0" w:color="auto"/>
                    <w:bottom w:val="none" w:sz="0" w:space="0" w:color="auto"/>
                    <w:right w:val="none" w:sz="0" w:space="0" w:color="auto"/>
                  </w:divBdr>
                </w:div>
              </w:divsChild>
            </w:div>
            <w:div w:id="1726874167">
              <w:marLeft w:val="0"/>
              <w:marRight w:val="0"/>
              <w:marTop w:val="0"/>
              <w:marBottom w:val="0"/>
              <w:divBdr>
                <w:top w:val="single" w:sz="6" w:space="0" w:color="DDDDDD"/>
                <w:left w:val="single" w:sz="6" w:space="0" w:color="DDDDDD"/>
                <w:bottom w:val="single" w:sz="6" w:space="0" w:color="DDDDDD"/>
                <w:right w:val="single" w:sz="6" w:space="0" w:color="DDDDDD"/>
              </w:divBdr>
              <w:divsChild>
                <w:div w:id="1502239446">
                  <w:marLeft w:val="0"/>
                  <w:marRight w:val="0"/>
                  <w:marTop w:val="0"/>
                  <w:marBottom w:val="0"/>
                  <w:divBdr>
                    <w:top w:val="none" w:sz="0" w:space="0" w:color="auto"/>
                    <w:left w:val="none" w:sz="0" w:space="0" w:color="auto"/>
                    <w:bottom w:val="none" w:sz="0" w:space="0" w:color="auto"/>
                    <w:right w:val="none" w:sz="0" w:space="0" w:color="auto"/>
                  </w:divBdr>
                  <w:divsChild>
                    <w:div w:id="591091241">
                      <w:marLeft w:val="0"/>
                      <w:marRight w:val="0"/>
                      <w:marTop w:val="0"/>
                      <w:marBottom w:val="0"/>
                      <w:divBdr>
                        <w:top w:val="none" w:sz="0" w:space="0" w:color="auto"/>
                        <w:left w:val="none" w:sz="0" w:space="0" w:color="auto"/>
                        <w:bottom w:val="none" w:sz="0" w:space="0" w:color="auto"/>
                        <w:right w:val="none" w:sz="0" w:space="0" w:color="auto"/>
                      </w:divBdr>
                    </w:div>
                    <w:div w:id="315452060">
                      <w:marLeft w:val="0"/>
                      <w:marRight w:val="0"/>
                      <w:marTop w:val="0"/>
                      <w:marBottom w:val="0"/>
                      <w:divBdr>
                        <w:top w:val="none" w:sz="0" w:space="0" w:color="auto"/>
                        <w:left w:val="none" w:sz="0" w:space="0" w:color="auto"/>
                        <w:bottom w:val="none" w:sz="0" w:space="0" w:color="auto"/>
                        <w:right w:val="none" w:sz="0" w:space="0" w:color="auto"/>
                      </w:divBdr>
                    </w:div>
                    <w:div w:id="2067485192">
                      <w:marLeft w:val="0"/>
                      <w:marRight w:val="0"/>
                      <w:marTop w:val="0"/>
                      <w:marBottom w:val="0"/>
                      <w:divBdr>
                        <w:top w:val="none" w:sz="0" w:space="0" w:color="auto"/>
                        <w:left w:val="none" w:sz="0" w:space="0" w:color="auto"/>
                        <w:bottom w:val="none" w:sz="0" w:space="0" w:color="auto"/>
                        <w:right w:val="none" w:sz="0" w:space="0" w:color="auto"/>
                      </w:divBdr>
                    </w:div>
                    <w:div w:id="635988689">
                      <w:marLeft w:val="0"/>
                      <w:marRight w:val="0"/>
                      <w:marTop w:val="0"/>
                      <w:marBottom w:val="0"/>
                      <w:divBdr>
                        <w:top w:val="none" w:sz="0" w:space="0" w:color="auto"/>
                        <w:left w:val="none" w:sz="0" w:space="0" w:color="auto"/>
                        <w:bottom w:val="none" w:sz="0" w:space="0" w:color="auto"/>
                        <w:right w:val="none" w:sz="0" w:space="0" w:color="auto"/>
                      </w:divBdr>
                    </w:div>
                    <w:div w:id="2114089813">
                      <w:marLeft w:val="0"/>
                      <w:marRight w:val="0"/>
                      <w:marTop w:val="0"/>
                      <w:marBottom w:val="0"/>
                      <w:divBdr>
                        <w:top w:val="none" w:sz="0" w:space="0" w:color="auto"/>
                        <w:left w:val="none" w:sz="0" w:space="0" w:color="auto"/>
                        <w:bottom w:val="none" w:sz="0" w:space="0" w:color="auto"/>
                        <w:right w:val="none" w:sz="0" w:space="0" w:color="auto"/>
                      </w:divBdr>
                    </w:div>
                    <w:div w:id="5856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7344">
          <w:marLeft w:val="0"/>
          <w:marRight w:val="0"/>
          <w:marTop w:val="100"/>
          <w:marBottom w:val="100"/>
          <w:divBdr>
            <w:top w:val="none" w:sz="0" w:space="0" w:color="auto"/>
            <w:left w:val="none" w:sz="0" w:space="0" w:color="auto"/>
            <w:bottom w:val="none" w:sz="0" w:space="0" w:color="auto"/>
            <w:right w:val="none" w:sz="0" w:space="0" w:color="auto"/>
          </w:divBdr>
          <w:divsChild>
            <w:div w:id="372659388">
              <w:marLeft w:val="0"/>
              <w:marRight w:val="0"/>
              <w:marTop w:val="0"/>
              <w:marBottom w:val="0"/>
              <w:divBdr>
                <w:top w:val="none" w:sz="0" w:space="0" w:color="auto"/>
                <w:left w:val="none" w:sz="0" w:space="0" w:color="auto"/>
                <w:bottom w:val="none" w:sz="0" w:space="0" w:color="auto"/>
                <w:right w:val="none" w:sz="0" w:space="0" w:color="auto"/>
              </w:divBdr>
              <w:divsChild>
                <w:div w:id="492137373">
                  <w:marLeft w:val="0"/>
                  <w:marRight w:val="0"/>
                  <w:marTop w:val="0"/>
                  <w:marBottom w:val="0"/>
                  <w:divBdr>
                    <w:top w:val="none" w:sz="0" w:space="0" w:color="auto"/>
                    <w:left w:val="none" w:sz="0" w:space="0" w:color="auto"/>
                    <w:bottom w:val="none" w:sz="0" w:space="0" w:color="auto"/>
                    <w:right w:val="none" w:sz="0" w:space="0" w:color="auto"/>
                  </w:divBdr>
                </w:div>
              </w:divsChild>
            </w:div>
            <w:div w:id="84502223">
              <w:marLeft w:val="0"/>
              <w:marRight w:val="0"/>
              <w:marTop w:val="0"/>
              <w:marBottom w:val="0"/>
              <w:divBdr>
                <w:top w:val="single" w:sz="6" w:space="0" w:color="DDDDDD"/>
                <w:left w:val="single" w:sz="6" w:space="0" w:color="DDDDDD"/>
                <w:bottom w:val="single" w:sz="6" w:space="0" w:color="DDDDDD"/>
                <w:right w:val="single" w:sz="6" w:space="0" w:color="DDDDDD"/>
              </w:divBdr>
              <w:divsChild>
                <w:div w:id="1461260119">
                  <w:marLeft w:val="0"/>
                  <w:marRight w:val="0"/>
                  <w:marTop w:val="0"/>
                  <w:marBottom w:val="0"/>
                  <w:divBdr>
                    <w:top w:val="none" w:sz="0" w:space="0" w:color="auto"/>
                    <w:left w:val="none" w:sz="0" w:space="0" w:color="auto"/>
                    <w:bottom w:val="none" w:sz="0" w:space="0" w:color="auto"/>
                    <w:right w:val="none" w:sz="0" w:space="0" w:color="auto"/>
                  </w:divBdr>
                  <w:divsChild>
                    <w:div w:id="1140422021">
                      <w:marLeft w:val="0"/>
                      <w:marRight w:val="0"/>
                      <w:marTop w:val="0"/>
                      <w:marBottom w:val="0"/>
                      <w:divBdr>
                        <w:top w:val="none" w:sz="0" w:space="0" w:color="auto"/>
                        <w:left w:val="none" w:sz="0" w:space="0" w:color="auto"/>
                        <w:bottom w:val="none" w:sz="0" w:space="0" w:color="auto"/>
                        <w:right w:val="none" w:sz="0" w:space="0" w:color="auto"/>
                      </w:divBdr>
                    </w:div>
                    <w:div w:id="252401098">
                      <w:marLeft w:val="0"/>
                      <w:marRight w:val="0"/>
                      <w:marTop w:val="0"/>
                      <w:marBottom w:val="0"/>
                      <w:divBdr>
                        <w:top w:val="none" w:sz="0" w:space="0" w:color="auto"/>
                        <w:left w:val="none" w:sz="0" w:space="0" w:color="auto"/>
                        <w:bottom w:val="none" w:sz="0" w:space="0" w:color="auto"/>
                        <w:right w:val="none" w:sz="0" w:space="0" w:color="auto"/>
                      </w:divBdr>
                    </w:div>
                    <w:div w:id="1067797742">
                      <w:marLeft w:val="0"/>
                      <w:marRight w:val="0"/>
                      <w:marTop w:val="0"/>
                      <w:marBottom w:val="0"/>
                      <w:divBdr>
                        <w:top w:val="none" w:sz="0" w:space="0" w:color="auto"/>
                        <w:left w:val="none" w:sz="0" w:space="0" w:color="auto"/>
                        <w:bottom w:val="none" w:sz="0" w:space="0" w:color="auto"/>
                        <w:right w:val="none" w:sz="0" w:space="0" w:color="auto"/>
                      </w:divBdr>
                    </w:div>
                    <w:div w:id="1508328072">
                      <w:marLeft w:val="0"/>
                      <w:marRight w:val="0"/>
                      <w:marTop w:val="0"/>
                      <w:marBottom w:val="0"/>
                      <w:divBdr>
                        <w:top w:val="none" w:sz="0" w:space="0" w:color="auto"/>
                        <w:left w:val="none" w:sz="0" w:space="0" w:color="auto"/>
                        <w:bottom w:val="none" w:sz="0" w:space="0" w:color="auto"/>
                        <w:right w:val="none" w:sz="0" w:space="0" w:color="auto"/>
                      </w:divBdr>
                    </w:div>
                    <w:div w:id="1898470063">
                      <w:marLeft w:val="0"/>
                      <w:marRight w:val="0"/>
                      <w:marTop w:val="0"/>
                      <w:marBottom w:val="0"/>
                      <w:divBdr>
                        <w:top w:val="none" w:sz="0" w:space="0" w:color="auto"/>
                        <w:left w:val="none" w:sz="0" w:space="0" w:color="auto"/>
                        <w:bottom w:val="none" w:sz="0" w:space="0" w:color="auto"/>
                        <w:right w:val="none" w:sz="0" w:space="0" w:color="auto"/>
                      </w:divBdr>
                    </w:div>
                    <w:div w:id="477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6106">
          <w:marLeft w:val="0"/>
          <w:marRight w:val="0"/>
          <w:marTop w:val="100"/>
          <w:marBottom w:val="100"/>
          <w:divBdr>
            <w:top w:val="none" w:sz="0" w:space="0" w:color="auto"/>
            <w:left w:val="none" w:sz="0" w:space="0" w:color="auto"/>
            <w:bottom w:val="none" w:sz="0" w:space="0" w:color="auto"/>
            <w:right w:val="none" w:sz="0" w:space="0" w:color="auto"/>
          </w:divBdr>
          <w:divsChild>
            <w:div w:id="121272846">
              <w:marLeft w:val="0"/>
              <w:marRight w:val="0"/>
              <w:marTop w:val="0"/>
              <w:marBottom w:val="0"/>
              <w:divBdr>
                <w:top w:val="none" w:sz="0" w:space="0" w:color="auto"/>
                <w:left w:val="none" w:sz="0" w:space="0" w:color="auto"/>
                <w:bottom w:val="none" w:sz="0" w:space="0" w:color="auto"/>
                <w:right w:val="none" w:sz="0" w:space="0" w:color="auto"/>
              </w:divBdr>
              <w:divsChild>
                <w:div w:id="341324030">
                  <w:marLeft w:val="0"/>
                  <w:marRight w:val="0"/>
                  <w:marTop w:val="0"/>
                  <w:marBottom w:val="0"/>
                  <w:divBdr>
                    <w:top w:val="none" w:sz="0" w:space="0" w:color="auto"/>
                    <w:left w:val="none" w:sz="0" w:space="0" w:color="auto"/>
                    <w:bottom w:val="none" w:sz="0" w:space="0" w:color="auto"/>
                    <w:right w:val="none" w:sz="0" w:space="0" w:color="auto"/>
                  </w:divBdr>
                </w:div>
              </w:divsChild>
            </w:div>
            <w:div w:id="34165351">
              <w:marLeft w:val="0"/>
              <w:marRight w:val="0"/>
              <w:marTop w:val="0"/>
              <w:marBottom w:val="0"/>
              <w:divBdr>
                <w:top w:val="single" w:sz="6" w:space="0" w:color="DDDDDD"/>
                <w:left w:val="single" w:sz="6" w:space="0" w:color="DDDDDD"/>
                <w:bottom w:val="single" w:sz="6" w:space="0" w:color="DDDDDD"/>
                <w:right w:val="single" w:sz="6" w:space="0" w:color="DDDDDD"/>
              </w:divBdr>
              <w:divsChild>
                <w:div w:id="101345838">
                  <w:marLeft w:val="0"/>
                  <w:marRight w:val="0"/>
                  <w:marTop w:val="0"/>
                  <w:marBottom w:val="0"/>
                  <w:divBdr>
                    <w:top w:val="none" w:sz="0" w:space="0" w:color="auto"/>
                    <w:left w:val="none" w:sz="0" w:space="0" w:color="auto"/>
                    <w:bottom w:val="none" w:sz="0" w:space="0" w:color="auto"/>
                    <w:right w:val="none" w:sz="0" w:space="0" w:color="auto"/>
                  </w:divBdr>
                  <w:divsChild>
                    <w:div w:id="609435143">
                      <w:marLeft w:val="0"/>
                      <w:marRight w:val="0"/>
                      <w:marTop w:val="0"/>
                      <w:marBottom w:val="0"/>
                      <w:divBdr>
                        <w:top w:val="none" w:sz="0" w:space="0" w:color="auto"/>
                        <w:left w:val="none" w:sz="0" w:space="0" w:color="auto"/>
                        <w:bottom w:val="none" w:sz="0" w:space="0" w:color="auto"/>
                        <w:right w:val="none" w:sz="0" w:space="0" w:color="auto"/>
                      </w:divBdr>
                    </w:div>
                    <w:div w:id="754977166">
                      <w:marLeft w:val="0"/>
                      <w:marRight w:val="0"/>
                      <w:marTop w:val="0"/>
                      <w:marBottom w:val="0"/>
                      <w:divBdr>
                        <w:top w:val="none" w:sz="0" w:space="0" w:color="auto"/>
                        <w:left w:val="none" w:sz="0" w:space="0" w:color="auto"/>
                        <w:bottom w:val="none" w:sz="0" w:space="0" w:color="auto"/>
                        <w:right w:val="none" w:sz="0" w:space="0" w:color="auto"/>
                      </w:divBdr>
                    </w:div>
                    <w:div w:id="260648081">
                      <w:marLeft w:val="0"/>
                      <w:marRight w:val="0"/>
                      <w:marTop w:val="0"/>
                      <w:marBottom w:val="0"/>
                      <w:divBdr>
                        <w:top w:val="none" w:sz="0" w:space="0" w:color="auto"/>
                        <w:left w:val="none" w:sz="0" w:space="0" w:color="auto"/>
                        <w:bottom w:val="none" w:sz="0" w:space="0" w:color="auto"/>
                        <w:right w:val="none" w:sz="0" w:space="0" w:color="auto"/>
                      </w:divBdr>
                    </w:div>
                    <w:div w:id="14390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4002">
      <w:bodyDiv w:val="1"/>
      <w:marLeft w:val="0"/>
      <w:marRight w:val="0"/>
      <w:marTop w:val="0"/>
      <w:marBottom w:val="0"/>
      <w:divBdr>
        <w:top w:val="none" w:sz="0" w:space="0" w:color="auto"/>
        <w:left w:val="none" w:sz="0" w:space="0" w:color="auto"/>
        <w:bottom w:val="none" w:sz="0" w:space="0" w:color="auto"/>
        <w:right w:val="none" w:sz="0" w:space="0" w:color="auto"/>
      </w:divBdr>
    </w:div>
    <w:div w:id="213806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hyperlink" Target="https://github.com/dougs-repos/Memor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https://forum.artofmemory.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42D5CC-885C-4D16-86F3-ECAC54B65A75}" type="doc">
      <dgm:prSet loTypeId="urn:microsoft.com/office/officeart/2011/layout/ConvergingText" loCatId="process" qsTypeId="urn:microsoft.com/office/officeart/2005/8/quickstyle/simple1" qsCatId="simple" csTypeId="urn:microsoft.com/office/officeart/2005/8/colors/accent1_2" csCatId="accent1" phldr="1"/>
      <dgm:spPr/>
      <dgm:t>
        <a:bodyPr/>
        <a:lstStyle/>
        <a:p>
          <a:endParaRPr lang="en-US"/>
        </a:p>
      </dgm:t>
    </dgm:pt>
    <dgm:pt modelId="{BCD62499-344D-4145-924D-83F9B02E0C04}">
      <dgm:prSet phldrT="[Text]"/>
      <dgm:spPr/>
      <dgm:t>
        <a:bodyPr/>
        <a:lstStyle/>
        <a:p>
          <a:r>
            <a:rPr lang="en-US">
              <a:latin typeface="Franklin Gothic Medium Cond" panose="020B0606030402020204" pitchFamily="34" charset="0"/>
            </a:rPr>
            <a:t>7711 System</a:t>
          </a:r>
        </a:p>
      </dgm:t>
    </dgm:pt>
    <dgm:pt modelId="{0D1F4315-DB8D-4220-9108-827D24C93569}" type="parTrans" cxnId="{F10609A2-E7D1-41CE-9C45-9D8E8B373C2D}">
      <dgm:prSet/>
      <dgm:spPr/>
      <dgm:t>
        <a:bodyPr/>
        <a:lstStyle/>
        <a:p>
          <a:endParaRPr lang="en-US"/>
        </a:p>
      </dgm:t>
    </dgm:pt>
    <dgm:pt modelId="{F4533F58-A029-4F90-9576-C40C9E8973CC}" type="sibTrans" cxnId="{F10609A2-E7D1-41CE-9C45-9D8E8B373C2D}">
      <dgm:prSet/>
      <dgm:spPr/>
      <dgm:t>
        <a:bodyPr/>
        <a:lstStyle/>
        <a:p>
          <a:endParaRPr lang="en-US"/>
        </a:p>
      </dgm:t>
    </dgm:pt>
    <dgm:pt modelId="{303F8824-E87E-41B3-A830-D79565308F88}">
      <dgm:prSet phldrT="[Text]"/>
      <dgm:spPr/>
      <dgm:t>
        <a:bodyPr/>
        <a:lstStyle/>
        <a:p>
          <a:r>
            <a:rPr lang="en-US">
              <a:latin typeface="Franklin Gothic Medium Cond" panose="020B0606030402020204" pitchFamily="34" charset="0"/>
            </a:rPr>
            <a:t>Subjects</a:t>
          </a:r>
        </a:p>
      </dgm:t>
    </dgm:pt>
    <dgm:pt modelId="{2434E941-B374-49BF-957D-460B0F53A087}" type="parTrans" cxnId="{7174811F-7A44-4481-97AC-4F43B92D884B}">
      <dgm:prSet/>
      <dgm:spPr/>
      <dgm:t>
        <a:bodyPr/>
        <a:lstStyle/>
        <a:p>
          <a:endParaRPr lang="en-US"/>
        </a:p>
      </dgm:t>
    </dgm:pt>
    <dgm:pt modelId="{B5A290FC-C82B-4B25-8029-0B7C6588EB0C}" type="sibTrans" cxnId="{7174811F-7A44-4481-97AC-4F43B92D884B}">
      <dgm:prSet/>
      <dgm:spPr/>
      <dgm:t>
        <a:bodyPr/>
        <a:lstStyle/>
        <a:p>
          <a:endParaRPr lang="en-US"/>
        </a:p>
      </dgm:t>
    </dgm:pt>
    <dgm:pt modelId="{BA041855-A7B2-4B53-957D-AA4DD24D27E2}">
      <dgm:prSet phldrT="[Text]"/>
      <dgm:spPr/>
      <dgm:t>
        <a:bodyPr/>
        <a:lstStyle/>
        <a:p>
          <a:r>
            <a:rPr lang="en-US">
              <a:latin typeface="Franklin Gothic Medium Cond" panose="020B0606030402020204" pitchFamily="34" charset="0"/>
            </a:rPr>
            <a:t>Elaborations</a:t>
          </a:r>
        </a:p>
      </dgm:t>
    </dgm:pt>
    <dgm:pt modelId="{CC954E1C-5CBC-453C-985F-76EA5AA4F603}" type="parTrans" cxnId="{4603A5EA-BD5D-429F-BA07-526EE614E7BF}">
      <dgm:prSet/>
      <dgm:spPr/>
      <dgm:t>
        <a:bodyPr/>
        <a:lstStyle/>
        <a:p>
          <a:endParaRPr lang="en-US"/>
        </a:p>
      </dgm:t>
    </dgm:pt>
    <dgm:pt modelId="{398BEA25-009A-446B-9FEC-A4980B92FF26}" type="sibTrans" cxnId="{4603A5EA-BD5D-429F-BA07-526EE614E7BF}">
      <dgm:prSet/>
      <dgm:spPr/>
      <dgm:t>
        <a:bodyPr/>
        <a:lstStyle/>
        <a:p>
          <a:endParaRPr lang="en-US"/>
        </a:p>
      </dgm:t>
    </dgm:pt>
    <dgm:pt modelId="{F766505A-0EE8-4B62-BF5A-9D472B8CA12B}">
      <dgm:prSet phldrT="[Text]"/>
      <dgm:spPr/>
      <dgm:t>
        <a:bodyPr/>
        <a:lstStyle/>
        <a:p>
          <a:r>
            <a:rPr lang="en-US">
              <a:latin typeface="Franklin Gothic Medium Cond" panose="020B0606030402020204" pitchFamily="34" charset="0"/>
            </a:rPr>
            <a:t>Actions</a:t>
          </a:r>
        </a:p>
      </dgm:t>
    </dgm:pt>
    <dgm:pt modelId="{A203B6B1-9D3A-49F3-87CA-77004CA09A1A}" type="parTrans" cxnId="{AFDA22CC-D1B5-4CC6-BF50-7878F8C051D3}">
      <dgm:prSet/>
      <dgm:spPr/>
      <dgm:t>
        <a:bodyPr/>
        <a:lstStyle/>
        <a:p>
          <a:endParaRPr lang="en-US"/>
        </a:p>
      </dgm:t>
    </dgm:pt>
    <dgm:pt modelId="{C50B1D56-6B49-4683-93CB-110AF487EB35}" type="sibTrans" cxnId="{AFDA22CC-D1B5-4CC6-BF50-7878F8C051D3}">
      <dgm:prSet/>
      <dgm:spPr/>
      <dgm:t>
        <a:bodyPr/>
        <a:lstStyle/>
        <a:p>
          <a:endParaRPr lang="en-US"/>
        </a:p>
      </dgm:t>
    </dgm:pt>
    <dgm:pt modelId="{9A896E1C-D182-42A7-AF46-31370F116C36}">
      <dgm:prSet phldrT="[Text]"/>
      <dgm:spPr/>
      <dgm:t>
        <a:bodyPr/>
        <a:lstStyle/>
        <a:p>
          <a:r>
            <a:rPr lang="en-US">
              <a:latin typeface="Franklin Gothic Medium Cond" panose="020B0606030402020204" pitchFamily="34" charset="0"/>
            </a:rPr>
            <a:t>Items</a:t>
          </a:r>
        </a:p>
      </dgm:t>
    </dgm:pt>
    <dgm:pt modelId="{02E050A1-9C91-493E-8A80-956B60CC95BD}" type="parTrans" cxnId="{6DC90382-F502-4CA5-8B5D-064F15E7957A}">
      <dgm:prSet/>
      <dgm:spPr/>
      <dgm:t>
        <a:bodyPr/>
        <a:lstStyle/>
        <a:p>
          <a:endParaRPr lang="en-US"/>
        </a:p>
      </dgm:t>
    </dgm:pt>
    <dgm:pt modelId="{70F9E8DE-88C9-4E86-B463-966C0A2BCCD3}" type="sibTrans" cxnId="{6DC90382-F502-4CA5-8B5D-064F15E7957A}">
      <dgm:prSet/>
      <dgm:spPr/>
      <dgm:t>
        <a:bodyPr/>
        <a:lstStyle/>
        <a:p>
          <a:endParaRPr lang="en-US"/>
        </a:p>
      </dgm:t>
    </dgm:pt>
    <dgm:pt modelId="{1795245C-3979-4D62-B303-87B9D134F8B0}">
      <dgm:prSet phldrT="[Text]"/>
      <dgm:spPr/>
      <dgm:t>
        <a:bodyPr/>
        <a:lstStyle/>
        <a:p>
          <a:r>
            <a:rPr lang="en-US">
              <a:latin typeface="Franklin Gothic Medium Cond" panose="020B0606030402020204" pitchFamily="34" charset="0"/>
            </a:rPr>
            <a:t>Terrains</a:t>
          </a:r>
        </a:p>
      </dgm:t>
    </dgm:pt>
    <dgm:pt modelId="{E11DDB47-31DE-48A0-8DCC-F598F237B722}" type="parTrans" cxnId="{5A8BA5EE-F336-4396-86DC-E3905C26F36A}">
      <dgm:prSet/>
      <dgm:spPr/>
      <dgm:t>
        <a:bodyPr/>
        <a:lstStyle/>
        <a:p>
          <a:endParaRPr lang="en-US"/>
        </a:p>
      </dgm:t>
    </dgm:pt>
    <dgm:pt modelId="{C484D554-46F1-4E41-98DE-5F1B8238177F}" type="sibTrans" cxnId="{5A8BA5EE-F336-4396-86DC-E3905C26F36A}">
      <dgm:prSet/>
      <dgm:spPr/>
      <dgm:t>
        <a:bodyPr/>
        <a:lstStyle/>
        <a:p>
          <a:endParaRPr lang="en-US"/>
        </a:p>
      </dgm:t>
    </dgm:pt>
    <dgm:pt modelId="{875B4EDA-1839-4785-9981-F08997A202AF}" type="pres">
      <dgm:prSet presAssocID="{A342D5CC-885C-4D16-86F3-ECAC54B65A75}" presName="Name0" presStyleCnt="0">
        <dgm:presLayoutVars>
          <dgm:chMax/>
          <dgm:chPref val="1"/>
          <dgm:dir val="rev"/>
          <dgm:animOne val="branch"/>
          <dgm:animLvl val="lvl"/>
          <dgm:resizeHandles/>
        </dgm:presLayoutVars>
      </dgm:prSet>
      <dgm:spPr/>
    </dgm:pt>
    <dgm:pt modelId="{05D4205F-29F1-4505-B01F-C2A7FE024BFC}" type="pres">
      <dgm:prSet presAssocID="{BCD62499-344D-4145-924D-83F9B02E0C04}" presName="composite" presStyleCnt="0"/>
      <dgm:spPr/>
    </dgm:pt>
    <dgm:pt modelId="{C345AFD1-E58B-4C4E-994A-277A793A887F}" type="pres">
      <dgm:prSet presAssocID="{BCD62499-344D-4145-924D-83F9B02E0C04}" presName="ParentAccent1" presStyleLbl="alignNode1" presStyleIdx="0" presStyleCnt="51"/>
      <dgm:spPr/>
    </dgm:pt>
    <dgm:pt modelId="{9B2B7332-C7DE-4AB8-991E-D309836F3943}" type="pres">
      <dgm:prSet presAssocID="{BCD62499-344D-4145-924D-83F9B02E0C04}" presName="ParentAccent2" presStyleLbl="alignNode1" presStyleIdx="1" presStyleCnt="51"/>
      <dgm:spPr/>
    </dgm:pt>
    <dgm:pt modelId="{52F9BFF0-1FF0-4BC7-87F0-0083472A9ADC}" type="pres">
      <dgm:prSet presAssocID="{BCD62499-344D-4145-924D-83F9B02E0C04}" presName="ParentAccent3" presStyleLbl="alignNode1" presStyleIdx="2" presStyleCnt="51"/>
      <dgm:spPr/>
    </dgm:pt>
    <dgm:pt modelId="{59AEAC5A-3F7B-43D7-A4CD-1126A309E248}" type="pres">
      <dgm:prSet presAssocID="{BCD62499-344D-4145-924D-83F9B02E0C04}" presName="ParentAccent4" presStyleLbl="alignNode1" presStyleIdx="3" presStyleCnt="51"/>
      <dgm:spPr/>
    </dgm:pt>
    <dgm:pt modelId="{05333997-22A3-4E27-A887-185659CB8B23}" type="pres">
      <dgm:prSet presAssocID="{BCD62499-344D-4145-924D-83F9B02E0C04}" presName="ParentAccent5" presStyleLbl="alignNode1" presStyleIdx="4" presStyleCnt="51"/>
      <dgm:spPr/>
    </dgm:pt>
    <dgm:pt modelId="{4E9AA905-E615-49A4-82D1-896A0E38E6AE}" type="pres">
      <dgm:prSet presAssocID="{BCD62499-344D-4145-924D-83F9B02E0C04}" presName="ParentAccent6" presStyleLbl="alignNode1" presStyleIdx="5" presStyleCnt="51"/>
      <dgm:spPr/>
    </dgm:pt>
    <dgm:pt modelId="{C666C7D3-140A-4437-98FF-07C6DE081DA6}" type="pres">
      <dgm:prSet presAssocID="{BCD62499-344D-4145-924D-83F9B02E0C04}" presName="ParentAccent7" presStyleLbl="alignNode1" presStyleIdx="6" presStyleCnt="51"/>
      <dgm:spPr/>
    </dgm:pt>
    <dgm:pt modelId="{44F730E0-00ED-4A64-AEE8-50005BF5047E}" type="pres">
      <dgm:prSet presAssocID="{BCD62499-344D-4145-924D-83F9B02E0C04}" presName="ParentAccent8" presStyleLbl="alignNode1" presStyleIdx="7" presStyleCnt="51"/>
      <dgm:spPr/>
    </dgm:pt>
    <dgm:pt modelId="{3F89A19D-A3E4-4011-A1EC-52D74BB31F84}" type="pres">
      <dgm:prSet presAssocID="{BCD62499-344D-4145-924D-83F9B02E0C04}" presName="ParentAccent9" presStyleLbl="alignNode1" presStyleIdx="8" presStyleCnt="51"/>
      <dgm:spPr/>
    </dgm:pt>
    <dgm:pt modelId="{1FD7846E-A211-4D61-8F50-245055A98CB4}" type="pres">
      <dgm:prSet presAssocID="{BCD62499-344D-4145-924D-83F9B02E0C04}" presName="ParentAccent10" presStyleLbl="alignNode1" presStyleIdx="9" presStyleCnt="51"/>
      <dgm:spPr/>
    </dgm:pt>
    <dgm:pt modelId="{64029D18-D560-4E9D-82E2-60800B41E9CE}" type="pres">
      <dgm:prSet presAssocID="{BCD62499-344D-4145-924D-83F9B02E0C04}" presName="Parent" presStyleLbl="alignNode1" presStyleIdx="10" presStyleCnt="51">
        <dgm:presLayoutVars>
          <dgm:chMax val="5"/>
          <dgm:chPref val="3"/>
          <dgm:bulletEnabled val="1"/>
        </dgm:presLayoutVars>
      </dgm:prSet>
      <dgm:spPr/>
    </dgm:pt>
    <dgm:pt modelId="{89A1AB5F-88AF-4FBE-BA0A-42CED610DE92}" type="pres">
      <dgm:prSet presAssocID="{303F8824-E87E-41B3-A830-D79565308F88}" presName="Child1Accent1" presStyleLbl="alignNode1" presStyleIdx="11" presStyleCnt="51"/>
      <dgm:spPr/>
    </dgm:pt>
    <dgm:pt modelId="{0A775561-1796-4972-84B6-A92BEAA6BE24}" type="pres">
      <dgm:prSet presAssocID="{303F8824-E87E-41B3-A830-D79565308F88}" presName="Child1Accent2" presStyleLbl="alignNode1" presStyleIdx="12" presStyleCnt="51"/>
      <dgm:spPr/>
    </dgm:pt>
    <dgm:pt modelId="{D1C4B752-FF43-46FB-A1F0-A7750E119300}" type="pres">
      <dgm:prSet presAssocID="{303F8824-E87E-41B3-A830-D79565308F88}" presName="Child1Accent3" presStyleLbl="alignNode1" presStyleIdx="13" presStyleCnt="51"/>
      <dgm:spPr/>
    </dgm:pt>
    <dgm:pt modelId="{2E5A9962-95BD-466D-B6B6-B45CF8231C16}" type="pres">
      <dgm:prSet presAssocID="{303F8824-E87E-41B3-A830-D79565308F88}" presName="Child1Accent4" presStyleLbl="alignNode1" presStyleIdx="14" presStyleCnt="51"/>
      <dgm:spPr/>
    </dgm:pt>
    <dgm:pt modelId="{166181A0-D6FE-4E92-8979-05ADF01280FB}" type="pres">
      <dgm:prSet presAssocID="{303F8824-E87E-41B3-A830-D79565308F88}" presName="Child1Accent5" presStyleLbl="alignNode1" presStyleIdx="15" presStyleCnt="51"/>
      <dgm:spPr/>
    </dgm:pt>
    <dgm:pt modelId="{06843E85-253D-4418-9B73-6F6B020740AD}" type="pres">
      <dgm:prSet presAssocID="{303F8824-E87E-41B3-A830-D79565308F88}" presName="Child1Accent6" presStyleLbl="alignNode1" presStyleIdx="16" presStyleCnt="51"/>
      <dgm:spPr/>
    </dgm:pt>
    <dgm:pt modelId="{09E96797-9176-4304-931B-6158AC09BB61}" type="pres">
      <dgm:prSet presAssocID="{303F8824-E87E-41B3-A830-D79565308F88}" presName="Child1Accent7" presStyleLbl="alignNode1" presStyleIdx="17" presStyleCnt="51"/>
      <dgm:spPr/>
    </dgm:pt>
    <dgm:pt modelId="{3C7A5532-0FF2-4A56-A174-929431836417}" type="pres">
      <dgm:prSet presAssocID="{303F8824-E87E-41B3-A830-D79565308F88}" presName="Child1Accent8" presStyleLbl="alignNode1" presStyleIdx="18" presStyleCnt="51"/>
      <dgm:spPr/>
    </dgm:pt>
    <dgm:pt modelId="{D6A96D95-6086-4D29-A075-61DEC244D38B}" type="pres">
      <dgm:prSet presAssocID="{303F8824-E87E-41B3-A830-D79565308F88}" presName="Child1Accent9" presStyleLbl="alignNode1" presStyleIdx="19" presStyleCnt="51"/>
      <dgm:spPr/>
    </dgm:pt>
    <dgm:pt modelId="{2D04D08D-C991-4F1E-8C46-489E8452CB9F}" type="pres">
      <dgm:prSet presAssocID="{303F8824-E87E-41B3-A830-D79565308F88}" presName="Child1" presStyleLbl="revTx" presStyleIdx="0" presStyleCnt="5">
        <dgm:presLayoutVars>
          <dgm:chMax/>
          <dgm:chPref val="0"/>
          <dgm:bulletEnabled val="1"/>
        </dgm:presLayoutVars>
      </dgm:prSet>
      <dgm:spPr/>
    </dgm:pt>
    <dgm:pt modelId="{F254C9E9-017D-495E-AEC9-A9C99023C97D}" type="pres">
      <dgm:prSet presAssocID="{BA041855-A7B2-4B53-957D-AA4DD24D27E2}" presName="Child2Accent1" presStyleLbl="alignNode1" presStyleIdx="20" presStyleCnt="51"/>
      <dgm:spPr/>
    </dgm:pt>
    <dgm:pt modelId="{2366239C-73E1-4478-B7F5-B31BA8114BD2}" type="pres">
      <dgm:prSet presAssocID="{BA041855-A7B2-4B53-957D-AA4DD24D27E2}" presName="Child2Accent2" presStyleLbl="alignNode1" presStyleIdx="21" presStyleCnt="51"/>
      <dgm:spPr/>
    </dgm:pt>
    <dgm:pt modelId="{D309F4C8-FF71-447F-9F41-1BAF45AABC72}" type="pres">
      <dgm:prSet presAssocID="{BA041855-A7B2-4B53-957D-AA4DD24D27E2}" presName="Child2Accent3" presStyleLbl="alignNode1" presStyleIdx="22" presStyleCnt="51"/>
      <dgm:spPr/>
    </dgm:pt>
    <dgm:pt modelId="{10A2EB31-3A43-41C7-AFFD-F03A5A4F92CB}" type="pres">
      <dgm:prSet presAssocID="{BA041855-A7B2-4B53-957D-AA4DD24D27E2}" presName="Child2Accent4" presStyleLbl="alignNode1" presStyleIdx="23" presStyleCnt="51"/>
      <dgm:spPr/>
    </dgm:pt>
    <dgm:pt modelId="{C0FFE95D-F3AD-4BFA-B374-EDAF4E7BD091}" type="pres">
      <dgm:prSet presAssocID="{BA041855-A7B2-4B53-957D-AA4DD24D27E2}" presName="Child2Accent5" presStyleLbl="alignNode1" presStyleIdx="24" presStyleCnt="51"/>
      <dgm:spPr/>
    </dgm:pt>
    <dgm:pt modelId="{AFD7C3FC-3094-4D15-938F-F46B1F76D250}" type="pres">
      <dgm:prSet presAssocID="{BA041855-A7B2-4B53-957D-AA4DD24D27E2}" presName="Child2Accent6" presStyleLbl="alignNode1" presStyleIdx="25" presStyleCnt="51"/>
      <dgm:spPr/>
    </dgm:pt>
    <dgm:pt modelId="{C052F038-3E01-48DD-9114-14035EB018E1}" type="pres">
      <dgm:prSet presAssocID="{BA041855-A7B2-4B53-957D-AA4DD24D27E2}" presName="Child2Accent7" presStyleLbl="alignNode1" presStyleIdx="26" presStyleCnt="51"/>
      <dgm:spPr/>
    </dgm:pt>
    <dgm:pt modelId="{5F59BB3F-FCEA-4C1E-9A89-2C2B0BD8CF9E}" type="pres">
      <dgm:prSet presAssocID="{BA041855-A7B2-4B53-957D-AA4DD24D27E2}" presName="Child2" presStyleLbl="revTx" presStyleIdx="1" presStyleCnt="5">
        <dgm:presLayoutVars>
          <dgm:chMax/>
          <dgm:chPref val="0"/>
          <dgm:bulletEnabled val="1"/>
        </dgm:presLayoutVars>
      </dgm:prSet>
      <dgm:spPr/>
    </dgm:pt>
    <dgm:pt modelId="{25D7EAEC-B098-4D08-8B19-93CAE054BEAC}" type="pres">
      <dgm:prSet presAssocID="{F766505A-0EE8-4B62-BF5A-9D472B8CA12B}" presName="Child3Accent1" presStyleLbl="alignNode1" presStyleIdx="27" presStyleCnt="51"/>
      <dgm:spPr/>
    </dgm:pt>
    <dgm:pt modelId="{2324AF6E-3186-43F3-A469-C8D5611F985D}" type="pres">
      <dgm:prSet presAssocID="{F766505A-0EE8-4B62-BF5A-9D472B8CA12B}" presName="Child3Accent2" presStyleLbl="alignNode1" presStyleIdx="28" presStyleCnt="51"/>
      <dgm:spPr/>
    </dgm:pt>
    <dgm:pt modelId="{DDDFCC28-6C70-44A7-A61F-62817577F30E}" type="pres">
      <dgm:prSet presAssocID="{F766505A-0EE8-4B62-BF5A-9D472B8CA12B}" presName="Child3Accent3" presStyleLbl="alignNode1" presStyleIdx="29" presStyleCnt="51"/>
      <dgm:spPr/>
    </dgm:pt>
    <dgm:pt modelId="{B1283322-C88D-4797-A042-5029B28400CD}" type="pres">
      <dgm:prSet presAssocID="{F766505A-0EE8-4B62-BF5A-9D472B8CA12B}" presName="Child3Accent4" presStyleLbl="alignNode1" presStyleIdx="30" presStyleCnt="51"/>
      <dgm:spPr/>
    </dgm:pt>
    <dgm:pt modelId="{B135861D-D436-4050-B5D6-ACBDC75C4D6A}" type="pres">
      <dgm:prSet presAssocID="{F766505A-0EE8-4B62-BF5A-9D472B8CA12B}" presName="Child3Accent5" presStyleLbl="alignNode1" presStyleIdx="31" presStyleCnt="51"/>
      <dgm:spPr/>
    </dgm:pt>
    <dgm:pt modelId="{01513422-2B04-4794-9BD2-9E2CDFBCED62}" type="pres">
      <dgm:prSet presAssocID="{F766505A-0EE8-4B62-BF5A-9D472B8CA12B}" presName="Child3Accent6" presStyleLbl="alignNode1" presStyleIdx="32" presStyleCnt="51"/>
      <dgm:spPr/>
    </dgm:pt>
    <dgm:pt modelId="{ABE0DA5D-2E15-42CF-9D72-3D599FCBEEDB}" type="pres">
      <dgm:prSet presAssocID="{F766505A-0EE8-4B62-BF5A-9D472B8CA12B}" presName="Child3Accent7" presStyleLbl="alignNode1" presStyleIdx="33" presStyleCnt="51"/>
      <dgm:spPr/>
    </dgm:pt>
    <dgm:pt modelId="{9176AC3F-2EDC-49DF-9715-76BE6B6DA4D1}" type="pres">
      <dgm:prSet presAssocID="{F766505A-0EE8-4B62-BF5A-9D472B8CA12B}" presName="Child3" presStyleLbl="revTx" presStyleIdx="2" presStyleCnt="5">
        <dgm:presLayoutVars>
          <dgm:chMax/>
          <dgm:chPref val="0"/>
          <dgm:bulletEnabled val="1"/>
        </dgm:presLayoutVars>
      </dgm:prSet>
      <dgm:spPr/>
    </dgm:pt>
    <dgm:pt modelId="{3253FCD7-7627-431C-BF82-BCE1DA31D0D5}" type="pres">
      <dgm:prSet presAssocID="{9A896E1C-D182-42A7-AF46-31370F116C36}" presName="Child4Accent1" presStyleLbl="alignNode1" presStyleIdx="34" presStyleCnt="51"/>
      <dgm:spPr/>
    </dgm:pt>
    <dgm:pt modelId="{1F875CD2-17DD-4858-9EA4-1591178A882E}" type="pres">
      <dgm:prSet presAssocID="{9A896E1C-D182-42A7-AF46-31370F116C36}" presName="Child4Accent2" presStyleLbl="alignNode1" presStyleIdx="35" presStyleCnt="51"/>
      <dgm:spPr/>
    </dgm:pt>
    <dgm:pt modelId="{1FA56143-7032-4CFC-B15A-B4EF2AA74B24}" type="pres">
      <dgm:prSet presAssocID="{9A896E1C-D182-42A7-AF46-31370F116C36}" presName="Child4Accent3" presStyleLbl="alignNode1" presStyleIdx="36" presStyleCnt="51"/>
      <dgm:spPr/>
    </dgm:pt>
    <dgm:pt modelId="{3A95B7E1-A649-43B8-9AE9-B1DF0F9FA402}" type="pres">
      <dgm:prSet presAssocID="{9A896E1C-D182-42A7-AF46-31370F116C36}" presName="Child4Accent4" presStyleLbl="alignNode1" presStyleIdx="37" presStyleCnt="51"/>
      <dgm:spPr/>
    </dgm:pt>
    <dgm:pt modelId="{EB0FB70A-5E4E-4A57-BB13-68050870B88C}" type="pres">
      <dgm:prSet presAssocID="{9A896E1C-D182-42A7-AF46-31370F116C36}" presName="Child4Accent5" presStyleLbl="alignNode1" presStyleIdx="38" presStyleCnt="51"/>
      <dgm:spPr/>
    </dgm:pt>
    <dgm:pt modelId="{E0D0B7E9-229D-4196-A193-0FD8A20176B1}" type="pres">
      <dgm:prSet presAssocID="{9A896E1C-D182-42A7-AF46-31370F116C36}" presName="Child4Accent6" presStyleLbl="alignNode1" presStyleIdx="39" presStyleCnt="51"/>
      <dgm:spPr/>
    </dgm:pt>
    <dgm:pt modelId="{023511C8-034A-433C-A37B-F1D3F33D2575}" type="pres">
      <dgm:prSet presAssocID="{9A896E1C-D182-42A7-AF46-31370F116C36}" presName="Child4Accent7" presStyleLbl="alignNode1" presStyleIdx="40" presStyleCnt="51"/>
      <dgm:spPr/>
    </dgm:pt>
    <dgm:pt modelId="{1F4A559F-4F7D-4221-B06A-BE535CFC19FD}" type="pres">
      <dgm:prSet presAssocID="{9A896E1C-D182-42A7-AF46-31370F116C36}" presName="Child4Accent8" presStyleLbl="alignNode1" presStyleIdx="41" presStyleCnt="51"/>
      <dgm:spPr/>
    </dgm:pt>
    <dgm:pt modelId="{50B55A55-4665-40D7-9D28-0BB3C5B341DB}" type="pres">
      <dgm:prSet presAssocID="{9A896E1C-D182-42A7-AF46-31370F116C36}" presName="Child4" presStyleLbl="revTx" presStyleIdx="3" presStyleCnt="5">
        <dgm:presLayoutVars>
          <dgm:chMax/>
          <dgm:chPref val="0"/>
          <dgm:bulletEnabled val="1"/>
        </dgm:presLayoutVars>
      </dgm:prSet>
      <dgm:spPr/>
    </dgm:pt>
    <dgm:pt modelId="{3D638B38-D043-45BB-92F6-5E5E00B7B116}" type="pres">
      <dgm:prSet presAssocID="{1795245C-3979-4D62-B303-87B9D134F8B0}" presName="Child5Accent1" presStyleLbl="alignNode1" presStyleIdx="42" presStyleCnt="51"/>
      <dgm:spPr/>
    </dgm:pt>
    <dgm:pt modelId="{72E78C76-F3F1-4583-A335-896EFB6D0E43}" type="pres">
      <dgm:prSet presAssocID="{1795245C-3979-4D62-B303-87B9D134F8B0}" presName="Child5Accent2" presStyleLbl="alignNode1" presStyleIdx="43" presStyleCnt="51"/>
      <dgm:spPr/>
    </dgm:pt>
    <dgm:pt modelId="{B211158F-D312-4C92-9DB7-AA3419D208D1}" type="pres">
      <dgm:prSet presAssocID="{1795245C-3979-4D62-B303-87B9D134F8B0}" presName="Child5Accent3" presStyleLbl="alignNode1" presStyleIdx="44" presStyleCnt="51"/>
      <dgm:spPr/>
    </dgm:pt>
    <dgm:pt modelId="{E91F1D29-5747-40A6-BF6F-D054E4E0DB16}" type="pres">
      <dgm:prSet presAssocID="{1795245C-3979-4D62-B303-87B9D134F8B0}" presName="Child5Accent4" presStyleLbl="alignNode1" presStyleIdx="45" presStyleCnt="51"/>
      <dgm:spPr/>
    </dgm:pt>
    <dgm:pt modelId="{3EBB7684-D61F-45A1-BC63-F53A8E2A8F7D}" type="pres">
      <dgm:prSet presAssocID="{1795245C-3979-4D62-B303-87B9D134F8B0}" presName="Child5Accent5" presStyleLbl="alignNode1" presStyleIdx="46" presStyleCnt="51"/>
      <dgm:spPr/>
    </dgm:pt>
    <dgm:pt modelId="{D68318C3-AC0B-4E5E-B118-8FE8B4285CCA}" type="pres">
      <dgm:prSet presAssocID="{1795245C-3979-4D62-B303-87B9D134F8B0}" presName="Child5Accent6" presStyleLbl="alignNode1" presStyleIdx="47" presStyleCnt="51"/>
      <dgm:spPr/>
    </dgm:pt>
    <dgm:pt modelId="{5E774E6D-7AE9-41E8-9237-86926AA18D9A}" type="pres">
      <dgm:prSet presAssocID="{1795245C-3979-4D62-B303-87B9D134F8B0}" presName="Child5Accent7" presStyleLbl="alignNode1" presStyleIdx="48" presStyleCnt="51"/>
      <dgm:spPr/>
    </dgm:pt>
    <dgm:pt modelId="{42435D31-E3DE-4B0C-9D32-504E713F1292}" type="pres">
      <dgm:prSet presAssocID="{1795245C-3979-4D62-B303-87B9D134F8B0}" presName="Child5Accent8" presStyleLbl="alignNode1" presStyleIdx="49" presStyleCnt="51"/>
      <dgm:spPr/>
    </dgm:pt>
    <dgm:pt modelId="{2065DD6A-1537-4C40-8F3B-438B79AEE0D8}" type="pres">
      <dgm:prSet presAssocID="{1795245C-3979-4D62-B303-87B9D134F8B0}" presName="Child5Accent9" presStyleLbl="alignNode1" presStyleIdx="50" presStyleCnt="51"/>
      <dgm:spPr/>
    </dgm:pt>
    <dgm:pt modelId="{07ED76E1-EC42-482B-9B1C-F1CEAB42B05E}" type="pres">
      <dgm:prSet presAssocID="{1795245C-3979-4D62-B303-87B9D134F8B0}" presName="Child5" presStyleLbl="revTx" presStyleIdx="4" presStyleCnt="5">
        <dgm:presLayoutVars>
          <dgm:chMax/>
          <dgm:chPref val="0"/>
          <dgm:bulletEnabled val="1"/>
        </dgm:presLayoutVars>
      </dgm:prSet>
      <dgm:spPr/>
    </dgm:pt>
  </dgm:ptLst>
  <dgm:cxnLst>
    <dgm:cxn modelId="{C15F9810-7A5F-45A0-AD97-F821B18A53A9}" type="presOf" srcId="{303F8824-E87E-41B3-A830-D79565308F88}" destId="{2D04D08D-C991-4F1E-8C46-489E8452CB9F}" srcOrd="0" destOrd="0" presId="urn:microsoft.com/office/officeart/2011/layout/ConvergingText"/>
    <dgm:cxn modelId="{7CDBDF1B-0C06-43AE-8873-8D33AF945FC9}" type="presOf" srcId="{BA041855-A7B2-4B53-957D-AA4DD24D27E2}" destId="{5F59BB3F-FCEA-4C1E-9A89-2C2B0BD8CF9E}" srcOrd="0" destOrd="0" presId="urn:microsoft.com/office/officeart/2011/layout/ConvergingText"/>
    <dgm:cxn modelId="{7174811F-7A44-4481-97AC-4F43B92D884B}" srcId="{BCD62499-344D-4145-924D-83F9B02E0C04}" destId="{303F8824-E87E-41B3-A830-D79565308F88}" srcOrd="0" destOrd="0" parTransId="{2434E941-B374-49BF-957D-460B0F53A087}" sibTransId="{B5A290FC-C82B-4B25-8029-0B7C6588EB0C}"/>
    <dgm:cxn modelId="{477C7B30-B6C7-4191-A01A-650582214C01}" type="presOf" srcId="{9A896E1C-D182-42A7-AF46-31370F116C36}" destId="{50B55A55-4665-40D7-9D28-0BB3C5B341DB}" srcOrd="0" destOrd="0" presId="urn:microsoft.com/office/officeart/2011/layout/ConvergingText"/>
    <dgm:cxn modelId="{8C36DB65-4248-4A47-B110-837A0A2B6A81}" type="presOf" srcId="{1795245C-3979-4D62-B303-87B9D134F8B0}" destId="{07ED76E1-EC42-482B-9B1C-F1CEAB42B05E}" srcOrd="0" destOrd="0" presId="urn:microsoft.com/office/officeart/2011/layout/ConvergingText"/>
    <dgm:cxn modelId="{ED65F56A-6ECF-4F8E-AB09-6C844BDE215E}" type="presOf" srcId="{BCD62499-344D-4145-924D-83F9B02E0C04}" destId="{64029D18-D560-4E9D-82E2-60800B41E9CE}" srcOrd="0" destOrd="0" presId="urn:microsoft.com/office/officeart/2011/layout/ConvergingText"/>
    <dgm:cxn modelId="{6DC90382-F502-4CA5-8B5D-064F15E7957A}" srcId="{BCD62499-344D-4145-924D-83F9B02E0C04}" destId="{9A896E1C-D182-42A7-AF46-31370F116C36}" srcOrd="3" destOrd="0" parTransId="{02E050A1-9C91-493E-8A80-956B60CC95BD}" sibTransId="{70F9E8DE-88C9-4E86-B463-966C0A2BCCD3}"/>
    <dgm:cxn modelId="{EECFD793-570B-4DF4-A417-6161ABD81746}" type="presOf" srcId="{F766505A-0EE8-4B62-BF5A-9D472B8CA12B}" destId="{9176AC3F-2EDC-49DF-9715-76BE6B6DA4D1}" srcOrd="0" destOrd="0" presId="urn:microsoft.com/office/officeart/2011/layout/ConvergingText"/>
    <dgm:cxn modelId="{F10609A2-E7D1-41CE-9C45-9D8E8B373C2D}" srcId="{A342D5CC-885C-4D16-86F3-ECAC54B65A75}" destId="{BCD62499-344D-4145-924D-83F9B02E0C04}" srcOrd="0" destOrd="0" parTransId="{0D1F4315-DB8D-4220-9108-827D24C93569}" sibTransId="{F4533F58-A029-4F90-9576-C40C9E8973CC}"/>
    <dgm:cxn modelId="{AFDA22CC-D1B5-4CC6-BF50-7878F8C051D3}" srcId="{BCD62499-344D-4145-924D-83F9B02E0C04}" destId="{F766505A-0EE8-4B62-BF5A-9D472B8CA12B}" srcOrd="2" destOrd="0" parTransId="{A203B6B1-9D3A-49F3-87CA-77004CA09A1A}" sibTransId="{C50B1D56-6B49-4683-93CB-110AF487EB35}"/>
    <dgm:cxn modelId="{44939DE2-13D3-4962-A05F-1C1FA729879E}" type="presOf" srcId="{A342D5CC-885C-4D16-86F3-ECAC54B65A75}" destId="{875B4EDA-1839-4785-9981-F08997A202AF}" srcOrd="0" destOrd="0" presId="urn:microsoft.com/office/officeart/2011/layout/ConvergingText"/>
    <dgm:cxn modelId="{4603A5EA-BD5D-429F-BA07-526EE614E7BF}" srcId="{BCD62499-344D-4145-924D-83F9B02E0C04}" destId="{BA041855-A7B2-4B53-957D-AA4DD24D27E2}" srcOrd="1" destOrd="0" parTransId="{CC954E1C-5CBC-453C-985F-76EA5AA4F603}" sibTransId="{398BEA25-009A-446B-9FEC-A4980B92FF26}"/>
    <dgm:cxn modelId="{5A8BA5EE-F336-4396-86DC-E3905C26F36A}" srcId="{BCD62499-344D-4145-924D-83F9B02E0C04}" destId="{1795245C-3979-4D62-B303-87B9D134F8B0}" srcOrd="4" destOrd="0" parTransId="{E11DDB47-31DE-48A0-8DCC-F598F237B722}" sibTransId="{C484D554-46F1-4E41-98DE-5F1B8238177F}"/>
    <dgm:cxn modelId="{0017E2A6-5E23-40F3-9CEA-2080D9288187}" type="presParOf" srcId="{875B4EDA-1839-4785-9981-F08997A202AF}" destId="{05D4205F-29F1-4505-B01F-C2A7FE024BFC}" srcOrd="0" destOrd="0" presId="urn:microsoft.com/office/officeart/2011/layout/ConvergingText"/>
    <dgm:cxn modelId="{D8FE7DD0-27BD-4106-BEB3-06B6CB9F2DCA}" type="presParOf" srcId="{05D4205F-29F1-4505-B01F-C2A7FE024BFC}" destId="{C345AFD1-E58B-4C4E-994A-277A793A887F}" srcOrd="0" destOrd="0" presId="urn:microsoft.com/office/officeart/2011/layout/ConvergingText"/>
    <dgm:cxn modelId="{77D0CF12-B6B6-4A4C-B27E-ABE429B94D0E}" type="presParOf" srcId="{05D4205F-29F1-4505-B01F-C2A7FE024BFC}" destId="{9B2B7332-C7DE-4AB8-991E-D309836F3943}" srcOrd="1" destOrd="0" presId="urn:microsoft.com/office/officeart/2011/layout/ConvergingText"/>
    <dgm:cxn modelId="{59CD7ADD-FAE9-4E17-AA91-2346461DF719}" type="presParOf" srcId="{05D4205F-29F1-4505-B01F-C2A7FE024BFC}" destId="{52F9BFF0-1FF0-4BC7-87F0-0083472A9ADC}" srcOrd="2" destOrd="0" presId="urn:microsoft.com/office/officeart/2011/layout/ConvergingText"/>
    <dgm:cxn modelId="{40CC44DF-3F05-45BA-95A0-30AF228D72EF}" type="presParOf" srcId="{05D4205F-29F1-4505-B01F-C2A7FE024BFC}" destId="{59AEAC5A-3F7B-43D7-A4CD-1126A309E248}" srcOrd="3" destOrd="0" presId="urn:microsoft.com/office/officeart/2011/layout/ConvergingText"/>
    <dgm:cxn modelId="{FFE31596-3DA2-4C4E-8B52-A66DC8400505}" type="presParOf" srcId="{05D4205F-29F1-4505-B01F-C2A7FE024BFC}" destId="{05333997-22A3-4E27-A887-185659CB8B23}" srcOrd="4" destOrd="0" presId="urn:microsoft.com/office/officeart/2011/layout/ConvergingText"/>
    <dgm:cxn modelId="{8450E695-A250-499A-BF61-2574177437A1}" type="presParOf" srcId="{05D4205F-29F1-4505-B01F-C2A7FE024BFC}" destId="{4E9AA905-E615-49A4-82D1-896A0E38E6AE}" srcOrd="5" destOrd="0" presId="urn:microsoft.com/office/officeart/2011/layout/ConvergingText"/>
    <dgm:cxn modelId="{80B26130-D60F-406E-B482-5DCEE982515D}" type="presParOf" srcId="{05D4205F-29F1-4505-B01F-C2A7FE024BFC}" destId="{C666C7D3-140A-4437-98FF-07C6DE081DA6}" srcOrd="6" destOrd="0" presId="urn:microsoft.com/office/officeart/2011/layout/ConvergingText"/>
    <dgm:cxn modelId="{B5D2C29C-85B5-4EE2-BC28-77FF84422BB1}" type="presParOf" srcId="{05D4205F-29F1-4505-B01F-C2A7FE024BFC}" destId="{44F730E0-00ED-4A64-AEE8-50005BF5047E}" srcOrd="7" destOrd="0" presId="urn:microsoft.com/office/officeart/2011/layout/ConvergingText"/>
    <dgm:cxn modelId="{70A8AA47-D5A5-4955-84C7-4DE674627029}" type="presParOf" srcId="{05D4205F-29F1-4505-B01F-C2A7FE024BFC}" destId="{3F89A19D-A3E4-4011-A1EC-52D74BB31F84}" srcOrd="8" destOrd="0" presId="urn:microsoft.com/office/officeart/2011/layout/ConvergingText"/>
    <dgm:cxn modelId="{AED8A0E6-41E1-42AA-8C93-A7BC46746006}" type="presParOf" srcId="{05D4205F-29F1-4505-B01F-C2A7FE024BFC}" destId="{1FD7846E-A211-4D61-8F50-245055A98CB4}" srcOrd="9" destOrd="0" presId="urn:microsoft.com/office/officeart/2011/layout/ConvergingText"/>
    <dgm:cxn modelId="{4A057433-BBF4-4D63-91A0-7BEDB5854FB3}" type="presParOf" srcId="{05D4205F-29F1-4505-B01F-C2A7FE024BFC}" destId="{64029D18-D560-4E9D-82E2-60800B41E9CE}" srcOrd="10" destOrd="0" presId="urn:microsoft.com/office/officeart/2011/layout/ConvergingText"/>
    <dgm:cxn modelId="{D96D9978-8493-4879-9B70-88BF580DD4BD}" type="presParOf" srcId="{05D4205F-29F1-4505-B01F-C2A7FE024BFC}" destId="{89A1AB5F-88AF-4FBE-BA0A-42CED610DE92}" srcOrd="11" destOrd="0" presId="urn:microsoft.com/office/officeart/2011/layout/ConvergingText"/>
    <dgm:cxn modelId="{35534D58-8B3A-4A31-8194-B795A06684BA}" type="presParOf" srcId="{05D4205F-29F1-4505-B01F-C2A7FE024BFC}" destId="{0A775561-1796-4972-84B6-A92BEAA6BE24}" srcOrd="12" destOrd="0" presId="urn:microsoft.com/office/officeart/2011/layout/ConvergingText"/>
    <dgm:cxn modelId="{54E26A24-2A6C-4673-9621-F37103E83600}" type="presParOf" srcId="{05D4205F-29F1-4505-B01F-C2A7FE024BFC}" destId="{D1C4B752-FF43-46FB-A1F0-A7750E119300}" srcOrd="13" destOrd="0" presId="urn:microsoft.com/office/officeart/2011/layout/ConvergingText"/>
    <dgm:cxn modelId="{40A37E2E-55C3-415D-8A17-4048E671FAAB}" type="presParOf" srcId="{05D4205F-29F1-4505-B01F-C2A7FE024BFC}" destId="{2E5A9962-95BD-466D-B6B6-B45CF8231C16}" srcOrd="14" destOrd="0" presId="urn:microsoft.com/office/officeart/2011/layout/ConvergingText"/>
    <dgm:cxn modelId="{36F02275-41F4-4A94-9A48-524FA75D94E3}" type="presParOf" srcId="{05D4205F-29F1-4505-B01F-C2A7FE024BFC}" destId="{166181A0-D6FE-4E92-8979-05ADF01280FB}" srcOrd="15" destOrd="0" presId="urn:microsoft.com/office/officeart/2011/layout/ConvergingText"/>
    <dgm:cxn modelId="{42305BC0-4E7A-4589-86E9-A0E70CB743C9}" type="presParOf" srcId="{05D4205F-29F1-4505-B01F-C2A7FE024BFC}" destId="{06843E85-253D-4418-9B73-6F6B020740AD}" srcOrd="16" destOrd="0" presId="urn:microsoft.com/office/officeart/2011/layout/ConvergingText"/>
    <dgm:cxn modelId="{767B39CF-DD4D-4FF7-A973-0923A725584A}" type="presParOf" srcId="{05D4205F-29F1-4505-B01F-C2A7FE024BFC}" destId="{09E96797-9176-4304-931B-6158AC09BB61}" srcOrd="17" destOrd="0" presId="urn:microsoft.com/office/officeart/2011/layout/ConvergingText"/>
    <dgm:cxn modelId="{030D72C6-0500-4A9F-827B-CEC075252BF7}" type="presParOf" srcId="{05D4205F-29F1-4505-B01F-C2A7FE024BFC}" destId="{3C7A5532-0FF2-4A56-A174-929431836417}" srcOrd="18" destOrd="0" presId="urn:microsoft.com/office/officeart/2011/layout/ConvergingText"/>
    <dgm:cxn modelId="{5B88A47D-FD36-41C3-9B91-615474F0D889}" type="presParOf" srcId="{05D4205F-29F1-4505-B01F-C2A7FE024BFC}" destId="{D6A96D95-6086-4D29-A075-61DEC244D38B}" srcOrd="19" destOrd="0" presId="urn:microsoft.com/office/officeart/2011/layout/ConvergingText"/>
    <dgm:cxn modelId="{B3E3448D-F1FF-4DF9-84C0-6BD12A3AA891}" type="presParOf" srcId="{05D4205F-29F1-4505-B01F-C2A7FE024BFC}" destId="{2D04D08D-C991-4F1E-8C46-489E8452CB9F}" srcOrd="20" destOrd="0" presId="urn:microsoft.com/office/officeart/2011/layout/ConvergingText"/>
    <dgm:cxn modelId="{540DC8B7-A198-4DAA-A396-0DE97C73EC58}" type="presParOf" srcId="{05D4205F-29F1-4505-B01F-C2A7FE024BFC}" destId="{F254C9E9-017D-495E-AEC9-A9C99023C97D}" srcOrd="21" destOrd="0" presId="urn:microsoft.com/office/officeart/2011/layout/ConvergingText"/>
    <dgm:cxn modelId="{1322F184-C8F9-4F03-AAA5-5117601E5C47}" type="presParOf" srcId="{05D4205F-29F1-4505-B01F-C2A7FE024BFC}" destId="{2366239C-73E1-4478-B7F5-B31BA8114BD2}" srcOrd="22" destOrd="0" presId="urn:microsoft.com/office/officeart/2011/layout/ConvergingText"/>
    <dgm:cxn modelId="{21DD69BB-8432-4B4A-8CA5-E80335458786}" type="presParOf" srcId="{05D4205F-29F1-4505-B01F-C2A7FE024BFC}" destId="{D309F4C8-FF71-447F-9F41-1BAF45AABC72}" srcOrd="23" destOrd="0" presId="urn:microsoft.com/office/officeart/2011/layout/ConvergingText"/>
    <dgm:cxn modelId="{F130FFB8-EB00-4327-9868-2841A657C923}" type="presParOf" srcId="{05D4205F-29F1-4505-B01F-C2A7FE024BFC}" destId="{10A2EB31-3A43-41C7-AFFD-F03A5A4F92CB}" srcOrd="24" destOrd="0" presId="urn:microsoft.com/office/officeart/2011/layout/ConvergingText"/>
    <dgm:cxn modelId="{6635B3E2-D473-4B91-AB46-42BF6C018814}" type="presParOf" srcId="{05D4205F-29F1-4505-B01F-C2A7FE024BFC}" destId="{C0FFE95D-F3AD-4BFA-B374-EDAF4E7BD091}" srcOrd="25" destOrd="0" presId="urn:microsoft.com/office/officeart/2011/layout/ConvergingText"/>
    <dgm:cxn modelId="{41520D45-4C2B-4AA1-8DB0-5142B8D9CAF6}" type="presParOf" srcId="{05D4205F-29F1-4505-B01F-C2A7FE024BFC}" destId="{AFD7C3FC-3094-4D15-938F-F46B1F76D250}" srcOrd="26" destOrd="0" presId="urn:microsoft.com/office/officeart/2011/layout/ConvergingText"/>
    <dgm:cxn modelId="{17F78C69-136A-4971-8FAF-22B3300BACFD}" type="presParOf" srcId="{05D4205F-29F1-4505-B01F-C2A7FE024BFC}" destId="{C052F038-3E01-48DD-9114-14035EB018E1}" srcOrd="27" destOrd="0" presId="urn:microsoft.com/office/officeart/2011/layout/ConvergingText"/>
    <dgm:cxn modelId="{CACF2125-C9E1-4FD8-8209-8BAA64CE84F0}" type="presParOf" srcId="{05D4205F-29F1-4505-B01F-C2A7FE024BFC}" destId="{5F59BB3F-FCEA-4C1E-9A89-2C2B0BD8CF9E}" srcOrd="28" destOrd="0" presId="urn:microsoft.com/office/officeart/2011/layout/ConvergingText"/>
    <dgm:cxn modelId="{6C4250DD-3BED-4526-A9CD-532AF1AFA5B2}" type="presParOf" srcId="{05D4205F-29F1-4505-B01F-C2A7FE024BFC}" destId="{25D7EAEC-B098-4D08-8B19-93CAE054BEAC}" srcOrd="29" destOrd="0" presId="urn:microsoft.com/office/officeart/2011/layout/ConvergingText"/>
    <dgm:cxn modelId="{194FE76E-0AF2-4139-80FC-8F996CCCA3A7}" type="presParOf" srcId="{05D4205F-29F1-4505-B01F-C2A7FE024BFC}" destId="{2324AF6E-3186-43F3-A469-C8D5611F985D}" srcOrd="30" destOrd="0" presId="urn:microsoft.com/office/officeart/2011/layout/ConvergingText"/>
    <dgm:cxn modelId="{09D8AEF3-97C2-42CF-BC1E-6F39F9B3F5B2}" type="presParOf" srcId="{05D4205F-29F1-4505-B01F-C2A7FE024BFC}" destId="{DDDFCC28-6C70-44A7-A61F-62817577F30E}" srcOrd="31" destOrd="0" presId="urn:microsoft.com/office/officeart/2011/layout/ConvergingText"/>
    <dgm:cxn modelId="{D650E8F7-072E-4649-87D7-F04EA85F0C7B}" type="presParOf" srcId="{05D4205F-29F1-4505-B01F-C2A7FE024BFC}" destId="{B1283322-C88D-4797-A042-5029B28400CD}" srcOrd="32" destOrd="0" presId="urn:microsoft.com/office/officeart/2011/layout/ConvergingText"/>
    <dgm:cxn modelId="{AC0B658F-A2AC-48ED-A701-4477F8561F60}" type="presParOf" srcId="{05D4205F-29F1-4505-B01F-C2A7FE024BFC}" destId="{B135861D-D436-4050-B5D6-ACBDC75C4D6A}" srcOrd="33" destOrd="0" presId="urn:microsoft.com/office/officeart/2011/layout/ConvergingText"/>
    <dgm:cxn modelId="{4FD7B5AA-1536-4D26-9DFB-A81284A5F2B2}" type="presParOf" srcId="{05D4205F-29F1-4505-B01F-C2A7FE024BFC}" destId="{01513422-2B04-4794-9BD2-9E2CDFBCED62}" srcOrd="34" destOrd="0" presId="urn:microsoft.com/office/officeart/2011/layout/ConvergingText"/>
    <dgm:cxn modelId="{4FFC495D-C2B8-47A6-B1E9-8F8E21823952}" type="presParOf" srcId="{05D4205F-29F1-4505-B01F-C2A7FE024BFC}" destId="{ABE0DA5D-2E15-42CF-9D72-3D599FCBEEDB}" srcOrd="35" destOrd="0" presId="urn:microsoft.com/office/officeart/2011/layout/ConvergingText"/>
    <dgm:cxn modelId="{D0675B23-3BF3-4FFC-9FD3-11B5A8C0EFCF}" type="presParOf" srcId="{05D4205F-29F1-4505-B01F-C2A7FE024BFC}" destId="{9176AC3F-2EDC-49DF-9715-76BE6B6DA4D1}" srcOrd="36" destOrd="0" presId="urn:microsoft.com/office/officeart/2011/layout/ConvergingText"/>
    <dgm:cxn modelId="{C7125F8E-9A44-4CD6-8B2E-2379455F8E96}" type="presParOf" srcId="{05D4205F-29F1-4505-B01F-C2A7FE024BFC}" destId="{3253FCD7-7627-431C-BF82-BCE1DA31D0D5}" srcOrd="37" destOrd="0" presId="urn:microsoft.com/office/officeart/2011/layout/ConvergingText"/>
    <dgm:cxn modelId="{F2B015DD-81F9-44C4-8F63-385F71FD515B}" type="presParOf" srcId="{05D4205F-29F1-4505-B01F-C2A7FE024BFC}" destId="{1F875CD2-17DD-4858-9EA4-1591178A882E}" srcOrd="38" destOrd="0" presId="urn:microsoft.com/office/officeart/2011/layout/ConvergingText"/>
    <dgm:cxn modelId="{BA668522-B0E3-4815-ADF3-A8C8E766C816}" type="presParOf" srcId="{05D4205F-29F1-4505-B01F-C2A7FE024BFC}" destId="{1FA56143-7032-4CFC-B15A-B4EF2AA74B24}" srcOrd="39" destOrd="0" presId="urn:microsoft.com/office/officeart/2011/layout/ConvergingText"/>
    <dgm:cxn modelId="{37FF5AAC-E400-460A-B9C8-3D7C745248B7}" type="presParOf" srcId="{05D4205F-29F1-4505-B01F-C2A7FE024BFC}" destId="{3A95B7E1-A649-43B8-9AE9-B1DF0F9FA402}" srcOrd="40" destOrd="0" presId="urn:microsoft.com/office/officeart/2011/layout/ConvergingText"/>
    <dgm:cxn modelId="{2EE39FC2-1FE2-4AB1-9858-4B87441EF083}" type="presParOf" srcId="{05D4205F-29F1-4505-B01F-C2A7FE024BFC}" destId="{EB0FB70A-5E4E-4A57-BB13-68050870B88C}" srcOrd="41" destOrd="0" presId="urn:microsoft.com/office/officeart/2011/layout/ConvergingText"/>
    <dgm:cxn modelId="{AFECF581-7B2A-48BD-AED6-591644F0F271}" type="presParOf" srcId="{05D4205F-29F1-4505-B01F-C2A7FE024BFC}" destId="{E0D0B7E9-229D-4196-A193-0FD8A20176B1}" srcOrd="42" destOrd="0" presId="urn:microsoft.com/office/officeart/2011/layout/ConvergingText"/>
    <dgm:cxn modelId="{A9FDC998-BB45-4FFC-8D2C-B0895C7824E9}" type="presParOf" srcId="{05D4205F-29F1-4505-B01F-C2A7FE024BFC}" destId="{023511C8-034A-433C-A37B-F1D3F33D2575}" srcOrd="43" destOrd="0" presId="urn:microsoft.com/office/officeart/2011/layout/ConvergingText"/>
    <dgm:cxn modelId="{BC8D66C6-24CE-4133-86E0-8D5B7F813F4C}" type="presParOf" srcId="{05D4205F-29F1-4505-B01F-C2A7FE024BFC}" destId="{1F4A559F-4F7D-4221-B06A-BE535CFC19FD}" srcOrd="44" destOrd="0" presId="urn:microsoft.com/office/officeart/2011/layout/ConvergingText"/>
    <dgm:cxn modelId="{92839876-8CF9-48C9-BA3E-CC18122DE990}" type="presParOf" srcId="{05D4205F-29F1-4505-B01F-C2A7FE024BFC}" destId="{50B55A55-4665-40D7-9D28-0BB3C5B341DB}" srcOrd="45" destOrd="0" presId="urn:microsoft.com/office/officeart/2011/layout/ConvergingText"/>
    <dgm:cxn modelId="{AB3B01FC-978A-4942-ABCA-40DF443B6454}" type="presParOf" srcId="{05D4205F-29F1-4505-B01F-C2A7FE024BFC}" destId="{3D638B38-D043-45BB-92F6-5E5E00B7B116}" srcOrd="46" destOrd="0" presId="urn:microsoft.com/office/officeart/2011/layout/ConvergingText"/>
    <dgm:cxn modelId="{4E622C35-A556-42B8-9AF8-BA8512060FDB}" type="presParOf" srcId="{05D4205F-29F1-4505-B01F-C2A7FE024BFC}" destId="{72E78C76-F3F1-4583-A335-896EFB6D0E43}" srcOrd="47" destOrd="0" presId="urn:microsoft.com/office/officeart/2011/layout/ConvergingText"/>
    <dgm:cxn modelId="{9B010689-922E-4AFC-8D5C-E34AEE867D63}" type="presParOf" srcId="{05D4205F-29F1-4505-B01F-C2A7FE024BFC}" destId="{B211158F-D312-4C92-9DB7-AA3419D208D1}" srcOrd="48" destOrd="0" presId="urn:microsoft.com/office/officeart/2011/layout/ConvergingText"/>
    <dgm:cxn modelId="{7B73F0BD-25A7-4B67-8AE2-58832C65023A}" type="presParOf" srcId="{05D4205F-29F1-4505-B01F-C2A7FE024BFC}" destId="{E91F1D29-5747-40A6-BF6F-D054E4E0DB16}" srcOrd="49" destOrd="0" presId="urn:microsoft.com/office/officeart/2011/layout/ConvergingText"/>
    <dgm:cxn modelId="{703F2DED-3335-46BA-BFE5-203143F8B908}" type="presParOf" srcId="{05D4205F-29F1-4505-B01F-C2A7FE024BFC}" destId="{3EBB7684-D61F-45A1-BC63-F53A8E2A8F7D}" srcOrd="50" destOrd="0" presId="urn:microsoft.com/office/officeart/2011/layout/ConvergingText"/>
    <dgm:cxn modelId="{EC95973E-CFA7-42AD-972E-8F3A92D847C6}" type="presParOf" srcId="{05D4205F-29F1-4505-B01F-C2A7FE024BFC}" destId="{D68318C3-AC0B-4E5E-B118-8FE8B4285CCA}" srcOrd="51" destOrd="0" presId="urn:microsoft.com/office/officeart/2011/layout/ConvergingText"/>
    <dgm:cxn modelId="{5F67906F-7AA6-43F6-9DAC-3B1E661C350B}" type="presParOf" srcId="{05D4205F-29F1-4505-B01F-C2A7FE024BFC}" destId="{5E774E6D-7AE9-41E8-9237-86926AA18D9A}" srcOrd="52" destOrd="0" presId="urn:microsoft.com/office/officeart/2011/layout/ConvergingText"/>
    <dgm:cxn modelId="{3275E641-0FBF-404D-8B3C-2A9A519AB28A}" type="presParOf" srcId="{05D4205F-29F1-4505-B01F-C2A7FE024BFC}" destId="{42435D31-E3DE-4B0C-9D32-504E713F1292}" srcOrd="53" destOrd="0" presId="urn:microsoft.com/office/officeart/2011/layout/ConvergingText"/>
    <dgm:cxn modelId="{406CB047-B8D9-47B3-8D0F-244E7FFAB149}" type="presParOf" srcId="{05D4205F-29F1-4505-B01F-C2A7FE024BFC}" destId="{2065DD6A-1537-4C40-8F3B-438B79AEE0D8}" srcOrd="54" destOrd="0" presId="urn:microsoft.com/office/officeart/2011/layout/ConvergingText"/>
    <dgm:cxn modelId="{DCC1D076-A5FC-4975-850A-9A8B50C1D843}" type="presParOf" srcId="{05D4205F-29F1-4505-B01F-C2A7FE024BFC}" destId="{07ED76E1-EC42-482B-9B1C-F1CEAB42B05E}" srcOrd="55" destOrd="0" presId="urn:microsoft.com/office/officeart/2011/layout/ConvergingTex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45AFD1-E58B-4C4E-994A-277A793A887F}">
      <dsp:nvSpPr>
        <dsp:cNvPr id="0" name=""/>
        <dsp:cNvSpPr/>
      </dsp:nvSpPr>
      <dsp:spPr>
        <a:xfrm>
          <a:off x="161254"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B2B7332-C7DE-4AB8-991E-D309836F3943}">
      <dsp:nvSpPr>
        <dsp:cNvPr id="0" name=""/>
        <dsp:cNvSpPr/>
      </dsp:nvSpPr>
      <dsp:spPr>
        <a:xfrm>
          <a:off x="384777"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2F9BFF0-1FF0-4BC7-87F0-0083472A9ADC}">
      <dsp:nvSpPr>
        <dsp:cNvPr id="0" name=""/>
        <dsp:cNvSpPr/>
      </dsp:nvSpPr>
      <dsp:spPr>
        <a:xfrm>
          <a:off x="608300"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AEAC5A-3F7B-43D7-A4CD-1126A309E248}">
      <dsp:nvSpPr>
        <dsp:cNvPr id="0" name=""/>
        <dsp:cNvSpPr/>
      </dsp:nvSpPr>
      <dsp:spPr>
        <a:xfrm>
          <a:off x="831399"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333997-22A3-4E27-A887-185659CB8B23}">
      <dsp:nvSpPr>
        <dsp:cNvPr id="0" name=""/>
        <dsp:cNvSpPr/>
      </dsp:nvSpPr>
      <dsp:spPr>
        <a:xfrm>
          <a:off x="1054922"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9AA905-E615-49A4-82D1-896A0E38E6AE}">
      <dsp:nvSpPr>
        <dsp:cNvPr id="0" name=""/>
        <dsp:cNvSpPr/>
      </dsp:nvSpPr>
      <dsp:spPr>
        <a:xfrm>
          <a:off x="1278445" y="1619722"/>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66C7D3-140A-4437-98FF-07C6DE081DA6}">
      <dsp:nvSpPr>
        <dsp:cNvPr id="0" name=""/>
        <dsp:cNvSpPr/>
      </dsp:nvSpPr>
      <dsp:spPr>
        <a:xfrm>
          <a:off x="360130" y="142865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F730E0-00ED-4A64-AEE8-50005BF5047E}">
      <dsp:nvSpPr>
        <dsp:cNvPr id="0" name=""/>
        <dsp:cNvSpPr/>
      </dsp:nvSpPr>
      <dsp:spPr>
        <a:xfrm>
          <a:off x="360130" y="193464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89A19D-A3E4-4011-A1EC-52D74BB31F84}">
      <dsp:nvSpPr>
        <dsp:cNvPr id="0" name=""/>
        <dsp:cNvSpPr/>
      </dsp:nvSpPr>
      <dsp:spPr>
        <a:xfrm>
          <a:off x="251343" y="1538432"/>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D7846E-A211-4D61-8F50-245055A98CB4}">
      <dsp:nvSpPr>
        <dsp:cNvPr id="0" name=""/>
        <dsp:cNvSpPr/>
      </dsp:nvSpPr>
      <dsp:spPr>
        <a:xfrm>
          <a:off x="244119" y="182582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029D18-D560-4E9D-82E2-60800B41E9CE}">
      <dsp:nvSpPr>
        <dsp:cNvPr id="0" name=""/>
        <dsp:cNvSpPr/>
      </dsp:nvSpPr>
      <dsp:spPr>
        <a:xfrm>
          <a:off x="1623504" y="1124300"/>
          <a:ext cx="1234902" cy="1235034"/>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latin typeface="Franklin Gothic Medium Cond" panose="020B0606030402020204" pitchFamily="34" charset="0"/>
            </a:rPr>
            <a:t>7711 System</a:t>
          </a:r>
        </a:p>
      </dsp:txBody>
      <dsp:txXfrm>
        <a:off x="1804351" y="1305167"/>
        <a:ext cx="873208" cy="873300"/>
      </dsp:txXfrm>
    </dsp:sp>
    <dsp:sp modelId="{89A1AB5F-88AF-4FBE-BA0A-42CED610DE92}">
      <dsp:nvSpPr>
        <dsp:cNvPr id="0" name=""/>
        <dsp:cNvSpPr/>
      </dsp:nvSpPr>
      <dsp:spPr>
        <a:xfrm>
          <a:off x="2118994" y="786338"/>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775561-1796-4972-84B6-A92BEAA6BE24}">
      <dsp:nvSpPr>
        <dsp:cNvPr id="0" name=""/>
        <dsp:cNvSpPr/>
      </dsp:nvSpPr>
      <dsp:spPr>
        <a:xfrm>
          <a:off x="2394362" y="64136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C4B752-FF43-46FB-A1F0-A7750E119300}">
      <dsp:nvSpPr>
        <dsp:cNvPr id="0" name=""/>
        <dsp:cNvSpPr/>
      </dsp:nvSpPr>
      <dsp:spPr>
        <a:xfrm>
          <a:off x="2566041" y="46245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5A9962-95BD-466D-B6B6-B45CF8231C16}">
      <dsp:nvSpPr>
        <dsp:cNvPr id="0" name=""/>
        <dsp:cNvSpPr/>
      </dsp:nvSpPr>
      <dsp:spPr>
        <a:xfrm>
          <a:off x="2736446"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66181A0-D6FE-4E92-8979-05ADF01280FB}">
      <dsp:nvSpPr>
        <dsp:cNvPr id="0" name=""/>
        <dsp:cNvSpPr/>
      </dsp:nvSpPr>
      <dsp:spPr>
        <a:xfrm>
          <a:off x="2996939"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843E85-253D-4418-9B73-6F6B020740AD}">
      <dsp:nvSpPr>
        <dsp:cNvPr id="0" name=""/>
        <dsp:cNvSpPr/>
      </dsp:nvSpPr>
      <dsp:spPr>
        <a:xfrm>
          <a:off x="3257858"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96797-9176-4304-931B-6158AC09BB61}">
      <dsp:nvSpPr>
        <dsp:cNvPr id="0" name=""/>
        <dsp:cNvSpPr/>
      </dsp:nvSpPr>
      <dsp:spPr>
        <a:xfrm>
          <a:off x="3518352"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7A5532-0FF2-4A56-A174-929431836417}">
      <dsp:nvSpPr>
        <dsp:cNvPr id="0" name=""/>
        <dsp:cNvSpPr/>
      </dsp:nvSpPr>
      <dsp:spPr>
        <a:xfrm>
          <a:off x="3778846"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A96D95-6086-4D29-A075-61DEC244D38B}">
      <dsp:nvSpPr>
        <dsp:cNvPr id="0" name=""/>
        <dsp:cNvSpPr/>
      </dsp:nvSpPr>
      <dsp:spPr>
        <a:xfrm>
          <a:off x="4039340"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04D08D-C991-4F1E-8C46-489E8452CB9F}">
      <dsp:nvSpPr>
        <dsp:cNvPr id="0" name=""/>
        <dsp:cNvSpPr/>
      </dsp:nvSpPr>
      <dsp:spPr>
        <a:xfrm>
          <a:off x="2734321" y="0"/>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Subjects</a:t>
          </a:r>
        </a:p>
      </dsp:txBody>
      <dsp:txXfrm>
        <a:off x="2734321" y="0"/>
        <a:ext cx="1429528" cy="313959"/>
      </dsp:txXfrm>
    </dsp:sp>
    <dsp:sp modelId="{F254C9E9-017D-495E-AEC9-A9C99023C97D}">
      <dsp:nvSpPr>
        <dsp:cNvPr id="0" name=""/>
        <dsp:cNvSpPr/>
      </dsp:nvSpPr>
      <dsp:spPr>
        <a:xfrm>
          <a:off x="2706699" y="1019007"/>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66239C-73E1-4478-B7F5-B31BA8114BD2}">
      <dsp:nvSpPr>
        <dsp:cNvPr id="0" name=""/>
        <dsp:cNvSpPr/>
      </dsp:nvSpPr>
      <dsp:spPr>
        <a:xfrm>
          <a:off x="2985041"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09F4C8-FF71-447F-9F41-1BAF45AABC72}">
      <dsp:nvSpPr>
        <dsp:cNvPr id="0" name=""/>
        <dsp:cNvSpPr/>
      </dsp:nvSpPr>
      <dsp:spPr>
        <a:xfrm>
          <a:off x="3245535"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A2EB31-3A43-41C7-AFFD-F03A5A4F92CB}">
      <dsp:nvSpPr>
        <dsp:cNvPr id="0" name=""/>
        <dsp:cNvSpPr/>
      </dsp:nvSpPr>
      <dsp:spPr>
        <a:xfrm>
          <a:off x="3506028"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FFE95D-F3AD-4BFA-B374-EDAF4E7BD091}">
      <dsp:nvSpPr>
        <dsp:cNvPr id="0" name=""/>
        <dsp:cNvSpPr/>
      </dsp:nvSpPr>
      <dsp:spPr>
        <a:xfrm>
          <a:off x="3766522"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7C3FC-3094-4D15-938F-F46B1F76D250}">
      <dsp:nvSpPr>
        <dsp:cNvPr id="0" name=""/>
        <dsp:cNvSpPr/>
      </dsp:nvSpPr>
      <dsp:spPr>
        <a:xfrm>
          <a:off x="4027441"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52F038-3E01-48DD-9114-14035EB018E1}">
      <dsp:nvSpPr>
        <dsp:cNvPr id="0" name=""/>
        <dsp:cNvSpPr/>
      </dsp:nvSpPr>
      <dsp:spPr>
        <a:xfrm>
          <a:off x="4287935"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59BB3F-FCEA-4C1E-9A89-2C2B0BD8CF9E}">
      <dsp:nvSpPr>
        <dsp:cNvPr id="0" name=""/>
        <dsp:cNvSpPr/>
      </dsp:nvSpPr>
      <dsp:spPr>
        <a:xfrm>
          <a:off x="2981216" y="575431"/>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Elaborations</a:t>
          </a:r>
        </a:p>
      </dsp:txBody>
      <dsp:txXfrm>
        <a:off x="2981216" y="575431"/>
        <a:ext cx="1429528" cy="313959"/>
      </dsp:txXfrm>
    </dsp:sp>
    <dsp:sp modelId="{25D7EAEC-B098-4D08-8B19-93CAE054BEAC}">
      <dsp:nvSpPr>
        <dsp:cNvPr id="0" name=""/>
        <dsp:cNvSpPr/>
      </dsp:nvSpPr>
      <dsp:spPr>
        <a:xfrm>
          <a:off x="2959969" y="1619722"/>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24AF6E-3186-43F3-A469-C8D5611F985D}">
      <dsp:nvSpPr>
        <dsp:cNvPr id="0" name=""/>
        <dsp:cNvSpPr/>
      </dsp:nvSpPr>
      <dsp:spPr>
        <a:xfrm>
          <a:off x="3323300"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DFCC28-6C70-44A7-A61F-62817577F30E}">
      <dsp:nvSpPr>
        <dsp:cNvPr id="0" name=""/>
        <dsp:cNvSpPr/>
      </dsp:nvSpPr>
      <dsp:spPr>
        <a:xfrm>
          <a:off x="3564246"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283322-C88D-4797-A042-5029B28400CD}">
      <dsp:nvSpPr>
        <dsp:cNvPr id="0" name=""/>
        <dsp:cNvSpPr/>
      </dsp:nvSpPr>
      <dsp:spPr>
        <a:xfrm>
          <a:off x="3805618"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35861D-D436-4050-B5D6-ACBDC75C4D6A}">
      <dsp:nvSpPr>
        <dsp:cNvPr id="0" name=""/>
        <dsp:cNvSpPr/>
      </dsp:nvSpPr>
      <dsp:spPr>
        <a:xfrm>
          <a:off x="4046564"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513422-2B04-4794-9BD2-9E2CDFBCED62}">
      <dsp:nvSpPr>
        <dsp:cNvPr id="0" name=""/>
        <dsp:cNvSpPr/>
      </dsp:nvSpPr>
      <dsp:spPr>
        <a:xfrm>
          <a:off x="4287935"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76AC3F-2EDC-49DF-9715-76BE6B6DA4D1}">
      <dsp:nvSpPr>
        <dsp:cNvPr id="0" name=""/>
        <dsp:cNvSpPr/>
      </dsp:nvSpPr>
      <dsp:spPr>
        <a:xfrm>
          <a:off x="3329675" y="1368491"/>
          <a:ext cx="1081070"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Actions</a:t>
          </a:r>
        </a:p>
      </dsp:txBody>
      <dsp:txXfrm>
        <a:off x="3329675" y="1368491"/>
        <a:ext cx="1081070" cy="313959"/>
      </dsp:txXfrm>
    </dsp:sp>
    <dsp:sp modelId="{3253FCD7-7627-431C-BF82-BCE1DA31D0D5}">
      <dsp:nvSpPr>
        <dsp:cNvPr id="0" name=""/>
        <dsp:cNvSpPr/>
      </dsp:nvSpPr>
      <dsp:spPr>
        <a:xfrm>
          <a:off x="2706699" y="2210836"/>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875CD2-17DD-4858-9EA4-1591178A882E}">
      <dsp:nvSpPr>
        <dsp:cNvPr id="0" name=""/>
        <dsp:cNvSpPr/>
      </dsp:nvSpPr>
      <dsp:spPr>
        <a:xfrm>
          <a:off x="2985041"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A56143-7032-4CFC-B15A-B4EF2AA74B24}">
      <dsp:nvSpPr>
        <dsp:cNvPr id="0" name=""/>
        <dsp:cNvSpPr/>
      </dsp:nvSpPr>
      <dsp:spPr>
        <a:xfrm>
          <a:off x="3245535"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95B7E1-A649-43B8-9AE9-B1DF0F9FA402}">
      <dsp:nvSpPr>
        <dsp:cNvPr id="0" name=""/>
        <dsp:cNvSpPr/>
      </dsp:nvSpPr>
      <dsp:spPr>
        <a:xfrm>
          <a:off x="3506028"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B0FB70A-5E4E-4A57-BB13-68050870B88C}">
      <dsp:nvSpPr>
        <dsp:cNvPr id="0" name=""/>
        <dsp:cNvSpPr/>
      </dsp:nvSpPr>
      <dsp:spPr>
        <a:xfrm>
          <a:off x="3766522"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D0B7E9-229D-4196-A193-0FD8A20176B1}">
      <dsp:nvSpPr>
        <dsp:cNvPr id="0" name=""/>
        <dsp:cNvSpPr/>
      </dsp:nvSpPr>
      <dsp:spPr>
        <a:xfrm>
          <a:off x="4027441"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3511C8-034A-433C-A37B-F1D3F33D2575}">
      <dsp:nvSpPr>
        <dsp:cNvPr id="0" name=""/>
        <dsp:cNvSpPr/>
      </dsp:nvSpPr>
      <dsp:spPr>
        <a:xfrm>
          <a:off x="4287935"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B55A55-4665-40D7-9D28-0BB3C5B341DB}">
      <dsp:nvSpPr>
        <dsp:cNvPr id="0" name=""/>
        <dsp:cNvSpPr/>
      </dsp:nvSpPr>
      <dsp:spPr>
        <a:xfrm>
          <a:off x="2981216" y="2144588"/>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Items</a:t>
          </a:r>
        </a:p>
      </dsp:txBody>
      <dsp:txXfrm>
        <a:off x="2981216" y="2144588"/>
        <a:ext cx="1429528" cy="313959"/>
      </dsp:txXfrm>
    </dsp:sp>
    <dsp:sp modelId="{3D638B38-D043-45BB-92F6-5E5E00B7B116}">
      <dsp:nvSpPr>
        <dsp:cNvPr id="0" name=""/>
        <dsp:cNvSpPr/>
      </dsp:nvSpPr>
      <dsp:spPr>
        <a:xfrm>
          <a:off x="2118994" y="2432624"/>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2E78C76-F3F1-4583-A335-896EFB6D0E43}">
      <dsp:nvSpPr>
        <dsp:cNvPr id="0" name=""/>
        <dsp:cNvSpPr/>
      </dsp:nvSpPr>
      <dsp:spPr>
        <a:xfrm>
          <a:off x="2363765" y="2680335"/>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11158F-D312-4C92-9DB7-AA3419D208D1}">
      <dsp:nvSpPr>
        <dsp:cNvPr id="0" name=""/>
        <dsp:cNvSpPr/>
      </dsp:nvSpPr>
      <dsp:spPr>
        <a:xfrm>
          <a:off x="2538844" y="2877479"/>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1F1D29-5747-40A6-BF6F-D054E4E0DB16}">
      <dsp:nvSpPr>
        <dsp:cNvPr id="0" name=""/>
        <dsp:cNvSpPr/>
      </dsp:nvSpPr>
      <dsp:spPr>
        <a:xfrm>
          <a:off x="2736446"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BB7684-D61F-45A1-BC63-F53A8E2A8F7D}">
      <dsp:nvSpPr>
        <dsp:cNvPr id="0" name=""/>
        <dsp:cNvSpPr/>
      </dsp:nvSpPr>
      <dsp:spPr>
        <a:xfrm>
          <a:off x="2996939"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8318C3-AC0B-4E5E-B118-8FE8B4285CCA}">
      <dsp:nvSpPr>
        <dsp:cNvPr id="0" name=""/>
        <dsp:cNvSpPr/>
      </dsp:nvSpPr>
      <dsp:spPr>
        <a:xfrm>
          <a:off x="3257858"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774E6D-7AE9-41E8-9237-86926AA18D9A}">
      <dsp:nvSpPr>
        <dsp:cNvPr id="0" name=""/>
        <dsp:cNvSpPr/>
      </dsp:nvSpPr>
      <dsp:spPr>
        <a:xfrm>
          <a:off x="3518352"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435D31-E3DE-4B0C-9D32-504E713F1292}">
      <dsp:nvSpPr>
        <dsp:cNvPr id="0" name=""/>
        <dsp:cNvSpPr/>
      </dsp:nvSpPr>
      <dsp:spPr>
        <a:xfrm>
          <a:off x="3778846"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65DD6A-1537-4C40-8F3B-438B79AEE0D8}">
      <dsp:nvSpPr>
        <dsp:cNvPr id="0" name=""/>
        <dsp:cNvSpPr/>
      </dsp:nvSpPr>
      <dsp:spPr>
        <a:xfrm>
          <a:off x="4043589"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D76E1-EC42-482B-9B1C-F1CEAB42B05E}">
      <dsp:nvSpPr>
        <dsp:cNvPr id="0" name=""/>
        <dsp:cNvSpPr/>
      </dsp:nvSpPr>
      <dsp:spPr>
        <a:xfrm>
          <a:off x="2734321" y="2763545"/>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Terrains</a:t>
          </a:r>
        </a:p>
      </dsp:txBody>
      <dsp:txXfrm>
        <a:off x="2734321" y="2763545"/>
        <a:ext cx="1429528" cy="313959"/>
      </dsp:txXfrm>
    </dsp:sp>
  </dsp:spTree>
</dsp:drawing>
</file>

<file path=word/diagrams/layout1.xml><?xml version="1.0" encoding="utf-8"?>
<dgm:layoutDef xmlns:dgm="http://schemas.openxmlformats.org/drawingml/2006/diagram" xmlns:a="http://schemas.openxmlformats.org/drawingml/2006/main" uniqueId="urn:microsoft.com/office/officeart/2011/layout/ConvergingText">
  <dgm:title val="Converging Text"/>
  <dgm:desc val="Use to show multiple steps or parts that merge into a whole. Limited to one Level 1 shape that contains text and a maximum of five Level 2 shapes."/>
  <dgm:catLst>
    <dgm:cat type="process" pri="6500"/>
    <dgm:cat type="officeonline" pri="50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tyleData>
  <dgm:clr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clrData>
  <dgm:layoutNode name="Name0">
    <dgm:varLst>
      <dgm:chMax/>
      <dgm:chPref val="1"/>
      <dgm:dir/>
      <dgm:animOne val="branch"/>
      <dgm:animLvl val="lvl"/>
      <dgm:resizeHandles/>
    </dgm:varLst>
    <dgm:choose name="Name1">
      <dgm:if name="Name2" func="var" arg="dir" op="equ" val="norm">
        <dgm:alg type="lin">
          <dgm:param type="linDir" val="fromL"/>
          <dgm:param type="vertAlign" val="mid"/>
          <dgm:param type="nodeVertAlign" val="mid"/>
          <dgm:param type="horzAlign" val="ctr"/>
        </dgm:alg>
      </dgm:if>
      <dgm:else name="Name3">
        <dgm:alg type="lin">
          <dgm:param type="linDir" val="fromR"/>
          <dgm:param type="vertAlign" val="mid"/>
          <dgm:param type="nodeVertAlign" val="mid"/>
          <dgm:param type="horzAlign" val="ctr"/>
        </dgm:alg>
      </dgm:else>
    </dgm:choose>
    <dgm:shape xmlns:r="http://schemas.openxmlformats.org/officeDocument/2006/relationships" r:blip="">
      <dgm:adjLst/>
    </dgm:shape>
    <dgm:constrLst>
      <dgm:constr type="primFontSz" for="des" forName="Parent" op="equ" val="65"/>
      <dgm:constr type="primFontSz" for="des" forName="Child1" op="equ" val="65"/>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w" for="ch" forName="composite" refType="w"/>
      <dgm:constr type="h" for="ch" forName="composite" refType="h"/>
      <dgm:constr type="sp" refType="w" refFor="ch" refForName="composite" op="equ" fact="0.05"/>
      <dgm:constr type="w" for="ch" forName="sibTrans" refType="w" refFor="ch" refForName="composite" op="equ" fact="0.05"/>
      <dgm:constr type="h" for="ch" forName="sibTrans" refType="w" refFor="ch" refForName="sibTrans" op="equ"/>
    </dgm:constrLst>
    <dgm:forEach name="nodesForEach" axis="ch" ptType="node">
      <dgm:layoutNode name="composite">
        <dgm:choose name="Name4">
          <dgm:if name="Name5" func="var" arg="dir" op="equ" val="norm">
            <dgm:choose name="Name6">
              <dgm:if name="Name7" axis="ch" ptType="node" func="cnt" op="equ" val="0">
                <dgm:alg type="composite">
                  <dgm:param type="ar" val="2.1059"/>
                </dgm:alg>
                <dgm:constrLst>
                  <dgm:constr type="l" for="ch" forName="Parent" refType="w" fact="0"/>
                  <dgm:constr type="t" for="ch" forName="Parent" refType="h" fact="0"/>
                  <dgm:constr type="w" for="ch" forName="Parent" refType="w" fact="0.4749"/>
                  <dgm:constr type="h" for="ch" forName="Parent" refType="h"/>
                  <dgm:constr type="l" for="ch" forName="ParentAccent1" refType="w" fact="0.9531"/>
                  <dgm:constr type="t" for="ch" forName="ParentAccent1" refType="h" fact="0.4506"/>
                  <dgm:constr type="w" for="ch" forName="ParentAccent1" refType="w" fact="0.0469"/>
                  <dgm:constr type="h" for="ch" forName="ParentAccent1" refType="h" fact="0.0988"/>
                  <dgm:constr type="l" for="ch" forName="ParentAccent2" refType="w" fact="0.8734"/>
                  <dgm:constr type="t" for="ch" forName="ParentAccent2" refType="h" fact="0.4506"/>
                  <dgm:constr type="w" for="ch" forName="ParentAccent2" refType="w" fact="0.0469"/>
                  <dgm:constr type="h" for="ch" forName="ParentAccent2" refType="h" fact="0.0988"/>
                  <dgm:constr type="l" for="ch" forName="ParentAccent3" refType="w" fact="0.7937"/>
                  <dgm:constr type="t" for="ch" forName="ParentAccent3" refType="h" fact="0.4506"/>
                  <dgm:constr type="w" for="ch" forName="ParentAccent3" refType="w" fact="0.0469"/>
                  <dgm:constr type="h" for="ch" forName="ParentAccent3" refType="h" fact="0.0988"/>
                  <dgm:constr type="l" for="ch" forName="ParentAccent4" refType="w" fact="0.714"/>
                  <dgm:constr type="t" for="ch" forName="ParentAccent4" refType="h" fact="0.4506"/>
                  <dgm:constr type="w" for="ch" forName="ParentAccent4" refType="w" fact="0.0469"/>
                  <dgm:constr type="h" for="ch" forName="ParentAccent4" refType="h" fact="0.0988"/>
                  <dgm:constr type="l" for="ch" forName="ParentAccent5" refType="w" fact="0.6343"/>
                  <dgm:constr type="t" for="ch" forName="ParentAccent5" refType="h" fact="0.4506"/>
                  <dgm:constr type="w" for="ch" forName="ParentAccent5" refType="w" fact="0.0469"/>
                  <dgm:constr type="h" for="ch" forName="ParentAccent5" refType="h" fact="0.0988"/>
                  <dgm:constr type="l" for="ch" forName="ParentAccent6" refType="w" fact="0.5076"/>
                  <dgm:constr type="t" for="ch" forName="ParentAccent6" refType="h" fact="0.4012"/>
                  <dgm:constr type="w" for="ch" forName="ParentAccent6" refType="w" fact="0.0939"/>
                  <dgm:constr type="h" for="ch" forName="ParentAccent6" refType="h" fact="0.1976"/>
                  <dgm:constr type="l" for="ch" forName="ParentAccent7" refType="w" fact="0.8766"/>
                  <dgm:constr type="t" for="ch" forName="ParentAccent7" refType="h" fact="0.2465"/>
                  <dgm:constr type="w" for="ch" forName="ParentAccent7" refType="w" fact="0.0469"/>
                  <dgm:constr type="h" for="ch" forName="ParentAccent7" refType="h" fact="0.0988"/>
                  <dgm:constr type="l" for="ch" forName="ParentAccent8" refType="w" fact="0.8766"/>
                  <dgm:constr type="t" for="ch" forName="ParentAccent8" refType="h" fact="0.6562"/>
                  <dgm:constr type="w" for="ch" forName="ParentAccent8" refType="w" fact="0.0469"/>
                  <dgm:constr type="h" for="ch" forName="ParentAccent8" refType="h" fact="0.0988"/>
                  <dgm:constr type="l" for="ch" forName="ParentAccent9" refType="w" fact="0.9185"/>
                  <dgm:constr type="t" for="ch" forName="ParentAccent9" refType="h" fact="0.3353"/>
                  <dgm:constr type="w" for="ch" forName="ParentAccent9" refType="w" fact="0.0469"/>
                  <dgm:constr type="h" for="ch" forName="ParentAccent9" refType="h" fact="0.0988"/>
                  <dgm:constr type="l" for="ch" forName="ParentAccent10" refType="w" fact="0.9213"/>
                  <dgm:constr type="t" for="ch" forName="ParentAccent10" refType="h" fact="0.5679"/>
                  <dgm:constr type="w" for="ch" forName="ParentAccent10" refType="w" fact="0.0469"/>
                  <dgm:constr type="h" for="ch" forName="ParentAccent10" refType="h" fact="0.0988"/>
                </dgm:constrLst>
              </dgm:if>
              <dgm:if name="Name8" axis="ch" ptType="node" func="cnt" op="equ" val="1">
                <dgm:alg type="composite">
                  <dgm:param type="ar" val="3.4411"/>
                </dgm:alg>
                <dgm:constrLst>
                  <dgm:constr type="l" for="ch" forName="Child1Accent1" refType="w" fact="0.284"/>
                  <dgm:constr type="t" for="ch" forName="Child1Accent1" refType="h" fact="0.4012"/>
                  <dgm:constr type="w" for="ch" forName="Child1Accent1" refType="w" fact="0.0574"/>
                  <dgm:constr type="h" for="ch" forName="Child1Accent1" refType="h" fact="0.1976"/>
                  <dgm:constr type="l" for="ch" forName="Child1Accent2" refType="w" fact="0.2272"/>
                  <dgm:constr type="t" for="ch" forName="Child1Accent2" refType="h" fact="0.4506"/>
                  <dgm:constr type="w" for="ch" forName="Child1Accent2" refType="w" fact="0.0287"/>
                  <dgm:constr type="h" for="ch" forName="Child1Accent2" refType="h" fact="0.0988"/>
                  <dgm:constr type="l" for="ch" forName="Child1Accent3" refType="w" fact="0.1705"/>
                  <dgm:constr type="t" for="ch" forName="Child1Accent3" refType="h" fact="0.4506"/>
                  <dgm:constr type="w" for="ch" forName="Child1Accent3" refType="w" fact="0.0287"/>
                  <dgm:constr type="h" for="ch" forName="Child1Accent3" refType="h" fact="0.0988"/>
                  <dgm:constr type="l" for="ch" forName="Child1Accent4" refType="w" fact="0.1137"/>
                  <dgm:constr type="t" for="ch" forName="Child1Accent4" refType="h" fact="0.4506"/>
                  <dgm:constr type="w" for="ch" forName="Child1Accent4" refType="w" fact="0.0287"/>
                  <dgm:constr type="h" for="ch" forName="Child1Accent4" refType="h" fact="0.0988"/>
                  <dgm:constr type="l" for="ch" forName="Child1Accent5" refType="w" fact="0.057"/>
                  <dgm:constr type="t" for="ch" forName="Child1Accent5" refType="h" fact="0.4506"/>
                  <dgm:constr type="w" for="ch" forName="Child1Accent5" refType="w" fact="0.0287"/>
                  <dgm:constr type="h" for="ch" forName="Child1Accent5" refType="h" fact="0.0988"/>
                  <dgm:constr type="l" for="ch" forName="Child1Accent6" refType="w" fact="0.0002"/>
                  <dgm:constr type="t" for="ch" forName="Child1Accent6" refType="h" fact="0.4506"/>
                  <dgm:constr type="w" for="ch" forName="Child1Accent6" refType="w" fact="0.0287"/>
                  <dgm:constr type="h" for="ch" forName="Child1Accent6" refType="h" fact="0.0988"/>
                  <dgm:constr type="l" for="ch" forName="Child1Accent7" refType="w" fact="0"/>
                  <dgm:constr type="t" for="ch" forName="Child1Accent7" refType="h" fact="0"/>
                  <dgm:constr type="w" for="ch" forName="Child1Accent7" refType="w" fact="0"/>
                  <dgm:constr type="h" for="ch" forName="Child1Accent7" refType="h" fact="0"/>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ParentAccent1" refType="w" fact="0.9713"/>
                  <dgm:constr type="t" for="ch" forName="ParentAccent1" refType="h" fact="0.4506"/>
                  <dgm:constr type="w" for="ch" forName="ParentAccent1" refType="w" fact="0.0287"/>
                  <dgm:constr type="h" for="ch" forName="ParentAccent1" refType="h" fact="0.0988"/>
                  <dgm:constr type="l" for="ch" forName="ParentAccent2" refType="w" fact="0.9187"/>
                  <dgm:constr type="t" for="ch" forName="ParentAccent2" refType="h" fact="0.4506"/>
                  <dgm:constr type="w" for="ch" forName="ParentAccent2" refType="w" fact="0.0287"/>
                  <dgm:constr type="h" for="ch" forName="ParentAccent2" refType="h" fact="0.0988"/>
                  <dgm:constr type="l" for="ch" forName="ParentAccent3" refType="w" fact="0.8661"/>
                  <dgm:constr type="t" for="ch" forName="ParentAccent3" refType="h" fact="0.4506"/>
                  <dgm:constr type="w" for="ch" forName="ParentAccent3" refType="w" fact="0.0287"/>
                  <dgm:constr type="h" for="ch" forName="ParentAccent3" refType="h" fact="0.0988"/>
                  <dgm:constr type="l" for="ch" forName="ParentAccent4" refType="w" fact="0.8136"/>
                  <dgm:constr type="t" for="ch" forName="ParentAccent4" refType="h" fact="0.4506"/>
                  <dgm:constr type="w" for="ch" forName="ParentAccent4" refType="w" fact="0.0287"/>
                  <dgm:constr type="h" for="ch" forName="ParentAccent4" refType="h" fact="0.0988"/>
                  <dgm:constr type="l" for="ch" forName="ParentAccent5" refType="w" fact="0.761"/>
                  <dgm:constr type="t" for="ch" forName="ParentAccent5" refType="h" fact="0.4506"/>
                  <dgm:constr type="w" for="ch" forName="ParentAccent5" refType="w" fact="0.0287"/>
                  <dgm:constr type="h" for="ch" forName="ParentAccent5" refType="h" fact="0.0988"/>
                  <dgm:constr type="l" for="ch" forName="ParentAccent6" refType="w" fact="0.6797"/>
                  <dgm:constr type="t" for="ch" forName="ParentAccent6" refType="h" fact="0.4012"/>
                  <dgm:constr type="w" for="ch" forName="ParentAccent6" refType="w" fact="0.0574"/>
                  <dgm:constr type="h" for="ch" forName="ParentAccent6" refType="h" fact="0.1976"/>
                  <dgm:constr type="l" for="ch" forName="ParentAccent7" refType="w" fact="0.9245"/>
                  <dgm:constr type="t" for="ch" forName="ParentAccent7" refType="h" fact="0.2465"/>
                  <dgm:constr type="w" for="ch" forName="ParentAccent7" refType="w" fact="0.0287"/>
                  <dgm:constr type="h" for="ch" forName="ParentAccent7" refType="h" fact="0.0988"/>
                  <dgm:constr type="l" for="ch" forName="ParentAccent8" refType="w" fact="0.9245"/>
                  <dgm:constr type="t" for="ch" forName="ParentAccent8" refType="h" fact="0.6562"/>
                  <dgm:constr type="w" for="ch" forName="ParentAccent8" refType="w" fact="0.0287"/>
                  <dgm:constr type="h" for="ch" forName="ParentAccent8" refType="h" fact="0.0988"/>
                  <dgm:constr type="l" for="ch" forName="ParentAccent9" refType="w" fact="0.9501"/>
                  <dgm:constr type="t" for="ch" forName="ParentAccent9" refType="h" fact="0.3353"/>
                  <dgm:constr type="w" for="ch" forName="ParentAccent9" refType="w" fact="0.0287"/>
                  <dgm:constr type="h" for="ch" forName="ParentAccent9" refType="h" fact="0.0988"/>
                  <dgm:constr type="l" for="ch" forName="ParentAccent10" refType="w" fact="0.9518"/>
                  <dgm:constr type="t" for="ch" forName="ParentAccent10" refType="h" fact="0.5679"/>
                  <dgm:constr type="w" for="ch" forName="ParentAccent10" refType="w" fact="0.0287"/>
                  <dgm:constr type="h" for="ch" forName="ParentAccent10" refType="h" fact="0.0988"/>
                  <dgm:constr type="l" for="ch" forName="Child1" refType="w" fact="0"/>
                  <dgm:constr type="t" for="ch" forName="Child1" refType="h" fact="0.1978"/>
                  <dgm:constr type="w" for="ch" forName="Child1" refType="w" fact="0.2544"/>
                  <dgm:constr type="h" for="ch" forName="Child1" refType="h" fact="0.2541"/>
                  <dgm:constr type="l" for="ch" forName="Parent" refType="w" fact="0.3653"/>
                  <dgm:constr type="t" for="ch" forName="Parent" refType="h" fact="0"/>
                  <dgm:constr type="w" for="ch" forName="Parent" refType="w" fact="0.2906"/>
                  <dgm:constr type="h" for="ch" forName="Parent" refType="h"/>
                </dgm:constrLst>
              </dgm:if>
              <dgm:if name="Name9" axis="ch" ptType="node" func="cnt" op="equ" val="2">
                <dgm:alg type="composite">
                  <dgm:param type="ar" val="2.1185"/>
                </dgm:alg>
                <dgm:constrLst>
                  <dgm:constr type="l" for="ch" forName="Child1Accent1" refType="w" fact="0.3436"/>
                  <dgm:constr type="t" for="ch" forName="Child1Accent1" refType="h" fact="0.2211"/>
                  <dgm:constr type="w" for="ch" forName="Child1Accent1" refType="w" fact="0.0574"/>
                  <dgm:constr type="h" for="ch" forName="Child1Accent1" refType="h" fact="0.1217"/>
                  <dgm:constr type="l" for="ch" forName="Child1Accent2" refType="w" fact="0.3068"/>
                  <dgm:constr type="t" for="ch" forName="Child1Accent2" refType="h" fact="0.1569"/>
                  <dgm:constr type="w" for="ch" forName="Child1Accent2" refType="w" fact="0.0287"/>
                  <dgm:constr type="h" for="ch" forName="Child1Accent2" refType="h" fact="0.0608"/>
                  <dgm:constr type="l" for="ch" forName="Child1Accent3" refType="w" fact="0.2455"/>
                  <dgm:constr type="t" for="ch" forName="Child1Accent3" refType="h" fact="0.1569"/>
                  <dgm:constr type="w" for="ch" forName="Child1Accent3" refType="w" fact="0.0287"/>
                  <dgm:constr type="h" for="ch" forName="Child1Accent3" refType="h" fact="0.0608"/>
                  <dgm:constr type="l" for="ch" forName="Child1Accent4" refType="w" fact="0.1842"/>
                  <dgm:constr type="t" for="ch" forName="Child1Accent4" refType="h" fact="0.1569"/>
                  <dgm:constr type="w" for="ch" forName="Child1Accent4" refType="w" fact="0.0287"/>
                  <dgm:constr type="h" for="ch" forName="Child1Accent4" refType="h" fact="0.0608"/>
                  <dgm:constr type="l" for="ch" forName="Child1Accent5" refType="w" fact="0.1229"/>
                  <dgm:constr type="t" for="ch" forName="Child1Accent5" refType="h" fact="0.1569"/>
                  <dgm:constr type="w" for="ch" forName="Child1Accent5" refType="w" fact="0.0287"/>
                  <dgm:constr type="h" for="ch" forName="Child1Accent5" refType="h" fact="0.0608"/>
                  <dgm:constr type="l" for="ch" forName="Child1Accent6" refType="w" fact="0.0615"/>
                  <dgm:constr type="t" for="ch" forName="Child1Accent6" refType="h" fact="0.1569"/>
                  <dgm:constr type="w" for="ch" forName="Child1Accent6" refType="w" fact="0.0287"/>
                  <dgm:constr type="h" for="ch" forName="Child1Accent6" refType="h" fact="0.0608"/>
                  <dgm:constr type="l" for="ch" forName="Child1Accent7" refType="w" fact="0.0002"/>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Child2Accent1" refType="w" fact="0.3436"/>
                  <dgm:constr type="t" for="ch" forName="Child2Accent1" refType="h" fact="0.8153"/>
                  <dgm:constr type="w" for="ch" forName="Child2Accent1" refType="w" fact="0.0574"/>
                  <dgm:constr type="h" for="ch" forName="Child2Accent1" refType="h" fact="0.1217"/>
                  <dgm:constr type="l" for="ch" forName="Child2Accent2" refType="w" fact="0.3068"/>
                  <dgm:constr type="t" for="ch" forName="Child2Accent2" refType="h" fact="0.9392"/>
                  <dgm:constr type="w" for="ch" forName="Child2Accent2" refType="w" fact="0.0287"/>
                  <dgm:constr type="h" for="ch" forName="Child2Accent2" refType="h" fact="0.0608"/>
                  <dgm:constr type="l" for="ch" forName="Child2Accent3" refType="w" fact="0.2455"/>
                  <dgm:constr type="t" for="ch" forName="Child2Accent3" refType="h" fact="0.9392"/>
                  <dgm:constr type="w" for="ch" forName="Child2Accent3" refType="w" fact="0.0287"/>
                  <dgm:constr type="h" for="ch" forName="Child2Accent3" refType="h" fact="0.0608"/>
                  <dgm:constr type="l" for="ch" forName="Child2Accent4" refType="w" fact="0.1842"/>
                  <dgm:constr type="t" for="ch" forName="Child2Accent4" refType="h" fact="0.9392"/>
                  <dgm:constr type="w" for="ch" forName="Child2Accent4" refType="w" fact="0.0287"/>
                  <dgm:constr type="h" for="ch" forName="Child2Accent4" refType="h" fact="0.0608"/>
                  <dgm:constr type="l" for="ch" forName="Child2Accent5" refType="w" fact="0.1229"/>
                  <dgm:constr type="t" for="ch" forName="Child2Accent5" refType="h" fact="0.9392"/>
                  <dgm:constr type="w" for="ch" forName="Child2Accent5" refType="w" fact="0.0287"/>
                  <dgm:constr type="h" for="ch" forName="Child2Accent5" refType="h" fact="0.0608"/>
                  <dgm:constr type="l" for="ch" forName="Child2Accent6" refType="w" fact="0.0615"/>
                  <dgm:constr type="t" for="ch" forName="Child2Accent6" refType="h" fact="0.9392"/>
                  <dgm:constr type="w" for="ch" forName="Child2Accent6" refType="w" fact="0.0287"/>
                  <dgm:constr type="h" for="ch" forName="Child2Accent6" refType="h" fact="0.0608"/>
                  <dgm:constr type="l" for="ch" forName="Child2Accent7" refType="w" fact="0.0002"/>
                  <dgm:constr type="t" for="ch" forName="Child2Accent7" refType="h" fact="0.9392"/>
                  <dgm:constr type="w" for="ch" forName="Child2Accent7" refType="w" fact="0.0287"/>
                  <dgm:constr type="h" for="ch" forName="Child2Accent7" refType="h" fact="0.0608"/>
                  <dgm:constr type="l" for="ch" forName="ParentAccent1" refType="w" fact="0.9713"/>
                  <dgm:constr type="t" for="ch" forName="ParentAccent1" refType="h" fact="0.5511"/>
                  <dgm:constr type="w" for="ch" forName="ParentAccent1" refType="w" fact="0.0287"/>
                  <dgm:constr type="h" for="ch" forName="ParentAccent1" refType="h" fact="0.0608"/>
                  <dgm:constr type="l" for="ch" forName="ParentAccent2" refType="w" fact="0.9187"/>
                  <dgm:constr type="t" for="ch" forName="ParentAccent2" refType="h" fact="0.5511"/>
                  <dgm:constr type="w" for="ch" forName="ParentAccent2" refType="w" fact="0.0287"/>
                  <dgm:constr type="h" for="ch" forName="ParentAccent2" refType="h" fact="0.0608"/>
                  <dgm:constr type="l" for="ch" forName="ParentAccent3" refType="w" fact="0.8661"/>
                  <dgm:constr type="t" for="ch" forName="ParentAccent3" refType="h" fact="0.5511"/>
                  <dgm:constr type="w" for="ch" forName="ParentAccent3" refType="w" fact="0.0287"/>
                  <dgm:constr type="h" for="ch" forName="ParentAccent3" refType="h" fact="0.0608"/>
                  <dgm:constr type="l" for="ch" forName="ParentAccent4" refType="w" fact="0.8136"/>
                  <dgm:constr type="t" for="ch" forName="ParentAccent4" refType="h" fact="0.5511"/>
                  <dgm:constr type="w" for="ch" forName="ParentAccent4" refType="w" fact="0.0287"/>
                  <dgm:constr type="h" for="ch" forName="ParentAccent4" refType="h" fact="0.0608"/>
                  <dgm:constr type="l" for="ch" forName="ParentAccent5" refType="w" fact="0.761"/>
                  <dgm:constr type="t" for="ch" forName="ParentAccent5" refType="h" fact="0.5511"/>
                  <dgm:constr type="w" for="ch" forName="ParentAccent5" refType="w" fact="0.0287"/>
                  <dgm:constr type="h" for="ch" forName="ParentAccent5" refType="h" fact="0.0608"/>
                  <dgm:constr type="l" for="ch" forName="ParentAccent6" refType="w" fact="0.6797"/>
                  <dgm:constr type="t" for="ch" forName="ParentAccent6" refType="h" fact="0.5207"/>
                  <dgm:constr type="w" for="ch" forName="ParentAccent6" refType="w" fact="0.0574"/>
                  <dgm:constr type="h" for="ch" forName="ParentAccent6" refType="h" fact="0.1217"/>
                  <dgm:constr type="l" for="ch" forName="ParentAccent7" refType="w" fact="0.9245"/>
                  <dgm:constr type="t" for="ch" forName="ParentAccent7" refType="h" fact="0.4255"/>
                  <dgm:constr type="w" for="ch" forName="ParentAccent7" refType="w" fact="0.0287"/>
                  <dgm:constr type="h" for="ch" forName="ParentAccent7" refType="h" fact="0.0608"/>
                  <dgm:constr type="l" for="ch" forName="ParentAccent8" refType="w" fact="0.9245"/>
                  <dgm:constr type="t" for="ch" forName="ParentAccent8" refType="h" fact="0.6776"/>
                  <dgm:constr type="w" for="ch" forName="ParentAccent8" refType="w" fact="0.0287"/>
                  <dgm:constr type="h" for="ch" forName="ParentAccent8" refType="h" fact="0.0608"/>
                  <dgm:constr type="l" for="ch" forName="ParentAccent9" refType="w" fact="0.9501"/>
                  <dgm:constr type="t" for="ch" forName="ParentAccent9" refType="h" fact="0.4801"/>
                  <dgm:constr type="w" for="ch" forName="ParentAccent9" refType="w" fact="0.0287"/>
                  <dgm:constr type="h" for="ch" forName="ParentAccent9" refType="h" fact="0.0608"/>
                  <dgm:constr type="l" for="ch" forName="ParentAccent10" refType="w" fact="0.9518"/>
                  <dgm:constr type="t" for="ch" forName="ParentAccent10" refType="h" fact="0.6233"/>
                  <dgm:constr type="w" for="ch" forName="ParentAccent10" refType="w" fact="0.0287"/>
                  <dgm:constr type="h" for="ch" forName="ParentAccent10" refType="h" fact="0.0608"/>
                  <dgm:constr type="l" for="ch" forName="Child2" refType="w" fact="0"/>
                  <dgm:constr type="t" for="ch" forName="Child2" refType="h" fact="0.7822"/>
                  <dgm:constr type="w" for="ch" forName="Child2" refType="w" fact="0.3364"/>
                  <dgm:constr type="h" for="ch" forName="Child2" refType="h" fact="0.1564"/>
                  <dgm:constr type="l" for="ch" forName="Child1" refType="w" fact="0"/>
                  <dgm:constr type="t" for="ch" forName="Child1" refType="h" fact="0"/>
                  <dgm:constr type="w" for="ch" forName="Child1" refType="w" fact="0.3364"/>
                  <dgm:constr type="h" for="ch" forName="Child1" refType="h" fact="0.1564"/>
                  <dgm:constr type="l" for="ch" forName="Parent" refType="w" fact="0.3653"/>
                  <dgm:constr type="t" for="ch" forName="Parent" refType="h" fact="0.2737"/>
                  <dgm:constr type="w" for="ch" forName="Parent" refType="w" fact="0.2906"/>
                  <dgm:constr type="h" for="ch" forName="Parent" refType="h" fact="0.6157"/>
                </dgm:constrLst>
              </dgm:if>
              <dgm:if name="Name10" axis="ch" ptType="node" func="cnt" op="equ" val="3">
                <dgm:alg type="composite">
                  <dgm:param type="ar" val="2.1185"/>
                </dgm:alg>
                <dgm:constrLst>
                  <dgm:constr type="l" for="ch" forName="Child1Accent1" refType="w" fact="0.3436"/>
                  <dgm:constr type="t" for="ch" forName="Child1Accent1" refType="h" fact="0.2211"/>
                  <dgm:constr type="w" for="ch" forName="Child1Accent1" refType="w" fact="0.0574"/>
                  <dgm:constr type="h" for="ch" forName="Child1Accent1" refType="h" fact="0.1217"/>
                  <dgm:constr type="l" for="ch" forName="Child1Accent2" refType="w" fact="0.3068"/>
                  <dgm:constr type="t" for="ch" forName="Child1Accent2" refType="h" fact="0.1569"/>
                  <dgm:constr type="w" for="ch" forName="Child1Accent2" refType="w" fact="0.0287"/>
                  <dgm:constr type="h" for="ch" forName="Child1Accent2" refType="h" fact="0.0608"/>
                  <dgm:constr type="l" for="ch" forName="Child1Accent3" refType="w" fact="0.2455"/>
                  <dgm:constr type="t" for="ch" forName="Child1Accent3" refType="h" fact="0.1569"/>
                  <dgm:constr type="w" for="ch" forName="Child1Accent3" refType="w" fact="0.0287"/>
                  <dgm:constr type="h" for="ch" forName="Child1Accent3" refType="h" fact="0.0608"/>
                  <dgm:constr type="l" for="ch" forName="Child1Accent4" refType="w" fact="0.1842"/>
                  <dgm:constr type="t" for="ch" forName="Child1Accent4" refType="h" fact="0.1569"/>
                  <dgm:constr type="w" for="ch" forName="Child1Accent4" refType="w" fact="0.0287"/>
                  <dgm:constr type="h" for="ch" forName="Child1Accent4" refType="h" fact="0.0608"/>
                  <dgm:constr type="l" for="ch" forName="Child1Accent5" refType="w" fact="0.1229"/>
                  <dgm:constr type="t" for="ch" forName="Child1Accent5" refType="h" fact="0.1569"/>
                  <dgm:constr type="w" for="ch" forName="Child1Accent5" refType="w" fact="0.0287"/>
                  <dgm:constr type="h" for="ch" forName="Child1Accent5" refType="h" fact="0.0608"/>
                  <dgm:constr type="l" for="ch" forName="Child2Accent1" refType="w" fact="0.284"/>
                  <dgm:constr type="t" for="ch" forName="Child2Accent1" refType="h" fact="0.5207"/>
                  <dgm:constr type="w" for="ch" forName="Child2Accent1" refType="w" fact="0.0574"/>
                  <dgm:constr type="h" for="ch" forName="Child2Accent1" refType="h" fact="0.1217"/>
                  <dgm:constr type="l" for="ch" forName="Child2Accent2" refType="w" fact="0.2272"/>
                  <dgm:constr type="t" for="ch" forName="Child2Accent2" refType="h" fact="0.5511"/>
                  <dgm:constr type="w" for="ch" forName="Child2Accent2" refType="w" fact="0.0287"/>
                  <dgm:constr type="h" for="ch" forName="Child2Accent2" refType="h" fact="0.0608"/>
                  <dgm:constr type="l" for="ch" forName="Child2Accent3" refType="w" fact="0.1705"/>
                  <dgm:constr type="t" for="ch" forName="Child2Accent3" refType="h" fact="0.5511"/>
                  <dgm:constr type="w" for="ch" forName="Child2Accent3" refType="w" fact="0.0287"/>
                  <dgm:constr type="h" for="ch" forName="Child2Accent3" refType="h" fact="0.0608"/>
                  <dgm:constr type="l" for="ch" forName="Child2Accent4" refType="w" fact="0.1137"/>
                  <dgm:constr type="t" for="ch" forName="Child2Accent4" refType="h" fact="0.5511"/>
                  <dgm:constr type="w" for="ch" forName="Child2Accent4" refType="w" fact="0.0287"/>
                  <dgm:constr type="h" for="ch" forName="Child2Accent4" refType="h" fact="0.0608"/>
                  <dgm:constr type="l" for="ch" forName="Child1Accent6" refType="w" fact="0.0615"/>
                  <dgm:constr type="t" for="ch" forName="Child1Accent6" refType="h" fact="0.1569"/>
                  <dgm:constr type="w" for="ch" forName="Child1Accent6" refType="w" fact="0.0287"/>
                  <dgm:constr type="h" for="ch" forName="Child1Accent6" refType="h" fact="0.0608"/>
                  <dgm:constr type="l" for="ch" forName="Child2Accent5" refType="w" fact="0.057"/>
                  <dgm:constr type="t" for="ch" forName="Child2Accent5" refType="h" fact="0.5511"/>
                  <dgm:constr type="w" for="ch" forName="Child2Accent5" refType="w" fact="0.0287"/>
                  <dgm:constr type="h" for="ch" forName="Child2Accent5" refType="h" fact="0.0608"/>
                  <dgm:constr type="l" for="ch" forName="Child1Accent7" refType="w" fact="0.0002"/>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Child2Accent6" refType="w" fact="0.0002"/>
                  <dgm:constr type="t" for="ch" forName="Child2Accent6" refType="h" fact="0.5511"/>
                  <dgm:constr type="w" for="ch" forName="Child2Accent6" refType="w" fact="0.0287"/>
                  <dgm:constr type="h" for="ch" forName="Child2Accent6" refType="h" fact="0.0608"/>
                  <dgm:constr type="l" for="ch" forName="Child2Accent7" refType="w" fact="0"/>
                  <dgm:constr type="t" for="ch" forName="Child2Accent7" refType="h" fact="0"/>
                  <dgm:constr type="w" for="ch" forName="Child2Accent7" refType="w" fact="0"/>
                  <dgm:constr type="h" for="ch" forName="Child2Accent7" refType="h" fact="0"/>
                  <dgm:constr type="l" for="ch" forName="Child3Accent1" refType="w" fact="0.3436"/>
                  <dgm:constr type="t" for="ch" forName="Child3Accent1" refType="h" fact="0.8153"/>
                  <dgm:constr type="w" for="ch" forName="Child3Accent1" refType="w" fact="0.0574"/>
                  <dgm:constr type="h" for="ch" forName="Child3Accent1" refType="h" fact="0.1217"/>
                  <dgm:constr type="l" for="ch" forName="Child3Accent2" refType="w" fact="0.3068"/>
                  <dgm:constr type="t" for="ch" forName="Child3Accent2" refType="h" fact="0.9392"/>
                  <dgm:constr type="w" for="ch" forName="Child3Accent2" refType="w" fact="0.0287"/>
                  <dgm:constr type="h" for="ch" forName="Child3Accent2" refType="h" fact="0.0608"/>
                  <dgm:constr type="l" for="ch" forName="Child3Accent3" refType="w" fact="0.2455"/>
                  <dgm:constr type="t" for="ch" forName="Child3Accent3" refType="h" fact="0.9392"/>
                  <dgm:constr type="w" for="ch" forName="Child3Accent3" refType="w" fact="0.0287"/>
                  <dgm:constr type="h" for="ch" forName="Child3Accent3" refType="h" fact="0.0608"/>
                  <dgm:constr type="l" for="ch" forName="Child3Accent4" refType="w" fact="0.1842"/>
                  <dgm:constr type="t" for="ch" forName="Child3Accent4" refType="h" fact="0.9392"/>
                  <dgm:constr type="w" for="ch" forName="Child3Accent4" refType="w" fact="0.0287"/>
                  <dgm:constr type="h" for="ch" forName="Child3Accent4" refType="h" fact="0.0608"/>
                  <dgm:constr type="l" for="ch" forName="Child3Accent5" refType="w" fact="0.1229"/>
                  <dgm:constr type="t" for="ch" forName="Child3Accent5" refType="h" fact="0.9392"/>
                  <dgm:constr type="w" for="ch" forName="Child3Accent5" refType="w" fact="0.0287"/>
                  <dgm:constr type="h" for="ch" forName="Child3Accent5" refType="h" fact="0.0608"/>
                  <dgm:constr type="l" for="ch" forName="Child3Accent6" refType="w" fact="0.0615"/>
                  <dgm:constr type="t" for="ch" forName="Child3Accent6" refType="h" fact="0.9392"/>
                  <dgm:constr type="w" for="ch" forName="Child3Accent6" refType="w" fact="0.0287"/>
                  <dgm:constr type="h" for="ch" forName="Child3Accent6" refType="h" fact="0.0608"/>
                  <dgm:constr type="l" for="ch" forName="Child3Accent7" refType="w" fact="0.0002"/>
                  <dgm:constr type="t" for="ch" forName="Child3Accent7" refType="h" fact="0.9392"/>
                  <dgm:constr type="w" for="ch" forName="Child3Accent7" refType="w" fact="0.0287"/>
                  <dgm:constr type="h" for="ch" forName="Child3Accent7" refType="h" fact="0.0608"/>
                  <dgm:constr type="l" for="ch" forName="ParentAccent1" refType="w" fact="0.9713"/>
                  <dgm:constr type="t" for="ch" forName="ParentAccent1" refType="h" fact="0.5511"/>
                  <dgm:constr type="w" for="ch" forName="ParentAccent1" refType="w" fact="0.0287"/>
                  <dgm:constr type="h" for="ch" forName="ParentAccent1" refType="h" fact="0.0608"/>
                  <dgm:constr type="l" for="ch" forName="ParentAccent2" refType="w" fact="0.9187"/>
                  <dgm:constr type="t" for="ch" forName="ParentAccent2" refType="h" fact="0.5511"/>
                  <dgm:constr type="w" for="ch" forName="ParentAccent2" refType="w" fact="0.0287"/>
                  <dgm:constr type="h" for="ch" forName="ParentAccent2" refType="h" fact="0.0608"/>
                  <dgm:constr type="l" for="ch" forName="ParentAccent3" refType="w" fact="0.8661"/>
                  <dgm:constr type="t" for="ch" forName="ParentAccent3" refType="h" fact="0.5511"/>
                  <dgm:constr type="w" for="ch" forName="ParentAccent3" refType="w" fact="0.0287"/>
                  <dgm:constr type="h" for="ch" forName="ParentAccent3" refType="h" fact="0.0608"/>
                  <dgm:constr type="l" for="ch" forName="ParentAccent4" refType="w" fact="0.8136"/>
                  <dgm:constr type="t" for="ch" forName="ParentAccent4" refType="h" fact="0.5511"/>
                  <dgm:constr type="w" for="ch" forName="ParentAccent4" refType="w" fact="0.0287"/>
                  <dgm:constr type="h" for="ch" forName="ParentAccent4" refType="h" fact="0.0608"/>
                  <dgm:constr type="l" for="ch" forName="ParentAccent5" refType="w" fact="0.761"/>
                  <dgm:constr type="t" for="ch" forName="ParentAccent5" refType="h" fact="0.5511"/>
                  <dgm:constr type="w" for="ch" forName="ParentAccent5" refType="w" fact="0.0287"/>
                  <dgm:constr type="h" for="ch" forName="ParentAccent5" refType="h" fact="0.0608"/>
                  <dgm:constr type="l" for="ch" forName="ParentAccent6" refType="w" fact="0.6797"/>
                  <dgm:constr type="t" for="ch" forName="ParentAccent6" refType="h" fact="0.5207"/>
                  <dgm:constr type="w" for="ch" forName="ParentAccent6" refType="w" fact="0.0574"/>
                  <dgm:constr type="h" for="ch" forName="ParentAccent6" refType="h" fact="0.1217"/>
                  <dgm:constr type="l" for="ch" forName="ParentAccent7" refType="w" fact="0.9245"/>
                  <dgm:constr type="t" for="ch" forName="ParentAccent7" refType="h" fact="0.4255"/>
                  <dgm:constr type="w" for="ch" forName="ParentAccent7" refType="w" fact="0.0287"/>
                  <dgm:constr type="h" for="ch" forName="ParentAccent7" refType="h" fact="0.0608"/>
                  <dgm:constr type="l" for="ch" forName="ParentAccent8" refType="w" fact="0.9245"/>
                  <dgm:constr type="t" for="ch" forName="ParentAccent8" refType="h" fact="0.6776"/>
                  <dgm:constr type="w" for="ch" forName="ParentAccent8" refType="w" fact="0.0287"/>
                  <dgm:constr type="h" for="ch" forName="ParentAccent8" refType="h" fact="0.0608"/>
                  <dgm:constr type="l" for="ch" forName="ParentAccent9" refType="w" fact="0.9501"/>
                  <dgm:constr type="t" for="ch" forName="ParentAccent9" refType="h" fact="0.4801"/>
                  <dgm:constr type="w" for="ch" forName="ParentAccent9" refType="w" fact="0.0287"/>
                  <dgm:constr type="h" for="ch" forName="ParentAccent9" refType="h" fact="0.0608"/>
                  <dgm:constr type="l" for="ch" forName="ParentAccent10" refType="w" fact="0.9518"/>
                  <dgm:constr type="t" for="ch" forName="ParentAccent10" refType="h" fact="0.6233"/>
                  <dgm:constr type="w" for="ch" forName="ParentAccent10" refType="w" fact="0.0287"/>
                  <dgm:constr type="h" for="ch" forName="ParentAccent10" refType="h" fact="0.0608"/>
                  <dgm:constr type="l" for="ch" forName="Child3" refType="w" fact="0"/>
                  <dgm:constr type="t" for="ch" forName="Child3" refType="h" fact="0.7822"/>
                  <dgm:constr type="w" for="ch" forName="Child3" refType="w" fact="0.3364"/>
                  <dgm:constr type="h" for="ch" forName="Child3" refType="h" fact="0.1564"/>
                  <dgm:constr type="l" for="ch" forName="Child2" refType="w" fact="0"/>
                  <dgm:constr type="t" for="ch" forName="Child2" refType="h" fact="0.3955"/>
                  <dgm:constr type="w" for="ch" forName="Child2" refType="w" fact="0.2544"/>
                  <dgm:constr type="h" for="ch" forName="Child2" refType="h" fact="0.1564"/>
                  <dgm:constr type="l" for="ch" forName="Child1" refType="w" fact="0"/>
                  <dgm:constr type="t" for="ch" forName="Child1" refType="h" fact="0"/>
                  <dgm:constr type="w" for="ch" forName="Child1" refType="w" fact="0.3364"/>
                  <dgm:constr type="h" for="ch" forName="Child1" refType="h" fact="0.1564"/>
                  <dgm:constr type="l" for="ch" forName="Parent" refType="w" fact="0.3653"/>
                  <dgm:constr type="t" for="ch" forName="Parent" refType="h" fact="0.2737"/>
                  <dgm:constr type="w" for="ch" forName="Parent" refType="w" fact="0.2906"/>
                  <dgm:constr type="h" for="ch" forName="Parent" refType="h" fact="0.6157"/>
                </dgm:constrLst>
              </dgm:if>
              <dgm:if name="Name11" axis="ch" ptType="node" func="cnt" op="equ" val="4">
                <dgm:alg type="composite">
                  <dgm:param type="ar" val="1.8304"/>
                </dgm:alg>
                <dgm:constrLst>
                  <dgm:constr type="l" for="ch" forName="Parent" refType="w" fact="0.3771"/>
                  <dgm:constr type="t" for="ch" forName="Parent" refType="h" fact="0.2946"/>
                  <dgm:constr type="w" for="ch" forName="Parent" refType="w" fact="0.2862"/>
                  <dgm:constr type="h" for="ch" forName="Parent" refType="h" fact="0.5239"/>
                  <dgm:constr type="l" for="ch" forName="Child1Accent1" refType="w" fact="0.3904"/>
                  <dgm:constr type="t" for="ch" forName="Child1Accent1" refType="h" fact="0.2104"/>
                  <dgm:constr type="w" for="ch" forName="Child1Accent1" refType="w" fact="0.0566"/>
                  <dgm:constr type="h" for="ch" forName="Child1Accent1" refType="h" fact="0.1035"/>
                  <dgm:constr type="l" for="ch" forName="Child1Accent3" refType="w" fact="0.3001"/>
                  <dgm:constr type="t" for="ch" forName="Child1Accent3" refType="h" fact="0.128"/>
                  <dgm:constr type="w" for="ch" forName="Child1Accent3" refType="w" fact="0.0283"/>
                  <dgm:constr type="h" for="ch" forName="Child1Accent3" refType="h" fact="0.0518"/>
                  <dgm:constr type="l" for="ch" forName="Child1Accent4" refType="w" fact="0.2418"/>
                  <dgm:constr type="t" for="ch" forName="Child1Accent4" refType="h" fact="0.128"/>
                  <dgm:constr type="w" for="ch" forName="Child1Accent4" refType="w" fact="0.0283"/>
                  <dgm:constr type="h" for="ch" forName="Child1Accent4" refType="h" fact="0.0518"/>
                  <dgm:constr type="l" for="ch" forName="Child1Accent5" refType="w" fact="0.1835"/>
                  <dgm:constr type="t" for="ch" forName="Child1Accent5" refType="h" fact="0.128"/>
                  <dgm:constr type="w" for="ch" forName="Child1Accent5" refType="w" fact="0.0283"/>
                  <dgm:constr type="h" for="ch" forName="Child1Accent5" refType="h" fact="0.0518"/>
                  <dgm:constr type="l" for="ch" forName="Child1Accent6" refType="w" fact="0.1252"/>
                  <dgm:constr type="t" for="ch" forName="Child1Accent6" refType="h" fact="0.128"/>
                  <dgm:constr type="w" for="ch" forName="Child1Accent6" refType="w" fact="0.0283"/>
                  <dgm:constr type="h" for="ch" forName="Child1Accent6" refType="h" fact="0.0518"/>
                  <dgm:constr type="l" for="ch" forName="Child3Accent1" refType="w" fact="0.3158"/>
                  <dgm:constr type="t" for="ch" forName="Child3Accent1" refType="h" fact="0.6212"/>
                  <dgm:constr type="w" for="ch" forName="Child3Accent1" refType="w" fact="0.0566"/>
                  <dgm:constr type="h" for="ch" forName="Child3Accent1" refType="h" fact="0.1035"/>
                  <dgm:constr type="l" for="ch" forName="Child3Accent2" refType="w" fact="0.2689"/>
                  <dgm:constr type="t" for="ch" forName="Child3Accent2" refType="h" fact="0.6828"/>
                  <dgm:constr type="w" for="ch" forName="Child3Accent2" refType="w" fact="0.0283"/>
                  <dgm:constr type="h" for="ch" forName="Child3Accent2" refType="h" fact="0.0518"/>
                  <dgm:constr type="l" for="ch" forName="Child3Accent4" refType="w" fact="0.1614"/>
                  <dgm:constr type="t" for="ch" forName="Child3Accent4" refType="h" fact="0.6828"/>
                  <dgm:constr type="w" for="ch" forName="Child3Accent4" refType="w" fact="0.0283"/>
                  <dgm:constr type="h" for="ch" forName="Child3Accent4" refType="h" fact="0.0518"/>
                  <dgm:constr type="l" for="ch" forName="Child3Accent5" refType="w" fact="0.1077"/>
                  <dgm:constr type="t" for="ch" forName="Child3Accent5" refType="h" fact="0.6828"/>
                  <dgm:constr type="w" for="ch" forName="Child3Accent5" refType="w" fact="0.0283"/>
                  <dgm:constr type="h" for="ch" forName="Child3Accent5" refType="h" fact="0.0518"/>
                  <dgm:constr type="l" for="ch" forName="Child1Accent7" refType="w" fact="0.0668"/>
                  <dgm:constr type="t" for="ch" forName="Child1Accent7" refType="h" fact="0.128"/>
                  <dgm:constr type="w" for="ch" forName="Child1Accent7" refType="w" fact="0.0283"/>
                  <dgm:constr type="h" for="ch" forName="Child1Accent7" refType="h" fact="0.0518"/>
                  <dgm:constr type="l" for="ch" forName="Child3Accent6" refType="w" fact="0.0539"/>
                  <dgm:constr type="t" for="ch" forName="Child3Accent6" refType="h" fact="0.6828"/>
                  <dgm:constr type="w" for="ch" forName="Child3Accent6" refType="w" fact="0.0283"/>
                  <dgm:constr type="h" for="ch" forName="Child3Accent6" refType="h" fact="0.0518"/>
                  <dgm:constr type="l" for="ch" forName="Child1Accent8" refType="w" fact="0.0085"/>
                  <dgm:constr type="t" for="ch" forName="Child1Accent8" refType="h" fact="0.128"/>
                  <dgm:constr type="w" for="ch" forName="Child1Accent8" refType="w" fact="0.0283"/>
                  <dgm:constr type="h" for="ch" forName="Child1Accent8" refType="h" fact="0.0518"/>
                  <dgm:constr type="l" for="ch" forName="Child1Accent9" refType="w" fact="0"/>
                  <dgm:constr type="t" for="ch" forName="Child1Accent9" refType="h" fact="0"/>
                  <dgm:constr type="w" for="ch" forName="Child1Accent9" refType="w" fact="0"/>
                  <dgm:constr type="h" for="ch" forName="Child1Accent9" refType="h" fact="0"/>
                  <dgm:constr type="l" for="ch" forName="Child3Accent7" refType="w" fact="0.0002"/>
                  <dgm:constr type="t" for="ch" forName="Child3Accent7" refType="h" fact="0.6828"/>
                  <dgm:constr type="w" for="ch" forName="Child3Accent7" refType="w" fact="0.0283"/>
                  <dgm:constr type="h" for="ch" forName="Child3Accent7" refType="h" fact="0.0518"/>
                  <dgm:constr type="l" for="ch" forName="Child4Accent1" refType="w" fact="0.3904"/>
                  <dgm:constr type="t" for="ch" forName="Child4Accent1" refType="h" fact="0.8"/>
                  <dgm:constr type="w" for="ch" forName="Child4Accent1" refType="w" fact="0.0566"/>
                  <dgm:constr type="h" for="ch" forName="Child4Accent1" refType="h" fact="0.1035"/>
                  <dgm:constr type="l" for="ch" forName="Child4Accent3" refType="w" fact="0.2998"/>
                  <dgm:constr type="t" for="ch" forName="Child4Accent3" refType="h" fact="0.9482"/>
                  <dgm:constr type="w" for="ch" forName="Child4Accent3" refType="w" fact="0.0283"/>
                  <dgm:constr type="h" for="ch" forName="Child4Accent3" refType="h" fact="0.0518"/>
                  <dgm:constr type="l" for="ch" forName="Child4Accent4" refType="w" fact="0.2415"/>
                  <dgm:constr type="t" for="ch" forName="Child4Accent4" refType="h" fact="0.9482"/>
                  <dgm:constr type="w" for="ch" forName="Child4Accent4" refType="w" fact="0.0283"/>
                  <dgm:constr type="h" for="ch" forName="Child4Accent4" refType="h" fact="0.0518"/>
                  <dgm:constr type="l" for="ch" forName="Child4Accent5" refType="w" fact="0.1833"/>
                  <dgm:constr type="t" for="ch" forName="Child4Accent5" refType="h" fact="0.9482"/>
                  <dgm:constr type="w" for="ch" forName="Child4Accent5" refType="w" fact="0.0283"/>
                  <dgm:constr type="h" for="ch" forName="Child4Accent5" refType="h" fact="0.0518"/>
                  <dgm:constr type="l" for="ch" forName="Child4Accent6" refType="w" fact="0.1251"/>
                  <dgm:constr type="t" for="ch" forName="Child4Accent6" refType="h" fact="0.9482"/>
                  <dgm:constr type="w" for="ch" forName="Child4Accent6" refType="w" fact="0.0283"/>
                  <dgm:constr type="h" for="ch" forName="Child4Accent6" refType="h" fact="0.0518"/>
                  <dgm:constr type="l" for="ch" forName="Child4Accent7" refType="w" fact="0.0668"/>
                  <dgm:constr type="t" for="ch" forName="Child4Accent7" refType="h" fact="0.9482"/>
                  <dgm:constr type="w" for="ch" forName="Child4Accent7" refType="w" fact="0.0283"/>
                  <dgm:constr type="h" for="ch" forName="Child4Accent7" refType="h" fact="0.0518"/>
                  <dgm:constr type="l" for="ch" forName="Child4Accent8" refType="w" fact="0.0086"/>
                  <dgm:constr type="t" for="ch" forName="Child4Accent8" refType="h" fact="0.9482"/>
                  <dgm:constr type="w" for="ch" forName="Child4Accent8" refType="w" fact="0.0283"/>
                  <dgm:constr type="h" for="ch" forName="Child4Accent8" refType="h" fact="0.0518"/>
                  <dgm:constr type="l" for="ch" forName="Child2Accent1" refType="w" fact="0.3158"/>
                  <dgm:constr type="t" for="ch" forName="Child2Accent1" refType="h" fact="0.3725"/>
                  <dgm:constr type="w" for="ch" forName="Child2Accent1" refType="w" fact="0.0566"/>
                  <dgm:constr type="h" for="ch" forName="Child2Accent1" refType="h" fact="0.1035"/>
                  <dgm:constr type="l" for="ch" forName="Child4Accent2" refType="w" fact="0.358"/>
                  <dgm:constr type="t" for="ch" forName="Child4Accent2" refType="h" fact="0.8993"/>
                  <dgm:constr type="w" for="ch" forName="Child4Accent2" refType="w" fact="0.0283"/>
                  <dgm:constr type="h" for="ch" forName="Child4Accent2" refType="h" fact="0.0518"/>
                  <dgm:constr type="l" for="ch" forName="Child1Accent2" refType="w" fact="0.3585"/>
                  <dgm:constr type="t" for="ch" forName="Child1Accent2" refType="h" fact="0.162"/>
                  <dgm:constr type="w" for="ch" forName="Child1Accent2" refType="w" fact="0.0283"/>
                  <dgm:constr type="h" for="ch" forName="Child1Accent2" refType="h" fact="0.0518"/>
                  <dgm:constr type="l" for="ch" forName="Child3Accent3" refType="w" fact="0.2151"/>
                  <dgm:constr type="t" for="ch" forName="Child3Accent3" refType="h" fact="0.6828"/>
                  <dgm:constr type="w" for="ch" forName="Child3Accent3" refType="w" fact="0.0283"/>
                  <dgm:constr type="h" for="ch" forName="Child3Accent3" refType="h" fact="0.0518"/>
                  <dgm:constr type="l" for="ch" forName="Child2Accent2" refType="w" fact="0.2689"/>
                  <dgm:constr type="t" for="ch" forName="Child2Accent2" refType="h" fact="0.3937"/>
                  <dgm:constr type="w" for="ch" forName="Child2Accent2" refType="w" fact="0.0283"/>
                  <dgm:constr type="h" for="ch" forName="Child2Accent2" refType="h" fact="0.0518"/>
                  <dgm:constr type="l" for="ch" forName="Child2Accent4" refType="w" fact="0.1614"/>
                  <dgm:constr type="t" for="ch" forName="Child2Accent4" refType="h" fact="0.3937"/>
                  <dgm:constr type="w" for="ch" forName="Child2Accent4" refType="w" fact="0.0283"/>
                  <dgm:constr type="h" for="ch" forName="Child2Accent4" refType="h" fact="0.0518"/>
                  <dgm:constr type="l" for="ch" forName="Child2Accent5" refType="w" fact="0.1077"/>
                  <dgm:constr type="t" for="ch" forName="Child2Accent5" refType="h" fact="0.3937"/>
                  <dgm:constr type="w" for="ch" forName="Child2Accent5" refType="w" fact="0.0283"/>
                  <dgm:constr type="h" for="ch" forName="Child2Accent5" refType="h" fact="0.0518"/>
                  <dgm:constr type="l" for="ch" forName="Child2Accent6" refType="w" fact="0.0539"/>
                  <dgm:constr type="t" for="ch" forName="Child2Accent6" refType="h" fact="0.3937"/>
                  <dgm:constr type="w" for="ch" forName="Child2Accent6" refType="w" fact="0.0283"/>
                  <dgm:constr type="h" for="ch" forName="Child2Accent6" refType="h" fact="0.0518"/>
                  <dgm:constr type="l" for="ch" forName="Child2Accent7" refType="w" fact="0.0002"/>
                  <dgm:constr type="t" for="ch" forName="Child2Accent7" refType="h" fact="0.3937"/>
                  <dgm:constr type="w" for="ch" forName="Child2Accent7" refType="w" fact="0.0283"/>
                  <dgm:constr type="h" for="ch" forName="Child2Accent7" refType="h" fact="0.0518"/>
                  <dgm:constr type="l" for="ch" forName="Child2Accent3" refType="w" fact="0.2151"/>
                  <dgm:constr type="t" for="ch" forName="Child2Accent3" refType="h" fact="0.3937"/>
                  <dgm:constr type="w" for="ch" forName="Child2Accent3" refType="w" fact="0.0283"/>
                  <dgm:constr type="h" for="ch" forName="Child2Accent3" refType="h" fact="0.0518"/>
                  <dgm:constr type="l" for="ch" forName="ParentAccent1" refType="w" fact="0.9717"/>
                  <dgm:constr type="t" for="ch" forName="ParentAccent1" refType="h" fact="0.5316"/>
                  <dgm:constr type="w" for="ch" forName="ParentAccent1" refType="w" fact="0.0283"/>
                  <dgm:constr type="h" for="ch" forName="ParentAccent1" refType="h" fact="0.0518"/>
                  <dgm:constr type="l" for="ch" forName="ParentAccent2" refType="w" fact="0.9199"/>
                  <dgm:constr type="t" for="ch" forName="ParentAccent2" refType="h" fact="0.5316"/>
                  <dgm:constr type="w" for="ch" forName="ParentAccent2" refType="w" fact="0.0283"/>
                  <dgm:constr type="h" for="ch" forName="ParentAccent2" refType="h" fact="0.0518"/>
                  <dgm:constr type="l" for="ch" forName="ParentAccent3" refType="w" fact="0.8682"/>
                  <dgm:constr type="t" for="ch" forName="ParentAccent3" refType="h" fact="0.5316"/>
                  <dgm:constr type="w" for="ch" forName="ParentAccent3" refType="w" fact="0.0283"/>
                  <dgm:constr type="h" for="ch" forName="ParentAccent3" refType="h" fact="0.0518"/>
                  <dgm:constr type="l" for="ch" forName="ParentAccent4" refType="w" fact="0.8164"/>
                  <dgm:constr type="t" for="ch" forName="ParentAccent4" refType="h" fact="0.5316"/>
                  <dgm:constr type="w" for="ch" forName="ParentAccent4" refType="w" fact="0.0283"/>
                  <dgm:constr type="h" for="ch" forName="ParentAccent4" refType="h" fact="0.0518"/>
                  <dgm:constr type="l" for="ch" forName="ParentAccent5" refType="w" fact="0.7646"/>
                  <dgm:constr type="t" for="ch" forName="ParentAccent5" refType="h" fact="0.5316"/>
                  <dgm:constr type="w" for="ch" forName="ParentAccent5" refType="w" fact="0.0283"/>
                  <dgm:constr type="h" for="ch" forName="ParentAccent5" refType="h" fact="0.0518"/>
                  <dgm:constr type="l" for="ch" forName="ParentAccent6" refType="w" fact="0.6846"/>
                  <dgm:constr type="t" for="ch" forName="ParentAccent6" refType="h" fact="0.5057"/>
                  <dgm:constr type="w" for="ch" forName="ParentAccent6" refType="w" fact="0.0566"/>
                  <dgm:constr type="h" for="ch" forName="ParentAccent6" refType="h" fact="0.1035"/>
                  <dgm:constr type="l" for="ch" forName="ParentAccent7" refType="w" fact="0.9256"/>
                  <dgm:constr type="t" for="ch" forName="ParentAccent7" refType="h" fact="0.4247"/>
                  <dgm:constr type="w" for="ch" forName="ParentAccent7" refType="w" fact="0.0283"/>
                  <dgm:constr type="h" for="ch" forName="ParentAccent7" refType="h" fact="0.0518"/>
                  <dgm:constr type="l" for="ch" forName="ParentAccent8" refType="w" fact="0.9256"/>
                  <dgm:constr type="t" for="ch" forName="ParentAccent8" refType="h" fact="0.6392"/>
                  <dgm:constr type="w" for="ch" forName="ParentAccent8" refType="w" fact="0.0283"/>
                  <dgm:constr type="h" for="ch" forName="ParentAccent8" refType="h" fact="0.0518"/>
                  <dgm:constr type="l" for="ch" forName="ParentAccent9" refType="w" fact="0.9509"/>
                  <dgm:constr type="t" for="ch" forName="ParentAccent9" refType="h" fact="0.4712"/>
                  <dgm:constr type="w" for="ch" forName="ParentAccent9" refType="w" fact="0.0283"/>
                  <dgm:constr type="h" for="ch" forName="ParentAccent9" refType="h" fact="0.0518"/>
                  <dgm:constr type="l" for="ch" forName="ParentAccent10" refType="w" fact="0.9525"/>
                  <dgm:constr type="t" for="ch" forName="ParentAccent10" refType="h" fact="0.593"/>
                  <dgm:constr type="w" for="ch" forName="ParentAccent10" refType="w" fact="0.0283"/>
                  <dgm:constr type="h" for="ch" forName="ParentAccent10" refType="h" fact="0.0518"/>
                  <dgm:constr type="l" for="ch" forName="Child4" refType="w" fact="0.0081"/>
                  <dgm:constr type="t" for="ch" forName="Child4" refType="h" fact="0.8184"/>
                  <dgm:constr type="w" for="ch" forName="Child4" refType="w" fact="0.3192"/>
                  <dgm:constr type="h" for="ch" forName="Child4" refType="h" fact="0.1294"/>
                  <dgm:constr type="l" for="ch" forName="Child3" refType="w" fact="0"/>
                  <dgm:constr type="t" for="ch" forName="Child3" refType="h" fact="0.5547"/>
                  <dgm:constr type="w" for="ch" forName="Child3" refType="w" fact="0.297"/>
                  <dgm:constr type="h" for="ch" forName="Child3" refType="h" fact="0.1294"/>
                  <dgm:constr type="l" for="ch" forName="Child2" refType="w" fact="0"/>
                  <dgm:constr type="t" for="ch" forName="Child2" refType="h" fact="0.2662"/>
                  <dgm:constr type="w" for="ch" forName="Child2" refType="w" fact="0.297"/>
                  <dgm:constr type="h" for="ch" forName="Child2" refType="h" fact="0.1294"/>
                  <dgm:constr type="l" for="ch" forName="Child1" refType="w" fact="0.0081"/>
                  <dgm:constr type="t" for="ch" forName="Child1" refType="h" fact="0"/>
                  <dgm:constr type="w" for="ch" forName="Child1" refType="w" fact="0.3192"/>
                  <dgm:constr type="h" for="ch" forName="Child1" refType="h" fact="0.1294"/>
                </dgm:constrLst>
              </dgm:if>
              <dgm:else name="Name12">
                <dgm:alg type="composite">
                  <dgm:param type="ar" val="1.3278"/>
                </dgm:alg>
                <dgm:constrLst>
                  <dgm:constr type="l" for="ch" forName="Child2Accent1" refType="w" fact="0.3436"/>
                  <dgm:constr type="t" for="ch" forName="Child2Accent1" refType="h" fact="0.3184"/>
                  <dgm:constr type="w" for="ch" forName="Child2Accent1" refType="w" fact="0.0574"/>
                  <dgm:constr type="h" for="ch" forName="Child2Accent1" refType="h" fact="0.0763"/>
                  <dgm:constr type="l" for="ch" forName="Child2Accent2" refType="w" fact="0.3068"/>
                  <dgm:constr type="t" for="ch" forName="Child2Accent2" refType="h" fact="0.2781"/>
                  <dgm:constr type="w" for="ch" forName="Child2Accent2" refType="w" fact="0.0287"/>
                  <dgm:constr type="h" for="ch" forName="Child2Accent2" refType="h" fact="0.0381"/>
                  <dgm:constr type="l" for="ch" forName="Child2Accent3" refType="w" fact="0.2455"/>
                  <dgm:constr type="t" for="ch" forName="Child2Accent3" refType="h" fact="0.2781"/>
                  <dgm:constr type="w" for="ch" forName="Child2Accent3" refType="w" fact="0.0287"/>
                  <dgm:constr type="h" for="ch" forName="Child2Accent3" refType="h" fact="0.0381"/>
                  <dgm:constr type="l" for="ch" forName="Child2Accent4" refType="w" fact="0.1842"/>
                  <dgm:constr type="t" for="ch" forName="Child2Accent4" refType="h" fact="0.2781"/>
                  <dgm:constr type="w" for="ch" forName="Child2Accent4" refType="w" fact="0.0287"/>
                  <dgm:constr type="h" for="ch" forName="Child2Accent4" refType="h" fact="0.0381"/>
                  <dgm:constr type="l" for="ch" forName="Child2Accent5" refType="w" fact="0.1229"/>
                  <dgm:constr type="t" for="ch" forName="Child2Accent5" refType="h" fact="0.2781"/>
                  <dgm:constr type="w" for="ch" forName="Child2Accent5" refType="w" fact="0.0287"/>
                  <dgm:constr type="h" for="ch" forName="Child2Accent5" refType="h" fact="0.0381"/>
                  <dgm:constr type="l" for="ch" forName="Child3Accent1" refType="w" fact="0.284"/>
                  <dgm:constr type="t" for="ch" forName="Child3Accent1" refType="h" fact="0.5061"/>
                  <dgm:constr type="w" for="ch" forName="Child3Accent1" refType="w" fact="0.0574"/>
                  <dgm:constr type="h" for="ch" forName="Child3Accent1" refType="h" fact="0.0763"/>
                  <dgm:constr type="l" for="ch" forName="Child3Accent2" refType="w" fact="0.2272"/>
                  <dgm:constr type="t" for="ch" forName="Child3Accent2" refType="h" fact="0.5252"/>
                  <dgm:constr type="w" for="ch" forName="Child3Accent2" refType="w" fact="0.0287"/>
                  <dgm:constr type="h" for="ch" forName="Child3Accent2" refType="h" fact="0.0381"/>
                  <dgm:constr type="l" for="ch" forName="Child3Accent3" refType="w" fact="0.1705"/>
                  <dgm:constr type="t" for="ch" forName="Child3Accent3" refType="h" fact="0.5252"/>
                  <dgm:constr type="w" for="ch" forName="Child3Accent3" refType="w" fact="0.0287"/>
                  <dgm:constr type="h" for="ch" forName="Child3Accent3" refType="h" fact="0.0381"/>
                  <dgm:constr type="l" for="ch" forName="Child3Accent4" refType="w" fact="0.1137"/>
                  <dgm:constr type="t" for="ch" forName="Child3Accent4" refType="h" fact="0.5252"/>
                  <dgm:constr type="w" for="ch" forName="Child3Accent4" refType="w" fact="0.0287"/>
                  <dgm:constr type="h" for="ch" forName="Child3Accent4" refType="h" fact="0.0381"/>
                  <dgm:constr type="l" for="ch" forName="Child2Accent6" refType="w" fact="0.0615"/>
                  <dgm:constr type="t" for="ch" forName="Child2Accent6" refType="h" fact="0.2781"/>
                  <dgm:constr type="w" for="ch" forName="Child2Accent6" refType="w" fact="0.0287"/>
                  <dgm:constr type="h" for="ch" forName="Child2Accent6" refType="h" fact="0.0381"/>
                  <dgm:constr type="l" for="ch" forName="Child3Accent5" refType="w" fact="0.057"/>
                  <dgm:constr type="t" for="ch" forName="Child3Accent5" refType="h" fact="0.5252"/>
                  <dgm:constr type="w" for="ch" forName="Child3Accent5" refType="w" fact="0.0287"/>
                  <dgm:constr type="h" for="ch" forName="Child3Accent5" refType="h" fact="0.0381"/>
                  <dgm:constr type="l" for="ch" forName="Child2Accent7" refType="w" fact="0.0002"/>
                  <dgm:constr type="t" for="ch" forName="Child2Accent7" refType="h" fact="0.2781"/>
                  <dgm:constr type="w" for="ch" forName="Child2Accent7" refType="w" fact="0.0287"/>
                  <dgm:constr type="h" for="ch" forName="Child2Accent7" refType="h" fact="0.0381"/>
                  <dgm:constr type="l" for="ch" forName="Child3Accent6" refType="w" fact="0.0002"/>
                  <dgm:constr type="t" for="ch" forName="Child3Accent6" refType="h" fact="0.5252"/>
                  <dgm:constr type="w" for="ch" forName="Child3Accent6" refType="w" fact="0.0287"/>
                  <dgm:constr type="h" for="ch" forName="Child3Accent6" refType="h" fact="0.0381"/>
                  <dgm:constr type="l" for="ch" forName="Child3Accent7" refType="w" fact="0"/>
                  <dgm:constr type="t" for="ch" forName="Child3Accent7" refType="h" fact="0"/>
                  <dgm:constr type="w" for="ch" forName="Child3Accent7" refType="w" fact="0"/>
                  <dgm:constr type="h" for="ch" forName="Child3Accent7" refType="h" fact="0"/>
                  <dgm:constr type="l" for="ch" forName="Child4Accent1" refType="w" fact="0.3436"/>
                  <dgm:constr type="t" for="ch" forName="Child4Accent1" refType="h" fact="0.6908"/>
                  <dgm:constr type="w" for="ch" forName="Child4Accent1" refType="w" fact="0.0574"/>
                  <dgm:constr type="h" for="ch" forName="Child4Accent1" refType="h" fact="0.0763"/>
                  <dgm:constr type="l" for="ch" forName="Child4Accent2" refType="w" fact="0.3068"/>
                  <dgm:constr type="t" for="ch" forName="Child4Accent2" refType="h" fact="0.7684"/>
                  <dgm:constr type="w" for="ch" forName="Child4Accent2" refType="w" fact="0.0287"/>
                  <dgm:constr type="h" for="ch" forName="Child4Accent2" refType="h" fact="0.0381"/>
                  <dgm:constr type="l" for="ch" forName="Child4Accent3" refType="w" fact="0.2455"/>
                  <dgm:constr type="t" for="ch" forName="Child4Accent3" refType="h" fact="0.7684"/>
                  <dgm:constr type="w" for="ch" forName="Child4Accent3" refType="w" fact="0.0287"/>
                  <dgm:constr type="h" for="ch" forName="Child4Accent3" refType="h" fact="0.0381"/>
                  <dgm:constr type="l" for="ch" forName="Child4Accent4" refType="w" fact="0.1842"/>
                  <dgm:constr type="t" for="ch" forName="Child4Accent4" refType="h" fact="0.7684"/>
                  <dgm:constr type="w" for="ch" forName="Child4Accent4" refType="w" fact="0.0287"/>
                  <dgm:constr type="h" for="ch" forName="Child4Accent4" refType="h" fact="0.0381"/>
                  <dgm:constr type="l" for="ch" forName="Child4Accent5" refType="w" fact="0.1229"/>
                  <dgm:constr type="t" for="ch" forName="Child4Accent5" refType="h" fact="0.7684"/>
                  <dgm:constr type="w" for="ch" forName="Child4Accent5" refType="w" fact="0.0287"/>
                  <dgm:constr type="h" for="ch" forName="Child4Accent5" refType="h" fact="0.0381"/>
                  <dgm:constr type="l" for="ch" forName="Child4Accent6" refType="w" fact="0.0615"/>
                  <dgm:constr type="t" for="ch" forName="Child4Accent6" refType="h" fact="0.7684"/>
                  <dgm:constr type="w" for="ch" forName="Child4Accent6" refType="w" fact="0.0287"/>
                  <dgm:constr type="h" for="ch" forName="Child4Accent6" refType="h" fact="0.0381"/>
                  <dgm:constr type="l" for="ch" forName="Child4Accent7" refType="w" fact="0.0002"/>
                  <dgm:constr type="t" for="ch" forName="Child4Accent7" refType="h" fact="0.7684"/>
                  <dgm:constr type="w" for="ch" forName="Child4Accent7" refType="w" fact="0.0287"/>
                  <dgm:constr type="h" for="ch" forName="Child4Accent7" refType="h" fact="0.0381"/>
                  <dgm:constr type="l" for="ch" forName="Child4Accent8" refType="w" fact="0"/>
                  <dgm:constr type="t" for="ch" forName="Child4Accent8" refType="h" fact="0"/>
                  <dgm:constr type="w" for="ch" forName="Child4Accent8" refType="w" fact="0"/>
                  <dgm:constr type="h" for="ch" forName="Child4Accent8" refType="h" fact="0"/>
                  <dgm:constr type="l" for="ch" forName="ParentAccent1" refType="w" fact="0.9713"/>
                  <dgm:constr type="t" for="ch" forName="ParentAccent1" refType="h" fact="0.5252"/>
                  <dgm:constr type="w" for="ch" forName="ParentAccent1" refType="w" fact="0.0287"/>
                  <dgm:constr type="h" for="ch" forName="ParentAccent1" refType="h" fact="0.0381"/>
                  <dgm:constr type="l" for="ch" forName="ParentAccent2" refType="w" fact="0.9187"/>
                  <dgm:constr type="t" for="ch" forName="ParentAccent2" refType="h" fact="0.5252"/>
                  <dgm:constr type="w" for="ch" forName="ParentAccent2" refType="w" fact="0.0287"/>
                  <dgm:constr type="h" for="ch" forName="ParentAccent2" refType="h" fact="0.0381"/>
                  <dgm:constr type="l" for="ch" forName="ParentAccent3" refType="w" fact="0.8661"/>
                  <dgm:constr type="t" for="ch" forName="ParentAccent3" refType="h" fact="0.5252"/>
                  <dgm:constr type="w" for="ch" forName="ParentAccent3" refType="w" fact="0.0287"/>
                  <dgm:constr type="h" for="ch" forName="ParentAccent3" refType="h" fact="0.0381"/>
                  <dgm:constr type="l" for="ch" forName="ParentAccent4" refType="w" fact="0.8136"/>
                  <dgm:constr type="t" for="ch" forName="ParentAccent4" refType="h" fact="0.5252"/>
                  <dgm:constr type="w" for="ch" forName="ParentAccent4" refType="w" fact="0.0287"/>
                  <dgm:constr type="h" for="ch" forName="ParentAccent4" refType="h" fact="0.0381"/>
                  <dgm:constr type="l" for="ch" forName="ParentAccent5" refType="w" fact="0.761"/>
                  <dgm:constr type="t" for="ch" forName="ParentAccent5" refType="h" fact="0.5252"/>
                  <dgm:constr type="w" for="ch" forName="ParentAccent5" refType="w" fact="0.0287"/>
                  <dgm:constr type="h" for="ch" forName="ParentAccent5" refType="h" fact="0.0381"/>
                  <dgm:constr type="l" for="ch" forName="ParentAccent6" refType="w" fact="0.6797"/>
                  <dgm:constr type="t" for="ch" forName="ParentAccent6" refType="h" fact="0.5061"/>
                  <dgm:constr type="w" for="ch" forName="ParentAccent6" refType="w" fact="0.0574"/>
                  <dgm:constr type="h" for="ch" forName="ParentAccent6" refType="h" fact="0.0763"/>
                  <dgm:constr type="l" for="ch" forName="ParentAccent7" refType="w" fact="0.9245"/>
                  <dgm:constr type="t" for="ch" forName="ParentAccent7" refType="h" fact="0.4464"/>
                  <dgm:constr type="w" for="ch" forName="ParentAccent7" refType="w" fact="0.0287"/>
                  <dgm:constr type="h" for="ch" forName="ParentAccent7" refType="h" fact="0.0381"/>
                  <dgm:constr type="l" for="ch" forName="ParentAccent8" refType="w" fact="0.9245"/>
                  <dgm:constr type="t" for="ch" forName="ParentAccent8" refType="h" fact="0.6045"/>
                  <dgm:constr type="w" for="ch" forName="ParentAccent8" refType="w" fact="0.0287"/>
                  <dgm:constr type="h" for="ch" forName="ParentAccent8" refType="h" fact="0.0381"/>
                  <dgm:constr type="l" for="ch" forName="ParentAccent9" refType="w" fact="0.9501"/>
                  <dgm:constr type="t" for="ch" forName="ParentAccent9" refType="h" fact="0.4807"/>
                  <dgm:constr type="w" for="ch" forName="ParentAccent9" refType="w" fact="0.0287"/>
                  <dgm:constr type="h" for="ch" forName="ParentAccent9" refType="h" fact="0.0381"/>
                  <dgm:constr type="l" for="ch" forName="ParentAccent10" refType="w" fact="0.9518"/>
                  <dgm:constr type="t" for="ch" forName="ParentAccent10" refType="h" fact="0.5705"/>
                  <dgm:constr type="w" for="ch" forName="ParentAccent10" refType="w" fact="0.0287"/>
                  <dgm:constr type="h" for="ch" forName="ParentAccent10" refType="h" fact="0.0381"/>
                  <dgm:constr type="l" for="ch" forName="Child1Accent1" refType="w" fact="0.4819"/>
                  <dgm:constr type="t" for="ch" forName="Child1Accent1" refType="h" fact="0.2457"/>
                  <dgm:constr type="w" for="ch" forName="Child1Accent1" refType="w" fact="0.0574"/>
                  <dgm:constr type="h" for="ch" forName="Child1Accent1" refType="h" fact="0.0763"/>
                  <dgm:constr type="l" for="ch" forName="Child1Accent4" refType="w" fact="0.3653"/>
                  <dgm:constr type="t" for="ch" forName="Child1Accent4" refType="h" fact="0.097"/>
                  <dgm:constr type="w" for="ch" forName="Child1Accent4" refType="w" fact="0.0287"/>
                  <dgm:constr type="h" for="ch" forName="Child1Accent4" refType="h" fact="0.0381"/>
                  <dgm:constr type="l" for="ch" forName="Child1Accent5" refType="w" fact="0.304"/>
                  <dgm:constr type="t" for="ch" forName="Child1Accent5" refType="h" fact="0.097"/>
                  <dgm:constr type="w" for="ch" forName="Child1Accent5" refType="w" fact="0.0287"/>
                  <dgm:constr type="h" for="ch" forName="Child1Accent5" refType="h" fact="0.0381"/>
                  <dgm:constr type="l" for="ch" forName="Child1Accent6" refType="w" fact="0.2426"/>
                  <dgm:constr type="t" for="ch" forName="Child1Accent6" refType="h" fact="0.097"/>
                  <dgm:constr type="w" for="ch" forName="Child1Accent6" refType="w" fact="0.0287"/>
                  <dgm:constr type="h" for="ch" forName="Child1Accent6" refType="h" fact="0.0381"/>
                  <dgm:constr type="l" for="ch" forName="Child1Accent7" refType="w" fact="0.1813"/>
                  <dgm:constr type="t" for="ch" forName="Child1Accent7" refType="h" fact="0.097"/>
                  <dgm:constr type="w" for="ch" forName="Child1Accent7" refType="w" fact="0.0287"/>
                  <dgm:constr type="h" for="ch" forName="Child1Accent7" refType="h" fact="0.0381"/>
                  <dgm:constr type="l" for="ch" forName="Child1Accent8" refType="w" fact="0.12"/>
                  <dgm:constr type="t" for="ch" forName="Child1Accent8" refType="h" fact="0.097"/>
                  <dgm:constr type="w" for="ch" forName="Child1Accent8" refType="w" fact="0.0287"/>
                  <dgm:constr type="h" for="ch" forName="Child1Accent8" refType="h" fact="0.0381"/>
                  <dgm:constr type="l" for="ch" forName="Child1Accent9" refType="w" fact="0.0587"/>
                  <dgm:constr type="t" for="ch" forName="Child1Accent9" refType="h" fact="0.097"/>
                  <dgm:constr type="w" for="ch" forName="Child1Accent9" refType="w" fact="0.0287"/>
                  <dgm:constr type="h" for="ch" forName="Child1Accent9" refType="h" fact="0.0381"/>
                  <dgm:constr type="l" for="ch" forName="Child5Accent1" refType="w" fact="0.4819"/>
                  <dgm:constr type="t" for="ch" forName="Child5Accent1" refType="h" fact="0.7601"/>
                  <dgm:constr type="w" for="ch" forName="Child5Accent1" refType="w" fact="0.0574"/>
                  <dgm:constr type="h" for="ch" forName="Child5Accent1" refType="h" fact="0.0763"/>
                  <dgm:constr type="l" for="ch" forName="Child5Accent4" refType="w" fact="0.3653"/>
                  <dgm:constr type="t" for="ch" forName="Child5Accent4" refType="h" fact="0.9619"/>
                  <dgm:constr type="w" for="ch" forName="Child5Accent4" refType="w" fact="0.0287"/>
                  <dgm:constr type="h" for="ch" forName="Child5Accent4" refType="h" fact="0.0381"/>
                  <dgm:constr type="l" for="ch" forName="Child5Accent5" refType="w" fact="0.304"/>
                  <dgm:constr type="t" for="ch" forName="Child5Accent5" refType="h" fact="0.9619"/>
                  <dgm:constr type="w" for="ch" forName="Child5Accent5" refType="w" fact="0.0287"/>
                  <dgm:constr type="h" for="ch" forName="Child5Accent5" refType="h" fact="0.0381"/>
                  <dgm:constr type="l" for="ch" forName="Child5Accent6" refType="w" fact="0.2426"/>
                  <dgm:constr type="t" for="ch" forName="Child5Accent6" refType="h" fact="0.9619"/>
                  <dgm:constr type="w" for="ch" forName="Child5Accent6" refType="w" fact="0.0287"/>
                  <dgm:constr type="h" for="ch" forName="Child5Accent6" refType="h" fact="0.0381"/>
                  <dgm:constr type="l" for="ch" forName="Child5Accent7" refType="w" fact="0.1813"/>
                  <dgm:constr type="t" for="ch" forName="Child5Accent7" refType="h" fact="0.9619"/>
                  <dgm:constr type="w" for="ch" forName="Child5Accent7" refType="w" fact="0.0287"/>
                  <dgm:constr type="h" for="ch" forName="Child5Accent7" refType="h" fact="0.0381"/>
                  <dgm:constr type="l" for="ch" forName="Child5Accent8" refType="w" fact="0.12"/>
                  <dgm:constr type="t" for="ch" forName="Child5Accent8" refType="h" fact="0.9619"/>
                  <dgm:constr type="w" for="ch" forName="Child5Accent8" refType="w" fact="0.0287"/>
                  <dgm:constr type="h" for="ch" forName="Child5Accent8" refType="h" fact="0.0381"/>
                  <dgm:constr type="l" for="ch" forName="Child5Accent9" refType="w" fact="0.0587"/>
                  <dgm:constr type="t" for="ch" forName="Child5Accent9" refType="h" fact="0.9619"/>
                  <dgm:constr type="w" for="ch" forName="Child5Accent9" refType="w" fact="0.0287"/>
                  <dgm:constr type="h" for="ch" forName="Child5Accent9" refType="h" fact="0.0381"/>
                  <dgm:constr type="l" for="ch" forName="Child5Accent2" refType="w" fact="0.453"/>
                  <dgm:constr type="t" for="ch" forName="Child5Accent2" refType="h" fact="0.8375"/>
                  <dgm:constr type="w" for="ch" forName="Child5Accent2" refType="w" fact="0.0287"/>
                  <dgm:constr type="h" for="ch" forName="Child5Accent2" refType="h" fact="0.0381"/>
                  <dgm:constr type="l" for="ch" forName="Child5Accent3" refType="w" fact="0.4118"/>
                  <dgm:constr type="t" for="ch" forName="Child5Accent3" refType="h" fact="0.8991"/>
                  <dgm:constr type="w" for="ch" forName="Child5Accent3" refType="w" fact="0.0287"/>
                  <dgm:constr type="h" for="ch" forName="Child5Accent3" refType="h" fact="0.0381"/>
                  <dgm:constr type="l" for="ch" forName="Child1Accent2" refType="w" fact="0.4458"/>
                  <dgm:constr type="t" for="ch" forName="Child1Accent2" refType="h" fact="0.2004"/>
                  <dgm:constr type="w" for="ch" forName="Child1Accent2" refType="w" fact="0.0287"/>
                  <dgm:constr type="h" for="ch" forName="Child1Accent2" refType="h" fact="0.0381"/>
                  <dgm:constr type="l" for="ch" forName="Child1Accent3" refType="w" fact="0.4054"/>
                  <dgm:constr type="t" for="ch" forName="Child1Accent3" refType="h" fact="0.1445"/>
                  <dgm:constr type="w" for="ch" forName="Child1Accent3" refType="w" fact="0.0287"/>
                  <dgm:constr type="h" for="ch" forName="Child1Accent3" refType="h" fact="0.0381"/>
                  <dgm:constr type="l" for="ch" forName="Child5" refType="w" fact="0.0581"/>
                  <dgm:constr type="t" for="ch" forName="Child5" refType="h" fact="0.8635"/>
                  <dgm:constr type="w" for="ch" forName="Child5" refType="w" fact="0.3364"/>
                  <dgm:constr type="h" for="ch" forName="Child5" refType="h" fact="0.0981"/>
                  <dgm:constr type="l" for="ch" forName="Child4" refType="w" fact="0"/>
                  <dgm:constr type="t" for="ch" forName="Child4" refType="h" fact="0.6701"/>
                  <dgm:constr type="w" for="ch" forName="Child4" refType="w" fact="0.3364"/>
                  <dgm:constr type="h" for="ch" forName="Child4" refType="h" fact="0.0981"/>
                  <dgm:constr type="l" for="ch" forName="Child3" refType="w" fact="0"/>
                  <dgm:constr type="t" for="ch" forName="Child3" refType="h" fact="0.4276"/>
                  <dgm:constr type="w" for="ch" forName="Child3" refType="w" fact="0.2544"/>
                  <dgm:constr type="h" for="ch" forName="Child3" refType="h" fact="0.0981"/>
                  <dgm:constr type="l" for="ch" forName="Child2" refType="w" fact="0"/>
                  <dgm:constr type="t" for="ch" forName="Child2" refType="h" fact="0.1798"/>
                  <dgm:constr type="w" for="ch" forName="Child2" refType="w" fact="0.3364"/>
                  <dgm:constr type="h" for="ch" forName="Child2" refType="h" fact="0.0981"/>
                  <dgm:constr type="l" for="ch" forName="Child1" refType="w" fact="0.0581"/>
                  <dgm:constr type="t" for="ch" forName="Child1" refType="h" fact="0"/>
                  <dgm:constr type="w" for="ch" forName="Child1" refType="w" fact="0.3364"/>
                  <dgm:constr type="h" for="ch" forName="Child1" refType="h" fact="0.0981"/>
                  <dgm:constr type="l" for="ch" forName="Parent" refType="w" fact="0.3653"/>
                  <dgm:constr type="t" for="ch" forName="Parent" refType="h" fact="0.3513"/>
                  <dgm:constr type="w" for="ch" forName="Parent" refType="w" fact="0.2906"/>
                  <dgm:constr type="h" for="ch" forName="Parent" refType="h" fact="0.3859"/>
                </dgm:constrLst>
              </dgm:else>
            </dgm:choose>
          </dgm:if>
          <dgm:else name="Name13">
            <dgm:choose name="Name14">
              <dgm:if name="Name15" axis="ch" ptType="node" func="cnt" op="equ" val="0">
                <dgm:alg type="composite">
                  <dgm:param type="ar" val="2.1059"/>
                </dgm:alg>
                <dgm:constrLst>
                  <dgm:constr type="r" for="ch" forName="Parent" refType="w"/>
                  <dgm:constr type="t" for="ch" forName="Parent" refType="h" fact="0"/>
                  <dgm:constr type="w" for="ch" forName="Parent" refType="w" fact="0.4749"/>
                  <dgm:constr type="h" for="ch" forName="Parent" refType="h"/>
                  <dgm:constr type="r" for="ch" forName="ParentAccent1" refType="w" fact="0.0469"/>
                  <dgm:constr type="t" for="ch" forName="ParentAccent1" refType="h" fact="0.4506"/>
                  <dgm:constr type="w" for="ch" forName="ParentAccent1" refType="w" fact="0.0469"/>
                  <dgm:constr type="h" for="ch" forName="ParentAccent1" refType="h" fact="0.0988"/>
                  <dgm:constr type="r" for="ch" forName="ParentAccent2" refType="w" fact="0.1266"/>
                  <dgm:constr type="t" for="ch" forName="ParentAccent2" refType="h" fact="0.4506"/>
                  <dgm:constr type="w" for="ch" forName="ParentAccent2" refType="w" fact="0.0469"/>
                  <dgm:constr type="h" for="ch" forName="ParentAccent2" refType="h" fact="0.0988"/>
                  <dgm:constr type="r" for="ch" forName="ParentAccent3" refType="w" fact="0.2063"/>
                  <dgm:constr type="t" for="ch" forName="ParentAccent3" refType="h" fact="0.4506"/>
                  <dgm:constr type="w" for="ch" forName="ParentAccent3" refType="w" fact="0.0469"/>
                  <dgm:constr type="h" for="ch" forName="ParentAccent3" refType="h" fact="0.0988"/>
                  <dgm:constr type="r" for="ch" forName="ParentAccent4" refType="w" fact="0.286"/>
                  <dgm:constr type="t" for="ch" forName="ParentAccent4" refType="h" fact="0.4506"/>
                  <dgm:constr type="w" for="ch" forName="ParentAccent4" refType="w" fact="0.0469"/>
                  <dgm:constr type="h" for="ch" forName="ParentAccent4" refType="h" fact="0.0988"/>
                  <dgm:constr type="r" for="ch" forName="ParentAccent5" refType="w" fact="0.3657"/>
                  <dgm:constr type="t" for="ch" forName="ParentAccent5" refType="h" fact="0.4506"/>
                  <dgm:constr type="w" for="ch" forName="ParentAccent5" refType="w" fact="0.0469"/>
                  <dgm:constr type="h" for="ch" forName="ParentAccent5" refType="h" fact="0.0988"/>
                  <dgm:constr type="r" for="ch" forName="ParentAccent6" refType="w" fact="0.4924"/>
                  <dgm:constr type="t" for="ch" forName="ParentAccent6" refType="h" fact="0.4012"/>
                  <dgm:constr type="w" for="ch" forName="ParentAccent6" refType="w" fact="0.0939"/>
                  <dgm:constr type="h" for="ch" forName="ParentAccent6" refType="h" fact="0.1976"/>
                  <dgm:constr type="r" for="ch" forName="ParentAccent7" refType="w" fact="0.1234"/>
                  <dgm:constr type="t" for="ch" forName="ParentAccent7" refType="h" fact="0.2465"/>
                  <dgm:constr type="w" for="ch" forName="ParentAccent7" refType="w" fact="0.0469"/>
                  <dgm:constr type="h" for="ch" forName="ParentAccent7" refType="h" fact="0.0988"/>
                  <dgm:constr type="r" for="ch" forName="ParentAccent8" refType="w" fact="0.1234"/>
                  <dgm:constr type="t" for="ch" forName="ParentAccent8" refType="h" fact="0.6562"/>
                  <dgm:constr type="w" for="ch" forName="ParentAccent8" refType="w" fact="0.0469"/>
                  <dgm:constr type="h" for="ch" forName="ParentAccent8" refType="h" fact="0.0988"/>
                  <dgm:constr type="r" for="ch" forName="ParentAccent9" refType="w" fact="0.0815"/>
                  <dgm:constr type="t" for="ch" forName="ParentAccent9" refType="h" fact="0.3353"/>
                  <dgm:constr type="w" for="ch" forName="ParentAccent9" refType="w" fact="0.0469"/>
                  <dgm:constr type="h" for="ch" forName="ParentAccent9" refType="h" fact="0.0988"/>
                  <dgm:constr type="r" for="ch" forName="ParentAccent10" refType="w" fact="0.0787"/>
                  <dgm:constr type="t" for="ch" forName="ParentAccent10" refType="h" fact="0.5679"/>
                  <dgm:constr type="w" for="ch" forName="ParentAccent10" refType="w" fact="0.0469"/>
                  <dgm:constr type="h" for="ch" forName="ParentAccent10" refType="h" fact="0.0988"/>
                </dgm:constrLst>
              </dgm:if>
              <dgm:if name="Name16" axis="ch" ptType="node" func="cnt" op="equ" val="1">
                <dgm:alg type="composite">
                  <dgm:param type="ar" val="3.4411"/>
                </dgm:alg>
                <dgm:constrLst>
                  <dgm:constr type="primFontSz" for="des" forName="Child1" val="65"/>
                  <dgm:constr type="primFontSz" for="des" forName="Child1" refType="primFontSz" refFor="des" refForName="Parent" op="lte"/>
                  <dgm:constr type="r" for="ch" forName="Child1Accent1" refType="w" fact="0.716"/>
                  <dgm:constr type="t" for="ch" forName="Child1Accent1" refType="h" fact="0.4012"/>
                  <dgm:constr type="w" for="ch" forName="Child1Accent1" refType="w" fact="0.0574"/>
                  <dgm:constr type="h" for="ch" forName="Child1Accent1" refType="h" fact="0.1976"/>
                  <dgm:constr type="r" for="ch" forName="Child1Accent2" refType="w" fact="0.7728"/>
                  <dgm:constr type="t" for="ch" forName="Child1Accent2" refType="h" fact="0.4506"/>
                  <dgm:constr type="w" for="ch" forName="Child1Accent2" refType="w" fact="0.0287"/>
                  <dgm:constr type="h" for="ch" forName="Child1Accent2" refType="h" fact="0.0988"/>
                  <dgm:constr type="r" for="ch" forName="Child1Accent3" refType="w" fact="0.8295"/>
                  <dgm:constr type="t" for="ch" forName="Child1Accent3" refType="h" fact="0.4506"/>
                  <dgm:constr type="w" for="ch" forName="Child1Accent3" refType="w" fact="0.0287"/>
                  <dgm:constr type="h" for="ch" forName="Child1Accent3" refType="h" fact="0.0988"/>
                  <dgm:constr type="r" for="ch" forName="Child1Accent4" refType="w" fact="0.8863"/>
                  <dgm:constr type="t" for="ch" forName="Child1Accent4" refType="h" fact="0.4506"/>
                  <dgm:constr type="w" for="ch" forName="Child1Accent4" refType="w" fact="0.0287"/>
                  <dgm:constr type="h" for="ch" forName="Child1Accent4" refType="h" fact="0.0988"/>
                  <dgm:constr type="r" for="ch" forName="Child1Accent5" refType="w" fact="0.943"/>
                  <dgm:constr type="t" for="ch" forName="Child1Accent5" refType="h" fact="0.4506"/>
                  <dgm:constr type="w" for="ch" forName="Child1Accent5" refType="w" fact="0.0287"/>
                  <dgm:constr type="h" for="ch" forName="Child1Accent5" refType="h" fact="0.0988"/>
                  <dgm:constr type="r" for="ch" forName="Child1Accent6" refType="w" fact="0.9998"/>
                  <dgm:constr type="t" for="ch" forName="Child1Accent6" refType="h" fact="0.4506"/>
                  <dgm:constr type="w" for="ch" forName="Child1Accent6" refType="w" fact="0.0287"/>
                  <dgm:constr type="h" for="ch" forName="Child1Accent6" refType="h" fact="0.0988"/>
                  <dgm:constr type="l" for="ch" forName="Child1Accent7" refType="w" fact="0"/>
                  <dgm:constr type="t" for="ch" forName="Child1Accent7" refType="h" fact="0"/>
                  <dgm:constr type="w" for="ch" forName="Child1Accent7" refType="w" fact="0"/>
                  <dgm:constr type="h" for="ch" forName="Child1Accent7" refType="h" fact="0"/>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r" for="ch" forName="ParentAccent1" refType="w" fact="0.0287"/>
                  <dgm:constr type="t" for="ch" forName="ParentAccent1" refType="h" fact="0.4506"/>
                  <dgm:constr type="w" for="ch" forName="ParentAccent1" refType="w" fact="0.0287"/>
                  <dgm:constr type="h" for="ch" forName="ParentAccent1" refType="h" fact="0.0988"/>
                  <dgm:constr type="r" for="ch" forName="ParentAccent2" refType="w" fact="0.0813"/>
                  <dgm:constr type="t" for="ch" forName="ParentAccent2" refType="h" fact="0.4506"/>
                  <dgm:constr type="w" for="ch" forName="ParentAccent2" refType="w" fact="0.0287"/>
                  <dgm:constr type="h" for="ch" forName="ParentAccent2" refType="h" fact="0.0988"/>
                  <dgm:constr type="r" for="ch" forName="ParentAccent3" refType="w" fact="0.1339"/>
                  <dgm:constr type="t" for="ch" forName="ParentAccent3" refType="h" fact="0.4506"/>
                  <dgm:constr type="w" for="ch" forName="ParentAccent3" refType="w" fact="0.0287"/>
                  <dgm:constr type="h" for="ch" forName="ParentAccent3" refType="h" fact="0.0988"/>
                  <dgm:constr type="r" for="ch" forName="ParentAccent4" refType="w" fact="0.1864"/>
                  <dgm:constr type="t" for="ch" forName="ParentAccent4" refType="h" fact="0.4506"/>
                  <dgm:constr type="w" for="ch" forName="ParentAccent4" refType="w" fact="0.0287"/>
                  <dgm:constr type="h" for="ch" forName="ParentAccent4" refType="h" fact="0.0988"/>
                  <dgm:constr type="r" for="ch" forName="ParentAccent5" refType="w" fact="0.239"/>
                  <dgm:constr type="t" for="ch" forName="ParentAccent5" refType="h" fact="0.4506"/>
                  <dgm:constr type="w" for="ch" forName="ParentAccent5" refType="w" fact="0.0287"/>
                  <dgm:constr type="h" for="ch" forName="ParentAccent5" refType="h" fact="0.0988"/>
                  <dgm:constr type="r" for="ch" forName="ParentAccent6" refType="w" fact="0.3203"/>
                  <dgm:constr type="t" for="ch" forName="ParentAccent6" refType="h" fact="0.4012"/>
                  <dgm:constr type="w" for="ch" forName="ParentAccent6" refType="w" fact="0.0574"/>
                  <dgm:constr type="h" for="ch" forName="ParentAccent6" refType="h" fact="0.1976"/>
                  <dgm:constr type="r" for="ch" forName="ParentAccent7" refType="w" fact="0.0755"/>
                  <dgm:constr type="t" for="ch" forName="ParentAccent7" refType="h" fact="0.2465"/>
                  <dgm:constr type="w" for="ch" forName="ParentAccent7" refType="w" fact="0.0287"/>
                  <dgm:constr type="h" for="ch" forName="ParentAccent7" refType="h" fact="0.0988"/>
                  <dgm:constr type="r" for="ch" forName="ParentAccent8" refType="w" fact="0.0755"/>
                  <dgm:constr type="t" for="ch" forName="ParentAccent8" refType="h" fact="0.6562"/>
                  <dgm:constr type="w" for="ch" forName="ParentAccent8" refType="w" fact="0.0287"/>
                  <dgm:constr type="h" for="ch" forName="ParentAccent8" refType="h" fact="0.0988"/>
                  <dgm:constr type="r" for="ch" forName="ParentAccent9" refType="w" fact="0.0499"/>
                  <dgm:constr type="t" for="ch" forName="ParentAccent9" refType="h" fact="0.3353"/>
                  <dgm:constr type="w" for="ch" forName="ParentAccent9" refType="w" fact="0.0287"/>
                  <dgm:constr type="h" for="ch" forName="ParentAccent9" refType="h" fact="0.0988"/>
                  <dgm:constr type="r" for="ch" forName="ParentAccent10" refType="w" fact="0.0482"/>
                  <dgm:constr type="t" for="ch" forName="ParentAccent10" refType="h" fact="0.5679"/>
                  <dgm:constr type="w" for="ch" forName="ParentAccent10" refType="w" fact="0.0287"/>
                  <dgm:constr type="h" for="ch" forName="ParentAccent10" refType="h" fact="0.0988"/>
                  <dgm:constr type="r" for="ch" forName="Child1" refType="w"/>
                  <dgm:constr type="t" for="ch" forName="Child1" refType="h" fact="0.1978"/>
                  <dgm:constr type="w" for="ch" forName="Child1" refType="w" fact="0.2544"/>
                  <dgm:constr type="h" for="ch" forName="Child1" refType="h" fact="0.2541"/>
                  <dgm:constr type="r" for="ch" forName="Parent" refType="w" fact="0.6347"/>
                  <dgm:constr type="t" for="ch" forName="Parent" refType="h" fact="0"/>
                  <dgm:constr type="w" for="ch" forName="Parent" refType="w" fact="0.2906"/>
                  <dgm:constr type="h" for="ch" forName="Parent" refType="h"/>
                </dgm:constrLst>
              </dgm:if>
              <dgm:if name="Name17" axis="ch" ptType="node" func="cnt" op="equ" val="2">
                <dgm:alg type="composite">
                  <dgm:param type="ar" val="2.1185"/>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Child1Accent1" refType="w" fact="0.6564"/>
                  <dgm:constr type="t" for="ch" forName="Child1Accent1" refType="h" fact="0.2211"/>
                  <dgm:constr type="w" for="ch" forName="Child1Accent1" refType="w" fact="0.0574"/>
                  <dgm:constr type="h" for="ch" forName="Child1Accent1" refType="h" fact="0.1217"/>
                  <dgm:constr type="r" for="ch" forName="Child1Accent2" refType="w" fact="0.6932"/>
                  <dgm:constr type="t" for="ch" forName="Child1Accent2" refType="h" fact="0.1569"/>
                  <dgm:constr type="w" for="ch" forName="Child1Accent2" refType="w" fact="0.0287"/>
                  <dgm:constr type="h" for="ch" forName="Child1Accent2" refType="h" fact="0.0608"/>
                  <dgm:constr type="r" for="ch" forName="Child1Accent3" refType="w" fact="0.7545"/>
                  <dgm:constr type="t" for="ch" forName="Child1Accent3" refType="h" fact="0.1569"/>
                  <dgm:constr type="w" for="ch" forName="Child1Accent3" refType="w" fact="0.0287"/>
                  <dgm:constr type="h" for="ch" forName="Child1Accent3" refType="h" fact="0.0608"/>
                  <dgm:constr type="r" for="ch" forName="Child1Accent4" refType="w" fact="0.8158"/>
                  <dgm:constr type="t" for="ch" forName="Child1Accent4" refType="h" fact="0.1569"/>
                  <dgm:constr type="w" for="ch" forName="Child1Accent4" refType="w" fact="0.0287"/>
                  <dgm:constr type="h" for="ch" forName="Child1Accent4" refType="h" fact="0.0608"/>
                  <dgm:constr type="r" for="ch" forName="Child1Accent5" refType="w" fact="0.8771"/>
                  <dgm:constr type="t" for="ch" forName="Child1Accent5" refType="h" fact="0.1569"/>
                  <dgm:constr type="w" for="ch" forName="Child1Accent5" refType="w" fact="0.0287"/>
                  <dgm:constr type="h" for="ch" forName="Child1Accent5" refType="h" fact="0.0608"/>
                  <dgm:constr type="r" for="ch" forName="Child1Accent6" refType="w" fact="0.9385"/>
                  <dgm:constr type="t" for="ch" forName="Child1Accent6" refType="h" fact="0.1569"/>
                  <dgm:constr type="w" for="ch" forName="Child1Accent6" refType="w" fact="0.0287"/>
                  <dgm:constr type="h" for="ch" forName="Child1Accent6" refType="h" fact="0.0608"/>
                  <dgm:constr type="r" for="ch" forName="Child1Accent7" refType="w" fact="0.9998"/>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r" for="ch" forName="Child2Accent1" refType="w" fact="0.6564"/>
                  <dgm:constr type="t" for="ch" forName="Child2Accent1" refType="h" fact="0.8153"/>
                  <dgm:constr type="w" for="ch" forName="Child2Accent1" refType="w" fact="0.0574"/>
                  <dgm:constr type="h" for="ch" forName="Child2Accent1" refType="h" fact="0.1217"/>
                  <dgm:constr type="r" for="ch" forName="Child2Accent2" refType="w" fact="0.6932"/>
                  <dgm:constr type="t" for="ch" forName="Child2Accent2" refType="h" fact="0.9392"/>
                  <dgm:constr type="w" for="ch" forName="Child2Accent2" refType="w" fact="0.0287"/>
                  <dgm:constr type="h" for="ch" forName="Child2Accent2" refType="h" fact="0.0608"/>
                  <dgm:constr type="r" for="ch" forName="Child2Accent3" refType="w" fact="0.7545"/>
                  <dgm:constr type="t" for="ch" forName="Child2Accent3" refType="h" fact="0.9392"/>
                  <dgm:constr type="w" for="ch" forName="Child2Accent3" refType="w" fact="0.0287"/>
                  <dgm:constr type="h" for="ch" forName="Child2Accent3" refType="h" fact="0.0608"/>
                  <dgm:constr type="r" for="ch" forName="Child2Accent4" refType="w" fact="0.8158"/>
                  <dgm:constr type="t" for="ch" forName="Child2Accent4" refType="h" fact="0.9392"/>
                  <dgm:constr type="w" for="ch" forName="Child2Accent4" refType="w" fact="0.0287"/>
                  <dgm:constr type="h" for="ch" forName="Child2Accent4" refType="h" fact="0.0608"/>
                  <dgm:constr type="r" for="ch" forName="Child2Accent5" refType="w" fact="0.8771"/>
                  <dgm:constr type="t" for="ch" forName="Child2Accent5" refType="h" fact="0.9392"/>
                  <dgm:constr type="w" for="ch" forName="Child2Accent5" refType="w" fact="0.0287"/>
                  <dgm:constr type="h" for="ch" forName="Child2Accent5" refType="h" fact="0.0608"/>
                  <dgm:constr type="r" for="ch" forName="Child2Accent6" refType="w" fact="0.9385"/>
                  <dgm:constr type="t" for="ch" forName="Child2Accent6" refType="h" fact="0.9392"/>
                  <dgm:constr type="w" for="ch" forName="Child2Accent6" refType="w" fact="0.0287"/>
                  <dgm:constr type="h" for="ch" forName="Child2Accent6" refType="h" fact="0.0608"/>
                  <dgm:constr type="r" for="ch" forName="Child2Accent7" refType="w" fact="0.9998"/>
                  <dgm:constr type="t" for="ch" forName="Child2Accent7" refType="h" fact="0.9392"/>
                  <dgm:constr type="w" for="ch" forName="Child2Accent7" refType="w" fact="0.0287"/>
                  <dgm:constr type="h" for="ch" forName="Child2Accent7" refType="h" fact="0.0608"/>
                  <dgm:constr type="r" for="ch" forName="ParentAccent1" refType="w" fact="0.0287"/>
                  <dgm:constr type="t" for="ch" forName="ParentAccent1" refType="h" fact="0.5511"/>
                  <dgm:constr type="w" for="ch" forName="ParentAccent1" refType="w" fact="0.0287"/>
                  <dgm:constr type="h" for="ch" forName="ParentAccent1" refType="h" fact="0.0608"/>
                  <dgm:constr type="r" for="ch" forName="ParentAccent2" refType="w" fact="0.0813"/>
                  <dgm:constr type="t" for="ch" forName="ParentAccent2" refType="h" fact="0.5511"/>
                  <dgm:constr type="w" for="ch" forName="ParentAccent2" refType="w" fact="0.0287"/>
                  <dgm:constr type="h" for="ch" forName="ParentAccent2" refType="h" fact="0.0608"/>
                  <dgm:constr type="r" for="ch" forName="ParentAccent3" refType="w" fact="0.1339"/>
                  <dgm:constr type="t" for="ch" forName="ParentAccent3" refType="h" fact="0.5511"/>
                  <dgm:constr type="w" for="ch" forName="ParentAccent3" refType="w" fact="0.0287"/>
                  <dgm:constr type="h" for="ch" forName="ParentAccent3" refType="h" fact="0.0608"/>
                  <dgm:constr type="r" for="ch" forName="ParentAccent4" refType="w" fact="0.1864"/>
                  <dgm:constr type="t" for="ch" forName="ParentAccent4" refType="h" fact="0.5511"/>
                  <dgm:constr type="w" for="ch" forName="ParentAccent4" refType="w" fact="0.0287"/>
                  <dgm:constr type="h" for="ch" forName="ParentAccent4" refType="h" fact="0.0608"/>
                  <dgm:constr type="r" for="ch" forName="ParentAccent5" refType="w" fact="0.239"/>
                  <dgm:constr type="t" for="ch" forName="ParentAccent5" refType="h" fact="0.5511"/>
                  <dgm:constr type="w" for="ch" forName="ParentAccent5" refType="w" fact="0.0287"/>
                  <dgm:constr type="h" for="ch" forName="ParentAccent5" refType="h" fact="0.0608"/>
                  <dgm:constr type="r" for="ch" forName="ParentAccent6" refType="w" fact="0.3203"/>
                  <dgm:constr type="t" for="ch" forName="ParentAccent6" refType="h" fact="0.5207"/>
                  <dgm:constr type="w" for="ch" forName="ParentAccent6" refType="w" fact="0.0574"/>
                  <dgm:constr type="h" for="ch" forName="ParentAccent6" refType="h" fact="0.1217"/>
                  <dgm:constr type="r" for="ch" forName="ParentAccent7" refType="w" fact="0.0755"/>
                  <dgm:constr type="t" for="ch" forName="ParentAccent7" refType="h" fact="0.4255"/>
                  <dgm:constr type="w" for="ch" forName="ParentAccent7" refType="w" fact="0.0287"/>
                  <dgm:constr type="h" for="ch" forName="ParentAccent7" refType="h" fact="0.0608"/>
                  <dgm:constr type="r" for="ch" forName="ParentAccent8" refType="w" fact="0.0755"/>
                  <dgm:constr type="t" for="ch" forName="ParentAccent8" refType="h" fact="0.6776"/>
                  <dgm:constr type="w" for="ch" forName="ParentAccent8" refType="w" fact="0.0287"/>
                  <dgm:constr type="h" for="ch" forName="ParentAccent8" refType="h" fact="0.0608"/>
                  <dgm:constr type="r" for="ch" forName="ParentAccent9" refType="w" fact="0.0499"/>
                  <dgm:constr type="t" for="ch" forName="ParentAccent9" refType="h" fact="0.4801"/>
                  <dgm:constr type="w" for="ch" forName="ParentAccent9" refType="w" fact="0.0287"/>
                  <dgm:constr type="h" for="ch" forName="ParentAccent9" refType="h" fact="0.0608"/>
                  <dgm:constr type="r" for="ch" forName="ParentAccent10" refType="w" fact="0.0482"/>
                  <dgm:constr type="t" for="ch" forName="ParentAccent10" refType="h" fact="0.6233"/>
                  <dgm:constr type="w" for="ch" forName="ParentAccent10" refType="w" fact="0.0287"/>
                  <dgm:constr type="h" for="ch" forName="ParentAccent10" refType="h" fact="0.0608"/>
                  <dgm:constr type="r" for="ch" forName="Child2" refType="w"/>
                  <dgm:constr type="t" for="ch" forName="Child2" refType="h" fact="0.7822"/>
                  <dgm:constr type="w" for="ch" forName="Child2" refType="w" fact="0.3364"/>
                  <dgm:constr type="h" for="ch" forName="Child2" refType="h" fact="0.1564"/>
                  <dgm:constr type="r" for="ch" forName="Child1" refType="w"/>
                  <dgm:constr type="t" for="ch" forName="Child1" refType="h" fact="0"/>
                  <dgm:constr type="w" for="ch" forName="Child1" refType="w" fact="0.3364"/>
                  <dgm:constr type="h" for="ch" forName="Child1" refType="h" fact="0.1564"/>
                  <dgm:constr type="r" for="ch" forName="Parent" refType="w" fact="0.6347"/>
                  <dgm:constr type="t" for="ch" forName="Parent" refType="h" fact="0.2737"/>
                  <dgm:constr type="w" for="ch" forName="Parent" refType="w" fact="0.2906"/>
                  <dgm:constr type="h" for="ch" forName="Parent" refType="h" fact="0.6157"/>
                </dgm:constrLst>
              </dgm:if>
              <dgm:if name="Name18" axis="ch" ptType="node" func="cnt" op="equ" val="3">
                <dgm:alg type="composite">
                  <dgm:param type="ar" val="2.1185"/>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Child1Accent1" refType="w" fact="0.6564"/>
                  <dgm:constr type="t" for="ch" forName="Child1Accent1" refType="h" fact="0.2211"/>
                  <dgm:constr type="w" for="ch" forName="Child1Accent1" refType="w" fact="0.0574"/>
                  <dgm:constr type="h" for="ch" forName="Child1Accent1" refType="h" fact="0.1217"/>
                  <dgm:constr type="r" for="ch" forName="Child1Accent2" refType="w" fact="0.6932"/>
                  <dgm:constr type="t" for="ch" forName="Child1Accent2" refType="h" fact="0.1569"/>
                  <dgm:constr type="w" for="ch" forName="Child1Accent2" refType="w" fact="0.0287"/>
                  <dgm:constr type="h" for="ch" forName="Child1Accent2" refType="h" fact="0.0608"/>
                  <dgm:constr type="r" for="ch" forName="Child1Accent3" refType="w" fact="0.7545"/>
                  <dgm:constr type="t" for="ch" forName="Child1Accent3" refType="h" fact="0.1569"/>
                  <dgm:constr type="w" for="ch" forName="Child1Accent3" refType="w" fact="0.0287"/>
                  <dgm:constr type="h" for="ch" forName="Child1Accent3" refType="h" fact="0.0608"/>
                  <dgm:constr type="r" for="ch" forName="Child1Accent4" refType="w" fact="0.8158"/>
                  <dgm:constr type="t" for="ch" forName="Child1Accent4" refType="h" fact="0.1569"/>
                  <dgm:constr type="w" for="ch" forName="Child1Accent4" refType="w" fact="0.0287"/>
                  <dgm:constr type="h" for="ch" forName="Child1Accent4" refType="h" fact="0.0608"/>
                  <dgm:constr type="r" for="ch" forName="Child1Accent5" refType="w" fact="0.8771"/>
                  <dgm:constr type="t" for="ch" forName="Child1Accent5" refType="h" fact="0.1569"/>
                  <dgm:constr type="w" for="ch" forName="Child1Accent5" refType="w" fact="0.0287"/>
                  <dgm:constr type="h" for="ch" forName="Child1Accent5" refType="h" fact="0.0608"/>
                  <dgm:constr type="r" for="ch" forName="Child1Accent6" refType="w" fact="0.9385"/>
                  <dgm:constr type="t" for="ch" forName="Child1Accent6" refType="h" fact="0.1569"/>
                  <dgm:constr type="w" for="ch" forName="Child1Accent6" refType="w" fact="0.0287"/>
                  <dgm:constr type="h" for="ch" forName="Child1Accent6" refType="h" fact="0.0608"/>
                  <dgm:constr type="r" for="ch" forName="Child1Accent7" refType="w" fact="0.9998"/>
                  <dgm:constr type="t" for="ch" forName="Child1Accent7" refType="h" fact="0.1569"/>
                  <dgm:constr type="w" for="ch" forName="Child1Accent7" refType="w" fact="0.0287"/>
                  <dgm:constr type="h" for="ch" forName="Child1Accent7" refType="h" fact="0.0608"/>
                  <dgm:constr type="r" for="ch" forName="Child1Accent8" refType="w" fact="0"/>
                  <dgm:constr type="t" for="ch" forName="Child1Accent8" refType="h" fact="0"/>
                  <dgm:constr type="w" for="ch" forName="Child1Accent8" refType="w" fact="0"/>
                  <dgm:constr type="h" for="ch" forName="Child1Accent8" refType="h" fact="0"/>
                  <dgm:constr type="r" for="ch" forName="Child1Accent9" refType="w" fact="0"/>
                  <dgm:constr type="t" for="ch" forName="Child1Accent9" refType="h" fact="0"/>
                  <dgm:constr type="w" for="ch" forName="Child1Accent9" refType="w" fact="0"/>
                  <dgm:constr type="h" for="ch" forName="Child1Accent9" refType="h" fact="0"/>
                  <dgm:constr type="r" for="ch" forName="Child2Accent1" refType="w" fact="0.716"/>
                  <dgm:constr type="t" for="ch" forName="Child2Accent1" refType="h" fact="0.5207"/>
                  <dgm:constr type="w" for="ch" forName="Child2Accent1" refType="w" fact="0.0574"/>
                  <dgm:constr type="h" for="ch" forName="Child2Accent1" refType="h" fact="0.1217"/>
                  <dgm:constr type="r" for="ch" forName="Child2Accent2" refType="w" fact="0.7728"/>
                  <dgm:constr type="t" for="ch" forName="Child2Accent2" refType="h" fact="0.5511"/>
                  <dgm:constr type="w" for="ch" forName="Child2Accent2" refType="w" fact="0.0287"/>
                  <dgm:constr type="h" for="ch" forName="Child2Accent2" refType="h" fact="0.0608"/>
                  <dgm:constr type="r" for="ch" forName="Child2Accent3" refType="w" fact="0.8295"/>
                  <dgm:constr type="t" for="ch" forName="Child2Accent3" refType="h" fact="0.5511"/>
                  <dgm:constr type="w" for="ch" forName="Child2Accent3" refType="w" fact="0.0287"/>
                  <dgm:constr type="h" for="ch" forName="Child2Accent3" refType="h" fact="0.0608"/>
                  <dgm:constr type="r" for="ch" forName="Child2Accent4" refType="w" fact="0.8863"/>
                  <dgm:constr type="t" for="ch" forName="Child2Accent4" refType="h" fact="0.5511"/>
                  <dgm:constr type="w" for="ch" forName="Child2Accent4" refType="w" fact="0.0287"/>
                  <dgm:constr type="h" for="ch" forName="Child2Accent4" refType="h" fact="0.0608"/>
                  <dgm:constr type="r" for="ch" forName="Child2Accent5" refType="w" fact="0.943"/>
                  <dgm:constr type="t" for="ch" forName="Child2Accent5" refType="h" fact="0.5511"/>
                  <dgm:constr type="w" for="ch" forName="Child2Accent5" refType="w" fact="0.0287"/>
                  <dgm:constr type="h" for="ch" forName="Child2Accent5" refType="h" fact="0.0608"/>
                  <dgm:constr type="r" for="ch" forName="Child2Accent6" refType="w" fact="0.9998"/>
                  <dgm:constr type="t" for="ch" forName="Child2Accent6" refType="h" fact="0.5511"/>
                  <dgm:constr type="w" for="ch" forName="Child2Accent6" refType="w" fact="0.0287"/>
                  <dgm:constr type="h" for="ch" forName="Child2Accent6" refType="h" fact="0.0608"/>
                  <dgm:constr type="r" for="ch" forName="Child2Accent7" refType="w" fact="0"/>
                  <dgm:constr type="t" for="ch" forName="Child2Accent7" refType="h" fact="0"/>
                  <dgm:constr type="w" for="ch" forName="Child2Accent7" refType="w" fact="0"/>
                  <dgm:constr type="h" for="ch" forName="Child2Accent7" refType="h" fact="0"/>
                  <dgm:constr type="r" for="ch" forName="Child3Accent1" refType="w" fact="0.6564"/>
                  <dgm:constr type="t" for="ch" forName="Child3Accent1" refType="h" fact="0.8153"/>
                  <dgm:constr type="w" for="ch" forName="Child3Accent1" refType="w" fact="0.0574"/>
                  <dgm:constr type="h" for="ch" forName="Child3Accent1" refType="h" fact="0.1217"/>
                  <dgm:constr type="r" for="ch" forName="Child3Accent2" refType="w" fact="0.6932"/>
                  <dgm:constr type="t" for="ch" forName="Child3Accent2" refType="h" fact="0.9392"/>
                  <dgm:constr type="w" for="ch" forName="Child3Accent2" refType="w" fact="0.0287"/>
                  <dgm:constr type="h" for="ch" forName="Child3Accent2" refType="h" fact="0.0608"/>
                  <dgm:constr type="r" for="ch" forName="Child3Accent3" refType="w" fact="0.7545"/>
                  <dgm:constr type="t" for="ch" forName="Child3Accent3" refType="h" fact="0.9392"/>
                  <dgm:constr type="w" for="ch" forName="Child3Accent3" refType="w" fact="0.0287"/>
                  <dgm:constr type="h" for="ch" forName="Child3Accent3" refType="h" fact="0.0608"/>
                  <dgm:constr type="r" for="ch" forName="Child3Accent4" refType="w" fact="0.8158"/>
                  <dgm:constr type="t" for="ch" forName="Child3Accent4" refType="h" fact="0.9392"/>
                  <dgm:constr type="w" for="ch" forName="Child3Accent4" refType="w" fact="0.0287"/>
                  <dgm:constr type="h" for="ch" forName="Child3Accent4" refType="h" fact="0.0608"/>
                  <dgm:constr type="r" for="ch" forName="Child3Accent5" refType="w" fact="0.8771"/>
                  <dgm:constr type="t" for="ch" forName="Child3Accent5" refType="h" fact="0.9392"/>
                  <dgm:constr type="w" for="ch" forName="Child3Accent5" refType="w" fact="0.0287"/>
                  <dgm:constr type="h" for="ch" forName="Child3Accent5" refType="h" fact="0.0608"/>
                  <dgm:constr type="r" for="ch" forName="Child3Accent6" refType="w" fact="0.9385"/>
                  <dgm:constr type="t" for="ch" forName="Child3Accent6" refType="h" fact="0.9392"/>
                  <dgm:constr type="w" for="ch" forName="Child3Accent6" refType="w" fact="0.0287"/>
                  <dgm:constr type="h" for="ch" forName="Child3Accent6" refType="h" fact="0.0608"/>
                  <dgm:constr type="r" for="ch" forName="Child3Accent7" refType="w" fact="0.9998"/>
                  <dgm:constr type="t" for="ch" forName="Child3Accent7" refType="h" fact="0.9392"/>
                  <dgm:constr type="w" for="ch" forName="Child3Accent7" refType="w" fact="0.0287"/>
                  <dgm:constr type="h" for="ch" forName="Child3Accent7" refType="h" fact="0.0608"/>
                  <dgm:constr type="r" for="ch" forName="ParentAccent1" refType="w" fact="0.0287"/>
                  <dgm:constr type="t" for="ch" forName="ParentAccent1" refType="h" fact="0.5511"/>
                  <dgm:constr type="w" for="ch" forName="ParentAccent1" refType="w" fact="0.0287"/>
                  <dgm:constr type="h" for="ch" forName="ParentAccent1" refType="h" fact="0.0608"/>
                  <dgm:constr type="r" for="ch" forName="ParentAccent2" refType="w" fact="0.0813"/>
                  <dgm:constr type="t" for="ch" forName="ParentAccent2" refType="h" fact="0.5511"/>
                  <dgm:constr type="w" for="ch" forName="ParentAccent2" refType="w" fact="0.0287"/>
                  <dgm:constr type="h" for="ch" forName="ParentAccent2" refType="h" fact="0.0608"/>
                  <dgm:constr type="r" for="ch" forName="ParentAccent3" refType="w" fact="0.1339"/>
                  <dgm:constr type="t" for="ch" forName="ParentAccent3" refType="h" fact="0.5511"/>
                  <dgm:constr type="w" for="ch" forName="ParentAccent3" refType="w" fact="0.0287"/>
                  <dgm:constr type="h" for="ch" forName="ParentAccent3" refType="h" fact="0.0608"/>
                  <dgm:constr type="r" for="ch" forName="ParentAccent4" refType="w" fact="0.1864"/>
                  <dgm:constr type="t" for="ch" forName="ParentAccent4" refType="h" fact="0.5511"/>
                  <dgm:constr type="w" for="ch" forName="ParentAccent4" refType="w" fact="0.0287"/>
                  <dgm:constr type="h" for="ch" forName="ParentAccent4" refType="h" fact="0.0608"/>
                  <dgm:constr type="r" for="ch" forName="ParentAccent5" refType="w" fact="0.239"/>
                  <dgm:constr type="t" for="ch" forName="ParentAccent5" refType="h" fact="0.5511"/>
                  <dgm:constr type="w" for="ch" forName="ParentAccent5" refType="w" fact="0.0287"/>
                  <dgm:constr type="h" for="ch" forName="ParentAccent5" refType="h" fact="0.0608"/>
                  <dgm:constr type="r" for="ch" forName="ParentAccent6" refType="w" fact="0.3203"/>
                  <dgm:constr type="t" for="ch" forName="ParentAccent6" refType="h" fact="0.5207"/>
                  <dgm:constr type="w" for="ch" forName="ParentAccent6" refType="w" fact="0.0574"/>
                  <dgm:constr type="h" for="ch" forName="ParentAccent6" refType="h" fact="0.1217"/>
                  <dgm:constr type="r" for="ch" forName="ParentAccent7" refType="w" fact="0.0755"/>
                  <dgm:constr type="t" for="ch" forName="ParentAccent7" refType="h" fact="0.4255"/>
                  <dgm:constr type="w" for="ch" forName="ParentAccent7" refType="w" fact="0.0287"/>
                  <dgm:constr type="h" for="ch" forName="ParentAccent7" refType="h" fact="0.0608"/>
                  <dgm:constr type="r" for="ch" forName="ParentAccent8" refType="w" fact="0.0755"/>
                  <dgm:constr type="t" for="ch" forName="ParentAccent8" refType="h" fact="0.6776"/>
                  <dgm:constr type="w" for="ch" forName="ParentAccent8" refType="w" fact="0.0287"/>
                  <dgm:constr type="h" for="ch" forName="ParentAccent8" refType="h" fact="0.0608"/>
                  <dgm:constr type="r" for="ch" forName="ParentAccent9" refType="w" fact="0.0499"/>
                  <dgm:constr type="t" for="ch" forName="ParentAccent9" refType="h" fact="0.4801"/>
                  <dgm:constr type="w" for="ch" forName="ParentAccent9" refType="w" fact="0.0287"/>
                  <dgm:constr type="h" for="ch" forName="ParentAccent9" refType="h" fact="0.0608"/>
                  <dgm:constr type="r" for="ch" forName="ParentAccent10" refType="w" fact="0.0482"/>
                  <dgm:constr type="t" for="ch" forName="ParentAccent10" refType="h" fact="0.6233"/>
                  <dgm:constr type="w" for="ch" forName="ParentAccent10" refType="w" fact="0.0287"/>
                  <dgm:constr type="h" for="ch" forName="ParentAccent10" refType="h" fact="0.0608"/>
                  <dgm:constr type="r" for="ch" forName="Child3" refType="w"/>
                  <dgm:constr type="t" for="ch" forName="Child3" refType="h" fact="0.7822"/>
                  <dgm:constr type="w" for="ch" forName="Child3" refType="w" fact="0.3364"/>
                  <dgm:constr type="h" for="ch" forName="Child3" refType="h" fact="0.1564"/>
                  <dgm:constr type="r" for="ch" forName="Child2" refType="w"/>
                  <dgm:constr type="t" for="ch" forName="Child2" refType="h" fact="0.3955"/>
                  <dgm:constr type="w" for="ch" forName="Child2" refType="w" fact="0.2544"/>
                  <dgm:constr type="h" for="ch" forName="Child2" refType="h" fact="0.1564"/>
                  <dgm:constr type="r" for="ch" forName="Child1" refType="w"/>
                  <dgm:constr type="t" for="ch" forName="Child1" refType="h" fact="0"/>
                  <dgm:constr type="w" for="ch" forName="Child1" refType="w" fact="0.3364"/>
                  <dgm:constr type="h" for="ch" forName="Child1" refType="h" fact="0.1564"/>
                  <dgm:constr type="r" for="ch" forName="Parent" refType="w" fact="0.6347"/>
                  <dgm:constr type="t" for="ch" forName="Parent" refType="h" fact="0.2737"/>
                  <dgm:constr type="w" for="ch" forName="Parent" refType="w" fact="0.2906"/>
                  <dgm:constr type="h" for="ch" forName="Parent" refType="h" fact="0.6157"/>
                </dgm:constrLst>
              </dgm:if>
              <dgm:if name="Name19" axis="ch" ptType="node" func="cnt" op="equ" val="4">
                <dgm:alg type="composite">
                  <dgm:param type="ar" val="1.8304"/>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 refType="w" fact="0.6229"/>
                  <dgm:constr type="t" for="ch" forName="Parent" refType="h" fact="0.2946"/>
                  <dgm:constr type="w" for="ch" forName="Parent" refType="w" fact="0.2862"/>
                  <dgm:constr type="h" for="ch" forName="Parent" refType="h" fact="0.5239"/>
                  <dgm:constr type="r" for="ch" forName="Child1Accent1" refType="w" fact="0.6096"/>
                  <dgm:constr type="t" for="ch" forName="Child1Accent1" refType="h" fact="0.2104"/>
                  <dgm:constr type="w" for="ch" forName="Child1Accent1" refType="w" fact="0.0566"/>
                  <dgm:constr type="h" for="ch" forName="Child1Accent1" refType="h" fact="0.1035"/>
                  <dgm:constr type="r" for="ch" forName="Child1Accent3" refType="w" fact="0.6999"/>
                  <dgm:constr type="t" for="ch" forName="Child1Accent3" refType="h" fact="0.128"/>
                  <dgm:constr type="w" for="ch" forName="Child1Accent3" refType="w" fact="0.0283"/>
                  <dgm:constr type="h" for="ch" forName="Child1Accent3" refType="h" fact="0.0518"/>
                  <dgm:constr type="r" for="ch" forName="Child1Accent4" refType="w" fact="0.7582"/>
                  <dgm:constr type="t" for="ch" forName="Child1Accent4" refType="h" fact="0.128"/>
                  <dgm:constr type="w" for="ch" forName="Child1Accent4" refType="w" fact="0.0283"/>
                  <dgm:constr type="h" for="ch" forName="Child1Accent4" refType="h" fact="0.0518"/>
                  <dgm:constr type="r" for="ch" forName="Child1Accent5" refType="w" fact="0.8165"/>
                  <dgm:constr type="t" for="ch" forName="Child1Accent5" refType="h" fact="0.128"/>
                  <dgm:constr type="w" for="ch" forName="Child1Accent5" refType="w" fact="0.0283"/>
                  <dgm:constr type="h" for="ch" forName="Child1Accent5" refType="h" fact="0.0518"/>
                  <dgm:constr type="r" for="ch" forName="Child1Accent6" refType="w" fact="0.8748"/>
                  <dgm:constr type="t" for="ch" forName="Child1Accent6" refType="h" fact="0.128"/>
                  <dgm:constr type="w" for="ch" forName="Child1Accent6" refType="w" fact="0.0283"/>
                  <dgm:constr type="h" for="ch" forName="Child1Accent6" refType="h" fact="0.0518"/>
                  <dgm:constr type="r" for="ch" forName="Child3Accent1" refType="w" fact="0.6842"/>
                  <dgm:constr type="t" for="ch" forName="Child3Accent1" refType="h" fact="0.6212"/>
                  <dgm:constr type="w" for="ch" forName="Child3Accent1" refType="w" fact="0.0566"/>
                  <dgm:constr type="h" for="ch" forName="Child3Accent1" refType="h" fact="0.1035"/>
                  <dgm:constr type="r" for="ch" forName="Child3Accent2" refType="w" fact="0.7311"/>
                  <dgm:constr type="t" for="ch" forName="Child3Accent2" refType="h" fact="0.6828"/>
                  <dgm:constr type="w" for="ch" forName="Child3Accent2" refType="w" fact="0.0283"/>
                  <dgm:constr type="h" for="ch" forName="Child3Accent2" refType="h" fact="0.0518"/>
                  <dgm:constr type="r" for="ch" forName="Child3Accent4" refType="w" fact="0.8386"/>
                  <dgm:constr type="t" for="ch" forName="Child3Accent4" refType="h" fact="0.6828"/>
                  <dgm:constr type="w" for="ch" forName="Child3Accent4" refType="w" fact="0.0283"/>
                  <dgm:constr type="h" for="ch" forName="Child3Accent4" refType="h" fact="0.0518"/>
                  <dgm:constr type="r" for="ch" forName="Child3Accent5" refType="w" fact="0.8923"/>
                  <dgm:constr type="t" for="ch" forName="Child3Accent5" refType="h" fact="0.6828"/>
                  <dgm:constr type="w" for="ch" forName="Child3Accent5" refType="w" fact="0.0283"/>
                  <dgm:constr type="h" for="ch" forName="Child3Accent5" refType="h" fact="0.0518"/>
                  <dgm:constr type="r" for="ch" forName="Child1Accent7" refType="w" fact="0.9332"/>
                  <dgm:constr type="t" for="ch" forName="Child1Accent7" refType="h" fact="0.128"/>
                  <dgm:constr type="w" for="ch" forName="Child1Accent7" refType="w" fact="0.0283"/>
                  <dgm:constr type="h" for="ch" forName="Child1Accent7" refType="h" fact="0.0518"/>
                  <dgm:constr type="r" for="ch" forName="Child3Accent6" refType="w" fact="0.9461"/>
                  <dgm:constr type="t" for="ch" forName="Child3Accent6" refType="h" fact="0.6828"/>
                  <dgm:constr type="w" for="ch" forName="Child3Accent6" refType="w" fact="0.0283"/>
                  <dgm:constr type="h" for="ch" forName="Child3Accent6" refType="h" fact="0.0518"/>
                  <dgm:constr type="r" for="ch" forName="Child1Accent8" refType="w" fact="0.9915"/>
                  <dgm:constr type="t" for="ch" forName="Child1Accent8" refType="h" fact="0.128"/>
                  <dgm:constr type="w" for="ch" forName="Child1Accent8" refType="w" fact="0.0283"/>
                  <dgm:constr type="h" for="ch" forName="Child1Accent8" refType="h" fact="0.0518"/>
                  <dgm:constr type="r" for="ch" forName="Child1Accent9" refType="w" fact="0"/>
                  <dgm:constr type="t" for="ch" forName="Child1Accent9" refType="h" fact="0"/>
                  <dgm:constr type="w" for="ch" forName="Child1Accent9" refType="w" fact="0"/>
                  <dgm:constr type="h" for="ch" forName="Child1Accent9" refType="h" fact="0"/>
                  <dgm:constr type="r" for="ch" forName="Child3Accent7" refType="w" fact="0.9998"/>
                  <dgm:constr type="t" for="ch" forName="Child3Accent7" refType="h" fact="0.6828"/>
                  <dgm:constr type="w" for="ch" forName="Child3Accent7" refType="w" fact="0.0283"/>
                  <dgm:constr type="h" for="ch" forName="Child3Accent7" refType="h" fact="0.0518"/>
                  <dgm:constr type="r" for="ch" forName="Child4Accent1" refType="w" fact="0.6096"/>
                  <dgm:constr type="t" for="ch" forName="Child4Accent1" refType="h" fact="0.8"/>
                  <dgm:constr type="w" for="ch" forName="Child4Accent1" refType="w" fact="0.0566"/>
                  <dgm:constr type="h" for="ch" forName="Child4Accent1" refType="h" fact="0.1035"/>
                  <dgm:constr type="r" for="ch" forName="Child4Accent3" refType="w" fact="0.7002"/>
                  <dgm:constr type="t" for="ch" forName="Child4Accent3" refType="h" fact="0.9482"/>
                  <dgm:constr type="w" for="ch" forName="Child4Accent3" refType="w" fact="0.0283"/>
                  <dgm:constr type="h" for="ch" forName="Child4Accent3" refType="h" fact="0.0518"/>
                  <dgm:constr type="r" for="ch" forName="Child4Accent4" refType="w" fact="0.7585"/>
                  <dgm:constr type="t" for="ch" forName="Child4Accent4" refType="h" fact="0.9482"/>
                  <dgm:constr type="w" for="ch" forName="Child4Accent4" refType="w" fact="0.0283"/>
                  <dgm:constr type="h" for="ch" forName="Child4Accent4" refType="h" fact="0.0518"/>
                  <dgm:constr type="r" for="ch" forName="Child4Accent5" refType="w" fact="0.8167"/>
                  <dgm:constr type="t" for="ch" forName="Child4Accent5" refType="h" fact="0.9482"/>
                  <dgm:constr type="w" for="ch" forName="Child4Accent5" refType="w" fact="0.0283"/>
                  <dgm:constr type="h" for="ch" forName="Child4Accent5" refType="h" fact="0.0518"/>
                  <dgm:constr type="r" for="ch" forName="Child4Accent6" refType="w" fact="0.8749"/>
                  <dgm:constr type="t" for="ch" forName="Child4Accent6" refType="h" fact="0.9482"/>
                  <dgm:constr type="w" for="ch" forName="Child4Accent6" refType="w" fact="0.0283"/>
                  <dgm:constr type="h" for="ch" forName="Child4Accent6" refType="h" fact="0.0518"/>
                  <dgm:constr type="r" for="ch" forName="Child4Accent7" refType="w" fact="0.9332"/>
                  <dgm:constr type="t" for="ch" forName="Child4Accent7" refType="h" fact="0.9482"/>
                  <dgm:constr type="w" for="ch" forName="Child4Accent7" refType="w" fact="0.0283"/>
                  <dgm:constr type="h" for="ch" forName="Child4Accent7" refType="h" fact="0.0518"/>
                  <dgm:constr type="r" for="ch" forName="Child4Accent8" refType="w" fact="0.9914"/>
                  <dgm:constr type="t" for="ch" forName="Child4Accent8" refType="h" fact="0.9482"/>
                  <dgm:constr type="w" for="ch" forName="Child4Accent8" refType="w" fact="0.0283"/>
                  <dgm:constr type="h" for="ch" forName="Child4Accent8" refType="h" fact="0.0518"/>
                  <dgm:constr type="r" for="ch" forName="Child2Accent1" refType="w" fact="0.6842"/>
                  <dgm:constr type="t" for="ch" forName="Child2Accent1" refType="h" fact="0.3725"/>
                  <dgm:constr type="w" for="ch" forName="Child2Accent1" refType="w" fact="0.0566"/>
                  <dgm:constr type="h" for="ch" forName="Child2Accent1" refType="h" fact="0.1035"/>
                  <dgm:constr type="r" for="ch" forName="Child4Accent2" refType="w" fact="0.642"/>
                  <dgm:constr type="t" for="ch" forName="Child4Accent2" refType="h" fact="0.8993"/>
                  <dgm:constr type="w" for="ch" forName="Child4Accent2" refType="w" fact="0.0283"/>
                  <dgm:constr type="h" for="ch" forName="Child4Accent2" refType="h" fact="0.0518"/>
                  <dgm:constr type="r" for="ch" forName="Child1Accent2" refType="w" fact="0.6415"/>
                  <dgm:constr type="t" for="ch" forName="Child1Accent2" refType="h" fact="0.162"/>
                  <dgm:constr type="w" for="ch" forName="Child1Accent2" refType="w" fact="0.0283"/>
                  <dgm:constr type="h" for="ch" forName="Child1Accent2" refType="h" fact="0.0518"/>
                  <dgm:constr type="r" for="ch" forName="Child3Accent3" refType="w" fact="0.7849"/>
                  <dgm:constr type="t" for="ch" forName="Child3Accent3" refType="h" fact="0.6828"/>
                  <dgm:constr type="w" for="ch" forName="Child3Accent3" refType="w" fact="0.0283"/>
                  <dgm:constr type="h" for="ch" forName="Child3Accent3" refType="h" fact="0.0518"/>
                  <dgm:constr type="r" for="ch" forName="Child2Accent2" refType="w" fact="0.7311"/>
                  <dgm:constr type="t" for="ch" forName="Child2Accent2" refType="h" fact="0.3937"/>
                  <dgm:constr type="w" for="ch" forName="Child2Accent2" refType="w" fact="0.0283"/>
                  <dgm:constr type="h" for="ch" forName="Child2Accent2" refType="h" fact="0.0518"/>
                  <dgm:constr type="r" for="ch" forName="Child2Accent4" refType="w" fact="0.8386"/>
                  <dgm:constr type="t" for="ch" forName="Child2Accent4" refType="h" fact="0.3937"/>
                  <dgm:constr type="w" for="ch" forName="Child2Accent4" refType="w" fact="0.0283"/>
                  <dgm:constr type="h" for="ch" forName="Child2Accent4" refType="h" fact="0.0518"/>
                  <dgm:constr type="r" for="ch" forName="Child2Accent5" refType="w" fact="0.8923"/>
                  <dgm:constr type="t" for="ch" forName="Child2Accent5" refType="h" fact="0.3937"/>
                  <dgm:constr type="w" for="ch" forName="Child2Accent5" refType="w" fact="0.0283"/>
                  <dgm:constr type="h" for="ch" forName="Child2Accent5" refType="h" fact="0.0518"/>
                  <dgm:constr type="r" for="ch" forName="Child2Accent6" refType="w" fact="0.9461"/>
                  <dgm:constr type="t" for="ch" forName="Child2Accent6" refType="h" fact="0.3937"/>
                  <dgm:constr type="w" for="ch" forName="Child2Accent6" refType="w" fact="0.0283"/>
                  <dgm:constr type="h" for="ch" forName="Child2Accent6" refType="h" fact="0.0518"/>
                  <dgm:constr type="r" for="ch" forName="Child2Accent7" refType="w" fact="0.9998"/>
                  <dgm:constr type="t" for="ch" forName="Child2Accent7" refType="h" fact="0.3937"/>
                  <dgm:constr type="w" for="ch" forName="Child2Accent7" refType="w" fact="0.0283"/>
                  <dgm:constr type="h" for="ch" forName="Child2Accent7" refType="h" fact="0.0518"/>
                  <dgm:constr type="r" for="ch" forName="Child2Accent3" refType="w" fact="0.7849"/>
                  <dgm:constr type="t" for="ch" forName="Child2Accent3" refType="h" fact="0.3937"/>
                  <dgm:constr type="w" for="ch" forName="Child2Accent3" refType="w" fact="0.0283"/>
                  <dgm:constr type="h" for="ch" forName="Child2Accent3" refType="h" fact="0.0518"/>
                  <dgm:constr type="r" for="ch" forName="ParentAccent1" refType="w" fact="0.0283"/>
                  <dgm:constr type="t" for="ch" forName="ParentAccent1" refType="h" fact="0.5316"/>
                  <dgm:constr type="w" for="ch" forName="ParentAccent1" refType="w" fact="0.0283"/>
                  <dgm:constr type="h" for="ch" forName="ParentAccent1" refType="h" fact="0.0518"/>
                  <dgm:constr type="r" for="ch" forName="ParentAccent2" refType="w" fact="0.0801"/>
                  <dgm:constr type="t" for="ch" forName="ParentAccent2" refType="h" fact="0.5316"/>
                  <dgm:constr type="w" for="ch" forName="ParentAccent2" refType="w" fact="0.0283"/>
                  <dgm:constr type="h" for="ch" forName="ParentAccent2" refType="h" fact="0.0518"/>
                  <dgm:constr type="r" for="ch" forName="ParentAccent3" refType="w" fact="0.1318"/>
                  <dgm:constr type="t" for="ch" forName="ParentAccent3" refType="h" fact="0.5316"/>
                  <dgm:constr type="w" for="ch" forName="ParentAccent3" refType="w" fact="0.0283"/>
                  <dgm:constr type="h" for="ch" forName="ParentAccent3" refType="h" fact="0.0518"/>
                  <dgm:constr type="r" for="ch" forName="ParentAccent4" refType="w" fact="0.1836"/>
                  <dgm:constr type="t" for="ch" forName="ParentAccent4" refType="h" fact="0.5316"/>
                  <dgm:constr type="w" for="ch" forName="ParentAccent4" refType="w" fact="0.0283"/>
                  <dgm:constr type="h" for="ch" forName="ParentAccent4" refType="h" fact="0.0518"/>
                  <dgm:constr type="r" for="ch" forName="ParentAccent5" refType="w" fact="0.2354"/>
                  <dgm:constr type="t" for="ch" forName="ParentAccent5" refType="h" fact="0.5316"/>
                  <dgm:constr type="w" for="ch" forName="ParentAccent5" refType="w" fact="0.0283"/>
                  <dgm:constr type="h" for="ch" forName="ParentAccent5" refType="h" fact="0.0518"/>
                  <dgm:constr type="r" for="ch" forName="ParentAccent6" refType="w" fact="0.3154"/>
                  <dgm:constr type="t" for="ch" forName="ParentAccent6" refType="h" fact="0.5057"/>
                  <dgm:constr type="w" for="ch" forName="ParentAccent6" refType="w" fact="0.0566"/>
                  <dgm:constr type="h" for="ch" forName="ParentAccent6" refType="h" fact="0.1035"/>
                  <dgm:constr type="r" for="ch" forName="ParentAccent7" refType="w" fact="0.0744"/>
                  <dgm:constr type="t" for="ch" forName="ParentAccent7" refType="h" fact="0.4247"/>
                  <dgm:constr type="w" for="ch" forName="ParentAccent7" refType="w" fact="0.0283"/>
                  <dgm:constr type="h" for="ch" forName="ParentAccent7" refType="h" fact="0.0518"/>
                  <dgm:constr type="r" for="ch" forName="ParentAccent8" refType="w" fact="0.0744"/>
                  <dgm:constr type="t" for="ch" forName="ParentAccent8" refType="h" fact="0.6392"/>
                  <dgm:constr type="w" for="ch" forName="ParentAccent8" refType="w" fact="0.0283"/>
                  <dgm:constr type="h" for="ch" forName="ParentAccent8" refType="h" fact="0.0518"/>
                  <dgm:constr type="r" for="ch" forName="ParentAccent9" refType="w" fact="0.0491"/>
                  <dgm:constr type="t" for="ch" forName="ParentAccent9" refType="h" fact="0.4712"/>
                  <dgm:constr type="w" for="ch" forName="ParentAccent9" refType="w" fact="0.0283"/>
                  <dgm:constr type="h" for="ch" forName="ParentAccent9" refType="h" fact="0.0518"/>
                  <dgm:constr type="r" for="ch" forName="ParentAccent10" refType="w" fact="0.0475"/>
                  <dgm:constr type="t" for="ch" forName="ParentAccent10" refType="h" fact="0.593"/>
                  <dgm:constr type="w" for="ch" forName="ParentAccent10" refType="w" fact="0.0283"/>
                  <dgm:constr type="h" for="ch" forName="ParentAccent10" refType="h" fact="0.0518"/>
                  <dgm:constr type="r" for="ch" forName="Child4" refType="w" fact="0.9919"/>
                  <dgm:constr type="t" for="ch" forName="Child4" refType="h" fact="0.8184"/>
                  <dgm:constr type="w" for="ch" forName="Child4" refType="w" fact="0.3192"/>
                  <dgm:constr type="h" for="ch" forName="Child4" refType="h" fact="0.1294"/>
                  <dgm:constr type="r" for="ch" forName="Child3" refType="w"/>
                  <dgm:constr type="t" for="ch" forName="Child3" refType="h" fact="0.5547"/>
                  <dgm:constr type="w" for="ch" forName="Child3" refType="w" fact="0.297"/>
                  <dgm:constr type="h" for="ch" forName="Child3" refType="h" fact="0.1294"/>
                  <dgm:constr type="r" for="ch" forName="Child2" refType="w"/>
                  <dgm:constr type="t" for="ch" forName="Child2" refType="h" fact="0.2662"/>
                  <dgm:constr type="w" for="ch" forName="Child2" refType="w" fact="0.297"/>
                  <dgm:constr type="h" for="ch" forName="Child2" refType="h" fact="0.1294"/>
                  <dgm:constr type="r" for="ch" forName="Child1" refType="w" fact="0.9919"/>
                  <dgm:constr type="t" for="ch" forName="Child1" refType="h" fact="0"/>
                  <dgm:constr type="w" for="ch" forName="Child1" refType="w" fact="0.3192"/>
                  <dgm:constr type="h" for="ch" forName="Child1" refType="h" fact="0.1294"/>
                </dgm:constrLst>
              </dgm:if>
              <dgm:else name="Name20">
                <dgm:alg type="composite">
                  <dgm:param type="ar" val="1.3278"/>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Child2Accent1" refType="w" fact="0.6564"/>
                  <dgm:constr type="t" for="ch" forName="Child2Accent1" refType="h" fact="0.3184"/>
                  <dgm:constr type="w" for="ch" forName="Child2Accent1" refType="w" fact="0.0574"/>
                  <dgm:constr type="h" for="ch" forName="Child2Accent1" refType="h" fact="0.0763"/>
                  <dgm:constr type="r" for="ch" forName="Child2Accent2" refType="w" fact="0.6932"/>
                  <dgm:constr type="t" for="ch" forName="Child2Accent2" refType="h" fact="0.2781"/>
                  <dgm:constr type="w" for="ch" forName="Child2Accent2" refType="w" fact="0.0287"/>
                  <dgm:constr type="h" for="ch" forName="Child2Accent2" refType="h" fact="0.0381"/>
                  <dgm:constr type="r" for="ch" forName="Child2Accent3" refType="w" fact="0.7545"/>
                  <dgm:constr type="t" for="ch" forName="Child2Accent3" refType="h" fact="0.2781"/>
                  <dgm:constr type="w" for="ch" forName="Child2Accent3" refType="w" fact="0.0287"/>
                  <dgm:constr type="h" for="ch" forName="Child2Accent3" refType="h" fact="0.0381"/>
                  <dgm:constr type="r" for="ch" forName="Child2Accent4" refType="w" fact="0.8158"/>
                  <dgm:constr type="t" for="ch" forName="Child2Accent4" refType="h" fact="0.2781"/>
                  <dgm:constr type="w" for="ch" forName="Child2Accent4" refType="w" fact="0.0287"/>
                  <dgm:constr type="h" for="ch" forName="Child2Accent4" refType="h" fact="0.0381"/>
                  <dgm:constr type="r" for="ch" forName="Child2Accent5" refType="w" fact="0.8771"/>
                  <dgm:constr type="t" for="ch" forName="Child2Accent5" refType="h" fact="0.2781"/>
                  <dgm:constr type="w" for="ch" forName="Child2Accent5" refType="w" fact="0.0287"/>
                  <dgm:constr type="h" for="ch" forName="Child2Accent5" refType="h" fact="0.0381"/>
                  <dgm:constr type="r" for="ch" forName="Child2Accent6" refType="w" fact="0.9385"/>
                  <dgm:constr type="t" for="ch" forName="Child2Accent6" refType="h" fact="0.2781"/>
                  <dgm:constr type="w" for="ch" forName="Child2Accent6" refType="w" fact="0.0287"/>
                  <dgm:constr type="h" for="ch" forName="Child2Accent6" refType="h" fact="0.0381"/>
                  <dgm:constr type="r" for="ch" forName="Child2Accent7" refType="w" fact="0.9998"/>
                  <dgm:constr type="t" for="ch" forName="Child2Accent7" refType="h" fact="0.2781"/>
                  <dgm:constr type="w" for="ch" forName="Child2Accent7" refType="w" fact="0.0287"/>
                  <dgm:constr type="h" for="ch" forName="Child2Accent7" refType="h" fact="0.0381"/>
                  <dgm:constr type="r" for="ch" forName="Child3Accent1" refType="w" fact="0.716"/>
                  <dgm:constr type="t" for="ch" forName="Child3Accent1" refType="h" fact="0.5061"/>
                  <dgm:constr type="w" for="ch" forName="Child3Accent1" refType="w" fact="0.0574"/>
                  <dgm:constr type="h" for="ch" forName="Child3Accent1" refType="h" fact="0.0763"/>
                  <dgm:constr type="r" for="ch" forName="Child3Accent2" refType="w" fact="0.7728"/>
                  <dgm:constr type="t" for="ch" forName="Child3Accent2" refType="h" fact="0.5252"/>
                  <dgm:constr type="w" for="ch" forName="Child3Accent2" refType="w" fact="0.0287"/>
                  <dgm:constr type="h" for="ch" forName="Child3Accent2" refType="h" fact="0.0381"/>
                  <dgm:constr type="r" for="ch" forName="Child3Accent3" refType="w" fact="0.8295"/>
                  <dgm:constr type="t" for="ch" forName="Child3Accent3" refType="h" fact="0.5252"/>
                  <dgm:constr type="w" for="ch" forName="Child3Accent3" refType="w" fact="0.0287"/>
                  <dgm:constr type="h" for="ch" forName="Child3Accent3" refType="h" fact="0.0381"/>
                  <dgm:constr type="r" for="ch" forName="Child3Accent4" refType="w" fact="0.8863"/>
                  <dgm:constr type="t" for="ch" forName="Child3Accent4" refType="h" fact="0.5252"/>
                  <dgm:constr type="w" for="ch" forName="Child3Accent4" refType="w" fact="0.0287"/>
                  <dgm:constr type="h" for="ch" forName="Child3Accent4" refType="h" fact="0.0381"/>
                  <dgm:constr type="r" for="ch" forName="Child3Accent5" refType="w" fact="0.943"/>
                  <dgm:constr type="t" for="ch" forName="Child3Accent5" refType="h" fact="0.5252"/>
                  <dgm:constr type="w" for="ch" forName="Child3Accent5" refType="w" fact="0.0287"/>
                  <dgm:constr type="h" for="ch" forName="Child3Accent5" refType="h" fact="0.0381"/>
                  <dgm:constr type="r" for="ch" forName="Child3Accent6" refType="w" fact="0.9998"/>
                  <dgm:constr type="t" for="ch" forName="Child3Accent6" refType="h" fact="0.5252"/>
                  <dgm:constr type="w" for="ch" forName="Child3Accent6" refType="w" fact="0.0287"/>
                  <dgm:constr type="h" for="ch" forName="Child3Accent6" refType="h" fact="0.0381"/>
                  <dgm:constr type="r" for="ch" forName="Child3Accent7" refType="w" fact="0"/>
                  <dgm:constr type="t" for="ch" forName="Child3Accent7" refType="h" fact="0"/>
                  <dgm:constr type="w" for="ch" forName="Child3Accent7" refType="w" fact="0"/>
                  <dgm:constr type="h" for="ch" forName="Child3Accent7" refType="h" fact="0"/>
                  <dgm:constr type="r" for="ch" forName="Child4Accent1" refType="w" fact="0.6564"/>
                  <dgm:constr type="t" for="ch" forName="Child4Accent1" refType="h" fact="0.6908"/>
                  <dgm:constr type="w" for="ch" forName="Child4Accent1" refType="w" fact="0.0574"/>
                  <dgm:constr type="h" for="ch" forName="Child4Accent1" refType="h" fact="0.0763"/>
                  <dgm:constr type="r" for="ch" forName="Child4Accent2" refType="w" fact="0.6932"/>
                  <dgm:constr type="t" for="ch" forName="Child4Accent2" refType="h" fact="0.7684"/>
                  <dgm:constr type="w" for="ch" forName="Child4Accent2" refType="w" fact="0.0287"/>
                  <dgm:constr type="h" for="ch" forName="Child4Accent2" refType="h" fact="0.0381"/>
                  <dgm:constr type="r" for="ch" forName="Child4Accent3" refType="w" fact="0.7545"/>
                  <dgm:constr type="t" for="ch" forName="Child4Accent3" refType="h" fact="0.7684"/>
                  <dgm:constr type="w" for="ch" forName="Child4Accent3" refType="w" fact="0.0287"/>
                  <dgm:constr type="h" for="ch" forName="Child4Accent3" refType="h" fact="0.0381"/>
                  <dgm:constr type="r" for="ch" forName="Child4Accent4" refType="w" fact="0.8158"/>
                  <dgm:constr type="t" for="ch" forName="Child4Accent4" refType="h" fact="0.7684"/>
                  <dgm:constr type="w" for="ch" forName="Child4Accent4" refType="w" fact="0.0287"/>
                  <dgm:constr type="h" for="ch" forName="Child4Accent4" refType="h" fact="0.0381"/>
                  <dgm:constr type="r" for="ch" forName="Child4Accent5" refType="w" fact="0.8771"/>
                  <dgm:constr type="t" for="ch" forName="Child4Accent5" refType="h" fact="0.7684"/>
                  <dgm:constr type="w" for="ch" forName="Child4Accent5" refType="w" fact="0.0287"/>
                  <dgm:constr type="h" for="ch" forName="Child4Accent5" refType="h" fact="0.0381"/>
                  <dgm:constr type="r" for="ch" forName="Child4Accent6" refType="w" fact="0.9385"/>
                  <dgm:constr type="t" for="ch" forName="Child4Accent6" refType="h" fact="0.7684"/>
                  <dgm:constr type="w" for="ch" forName="Child4Accent6" refType="w" fact="0.0287"/>
                  <dgm:constr type="h" for="ch" forName="Child4Accent6" refType="h" fact="0.0381"/>
                  <dgm:constr type="r" for="ch" forName="Child4Accent7" refType="w" fact="0.9998"/>
                  <dgm:constr type="t" for="ch" forName="Child4Accent7" refType="h" fact="0.7684"/>
                  <dgm:constr type="w" for="ch" forName="Child4Accent7" refType="w" fact="0.0287"/>
                  <dgm:constr type="h" for="ch" forName="Child4Accent7" refType="h" fact="0.0381"/>
                  <dgm:constr type="r" for="ch" forName="Child4Accent8" refType="w" fact="0"/>
                  <dgm:constr type="t" for="ch" forName="Child4Accent8" refType="h" fact="0"/>
                  <dgm:constr type="w" for="ch" forName="Child4Accent8" refType="w" fact="0"/>
                  <dgm:constr type="h" for="ch" forName="Child4Accent8" refType="h" fact="0"/>
                  <dgm:constr type="r" for="ch" forName="ParentAccent1" refType="w" fact="0.0287"/>
                  <dgm:constr type="t" for="ch" forName="ParentAccent1" refType="h" fact="0.5252"/>
                  <dgm:constr type="w" for="ch" forName="ParentAccent1" refType="w" fact="0.0287"/>
                  <dgm:constr type="h" for="ch" forName="ParentAccent1" refType="h" fact="0.0381"/>
                  <dgm:constr type="r" for="ch" forName="ParentAccent2" refType="w" fact="0.0813"/>
                  <dgm:constr type="t" for="ch" forName="ParentAccent2" refType="h" fact="0.5252"/>
                  <dgm:constr type="w" for="ch" forName="ParentAccent2" refType="w" fact="0.0287"/>
                  <dgm:constr type="h" for="ch" forName="ParentAccent2" refType="h" fact="0.0381"/>
                  <dgm:constr type="r" for="ch" forName="ParentAccent3" refType="w" fact="0.1339"/>
                  <dgm:constr type="t" for="ch" forName="ParentAccent3" refType="h" fact="0.5252"/>
                  <dgm:constr type="w" for="ch" forName="ParentAccent3" refType="w" fact="0.0287"/>
                  <dgm:constr type="h" for="ch" forName="ParentAccent3" refType="h" fact="0.0381"/>
                  <dgm:constr type="r" for="ch" forName="ParentAccent4" refType="w" fact="0.1864"/>
                  <dgm:constr type="t" for="ch" forName="ParentAccent4" refType="h" fact="0.5252"/>
                  <dgm:constr type="w" for="ch" forName="ParentAccent4" refType="w" fact="0.0287"/>
                  <dgm:constr type="h" for="ch" forName="ParentAccent4" refType="h" fact="0.0381"/>
                  <dgm:constr type="r" for="ch" forName="ParentAccent5" refType="w" fact="0.239"/>
                  <dgm:constr type="t" for="ch" forName="ParentAccent5" refType="h" fact="0.5252"/>
                  <dgm:constr type="w" for="ch" forName="ParentAccent5" refType="w" fact="0.0287"/>
                  <dgm:constr type="h" for="ch" forName="ParentAccent5" refType="h" fact="0.0381"/>
                  <dgm:constr type="r" for="ch" forName="ParentAccent6" refType="w" fact="0.3203"/>
                  <dgm:constr type="t" for="ch" forName="ParentAccent6" refType="h" fact="0.5061"/>
                  <dgm:constr type="w" for="ch" forName="ParentAccent6" refType="w" fact="0.0574"/>
                  <dgm:constr type="h" for="ch" forName="ParentAccent6" refType="h" fact="0.0763"/>
                  <dgm:constr type="r" for="ch" forName="ParentAccent7" refType="w" fact="0.0755"/>
                  <dgm:constr type="t" for="ch" forName="ParentAccent7" refType="h" fact="0.4464"/>
                  <dgm:constr type="w" for="ch" forName="ParentAccent7" refType="w" fact="0.0287"/>
                  <dgm:constr type="h" for="ch" forName="ParentAccent7" refType="h" fact="0.0381"/>
                  <dgm:constr type="r" for="ch" forName="ParentAccent8" refType="w" fact="0.0755"/>
                  <dgm:constr type="t" for="ch" forName="ParentAccent8" refType="h" fact="0.6045"/>
                  <dgm:constr type="w" for="ch" forName="ParentAccent8" refType="w" fact="0.0287"/>
                  <dgm:constr type="h" for="ch" forName="ParentAccent8" refType="h" fact="0.0381"/>
                  <dgm:constr type="r" for="ch" forName="ParentAccent9" refType="w" fact="0.0499"/>
                  <dgm:constr type="t" for="ch" forName="ParentAccent9" refType="h" fact="0.4807"/>
                  <dgm:constr type="w" for="ch" forName="ParentAccent9" refType="w" fact="0.0287"/>
                  <dgm:constr type="h" for="ch" forName="ParentAccent9" refType="h" fact="0.0381"/>
                  <dgm:constr type="r" for="ch" forName="ParentAccent10" refType="w" fact="0.0482"/>
                  <dgm:constr type="t" for="ch" forName="ParentAccent10" refType="h" fact="0.5705"/>
                  <dgm:constr type="w" for="ch" forName="ParentAccent10" refType="w" fact="0.0287"/>
                  <dgm:constr type="h" for="ch" forName="ParentAccent10" refType="h" fact="0.0381"/>
                  <dgm:constr type="r" for="ch" forName="Child1Accent1" refType="w" fact="0.5181"/>
                  <dgm:constr type="t" for="ch" forName="Child1Accent1" refType="h" fact="0.2457"/>
                  <dgm:constr type="w" for="ch" forName="Child1Accent1" refType="w" fact="0.0574"/>
                  <dgm:constr type="h" for="ch" forName="Child1Accent1" refType="h" fact="0.0763"/>
                  <dgm:constr type="r" for="ch" forName="Child1Accent2" refType="w" fact="0.5542"/>
                  <dgm:constr type="t" for="ch" forName="Child1Accent2" refType="h" fact="0.2004"/>
                  <dgm:constr type="w" for="ch" forName="Child1Accent2" refType="w" fact="0.0287"/>
                  <dgm:constr type="h" for="ch" forName="Child1Accent2" refType="h" fact="0.0381"/>
                  <dgm:constr type="r" for="ch" forName="Child1Accent3" refType="w" fact="0.5946"/>
                  <dgm:constr type="t" for="ch" forName="Child1Accent3" refType="h" fact="0.1445"/>
                  <dgm:constr type="w" for="ch" forName="Child1Accent3" refType="w" fact="0.0287"/>
                  <dgm:constr type="h" for="ch" forName="Child1Accent3" refType="h" fact="0.0381"/>
                  <dgm:constr type="r" for="ch" forName="Child1Accent4" refType="w" fact="0.6347"/>
                  <dgm:constr type="t" for="ch" forName="Child1Accent4" refType="h" fact="0.097"/>
                  <dgm:constr type="w" for="ch" forName="Child1Accent4" refType="w" fact="0.0287"/>
                  <dgm:constr type="h" for="ch" forName="Child1Accent4" refType="h" fact="0.0381"/>
                  <dgm:constr type="r" for="ch" forName="Child1Accent5" refType="w" fact="0.696"/>
                  <dgm:constr type="t" for="ch" forName="Child1Accent5" refType="h" fact="0.097"/>
                  <dgm:constr type="w" for="ch" forName="Child1Accent5" refType="w" fact="0.0287"/>
                  <dgm:constr type="h" for="ch" forName="Child1Accent5" refType="h" fact="0.0381"/>
                  <dgm:constr type="r" for="ch" forName="Child1Accent6" refType="w" fact="0.7574"/>
                  <dgm:constr type="t" for="ch" forName="Child1Accent6" refType="h" fact="0.097"/>
                  <dgm:constr type="w" for="ch" forName="Child1Accent6" refType="w" fact="0.0287"/>
                  <dgm:constr type="h" for="ch" forName="Child1Accent6" refType="h" fact="0.0381"/>
                  <dgm:constr type="r" for="ch" forName="Child1Accent7" refType="w" fact="0.8187"/>
                  <dgm:constr type="t" for="ch" forName="Child1Accent7" refType="h" fact="0.097"/>
                  <dgm:constr type="w" for="ch" forName="Child1Accent7" refType="w" fact="0.0287"/>
                  <dgm:constr type="h" for="ch" forName="Child1Accent7" refType="h" fact="0.0381"/>
                  <dgm:constr type="r" for="ch" forName="Child1Accent8" refType="w" fact="0.88"/>
                  <dgm:constr type="t" for="ch" forName="Child1Accent8" refType="h" fact="0.097"/>
                  <dgm:constr type="w" for="ch" forName="Child1Accent8" refType="w" fact="0.0287"/>
                  <dgm:constr type="h" for="ch" forName="Child1Accent8" refType="h" fact="0.0381"/>
                  <dgm:constr type="r" for="ch" forName="Child1Accent9" refType="w" fact="0.9413"/>
                  <dgm:constr type="t" for="ch" forName="Child1Accent9" refType="h" fact="0.097"/>
                  <dgm:constr type="w" for="ch" forName="Child1Accent9" refType="w" fact="0.0287"/>
                  <dgm:constr type="h" for="ch" forName="Child1Accent9" refType="h" fact="0.0381"/>
                  <dgm:constr type="r" for="ch" forName="Child5Accent1" refType="w" fact="0.5181"/>
                  <dgm:constr type="t" for="ch" forName="Child5Accent1" refType="h" fact="0.7601"/>
                  <dgm:constr type="w" for="ch" forName="Child5Accent1" refType="w" fact="0.0574"/>
                  <dgm:constr type="h" for="ch" forName="Child5Accent1" refType="h" fact="0.0763"/>
                  <dgm:constr type="r" for="ch" forName="Child5Accent2" refType="w" fact="0.547"/>
                  <dgm:constr type="t" for="ch" forName="Child5Accent2" refType="h" fact="0.8375"/>
                  <dgm:constr type="w" for="ch" forName="Child5Accent2" refType="w" fact="0.0287"/>
                  <dgm:constr type="h" for="ch" forName="Child5Accent2" refType="h" fact="0.0381"/>
                  <dgm:constr type="r" for="ch" forName="Child5Accent3" refType="w" fact="0.5882"/>
                  <dgm:constr type="t" for="ch" forName="Child5Accent3" refType="h" fact="0.8991"/>
                  <dgm:constr type="w" for="ch" forName="Child5Accent3" refType="w" fact="0.0287"/>
                  <dgm:constr type="h" for="ch" forName="Child5Accent3" refType="h" fact="0.0381"/>
                  <dgm:constr type="r" for="ch" forName="Child5Accent4" refType="w" fact="0.6347"/>
                  <dgm:constr type="t" for="ch" forName="Child5Accent4" refType="h" fact="0.9619"/>
                  <dgm:constr type="w" for="ch" forName="Child5Accent4" refType="w" fact="0.0287"/>
                  <dgm:constr type="h" for="ch" forName="Child5Accent4" refType="h" fact="0.0381"/>
                  <dgm:constr type="r" for="ch" forName="Child5Accent5" refType="w" fact="0.696"/>
                  <dgm:constr type="t" for="ch" forName="Child5Accent5" refType="h" fact="0.9619"/>
                  <dgm:constr type="w" for="ch" forName="Child5Accent5" refType="w" fact="0.0287"/>
                  <dgm:constr type="h" for="ch" forName="Child5Accent5" refType="h" fact="0.0381"/>
                  <dgm:constr type="r" for="ch" forName="Child5Accent6" refType="w" fact="0.7574"/>
                  <dgm:constr type="t" for="ch" forName="Child5Accent6" refType="h" fact="0.9619"/>
                  <dgm:constr type="w" for="ch" forName="Child5Accent6" refType="w" fact="0.0287"/>
                  <dgm:constr type="h" for="ch" forName="Child5Accent6" refType="h" fact="0.0381"/>
                  <dgm:constr type="r" for="ch" forName="Child5Accent7" refType="w" fact="0.8187"/>
                  <dgm:constr type="t" for="ch" forName="Child5Accent7" refType="h" fact="0.9619"/>
                  <dgm:constr type="w" for="ch" forName="Child5Accent7" refType="w" fact="0.0287"/>
                  <dgm:constr type="h" for="ch" forName="Child5Accent7" refType="h" fact="0.0381"/>
                  <dgm:constr type="r" for="ch" forName="Child5Accent8" refType="w" fact="0.88"/>
                  <dgm:constr type="t" for="ch" forName="Child5Accent8" refType="h" fact="0.9619"/>
                  <dgm:constr type="w" for="ch" forName="Child5Accent8" refType="w" fact="0.0287"/>
                  <dgm:constr type="h" for="ch" forName="Child5Accent8" refType="h" fact="0.0381"/>
                  <dgm:constr type="r" for="ch" forName="Child5Accent9" refType="w" fact="0.9423"/>
                  <dgm:constr type="t" for="ch" forName="Child5Accent9" refType="h" fact="0.9619"/>
                  <dgm:constr type="w" for="ch" forName="Child5Accent9" refType="w" fact="0.0287"/>
                  <dgm:constr type="h" for="ch" forName="Child5Accent9" refType="h" fact="0.0381"/>
                  <dgm:constr type="r" for="ch" forName="Child5" refType="w" fact="0.9419"/>
                  <dgm:constr type="t" for="ch" forName="Child5" refType="h" fact="0.8635"/>
                  <dgm:constr type="w" for="ch" forName="Child5" refType="w" fact="0.3364"/>
                  <dgm:constr type="h" for="ch" forName="Child5" refType="h" fact="0.0981"/>
                  <dgm:constr type="r" for="ch" forName="Child4" refType="w"/>
                  <dgm:constr type="t" for="ch" forName="Child4" refType="h" fact="0.6701"/>
                  <dgm:constr type="w" for="ch" forName="Child4" refType="w" fact="0.3364"/>
                  <dgm:constr type="h" for="ch" forName="Child4" refType="h" fact="0.0981"/>
                  <dgm:constr type="r" for="ch" forName="Child3" refType="w"/>
                  <dgm:constr type="t" for="ch" forName="Child3" refType="h" fact="0.4276"/>
                  <dgm:constr type="w" for="ch" forName="Child3" refType="w" fact="0.2544"/>
                  <dgm:constr type="h" for="ch" forName="Child3" refType="h" fact="0.0981"/>
                  <dgm:constr type="r" for="ch" forName="Child2" refType="w"/>
                  <dgm:constr type="t" for="ch" forName="Child2" refType="h" fact="0.1798"/>
                  <dgm:constr type="w" for="ch" forName="Child2" refType="w" fact="0.3364"/>
                  <dgm:constr type="h" for="ch" forName="Child2" refType="h" fact="0.0981"/>
                  <dgm:constr type="r" for="ch" forName="Child1" refType="w" fact="0.9419"/>
                  <dgm:constr type="t" for="ch" forName="Child1" refType="h" fact="0"/>
                  <dgm:constr type="w" for="ch" forName="Child1" refType="w" fact="0.3364"/>
                  <dgm:constr type="h" for="ch" forName="Child1" refType="h" fact="0.0981"/>
                  <dgm:constr type="r" for="ch" forName="Parent" refType="w" fact="0.6347"/>
                  <dgm:constr type="t" for="ch" forName="Parent" refType="h" fact="0.3513"/>
                  <dgm:constr type="w" for="ch" forName="Parent" refType="w" fact="0.2906"/>
                  <dgm:constr type="h" for="ch" forName="Parent" refType="h" fact="0.3859"/>
                </dgm:constrLst>
              </dgm:else>
            </dgm:choose>
          </dgm:else>
        </dgm:choose>
        <dgm:layoutNode name="ParentAccent1" styleLbl="alignNode1">
          <dgm:alg type="sp"/>
          <dgm:shape xmlns:r="http://schemas.openxmlformats.org/officeDocument/2006/relationships" type="ellipse" r:blip="">
            <dgm:adjLst/>
          </dgm:shape>
          <dgm:presOf/>
        </dgm:layoutNode>
        <dgm:layoutNode name="ParentAccent2" styleLbl="alignNode1">
          <dgm:alg type="sp"/>
          <dgm:shape xmlns:r="http://schemas.openxmlformats.org/officeDocument/2006/relationships" type="ellipse" r:blip="">
            <dgm:adjLst/>
          </dgm:shape>
          <dgm:presOf/>
        </dgm:layoutNode>
        <dgm:layoutNode name="ParentAccent3" styleLbl="alignNode1">
          <dgm:alg type="sp"/>
          <dgm:shape xmlns:r="http://schemas.openxmlformats.org/officeDocument/2006/relationships" type="ellipse" r:blip="">
            <dgm:adjLst/>
          </dgm:shape>
          <dgm:presOf/>
        </dgm:layoutNode>
        <dgm:layoutNode name="ParentAccent4" styleLbl="alignNode1">
          <dgm:alg type="sp"/>
          <dgm:shape xmlns:r="http://schemas.openxmlformats.org/officeDocument/2006/relationships" type="ellipse" r:blip="">
            <dgm:adjLst/>
          </dgm:shape>
          <dgm:presOf/>
        </dgm:layoutNode>
        <dgm:layoutNode name="ParentAccent5" styleLbl="alignNode1">
          <dgm:alg type="sp"/>
          <dgm:shape xmlns:r="http://schemas.openxmlformats.org/officeDocument/2006/relationships" type="ellipse" r:blip="">
            <dgm:adjLst/>
          </dgm:shape>
          <dgm:presOf/>
        </dgm:layoutNode>
        <dgm:layoutNode name="ParentAccent6" styleLbl="alignNode1">
          <dgm:alg type="sp"/>
          <dgm:shape xmlns:r="http://schemas.openxmlformats.org/officeDocument/2006/relationships" type="ellipse" r:blip="">
            <dgm:adjLst/>
          </dgm:shape>
          <dgm:presOf/>
        </dgm:layoutNode>
        <dgm:layoutNode name="ParentAccent7" styleLbl="alignNode1">
          <dgm:alg type="sp"/>
          <dgm:shape xmlns:r="http://schemas.openxmlformats.org/officeDocument/2006/relationships" type="ellipse" r:blip="">
            <dgm:adjLst/>
          </dgm:shape>
          <dgm:presOf/>
        </dgm:layoutNode>
        <dgm:layoutNode name="ParentAccent8" styleLbl="alignNode1">
          <dgm:alg type="sp"/>
          <dgm:shape xmlns:r="http://schemas.openxmlformats.org/officeDocument/2006/relationships" type="ellipse" r:blip="">
            <dgm:adjLst/>
          </dgm:shape>
          <dgm:presOf/>
        </dgm:layoutNode>
        <dgm:layoutNode name="ParentAccent9" styleLbl="alignNode1">
          <dgm:alg type="sp"/>
          <dgm:shape xmlns:r="http://schemas.openxmlformats.org/officeDocument/2006/relationships" type="ellipse" r:blip="">
            <dgm:adjLst/>
          </dgm:shape>
          <dgm:presOf/>
        </dgm:layoutNode>
        <dgm:layoutNode name="ParentAccent10" styleLbl="alignNode1">
          <dgm:alg type="sp"/>
          <dgm:shape xmlns:r="http://schemas.openxmlformats.org/officeDocument/2006/relationships" type="ellipse" r:blip="">
            <dgm:adjLst/>
          </dgm:shape>
          <dgm:presOf/>
        </dgm:layoutNode>
        <dgm:layoutNode name="Parent" styleLbl="alignNode1">
          <dgm:varLst>
            <dgm:chMax val="5"/>
            <dgm:chPref val="3"/>
            <dgm:bulletEnabled val="1"/>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name="Name21" axis="ch" ptType="node" cnt="1">
          <dgm:layoutNode name="Child1Accent1" styleLbl="alignNode1">
            <dgm:alg type="sp"/>
            <dgm:shape xmlns:r="http://schemas.openxmlformats.org/officeDocument/2006/relationships" type="ellipse" r:blip="">
              <dgm:adjLst/>
            </dgm:shape>
            <dgm:presOf/>
          </dgm:layoutNode>
          <dgm:layoutNode name="Child1Accent2" styleLbl="alignNode1">
            <dgm:alg type="sp"/>
            <dgm:shape xmlns:r="http://schemas.openxmlformats.org/officeDocument/2006/relationships" type="ellipse" r:blip="">
              <dgm:adjLst/>
            </dgm:shape>
            <dgm:presOf/>
          </dgm:layoutNode>
          <dgm:layoutNode name="Child1Accent3" styleLbl="alignNode1">
            <dgm:alg type="sp"/>
            <dgm:shape xmlns:r="http://schemas.openxmlformats.org/officeDocument/2006/relationships" type="ellipse" r:blip="">
              <dgm:adjLst/>
            </dgm:shape>
            <dgm:presOf/>
          </dgm:layoutNode>
          <dgm:layoutNode name="Child1Accent4" styleLbl="alignNode1">
            <dgm:alg type="sp"/>
            <dgm:shape xmlns:r="http://schemas.openxmlformats.org/officeDocument/2006/relationships" type="ellipse" r:blip="">
              <dgm:adjLst/>
            </dgm:shape>
            <dgm:presOf/>
          </dgm:layoutNode>
          <dgm:layoutNode name="Child1Accent5" styleLbl="alignNode1">
            <dgm:alg type="sp"/>
            <dgm:shape xmlns:r="http://schemas.openxmlformats.org/officeDocument/2006/relationships" type="ellipse" r:blip="">
              <dgm:adjLst/>
            </dgm:shape>
            <dgm:presOf/>
          </dgm:layoutNode>
          <dgm:layoutNode name="Child1Accent6" styleLbl="alignNode1">
            <dgm:alg type="sp"/>
            <dgm:shape xmlns:r="http://schemas.openxmlformats.org/officeDocument/2006/relationships" type="ellipse" r:blip="">
              <dgm:adjLst/>
            </dgm:shape>
            <dgm:presOf/>
          </dgm:layoutNode>
          <dgm:layoutNode name="Child1Accent7" styleLbl="alignNode1">
            <dgm:alg type="sp"/>
            <dgm:shape xmlns:r="http://schemas.openxmlformats.org/officeDocument/2006/relationships" type="ellipse" r:blip="">
              <dgm:adjLst/>
            </dgm:shape>
            <dgm:presOf/>
          </dgm:layoutNode>
          <dgm:layoutNode name="Child1Accent8" styleLbl="alignNode1">
            <dgm:alg type="sp"/>
            <dgm:shape xmlns:r="http://schemas.openxmlformats.org/officeDocument/2006/relationships" type="ellipse" r:blip="">
              <dgm:adjLst/>
            </dgm:shape>
            <dgm:presOf/>
          </dgm:layoutNode>
          <dgm:layoutNode name="Child1Accent9" styleLbl="alignNode1">
            <dgm:alg type="sp"/>
            <dgm:shape xmlns:r="http://schemas.openxmlformats.org/officeDocument/2006/relationships" type="ellipse" r:blip="">
              <dgm:adjLst/>
            </dgm:shape>
            <dgm:presOf/>
          </dgm:layoutNode>
          <dgm:layoutNode name="Child1"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2" axis="ch" ptType="node" st="2" cnt="1">
          <dgm:layoutNode name="Child2Accent1" styleLbl="alignNode1">
            <dgm:alg type="sp"/>
            <dgm:shape xmlns:r="http://schemas.openxmlformats.org/officeDocument/2006/relationships" type="ellipse" r:blip="">
              <dgm:adjLst/>
            </dgm:shape>
            <dgm:presOf/>
          </dgm:layoutNode>
          <dgm:layoutNode name="Child2Accent2" styleLbl="alignNode1">
            <dgm:alg type="sp"/>
            <dgm:shape xmlns:r="http://schemas.openxmlformats.org/officeDocument/2006/relationships" type="ellipse" r:blip="">
              <dgm:adjLst/>
            </dgm:shape>
            <dgm:presOf/>
          </dgm:layoutNode>
          <dgm:layoutNode name="Child2Accent3" styleLbl="alignNode1">
            <dgm:alg type="sp"/>
            <dgm:shape xmlns:r="http://schemas.openxmlformats.org/officeDocument/2006/relationships" type="ellipse" r:blip="">
              <dgm:adjLst/>
            </dgm:shape>
            <dgm:presOf/>
          </dgm:layoutNode>
          <dgm:layoutNode name="Child2Accent4" styleLbl="alignNode1">
            <dgm:alg type="sp"/>
            <dgm:shape xmlns:r="http://schemas.openxmlformats.org/officeDocument/2006/relationships" type="ellipse" r:blip="">
              <dgm:adjLst/>
            </dgm:shape>
            <dgm:presOf/>
          </dgm:layoutNode>
          <dgm:layoutNode name="Child2Accent5" styleLbl="alignNode1">
            <dgm:alg type="sp"/>
            <dgm:shape xmlns:r="http://schemas.openxmlformats.org/officeDocument/2006/relationships" type="ellipse" r:blip="">
              <dgm:adjLst/>
            </dgm:shape>
            <dgm:presOf/>
          </dgm:layoutNode>
          <dgm:layoutNode name="Child2Accent6" styleLbl="alignNode1">
            <dgm:alg type="sp"/>
            <dgm:shape xmlns:r="http://schemas.openxmlformats.org/officeDocument/2006/relationships" type="ellipse" r:blip="">
              <dgm:adjLst/>
            </dgm:shape>
            <dgm:presOf/>
          </dgm:layoutNode>
          <dgm:layoutNode name="Child2Accent7" styleLbl="alignNode1">
            <dgm:alg type="sp"/>
            <dgm:shape xmlns:r="http://schemas.openxmlformats.org/officeDocument/2006/relationships" type="ellipse" r:blip="">
              <dgm:adjLst/>
            </dgm:shape>
            <dgm:presOf/>
          </dgm:layoutNode>
          <dgm:layoutNode name="Child2"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3" axis="ch" ptType="node" st="3" cnt="1">
          <dgm:layoutNode name="Child3Accent1" styleLbl="alignNode1">
            <dgm:alg type="sp"/>
            <dgm:shape xmlns:r="http://schemas.openxmlformats.org/officeDocument/2006/relationships" type="ellipse" r:blip="">
              <dgm:adjLst/>
            </dgm:shape>
            <dgm:presOf/>
          </dgm:layoutNode>
          <dgm:layoutNode name="Child3Accent2" styleLbl="alignNode1">
            <dgm:alg type="sp"/>
            <dgm:shape xmlns:r="http://schemas.openxmlformats.org/officeDocument/2006/relationships" type="ellipse" r:blip="">
              <dgm:adjLst/>
            </dgm:shape>
            <dgm:presOf/>
          </dgm:layoutNode>
          <dgm:layoutNode name="Child3Accent3" styleLbl="alignNode1">
            <dgm:alg type="sp"/>
            <dgm:shape xmlns:r="http://schemas.openxmlformats.org/officeDocument/2006/relationships" type="ellipse" r:blip="">
              <dgm:adjLst/>
            </dgm:shape>
            <dgm:presOf/>
          </dgm:layoutNode>
          <dgm:layoutNode name="Child3Accent4" styleLbl="alignNode1">
            <dgm:alg type="sp"/>
            <dgm:shape xmlns:r="http://schemas.openxmlformats.org/officeDocument/2006/relationships" type="ellipse" r:blip="">
              <dgm:adjLst/>
            </dgm:shape>
            <dgm:presOf/>
          </dgm:layoutNode>
          <dgm:layoutNode name="Child3Accent5" styleLbl="alignNode1">
            <dgm:alg type="sp"/>
            <dgm:shape xmlns:r="http://schemas.openxmlformats.org/officeDocument/2006/relationships" type="ellipse" r:blip="">
              <dgm:adjLst/>
            </dgm:shape>
            <dgm:presOf/>
          </dgm:layoutNode>
          <dgm:layoutNode name="Child3Accent6" styleLbl="alignNode1">
            <dgm:alg type="sp"/>
            <dgm:shape xmlns:r="http://schemas.openxmlformats.org/officeDocument/2006/relationships" type="ellipse" r:blip="">
              <dgm:adjLst/>
            </dgm:shape>
            <dgm:presOf/>
          </dgm:layoutNode>
          <dgm:layoutNode name="Child3Accent7" styleLbl="alignNode1">
            <dgm:alg type="sp"/>
            <dgm:shape xmlns:r="http://schemas.openxmlformats.org/officeDocument/2006/relationships" type="ellipse" r:blip="">
              <dgm:adjLst/>
            </dgm:shape>
            <dgm:presOf/>
          </dgm:layoutNode>
          <dgm:layoutNode name="Child3"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4" axis="ch" ptType="node" st="4" cnt="1">
          <dgm:layoutNode name="Child4Accent1" styleLbl="alignNode1">
            <dgm:alg type="sp"/>
            <dgm:shape xmlns:r="http://schemas.openxmlformats.org/officeDocument/2006/relationships" type="ellipse" r:blip="">
              <dgm:adjLst/>
            </dgm:shape>
            <dgm:presOf/>
          </dgm:layoutNode>
          <dgm:layoutNode name="Child4Accent2" styleLbl="alignNode1">
            <dgm:alg type="sp"/>
            <dgm:shape xmlns:r="http://schemas.openxmlformats.org/officeDocument/2006/relationships" type="ellipse" r:blip="">
              <dgm:adjLst/>
            </dgm:shape>
            <dgm:presOf/>
          </dgm:layoutNode>
          <dgm:layoutNode name="Child4Accent3" styleLbl="alignNode1">
            <dgm:alg type="sp"/>
            <dgm:shape xmlns:r="http://schemas.openxmlformats.org/officeDocument/2006/relationships" type="ellipse" r:blip="">
              <dgm:adjLst/>
            </dgm:shape>
            <dgm:presOf/>
          </dgm:layoutNode>
          <dgm:layoutNode name="Child4Accent4" styleLbl="alignNode1">
            <dgm:alg type="sp"/>
            <dgm:shape xmlns:r="http://schemas.openxmlformats.org/officeDocument/2006/relationships" type="ellipse" r:blip="">
              <dgm:adjLst/>
            </dgm:shape>
            <dgm:presOf/>
          </dgm:layoutNode>
          <dgm:layoutNode name="Child4Accent5" styleLbl="alignNode1">
            <dgm:alg type="sp"/>
            <dgm:shape xmlns:r="http://schemas.openxmlformats.org/officeDocument/2006/relationships" type="ellipse" r:blip="">
              <dgm:adjLst/>
            </dgm:shape>
            <dgm:presOf/>
          </dgm:layoutNode>
          <dgm:layoutNode name="Child4Accent6" styleLbl="alignNode1">
            <dgm:alg type="sp"/>
            <dgm:shape xmlns:r="http://schemas.openxmlformats.org/officeDocument/2006/relationships" type="ellipse" r:blip="">
              <dgm:adjLst/>
            </dgm:shape>
            <dgm:presOf/>
          </dgm:layoutNode>
          <dgm:layoutNode name="Child4Accent7" styleLbl="alignNode1">
            <dgm:alg type="sp"/>
            <dgm:shape xmlns:r="http://schemas.openxmlformats.org/officeDocument/2006/relationships" type="ellipse" r:blip="">
              <dgm:adjLst/>
            </dgm:shape>
            <dgm:presOf/>
          </dgm:layoutNode>
          <dgm:layoutNode name="Child4Accent8" styleLbl="alignNode1">
            <dgm:alg type="sp"/>
            <dgm:shape xmlns:r="http://schemas.openxmlformats.org/officeDocument/2006/relationships" type="ellipse" r:blip="">
              <dgm:adjLst/>
            </dgm:shape>
            <dgm:presOf/>
          </dgm:layoutNode>
          <dgm:layoutNode name="Child4"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5" axis="ch" ptType="node" st="5" cnt="1">
          <dgm:layoutNode name="Child5Accent1" styleLbl="alignNode1">
            <dgm:alg type="sp"/>
            <dgm:shape xmlns:r="http://schemas.openxmlformats.org/officeDocument/2006/relationships" type="ellipse" r:blip="">
              <dgm:adjLst/>
            </dgm:shape>
            <dgm:presOf/>
          </dgm:layoutNode>
          <dgm:layoutNode name="Child5Accent2" styleLbl="alignNode1">
            <dgm:alg type="sp"/>
            <dgm:shape xmlns:r="http://schemas.openxmlformats.org/officeDocument/2006/relationships" type="ellipse" r:blip="">
              <dgm:adjLst/>
            </dgm:shape>
            <dgm:presOf/>
          </dgm:layoutNode>
          <dgm:layoutNode name="Child5Accent3" styleLbl="alignNode1">
            <dgm:alg type="sp"/>
            <dgm:shape xmlns:r="http://schemas.openxmlformats.org/officeDocument/2006/relationships" type="ellipse" r:blip="">
              <dgm:adjLst/>
            </dgm:shape>
            <dgm:presOf/>
          </dgm:layoutNode>
          <dgm:layoutNode name="Child5Accent4" styleLbl="alignNode1">
            <dgm:alg type="sp"/>
            <dgm:shape xmlns:r="http://schemas.openxmlformats.org/officeDocument/2006/relationships" type="ellipse" r:blip="">
              <dgm:adjLst/>
            </dgm:shape>
            <dgm:presOf/>
          </dgm:layoutNode>
          <dgm:layoutNode name="Child5Accent5" styleLbl="alignNode1">
            <dgm:alg type="sp"/>
            <dgm:shape xmlns:r="http://schemas.openxmlformats.org/officeDocument/2006/relationships" type="ellipse" r:blip="">
              <dgm:adjLst/>
            </dgm:shape>
            <dgm:presOf/>
          </dgm:layoutNode>
          <dgm:layoutNode name="Child5Accent6" styleLbl="alignNode1">
            <dgm:alg type="sp"/>
            <dgm:shape xmlns:r="http://schemas.openxmlformats.org/officeDocument/2006/relationships" type="ellipse" r:blip="">
              <dgm:adjLst/>
            </dgm:shape>
            <dgm:presOf/>
          </dgm:layoutNode>
          <dgm:layoutNode name="Child5Accent7" styleLbl="alignNode1">
            <dgm:alg type="sp"/>
            <dgm:shape xmlns:r="http://schemas.openxmlformats.org/officeDocument/2006/relationships" type="ellipse" r:blip="">
              <dgm:adjLst/>
            </dgm:shape>
            <dgm:presOf/>
          </dgm:layoutNode>
          <dgm:layoutNode name="Child5Accent8" styleLbl="alignNode1">
            <dgm:alg type="sp"/>
            <dgm:shape xmlns:r="http://schemas.openxmlformats.org/officeDocument/2006/relationships" type="ellipse" r:blip="">
              <dgm:adjLst/>
            </dgm:shape>
            <dgm:presOf/>
          </dgm:layoutNode>
          <dgm:layoutNode name="Child5Accent9" styleLbl="alignNode1">
            <dgm:alg type="sp"/>
            <dgm:shape xmlns:r="http://schemas.openxmlformats.org/officeDocument/2006/relationships" type="ellipse" r:blip="">
              <dgm:adjLst/>
            </dgm:shape>
            <dgm:presOf/>
          </dgm:layoutNode>
          <dgm:layoutNode name="Child5"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Lon20</b:Tag>
    <b:SourceType>Book</b:SourceType>
    <b:Guid>{987B73D7-3229-4ED2-B847-C6218D71FC2B}</b:Guid>
    <b:Author>
      <b:Author>
        <b:NameList>
          <b:Person>
            <b:Last>Long</b:Last>
            <b:First>Seth</b:First>
          </b:Person>
        </b:NameList>
      </b:Author>
    </b:Author>
    <b:Title>Excavating the Memory Palace - Arts of Visualization from the Agora to the Computer</b:Title>
    <b:Year>2020</b:Year>
    <b:City>Chicago</b:City>
    <b:Publisher>University of Chicago Press</b:Publisher>
    <b:RefOrder>2</b:RefOrder>
  </b:Source>
  <b:Source>
    <b:Tag>Kil15</b:Tag>
    <b:SourceType>DocumentFromInternetSite</b:SourceType>
    <b:Guid>{0993270A-21CE-4BB7-981B-40DF98C11958}</b:Guid>
    <b:Author>
      <b:Author>
        <b:NameList>
          <b:Person>
            <b:Last>Kilov</b:Last>
            <b:First>Daniel</b:First>
          </b:Person>
        </b:NameList>
      </b:Author>
    </b:Author>
    <b:Title>A Giant of the Competitive Memory World</b:Title>
    <b:InternetSiteTitle>Mental Athlete</b:InternetSiteTitle>
    <b:Year>2015</b:Year>
    <b:Month>March</b:Month>
    <b:URL>https://danielkilov.com/tag/boris-konrad/</b:URL>
    <b:Comments>Originally printed in Issue 416 (March/April) of the Australian Mensa magazine, TableAus.</b:Comments>
    <b:RefOrder>3</b:RefOrder>
  </b:Source>
  <b:Source>
    <b:Tag>Car</b:Tag>
    <b:SourceType>Book</b:SourceType>
    <b:Guid>{E648E0C1-D8CC-46C1-A3E7-F3B4C0D9BBEA}</b:Guid>
    <b:Author>
      <b:Author>
        <b:NameList>
          <b:Person>
            <b:Last>Carruthers</b:Last>
            <b:First>Mary</b:First>
          </b:Person>
        </b:NameList>
      </b:Author>
    </b:Author>
    <b:Title>The Book of Memory</b:Title>
    <b:RefOrder>1</b:RefOrder>
  </b:Source>
</b:Sources>
</file>

<file path=customXml/itemProps1.xml><?xml version="1.0" encoding="utf-8"?>
<ds:datastoreItem xmlns:ds="http://schemas.openxmlformats.org/officeDocument/2006/customXml" ds:itemID="{BE351468-19B1-4A13-A2E2-91FFDB2C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1661</TotalTime>
  <Pages>231</Pages>
  <Words>21698</Words>
  <Characters>123680</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416</cp:revision>
  <dcterms:created xsi:type="dcterms:W3CDTF">2022-02-19T16:25:00Z</dcterms:created>
  <dcterms:modified xsi:type="dcterms:W3CDTF">2022-06-29T16:45:00Z</dcterms:modified>
</cp:coreProperties>
</file>