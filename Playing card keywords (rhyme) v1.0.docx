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0ACB7" w14:textId="5439D91F" w:rsidR="008B548C" w:rsidRDefault="00DA2B41" w:rsidP="008B548C">
      <w:pPr>
        <w:pStyle w:val="Heading1"/>
      </w:pPr>
      <w:r>
        <w:t>Playing card keywords (rhyme)</w:t>
      </w:r>
    </w:p>
    <w:p w14:paraId="4A4B6DA7" w14:textId="3EB5CD93" w:rsidR="00012BFE" w:rsidRDefault="00012BFE" w:rsidP="00012BFE">
      <w:r>
        <w:t xml:space="preserve">Keywords of playing cards can be associated with a numbering system of a new deck order (NDO), a pre-designed stack for magic tricks, or any order you want. Choose the most visual and relevant image from the options and pair it with the order that it belong with.  </w:t>
      </w:r>
    </w:p>
    <w:p w14:paraId="17E1E439" w14:textId="6C372758" w:rsidR="00012BFE" w:rsidRDefault="00012BFE" w:rsidP="00012BFE">
      <w:r>
        <w:t xml:space="preserve">Your practice sessions can start with memorizing the </w:t>
      </w:r>
      <w:r w:rsidR="007C42B6">
        <w:t>number keywords for items I’ve chosen, or ones that you use if you don’t use the Major system or have others you like better. The next step is to run through the deck in a natural order of Ace through 2 for each suit and remember the card keyword. Then when you have those down, shuffle the deck and remember the keywords for random cards until those are easy. The last step is to associate the object keyword with the card keyword into an image</w:t>
      </w:r>
      <w:r w:rsidR="00FB762F">
        <w:t>.</w:t>
      </w:r>
    </w:p>
    <w:p w14:paraId="6DD0655D" w14:textId="77777777" w:rsidR="005014BB" w:rsidRDefault="00FB762F" w:rsidP="00012BFE">
      <w:r>
        <w:t xml:space="preserve">An example of the third card in NDO order is to use the order keyword of </w:t>
      </w:r>
      <w:r w:rsidRPr="00FB762F">
        <w:rPr>
          <w:b/>
          <w:bCs/>
        </w:rPr>
        <w:t>ammo</w:t>
      </w:r>
      <w:r>
        <w:t xml:space="preserve"> and the card keyword of </w:t>
      </w:r>
      <w:r w:rsidRPr="00FB762F">
        <w:rPr>
          <w:b/>
          <w:bCs/>
        </w:rPr>
        <w:t>sun</w:t>
      </w:r>
      <w:r>
        <w:t xml:space="preserve"> for </w:t>
      </w:r>
      <w:r w:rsidRPr="00FB762F">
        <w:t>the Ace of Spades</w:t>
      </w:r>
      <w:r>
        <w:t xml:space="preserve">. The memory image would be some subject like you, firing ammo from a gun of some sort like a machine gun towards the sun which creates holes in it and possible deflating it. Arrange all the cards into pairs, make the images, and write them down so it becomes as visual as possible with detail and exaggeration as your goals. Two objects become a subject that </w:t>
      </w:r>
      <w:r w:rsidR="005014BB">
        <w:t>acts</w:t>
      </w:r>
      <w:r>
        <w:t xml:space="preserve"> on another object.</w:t>
      </w:r>
      <w:r w:rsidR="005014BB">
        <w:t xml:space="preserve"> </w:t>
      </w:r>
    </w:p>
    <w:p w14:paraId="1AED4585" w14:textId="1475C009" w:rsidR="00FB762F" w:rsidRDefault="005014BB" w:rsidP="00012BFE">
      <w:r>
        <w:t>Add other subjects of names you know if they follow the rules. I’ve tried to follow a consistent set of rules throughout the candidate keywords. Many people substitute the rank of the royal cards for one suit and you can see where the clubs have that option for the king and queen.</w:t>
      </w:r>
    </w:p>
    <w:p w14:paraId="0454E118" w14:textId="63CF904C" w:rsidR="005014BB" w:rsidRPr="00012BFE" w:rsidRDefault="005014BB" w:rsidP="00012BFE">
      <w:r>
        <w:t>If you have additions or corrections, please let me know on the Art of Memory Forum at @thinkabouttheBible. – Doug Hoff</w:t>
      </w:r>
    </w:p>
    <w:p w14:paraId="77A36106" w14:textId="13CBF249" w:rsidR="00CE6ED2" w:rsidRPr="00CE6ED2" w:rsidRDefault="00CE6ED2" w:rsidP="00CE6ED2">
      <w:pPr>
        <w:pStyle w:val="Heading2"/>
        <w:rPr>
          <w:lang w:val="en-US"/>
        </w:rPr>
      </w:pPr>
      <w:r w:rsidRPr="00CE6ED2">
        <w:rPr>
          <w:lang w:val="en-US"/>
        </w:rPr>
        <w:t>Rules of rank conversion</w:t>
      </w:r>
    </w:p>
    <w:p w14:paraId="4447D1C4" w14:textId="68708708" w:rsidR="00CE6ED2" w:rsidRDefault="00CE6ED2" w:rsidP="00CE6ED2">
      <w:pPr>
        <w:pStyle w:val="ListParagraph"/>
        <w:numPr>
          <w:ilvl w:val="0"/>
          <w:numId w:val="20"/>
        </w:numPr>
      </w:pPr>
      <w:r w:rsidRPr="00CE6ED2">
        <w:t>Ace = 1</w:t>
      </w:r>
    </w:p>
    <w:p w14:paraId="3FF93DE2" w14:textId="591A646D" w:rsidR="00CE6ED2" w:rsidRDefault="00CE6ED2" w:rsidP="00CE6ED2">
      <w:pPr>
        <w:pStyle w:val="ListParagraph"/>
        <w:numPr>
          <w:ilvl w:val="0"/>
          <w:numId w:val="20"/>
        </w:numPr>
      </w:pPr>
      <w:r w:rsidRPr="00CE6ED2">
        <w:t>Jokers - numbered one and two</w:t>
      </w:r>
    </w:p>
    <w:p w14:paraId="2E4EA70C" w14:textId="72E7DE4B" w:rsidR="008B548C" w:rsidRPr="008B548C" w:rsidRDefault="008B548C" w:rsidP="00CE6ED2">
      <w:pPr>
        <w:pStyle w:val="Heading2"/>
        <w:rPr>
          <w:lang w:val="en-US"/>
        </w:rPr>
      </w:pPr>
      <w:r w:rsidRPr="008B548C">
        <w:rPr>
          <w:lang w:val="en-US"/>
        </w:rPr>
        <w:t>Rules of prefixes</w:t>
      </w:r>
    </w:p>
    <w:p w14:paraId="1A6B448A" w14:textId="77777777" w:rsidR="008B548C" w:rsidRPr="008B548C" w:rsidRDefault="008B548C" w:rsidP="00CE6ED2">
      <w:pPr>
        <w:pStyle w:val="ListParagraph"/>
        <w:numPr>
          <w:ilvl w:val="0"/>
          <w:numId w:val="20"/>
        </w:numPr>
        <w:spacing w:after="160" w:line="259" w:lineRule="auto"/>
      </w:pPr>
      <w:r w:rsidRPr="008B548C">
        <w:t xml:space="preserve">Hearts – H, Har, </w:t>
      </w:r>
    </w:p>
    <w:p w14:paraId="2031190F" w14:textId="77777777" w:rsidR="008B548C" w:rsidRPr="008B548C" w:rsidRDefault="008B548C" w:rsidP="00CE6ED2">
      <w:pPr>
        <w:pStyle w:val="ListParagraph"/>
        <w:numPr>
          <w:ilvl w:val="0"/>
          <w:numId w:val="20"/>
        </w:numPr>
        <w:spacing w:after="160" w:line="259" w:lineRule="auto"/>
      </w:pPr>
      <w:r w:rsidRPr="008B548C">
        <w:t>Diamonds – D, T</w:t>
      </w:r>
    </w:p>
    <w:p w14:paraId="169B0D66" w14:textId="77777777" w:rsidR="008B548C" w:rsidRPr="008B548C" w:rsidRDefault="008B548C" w:rsidP="00CE6ED2">
      <w:pPr>
        <w:pStyle w:val="ListParagraph"/>
        <w:numPr>
          <w:ilvl w:val="0"/>
          <w:numId w:val="20"/>
        </w:numPr>
        <w:spacing w:after="160" w:line="259" w:lineRule="auto"/>
      </w:pPr>
      <w:r w:rsidRPr="008B548C">
        <w:t>Clubs – C, Cl, K, Kl, no G</w:t>
      </w:r>
    </w:p>
    <w:p w14:paraId="555DB754" w14:textId="77777777" w:rsidR="008B548C" w:rsidRPr="008B548C" w:rsidRDefault="008B548C" w:rsidP="00CE6ED2">
      <w:pPr>
        <w:pStyle w:val="ListParagraph"/>
        <w:numPr>
          <w:ilvl w:val="0"/>
          <w:numId w:val="20"/>
        </w:numPr>
        <w:spacing w:after="160" w:line="259" w:lineRule="auto"/>
      </w:pPr>
      <w:r w:rsidRPr="008B548C">
        <w:t xml:space="preserve">Spades – S, Sp, Z </w:t>
      </w:r>
    </w:p>
    <w:p w14:paraId="074EF0FA" w14:textId="77777777" w:rsidR="008B548C" w:rsidRPr="008B548C" w:rsidRDefault="008B548C" w:rsidP="00CE6ED2">
      <w:pPr>
        <w:pStyle w:val="ListParagraph"/>
        <w:numPr>
          <w:ilvl w:val="0"/>
          <w:numId w:val="20"/>
        </w:numPr>
        <w:spacing w:after="160" w:line="259" w:lineRule="auto"/>
      </w:pPr>
      <w:r w:rsidRPr="008B548C">
        <w:t>Jokers – J, Ch</w:t>
      </w:r>
    </w:p>
    <w:p w14:paraId="7A7F6A07" w14:textId="77777777" w:rsidR="008B548C" w:rsidRPr="008B548C" w:rsidRDefault="008B548C" w:rsidP="008B548C">
      <w:pPr>
        <w:pStyle w:val="Heading2"/>
      </w:pPr>
      <w:r w:rsidRPr="008B548C">
        <w:t>Rules of suffixes</w:t>
      </w:r>
    </w:p>
    <w:p w14:paraId="05138C20" w14:textId="77777777" w:rsidR="008B548C" w:rsidRPr="008B548C" w:rsidRDefault="008B548C" w:rsidP="00CE6ED2">
      <w:pPr>
        <w:pStyle w:val="ListParagraph"/>
        <w:numPr>
          <w:ilvl w:val="0"/>
          <w:numId w:val="21"/>
        </w:numPr>
        <w:spacing w:after="160" w:line="259" w:lineRule="auto"/>
      </w:pPr>
      <w:r w:rsidRPr="008B548C">
        <w:t>Queen - *een</w:t>
      </w:r>
    </w:p>
    <w:p w14:paraId="59F36B95" w14:textId="77777777" w:rsidR="008B548C" w:rsidRPr="008B548C" w:rsidRDefault="008B548C" w:rsidP="00CE6ED2">
      <w:pPr>
        <w:pStyle w:val="ListParagraph"/>
        <w:numPr>
          <w:ilvl w:val="0"/>
          <w:numId w:val="21"/>
        </w:numPr>
        <w:spacing w:after="160" w:line="259" w:lineRule="auto"/>
      </w:pPr>
      <w:r w:rsidRPr="008B548C">
        <w:t>King - *ing</w:t>
      </w:r>
    </w:p>
    <w:p w14:paraId="6A7329AA" w14:textId="3D9AC920" w:rsidR="008B548C" w:rsidRPr="008B548C" w:rsidRDefault="008B548C" w:rsidP="008B548C">
      <w:pPr>
        <w:pStyle w:val="Heading2"/>
        <w:rPr>
          <w:lang w:val="en-US"/>
        </w:rPr>
      </w:pPr>
      <w:r w:rsidRPr="008B548C">
        <w:rPr>
          <w:lang w:val="en-US"/>
        </w:rPr>
        <w:t xml:space="preserve">Keywords for suit-rank </w:t>
      </w:r>
      <w:r w:rsidR="00B0764D">
        <w:rPr>
          <w:lang w:val="en-US"/>
        </w:rPr>
        <w:t>(</w:t>
      </w:r>
      <w:r w:rsidRPr="008B548C">
        <w:rPr>
          <w:lang w:val="en-US"/>
        </w:rPr>
        <w:t>rhyme</w:t>
      </w:r>
      <w:r w:rsidR="00B0764D">
        <w:rPr>
          <w:lang w:val="en-US"/>
        </w:rPr>
        <w:t>)</w:t>
      </w:r>
    </w:p>
    <w:tbl>
      <w:tblPr>
        <w:tblStyle w:val="TableGridLight"/>
        <w:tblW w:w="4511" w:type="pct"/>
        <w:tblLook w:val="04A0" w:firstRow="1" w:lastRow="0" w:firstColumn="1" w:lastColumn="0" w:noHBand="0" w:noVBand="1"/>
      </w:tblPr>
      <w:tblGrid>
        <w:gridCol w:w="517"/>
        <w:gridCol w:w="1016"/>
        <w:gridCol w:w="1383"/>
        <w:gridCol w:w="6169"/>
      </w:tblGrid>
      <w:tr w:rsidR="008B548C" w:rsidRPr="008B548C" w14:paraId="00F32FC5" w14:textId="77777777" w:rsidTr="008B548C">
        <w:trPr>
          <w:cnfStyle w:val="100000000000" w:firstRow="1" w:lastRow="0" w:firstColumn="0" w:lastColumn="0" w:oddVBand="0" w:evenVBand="0" w:oddHBand="0" w:evenHBand="0" w:firstRowFirstColumn="0" w:firstRowLastColumn="0" w:lastRowFirstColumn="0" w:lastRowLastColumn="0"/>
        </w:trPr>
        <w:tc>
          <w:tcPr>
            <w:tcW w:w="285" w:type="pct"/>
          </w:tcPr>
          <w:p w14:paraId="5F12463B" w14:textId="77777777" w:rsidR="008B548C" w:rsidRPr="008B548C" w:rsidRDefault="008B548C" w:rsidP="008B548C">
            <w:pPr>
              <w:pStyle w:val="tablecelltight"/>
            </w:pPr>
            <w:r w:rsidRPr="008B548C">
              <w:t>#</w:t>
            </w:r>
          </w:p>
        </w:tc>
        <w:tc>
          <w:tcPr>
            <w:tcW w:w="559" w:type="pct"/>
          </w:tcPr>
          <w:p w14:paraId="5B1D3FB7" w14:textId="77777777" w:rsidR="008B548C" w:rsidRPr="008B548C" w:rsidRDefault="008B548C" w:rsidP="008B548C">
            <w:pPr>
              <w:pStyle w:val="tablecelltight"/>
            </w:pPr>
            <w:r w:rsidRPr="008B548C">
              <w:t>Object keyword</w:t>
            </w:r>
          </w:p>
        </w:tc>
        <w:tc>
          <w:tcPr>
            <w:tcW w:w="761" w:type="pct"/>
          </w:tcPr>
          <w:p w14:paraId="0C223A1B" w14:textId="77777777" w:rsidR="008B548C" w:rsidRPr="008B548C" w:rsidRDefault="008B548C" w:rsidP="008B548C">
            <w:pPr>
              <w:pStyle w:val="tablecelltight"/>
            </w:pPr>
            <w:r w:rsidRPr="008B548C">
              <w:t>Card, NDO order</w:t>
            </w:r>
          </w:p>
        </w:tc>
        <w:tc>
          <w:tcPr>
            <w:tcW w:w="3395" w:type="pct"/>
          </w:tcPr>
          <w:p w14:paraId="181BE37F" w14:textId="3B49C954" w:rsidR="008B548C" w:rsidRPr="008B548C" w:rsidRDefault="008B548C" w:rsidP="008B548C">
            <w:pPr>
              <w:pStyle w:val="tablecelltight"/>
            </w:pPr>
            <w:r w:rsidRPr="008B548C">
              <w:t>Card</w:t>
            </w:r>
            <w:r>
              <w:t xml:space="preserve"> keyword</w:t>
            </w:r>
          </w:p>
        </w:tc>
      </w:tr>
      <w:tr w:rsidR="008B548C" w:rsidRPr="008B548C" w14:paraId="7B6DAC3C" w14:textId="77777777" w:rsidTr="008B548C">
        <w:trPr>
          <w:trHeight w:val="215"/>
        </w:trPr>
        <w:tc>
          <w:tcPr>
            <w:tcW w:w="285" w:type="pct"/>
          </w:tcPr>
          <w:p w14:paraId="0C7C47A0" w14:textId="77777777" w:rsidR="008B548C" w:rsidRPr="008B548C" w:rsidRDefault="008B548C" w:rsidP="008B548C">
            <w:pPr>
              <w:pStyle w:val="tablecelltight"/>
            </w:pPr>
            <w:r w:rsidRPr="008B548C">
              <w:t>1</w:t>
            </w:r>
          </w:p>
        </w:tc>
        <w:tc>
          <w:tcPr>
            <w:tcW w:w="559" w:type="pct"/>
          </w:tcPr>
          <w:p w14:paraId="16D47B4D" w14:textId="77777777" w:rsidR="008B548C" w:rsidRPr="008B548C" w:rsidRDefault="008B548C" w:rsidP="008B548C">
            <w:pPr>
              <w:pStyle w:val="tablecelltight"/>
            </w:pPr>
            <w:r w:rsidRPr="008B548C">
              <w:t>tie</w:t>
            </w:r>
          </w:p>
        </w:tc>
        <w:tc>
          <w:tcPr>
            <w:tcW w:w="761" w:type="pct"/>
          </w:tcPr>
          <w:p w14:paraId="708B0476" w14:textId="77777777" w:rsidR="008B548C" w:rsidRPr="008B548C" w:rsidRDefault="008B548C" w:rsidP="008B548C">
            <w:pPr>
              <w:pStyle w:val="tablecelltight"/>
            </w:pPr>
            <w:r w:rsidRPr="008B548C">
              <w:t>Joker 1 B&amp;W</w:t>
            </w:r>
          </w:p>
        </w:tc>
        <w:tc>
          <w:tcPr>
            <w:tcW w:w="3395" w:type="pct"/>
          </w:tcPr>
          <w:p w14:paraId="20371001" w14:textId="77777777" w:rsidR="008B548C" w:rsidRPr="008B548C" w:rsidRDefault="008B548C" w:rsidP="008B548C">
            <w:pPr>
              <w:pStyle w:val="tablecelltight"/>
            </w:pPr>
            <w:r w:rsidRPr="008B548C">
              <w:t xml:space="preserve">jungle, junk, </w:t>
            </w:r>
          </w:p>
        </w:tc>
      </w:tr>
      <w:tr w:rsidR="008B548C" w:rsidRPr="008B548C" w14:paraId="451F1276" w14:textId="77777777" w:rsidTr="008B548C">
        <w:trPr>
          <w:trHeight w:val="215"/>
        </w:trPr>
        <w:tc>
          <w:tcPr>
            <w:tcW w:w="285" w:type="pct"/>
          </w:tcPr>
          <w:p w14:paraId="39756AA4" w14:textId="77777777" w:rsidR="008B548C" w:rsidRPr="008B548C" w:rsidRDefault="008B548C" w:rsidP="008B548C">
            <w:pPr>
              <w:pStyle w:val="tablecelltight"/>
            </w:pPr>
            <w:r w:rsidRPr="008B548C">
              <w:t>2</w:t>
            </w:r>
          </w:p>
        </w:tc>
        <w:tc>
          <w:tcPr>
            <w:tcW w:w="559" w:type="pct"/>
          </w:tcPr>
          <w:p w14:paraId="6888DE55" w14:textId="77777777" w:rsidR="008B548C" w:rsidRPr="008B548C" w:rsidRDefault="008B548C" w:rsidP="008B548C">
            <w:pPr>
              <w:pStyle w:val="tablecelltight"/>
            </w:pPr>
            <w:r w:rsidRPr="008B548C">
              <w:t>knee</w:t>
            </w:r>
          </w:p>
        </w:tc>
        <w:tc>
          <w:tcPr>
            <w:tcW w:w="761" w:type="pct"/>
          </w:tcPr>
          <w:p w14:paraId="65C64B07" w14:textId="77777777" w:rsidR="008B548C" w:rsidRPr="008B548C" w:rsidRDefault="008B548C" w:rsidP="008B548C">
            <w:pPr>
              <w:pStyle w:val="tablecelltight"/>
            </w:pPr>
            <w:r w:rsidRPr="008B548C">
              <w:t>Joker 2 Color</w:t>
            </w:r>
          </w:p>
        </w:tc>
        <w:tc>
          <w:tcPr>
            <w:tcW w:w="3395" w:type="pct"/>
          </w:tcPr>
          <w:p w14:paraId="033937D2" w14:textId="77777777" w:rsidR="008B548C" w:rsidRPr="008B548C" w:rsidRDefault="008B548C" w:rsidP="008B548C">
            <w:pPr>
              <w:pStyle w:val="tablecelltight"/>
            </w:pPr>
            <w:r w:rsidRPr="008B548C">
              <w:t>chew, Jew,</w:t>
            </w:r>
          </w:p>
        </w:tc>
      </w:tr>
      <w:tr w:rsidR="008B548C" w:rsidRPr="008B548C" w14:paraId="29262310" w14:textId="77777777" w:rsidTr="008B548C">
        <w:trPr>
          <w:trHeight w:val="215"/>
        </w:trPr>
        <w:tc>
          <w:tcPr>
            <w:tcW w:w="285" w:type="pct"/>
          </w:tcPr>
          <w:p w14:paraId="541401EC" w14:textId="77777777" w:rsidR="008B548C" w:rsidRPr="008B548C" w:rsidRDefault="008B548C" w:rsidP="008B548C">
            <w:pPr>
              <w:pStyle w:val="tablecelltight"/>
            </w:pPr>
            <w:r w:rsidRPr="008B548C">
              <w:t>3</w:t>
            </w:r>
          </w:p>
        </w:tc>
        <w:tc>
          <w:tcPr>
            <w:tcW w:w="559" w:type="pct"/>
          </w:tcPr>
          <w:p w14:paraId="1E9AAF66" w14:textId="77777777" w:rsidR="008B548C" w:rsidRPr="008B548C" w:rsidRDefault="008B548C" w:rsidP="008B548C">
            <w:pPr>
              <w:pStyle w:val="tablecelltight"/>
            </w:pPr>
            <w:r w:rsidRPr="008B548C">
              <w:t>ammo</w:t>
            </w:r>
          </w:p>
        </w:tc>
        <w:tc>
          <w:tcPr>
            <w:tcW w:w="761" w:type="pct"/>
          </w:tcPr>
          <w:p w14:paraId="2F47AEC7" w14:textId="77777777" w:rsidR="008B548C" w:rsidRPr="008B548C" w:rsidRDefault="008B548C" w:rsidP="008B548C">
            <w:pPr>
              <w:pStyle w:val="tablecelltight"/>
            </w:pPr>
            <w:r w:rsidRPr="008B548C">
              <w:t>A Spades</w:t>
            </w:r>
          </w:p>
        </w:tc>
        <w:tc>
          <w:tcPr>
            <w:tcW w:w="3395" w:type="pct"/>
          </w:tcPr>
          <w:p w14:paraId="6C08D026" w14:textId="29579A9A" w:rsidR="008B548C" w:rsidRPr="008B548C" w:rsidRDefault="008B548C" w:rsidP="008B548C">
            <w:pPr>
              <w:pStyle w:val="tablecelltight"/>
            </w:pPr>
            <w:r w:rsidRPr="008B548C">
              <w:t xml:space="preserve">son, </w:t>
            </w:r>
            <w:r w:rsidR="007C42B6">
              <w:t xml:space="preserve">Sonny Bono, </w:t>
            </w:r>
            <w:r w:rsidRPr="008B548C">
              <w:t>sponge, spun, spunk, sun,</w:t>
            </w:r>
            <w:r w:rsidR="003F614B">
              <w:t xml:space="preserve"> Sun Myung Moon, Sun Yat-</w:t>
            </w:r>
            <w:r w:rsidR="006E1360">
              <w:t>s</w:t>
            </w:r>
            <w:r w:rsidR="003F614B">
              <w:t xml:space="preserve">en, </w:t>
            </w:r>
          </w:p>
        </w:tc>
      </w:tr>
      <w:tr w:rsidR="008B548C" w:rsidRPr="008B548C" w14:paraId="2DE4473C" w14:textId="77777777" w:rsidTr="008B548C">
        <w:trPr>
          <w:trHeight w:val="215"/>
        </w:trPr>
        <w:tc>
          <w:tcPr>
            <w:tcW w:w="285" w:type="pct"/>
          </w:tcPr>
          <w:p w14:paraId="371BEDF6" w14:textId="77777777" w:rsidR="008B548C" w:rsidRPr="008B548C" w:rsidRDefault="008B548C" w:rsidP="008B548C">
            <w:pPr>
              <w:pStyle w:val="tablecelltight"/>
            </w:pPr>
            <w:r w:rsidRPr="008B548C">
              <w:t>4</w:t>
            </w:r>
          </w:p>
        </w:tc>
        <w:tc>
          <w:tcPr>
            <w:tcW w:w="559" w:type="pct"/>
          </w:tcPr>
          <w:p w14:paraId="4584C557" w14:textId="77777777" w:rsidR="008B548C" w:rsidRPr="008B548C" w:rsidRDefault="008B548C" w:rsidP="008B548C">
            <w:pPr>
              <w:pStyle w:val="tablecelltight"/>
            </w:pPr>
            <w:r w:rsidRPr="008B548C">
              <w:t>arrow</w:t>
            </w:r>
          </w:p>
        </w:tc>
        <w:tc>
          <w:tcPr>
            <w:tcW w:w="761" w:type="pct"/>
          </w:tcPr>
          <w:p w14:paraId="119385AE" w14:textId="77777777" w:rsidR="008B548C" w:rsidRPr="008B548C" w:rsidRDefault="008B548C" w:rsidP="008B548C">
            <w:pPr>
              <w:pStyle w:val="tablecelltight"/>
            </w:pPr>
            <w:r w:rsidRPr="008B548C">
              <w:t>2 Spades</w:t>
            </w:r>
          </w:p>
        </w:tc>
        <w:tc>
          <w:tcPr>
            <w:tcW w:w="3395" w:type="pct"/>
          </w:tcPr>
          <w:p w14:paraId="637C2D57" w14:textId="32537401" w:rsidR="008B548C" w:rsidRPr="008B548C" w:rsidRDefault="008B548C" w:rsidP="008B548C">
            <w:pPr>
              <w:pStyle w:val="tablecelltight"/>
            </w:pPr>
            <w:r w:rsidRPr="008B548C">
              <w:t xml:space="preserve">pseudo-, Seuss, sewer, soup, Sooner, </w:t>
            </w:r>
            <w:r w:rsidR="001D0AC5">
              <w:t xml:space="preserve">John Phillip </w:t>
            </w:r>
            <w:r w:rsidRPr="008B548C">
              <w:t xml:space="preserve">Sousa, sousaphone, spoon, sue, suet, Sufi, sugo, suit, suitor, super, Superman, </w:t>
            </w:r>
            <w:r w:rsidR="009606F3" w:rsidRPr="008B548C">
              <w:t>surreal,</w:t>
            </w:r>
            <w:r w:rsidR="009606F3">
              <w:t xml:space="preserve"> </w:t>
            </w:r>
            <w:r w:rsidR="001D0AC5" w:rsidRPr="001D0AC5">
              <w:t>Susan B. Anthony</w:t>
            </w:r>
            <w:r w:rsidR="001D0AC5">
              <w:t xml:space="preserve">, </w:t>
            </w:r>
          </w:p>
        </w:tc>
      </w:tr>
      <w:tr w:rsidR="008B548C" w:rsidRPr="008B548C" w14:paraId="370D4512" w14:textId="77777777" w:rsidTr="008B548C">
        <w:trPr>
          <w:trHeight w:val="215"/>
        </w:trPr>
        <w:tc>
          <w:tcPr>
            <w:tcW w:w="285" w:type="pct"/>
          </w:tcPr>
          <w:p w14:paraId="298DA077" w14:textId="77777777" w:rsidR="008B548C" w:rsidRPr="008B548C" w:rsidRDefault="008B548C" w:rsidP="008B548C">
            <w:pPr>
              <w:pStyle w:val="tablecelltight"/>
            </w:pPr>
            <w:r w:rsidRPr="008B548C">
              <w:t>5</w:t>
            </w:r>
          </w:p>
        </w:tc>
        <w:tc>
          <w:tcPr>
            <w:tcW w:w="559" w:type="pct"/>
          </w:tcPr>
          <w:p w14:paraId="3951BCA3" w14:textId="77777777" w:rsidR="008B548C" w:rsidRPr="008B548C" w:rsidRDefault="008B548C" w:rsidP="008B548C">
            <w:pPr>
              <w:pStyle w:val="tablecelltight"/>
            </w:pPr>
            <w:r w:rsidRPr="008B548C">
              <w:t>law</w:t>
            </w:r>
          </w:p>
        </w:tc>
        <w:tc>
          <w:tcPr>
            <w:tcW w:w="761" w:type="pct"/>
          </w:tcPr>
          <w:p w14:paraId="0FBE9707" w14:textId="77777777" w:rsidR="008B548C" w:rsidRPr="008B548C" w:rsidRDefault="008B548C" w:rsidP="008B548C">
            <w:pPr>
              <w:pStyle w:val="tablecelltight"/>
            </w:pPr>
            <w:r w:rsidRPr="008B548C">
              <w:t>3 Spades</w:t>
            </w:r>
          </w:p>
        </w:tc>
        <w:tc>
          <w:tcPr>
            <w:tcW w:w="3395" w:type="pct"/>
          </w:tcPr>
          <w:p w14:paraId="1DB4AAE8" w14:textId="592BF821" w:rsidR="008B548C" w:rsidRPr="008B548C" w:rsidRDefault="008B548C" w:rsidP="008B548C">
            <w:pPr>
              <w:pStyle w:val="tablecelltight"/>
            </w:pPr>
            <w:r w:rsidRPr="008B548C">
              <w:t xml:space="preserve">cereal, sea, speed, spree, </w:t>
            </w:r>
          </w:p>
        </w:tc>
      </w:tr>
      <w:tr w:rsidR="008B548C" w:rsidRPr="008B548C" w14:paraId="43325C7B" w14:textId="77777777" w:rsidTr="008B548C">
        <w:trPr>
          <w:trHeight w:val="215"/>
        </w:trPr>
        <w:tc>
          <w:tcPr>
            <w:tcW w:w="285" w:type="pct"/>
          </w:tcPr>
          <w:p w14:paraId="131FA5A0" w14:textId="77777777" w:rsidR="008B548C" w:rsidRPr="008B548C" w:rsidRDefault="008B548C" w:rsidP="008B548C">
            <w:pPr>
              <w:pStyle w:val="tablecelltight"/>
            </w:pPr>
            <w:r w:rsidRPr="008B548C">
              <w:lastRenderedPageBreak/>
              <w:t>6</w:t>
            </w:r>
          </w:p>
        </w:tc>
        <w:tc>
          <w:tcPr>
            <w:tcW w:w="559" w:type="pct"/>
          </w:tcPr>
          <w:p w14:paraId="402195AF" w14:textId="77777777" w:rsidR="008B548C" w:rsidRPr="008B548C" w:rsidRDefault="008B548C" w:rsidP="008B548C">
            <w:pPr>
              <w:pStyle w:val="tablecelltight"/>
            </w:pPr>
            <w:r w:rsidRPr="008B548C">
              <w:t>shoe</w:t>
            </w:r>
          </w:p>
        </w:tc>
        <w:tc>
          <w:tcPr>
            <w:tcW w:w="761" w:type="pct"/>
          </w:tcPr>
          <w:p w14:paraId="63783B01" w14:textId="77777777" w:rsidR="008B548C" w:rsidRPr="008B548C" w:rsidRDefault="008B548C" w:rsidP="008B548C">
            <w:pPr>
              <w:pStyle w:val="tablecelltight"/>
            </w:pPr>
            <w:r w:rsidRPr="008B548C">
              <w:t>4 Spades</w:t>
            </w:r>
          </w:p>
        </w:tc>
        <w:tc>
          <w:tcPr>
            <w:tcW w:w="3395" w:type="pct"/>
          </w:tcPr>
          <w:p w14:paraId="167C8CCD" w14:textId="77777777" w:rsidR="008B548C" w:rsidRPr="008B548C" w:rsidRDefault="008B548C" w:rsidP="008B548C">
            <w:pPr>
              <w:pStyle w:val="tablecelltight"/>
            </w:pPr>
            <w:r w:rsidRPr="008B548C">
              <w:t xml:space="preserve">soar, sore, spore, sport, sporting event, sword, sword swallower, </w:t>
            </w:r>
          </w:p>
        </w:tc>
      </w:tr>
      <w:tr w:rsidR="008B548C" w:rsidRPr="008B548C" w14:paraId="05A30B3B" w14:textId="77777777" w:rsidTr="008B548C">
        <w:trPr>
          <w:trHeight w:val="215"/>
        </w:trPr>
        <w:tc>
          <w:tcPr>
            <w:tcW w:w="285" w:type="pct"/>
          </w:tcPr>
          <w:p w14:paraId="7E12A383" w14:textId="77777777" w:rsidR="008B548C" w:rsidRPr="008B548C" w:rsidRDefault="008B548C" w:rsidP="008B548C">
            <w:pPr>
              <w:pStyle w:val="tablecelltight"/>
            </w:pPr>
            <w:r w:rsidRPr="008B548C">
              <w:t>7</w:t>
            </w:r>
          </w:p>
        </w:tc>
        <w:tc>
          <w:tcPr>
            <w:tcW w:w="559" w:type="pct"/>
          </w:tcPr>
          <w:p w14:paraId="2C17C7B6" w14:textId="77777777" w:rsidR="008B548C" w:rsidRPr="008B548C" w:rsidRDefault="008B548C" w:rsidP="008B548C">
            <w:pPr>
              <w:pStyle w:val="tablecelltight"/>
            </w:pPr>
            <w:r w:rsidRPr="008B548C">
              <w:t>key</w:t>
            </w:r>
          </w:p>
        </w:tc>
        <w:tc>
          <w:tcPr>
            <w:tcW w:w="761" w:type="pct"/>
          </w:tcPr>
          <w:p w14:paraId="275552FB" w14:textId="77777777" w:rsidR="008B548C" w:rsidRPr="008B548C" w:rsidRDefault="008B548C" w:rsidP="008B548C">
            <w:pPr>
              <w:pStyle w:val="tablecelltight"/>
            </w:pPr>
            <w:r w:rsidRPr="008B548C">
              <w:t>5 Spades</w:t>
            </w:r>
          </w:p>
        </w:tc>
        <w:tc>
          <w:tcPr>
            <w:tcW w:w="3395" w:type="pct"/>
          </w:tcPr>
          <w:p w14:paraId="0F5D3410" w14:textId="77777777" w:rsidR="008B548C" w:rsidRPr="008B548C" w:rsidRDefault="008B548C" w:rsidP="008B548C">
            <w:pPr>
              <w:pStyle w:val="tablecelltight"/>
            </w:pPr>
            <w:r w:rsidRPr="008B548C">
              <w:t xml:space="preserve">siphon, spy photo, </w:t>
            </w:r>
          </w:p>
        </w:tc>
      </w:tr>
      <w:tr w:rsidR="008B548C" w:rsidRPr="008B548C" w14:paraId="53DB671C" w14:textId="77777777" w:rsidTr="008B548C">
        <w:trPr>
          <w:trHeight w:val="215"/>
        </w:trPr>
        <w:tc>
          <w:tcPr>
            <w:tcW w:w="285" w:type="pct"/>
          </w:tcPr>
          <w:p w14:paraId="5AF27980" w14:textId="77777777" w:rsidR="008B548C" w:rsidRPr="008B548C" w:rsidRDefault="008B548C" w:rsidP="008B548C">
            <w:pPr>
              <w:pStyle w:val="tablecelltight"/>
            </w:pPr>
            <w:r w:rsidRPr="008B548C">
              <w:t>8</w:t>
            </w:r>
          </w:p>
        </w:tc>
        <w:tc>
          <w:tcPr>
            <w:tcW w:w="559" w:type="pct"/>
          </w:tcPr>
          <w:p w14:paraId="232BFDA4" w14:textId="77777777" w:rsidR="008B548C" w:rsidRPr="008B548C" w:rsidRDefault="008B548C" w:rsidP="008B548C">
            <w:pPr>
              <w:pStyle w:val="tablecelltight"/>
            </w:pPr>
            <w:r w:rsidRPr="008B548C">
              <w:t>ivy</w:t>
            </w:r>
          </w:p>
        </w:tc>
        <w:tc>
          <w:tcPr>
            <w:tcW w:w="761" w:type="pct"/>
          </w:tcPr>
          <w:p w14:paraId="69AE43C2" w14:textId="77777777" w:rsidR="008B548C" w:rsidRPr="008B548C" w:rsidRDefault="008B548C" w:rsidP="008B548C">
            <w:pPr>
              <w:pStyle w:val="tablecelltight"/>
            </w:pPr>
            <w:r w:rsidRPr="008B548C">
              <w:t>6 Spades</w:t>
            </w:r>
          </w:p>
        </w:tc>
        <w:tc>
          <w:tcPr>
            <w:tcW w:w="3395" w:type="pct"/>
          </w:tcPr>
          <w:p w14:paraId="5D6A58BE" w14:textId="77777777" w:rsidR="008B548C" w:rsidRPr="008B548C" w:rsidRDefault="008B548C" w:rsidP="008B548C">
            <w:pPr>
              <w:pStyle w:val="tablecelltight"/>
            </w:pPr>
            <w:r w:rsidRPr="008B548C">
              <w:t>six, six shooter,</w:t>
            </w:r>
          </w:p>
        </w:tc>
      </w:tr>
      <w:tr w:rsidR="008B548C" w:rsidRPr="008B548C" w14:paraId="28291755" w14:textId="77777777" w:rsidTr="008B548C">
        <w:trPr>
          <w:trHeight w:val="215"/>
        </w:trPr>
        <w:tc>
          <w:tcPr>
            <w:tcW w:w="285" w:type="pct"/>
          </w:tcPr>
          <w:p w14:paraId="230F8134" w14:textId="77777777" w:rsidR="008B548C" w:rsidRPr="008B548C" w:rsidRDefault="008B548C" w:rsidP="008B548C">
            <w:pPr>
              <w:pStyle w:val="tablecelltight"/>
            </w:pPr>
            <w:r w:rsidRPr="008B548C">
              <w:t>9</w:t>
            </w:r>
          </w:p>
        </w:tc>
        <w:tc>
          <w:tcPr>
            <w:tcW w:w="559" w:type="pct"/>
          </w:tcPr>
          <w:p w14:paraId="24DC6E2D" w14:textId="77777777" w:rsidR="008B548C" w:rsidRPr="008B548C" w:rsidRDefault="008B548C" w:rsidP="008B548C">
            <w:pPr>
              <w:pStyle w:val="tablecelltight"/>
            </w:pPr>
            <w:r w:rsidRPr="008B548C">
              <w:t>pie</w:t>
            </w:r>
          </w:p>
        </w:tc>
        <w:tc>
          <w:tcPr>
            <w:tcW w:w="761" w:type="pct"/>
          </w:tcPr>
          <w:p w14:paraId="377B765C" w14:textId="77777777" w:rsidR="008B548C" w:rsidRPr="008B548C" w:rsidRDefault="008B548C" w:rsidP="008B548C">
            <w:pPr>
              <w:pStyle w:val="tablecelltight"/>
            </w:pPr>
            <w:r w:rsidRPr="008B548C">
              <w:t>7 Spades</w:t>
            </w:r>
          </w:p>
        </w:tc>
        <w:tc>
          <w:tcPr>
            <w:tcW w:w="3395" w:type="pct"/>
          </w:tcPr>
          <w:p w14:paraId="1678823D" w14:textId="77777777" w:rsidR="008B548C" w:rsidRPr="008B548C" w:rsidRDefault="008B548C" w:rsidP="008B548C">
            <w:pPr>
              <w:pStyle w:val="tablecelltight"/>
            </w:pPr>
            <w:r w:rsidRPr="008B548C">
              <w:t xml:space="preserve">seven, spavin (horse arthritis), </w:t>
            </w:r>
          </w:p>
        </w:tc>
      </w:tr>
      <w:tr w:rsidR="008B548C" w:rsidRPr="008B548C" w14:paraId="127AD9CD" w14:textId="77777777" w:rsidTr="008B548C">
        <w:trPr>
          <w:trHeight w:val="215"/>
        </w:trPr>
        <w:tc>
          <w:tcPr>
            <w:tcW w:w="285" w:type="pct"/>
          </w:tcPr>
          <w:p w14:paraId="4B70E20F" w14:textId="77777777" w:rsidR="008B548C" w:rsidRPr="008B548C" w:rsidRDefault="008B548C" w:rsidP="008B548C">
            <w:pPr>
              <w:pStyle w:val="tablecelltight"/>
            </w:pPr>
            <w:r w:rsidRPr="008B548C">
              <w:t>10</w:t>
            </w:r>
          </w:p>
        </w:tc>
        <w:tc>
          <w:tcPr>
            <w:tcW w:w="559" w:type="pct"/>
          </w:tcPr>
          <w:p w14:paraId="449D2C8B" w14:textId="77777777" w:rsidR="008B548C" w:rsidRPr="008B548C" w:rsidRDefault="008B548C" w:rsidP="008B548C">
            <w:pPr>
              <w:pStyle w:val="tablecelltight"/>
            </w:pPr>
            <w:r w:rsidRPr="008B548C">
              <w:t>dice</w:t>
            </w:r>
          </w:p>
        </w:tc>
        <w:tc>
          <w:tcPr>
            <w:tcW w:w="761" w:type="pct"/>
          </w:tcPr>
          <w:p w14:paraId="5CC2BB31" w14:textId="77777777" w:rsidR="008B548C" w:rsidRPr="008B548C" w:rsidRDefault="008B548C" w:rsidP="008B548C">
            <w:pPr>
              <w:pStyle w:val="tablecelltight"/>
            </w:pPr>
            <w:r w:rsidRPr="008B548C">
              <w:t>8 Spades</w:t>
            </w:r>
          </w:p>
        </w:tc>
        <w:tc>
          <w:tcPr>
            <w:tcW w:w="3395" w:type="pct"/>
          </w:tcPr>
          <w:p w14:paraId="359439D1" w14:textId="77777777" w:rsidR="008B548C" w:rsidRPr="008B548C" w:rsidRDefault="008B548C" w:rsidP="008B548C">
            <w:pPr>
              <w:pStyle w:val="tablecelltight"/>
            </w:pPr>
            <w:r w:rsidRPr="008B548C">
              <w:t xml:space="preserve">sate, Satan, spate, </w:t>
            </w:r>
          </w:p>
        </w:tc>
      </w:tr>
      <w:tr w:rsidR="008B548C" w:rsidRPr="008B548C" w14:paraId="723FAC4E" w14:textId="77777777" w:rsidTr="008B548C">
        <w:trPr>
          <w:trHeight w:val="215"/>
        </w:trPr>
        <w:tc>
          <w:tcPr>
            <w:tcW w:w="285" w:type="pct"/>
          </w:tcPr>
          <w:p w14:paraId="0E023CE8" w14:textId="77777777" w:rsidR="008B548C" w:rsidRPr="008B548C" w:rsidRDefault="008B548C" w:rsidP="008B548C">
            <w:pPr>
              <w:pStyle w:val="tablecelltight"/>
            </w:pPr>
            <w:r w:rsidRPr="008B548C">
              <w:t>11</w:t>
            </w:r>
          </w:p>
        </w:tc>
        <w:tc>
          <w:tcPr>
            <w:tcW w:w="559" w:type="pct"/>
          </w:tcPr>
          <w:p w14:paraId="06E742F0" w14:textId="77777777" w:rsidR="008B548C" w:rsidRPr="008B548C" w:rsidRDefault="008B548C" w:rsidP="008B548C">
            <w:pPr>
              <w:pStyle w:val="tablecelltight"/>
            </w:pPr>
            <w:r w:rsidRPr="008B548C">
              <w:t>tattoo</w:t>
            </w:r>
          </w:p>
        </w:tc>
        <w:tc>
          <w:tcPr>
            <w:tcW w:w="761" w:type="pct"/>
          </w:tcPr>
          <w:p w14:paraId="70FF9C91" w14:textId="77777777" w:rsidR="008B548C" w:rsidRPr="008B548C" w:rsidRDefault="008B548C" w:rsidP="008B548C">
            <w:pPr>
              <w:pStyle w:val="tablecelltight"/>
            </w:pPr>
            <w:r w:rsidRPr="008B548C">
              <w:t>9 Spades</w:t>
            </w:r>
          </w:p>
        </w:tc>
        <w:tc>
          <w:tcPr>
            <w:tcW w:w="3395" w:type="pct"/>
          </w:tcPr>
          <w:p w14:paraId="19266D66" w14:textId="77777777" w:rsidR="008B548C" w:rsidRPr="008B548C" w:rsidRDefault="008B548C" w:rsidP="008B548C">
            <w:pPr>
              <w:pStyle w:val="tablecelltight"/>
            </w:pPr>
            <w:r w:rsidRPr="008B548C">
              <w:t xml:space="preserve">scion, sine wave, sign, sign language, sign making machine, Spinal Tap, spine, </w:t>
            </w:r>
          </w:p>
        </w:tc>
      </w:tr>
      <w:tr w:rsidR="008B548C" w:rsidRPr="008B548C" w14:paraId="7E8157DF" w14:textId="77777777" w:rsidTr="008B548C">
        <w:trPr>
          <w:trHeight w:val="215"/>
        </w:trPr>
        <w:tc>
          <w:tcPr>
            <w:tcW w:w="285" w:type="pct"/>
          </w:tcPr>
          <w:p w14:paraId="0FC22CC4" w14:textId="77777777" w:rsidR="008B548C" w:rsidRPr="008B548C" w:rsidRDefault="008B548C" w:rsidP="008B548C">
            <w:pPr>
              <w:pStyle w:val="tablecelltight"/>
            </w:pPr>
            <w:r w:rsidRPr="008B548C">
              <w:t>12</w:t>
            </w:r>
          </w:p>
        </w:tc>
        <w:tc>
          <w:tcPr>
            <w:tcW w:w="559" w:type="pct"/>
          </w:tcPr>
          <w:p w14:paraId="273C1B92" w14:textId="77777777" w:rsidR="008B548C" w:rsidRPr="008B548C" w:rsidRDefault="008B548C" w:rsidP="008B548C">
            <w:pPr>
              <w:pStyle w:val="tablecelltight"/>
            </w:pPr>
            <w:r w:rsidRPr="008B548C">
              <w:t>tin</w:t>
            </w:r>
          </w:p>
        </w:tc>
        <w:tc>
          <w:tcPr>
            <w:tcW w:w="761" w:type="pct"/>
          </w:tcPr>
          <w:p w14:paraId="47FA64A3" w14:textId="77777777" w:rsidR="008B548C" w:rsidRPr="008B548C" w:rsidRDefault="008B548C" w:rsidP="008B548C">
            <w:pPr>
              <w:pStyle w:val="tablecelltight"/>
            </w:pPr>
            <w:r w:rsidRPr="008B548C">
              <w:t>10 Spades</w:t>
            </w:r>
          </w:p>
        </w:tc>
        <w:tc>
          <w:tcPr>
            <w:tcW w:w="3395" w:type="pct"/>
          </w:tcPr>
          <w:p w14:paraId="6BF3AEAF" w14:textId="77777777" w:rsidR="008B548C" w:rsidRPr="008B548C" w:rsidRDefault="008B548C" w:rsidP="008B548C">
            <w:pPr>
              <w:pStyle w:val="tablecelltight"/>
            </w:pPr>
            <w:r w:rsidRPr="008B548C">
              <w:t xml:space="preserve">censor, census, cent, centaur, center, centimeter, centipede, centrifuge, scent, Senate, sender, sentimental, spend, Zen, </w:t>
            </w:r>
          </w:p>
        </w:tc>
      </w:tr>
      <w:tr w:rsidR="008B548C" w:rsidRPr="008B548C" w14:paraId="55678548" w14:textId="77777777" w:rsidTr="008B548C">
        <w:trPr>
          <w:trHeight w:val="215"/>
        </w:trPr>
        <w:tc>
          <w:tcPr>
            <w:tcW w:w="285" w:type="pct"/>
          </w:tcPr>
          <w:p w14:paraId="43150038" w14:textId="77777777" w:rsidR="008B548C" w:rsidRPr="008B548C" w:rsidRDefault="008B548C" w:rsidP="008B548C">
            <w:pPr>
              <w:pStyle w:val="tablecelltight"/>
            </w:pPr>
            <w:r w:rsidRPr="008B548C">
              <w:t>13</w:t>
            </w:r>
          </w:p>
        </w:tc>
        <w:tc>
          <w:tcPr>
            <w:tcW w:w="559" w:type="pct"/>
          </w:tcPr>
          <w:p w14:paraId="17B64813" w14:textId="77777777" w:rsidR="008B548C" w:rsidRPr="008B548C" w:rsidRDefault="008B548C" w:rsidP="008B548C">
            <w:pPr>
              <w:pStyle w:val="tablecelltight"/>
            </w:pPr>
            <w:r w:rsidRPr="008B548C">
              <w:t>tomb</w:t>
            </w:r>
          </w:p>
        </w:tc>
        <w:tc>
          <w:tcPr>
            <w:tcW w:w="761" w:type="pct"/>
          </w:tcPr>
          <w:p w14:paraId="46F7D1AD" w14:textId="77777777" w:rsidR="008B548C" w:rsidRPr="008B548C" w:rsidRDefault="008B548C" w:rsidP="008B548C">
            <w:pPr>
              <w:pStyle w:val="tablecelltight"/>
            </w:pPr>
            <w:r w:rsidRPr="008B548C">
              <w:t>J Spades</w:t>
            </w:r>
          </w:p>
        </w:tc>
        <w:tc>
          <w:tcPr>
            <w:tcW w:w="3395" w:type="pct"/>
          </w:tcPr>
          <w:p w14:paraId="2C33AC58" w14:textId="77777777" w:rsidR="008B548C" w:rsidRPr="008B548C" w:rsidRDefault="008B548C" w:rsidP="008B548C">
            <w:pPr>
              <w:pStyle w:val="tablecelltight"/>
            </w:pPr>
            <w:r w:rsidRPr="008B548C">
              <w:t>sack, sacrament, saxophone, spackling,</w:t>
            </w:r>
          </w:p>
        </w:tc>
      </w:tr>
      <w:tr w:rsidR="008B548C" w:rsidRPr="008B548C" w14:paraId="57E9D914" w14:textId="77777777" w:rsidTr="008B548C">
        <w:trPr>
          <w:trHeight w:val="215"/>
        </w:trPr>
        <w:tc>
          <w:tcPr>
            <w:tcW w:w="285" w:type="pct"/>
          </w:tcPr>
          <w:p w14:paraId="7F7108C6" w14:textId="77777777" w:rsidR="008B548C" w:rsidRPr="008B548C" w:rsidRDefault="008B548C" w:rsidP="008B548C">
            <w:pPr>
              <w:pStyle w:val="tablecelltight"/>
            </w:pPr>
            <w:r w:rsidRPr="008B548C">
              <w:t>14</w:t>
            </w:r>
          </w:p>
        </w:tc>
        <w:tc>
          <w:tcPr>
            <w:tcW w:w="559" w:type="pct"/>
          </w:tcPr>
          <w:p w14:paraId="2E6A8A2B" w14:textId="77777777" w:rsidR="008B548C" w:rsidRPr="008B548C" w:rsidRDefault="008B548C" w:rsidP="008B548C">
            <w:pPr>
              <w:pStyle w:val="tablecelltight"/>
            </w:pPr>
            <w:r w:rsidRPr="008B548C">
              <w:t>tire</w:t>
            </w:r>
          </w:p>
        </w:tc>
        <w:tc>
          <w:tcPr>
            <w:tcW w:w="761" w:type="pct"/>
          </w:tcPr>
          <w:p w14:paraId="48435F60" w14:textId="77777777" w:rsidR="008B548C" w:rsidRPr="008B548C" w:rsidRDefault="008B548C" w:rsidP="008B548C">
            <w:pPr>
              <w:pStyle w:val="tablecelltight"/>
            </w:pPr>
            <w:r w:rsidRPr="008B548C">
              <w:t>Q Spades</w:t>
            </w:r>
          </w:p>
        </w:tc>
        <w:tc>
          <w:tcPr>
            <w:tcW w:w="3395" w:type="pct"/>
          </w:tcPr>
          <w:p w14:paraId="5BAEB1DA" w14:textId="77777777" w:rsidR="008B548C" w:rsidRPr="008B548C" w:rsidRDefault="008B548C" w:rsidP="008B548C">
            <w:pPr>
              <w:pStyle w:val="tablecelltight"/>
            </w:pPr>
            <w:r w:rsidRPr="008B548C">
              <w:t xml:space="preserve">scene, scenery, seen, senile, senior, senorita, </w:t>
            </w:r>
          </w:p>
        </w:tc>
      </w:tr>
      <w:tr w:rsidR="008B548C" w:rsidRPr="008B548C" w14:paraId="17BC949F" w14:textId="77777777" w:rsidTr="008B548C">
        <w:trPr>
          <w:trHeight w:val="215"/>
        </w:trPr>
        <w:tc>
          <w:tcPr>
            <w:tcW w:w="285" w:type="pct"/>
          </w:tcPr>
          <w:p w14:paraId="4139A8C9" w14:textId="77777777" w:rsidR="008B548C" w:rsidRPr="008B548C" w:rsidRDefault="008B548C" w:rsidP="008B548C">
            <w:pPr>
              <w:pStyle w:val="tablecelltight"/>
            </w:pPr>
            <w:r w:rsidRPr="008B548C">
              <w:t>15</w:t>
            </w:r>
          </w:p>
        </w:tc>
        <w:tc>
          <w:tcPr>
            <w:tcW w:w="559" w:type="pct"/>
          </w:tcPr>
          <w:p w14:paraId="5C0CFCA9" w14:textId="77777777" w:rsidR="008B548C" w:rsidRPr="008B548C" w:rsidRDefault="008B548C" w:rsidP="008B548C">
            <w:pPr>
              <w:pStyle w:val="tablecelltight"/>
            </w:pPr>
            <w:r w:rsidRPr="008B548C">
              <w:t>tail</w:t>
            </w:r>
          </w:p>
        </w:tc>
        <w:tc>
          <w:tcPr>
            <w:tcW w:w="761" w:type="pct"/>
          </w:tcPr>
          <w:p w14:paraId="7945D0D5" w14:textId="77777777" w:rsidR="008B548C" w:rsidRPr="008B548C" w:rsidRDefault="008B548C" w:rsidP="008B548C">
            <w:pPr>
              <w:pStyle w:val="tablecelltight"/>
            </w:pPr>
            <w:r w:rsidRPr="008B548C">
              <w:t>K Spades</w:t>
            </w:r>
          </w:p>
        </w:tc>
        <w:tc>
          <w:tcPr>
            <w:tcW w:w="3395" w:type="pct"/>
          </w:tcPr>
          <w:p w14:paraId="06697BBC" w14:textId="77777777" w:rsidR="008B548C" w:rsidRPr="008B548C" w:rsidRDefault="008B548C" w:rsidP="008B548C">
            <w:pPr>
              <w:pStyle w:val="tablecelltight"/>
            </w:pPr>
            <w:r w:rsidRPr="008B548C">
              <w:t xml:space="preserve">sing, Sing Sing, single, sink, sinker ball, </w:t>
            </w:r>
          </w:p>
        </w:tc>
      </w:tr>
      <w:tr w:rsidR="008B548C" w:rsidRPr="008B548C" w14:paraId="2F81ED03" w14:textId="77777777" w:rsidTr="008B548C">
        <w:trPr>
          <w:trHeight w:val="215"/>
        </w:trPr>
        <w:tc>
          <w:tcPr>
            <w:tcW w:w="285" w:type="pct"/>
          </w:tcPr>
          <w:p w14:paraId="389E4984" w14:textId="77777777" w:rsidR="008B548C" w:rsidRPr="008B548C" w:rsidRDefault="008B548C" w:rsidP="008B548C">
            <w:pPr>
              <w:pStyle w:val="tablecelltight"/>
            </w:pPr>
            <w:r w:rsidRPr="008B548C">
              <w:t>16</w:t>
            </w:r>
          </w:p>
        </w:tc>
        <w:tc>
          <w:tcPr>
            <w:tcW w:w="559" w:type="pct"/>
          </w:tcPr>
          <w:p w14:paraId="2B7717CF" w14:textId="77777777" w:rsidR="008B548C" w:rsidRPr="008B548C" w:rsidRDefault="008B548C" w:rsidP="008B548C">
            <w:pPr>
              <w:pStyle w:val="tablecelltight"/>
            </w:pPr>
            <w:r w:rsidRPr="008B548C">
              <w:t>dish</w:t>
            </w:r>
          </w:p>
        </w:tc>
        <w:tc>
          <w:tcPr>
            <w:tcW w:w="761" w:type="pct"/>
          </w:tcPr>
          <w:p w14:paraId="12D92549" w14:textId="77777777" w:rsidR="008B548C" w:rsidRPr="008B548C" w:rsidRDefault="008B548C" w:rsidP="008B548C">
            <w:pPr>
              <w:pStyle w:val="tablecelltight"/>
            </w:pPr>
            <w:r w:rsidRPr="008B548C">
              <w:t>A Diamonds</w:t>
            </w:r>
          </w:p>
        </w:tc>
        <w:tc>
          <w:tcPr>
            <w:tcW w:w="3395" w:type="pct"/>
          </w:tcPr>
          <w:p w14:paraId="2F782721" w14:textId="77777777" w:rsidR="008B548C" w:rsidRPr="008B548C" w:rsidRDefault="008B548C" w:rsidP="008B548C">
            <w:pPr>
              <w:pStyle w:val="tablecelltight"/>
            </w:pPr>
            <w:r w:rsidRPr="008B548C">
              <w:t xml:space="preserve">done, dunce, dungeon, ton, tongue, tunnel, </w:t>
            </w:r>
          </w:p>
        </w:tc>
      </w:tr>
      <w:tr w:rsidR="008B548C" w:rsidRPr="008B548C" w14:paraId="55B7CA79" w14:textId="77777777" w:rsidTr="008B548C">
        <w:trPr>
          <w:trHeight w:val="215"/>
        </w:trPr>
        <w:tc>
          <w:tcPr>
            <w:tcW w:w="285" w:type="pct"/>
          </w:tcPr>
          <w:p w14:paraId="266E65A2" w14:textId="77777777" w:rsidR="008B548C" w:rsidRPr="008B548C" w:rsidRDefault="008B548C" w:rsidP="008B548C">
            <w:pPr>
              <w:pStyle w:val="tablecelltight"/>
            </w:pPr>
            <w:r w:rsidRPr="008B548C">
              <w:t>17</w:t>
            </w:r>
          </w:p>
        </w:tc>
        <w:tc>
          <w:tcPr>
            <w:tcW w:w="559" w:type="pct"/>
          </w:tcPr>
          <w:p w14:paraId="743DADA6" w14:textId="77777777" w:rsidR="008B548C" w:rsidRPr="008B548C" w:rsidRDefault="008B548C" w:rsidP="008B548C">
            <w:pPr>
              <w:pStyle w:val="tablecelltight"/>
            </w:pPr>
            <w:r w:rsidRPr="008B548C">
              <w:t>toga</w:t>
            </w:r>
          </w:p>
        </w:tc>
        <w:tc>
          <w:tcPr>
            <w:tcW w:w="761" w:type="pct"/>
          </w:tcPr>
          <w:p w14:paraId="7D3BA32D" w14:textId="77777777" w:rsidR="008B548C" w:rsidRPr="008B548C" w:rsidRDefault="008B548C" w:rsidP="008B548C">
            <w:pPr>
              <w:pStyle w:val="tablecelltight"/>
            </w:pPr>
            <w:r w:rsidRPr="008B548C">
              <w:t>2 Diamonds</w:t>
            </w:r>
          </w:p>
        </w:tc>
        <w:tc>
          <w:tcPr>
            <w:tcW w:w="3395" w:type="pct"/>
          </w:tcPr>
          <w:p w14:paraId="73EFE882" w14:textId="77777777" w:rsidR="008B548C" w:rsidRPr="008B548C" w:rsidRDefault="008B548C" w:rsidP="008B548C">
            <w:pPr>
              <w:pStyle w:val="tablecelltight"/>
            </w:pPr>
            <w:r w:rsidRPr="008B548C">
              <w:t xml:space="preserve">deuce, dew, doo, doodle, dude, duel, tool, toolbox, toot, tooth, toothpick, toucan, toupee, tuba, tube, Tudor, tulle, tune, tuning fork, tureen, tutor, tutti-fruity, two, two by four, </w:t>
            </w:r>
          </w:p>
        </w:tc>
      </w:tr>
      <w:tr w:rsidR="008B548C" w:rsidRPr="008B548C" w14:paraId="0AF21292" w14:textId="77777777" w:rsidTr="008B548C">
        <w:trPr>
          <w:trHeight w:val="215"/>
        </w:trPr>
        <w:tc>
          <w:tcPr>
            <w:tcW w:w="285" w:type="pct"/>
          </w:tcPr>
          <w:p w14:paraId="06DF588E" w14:textId="77777777" w:rsidR="008B548C" w:rsidRPr="008B548C" w:rsidRDefault="008B548C" w:rsidP="008B548C">
            <w:pPr>
              <w:pStyle w:val="tablecelltight"/>
            </w:pPr>
            <w:r w:rsidRPr="008B548C">
              <w:t>18</w:t>
            </w:r>
          </w:p>
        </w:tc>
        <w:tc>
          <w:tcPr>
            <w:tcW w:w="559" w:type="pct"/>
          </w:tcPr>
          <w:p w14:paraId="4154F5D6" w14:textId="77777777" w:rsidR="008B548C" w:rsidRPr="008B548C" w:rsidRDefault="008B548C" w:rsidP="008B548C">
            <w:pPr>
              <w:pStyle w:val="tablecelltight"/>
            </w:pPr>
            <w:r w:rsidRPr="008B548C">
              <w:t>dive</w:t>
            </w:r>
          </w:p>
        </w:tc>
        <w:tc>
          <w:tcPr>
            <w:tcW w:w="761" w:type="pct"/>
          </w:tcPr>
          <w:p w14:paraId="7367D9B2" w14:textId="77777777" w:rsidR="008B548C" w:rsidRPr="008B548C" w:rsidRDefault="008B548C" w:rsidP="008B548C">
            <w:pPr>
              <w:pStyle w:val="tablecelltight"/>
            </w:pPr>
            <w:r w:rsidRPr="008B548C">
              <w:t>3 Diamonds</w:t>
            </w:r>
          </w:p>
        </w:tc>
        <w:tc>
          <w:tcPr>
            <w:tcW w:w="3395" w:type="pct"/>
          </w:tcPr>
          <w:p w14:paraId="72178263" w14:textId="77777777" w:rsidR="008B548C" w:rsidRPr="008B548C" w:rsidRDefault="008B548C" w:rsidP="008B548C">
            <w:pPr>
              <w:pStyle w:val="tablecelltight"/>
            </w:pPr>
            <w:r w:rsidRPr="008B548C">
              <w:t xml:space="preserve">deal, decapitation, deed, deep, deface, demon, derailleur, device, devise, diesel fuel, diesel truck, tea, tea leaves, teak, teal, team, teapot, teat, tee, treat, tree, treehouse, </w:t>
            </w:r>
          </w:p>
        </w:tc>
      </w:tr>
      <w:tr w:rsidR="008B548C" w:rsidRPr="008B548C" w14:paraId="3EF7B530" w14:textId="77777777" w:rsidTr="008B548C">
        <w:trPr>
          <w:trHeight w:val="215"/>
        </w:trPr>
        <w:tc>
          <w:tcPr>
            <w:tcW w:w="285" w:type="pct"/>
          </w:tcPr>
          <w:p w14:paraId="03BF0F3C" w14:textId="77777777" w:rsidR="008B548C" w:rsidRPr="008B548C" w:rsidRDefault="008B548C" w:rsidP="008B548C">
            <w:pPr>
              <w:pStyle w:val="tablecelltight"/>
            </w:pPr>
            <w:r w:rsidRPr="008B548C">
              <w:t>19</w:t>
            </w:r>
          </w:p>
        </w:tc>
        <w:tc>
          <w:tcPr>
            <w:tcW w:w="559" w:type="pct"/>
          </w:tcPr>
          <w:p w14:paraId="53B81A02" w14:textId="77777777" w:rsidR="008B548C" w:rsidRPr="008B548C" w:rsidRDefault="008B548C" w:rsidP="008B548C">
            <w:pPr>
              <w:pStyle w:val="tablecelltight"/>
            </w:pPr>
            <w:r w:rsidRPr="008B548C">
              <w:t>tap</w:t>
            </w:r>
          </w:p>
        </w:tc>
        <w:tc>
          <w:tcPr>
            <w:tcW w:w="761" w:type="pct"/>
          </w:tcPr>
          <w:p w14:paraId="58CA94D1" w14:textId="77777777" w:rsidR="008B548C" w:rsidRPr="008B548C" w:rsidRDefault="008B548C" w:rsidP="008B548C">
            <w:pPr>
              <w:pStyle w:val="tablecelltight"/>
            </w:pPr>
            <w:r w:rsidRPr="008B548C">
              <w:t>4 Diamonds</w:t>
            </w:r>
          </w:p>
        </w:tc>
        <w:tc>
          <w:tcPr>
            <w:tcW w:w="3395" w:type="pct"/>
          </w:tcPr>
          <w:p w14:paraId="6EBC0AD0" w14:textId="77777777" w:rsidR="008B548C" w:rsidRPr="008B548C" w:rsidRDefault="008B548C" w:rsidP="008B548C">
            <w:pPr>
              <w:pStyle w:val="tablecelltight"/>
            </w:pPr>
            <w:r w:rsidRPr="008B548C">
              <w:t xml:space="preserve">door, Dora the Explorer, Doric, dormitory, torch, toreador, torpedo, tornado, tort, </w:t>
            </w:r>
            <w:bookmarkStart w:id="0" w:name="_Hlk92195029"/>
            <w:r w:rsidRPr="008B548C">
              <w:t xml:space="preserve">tortellini, </w:t>
            </w:r>
            <w:bookmarkEnd w:id="0"/>
          </w:p>
        </w:tc>
      </w:tr>
      <w:tr w:rsidR="008B548C" w:rsidRPr="008B548C" w14:paraId="06B48185" w14:textId="77777777" w:rsidTr="008B548C">
        <w:trPr>
          <w:trHeight w:val="215"/>
        </w:trPr>
        <w:tc>
          <w:tcPr>
            <w:tcW w:w="285" w:type="pct"/>
          </w:tcPr>
          <w:p w14:paraId="3FEED45E" w14:textId="77777777" w:rsidR="008B548C" w:rsidRPr="008B548C" w:rsidRDefault="008B548C" w:rsidP="008B548C">
            <w:pPr>
              <w:pStyle w:val="tablecelltight"/>
            </w:pPr>
            <w:r w:rsidRPr="008B548C">
              <w:t>20</w:t>
            </w:r>
          </w:p>
        </w:tc>
        <w:tc>
          <w:tcPr>
            <w:tcW w:w="559" w:type="pct"/>
          </w:tcPr>
          <w:p w14:paraId="4856037F" w14:textId="77777777" w:rsidR="008B548C" w:rsidRPr="008B548C" w:rsidRDefault="008B548C" w:rsidP="008B548C">
            <w:pPr>
              <w:pStyle w:val="tablecelltight"/>
            </w:pPr>
            <w:r w:rsidRPr="008B548C">
              <w:t>nose</w:t>
            </w:r>
          </w:p>
        </w:tc>
        <w:tc>
          <w:tcPr>
            <w:tcW w:w="761" w:type="pct"/>
          </w:tcPr>
          <w:p w14:paraId="26D107D0" w14:textId="77777777" w:rsidR="008B548C" w:rsidRPr="008B548C" w:rsidRDefault="008B548C" w:rsidP="008B548C">
            <w:pPr>
              <w:pStyle w:val="tablecelltight"/>
            </w:pPr>
            <w:r w:rsidRPr="008B548C">
              <w:t>5 Diamonds</w:t>
            </w:r>
          </w:p>
        </w:tc>
        <w:tc>
          <w:tcPr>
            <w:tcW w:w="3395" w:type="pct"/>
          </w:tcPr>
          <w:p w14:paraId="3C2586E3" w14:textId="77777777" w:rsidR="008B548C" w:rsidRPr="008B548C" w:rsidRDefault="008B548C" w:rsidP="008B548C">
            <w:pPr>
              <w:pStyle w:val="tablecelltight"/>
            </w:pPr>
            <w:r w:rsidRPr="008B548C">
              <w:t xml:space="preserve">dive, </w:t>
            </w:r>
          </w:p>
        </w:tc>
      </w:tr>
      <w:tr w:rsidR="008B548C" w:rsidRPr="008B548C" w14:paraId="1B097EC4" w14:textId="77777777" w:rsidTr="008B548C">
        <w:trPr>
          <w:trHeight w:val="215"/>
        </w:trPr>
        <w:tc>
          <w:tcPr>
            <w:tcW w:w="285" w:type="pct"/>
          </w:tcPr>
          <w:p w14:paraId="55D970A1" w14:textId="77777777" w:rsidR="008B548C" w:rsidRPr="008B548C" w:rsidRDefault="008B548C" w:rsidP="008B548C">
            <w:pPr>
              <w:pStyle w:val="tablecelltight"/>
            </w:pPr>
            <w:r w:rsidRPr="008B548C">
              <w:t>21</w:t>
            </w:r>
          </w:p>
        </w:tc>
        <w:tc>
          <w:tcPr>
            <w:tcW w:w="559" w:type="pct"/>
          </w:tcPr>
          <w:p w14:paraId="11C2BBDD" w14:textId="77777777" w:rsidR="008B548C" w:rsidRPr="008B548C" w:rsidRDefault="008B548C" w:rsidP="008B548C">
            <w:pPr>
              <w:pStyle w:val="tablecelltight"/>
            </w:pPr>
            <w:r w:rsidRPr="008B548C">
              <w:t>knot</w:t>
            </w:r>
          </w:p>
        </w:tc>
        <w:tc>
          <w:tcPr>
            <w:tcW w:w="761" w:type="pct"/>
          </w:tcPr>
          <w:p w14:paraId="76ADCBEC" w14:textId="77777777" w:rsidR="008B548C" w:rsidRPr="008B548C" w:rsidRDefault="008B548C" w:rsidP="008B548C">
            <w:pPr>
              <w:pStyle w:val="tablecelltight"/>
            </w:pPr>
            <w:r w:rsidRPr="008B548C">
              <w:t>6 Diamonds</w:t>
            </w:r>
          </w:p>
        </w:tc>
        <w:tc>
          <w:tcPr>
            <w:tcW w:w="3395" w:type="pct"/>
          </w:tcPr>
          <w:p w14:paraId="0475173F" w14:textId="77777777" w:rsidR="008B548C" w:rsidRPr="008B548C" w:rsidRDefault="008B548C" w:rsidP="008B548C">
            <w:pPr>
              <w:pStyle w:val="tablecelltight"/>
            </w:pPr>
            <w:r w:rsidRPr="008B548C">
              <w:t xml:space="preserve">Dixie, Dixie cup, Dixon, ticks, </w:t>
            </w:r>
          </w:p>
        </w:tc>
      </w:tr>
      <w:tr w:rsidR="008B548C" w:rsidRPr="008B548C" w14:paraId="49B312DA" w14:textId="77777777" w:rsidTr="008B548C">
        <w:trPr>
          <w:trHeight w:val="215"/>
        </w:trPr>
        <w:tc>
          <w:tcPr>
            <w:tcW w:w="285" w:type="pct"/>
          </w:tcPr>
          <w:p w14:paraId="5650E57E" w14:textId="77777777" w:rsidR="008B548C" w:rsidRPr="008B548C" w:rsidRDefault="008B548C" w:rsidP="008B548C">
            <w:pPr>
              <w:pStyle w:val="tablecelltight"/>
            </w:pPr>
            <w:r w:rsidRPr="008B548C">
              <w:t>22</w:t>
            </w:r>
          </w:p>
        </w:tc>
        <w:tc>
          <w:tcPr>
            <w:tcW w:w="559" w:type="pct"/>
          </w:tcPr>
          <w:p w14:paraId="7880E6C4" w14:textId="77777777" w:rsidR="008B548C" w:rsidRPr="008B548C" w:rsidRDefault="008B548C" w:rsidP="008B548C">
            <w:pPr>
              <w:pStyle w:val="tablecelltight"/>
            </w:pPr>
            <w:r w:rsidRPr="008B548C">
              <w:t>naan</w:t>
            </w:r>
          </w:p>
        </w:tc>
        <w:tc>
          <w:tcPr>
            <w:tcW w:w="761" w:type="pct"/>
          </w:tcPr>
          <w:p w14:paraId="0421DECC" w14:textId="77777777" w:rsidR="008B548C" w:rsidRPr="008B548C" w:rsidRDefault="008B548C" w:rsidP="008B548C">
            <w:pPr>
              <w:pStyle w:val="tablecelltight"/>
            </w:pPr>
            <w:r w:rsidRPr="008B548C">
              <w:t>7 Diamonds</w:t>
            </w:r>
          </w:p>
        </w:tc>
        <w:tc>
          <w:tcPr>
            <w:tcW w:w="3395" w:type="pct"/>
          </w:tcPr>
          <w:p w14:paraId="226CF9AC" w14:textId="77777777" w:rsidR="008B548C" w:rsidRPr="008B548C" w:rsidRDefault="008B548C" w:rsidP="008B548C">
            <w:pPr>
              <w:pStyle w:val="tablecelltight"/>
            </w:pPr>
            <w:r w:rsidRPr="008B548C">
              <w:t xml:space="preserve">deafening noise, Devin, Devon, </w:t>
            </w:r>
          </w:p>
        </w:tc>
      </w:tr>
      <w:tr w:rsidR="008B548C" w:rsidRPr="008B548C" w14:paraId="580B06EE" w14:textId="77777777" w:rsidTr="008B548C">
        <w:trPr>
          <w:trHeight w:val="215"/>
        </w:trPr>
        <w:tc>
          <w:tcPr>
            <w:tcW w:w="285" w:type="pct"/>
          </w:tcPr>
          <w:p w14:paraId="75E70717" w14:textId="77777777" w:rsidR="008B548C" w:rsidRPr="008B548C" w:rsidRDefault="008B548C" w:rsidP="008B548C">
            <w:pPr>
              <w:pStyle w:val="tablecelltight"/>
            </w:pPr>
            <w:r w:rsidRPr="008B548C">
              <w:t>23</w:t>
            </w:r>
          </w:p>
        </w:tc>
        <w:tc>
          <w:tcPr>
            <w:tcW w:w="559" w:type="pct"/>
          </w:tcPr>
          <w:p w14:paraId="3B07EBA7" w14:textId="77777777" w:rsidR="008B548C" w:rsidRPr="008B548C" w:rsidRDefault="008B548C" w:rsidP="008B548C">
            <w:pPr>
              <w:pStyle w:val="tablecelltight"/>
            </w:pPr>
            <w:r w:rsidRPr="008B548C">
              <w:t>gnome</w:t>
            </w:r>
          </w:p>
        </w:tc>
        <w:tc>
          <w:tcPr>
            <w:tcW w:w="761" w:type="pct"/>
          </w:tcPr>
          <w:p w14:paraId="39E82788" w14:textId="77777777" w:rsidR="008B548C" w:rsidRPr="008B548C" w:rsidRDefault="008B548C" w:rsidP="008B548C">
            <w:pPr>
              <w:pStyle w:val="tablecelltight"/>
            </w:pPr>
            <w:r w:rsidRPr="008B548C">
              <w:t>8 Diamonds</w:t>
            </w:r>
          </w:p>
        </w:tc>
        <w:tc>
          <w:tcPr>
            <w:tcW w:w="3395" w:type="pct"/>
          </w:tcPr>
          <w:p w14:paraId="1A415949" w14:textId="77777777" w:rsidR="008B548C" w:rsidRPr="008B548C" w:rsidRDefault="008B548C" w:rsidP="008B548C">
            <w:pPr>
              <w:pStyle w:val="tablecelltight"/>
            </w:pPr>
            <w:r w:rsidRPr="008B548C">
              <w:t xml:space="preserve">date, Tate Britain, </w:t>
            </w:r>
            <w:bookmarkStart w:id="1" w:name="_Hlk92196156"/>
            <w:r w:rsidRPr="008B548C">
              <w:t xml:space="preserve">Tate Modern, </w:t>
            </w:r>
            <w:bookmarkEnd w:id="1"/>
          </w:p>
        </w:tc>
      </w:tr>
      <w:tr w:rsidR="008B548C" w:rsidRPr="008B548C" w14:paraId="0504196C" w14:textId="77777777" w:rsidTr="008B548C">
        <w:trPr>
          <w:trHeight w:val="215"/>
        </w:trPr>
        <w:tc>
          <w:tcPr>
            <w:tcW w:w="285" w:type="pct"/>
          </w:tcPr>
          <w:p w14:paraId="3A15C841" w14:textId="77777777" w:rsidR="008B548C" w:rsidRPr="008B548C" w:rsidRDefault="008B548C" w:rsidP="008B548C">
            <w:pPr>
              <w:pStyle w:val="tablecelltight"/>
            </w:pPr>
            <w:r w:rsidRPr="008B548C">
              <w:t>24</w:t>
            </w:r>
          </w:p>
        </w:tc>
        <w:tc>
          <w:tcPr>
            <w:tcW w:w="559" w:type="pct"/>
          </w:tcPr>
          <w:p w14:paraId="70B03FC0" w14:textId="77777777" w:rsidR="008B548C" w:rsidRPr="008B548C" w:rsidRDefault="008B548C" w:rsidP="008B548C">
            <w:pPr>
              <w:pStyle w:val="tablecelltight"/>
            </w:pPr>
            <w:r w:rsidRPr="008B548C">
              <w:t>weiner</w:t>
            </w:r>
          </w:p>
        </w:tc>
        <w:tc>
          <w:tcPr>
            <w:tcW w:w="761" w:type="pct"/>
          </w:tcPr>
          <w:p w14:paraId="348A964C" w14:textId="77777777" w:rsidR="008B548C" w:rsidRPr="008B548C" w:rsidRDefault="008B548C" w:rsidP="008B548C">
            <w:pPr>
              <w:pStyle w:val="tablecelltight"/>
            </w:pPr>
            <w:r w:rsidRPr="008B548C">
              <w:t>9 Diamonds</w:t>
            </w:r>
          </w:p>
        </w:tc>
        <w:tc>
          <w:tcPr>
            <w:tcW w:w="3395" w:type="pct"/>
          </w:tcPr>
          <w:p w14:paraId="43B4AAAA" w14:textId="77777777" w:rsidR="008B548C" w:rsidRPr="008B548C" w:rsidRDefault="008B548C" w:rsidP="008B548C">
            <w:pPr>
              <w:pStyle w:val="tablecelltight"/>
            </w:pPr>
            <w:r w:rsidRPr="008B548C">
              <w:t xml:space="preserve">dine, dining room, dynamite, tine, </w:t>
            </w:r>
          </w:p>
        </w:tc>
      </w:tr>
      <w:tr w:rsidR="008B548C" w:rsidRPr="008B548C" w14:paraId="755DA3E0" w14:textId="77777777" w:rsidTr="008B548C">
        <w:trPr>
          <w:trHeight w:val="215"/>
        </w:trPr>
        <w:tc>
          <w:tcPr>
            <w:tcW w:w="285" w:type="pct"/>
          </w:tcPr>
          <w:p w14:paraId="094FF9A9" w14:textId="77777777" w:rsidR="008B548C" w:rsidRPr="008B548C" w:rsidRDefault="008B548C" w:rsidP="008B548C">
            <w:pPr>
              <w:pStyle w:val="tablecelltight"/>
            </w:pPr>
            <w:r w:rsidRPr="008B548C">
              <w:t>25</w:t>
            </w:r>
          </w:p>
        </w:tc>
        <w:tc>
          <w:tcPr>
            <w:tcW w:w="559" w:type="pct"/>
          </w:tcPr>
          <w:p w14:paraId="5C298F6D" w14:textId="77777777" w:rsidR="008B548C" w:rsidRPr="008B548C" w:rsidRDefault="008B548C" w:rsidP="008B548C">
            <w:pPr>
              <w:pStyle w:val="tablecelltight"/>
            </w:pPr>
            <w:r w:rsidRPr="008B548C">
              <w:t>nail</w:t>
            </w:r>
          </w:p>
        </w:tc>
        <w:tc>
          <w:tcPr>
            <w:tcW w:w="761" w:type="pct"/>
          </w:tcPr>
          <w:p w14:paraId="417029EE" w14:textId="77777777" w:rsidR="008B548C" w:rsidRPr="008B548C" w:rsidRDefault="008B548C" w:rsidP="008B548C">
            <w:pPr>
              <w:pStyle w:val="tablecelltight"/>
            </w:pPr>
            <w:r w:rsidRPr="008B548C">
              <w:t>10 Diamonds</w:t>
            </w:r>
          </w:p>
        </w:tc>
        <w:tc>
          <w:tcPr>
            <w:tcW w:w="3395" w:type="pct"/>
          </w:tcPr>
          <w:p w14:paraId="0705676E" w14:textId="77777777" w:rsidR="008B548C" w:rsidRPr="008B548C" w:rsidRDefault="008B548C" w:rsidP="008B548C">
            <w:pPr>
              <w:pStyle w:val="tablecelltight"/>
            </w:pPr>
            <w:r w:rsidRPr="008B548C">
              <w:t xml:space="preserve">den, Denmark, dense, density, dent, dentist, tenant, tend, tender, tenderloin, tendon, tendril, tennis, tense, tent, tentacle, </w:t>
            </w:r>
          </w:p>
        </w:tc>
      </w:tr>
      <w:tr w:rsidR="008B548C" w:rsidRPr="008B548C" w14:paraId="4CE31CFA" w14:textId="77777777" w:rsidTr="008B548C">
        <w:trPr>
          <w:trHeight w:val="215"/>
        </w:trPr>
        <w:tc>
          <w:tcPr>
            <w:tcW w:w="285" w:type="pct"/>
          </w:tcPr>
          <w:p w14:paraId="2464BC11" w14:textId="77777777" w:rsidR="008B548C" w:rsidRPr="008B548C" w:rsidRDefault="008B548C" w:rsidP="008B548C">
            <w:pPr>
              <w:pStyle w:val="tablecelltight"/>
            </w:pPr>
            <w:r w:rsidRPr="008B548C">
              <w:t>26</w:t>
            </w:r>
          </w:p>
        </w:tc>
        <w:tc>
          <w:tcPr>
            <w:tcW w:w="559" w:type="pct"/>
          </w:tcPr>
          <w:p w14:paraId="478F9D09" w14:textId="77777777" w:rsidR="008B548C" w:rsidRPr="008B548C" w:rsidRDefault="008B548C" w:rsidP="008B548C">
            <w:pPr>
              <w:pStyle w:val="tablecelltight"/>
            </w:pPr>
            <w:r w:rsidRPr="008B548C">
              <w:t>nacho</w:t>
            </w:r>
          </w:p>
        </w:tc>
        <w:tc>
          <w:tcPr>
            <w:tcW w:w="761" w:type="pct"/>
          </w:tcPr>
          <w:p w14:paraId="6B883955" w14:textId="77777777" w:rsidR="008B548C" w:rsidRPr="008B548C" w:rsidRDefault="008B548C" w:rsidP="008B548C">
            <w:pPr>
              <w:pStyle w:val="tablecelltight"/>
            </w:pPr>
            <w:r w:rsidRPr="008B548C">
              <w:t>J Diamonds</w:t>
            </w:r>
          </w:p>
        </w:tc>
        <w:tc>
          <w:tcPr>
            <w:tcW w:w="3395" w:type="pct"/>
          </w:tcPr>
          <w:p w14:paraId="640C74A0" w14:textId="77777777" w:rsidR="008B548C" w:rsidRPr="008B548C" w:rsidRDefault="008B548C" w:rsidP="008B548C">
            <w:pPr>
              <w:pStyle w:val="tablecelltight"/>
            </w:pPr>
            <w:r w:rsidRPr="008B548C">
              <w:t xml:space="preserve">dagger, tachometer, tack, tack hammer, tax, taxidermist, </w:t>
            </w:r>
          </w:p>
        </w:tc>
      </w:tr>
      <w:tr w:rsidR="008B548C" w:rsidRPr="008B548C" w14:paraId="2FCC0488" w14:textId="77777777" w:rsidTr="008B548C">
        <w:trPr>
          <w:trHeight w:val="215"/>
        </w:trPr>
        <w:tc>
          <w:tcPr>
            <w:tcW w:w="285" w:type="pct"/>
          </w:tcPr>
          <w:p w14:paraId="3FDB9084" w14:textId="77777777" w:rsidR="008B548C" w:rsidRPr="008B548C" w:rsidRDefault="008B548C" w:rsidP="008B548C">
            <w:pPr>
              <w:pStyle w:val="tablecelltight"/>
            </w:pPr>
            <w:r w:rsidRPr="008B548C">
              <w:t>27</w:t>
            </w:r>
          </w:p>
        </w:tc>
        <w:tc>
          <w:tcPr>
            <w:tcW w:w="559" w:type="pct"/>
          </w:tcPr>
          <w:p w14:paraId="6543EECB" w14:textId="77777777" w:rsidR="008B548C" w:rsidRPr="008B548C" w:rsidRDefault="008B548C" w:rsidP="008B548C">
            <w:pPr>
              <w:pStyle w:val="tablecelltight"/>
            </w:pPr>
            <w:r w:rsidRPr="008B548C">
              <w:t>nuke</w:t>
            </w:r>
          </w:p>
        </w:tc>
        <w:tc>
          <w:tcPr>
            <w:tcW w:w="761" w:type="pct"/>
          </w:tcPr>
          <w:p w14:paraId="7A2CCF96" w14:textId="77777777" w:rsidR="008B548C" w:rsidRPr="008B548C" w:rsidRDefault="008B548C" w:rsidP="008B548C">
            <w:pPr>
              <w:pStyle w:val="tablecelltight"/>
            </w:pPr>
            <w:r w:rsidRPr="008B548C">
              <w:t>Q Diamonds</w:t>
            </w:r>
          </w:p>
        </w:tc>
        <w:tc>
          <w:tcPr>
            <w:tcW w:w="3395" w:type="pct"/>
          </w:tcPr>
          <w:p w14:paraId="2424B8A3" w14:textId="5CC8BD24" w:rsidR="008B548C" w:rsidRPr="008B548C" w:rsidRDefault="008B548C" w:rsidP="008B548C">
            <w:pPr>
              <w:pStyle w:val="tablecelltight"/>
            </w:pPr>
            <w:r w:rsidRPr="008B548C">
              <w:t xml:space="preserve">dean, Dean Jagger, </w:t>
            </w:r>
            <w:r w:rsidR="00105811">
              <w:t xml:space="preserve">James Dean, Jimmy Dean sausage, </w:t>
            </w:r>
            <w:r w:rsidRPr="008B548C">
              <w:t xml:space="preserve">teen, </w:t>
            </w:r>
          </w:p>
        </w:tc>
      </w:tr>
      <w:tr w:rsidR="008B548C" w:rsidRPr="008B548C" w14:paraId="103E782A" w14:textId="77777777" w:rsidTr="008B548C">
        <w:trPr>
          <w:trHeight w:val="215"/>
        </w:trPr>
        <w:tc>
          <w:tcPr>
            <w:tcW w:w="285" w:type="pct"/>
          </w:tcPr>
          <w:p w14:paraId="40D69B8A" w14:textId="77777777" w:rsidR="008B548C" w:rsidRPr="008B548C" w:rsidRDefault="008B548C" w:rsidP="008B548C">
            <w:pPr>
              <w:pStyle w:val="tablecelltight"/>
            </w:pPr>
            <w:r w:rsidRPr="008B548C">
              <w:t>28</w:t>
            </w:r>
          </w:p>
        </w:tc>
        <w:tc>
          <w:tcPr>
            <w:tcW w:w="559" w:type="pct"/>
          </w:tcPr>
          <w:p w14:paraId="0419D793" w14:textId="77777777" w:rsidR="008B548C" w:rsidRPr="008B548C" w:rsidRDefault="008B548C" w:rsidP="008B548C">
            <w:pPr>
              <w:pStyle w:val="tablecelltight"/>
            </w:pPr>
            <w:r w:rsidRPr="008B548C">
              <w:t>knife</w:t>
            </w:r>
          </w:p>
        </w:tc>
        <w:tc>
          <w:tcPr>
            <w:tcW w:w="761" w:type="pct"/>
          </w:tcPr>
          <w:p w14:paraId="6E6FDF17" w14:textId="77777777" w:rsidR="008B548C" w:rsidRPr="008B548C" w:rsidRDefault="008B548C" w:rsidP="008B548C">
            <w:pPr>
              <w:pStyle w:val="tablecelltight"/>
            </w:pPr>
            <w:r w:rsidRPr="008B548C">
              <w:t>K Diamonds</w:t>
            </w:r>
          </w:p>
        </w:tc>
        <w:tc>
          <w:tcPr>
            <w:tcW w:w="3395" w:type="pct"/>
          </w:tcPr>
          <w:p w14:paraId="54CE7A81" w14:textId="77777777" w:rsidR="008B548C" w:rsidRPr="008B548C" w:rsidRDefault="008B548C" w:rsidP="008B548C">
            <w:pPr>
              <w:pStyle w:val="tablecelltight"/>
            </w:pPr>
            <w:r w:rsidRPr="008B548C">
              <w:t xml:space="preserve">ding, dinky, tinker, tinkle, </w:t>
            </w:r>
          </w:p>
        </w:tc>
      </w:tr>
      <w:tr w:rsidR="008B548C" w:rsidRPr="008B548C" w14:paraId="3E8B8050" w14:textId="77777777" w:rsidTr="008B548C">
        <w:trPr>
          <w:trHeight w:val="215"/>
        </w:trPr>
        <w:tc>
          <w:tcPr>
            <w:tcW w:w="285" w:type="pct"/>
          </w:tcPr>
          <w:p w14:paraId="479499CE" w14:textId="77777777" w:rsidR="008B548C" w:rsidRPr="008B548C" w:rsidRDefault="008B548C" w:rsidP="008B548C">
            <w:pPr>
              <w:pStyle w:val="tablecelltight"/>
            </w:pPr>
            <w:r w:rsidRPr="008B548C">
              <w:t>29</w:t>
            </w:r>
          </w:p>
        </w:tc>
        <w:tc>
          <w:tcPr>
            <w:tcW w:w="559" w:type="pct"/>
          </w:tcPr>
          <w:p w14:paraId="2ADD56AB" w14:textId="77777777" w:rsidR="008B548C" w:rsidRPr="008B548C" w:rsidRDefault="008B548C" w:rsidP="008B548C">
            <w:pPr>
              <w:pStyle w:val="tablecelltight"/>
            </w:pPr>
            <w:r w:rsidRPr="008B548C">
              <w:t>knob</w:t>
            </w:r>
          </w:p>
        </w:tc>
        <w:tc>
          <w:tcPr>
            <w:tcW w:w="761" w:type="pct"/>
          </w:tcPr>
          <w:p w14:paraId="0852A801" w14:textId="77777777" w:rsidR="008B548C" w:rsidRPr="008B548C" w:rsidRDefault="008B548C" w:rsidP="008B548C">
            <w:pPr>
              <w:pStyle w:val="tablecelltight"/>
            </w:pPr>
            <w:r w:rsidRPr="008B548C">
              <w:t>K Clubs</w:t>
            </w:r>
          </w:p>
        </w:tc>
        <w:tc>
          <w:tcPr>
            <w:tcW w:w="3395" w:type="pct"/>
          </w:tcPr>
          <w:p w14:paraId="6603E595" w14:textId="77777777" w:rsidR="008B548C" w:rsidRPr="008B548C" w:rsidRDefault="008B548C" w:rsidP="008B548C">
            <w:pPr>
              <w:pStyle w:val="tablecelltight"/>
            </w:pPr>
            <w:r w:rsidRPr="008B548C">
              <w:t xml:space="preserve">cling, clink, Col. Klink, king, King Kong, kink, </w:t>
            </w:r>
          </w:p>
        </w:tc>
      </w:tr>
      <w:tr w:rsidR="008B548C" w:rsidRPr="008B548C" w14:paraId="7C734DF6" w14:textId="77777777" w:rsidTr="008B548C">
        <w:trPr>
          <w:trHeight w:val="215"/>
        </w:trPr>
        <w:tc>
          <w:tcPr>
            <w:tcW w:w="285" w:type="pct"/>
          </w:tcPr>
          <w:p w14:paraId="08C64838" w14:textId="77777777" w:rsidR="008B548C" w:rsidRPr="008B548C" w:rsidRDefault="008B548C" w:rsidP="008B548C">
            <w:pPr>
              <w:pStyle w:val="tablecelltight"/>
            </w:pPr>
            <w:r w:rsidRPr="008B548C">
              <w:t>30</w:t>
            </w:r>
          </w:p>
        </w:tc>
        <w:tc>
          <w:tcPr>
            <w:tcW w:w="559" w:type="pct"/>
          </w:tcPr>
          <w:p w14:paraId="39CD46F0" w14:textId="77777777" w:rsidR="008B548C" w:rsidRPr="008B548C" w:rsidRDefault="008B548C" w:rsidP="008B548C">
            <w:pPr>
              <w:pStyle w:val="tablecelltight"/>
            </w:pPr>
            <w:r w:rsidRPr="008B548C">
              <w:t>maze</w:t>
            </w:r>
          </w:p>
        </w:tc>
        <w:tc>
          <w:tcPr>
            <w:tcW w:w="761" w:type="pct"/>
          </w:tcPr>
          <w:p w14:paraId="132740AE" w14:textId="77777777" w:rsidR="008B548C" w:rsidRPr="008B548C" w:rsidRDefault="008B548C" w:rsidP="008B548C">
            <w:pPr>
              <w:pStyle w:val="tablecelltight"/>
            </w:pPr>
            <w:r w:rsidRPr="008B548C">
              <w:t>Q Clubs</w:t>
            </w:r>
          </w:p>
        </w:tc>
        <w:tc>
          <w:tcPr>
            <w:tcW w:w="3395" w:type="pct"/>
          </w:tcPr>
          <w:p w14:paraId="63E8FE5E" w14:textId="77777777" w:rsidR="008B548C" w:rsidRPr="008B548C" w:rsidRDefault="008B548C" w:rsidP="008B548C">
            <w:pPr>
              <w:pStyle w:val="tablecelltight"/>
            </w:pPr>
            <w:r w:rsidRPr="008B548C">
              <w:t xml:space="preserve">clean, glean, keen, kino, queen, Queen, Queen Elizabeth, Queen Latifah, </w:t>
            </w:r>
          </w:p>
        </w:tc>
      </w:tr>
      <w:tr w:rsidR="008B548C" w:rsidRPr="008B548C" w14:paraId="13536896" w14:textId="77777777" w:rsidTr="008B548C">
        <w:trPr>
          <w:trHeight w:val="215"/>
        </w:trPr>
        <w:tc>
          <w:tcPr>
            <w:tcW w:w="285" w:type="pct"/>
          </w:tcPr>
          <w:p w14:paraId="6E82D332" w14:textId="77777777" w:rsidR="008B548C" w:rsidRPr="008B548C" w:rsidRDefault="008B548C" w:rsidP="008B548C">
            <w:pPr>
              <w:pStyle w:val="tablecelltight"/>
            </w:pPr>
            <w:r w:rsidRPr="008B548C">
              <w:t>31</w:t>
            </w:r>
          </w:p>
        </w:tc>
        <w:tc>
          <w:tcPr>
            <w:tcW w:w="559" w:type="pct"/>
          </w:tcPr>
          <w:p w14:paraId="2BED16AF" w14:textId="77777777" w:rsidR="008B548C" w:rsidRPr="008B548C" w:rsidRDefault="008B548C" w:rsidP="008B548C">
            <w:pPr>
              <w:pStyle w:val="tablecelltight"/>
            </w:pPr>
            <w:r w:rsidRPr="008B548C">
              <w:t>mud</w:t>
            </w:r>
          </w:p>
        </w:tc>
        <w:tc>
          <w:tcPr>
            <w:tcW w:w="761" w:type="pct"/>
          </w:tcPr>
          <w:p w14:paraId="418BF23E" w14:textId="77777777" w:rsidR="008B548C" w:rsidRPr="008B548C" w:rsidRDefault="008B548C" w:rsidP="008B548C">
            <w:pPr>
              <w:pStyle w:val="tablecelltight"/>
            </w:pPr>
            <w:r w:rsidRPr="008B548C">
              <w:t>J Clubs</w:t>
            </w:r>
          </w:p>
        </w:tc>
        <w:tc>
          <w:tcPr>
            <w:tcW w:w="3395" w:type="pct"/>
          </w:tcPr>
          <w:p w14:paraId="30D916FB" w14:textId="77777777" w:rsidR="008B548C" w:rsidRPr="008B548C" w:rsidRDefault="008B548C" w:rsidP="008B548C">
            <w:pPr>
              <w:pStyle w:val="tablecelltight"/>
            </w:pPr>
            <w:r w:rsidRPr="008B548C">
              <w:t xml:space="preserve">cackle, cacophony, cactus, clack, gag, </w:t>
            </w:r>
          </w:p>
        </w:tc>
      </w:tr>
      <w:tr w:rsidR="008B548C" w:rsidRPr="008B548C" w14:paraId="2CC66D68" w14:textId="77777777" w:rsidTr="008B548C">
        <w:trPr>
          <w:trHeight w:val="215"/>
        </w:trPr>
        <w:tc>
          <w:tcPr>
            <w:tcW w:w="285" w:type="pct"/>
          </w:tcPr>
          <w:p w14:paraId="01E00E53" w14:textId="77777777" w:rsidR="008B548C" w:rsidRPr="008B548C" w:rsidRDefault="008B548C" w:rsidP="008B548C">
            <w:pPr>
              <w:pStyle w:val="tablecelltight"/>
            </w:pPr>
            <w:r w:rsidRPr="008B548C">
              <w:t>32</w:t>
            </w:r>
          </w:p>
        </w:tc>
        <w:tc>
          <w:tcPr>
            <w:tcW w:w="559" w:type="pct"/>
          </w:tcPr>
          <w:p w14:paraId="0B9232BD" w14:textId="77777777" w:rsidR="008B548C" w:rsidRPr="008B548C" w:rsidRDefault="008B548C" w:rsidP="008B548C">
            <w:pPr>
              <w:pStyle w:val="tablecelltight"/>
            </w:pPr>
            <w:r w:rsidRPr="008B548C">
              <w:t>moon</w:t>
            </w:r>
          </w:p>
        </w:tc>
        <w:tc>
          <w:tcPr>
            <w:tcW w:w="761" w:type="pct"/>
          </w:tcPr>
          <w:p w14:paraId="02B13311" w14:textId="77777777" w:rsidR="008B548C" w:rsidRPr="008B548C" w:rsidRDefault="008B548C" w:rsidP="008B548C">
            <w:pPr>
              <w:pStyle w:val="tablecelltight"/>
            </w:pPr>
            <w:r w:rsidRPr="008B548C">
              <w:t>10 Clubs</w:t>
            </w:r>
          </w:p>
        </w:tc>
        <w:tc>
          <w:tcPr>
            <w:tcW w:w="3395" w:type="pct"/>
          </w:tcPr>
          <w:p w14:paraId="6300B256" w14:textId="77777777" w:rsidR="008B548C" w:rsidRPr="008B548C" w:rsidRDefault="008B548C" w:rsidP="008B548C">
            <w:pPr>
              <w:pStyle w:val="tablecelltight"/>
            </w:pPr>
            <w:r w:rsidRPr="008B548C">
              <w:t xml:space="preserve">Ken, kendo, Kennedy Center of the Arts, Kenneth Cole, Kenny G, Kenny Rogers, Kent, Kentucky, Kentucky Derby, </w:t>
            </w:r>
            <w:bookmarkStart w:id="2" w:name="_Hlk92215117"/>
            <w:r w:rsidRPr="008B548C">
              <w:t xml:space="preserve">Kentucky Fried Chicken, </w:t>
            </w:r>
            <w:bookmarkEnd w:id="2"/>
          </w:p>
        </w:tc>
      </w:tr>
      <w:tr w:rsidR="008B548C" w:rsidRPr="008B548C" w14:paraId="7A6D7DF4" w14:textId="77777777" w:rsidTr="008B548C">
        <w:trPr>
          <w:trHeight w:val="215"/>
        </w:trPr>
        <w:tc>
          <w:tcPr>
            <w:tcW w:w="285" w:type="pct"/>
          </w:tcPr>
          <w:p w14:paraId="53600266" w14:textId="77777777" w:rsidR="008B548C" w:rsidRPr="008B548C" w:rsidRDefault="008B548C" w:rsidP="008B548C">
            <w:pPr>
              <w:pStyle w:val="tablecelltight"/>
            </w:pPr>
            <w:r w:rsidRPr="008B548C">
              <w:t>33</w:t>
            </w:r>
          </w:p>
        </w:tc>
        <w:tc>
          <w:tcPr>
            <w:tcW w:w="559" w:type="pct"/>
          </w:tcPr>
          <w:p w14:paraId="2548F82B" w14:textId="77777777" w:rsidR="008B548C" w:rsidRPr="008B548C" w:rsidRDefault="008B548C" w:rsidP="008B548C">
            <w:pPr>
              <w:pStyle w:val="tablecelltight"/>
            </w:pPr>
            <w:r w:rsidRPr="008B548C">
              <w:t>mum</w:t>
            </w:r>
          </w:p>
        </w:tc>
        <w:tc>
          <w:tcPr>
            <w:tcW w:w="761" w:type="pct"/>
          </w:tcPr>
          <w:p w14:paraId="7B655FC9" w14:textId="77777777" w:rsidR="008B548C" w:rsidRPr="008B548C" w:rsidRDefault="008B548C" w:rsidP="008B548C">
            <w:pPr>
              <w:pStyle w:val="tablecelltight"/>
            </w:pPr>
            <w:r w:rsidRPr="008B548C">
              <w:t>9 Clubs</w:t>
            </w:r>
          </w:p>
        </w:tc>
        <w:tc>
          <w:tcPr>
            <w:tcW w:w="3395" w:type="pct"/>
          </w:tcPr>
          <w:p w14:paraId="7B189DDF" w14:textId="77777777" w:rsidR="008B548C" w:rsidRPr="008B548C" w:rsidRDefault="008B548C" w:rsidP="008B548C">
            <w:pPr>
              <w:pStyle w:val="tablecelltight"/>
            </w:pPr>
            <w:r w:rsidRPr="008B548C">
              <w:t xml:space="preserve">canine, quinine, </w:t>
            </w:r>
          </w:p>
        </w:tc>
      </w:tr>
      <w:tr w:rsidR="008B548C" w:rsidRPr="008B548C" w14:paraId="58461155" w14:textId="77777777" w:rsidTr="008B548C">
        <w:trPr>
          <w:trHeight w:val="215"/>
        </w:trPr>
        <w:tc>
          <w:tcPr>
            <w:tcW w:w="285" w:type="pct"/>
          </w:tcPr>
          <w:p w14:paraId="5585E2EA" w14:textId="77777777" w:rsidR="008B548C" w:rsidRPr="008B548C" w:rsidRDefault="008B548C" w:rsidP="008B548C">
            <w:pPr>
              <w:pStyle w:val="tablecelltight"/>
            </w:pPr>
            <w:r w:rsidRPr="008B548C">
              <w:t>34</w:t>
            </w:r>
          </w:p>
        </w:tc>
        <w:tc>
          <w:tcPr>
            <w:tcW w:w="559" w:type="pct"/>
          </w:tcPr>
          <w:p w14:paraId="0C5F0CCB" w14:textId="77777777" w:rsidR="008B548C" w:rsidRPr="008B548C" w:rsidRDefault="008B548C" w:rsidP="008B548C">
            <w:pPr>
              <w:pStyle w:val="tablecelltight"/>
            </w:pPr>
            <w:r w:rsidRPr="008B548C">
              <w:t>Hummer</w:t>
            </w:r>
          </w:p>
        </w:tc>
        <w:tc>
          <w:tcPr>
            <w:tcW w:w="761" w:type="pct"/>
          </w:tcPr>
          <w:p w14:paraId="357A7CCC" w14:textId="77777777" w:rsidR="008B548C" w:rsidRPr="008B548C" w:rsidRDefault="008B548C" w:rsidP="008B548C">
            <w:pPr>
              <w:pStyle w:val="tablecelltight"/>
            </w:pPr>
            <w:r w:rsidRPr="008B548C">
              <w:t>8 Clubs</w:t>
            </w:r>
          </w:p>
        </w:tc>
        <w:tc>
          <w:tcPr>
            <w:tcW w:w="3395" w:type="pct"/>
          </w:tcPr>
          <w:p w14:paraId="371268AA" w14:textId="77777777" w:rsidR="008B548C" w:rsidRPr="008B548C" w:rsidRDefault="008B548C" w:rsidP="008B548C">
            <w:pPr>
              <w:pStyle w:val="tablecelltight"/>
            </w:pPr>
            <w:r w:rsidRPr="008B548C">
              <w:t>gait, gate, Kate Middleton, Kate Smith, Kate Winslet, Katie Couric, Katy Perry</w:t>
            </w:r>
          </w:p>
        </w:tc>
      </w:tr>
      <w:tr w:rsidR="008B548C" w:rsidRPr="008B548C" w14:paraId="6ECEEF69" w14:textId="77777777" w:rsidTr="008B548C">
        <w:trPr>
          <w:trHeight w:val="215"/>
        </w:trPr>
        <w:tc>
          <w:tcPr>
            <w:tcW w:w="285" w:type="pct"/>
          </w:tcPr>
          <w:p w14:paraId="1313BFF9" w14:textId="77777777" w:rsidR="008B548C" w:rsidRPr="008B548C" w:rsidRDefault="008B548C" w:rsidP="008B548C">
            <w:pPr>
              <w:pStyle w:val="tablecelltight"/>
            </w:pPr>
            <w:r w:rsidRPr="008B548C">
              <w:t>35</w:t>
            </w:r>
          </w:p>
        </w:tc>
        <w:tc>
          <w:tcPr>
            <w:tcW w:w="559" w:type="pct"/>
          </w:tcPr>
          <w:p w14:paraId="77B881FB" w14:textId="77777777" w:rsidR="008B548C" w:rsidRPr="008B548C" w:rsidRDefault="008B548C" w:rsidP="008B548C">
            <w:pPr>
              <w:pStyle w:val="tablecelltight"/>
            </w:pPr>
            <w:r w:rsidRPr="008B548C">
              <w:t>mail</w:t>
            </w:r>
          </w:p>
        </w:tc>
        <w:tc>
          <w:tcPr>
            <w:tcW w:w="761" w:type="pct"/>
          </w:tcPr>
          <w:p w14:paraId="7C5F61CE" w14:textId="77777777" w:rsidR="008B548C" w:rsidRPr="008B548C" w:rsidRDefault="008B548C" w:rsidP="008B548C">
            <w:pPr>
              <w:pStyle w:val="tablecelltight"/>
            </w:pPr>
            <w:r w:rsidRPr="008B548C">
              <w:t>7 Clubs</w:t>
            </w:r>
          </w:p>
        </w:tc>
        <w:tc>
          <w:tcPr>
            <w:tcW w:w="3395" w:type="pct"/>
          </w:tcPr>
          <w:p w14:paraId="72382421" w14:textId="77777777" w:rsidR="008B548C" w:rsidRPr="008B548C" w:rsidRDefault="008B548C" w:rsidP="008B548C">
            <w:pPr>
              <w:pStyle w:val="tablecelltight"/>
            </w:pPr>
            <w:r w:rsidRPr="008B548C">
              <w:t xml:space="preserve">David Geffen, Kevin Bacon, Kevin Costner, Kevin Spacey, </w:t>
            </w:r>
          </w:p>
        </w:tc>
      </w:tr>
      <w:tr w:rsidR="008B548C" w:rsidRPr="008B548C" w14:paraId="325C6062" w14:textId="77777777" w:rsidTr="008B548C">
        <w:trPr>
          <w:trHeight w:val="215"/>
        </w:trPr>
        <w:tc>
          <w:tcPr>
            <w:tcW w:w="285" w:type="pct"/>
          </w:tcPr>
          <w:p w14:paraId="13C37EDE" w14:textId="77777777" w:rsidR="008B548C" w:rsidRPr="008B548C" w:rsidRDefault="008B548C" w:rsidP="008B548C">
            <w:pPr>
              <w:pStyle w:val="tablecelltight"/>
            </w:pPr>
            <w:r w:rsidRPr="008B548C">
              <w:t>36</w:t>
            </w:r>
          </w:p>
        </w:tc>
        <w:tc>
          <w:tcPr>
            <w:tcW w:w="559" w:type="pct"/>
          </w:tcPr>
          <w:p w14:paraId="4DE6B788" w14:textId="77777777" w:rsidR="008B548C" w:rsidRPr="008B548C" w:rsidRDefault="008B548C" w:rsidP="008B548C">
            <w:pPr>
              <w:pStyle w:val="tablecelltight"/>
            </w:pPr>
            <w:r w:rsidRPr="008B548C">
              <w:t>match</w:t>
            </w:r>
          </w:p>
        </w:tc>
        <w:tc>
          <w:tcPr>
            <w:tcW w:w="761" w:type="pct"/>
          </w:tcPr>
          <w:p w14:paraId="271BAEAE" w14:textId="77777777" w:rsidR="008B548C" w:rsidRPr="008B548C" w:rsidRDefault="008B548C" w:rsidP="008B548C">
            <w:pPr>
              <w:pStyle w:val="tablecelltight"/>
            </w:pPr>
            <w:r w:rsidRPr="008B548C">
              <w:t>6 Clubs</w:t>
            </w:r>
          </w:p>
        </w:tc>
        <w:tc>
          <w:tcPr>
            <w:tcW w:w="3395" w:type="pct"/>
          </w:tcPr>
          <w:p w14:paraId="6C090D9E" w14:textId="77777777" w:rsidR="008B548C" w:rsidRPr="008B548C" w:rsidRDefault="008B548C" w:rsidP="008B548C">
            <w:pPr>
              <w:pStyle w:val="tablecelltight"/>
            </w:pPr>
            <w:r w:rsidRPr="008B548C">
              <w:t xml:space="preserve">clicks, kicks, quixotic, </w:t>
            </w:r>
          </w:p>
        </w:tc>
      </w:tr>
      <w:tr w:rsidR="008B548C" w:rsidRPr="008B548C" w14:paraId="35C45857" w14:textId="77777777" w:rsidTr="008B548C">
        <w:trPr>
          <w:trHeight w:val="215"/>
        </w:trPr>
        <w:tc>
          <w:tcPr>
            <w:tcW w:w="285" w:type="pct"/>
          </w:tcPr>
          <w:p w14:paraId="1CEA5E5B" w14:textId="77777777" w:rsidR="008B548C" w:rsidRPr="008B548C" w:rsidRDefault="008B548C" w:rsidP="008B548C">
            <w:pPr>
              <w:pStyle w:val="tablecelltight"/>
            </w:pPr>
            <w:r w:rsidRPr="008B548C">
              <w:lastRenderedPageBreak/>
              <w:t>37</w:t>
            </w:r>
          </w:p>
        </w:tc>
        <w:tc>
          <w:tcPr>
            <w:tcW w:w="559" w:type="pct"/>
          </w:tcPr>
          <w:p w14:paraId="663278DC" w14:textId="77777777" w:rsidR="008B548C" w:rsidRPr="008B548C" w:rsidRDefault="008B548C" w:rsidP="008B548C">
            <w:pPr>
              <w:pStyle w:val="tablecelltight"/>
            </w:pPr>
            <w:r w:rsidRPr="008B548C">
              <w:t>mug</w:t>
            </w:r>
          </w:p>
        </w:tc>
        <w:tc>
          <w:tcPr>
            <w:tcW w:w="761" w:type="pct"/>
          </w:tcPr>
          <w:p w14:paraId="39538BC7" w14:textId="77777777" w:rsidR="008B548C" w:rsidRPr="008B548C" w:rsidRDefault="008B548C" w:rsidP="008B548C">
            <w:pPr>
              <w:pStyle w:val="tablecelltight"/>
            </w:pPr>
            <w:r w:rsidRPr="008B548C">
              <w:t>5 Clubs</w:t>
            </w:r>
          </w:p>
        </w:tc>
        <w:tc>
          <w:tcPr>
            <w:tcW w:w="3395" w:type="pct"/>
          </w:tcPr>
          <w:p w14:paraId="552634CC" w14:textId="77777777" w:rsidR="008B548C" w:rsidRPr="008B548C" w:rsidRDefault="008B548C" w:rsidP="008B548C">
            <w:pPr>
              <w:pStyle w:val="tablecelltight"/>
            </w:pPr>
            <w:r w:rsidRPr="008B548C">
              <w:t xml:space="preserve">Kifuka (city in the Congo which receives the most lightning strikes in the world), Clive Davis, </w:t>
            </w:r>
          </w:p>
        </w:tc>
      </w:tr>
      <w:tr w:rsidR="008B548C" w:rsidRPr="008B548C" w14:paraId="05B7B292" w14:textId="77777777" w:rsidTr="008B548C">
        <w:trPr>
          <w:trHeight w:val="215"/>
        </w:trPr>
        <w:tc>
          <w:tcPr>
            <w:tcW w:w="285" w:type="pct"/>
          </w:tcPr>
          <w:p w14:paraId="487DE077" w14:textId="77777777" w:rsidR="008B548C" w:rsidRPr="008B548C" w:rsidRDefault="008B548C" w:rsidP="008B548C">
            <w:pPr>
              <w:pStyle w:val="tablecelltight"/>
            </w:pPr>
            <w:r w:rsidRPr="008B548C">
              <w:t>38</w:t>
            </w:r>
          </w:p>
        </w:tc>
        <w:tc>
          <w:tcPr>
            <w:tcW w:w="559" w:type="pct"/>
          </w:tcPr>
          <w:p w14:paraId="20190D6C" w14:textId="77777777" w:rsidR="008B548C" w:rsidRPr="008B548C" w:rsidRDefault="008B548C" w:rsidP="008B548C">
            <w:pPr>
              <w:pStyle w:val="tablecelltight"/>
            </w:pPr>
            <w:r w:rsidRPr="008B548C">
              <w:t>movie</w:t>
            </w:r>
          </w:p>
        </w:tc>
        <w:tc>
          <w:tcPr>
            <w:tcW w:w="761" w:type="pct"/>
          </w:tcPr>
          <w:p w14:paraId="7C24BA0D" w14:textId="77777777" w:rsidR="008B548C" w:rsidRPr="008B548C" w:rsidRDefault="008B548C" w:rsidP="008B548C">
            <w:pPr>
              <w:pStyle w:val="tablecelltight"/>
            </w:pPr>
            <w:r w:rsidRPr="008B548C">
              <w:t>4 Clubs</w:t>
            </w:r>
          </w:p>
        </w:tc>
        <w:tc>
          <w:tcPr>
            <w:tcW w:w="3395" w:type="pct"/>
          </w:tcPr>
          <w:p w14:paraId="2802926A" w14:textId="77777777" w:rsidR="008B548C" w:rsidRPr="008B548C" w:rsidRDefault="008B548C" w:rsidP="008B548C">
            <w:pPr>
              <w:pStyle w:val="tablecelltight"/>
            </w:pPr>
            <w:r w:rsidRPr="008B548C">
              <w:t xml:space="preserve">chorale, chorus, coral, cord, cordial, core, Corfu, cork, cormorant, corn, </w:t>
            </w:r>
            <w:bookmarkStart w:id="3" w:name="_Hlk92276839"/>
            <w:r w:rsidRPr="008B548C">
              <w:t xml:space="preserve">corned beef, </w:t>
            </w:r>
            <w:bookmarkEnd w:id="3"/>
            <w:r w:rsidRPr="008B548C">
              <w:t xml:space="preserve">cornice, cornucopia, corporation, corpse, corral, Corrie Ten Boom, Corsair, corset, course, court, courtship, courtyard, gorgeous, James Corden, Koran, </w:t>
            </w:r>
          </w:p>
        </w:tc>
      </w:tr>
      <w:tr w:rsidR="008B548C" w:rsidRPr="008B548C" w14:paraId="4C776774" w14:textId="77777777" w:rsidTr="008B548C">
        <w:trPr>
          <w:trHeight w:val="215"/>
        </w:trPr>
        <w:tc>
          <w:tcPr>
            <w:tcW w:w="285" w:type="pct"/>
          </w:tcPr>
          <w:p w14:paraId="734A3825" w14:textId="77777777" w:rsidR="008B548C" w:rsidRPr="008B548C" w:rsidRDefault="008B548C" w:rsidP="008B548C">
            <w:pPr>
              <w:pStyle w:val="tablecelltight"/>
            </w:pPr>
            <w:r w:rsidRPr="008B548C">
              <w:t>39</w:t>
            </w:r>
          </w:p>
        </w:tc>
        <w:tc>
          <w:tcPr>
            <w:tcW w:w="559" w:type="pct"/>
          </w:tcPr>
          <w:p w14:paraId="0158CA9F" w14:textId="77777777" w:rsidR="008B548C" w:rsidRPr="008B548C" w:rsidRDefault="008B548C" w:rsidP="008B548C">
            <w:pPr>
              <w:pStyle w:val="tablecelltight"/>
            </w:pPr>
            <w:r w:rsidRPr="008B548C">
              <w:t>map</w:t>
            </w:r>
          </w:p>
        </w:tc>
        <w:tc>
          <w:tcPr>
            <w:tcW w:w="761" w:type="pct"/>
          </w:tcPr>
          <w:p w14:paraId="4661EDE2" w14:textId="77777777" w:rsidR="008B548C" w:rsidRPr="008B548C" w:rsidRDefault="008B548C" w:rsidP="008B548C">
            <w:pPr>
              <w:pStyle w:val="tablecelltight"/>
            </w:pPr>
            <w:r w:rsidRPr="008B548C">
              <w:t>3 Clubs</w:t>
            </w:r>
          </w:p>
        </w:tc>
        <w:tc>
          <w:tcPr>
            <w:tcW w:w="3395" w:type="pct"/>
          </w:tcPr>
          <w:p w14:paraId="35EFD2D1" w14:textId="77777777" w:rsidR="008B548C" w:rsidRPr="008B548C" w:rsidRDefault="008B548C" w:rsidP="008B548C">
            <w:pPr>
              <w:pStyle w:val="tablecelltight"/>
            </w:pPr>
            <w:r w:rsidRPr="008B548C">
              <w:t xml:space="preserve">Buster Keaton, cleavage, cleave, cleaver, glee, glee club. Keanu Reeves, keen, keep, keeper, keepsake, Keith Carradine, Keith Emerson, Keith Moon, Keith Richards, Keith Urban, ketogenic diet, key, </w:t>
            </w:r>
            <w:bookmarkStart w:id="4" w:name="_Hlk92279790"/>
            <w:r w:rsidRPr="008B548C">
              <w:t xml:space="preserve">keyhole, key lime pie, </w:t>
            </w:r>
            <w:bookmarkEnd w:id="4"/>
            <w:r w:rsidRPr="008B548C">
              <w:t xml:space="preserve">key ring, Key West, quay, </w:t>
            </w:r>
          </w:p>
        </w:tc>
      </w:tr>
      <w:tr w:rsidR="008B548C" w:rsidRPr="008B548C" w14:paraId="2D5EE046" w14:textId="77777777" w:rsidTr="008B548C">
        <w:trPr>
          <w:trHeight w:val="215"/>
        </w:trPr>
        <w:tc>
          <w:tcPr>
            <w:tcW w:w="285" w:type="pct"/>
          </w:tcPr>
          <w:p w14:paraId="1BC8AA94" w14:textId="77777777" w:rsidR="008B548C" w:rsidRPr="008B548C" w:rsidRDefault="008B548C" w:rsidP="008B548C">
            <w:pPr>
              <w:pStyle w:val="tablecelltight"/>
            </w:pPr>
            <w:r w:rsidRPr="008B548C">
              <w:t>40</w:t>
            </w:r>
          </w:p>
        </w:tc>
        <w:tc>
          <w:tcPr>
            <w:tcW w:w="559" w:type="pct"/>
          </w:tcPr>
          <w:p w14:paraId="7C44B6A5" w14:textId="77777777" w:rsidR="008B548C" w:rsidRPr="008B548C" w:rsidRDefault="008B548C" w:rsidP="008B548C">
            <w:pPr>
              <w:pStyle w:val="tablecelltight"/>
            </w:pPr>
            <w:r w:rsidRPr="008B548C">
              <w:t>rose</w:t>
            </w:r>
          </w:p>
        </w:tc>
        <w:tc>
          <w:tcPr>
            <w:tcW w:w="761" w:type="pct"/>
          </w:tcPr>
          <w:p w14:paraId="731FD1B2" w14:textId="77777777" w:rsidR="008B548C" w:rsidRPr="008B548C" w:rsidRDefault="008B548C" w:rsidP="008B548C">
            <w:pPr>
              <w:pStyle w:val="tablecelltight"/>
            </w:pPr>
            <w:r w:rsidRPr="008B548C">
              <w:t>2 Clubs</w:t>
            </w:r>
          </w:p>
        </w:tc>
        <w:tc>
          <w:tcPr>
            <w:tcW w:w="3395" w:type="pct"/>
          </w:tcPr>
          <w:p w14:paraId="26BCA050" w14:textId="77777777" w:rsidR="008B548C" w:rsidRPr="008B548C" w:rsidRDefault="008B548C" w:rsidP="008B548C">
            <w:pPr>
              <w:pStyle w:val="tablecelltight"/>
              <w:rPr>
                <w:lang w:val="pt-BR"/>
              </w:rPr>
            </w:pPr>
            <w:r w:rsidRPr="008B548C">
              <w:rPr>
                <w:lang w:val="pt-BR"/>
              </w:rPr>
              <w:t xml:space="preserve">clue, coo, cool, cue, kook, Q-tip, queue, </w:t>
            </w:r>
          </w:p>
        </w:tc>
      </w:tr>
      <w:tr w:rsidR="008B548C" w:rsidRPr="008B548C" w14:paraId="2AF73F1E" w14:textId="77777777" w:rsidTr="008B548C">
        <w:trPr>
          <w:trHeight w:val="215"/>
        </w:trPr>
        <w:tc>
          <w:tcPr>
            <w:tcW w:w="285" w:type="pct"/>
          </w:tcPr>
          <w:p w14:paraId="2BCEB4A6" w14:textId="77777777" w:rsidR="008B548C" w:rsidRPr="008B548C" w:rsidRDefault="008B548C" w:rsidP="008B548C">
            <w:pPr>
              <w:pStyle w:val="tablecelltight"/>
            </w:pPr>
            <w:r w:rsidRPr="008B548C">
              <w:t>41</w:t>
            </w:r>
          </w:p>
        </w:tc>
        <w:tc>
          <w:tcPr>
            <w:tcW w:w="559" w:type="pct"/>
          </w:tcPr>
          <w:p w14:paraId="33F50844" w14:textId="77777777" w:rsidR="008B548C" w:rsidRPr="008B548C" w:rsidRDefault="008B548C" w:rsidP="008B548C">
            <w:pPr>
              <w:pStyle w:val="tablecelltight"/>
            </w:pPr>
            <w:r w:rsidRPr="008B548C">
              <w:t>rat</w:t>
            </w:r>
          </w:p>
        </w:tc>
        <w:tc>
          <w:tcPr>
            <w:tcW w:w="761" w:type="pct"/>
          </w:tcPr>
          <w:p w14:paraId="5A4AE8E0" w14:textId="77777777" w:rsidR="008B548C" w:rsidRPr="008B548C" w:rsidRDefault="008B548C" w:rsidP="008B548C">
            <w:pPr>
              <w:pStyle w:val="tablecelltight"/>
            </w:pPr>
            <w:r w:rsidRPr="008B548C">
              <w:t>A Clubs</w:t>
            </w:r>
          </w:p>
        </w:tc>
        <w:tc>
          <w:tcPr>
            <w:tcW w:w="3395" w:type="pct"/>
          </w:tcPr>
          <w:p w14:paraId="06D4C0DB" w14:textId="77777777" w:rsidR="008B548C" w:rsidRPr="008B548C" w:rsidRDefault="008B548C" w:rsidP="008B548C">
            <w:pPr>
              <w:pStyle w:val="tablecelltight"/>
            </w:pPr>
            <w:r w:rsidRPr="008B548C">
              <w:t xml:space="preserve">cunning, colon, gun, </w:t>
            </w:r>
          </w:p>
        </w:tc>
      </w:tr>
      <w:tr w:rsidR="008B548C" w:rsidRPr="008B548C" w14:paraId="1888D4BB" w14:textId="77777777" w:rsidTr="008B548C">
        <w:trPr>
          <w:trHeight w:val="215"/>
        </w:trPr>
        <w:tc>
          <w:tcPr>
            <w:tcW w:w="285" w:type="pct"/>
          </w:tcPr>
          <w:p w14:paraId="6A3D2628" w14:textId="77777777" w:rsidR="008B548C" w:rsidRPr="008B548C" w:rsidRDefault="008B548C" w:rsidP="008B548C">
            <w:pPr>
              <w:pStyle w:val="tablecelltight"/>
            </w:pPr>
            <w:r w:rsidRPr="008B548C">
              <w:t>42</w:t>
            </w:r>
          </w:p>
        </w:tc>
        <w:tc>
          <w:tcPr>
            <w:tcW w:w="559" w:type="pct"/>
          </w:tcPr>
          <w:p w14:paraId="46EDB894" w14:textId="77777777" w:rsidR="008B548C" w:rsidRPr="008B548C" w:rsidRDefault="008B548C" w:rsidP="008B548C">
            <w:pPr>
              <w:pStyle w:val="tablecelltight"/>
            </w:pPr>
            <w:r w:rsidRPr="008B548C">
              <w:t>rain</w:t>
            </w:r>
          </w:p>
        </w:tc>
        <w:tc>
          <w:tcPr>
            <w:tcW w:w="761" w:type="pct"/>
          </w:tcPr>
          <w:p w14:paraId="28CEDCC2" w14:textId="77777777" w:rsidR="008B548C" w:rsidRPr="008B548C" w:rsidRDefault="008B548C" w:rsidP="008B548C">
            <w:pPr>
              <w:pStyle w:val="tablecelltight"/>
            </w:pPr>
            <w:r w:rsidRPr="008B548C">
              <w:t>K Hearts</w:t>
            </w:r>
          </w:p>
        </w:tc>
        <w:tc>
          <w:tcPr>
            <w:tcW w:w="3395" w:type="pct"/>
          </w:tcPr>
          <w:p w14:paraId="22F7D3E6" w14:textId="77777777" w:rsidR="008B548C" w:rsidRPr="008B548C" w:rsidRDefault="008B548C" w:rsidP="008B548C">
            <w:pPr>
              <w:pStyle w:val="tablecelltight"/>
            </w:pPr>
            <w:r w:rsidRPr="008B548C">
              <w:t xml:space="preserve">herring, </w:t>
            </w:r>
          </w:p>
        </w:tc>
      </w:tr>
      <w:tr w:rsidR="008B548C" w:rsidRPr="008B548C" w14:paraId="0615AF0C" w14:textId="77777777" w:rsidTr="008B548C">
        <w:trPr>
          <w:trHeight w:val="215"/>
        </w:trPr>
        <w:tc>
          <w:tcPr>
            <w:tcW w:w="285" w:type="pct"/>
          </w:tcPr>
          <w:p w14:paraId="5455C9EC" w14:textId="77777777" w:rsidR="008B548C" w:rsidRPr="008B548C" w:rsidRDefault="008B548C" w:rsidP="008B548C">
            <w:pPr>
              <w:pStyle w:val="tablecelltight"/>
            </w:pPr>
            <w:r w:rsidRPr="008B548C">
              <w:t>43</w:t>
            </w:r>
          </w:p>
        </w:tc>
        <w:tc>
          <w:tcPr>
            <w:tcW w:w="559" w:type="pct"/>
          </w:tcPr>
          <w:p w14:paraId="7A304137" w14:textId="77777777" w:rsidR="008B548C" w:rsidRPr="008B548C" w:rsidRDefault="008B548C" w:rsidP="008B548C">
            <w:pPr>
              <w:pStyle w:val="tablecelltight"/>
            </w:pPr>
            <w:r w:rsidRPr="008B548C">
              <w:t>rime</w:t>
            </w:r>
          </w:p>
        </w:tc>
        <w:tc>
          <w:tcPr>
            <w:tcW w:w="761" w:type="pct"/>
          </w:tcPr>
          <w:p w14:paraId="2842DD0F" w14:textId="77777777" w:rsidR="008B548C" w:rsidRPr="008B548C" w:rsidRDefault="008B548C" w:rsidP="008B548C">
            <w:pPr>
              <w:pStyle w:val="tablecelltight"/>
            </w:pPr>
            <w:r w:rsidRPr="008B548C">
              <w:t>Q Hearts</w:t>
            </w:r>
          </w:p>
        </w:tc>
        <w:tc>
          <w:tcPr>
            <w:tcW w:w="3395" w:type="pct"/>
          </w:tcPr>
          <w:p w14:paraId="28274884" w14:textId="77777777" w:rsidR="008B548C" w:rsidRPr="008B548C" w:rsidRDefault="008B548C" w:rsidP="008B548C">
            <w:pPr>
              <w:pStyle w:val="tablecelltight"/>
            </w:pPr>
            <w:r w:rsidRPr="008B548C">
              <w:t xml:space="preserve">harlequin, Harlequin novel, </w:t>
            </w:r>
          </w:p>
        </w:tc>
      </w:tr>
      <w:tr w:rsidR="008B548C" w:rsidRPr="008B548C" w14:paraId="3C1A6C36" w14:textId="77777777" w:rsidTr="008B548C">
        <w:trPr>
          <w:trHeight w:val="215"/>
        </w:trPr>
        <w:tc>
          <w:tcPr>
            <w:tcW w:w="285" w:type="pct"/>
          </w:tcPr>
          <w:p w14:paraId="08E91097" w14:textId="77777777" w:rsidR="008B548C" w:rsidRPr="008B548C" w:rsidRDefault="008B548C" w:rsidP="008B548C">
            <w:pPr>
              <w:pStyle w:val="tablecelltight"/>
            </w:pPr>
            <w:r w:rsidRPr="008B548C">
              <w:t>44</w:t>
            </w:r>
          </w:p>
        </w:tc>
        <w:tc>
          <w:tcPr>
            <w:tcW w:w="559" w:type="pct"/>
          </w:tcPr>
          <w:p w14:paraId="702E314B" w14:textId="77777777" w:rsidR="008B548C" w:rsidRPr="008B548C" w:rsidRDefault="008B548C" w:rsidP="008B548C">
            <w:pPr>
              <w:pStyle w:val="tablecelltight"/>
            </w:pPr>
            <w:r w:rsidRPr="008B548C">
              <w:t>aurora</w:t>
            </w:r>
          </w:p>
        </w:tc>
        <w:tc>
          <w:tcPr>
            <w:tcW w:w="761" w:type="pct"/>
          </w:tcPr>
          <w:p w14:paraId="3725EC2E" w14:textId="77777777" w:rsidR="008B548C" w:rsidRPr="008B548C" w:rsidRDefault="008B548C" w:rsidP="008B548C">
            <w:pPr>
              <w:pStyle w:val="tablecelltight"/>
            </w:pPr>
            <w:r w:rsidRPr="008B548C">
              <w:t>J Hearts</w:t>
            </w:r>
          </w:p>
        </w:tc>
        <w:tc>
          <w:tcPr>
            <w:tcW w:w="3395" w:type="pct"/>
          </w:tcPr>
          <w:p w14:paraId="44E263C6" w14:textId="77777777" w:rsidR="008B548C" w:rsidRPr="008B548C" w:rsidRDefault="008B548C" w:rsidP="008B548C">
            <w:pPr>
              <w:pStyle w:val="tablecelltight"/>
            </w:pPr>
            <w:r w:rsidRPr="008B548C">
              <w:t xml:space="preserve">hack, hacker, hacksaw, </w:t>
            </w:r>
          </w:p>
        </w:tc>
      </w:tr>
      <w:tr w:rsidR="008B548C" w:rsidRPr="008B548C" w14:paraId="48206136" w14:textId="77777777" w:rsidTr="008B548C">
        <w:trPr>
          <w:trHeight w:val="215"/>
        </w:trPr>
        <w:tc>
          <w:tcPr>
            <w:tcW w:w="285" w:type="pct"/>
          </w:tcPr>
          <w:p w14:paraId="5CB61FD1" w14:textId="77777777" w:rsidR="008B548C" w:rsidRPr="008B548C" w:rsidRDefault="008B548C" w:rsidP="008B548C">
            <w:pPr>
              <w:pStyle w:val="tablecelltight"/>
            </w:pPr>
            <w:r w:rsidRPr="008B548C">
              <w:t>45</w:t>
            </w:r>
          </w:p>
        </w:tc>
        <w:tc>
          <w:tcPr>
            <w:tcW w:w="559" w:type="pct"/>
          </w:tcPr>
          <w:p w14:paraId="51EF8AB6" w14:textId="77777777" w:rsidR="008B548C" w:rsidRPr="008B548C" w:rsidRDefault="008B548C" w:rsidP="008B548C">
            <w:pPr>
              <w:pStyle w:val="tablecelltight"/>
            </w:pPr>
            <w:r w:rsidRPr="008B548C">
              <w:t>roll</w:t>
            </w:r>
          </w:p>
        </w:tc>
        <w:tc>
          <w:tcPr>
            <w:tcW w:w="761" w:type="pct"/>
          </w:tcPr>
          <w:p w14:paraId="6DA956A2" w14:textId="77777777" w:rsidR="008B548C" w:rsidRPr="008B548C" w:rsidRDefault="008B548C" w:rsidP="008B548C">
            <w:pPr>
              <w:pStyle w:val="tablecelltight"/>
            </w:pPr>
            <w:r w:rsidRPr="008B548C">
              <w:t>10 Hearts</w:t>
            </w:r>
          </w:p>
        </w:tc>
        <w:tc>
          <w:tcPr>
            <w:tcW w:w="3395" w:type="pct"/>
          </w:tcPr>
          <w:p w14:paraId="146D81FC" w14:textId="77777777" w:rsidR="008B548C" w:rsidRPr="008B548C" w:rsidRDefault="008B548C" w:rsidP="008B548C">
            <w:pPr>
              <w:pStyle w:val="tablecelltight"/>
            </w:pPr>
            <w:r w:rsidRPr="008B548C">
              <w:t xml:space="preserve">hen, Henny Youngman, Henry Mancini, Henry Kissinger, Henry David Thoreau, Henry Fonda, Henry Ford, Henry Wadsworth Longfellow, Henry Winkler, </w:t>
            </w:r>
          </w:p>
        </w:tc>
      </w:tr>
      <w:tr w:rsidR="008B548C" w:rsidRPr="008B548C" w14:paraId="49602618" w14:textId="77777777" w:rsidTr="008B548C">
        <w:trPr>
          <w:trHeight w:val="215"/>
        </w:trPr>
        <w:tc>
          <w:tcPr>
            <w:tcW w:w="285" w:type="pct"/>
          </w:tcPr>
          <w:p w14:paraId="1D3E2518" w14:textId="77777777" w:rsidR="008B548C" w:rsidRPr="008B548C" w:rsidRDefault="008B548C" w:rsidP="008B548C">
            <w:pPr>
              <w:pStyle w:val="tablecelltight"/>
            </w:pPr>
            <w:r w:rsidRPr="008B548C">
              <w:t>46</w:t>
            </w:r>
          </w:p>
        </w:tc>
        <w:tc>
          <w:tcPr>
            <w:tcW w:w="559" w:type="pct"/>
          </w:tcPr>
          <w:p w14:paraId="7421C057" w14:textId="77777777" w:rsidR="008B548C" w:rsidRPr="008B548C" w:rsidRDefault="008B548C" w:rsidP="008B548C">
            <w:pPr>
              <w:pStyle w:val="tablecelltight"/>
            </w:pPr>
            <w:r w:rsidRPr="008B548C">
              <w:t>roach</w:t>
            </w:r>
          </w:p>
        </w:tc>
        <w:tc>
          <w:tcPr>
            <w:tcW w:w="761" w:type="pct"/>
          </w:tcPr>
          <w:p w14:paraId="4DDCB367" w14:textId="77777777" w:rsidR="008B548C" w:rsidRPr="008B548C" w:rsidRDefault="008B548C" w:rsidP="008B548C">
            <w:pPr>
              <w:pStyle w:val="tablecelltight"/>
            </w:pPr>
            <w:r w:rsidRPr="008B548C">
              <w:t>9 Hearts</w:t>
            </w:r>
          </w:p>
        </w:tc>
        <w:tc>
          <w:tcPr>
            <w:tcW w:w="3395" w:type="pct"/>
          </w:tcPr>
          <w:p w14:paraId="26DB628B" w14:textId="77777777" w:rsidR="008B548C" w:rsidRPr="008B548C" w:rsidRDefault="008B548C" w:rsidP="008B548C">
            <w:pPr>
              <w:pStyle w:val="tablecelltight"/>
            </w:pPr>
            <w:r w:rsidRPr="008B548C">
              <w:t>hiney (rear end), Hawaiian,</w:t>
            </w:r>
          </w:p>
        </w:tc>
      </w:tr>
      <w:tr w:rsidR="008B548C" w:rsidRPr="008B548C" w14:paraId="4284A461" w14:textId="77777777" w:rsidTr="008B548C">
        <w:trPr>
          <w:trHeight w:val="215"/>
        </w:trPr>
        <w:tc>
          <w:tcPr>
            <w:tcW w:w="285" w:type="pct"/>
          </w:tcPr>
          <w:p w14:paraId="08A23805" w14:textId="77777777" w:rsidR="008B548C" w:rsidRPr="008B548C" w:rsidRDefault="008B548C" w:rsidP="008B548C">
            <w:pPr>
              <w:pStyle w:val="tablecelltight"/>
            </w:pPr>
            <w:r w:rsidRPr="008B548C">
              <w:t>47</w:t>
            </w:r>
          </w:p>
        </w:tc>
        <w:tc>
          <w:tcPr>
            <w:tcW w:w="559" w:type="pct"/>
          </w:tcPr>
          <w:p w14:paraId="524BCE5D" w14:textId="77777777" w:rsidR="008B548C" w:rsidRPr="008B548C" w:rsidRDefault="008B548C" w:rsidP="008B548C">
            <w:pPr>
              <w:pStyle w:val="tablecelltight"/>
            </w:pPr>
            <w:r w:rsidRPr="008B548C">
              <w:t>rake</w:t>
            </w:r>
          </w:p>
        </w:tc>
        <w:tc>
          <w:tcPr>
            <w:tcW w:w="761" w:type="pct"/>
          </w:tcPr>
          <w:p w14:paraId="4138A89E" w14:textId="77777777" w:rsidR="008B548C" w:rsidRPr="008B548C" w:rsidRDefault="008B548C" w:rsidP="008B548C">
            <w:pPr>
              <w:pStyle w:val="tablecelltight"/>
            </w:pPr>
            <w:r w:rsidRPr="008B548C">
              <w:t>8 Hearts</w:t>
            </w:r>
          </w:p>
        </w:tc>
        <w:tc>
          <w:tcPr>
            <w:tcW w:w="3395" w:type="pct"/>
          </w:tcPr>
          <w:p w14:paraId="35A97F47" w14:textId="77777777" w:rsidR="008B548C" w:rsidRPr="008B548C" w:rsidRDefault="008B548C" w:rsidP="008B548C">
            <w:pPr>
              <w:pStyle w:val="tablecelltight"/>
            </w:pPr>
            <w:r w:rsidRPr="008B548C">
              <w:t xml:space="preserve">hate, Haiti, </w:t>
            </w:r>
          </w:p>
        </w:tc>
      </w:tr>
      <w:tr w:rsidR="008B548C" w:rsidRPr="008B548C" w14:paraId="3A771E32" w14:textId="77777777" w:rsidTr="008B548C">
        <w:trPr>
          <w:trHeight w:val="215"/>
        </w:trPr>
        <w:tc>
          <w:tcPr>
            <w:tcW w:w="285" w:type="pct"/>
          </w:tcPr>
          <w:p w14:paraId="75A2F20E" w14:textId="77777777" w:rsidR="008B548C" w:rsidRPr="008B548C" w:rsidRDefault="008B548C" w:rsidP="008B548C">
            <w:pPr>
              <w:pStyle w:val="tablecelltight"/>
            </w:pPr>
            <w:r w:rsidRPr="008B548C">
              <w:t>48</w:t>
            </w:r>
          </w:p>
        </w:tc>
        <w:tc>
          <w:tcPr>
            <w:tcW w:w="559" w:type="pct"/>
          </w:tcPr>
          <w:p w14:paraId="072CF49B" w14:textId="77777777" w:rsidR="008B548C" w:rsidRPr="008B548C" w:rsidRDefault="008B548C" w:rsidP="008B548C">
            <w:pPr>
              <w:pStyle w:val="tablecelltight"/>
            </w:pPr>
            <w:r w:rsidRPr="008B548C">
              <w:t>raffia</w:t>
            </w:r>
          </w:p>
        </w:tc>
        <w:tc>
          <w:tcPr>
            <w:tcW w:w="761" w:type="pct"/>
          </w:tcPr>
          <w:p w14:paraId="62B098FA" w14:textId="77777777" w:rsidR="008B548C" w:rsidRPr="008B548C" w:rsidRDefault="008B548C" w:rsidP="008B548C">
            <w:pPr>
              <w:pStyle w:val="tablecelltight"/>
            </w:pPr>
            <w:r w:rsidRPr="008B548C">
              <w:t>7 Hearts</w:t>
            </w:r>
          </w:p>
        </w:tc>
        <w:tc>
          <w:tcPr>
            <w:tcW w:w="3395" w:type="pct"/>
          </w:tcPr>
          <w:p w14:paraId="2BE99147" w14:textId="77777777" w:rsidR="008B548C" w:rsidRPr="008B548C" w:rsidRDefault="008B548C" w:rsidP="008B548C">
            <w:pPr>
              <w:pStyle w:val="tablecelltight"/>
            </w:pPr>
            <w:r w:rsidRPr="008B548C">
              <w:t xml:space="preserve">heaven, </w:t>
            </w:r>
          </w:p>
        </w:tc>
      </w:tr>
      <w:tr w:rsidR="008B548C" w:rsidRPr="008B548C" w14:paraId="2ACA0283" w14:textId="77777777" w:rsidTr="008B548C">
        <w:trPr>
          <w:trHeight w:val="215"/>
        </w:trPr>
        <w:tc>
          <w:tcPr>
            <w:tcW w:w="285" w:type="pct"/>
          </w:tcPr>
          <w:p w14:paraId="06CE2FFF" w14:textId="77777777" w:rsidR="008B548C" w:rsidRPr="008B548C" w:rsidRDefault="008B548C" w:rsidP="008B548C">
            <w:pPr>
              <w:pStyle w:val="tablecelltight"/>
            </w:pPr>
            <w:r w:rsidRPr="008B548C">
              <w:t>49</w:t>
            </w:r>
          </w:p>
        </w:tc>
        <w:tc>
          <w:tcPr>
            <w:tcW w:w="559" w:type="pct"/>
          </w:tcPr>
          <w:p w14:paraId="2F13F638" w14:textId="77777777" w:rsidR="008B548C" w:rsidRPr="008B548C" w:rsidRDefault="008B548C" w:rsidP="008B548C">
            <w:pPr>
              <w:pStyle w:val="tablecelltight"/>
            </w:pPr>
            <w:r w:rsidRPr="008B548C">
              <w:t>rope</w:t>
            </w:r>
          </w:p>
        </w:tc>
        <w:tc>
          <w:tcPr>
            <w:tcW w:w="761" w:type="pct"/>
          </w:tcPr>
          <w:p w14:paraId="2BD99F1B" w14:textId="77777777" w:rsidR="008B548C" w:rsidRPr="008B548C" w:rsidRDefault="008B548C" w:rsidP="008B548C">
            <w:pPr>
              <w:pStyle w:val="tablecelltight"/>
            </w:pPr>
            <w:r w:rsidRPr="008B548C">
              <w:t>6 Hearts</w:t>
            </w:r>
          </w:p>
        </w:tc>
        <w:tc>
          <w:tcPr>
            <w:tcW w:w="3395" w:type="pct"/>
          </w:tcPr>
          <w:p w14:paraId="56B9A3B4" w14:textId="77777777" w:rsidR="008B548C" w:rsidRPr="008B548C" w:rsidRDefault="008B548C" w:rsidP="008B548C">
            <w:pPr>
              <w:pStyle w:val="tablecelltight"/>
            </w:pPr>
            <w:r w:rsidRPr="008B548C">
              <w:t xml:space="preserve">hicks, </w:t>
            </w:r>
          </w:p>
        </w:tc>
      </w:tr>
      <w:tr w:rsidR="008B548C" w:rsidRPr="008B548C" w14:paraId="27DFED44" w14:textId="77777777" w:rsidTr="008B548C">
        <w:trPr>
          <w:trHeight w:val="215"/>
        </w:trPr>
        <w:tc>
          <w:tcPr>
            <w:tcW w:w="285" w:type="pct"/>
          </w:tcPr>
          <w:p w14:paraId="22CF386E" w14:textId="77777777" w:rsidR="008B548C" w:rsidRPr="008B548C" w:rsidRDefault="008B548C" w:rsidP="008B548C">
            <w:pPr>
              <w:pStyle w:val="tablecelltight"/>
            </w:pPr>
            <w:r w:rsidRPr="008B548C">
              <w:t>50</w:t>
            </w:r>
          </w:p>
        </w:tc>
        <w:tc>
          <w:tcPr>
            <w:tcW w:w="559" w:type="pct"/>
          </w:tcPr>
          <w:p w14:paraId="02B48977" w14:textId="77777777" w:rsidR="008B548C" w:rsidRPr="008B548C" w:rsidRDefault="008B548C" w:rsidP="008B548C">
            <w:pPr>
              <w:pStyle w:val="tablecelltight"/>
            </w:pPr>
            <w:r w:rsidRPr="008B548C">
              <w:t>lasso</w:t>
            </w:r>
          </w:p>
        </w:tc>
        <w:tc>
          <w:tcPr>
            <w:tcW w:w="761" w:type="pct"/>
          </w:tcPr>
          <w:p w14:paraId="630A41DE" w14:textId="77777777" w:rsidR="008B548C" w:rsidRPr="008B548C" w:rsidRDefault="008B548C" w:rsidP="008B548C">
            <w:pPr>
              <w:pStyle w:val="tablecelltight"/>
            </w:pPr>
            <w:r w:rsidRPr="008B548C">
              <w:t>5 Hearts</w:t>
            </w:r>
          </w:p>
        </w:tc>
        <w:tc>
          <w:tcPr>
            <w:tcW w:w="3395" w:type="pct"/>
          </w:tcPr>
          <w:p w14:paraId="1B8DBEDD" w14:textId="77777777" w:rsidR="008B548C" w:rsidRPr="008B548C" w:rsidRDefault="008B548C" w:rsidP="008B548C">
            <w:pPr>
              <w:pStyle w:val="tablecelltight"/>
            </w:pPr>
            <w:r w:rsidRPr="008B548C">
              <w:t xml:space="preserve">hive, </w:t>
            </w:r>
          </w:p>
        </w:tc>
      </w:tr>
      <w:tr w:rsidR="008B548C" w:rsidRPr="008B548C" w14:paraId="7E38EAAD" w14:textId="77777777" w:rsidTr="008B548C">
        <w:trPr>
          <w:trHeight w:val="215"/>
        </w:trPr>
        <w:tc>
          <w:tcPr>
            <w:tcW w:w="285" w:type="pct"/>
          </w:tcPr>
          <w:p w14:paraId="549E2065" w14:textId="77777777" w:rsidR="008B548C" w:rsidRPr="008B548C" w:rsidRDefault="008B548C" w:rsidP="008B548C">
            <w:pPr>
              <w:pStyle w:val="tablecelltight"/>
            </w:pPr>
            <w:r w:rsidRPr="008B548C">
              <w:t>51</w:t>
            </w:r>
          </w:p>
        </w:tc>
        <w:tc>
          <w:tcPr>
            <w:tcW w:w="559" w:type="pct"/>
          </w:tcPr>
          <w:p w14:paraId="514DA299" w14:textId="77777777" w:rsidR="008B548C" w:rsidRPr="008B548C" w:rsidRDefault="008B548C" w:rsidP="008B548C">
            <w:pPr>
              <w:pStyle w:val="tablecelltight"/>
            </w:pPr>
            <w:r w:rsidRPr="008B548C">
              <w:t>light</w:t>
            </w:r>
          </w:p>
        </w:tc>
        <w:tc>
          <w:tcPr>
            <w:tcW w:w="761" w:type="pct"/>
          </w:tcPr>
          <w:p w14:paraId="2A63B49B" w14:textId="77777777" w:rsidR="008B548C" w:rsidRPr="008B548C" w:rsidRDefault="008B548C" w:rsidP="008B548C">
            <w:pPr>
              <w:pStyle w:val="tablecelltight"/>
            </w:pPr>
            <w:r w:rsidRPr="008B548C">
              <w:t>4 Hearts</w:t>
            </w:r>
          </w:p>
        </w:tc>
        <w:tc>
          <w:tcPr>
            <w:tcW w:w="3395" w:type="pct"/>
          </w:tcPr>
          <w:p w14:paraId="4E145CCC" w14:textId="77777777" w:rsidR="008B548C" w:rsidRPr="008B548C" w:rsidRDefault="008B548C" w:rsidP="008B548C">
            <w:pPr>
              <w:pStyle w:val="tablecelltight"/>
            </w:pPr>
            <w:r w:rsidRPr="008B548C">
              <w:t>Horatio Nelson, horehound (root beer-like candy), horror film, whore,</w:t>
            </w:r>
          </w:p>
        </w:tc>
      </w:tr>
      <w:tr w:rsidR="008B548C" w:rsidRPr="008B548C" w14:paraId="249F6B53" w14:textId="77777777" w:rsidTr="008B548C">
        <w:trPr>
          <w:trHeight w:val="215"/>
        </w:trPr>
        <w:tc>
          <w:tcPr>
            <w:tcW w:w="285" w:type="pct"/>
          </w:tcPr>
          <w:p w14:paraId="688FF69E" w14:textId="77777777" w:rsidR="008B548C" w:rsidRPr="008B548C" w:rsidRDefault="008B548C" w:rsidP="008B548C">
            <w:pPr>
              <w:pStyle w:val="tablecelltight"/>
            </w:pPr>
            <w:r w:rsidRPr="008B548C">
              <w:t>52</w:t>
            </w:r>
          </w:p>
        </w:tc>
        <w:tc>
          <w:tcPr>
            <w:tcW w:w="559" w:type="pct"/>
          </w:tcPr>
          <w:p w14:paraId="75F4EA54" w14:textId="77777777" w:rsidR="008B548C" w:rsidRPr="008B548C" w:rsidRDefault="008B548C" w:rsidP="008B548C">
            <w:pPr>
              <w:pStyle w:val="tablecelltight"/>
            </w:pPr>
            <w:r w:rsidRPr="008B548C">
              <w:t>lawn</w:t>
            </w:r>
          </w:p>
        </w:tc>
        <w:tc>
          <w:tcPr>
            <w:tcW w:w="761" w:type="pct"/>
          </w:tcPr>
          <w:p w14:paraId="4FCE9E0A" w14:textId="77777777" w:rsidR="008B548C" w:rsidRPr="008B548C" w:rsidRDefault="008B548C" w:rsidP="008B548C">
            <w:pPr>
              <w:pStyle w:val="tablecelltight"/>
            </w:pPr>
            <w:r w:rsidRPr="008B548C">
              <w:t>3 Hearts</w:t>
            </w:r>
          </w:p>
        </w:tc>
        <w:tc>
          <w:tcPr>
            <w:tcW w:w="3395" w:type="pct"/>
          </w:tcPr>
          <w:p w14:paraId="4491B37C" w14:textId="77777777" w:rsidR="008B548C" w:rsidRPr="008B548C" w:rsidRDefault="008B548C" w:rsidP="008B548C">
            <w:pPr>
              <w:pStyle w:val="tablecelltight"/>
            </w:pPr>
            <w:r w:rsidRPr="008B548C">
              <w:t xml:space="preserve">Harry Belafonte, Harry Houdini, Harry Potter, Harry Truman, He-man, </w:t>
            </w:r>
          </w:p>
        </w:tc>
      </w:tr>
      <w:tr w:rsidR="008B548C" w:rsidRPr="008B548C" w14:paraId="4288D238" w14:textId="77777777" w:rsidTr="008B548C">
        <w:trPr>
          <w:trHeight w:val="215"/>
        </w:trPr>
        <w:tc>
          <w:tcPr>
            <w:tcW w:w="285" w:type="pct"/>
          </w:tcPr>
          <w:p w14:paraId="12E50960" w14:textId="77777777" w:rsidR="008B548C" w:rsidRPr="008B548C" w:rsidRDefault="008B548C" w:rsidP="008B548C">
            <w:pPr>
              <w:pStyle w:val="tablecelltight"/>
            </w:pPr>
            <w:r w:rsidRPr="008B548C">
              <w:t>53</w:t>
            </w:r>
          </w:p>
        </w:tc>
        <w:tc>
          <w:tcPr>
            <w:tcW w:w="559" w:type="pct"/>
          </w:tcPr>
          <w:p w14:paraId="77A56085" w14:textId="77777777" w:rsidR="008B548C" w:rsidRPr="008B548C" w:rsidRDefault="008B548C" w:rsidP="008B548C">
            <w:pPr>
              <w:pStyle w:val="tablecelltight"/>
            </w:pPr>
            <w:r w:rsidRPr="008B548C">
              <w:t>lime</w:t>
            </w:r>
          </w:p>
        </w:tc>
        <w:tc>
          <w:tcPr>
            <w:tcW w:w="761" w:type="pct"/>
          </w:tcPr>
          <w:p w14:paraId="1E74B472" w14:textId="77777777" w:rsidR="008B548C" w:rsidRPr="008B548C" w:rsidRDefault="008B548C" w:rsidP="008B548C">
            <w:pPr>
              <w:pStyle w:val="tablecelltight"/>
            </w:pPr>
            <w:r w:rsidRPr="008B548C">
              <w:t>2 Hearts</w:t>
            </w:r>
          </w:p>
        </w:tc>
        <w:tc>
          <w:tcPr>
            <w:tcW w:w="3395" w:type="pct"/>
          </w:tcPr>
          <w:p w14:paraId="7E3B4311" w14:textId="77777777" w:rsidR="008B548C" w:rsidRPr="008B548C" w:rsidRDefault="008B548C" w:rsidP="008B548C">
            <w:pPr>
              <w:pStyle w:val="tablecelltight"/>
            </w:pPr>
            <w:r w:rsidRPr="008B548C">
              <w:t xml:space="preserve">Dr. Seuss character, Hootie and the Blowfish, owl sound, the Who, </w:t>
            </w:r>
          </w:p>
        </w:tc>
      </w:tr>
      <w:tr w:rsidR="008B548C" w:rsidRPr="008B548C" w14:paraId="73C786F7" w14:textId="77777777" w:rsidTr="008B548C">
        <w:trPr>
          <w:trHeight w:val="215"/>
        </w:trPr>
        <w:tc>
          <w:tcPr>
            <w:tcW w:w="285" w:type="pct"/>
          </w:tcPr>
          <w:p w14:paraId="15F58FAE" w14:textId="77777777" w:rsidR="008B548C" w:rsidRPr="008B548C" w:rsidRDefault="008B548C" w:rsidP="008B548C">
            <w:pPr>
              <w:pStyle w:val="tablecelltight"/>
            </w:pPr>
            <w:r w:rsidRPr="008B548C">
              <w:t>54</w:t>
            </w:r>
          </w:p>
        </w:tc>
        <w:tc>
          <w:tcPr>
            <w:tcW w:w="559" w:type="pct"/>
          </w:tcPr>
          <w:p w14:paraId="0895B7D1" w14:textId="77777777" w:rsidR="008B548C" w:rsidRPr="008B548C" w:rsidRDefault="008B548C" w:rsidP="008B548C">
            <w:pPr>
              <w:pStyle w:val="tablecelltight"/>
            </w:pPr>
            <w:r w:rsidRPr="008B548C">
              <w:t>lure</w:t>
            </w:r>
          </w:p>
        </w:tc>
        <w:tc>
          <w:tcPr>
            <w:tcW w:w="761" w:type="pct"/>
          </w:tcPr>
          <w:p w14:paraId="72B989D7" w14:textId="77777777" w:rsidR="008B548C" w:rsidRPr="008B548C" w:rsidRDefault="008B548C" w:rsidP="008B548C">
            <w:pPr>
              <w:pStyle w:val="tablecelltight"/>
            </w:pPr>
            <w:r w:rsidRPr="008B548C">
              <w:t>A Hearts</w:t>
            </w:r>
          </w:p>
        </w:tc>
        <w:tc>
          <w:tcPr>
            <w:tcW w:w="3395" w:type="pct"/>
          </w:tcPr>
          <w:p w14:paraId="52E9F0CB" w14:textId="77777777" w:rsidR="008B548C" w:rsidRPr="008B548C" w:rsidRDefault="008B548C" w:rsidP="008B548C">
            <w:pPr>
              <w:pStyle w:val="tablecelltight"/>
            </w:pPr>
            <w:r w:rsidRPr="008B548C">
              <w:t xml:space="preserve">heron, Hun, hundred, hunk, hunt, hunter, </w:t>
            </w:r>
          </w:p>
        </w:tc>
      </w:tr>
    </w:tbl>
    <w:p w14:paraId="50EE8EA2" w14:textId="0D67DDF9" w:rsidR="00556C75" w:rsidRDefault="00556C75" w:rsidP="00105811">
      <w:pPr>
        <w:ind w:left="0"/>
      </w:pPr>
    </w:p>
    <w:sectPr w:rsidR="00556C75" w:rsidSect="008A4B5A">
      <w:headerReference w:type="default" r:id="rId7"/>
      <w:pgSz w:w="12240" w:h="15840" w:code="1"/>
      <w:pgMar w:top="810" w:right="1080" w:bottom="1170" w:left="1080" w:header="720" w:footer="5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0BEDE" w14:textId="77777777" w:rsidR="00105811" w:rsidRDefault="00105811" w:rsidP="00105811">
      <w:pPr>
        <w:spacing w:after="0" w:line="240" w:lineRule="auto"/>
      </w:pPr>
      <w:r>
        <w:separator/>
      </w:r>
    </w:p>
  </w:endnote>
  <w:endnote w:type="continuationSeparator" w:id="0">
    <w:p w14:paraId="6A199E0A" w14:textId="77777777" w:rsidR="00105811" w:rsidRDefault="00105811" w:rsidP="00105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82BD6" w14:textId="77777777" w:rsidR="00105811" w:rsidRDefault="00105811" w:rsidP="00105811">
      <w:pPr>
        <w:spacing w:after="0" w:line="240" w:lineRule="auto"/>
      </w:pPr>
      <w:r>
        <w:separator/>
      </w:r>
    </w:p>
  </w:footnote>
  <w:footnote w:type="continuationSeparator" w:id="0">
    <w:p w14:paraId="6C8FBA84" w14:textId="77777777" w:rsidR="00105811" w:rsidRDefault="00105811" w:rsidP="00105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13A4A" w14:textId="73EB728D" w:rsidR="00105811" w:rsidRDefault="00105811" w:rsidP="00105811">
    <w:pPr>
      <w:pStyle w:val="Header"/>
    </w:pPr>
    <w:r w:rsidRPr="00105811">
      <w:t>Playing card keywords (rhyme)</w:t>
    </w:r>
    <w:r>
      <w:t xml:space="preserve"> by @thinkabouttheBible - Doug Hoff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DA559E"/>
    <w:lvl w:ilvl="0">
      <w:start w:val="1"/>
      <w:numFmt w:val="bullet"/>
      <w:lvlText w:val=""/>
      <w:lvlJc w:val="left"/>
      <w:pPr>
        <w:ind w:left="216" w:hanging="216"/>
      </w:pPr>
      <w:rPr>
        <w:rFonts w:ascii="Symbol" w:hAnsi="Symbol" w:hint="default"/>
        <w:color w:val="1F3864" w:themeColor="accent1" w:themeShade="80"/>
      </w:rPr>
    </w:lvl>
  </w:abstractNum>
  <w:abstractNum w:abstractNumId="1"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04E9C"/>
    <w:multiLevelType w:val="hybridMultilevel"/>
    <w:tmpl w:val="0BD442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20B6949"/>
    <w:multiLevelType w:val="hybridMultilevel"/>
    <w:tmpl w:val="AC1411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121A205E"/>
    <w:multiLevelType w:val="hybridMultilevel"/>
    <w:tmpl w:val="CF6873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0D77D8"/>
    <w:multiLevelType w:val="multilevel"/>
    <w:tmpl w:val="C90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75418"/>
    <w:multiLevelType w:val="hybridMultilevel"/>
    <w:tmpl w:val="C7DC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1C5F3E"/>
    <w:multiLevelType w:val="hybridMultilevel"/>
    <w:tmpl w:val="299214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453E20"/>
    <w:multiLevelType w:val="hybridMultilevel"/>
    <w:tmpl w:val="3BEE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37CD0"/>
    <w:multiLevelType w:val="hybridMultilevel"/>
    <w:tmpl w:val="1A3A7CF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0" w15:restartNumberingAfterBreak="0">
    <w:nsid w:val="35BD4FCF"/>
    <w:multiLevelType w:val="hybridMultilevel"/>
    <w:tmpl w:val="F470F9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36326656"/>
    <w:multiLevelType w:val="hybridMultilevel"/>
    <w:tmpl w:val="91A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7F3015D"/>
    <w:multiLevelType w:val="hybridMultilevel"/>
    <w:tmpl w:val="0B4EF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482B531D"/>
    <w:multiLevelType w:val="multilevel"/>
    <w:tmpl w:val="733A09B4"/>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6" w15:restartNumberingAfterBreak="0">
    <w:nsid w:val="503B280C"/>
    <w:multiLevelType w:val="hybridMultilevel"/>
    <w:tmpl w:val="100E68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50760878"/>
    <w:multiLevelType w:val="hybridMultilevel"/>
    <w:tmpl w:val="1E3C58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9" w15:restartNumberingAfterBreak="0">
    <w:nsid w:val="69D55160"/>
    <w:multiLevelType w:val="hybridMultilevel"/>
    <w:tmpl w:val="1634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A21877"/>
    <w:multiLevelType w:val="hybridMultilevel"/>
    <w:tmpl w:val="A9A0FE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0"/>
  </w:num>
  <w:num w:numId="2">
    <w:abstractNumId w:val="19"/>
  </w:num>
  <w:num w:numId="3">
    <w:abstractNumId w:val="18"/>
  </w:num>
  <w:num w:numId="4">
    <w:abstractNumId w:val="15"/>
  </w:num>
  <w:num w:numId="5">
    <w:abstractNumId w:val="11"/>
  </w:num>
  <w:num w:numId="6">
    <w:abstractNumId w:val="3"/>
  </w:num>
  <w:num w:numId="7">
    <w:abstractNumId w:val="17"/>
  </w:num>
  <w:num w:numId="8">
    <w:abstractNumId w:val="20"/>
  </w:num>
  <w:num w:numId="9">
    <w:abstractNumId w:val="2"/>
  </w:num>
  <w:num w:numId="10">
    <w:abstractNumId w:val="16"/>
  </w:num>
  <w:num w:numId="11">
    <w:abstractNumId w:val="10"/>
  </w:num>
  <w:num w:numId="12">
    <w:abstractNumId w:val="14"/>
  </w:num>
  <w:num w:numId="13">
    <w:abstractNumId w:val="9"/>
  </w:num>
  <w:num w:numId="14">
    <w:abstractNumId w:val="5"/>
  </w:num>
  <w:num w:numId="15">
    <w:abstractNumId w:val="1"/>
  </w:num>
  <w:num w:numId="16">
    <w:abstractNumId w:val="12"/>
  </w:num>
  <w:num w:numId="17">
    <w:abstractNumId w:val="13"/>
  </w:num>
  <w:num w:numId="18">
    <w:abstractNumId w:val="8"/>
  </w:num>
  <w:num w:numId="19">
    <w:abstractNumId w:val="6"/>
  </w:num>
  <w:num w:numId="20">
    <w:abstractNumId w:val="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48C"/>
    <w:rsid w:val="00012BFE"/>
    <w:rsid w:val="00105811"/>
    <w:rsid w:val="001100D6"/>
    <w:rsid w:val="001D0AC5"/>
    <w:rsid w:val="00212325"/>
    <w:rsid w:val="003F614B"/>
    <w:rsid w:val="004E744D"/>
    <w:rsid w:val="005014BB"/>
    <w:rsid w:val="00556C75"/>
    <w:rsid w:val="006B2B08"/>
    <w:rsid w:val="006E1360"/>
    <w:rsid w:val="007C42B6"/>
    <w:rsid w:val="008B548C"/>
    <w:rsid w:val="009606F3"/>
    <w:rsid w:val="00A27E71"/>
    <w:rsid w:val="00B0764D"/>
    <w:rsid w:val="00CE6ED2"/>
    <w:rsid w:val="00DA2B41"/>
    <w:rsid w:val="00FB76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1BDA"/>
  <w15:chartTrackingRefBased/>
  <w15:docId w15:val="{B60AB9E8-0064-4435-B0F8-54A4FD216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ED2"/>
    <w:pPr>
      <w:spacing w:after="40" w:line="250" w:lineRule="auto"/>
      <w:ind w:left="720"/>
    </w:pPr>
    <w:rPr>
      <w:sz w:val="20"/>
      <w:szCs w:val="20"/>
    </w:rPr>
  </w:style>
  <w:style w:type="paragraph" w:styleId="Heading1">
    <w:name w:val="heading 1"/>
    <w:next w:val="Normal"/>
    <w:link w:val="Heading1Char"/>
    <w:uiPriority w:val="9"/>
    <w:qFormat/>
    <w:rsid w:val="00CE6ED2"/>
    <w:pPr>
      <w:keepNext/>
      <w:keepLines/>
      <w:spacing w:before="240" w:after="40"/>
      <w:ind w:left="-187"/>
      <w:outlineLvl w:val="0"/>
    </w:pPr>
    <w:rPr>
      <w:rFonts w:ascii="Franklin Gothic Heavy" w:eastAsiaTheme="majorEastAsia" w:hAnsi="Franklin Gothic Heavy" w:cstheme="majorBidi"/>
      <w:color w:val="2E74B5" w:themeColor="accent5" w:themeShade="BF"/>
      <w:sz w:val="32"/>
      <w:szCs w:val="32"/>
    </w:rPr>
  </w:style>
  <w:style w:type="paragraph" w:styleId="Heading2">
    <w:name w:val="heading 2"/>
    <w:next w:val="Normal"/>
    <w:link w:val="Heading2Char"/>
    <w:uiPriority w:val="9"/>
    <w:unhideWhenUsed/>
    <w:qFormat/>
    <w:rsid w:val="00CE6ED2"/>
    <w:pPr>
      <w:keepNext/>
      <w:keepLines/>
      <w:shd w:val="clear" w:color="auto" w:fill="DEEAF6" w:themeFill="accent5" w:themeFillTint="33"/>
      <w:spacing w:before="120" w:after="120"/>
      <w:outlineLvl w:val="1"/>
    </w:pPr>
    <w:rPr>
      <w:rFonts w:ascii="Franklin Gothic Demi" w:eastAsiaTheme="majorEastAsia" w:hAnsi="Franklin Gothic Demi" w:cstheme="majorBidi"/>
      <w:color w:val="2F5496" w:themeColor="accent1" w:themeShade="BF"/>
      <w:sz w:val="36"/>
      <w:szCs w:val="36"/>
      <w:lang w:val="pt-BR"/>
    </w:rPr>
  </w:style>
  <w:style w:type="paragraph" w:styleId="Heading3">
    <w:name w:val="heading 3"/>
    <w:next w:val="Normal"/>
    <w:link w:val="Heading3Char"/>
    <w:uiPriority w:val="9"/>
    <w:unhideWhenUsed/>
    <w:qFormat/>
    <w:rsid w:val="00CE6ED2"/>
    <w:pPr>
      <w:keepNext/>
      <w:keepLines/>
      <w:spacing w:before="360" w:after="40"/>
      <w:ind w:left="187"/>
      <w:outlineLvl w:val="2"/>
    </w:pPr>
    <w:rPr>
      <w:rFonts w:ascii="Franklin Gothic Medium Cond" w:eastAsiaTheme="majorEastAsia" w:hAnsi="Franklin Gothic Medium Cond" w:cstheme="majorBidi"/>
      <w:color w:val="1F3763" w:themeColor="accent1" w:themeShade="7F"/>
      <w:sz w:val="32"/>
      <w:szCs w:val="32"/>
    </w:rPr>
  </w:style>
  <w:style w:type="paragraph" w:styleId="Heading4">
    <w:name w:val="heading 4"/>
    <w:basedOn w:val="Normal"/>
    <w:next w:val="Normal"/>
    <w:link w:val="Heading4Char"/>
    <w:uiPriority w:val="9"/>
    <w:unhideWhenUsed/>
    <w:qFormat/>
    <w:rsid w:val="00CE6ED2"/>
    <w:pPr>
      <w:keepNext/>
      <w:pBdr>
        <w:bottom w:val="single" w:sz="24" w:space="1" w:color="BDD6EE" w:themeColor="accent5" w:themeTint="66"/>
      </w:pBdr>
      <w:spacing w:before="360" w:after="120"/>
      <w:ind w:left="360"/>
      <w:outlineLvl w:val="3"/>
    </w:pPr>
    <w:rPr>
      <w:rFonts w:ascii="Franklin Gothic Medium Cond" w:eastAsiaTheme="majorEastAsia" w:hAnsi="Franklin Gothic Medium Cond" w:cstheme="majorBidi"/>
      <w:b/>
      <w:bCs/>
      <w:color w:val="1F3763" w:themeColor="accent1" w:themeShade="7F"/>
      <w:sz w:val="28"/>
      <w:szCs w:val="28"/>
    </w:rPr>
  </w:style>
  <w:style w:type="paragraph" w:styleId="Heading5">
    <w:name w:val="heading 5"/>
    <w:next w:val="Normal"/>
    <w:link w:val="Heading5Char"/>
    <w:uiPriority w:val="9"/>
    <w:unhideWhenUsed/>
    <w:qFormat/>
    <w:rsid w:val="00CE6ED2"/>
    <w:pPr>
      <w:keepNext/>
      <w:spacing w:before="360" w:after="40"/>
      <w:ind w:left="547" w:right="2160"/>
      <w:outlineLvl w:val="4"/>
    </w:pPr>
    <w:rPr>
      <w:rFonts w:asciiTheme="majorHAnsi" w:hAnsiTheme="majorHAnsi"/>
      <w:b/>
      <w:bCs/>
      <w:caps/>
      <w:color w:val="C45911" w:themeColor="accent2" w:themeShade="BF"/>
      <w:spacing w:val="10"/>
      <w:sz w:val="18"/>
      <w:szCs w:val="18"/>
      <w14:ligatures w14:val="standard"/>
    </w:rPr>
  </w:style>
  <w:style w:type="paragraph" w:styleId="Heading6">
    <w:name w:val="heading 6"/>
    <w:basedOn w:val="Normal"/>
    <w:next w:val="Normal"/>
    <w:link w:val="Heading6Char"/>
    <w:uiPriority w:val="9"/>
    <w:unhideWhenUsed/>
    <w:qFormat/>
    <w:rsid w:val="00CE6ED2"/>
    <w:pPr>
      <w:pBdr>
        <w:top w:val="dotted" w:sz="4" w:space="1" w:color="5B9BD5" w:themeColor="accent5"/>
      </w:pBdr>
      <w:spacing w:before="24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CE6ED2"/>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CE6ED2"/>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CE6ED2"/>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unhideWhenUsed/>
    <w:rsid w:val="00CE6E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6ED2"/>
  </w:style>
  <w:style w:type="character" w:customStyle="1" w:styleId="Heading5Char">
    <w:name w:val="Heading 5 Char"/>
    <w:basedOn w:val="DefaultParagraphFont"/>
    <w:link w:val="Heading5"/>
    <w:uiPriority w:val="9"/>
    <w:rsid w:val="00CE6ED2"/>
    <w:rPr>
      <w:rFonts w:asciiTheme="majorHAnsi" w:hAnsiTheme="majorHAnsi"/>
      <w:b/>
      <w:bCs/>
      <w:caps/>
      <w:color w:val="C45911" w:themeColor="accent2" w:themeShade="BF"/>
      <w:spacing w:val="10"/>
      <w:sz w:val="18"/>
      <w:szCs w:val="18"/>
      <w14:ligatures w14:val="standard"/>
    </w:rPr>
  </w:style>
  <w:style w:type="character" w:customStyle="1" w:styleId="Hebrew">
    <w:name w:val="Hebrew"/>
    <w:basedOn w:val="DefaultParagraphFont"/>
    <w:uiPriority w:val="1"/>
    <w:qFormat/>
    <w:rsid w:val="001100D6"/>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CE6ED2"/>
    <w:rPr>
      <w:rFonts w:ascii="Franklin Gothic Medium Cond" w:eastAsiaTheme="majorEastAsia" w:hAnsi="Franklin Gothic Medium Cond" w:cstheme="majorBidi"/>
      <w:b/>
      <w:bCs/>
      <w:color w:val="1F3763" w:themeColor="accent1" w:themeShade="7F"/>
      <w:sz w:val="28"/>
      <w:szCs w:val="28"/>
    </w:rPr>
  </w:style>
  <w:style w:type="character" w:customStyle="1" w:styleId="Heading3Char">
    <w:name w:val="Heading 3 Char"/>
    <w:basedOn w:val="DefaultParagraphFont"/>
    <w:link w:val="Heading3"/>
    <w:uiPriority w:val="9"/>
    <w:rsid w:val="00CE6ED2"/>
    <w:rPr>
      <w:rFonts w:ascii="Franklin Gothic Medium Cond" w:eastAsiaTheme="majorEastAsia" w:hAnsi="Franklin Gothic Medium Cond" w:cstheme="majorBidi"/>
      <w:color w:val="1F3763" w:themeColor="accent1" w:themeShade="7F"/>
      <w:sz w:val="32"/>
      <w:szCs w:val="32"/>
    </w:rPr>
  </w:style>
  <w:style w:type="character" w:customStyle="1" w:styleId="Heading1Char">
    <w:name w:val="Heading 1 Char"/>
    <w:basedOn w:val="DefaultParagraphFont"/>
    <w:link w:val="Heading1"/>
    <w:uiPriority w:val="9"/>
    <w:rsid w:val="00CE6ED2"/>
    <w:rPr>
      <w:rFonts w:ascii="Franklin Gothic Heavy" w:eastAsiaTheme="majorEastAsia" w:hAnsi="Franklin Gothic Heavy" w:cstheme="majorBidi"/>
      <w:color w:val="2E74B5" w:themeColor="accent5" w:themeShade="BF"/>
      <w:sz w:val="32"/>
      <w:szCs w:val="32"/>
    </w:rPr>
  </w:style>
  <w:style w:type="character" w:customStyle="1" w:styleId="Heading2Char">
    <w:name w:val="Heading 2 Char"/>
    <w:basedOn w:val="DefaultParagraphFont"/>
    <w:link w:val="Heading2"/>
    <w:uiPriority w:val="9"/>
    <w:rsid w:val="00CE6ED2"/>
    <w:rPr>
      <w:rFonts w:ascii="Franklin Gothic Demi" w:eastAsiaTheme="majorEastAsia" w:hAnsi="Franklin Gothic Demi" w:cstheme="majorBidi"/>
      <w:color w:val="2F5496" w:themeColor="accent1" w:themeShade="BF"/>
      <w:sz w:val="36"/>
      <w:szCs w:val="36"/>
      <w:shd w:val="clear" w:color="auto" w:fill="DEEAF6" w:themeFill="accent5" w:themeFillTint="33"/>
      <w:lang w:val="pt-BR"/>
    </w:rPr>
  </w:style>
  <w:style w:type="table" w:styleId="TableGridLight">
    <w:name w:val="Grid Table Light"/>
    <w:basedOn w:val="TableGrid"/>
    <w:uiPriority w:val="40"/>
    <w:rsid w:val="00CE6ED2"/>
    <w:rPr>
      <w:rFonts w:asciiTheme="minorHAnsi" w:hAnsiTheme="minorHAnsi"/>
      <w:color w:val="000000" w:themeColor="text1"/>
    </w:rPr>
    <w:tblPr>
      <w:tblInd w:w="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9" w:type="dxa"/>
        <w:bottom w:w="29" w:type="dxa"/>
      </w:tblCellMar>
    </w:tblPr>
    <w:tblStylePr w:type="firstRow">
      <w:rPr>
        <w:rFonts w:asciiTheme="minorHAnsi" w:hAnsiTheme="minorHAnsi"/>
        <w:b/>
        <w:i w:val="0"/>
      </w:rPr>
    </w:tblStylePr>
  </w:style>
  <w:style w:type="character" w:customStyle="1" w:styleId="Heading6Char">
    <w:name w:val="Heading 6 Char"/>
    <w:basedOn w:val="DefaultParagraphFont"/>
    <w:link w:val="Heading6"/>
    <w:uiPriority w:val="9"/>
    <w:rsid w:val="00CE6ED2"/>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CE6ED2"/>
    <w:rPr>
      <w:b/>
      <w:bCs/>
      <w:caps/>
      <w:color w:val="000000" w:themeColor="text1"/>
      <w:spacing w:val="10"/>
      <w:sz w:val="16"/>
      <w:szCs w:val="20"/>
    </w:rPr>
  </w:style>
  <w:style w:type="character" w:customStyle="1" w:styleId="Heading8Char">
    <w:name w:val="Heading 8 Char"/>
    <w:basedOn w:val="DefaultParagraphFont"/>
    <w:link w:val="Heading8"/>
    <w:uiPriority w:val="9"/>
    <w:rsid w:val="00CE6ED2"/>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CE6ED2"/>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CE6ED2"/>
    <w:rPr>
      <w:rFonts w:ascii="Segoe UI" w:hAnsi="Segoe UI" w:cs="Segoe UI"/>
      <w:szCs w:val="18"/>
    </w:rPr>
  </w:style>
  <w:style w:type="character" w:customStyle="1" w:styleId="BalloonTextChar">
    <w:name w:val="Balloon Text Char"/>
    <w:basedOn w:val="DefaultParagraphFont"/>
    <w:link w:val="BalloonText"/>
    <w:uiPriority w:val="99"/>
    <w:semiHidden/>
    <w:rsid w:val="00CE6ED2"/>
    <w:rPr>
      <w:rFonts w:ascii="Segoe UI" w:hAnsi="Segoe UI" w:cs="Segoe UI"/>
      <w:sz w:val="20"/>
      <w:szCs w:val="18"/>
    </w:rPr>
  </w:style>
  <w:style w:type="paragraph" w:styleId="BodyText">
    <w:name w:val="Body Text"/>
    <w:basedOn w:val="Normal"/>
    <w:link w:val="BodyTextChar"/>
    <w:uiPriority w:val="99"/>
    <w:unhideWhenUsed/>
    <w:rsid w:val="00CE6ED2"/>
    <w:pPr>
      <w:jc w:val="center"/>
    </w:pPr>
    <w:rPr>
      <w:color w:val="FFFFFF" w:themeColor="background1"/>
    </w:rPr>
  </w:style>
  <w:style w:type="character" w:customStyle="1" w:styleId="BodyTextChar">
    <w:name w:val="Body Text Char"/>
    <w:basedOn w:val="DefaultParagraphFont"/>
    <w:link w:val="BodyText"/>
    <w:uiPriority w:val="99"/>
    <w:rsid w:val="00CE6ED2"/>
    <w:rPr>
      <w:color w:val="FFFFFF" w:themeColor="background1"/>
      <w:sz w:val="20"/>
      <w:szCs w:val="20"/>
    </w:rPr>
  </w:style>
  <w:style w:type="character" w:styleId="BookTitle">
    <w:name w:val="Book Title"/>
    <w:uiPriority w:val="33"/>
    <w:qFormat/>
    <w:rsid w:val="00CE6ED2"/>
    <w:rPr>
      <w:b/>
      <w:bCs/>
      <w:i/>
      <w:iCs/>
      <w:spacing w:val="0"/>
    </w:rPr>
  </w:style>
  <w:style w:type="paragraph" w:styleId="Caption">
    <w:name w:val="caption"/>
    <w:basedOn w:val="Normal"/>
    <w:next w:val="Normal"/>
    <w:uiPriority w:val="35"/>
    <w:semiHidden/>
    <w:unhideWhenUsed/>
    <w:qFormat/>
    <w:rsid w:val="00CE6ED2"/>
    <w:rPr>
      <w:b/>
      <w:bCs/>
      <w:color w:val="2F5496" w:themeColor="accent1" w:themeShade="BF"/>
      <w:sz w:val="16"/>
      <w:szCs w:val="16"/>
    </w:rPr>
  </w:style>
  <w:style w:type="paragraph" w:customStyle="1" w:styleId="ContactInfo">
    <w:name w:val="Contact Info"/>
    <w:basedOn w:val="Normal"/>
    <w:rsid w:val="00CE6ED2"/>
    <w:pPr>
      <w:spacing w:line="300" w:lineRule="auto"/>
    </w:pPr>
    <w:rPr>
      <w:sz w:val="28"/>
      <w:szCs w:val="28"/>
    </w:rPr>
  </w:style>
  <w:style w:type="character" w:styleId="Emphasis">
    <w:name w:val="Emphasis"/>
    <w:uiPriority w:val="20"/>
    <w:qFormat/>
    <w:rsid w:val="00CE6ED2"/>
    <w:rPr>
      <w:caps/>
      <w:color w:val="1F3763" w:themeColor="accent1" w:themeShade="7F"/>
      <w:spacing w:val="5"/>
    </w:rPr>
  </w:style>
  <w:style w:type="character" w:styleId="FollowedHyperlink">
    <w:name w:val="FollowedHyperlink"/>
    <w:basedOn w:val="DefaultParagraphFont"/>
    <w:uiPriority w:val="99"/>
    <w:semiHidden/>
    <w:unhideWhenUsed/>
    <w:rsid w:val="00CE6ED2"/>
    <w:rPr>
      <w:color w:val="800080"/>
      <w:u w:val="single"/>
    </w:rPr>
  </w:style>
  <w:style w:type="paragraph" w:styleId="Footer">
    <w:name w:val="footer"/>
    <w:basedOn w:val="Normal"/>
    <w:link w:val="FooterChar"/>
    <w:uiPriority w:val="99"/>
    <w:unhideWhenUsed/>
    <w:rsid w:val="00CE6ED2"/>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CE6ED2"/>
    <w:rPr>
      <w:rFonts w:ascii="Arial Black" w:hAnsi="Arial Black"/>
      <w:color w:val="808080" w:themeColor="background1" w:themeShade="80"/>
      <w:sz w:val="16"/>
      <w:szCs w:val="16"/>
    </w:rPr>
  </w:style>
  <w:style w:type="paragraph" w:styleId="Header">
    <w:name w:val="header"/>
    <w:basedOn w:val="Normal"/>
    <w:link w:val="HeaderChar"/>
    <w:uiPriority w:val="99"/>
    <w:unhideWhenUsed/>
    <w:rsid w:val="00CE6ED2"/>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CE6ED2"/>
    <w:rPr>
      <w:rFonts w:ascii="Franklin Gothic Heavy" w:hAnsi="Franklin Gothic Heavy"/>
      <w:color w:val="808080" w:themeColor="background1" w:themeShade="80"/>
      <w:sz w:val="20"/>
      <w:szCs w:val="20"/>
    </w:rPr>
  </w:style>
  <w:style w:type="character" w:styleId="Hyperlink">
    <w:name w:val="Hyperlink"/>
    <w:basedOn w:val="DefaultParagraphFont"/>
    <w:uiPriority w:val="99"/>
    <w:unhideWhenUsed/>
    <w:rsid w:val="00CE6ED2"/>
    <w:rPr>
      <w:color w:val="0563C1" w:themeColor="hyperlink"/>
      <w:u w:val="single"/>
    </w:rPr>
  </w:style>
  <w:style w:type="character" w:styleId="IntenseEmphasis">
    <w:name w:val="Intense Emphasis"/>
    <w:uiPriority w:val="21"/>
    <w:qFormat/>
    <w:rsid w:val="00CE6ED2"/>
    <w:rPr>
      <w:b/>
      <w:bCs/>
      <w:caps/>
      <w:color w:val="1F3763" w:themeColor="accent1" w:themeShade="7F"/>
      <w:spacing w:val="10"/>
    </w:rPr>
  </w:style>
  <w:style w:type="paragraph" w:styleId="IntenseQuote">
    <w:name w:val="Intense Quote"/>
    <w:basedOn w:val="Normal"/>
    <w:next w:val="Normal"/>
    <w:link w:val="IntenseQuoteChar"/>
    <w:uiPriority w:val="30"/>
    <w:qFormat/>
    <w:rsid w:val="00CE6ED2"/>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CE6ED2"/>
    <w:rPr>
      <w:color w:val="4472C4" w:themeColor="accent1"/>
      <w:sz w:val="24"/>
      <w:szCs w:val="24"/>
    </w:rPr>
  </w:style>
  <w:style w:type="character" w:styleId="IntenseReference">
    <w:name w:val="Intense Reference"/>
    <w:uiPriority w:val="32"/>
    <w:qFormat/>
    <w:rsid w:val="00CE6ED2"/>
    <w:rPr>
      <w:b/>
      <w:bCs/>
      <w:i/>
      <w:iCs/>
      <w:caps/>
      <w:color w:val="4472C4" w:themeColor="accent1"/>
    </w:rPr>
  </w:style>
  <w:style w:type="paragraph" w:styleId="ListBullet">
    <w:name w:val="List Bullet"/>
    <w:basedOn w:val="Normal"/>
    <w:uiPriority w:val="1"/>
    <w:qFormat/>
    <w:rsid w:val="00CE6ED2"/>
    <w:pPr>
      <w:numPr>
        <w:numId w:val="15"/>
      </w:numPr>
      <w:spacing w:line="264" w:lineRule="auto"/>
    </w:pPr>
  </w:style>
  <w:style w:type="paragraph" w:styleId="ListParagraph">
    <w:name w:val="List Paragraph"/>
    <w:basedOn w:val="Normal"/>
    <w:uiPriority w:val="34"/>
    <w:qFormat/>
    <w:rsid w:val="00CE6ED2"/>
    <w:pPr>
      <w:numPr>
        <w:numId w:val="16"/>
      </w:numPr>
      <w:contextualSpacing/>
    </w:pPr>
  </w:style>
  <w:style w:type="paragraph" w:styleId="NoSpacing">
    <w:name w:val="No Spacing"/>
    <w:link w:val="NoSpacingChar"/>
    <w:uiPriority w:val="1"/>
    <w:qFormat/>
    <w:rsid w:val="00CE6ED2"/>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CE6ED2"/>
    <w:rPr>
      <w:rFonts w:eastAsiaTheme="minorEastAsia"/>
      <w:sz w:val="20"/>
      <w:szCs w:val="20"/>
      <w:lang w:eastAsia="ja-JP"/>
    </w:rPr>
  </w:style>
  <w:style w:type="character" w:styleId="PageNumber">
    <w:name w:val="page number"/>
    <w:basedOn w:val="DefaultParagraphFont"/>
    <w:uiPriority w:val="99"/>
    <w:unhideWhenUsed/>
    <w:rsid w:val="00CE6ED2"/>
    <w:rPr>
      <w:b/>
      <w:bCs/>
      <w:sz w:val="28"/>
      <w:szCs w:val="28"/>
    </w:rPr>
  </w:style>
  <w:style w:type="character" w:styleId="PlaceholderText">
    <w:name w:val="Placeholder Text"/>
    <w:basedOn w:val="DefaultParagraphFont"/>
    <w:uiPriority w:val="99"/>
    <w:semiHidden/>
    <w:rsid w:val="00CE6ED2"/>
    <w:rPr>
      <w:color w:val="808080"/>
    </w:rPr>
  </w:style>
  <w:style w:type="character" w:customStyle="1" w:styleId="pullquote">
    <w:name w:val="pullquote"/>
    <w:basedOn w:val="DefaultParagraphFont"/>
    <w:rsid w:val="00CE6ED2"/>
  </w:style>
  <w:style w:type="paragraph" w:styleId="Quote">
    <w:name w:val="Quote"/>
    <w:basedOn w:val="Normal"/>
    <w:next w:val="Normal"/>
    <w:link w:val="QuoteChar"/>
    <w:uiPriority w:val="29"/>
    <w:qFormat/>
    <w:rsid w:val="00CE6ED2"/>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CE6ED2"/>
    <w:rPr>
      <w:color w:val="2F5496" w:themeColor="accent1" w:themeShade="BF"/>
      <w:sz w:val="20"/>
      <w:szCs w:val="18"/>
    </w:rPr>
  </w:style>
  <w:style w:type="character" w:styleId="Strong">
    <w:name w:val="Strong"/>
    <w:uiPriority w:val="22"/>
    <w:qFormat/>
    <w:rsid w:val="00CE6ED2"/>
    <w:rPr>
      <w:b/>
      <w:bCs/>
    </w:rPr>
  </w:style>
  <w:style w:type="paragraph" w:styleId="Subtitle">
    <w:name w:val="Subtitle"/>
    <w:basedOn w:val="Heading1"/>
    <w:next w:val="Normal"/>
    <w:link w:val="SubtitleChar"/>
    <w:uiPriority w:val="11"/>
    <w:qFormat/>
    <w:rsid w:val="00CE6ED2"/>
    <w:rPr>
      <w:b/>
      <w:bCs/>
    </w:rPr>
  </w:style>
  <w:style w:type="character" w:customStyle="1" w:styleId="SubtitleChar">
    <w:name w:val="Subtitle Char"/>
    <w:basedOn w:val="DefaultParagraphFont"/>
    <w:link w:val="Subtitle"/>
    <w:uiPriority w:val="11"/>
    <w:rsid w:val="00CE6ED2"/>
    <w:rPr>
      <w:rFonts w:ascii="Franklin Gothic Heavy" w:eastAsiaTheme="majorEastAsia" w:hAnsi="Franklin Gothic Heavy" w:cstheme="majorBidi"/>
      <w:b/>
      <w:bCs/>
      <w:color w:val="2E74B5" w:themeColor="accent5" w:themeShade="BF"/>
      <w:sz w:val="32"/>
      <w:szCs w:val="32"/>
    </w:rPr>
  </w:style>
  <w:style w:type="character" w:styleId="SubtleEmphasis">
    <w:name w:val="Subtle Emphasis"/>
    <w:uiPriority w:val="19"/>
    <w:qFormat/>
    <w:rsid w:val="00CE6ED2"/>
    <w:rPr>
      <w:i/>
      <w:iCs/>
      <w:color w:val="1F3763" w:themeColor="accent1" w:themeShade="7F"/>
    </w:rPr>
  </w:style>
  <w:style w:type="character" w:styleId="SubtleReference">
    <w:name w:val="Subtle Reference"/>
    <w:uiPriority w:val="31"/>
    <w:qFormat/>
    <w:rsid w:val="00CE6ED2"/>
    <w:rPr>
      <w:b/>
      <w:bCs/>
      <w:color w:val="4472C4" w:themeColor="accent1"/>
    </w:rPr>
  </w:style>
  <w:style w:type="paragraph" w:styleId="Title">
    <w:name w:val="Title"/>
    <w:basedOn w:val="Normal"/>
    <w:next w:val="Normal"/>
    <w:link w:val="TitleChar"/>
    <w:uiPriority w:val="10"/>
    <w:qFormat/>
    <w:rsid w:val="00CE6ED2"/>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CE6ED2"/>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CE6ED2"/>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CE6ED2"/>
    <w:pPr>
      <w:spacing w:after="100"/>
      <w:ind w:left="200"/>
    </w:pPr>
  </w:style>
  <w:style w:type="paragraph" w:styleId="TOC3">
    <w:name w:val="toc 3"/>
    <w:basedOn w:val="Normal"/>
    <w:next w:val="Normal"/>
    <w:autoRedefine/>
    <w:uiPriority w:val="39"/>
    <w:unhideWhenUsed/>
    <w:qFormat/>
    <w:rsid w:val="00CE6ED2"/>
    <w:pPr>
      <w:tabs>
        <w:tab w:val="right" w:leader="dot" w:pos="10070"/>
      </w:tabs>
      <w:ind w:left="403"/>
    </w:pPr>
    <w:rPr>
      <w:sz w:val="16"/>
    </w:rPr>
  </w:style>
  <w:style w:type="paragraph" w:styleId="TOC4">
    <w:name w:val="toc 4"/>
    <w:basedOn w:val="Normal"/>
    <w:next w:val="Normal"/>
    <w:autoRedefine/>
    <w:uiPriority w:val="39"/>
    <w:unhideWhenUsed/>
    <w:rsid w:val="00CE6ED2"/>
    <w:pPr>
      <w:spacing w:after="100"/>
      <w:ind w:left="660"/>
    </w:pPr>
  </w:style>
  <w:style w:type="paragraph" w:styleId="TOC5">
    <w:name w:val="toc 5"/>
    <w:basedOn w:val="Normal"/>
    <w:next w:val="Normal"/>
    <w:autoRedefine/>
    <w:uiPriority w:val="39"/>
    <w:unhideWhenUsed/>
    <w:rsid w:val="00CE6ED2"/>
    <w:pPr>
      <w:spacing w:after="100"/>
      <w:ind w:left="880"/>
    </w:pPr>
  </w:style>
  <w:style w:type="paragraph" w:styleId="TOC6">
    <w:name w:val="toc 6"/>
    <w:basedOn w:val="Normal"/>
    <w:next w:val="Normal"/>
    <w:autoRedefine/>
    <w:uiPriority w:val="39"/>
    <w:unhideWhenUsed/>
    <w:rsid w:val="00CE6ED2"/>
    <w:pPr>
      <w:spacing w:after="100"/>
      <w:ind w:left="1100"/>
    </w:pPr>
  </w:style>
  <w:style w:type="paragraph" w:styleId="TOC7">
    <w:name w:val="toc 7"/>
    <w:basedOn w:val="Normal"/>
    <w:next w:val="Normal"/>
    <w:autoRedefine/>
    <w:uiPriority w:val="39"/>
    <w:unhideWhenUsed/>
    <w:rsid w:val="00CE6ED2"/>
    <w:pPr>
      <w:spacing w:after="100"/>
      <w:ind w:left="1320"/>
    </w:pPr>
  </w:style>
  <w:style w:type="paragraph" w:styleId="TOC8">
    <w:name w:val="toc 8"/>
    <w:basedOn w:val="Normal"/>
    <w:next w:val="Normal"/>
    <w:autoRedefine/>
    <w:uiPriority w:val="39"/>
    <w:unhideWhenUsed/>
    <w:rsid w:val="00CE6ED2"/>
    <w:pPr>
      <w:spacing w:after="100"/>
      <w:ind w:left="1540"/>
    </w:pPr>
  </w:style>
  <w:style w:type="paragraph" w:styleId="TOC9">
    <w:name w:val="toc 9"/>
    <w:basedOn w:val="Normal"/>
    <w:next w:val="Normal"/>
    <w:autoRedefine/>
    <w:uiPriority w:val="39"/>
    <w:unhideWhenUsed/>
    <w:rsid w:val="00CE6ED2"/>
    <w:pPr>
      <w:spacing w:after="100"/>
      <w:ind w:left="1760"/>
    </w:pPr>
  </w:style>
  <w:style w:type="paragraph" w:styleId="TOCHeading">
    <w:name w:val="TOC Heading"/>
    <w:basedOn w:val="Heading1"/>
    <w:next w:val="Normal"/>
    <w:uiPriority w:val="39"/>
    <w:unhideWhenUsed/>
    <w:qFormat/>
    <w:rsid w:val="00CE6ED2"/>
    <w:pPr>
      <w:outlineLvl w:val="9"/>
    </w:pPr>
  </w:style>
  <w:style w:type="table" w:styleId="PlainTable1">
    <w:name w:val="Plain Table 1"/>
    <w:basedOn w:val="TableNormal"/>
    <w:uiPriority w:val="41"/>
    <w:rsid w:val="00CE6ED2"/>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CE6ED2"/>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semiHidden/>
    <w:unhideWhenUsed/>
    <w:rsid w:val="00CE6ED2"/>
    <w:rPr>
      <w:color w:val="2B579A"/>
      <w:shd w:val="clear" w:color="auto" w:fill="E6E6E6"/>
    </w:rPr>
  </w:style>
  <w:style w:type="paragraph" w:customStyle="1" w:styleId="noteslinedhead">
    <w:name w:val="notes lined head"/>
    <w:basedOn w:val="noteslinedL3"/>
    <w:next w:val="noteslined"/>
    <w:qFormat/>
    <w:rsid w:val="00CE6ED2"/>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CE6ED2"/>
    <w:rPr>
      <w:vertAlign w:val="superscript"/>
    </w:rPr>
  </w:style>
  <w:style w:type="paragraph" w:styleId="EndnoteText">
    <w:name w:val="endnote text"/>
    <w:basedOn w:val="Normal"/>
    <w:link w:val="EndnoteTextChar"/>
    <w:uiPriority w:val="99"/>
    <w:semiHidden/>
    <w:unhideWhenUsed/>
    <w:rsid w:val="00CE6ED2"/>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CE6ED2"/>
    <w:rPr>
      <w:rFonts w:eastAsiaTheme="minorEastAsia"/>
      <w:sz w:val="20"/>
      <w:szCs w:val="18"/>
      <w:lang w:eastAsia="ja-JP"/>
    </w:rPr>
  </w:style>
  <w:style w:type="character" w:styleId="FootnoteReference">
    <w:name w:val="footnote reference"/>
    <w:basedOn w:val="DefaultParagraphFont"/>
    <w:uiPriority w:val="99"/>
    <w:semiHidden/>
    <w:unhideWhenUsed/>
    <w:rsid w:val="00CE6ED2"/>
    <w:rPr>
      <w:vertAlign w:val="superscript"/>
    </w:rPr>
  </w:style>
  <w:style w:type="paragraph" w:styleId="FootnoteText">
    <w:name w:val="footnote text"/>
    <w:basedOn w:val="Normal"/>
    <w:link w:val="FootnoteTextChar"/>
    <w:uiPriority w:val="99"/>
    <w:unhideWhenUsed/>
    <w:qFormat/>
    <w:rsid w:val="00CE6ED2"/>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CE6ED2"/>
    <w:rPr>
      <w:rFonts w:eastAsiaTheme="minorEastAsia"/>
      <w:sz w:val="16"/>
      <w:szCs w:val="18"/>
      <w:lang w:eastAsia="ja-JP"/>
    </w:rPr>
  </w:style>
  <w:style w:type="table" w:styleId="GridTable1Light-Accent6">
    <w:name w:val="Grid Table 1 Light Accent 6"/>
    <w:basedOn w:val="TableNormal"/>
    <w:uiPriority w:val="46"/>
    <w:rsid w:val="00CE6ED2"/>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ite">
    <w:name w:val="cite"/>
    <w:basedOn w:val="DefaultParagraphFont"/>
    <w:uiPriority w:val="1"/>
    <w:qFormat/>
    <w:rsid w:val="00CE6ED2"/>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Tablecell">
    <w:name w:val="Table cell"/>
    <w:basedOn w:val="Normal"/>
    <w:rsid w:val="00CE6ED2"/>
    <w:pPr>
      <w:spacing w:after="0"/>
      <w:ind w:right="1980" w:hanging="187"/>
    </w:pPr>
    <w:rPr>
      <w:rFonts w:eastAsiaTheme="minorEastAsia"/>
      <w:lang w:eastAsia="ja-JP"/>
    </w:rPr>
  </w:style>
  <w:style w:type="paragraph" w:customStyle="1" w:styleId="noteslined">
    <w:name w:val="notes lined"/>
    <w:basedOn w:val="Normal"/>
    <w:link w:val="noteslinedChar"/>
    <w:qFormat/>
    <w:rsid w:val="00CE6ED2"/>
    <w:pPr>
      <w:keepNext/>
      <w:keepLines/>
      <w:pBdr>
        <w:left w:val="dotted" w:sz="4" w:space="4" w:color="2E74B5" w:themeColor="accent5" w:themeShade="BF"/>
      </w:pBdr>
      <w:spacing w:before="40" w:after="240" w:line="240" w:lineRule="atLeast"/>
      <w:ind w:left="993" w:hanging="187"/>
      <w:contextualSpacing/>
    </w:pPr>
    <w:rPr>
      <w:rFonts w:eastAsiaTheme="minorEastAsia" w:cstheme="majorHAnsi"/>
      <w:color w:val="0B1C2B"/>
      <w:sz w:val="16"/>
      <w:szCs w:val="16"/>
    </w:rPr>
  </w:style>
  <w:style w:type="paragraph" w:customStyle="1" w:styleId="noteslinedL3">
    <w:name w:val="notes lined L3"/>
    <w:next w:val="noteslined"/>
    <w:link w:val="noteslinedL3Char"/>
    <w:qFormat/>
    <w:rsid w:val="00CE6ED2"/>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CE6ED2"/>
    <w:rPr>
      <w:rFonts w:eastAsiaTheme="minorEastAsia" w:cstheme="majorHAnsi"/>
      <w:color w:val="0B1C2B"/>
      <w:sz w:val="16"/>
      <w:szCs w:val="16"/>
    </w:rPr>
  </w:style>
  <w:style w:type="character" w:customStyle="1" w:styleId="noteslinedL3Char">
    <w:name w:val="notes lined L3 Char"/>
    <w:basedOn w:val="noteslinedChar"/>
    <w:link w:val="noteslinedL3"/>
    <w:rsid w:val="00CE6ED2"/>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CE6ED2"/>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CE6ED2"/>
    <w:pPr>
      <w:numPr>
        <w:numId w:val="3"/>
      </w:numPr>
    </w:pPr>
  </w:style>
  <w:style w:type="paragraph" w:styleId="ListBullet2">
    <w:name w:val="List Bullet 2"/>
    <w:basedOn w:val="Normal"/>
    <w:uiPriority w:val="99"/>
    <w:semiHidden/>
    <w:unhideWhenUsed/>
    <w:rsid w:val="00CE6ED2"/>
    <w:pPr>
      <w:numPr>
        <w:ilvl w:val="1"/>
        <w:numId w:val="3"/>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CE6ED2"/>
    <w:pPr>
      <w:numPr>
        <w:ilvl w:val="2"/>
        <w:numId w:val="3"/>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CE6ED2"/>
    <w:pPr>
      <w:numPr>
        <w:ilvl w:val="3"/>
        <w:numId w:val="3"/>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CE6ED2"/>
    <w:pPr>
      <w:numPr>
        <w:ilvl w:val="4"/>
        <w:numId w:val="3"/>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CE6E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CE6ED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CE6ED2"/>
    <w:pPr>
      <w:spacing w:before="240" w:after="0" w:line="276" w:lineRule="auto"/>
      <w:ind w:left="274" w:right="2160"/>
    </w:pPr>
    <w:rPr>
      <w:rFonts w:eastAsiaTheme="minorEastAsia"/>
      <w:lang w:eastAsia="ja-JP"/>
    </w:rPr>
  </w:style>
  <w:style w:type="character" w:customStyle="1" w:styleId="Mention11">
    <w:name w:val="Mention11"/>
    <w:basedOn w:val="DefaultParagraphFont"/>
    <w:uiPriority w:val="99"/>
    <w:semiHidden/>
    <w:unhideWhenUsed/>
    <w:rsid w:val="00CE6ED2"/>
    <w:rPr>
      <w:color w:val="2B579A"/>
      <w:shd w:val="clear" w:color="auto" w:fill="E6E6E6"/>
    </w:rPr>
  </w:style>
  <w:style w:type="character" w:customStyle="1" w:styleId="Mention2">
    <w:name w:val="Mention2"/>
    <w:basedOn w:val="DefaultParagraphFont"/>
    <w:uiPriority w:val="99"/>
    <w:semiHidden/>
    <w:unhideWhenUsed/>
    <w:rsid w:val="00CE6ED2"/>
    <w:rPr>
      <w:color w:val="2B579A"/>
      <w:shd w:val="clear" w:color="auto" w:fill="E6E6E6"/>
    </w:rPr>
  </w:style>
  <w:style w:type="character" w:customStyle="1" w:styleId="Mention3">
    <w:name w:val="Mention3"/>
    <w:basedOn w:val="DefaultParagraphFont"/>
    <w:uiPriority w:val="99"/>
    <w:semiHidden/>
    <w:unhideWhenUsed/>
    <w:rsid w:val="00CE6ED2"/>
    <w:rPr>
      <w:color w:val="2B579A"/>
      <w:shd w:val="clear" w:color="auto" w:fill="E6E6E6"/>
    </w:rPr>
  </w:style>
  <w:style w:type="character" w:customStyle="1" w:styleId="UnresolvedMention1">
    <w:name w:val="Unresolved Mention1"/>
    <w:basedOn w:val="DefaultParagraphFont"/>
    <w:uiPriority w:val="99"/>
    <w:semiHidden/>
    <w:unhideWhenUsed/>
    <w:rsid w:val="00CE6ED2"/>
    <w:rPr>
      <w:color w:val="808080"/>
      <w:shd w:val="clear" w:color="auto" w:fill="E6E6E6"/>
    </w:rPr>
  </w:style>
  <w:style w:type="paragraph" w:customStyle="1" w:styleId="tablecelltight">
    <w:name w:val="table cell tight"/>
    <w:qFormat/>
    <w:rsid w:val="00CE6ED2"/>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CE6ED2"/>
    <w:pPr>
      <w:spacing w:line="240" w:lineRule="auto"/>
    </w:pPr>
    <w:rPr>
      <w:color w:val="538135" w:themeColor="accent6" w:themeShade="BF"/>
      <w:sz w:val="16"/>
      <w:szCs w:val="16"/>
    </w:rPr>
  </w:style>
  <w:style w:type="character" w:customStyle="1" w:styleId="notesChar">
    <w:name w:val="notes Char"/>
    <w:basedOn w:val="DefaultParagraphFont"/>
    <w:link w:val="notes"/>
    <w:rsid w:val="00CE6ED2"/>
    <w:rPr>
      <w:color w:val="538135" w:themeColor="accent6" w:themeShade="BF"/>
      <w:sz w:val="16"/>
      <w:szCs w:val="16"/>
    </w:rPr>
  </w:style>
  <w:style w:type="paragraph" w:customStyle="1" w:styleId="objective">
    <w:name w:val="objective"/>
    <w:basedOn w:val="Normal"/>
    <w:next w:val="Normal"/>
    <w:qFormat/>
    <w:rsid w:val="00CE6ED2"/>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CE6ED2"/>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paragraph" w:customStyle="1" w:styleId="answerline">
    <w:name w:val="answer line"/>
    <w:basedOn w:val="ListParagraph"/>
    <w:rsid w:val="00CE6ED2"/>
    <w:pPr>
      <w:numPr>
        <w:numId w:val="17"/>
      </w:numPr>
      <w:tabs>
        <w:tab w:val="left" w:leader="underscore" w:pos="7200"/>
      </w:tabs>
      <w:spacing w:before="240" w:after="0" w:line="480" w:lineRule="auto"/>
    </w:pPr>
  </w:style>
  <w:style w:type="character" w:customStyle="1" w:styleId="dataterm">
    <w:name w:val="data term"/>
    <w:basedOn w:val="DefaultParagraphFont"/>
    <w:uiPriority w:val="1"/>
    <w:qFormat/>
    <w:rsid w:val="00CE6ED2"/>
    <w:rPr>
      <w:rFonts w:ascii="Verdana" w:hAnsi="Verdana"/>
      <w:b/>
      <w:bCs/>
      <w:color w:val="C45911" w:themeColor="accent2" w:themeShade="BF"/>
    </w:rPr>
  </w:style>
  <w:style w:type="character" w:customStyle="1" w:styleId="label">
    <w:name w:val="label"/>
    <w:basedOn w:val="DefaultParagraphFont"/>
    <w:uiPriority w:val="1"/>
    <w:qFormat/>
    <w:rsid w:val="00CE6ED2"/>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
    <w:name w:val="box"/>
    <w:aliases w:val="light"/>
    <w:basedOn w:val="Normal"/>
    <w:next w:val="Normal"/>
    <w:qFormat/>
    <w:rsid w:val="00CE6ED2"/>
    <w:pPr>
      <w:pBdr>
        <w:top w:val="dotted" w:sz="4" w:space="1" w:color="auto"/>
        <w:left w:val="dotted" w:sz="4" w:space="4" w:color="auto"/>
        <w:bottom w:val="dotted" w:sz="4" w:space="1" w:color="auto"/>
        <w:right w:val="dotted" w:sz="4" w:space="4" w:color="auto"/>
      </w:pBdr>
    </w:pPr>
  </w:style>
  <w:style w:type="paragraph" w:customStyle="1" w:styleId="boxlight">
    <w:name w:val="box light"/>
    <w:basedOn w:val="Normal"/>
    <w:next w:val="Normal"/>
    <w:qFormat/>
    <w:rsid w:val="00CE6ED2"/>
    <w:pPr>
      <w:pBdr>
        <w:top w:val="dotted" w:sz="4" w:space="4" w:color="auto"/>
        <w:left w:val="dotted" w:sz="4" w:space="4" w:color="auto"/>
        <w:bottom w:val="dotted" w:sz="4" w:space="4" w:color="auto"/>
        <w:right w:val="dotted" w:sz="4" w:space="4" w:color="auto"/>
      </w:pBdr>
      <w:spacing w:after="120"/>
    </w:pPr>
  </w:style>
  <w:style w:type="character" w:customStyle="1" w:styleId="dataterm2">
    <w:name w:val="data term 2"/>
    <w:basedOn w:val="dataterm"/>
    <w:uiPriority w:val="1"/>
    <w:qFormat/>
    <w:rsid w:val="00CE6ED2"/>
    <w:rPr>
      <w:rFonts w:ascii="Franklin Gothic Medium Cond" w:hAnsi="Franklin Gothic Medium Cond"/>
      <w:b/>
      <w:bCs/>
      <w:color w:val="EC7320"/>
      <w:spacing w:val="4"/>
    </w:rPr>
  </w:style>
  <w:style w:type="paragraph" w:customStyle="1" w:styleId="blockquote">
    <w:name w:val="blockquote"/>
    <w:basedOn w:val="Normal"/>
    <w:next w:val="Normal"/>
    <w:qFormat/>
    <w:rsid w:val="00CE6ED2"/>
    <w:pPr>
      <w:spacing w:before="120" w:after="120"/>
      <w:ind w:left="1440"/>
    </w:pPr>
  </w:style>
  <w:style w:type="paragraph" w:customStyle="1" w:styleId="tabletitle">
    <w:name w:val="table title"/>
    <w:basedOn w:val="Normal"/>
    <w:qFormat/>
    <w:rsid w:val="00CE6ED2"/>
    <w:pPr>
      <w:keepNext/>
      <w:spacing w:before="120"/>
    </w:pPr>
    <w:rPr>
      <w:color w:val="C45911" w:themeColor="accent2" w:themeShade="BF"/>
      <w:sz w:val="18"/>
      <w:szCs w:val="18"/>
    </w:rPr>
  </w:style>
  <w:style w:type="paragraph" w:customStyle="1" w:styleId="cellswide">
    <w:name w:val="cells wide"/>
    <w:basedOn w:val="Normal"/>
    <w:qFormat/>
    <w:rsid w:val="00CE6ED2"/>
    <w:pPr>
      <w:spacing w:after="600"/>
      <w:ind w:left="0"/>
    </w:pPr>
    <w:rPr>
      <w:color w:val="000000" w:themeColor="text1"/>
      <w:lang w:bidi="ar-SA"/>
      <w14:ligatures w14:val="standard"/>
    </w:rPr>
  </w:style>
  <w:style w:type="paragraph" w:customStyle="1" w:styleId="article-ref">
    <w:name w:val="article-ref"/>
    <w:basedOn w:val="Normal"/>
    <w:next w:val="Normal"/>
    <w:qFormat/>
    <w:rsid w:val="00CE6ED2"/>
    <w:pPr>
      <w:keepNext/>
      <w:pBdr>
        <w:top w:val="dotted" w:sz="6" w:space="1" w:color="5B9BD5" w:themeColor="accent5"/>
        <w:left w:val="dotted" w:sz="6" w:space="4" w:color="5B9BD5" w:themeColor="accent5"/>
        <w:right w:val="dotted" w:sz="6" w:space="4" w:color="5B9BD5" w:themeColor="accent5"/>
      </w:pBdr>
      <w:spacing w:before="60" w:after="60" w:line="259" w:lineRule="auto"/>
      <w:ind w:left="630" w:right="1166" w:hanging="90"/>
      <w:contextualSpacing/>
    </w:pPr>
    <w:rPr>
      <w:rFonts w:asciiTheme="majorHAnsi" w:hAnsiTheme="majorHAnsi"/>
      <w:color w:val="2E74B5" w:themeColor="accent5" w:themeShade="BF"/>
      <w:sz w:val="14"/>
      <w:lang w:bidi="ar-SA"/>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outline simple.dotx</Template>
  <TotalTime>66</TotalTime>
  <Pages>3</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10</cp:revision>
  <dcterms:created xsi:type="dcterms:W3CDTF">2022-01-05T19:42:00Z</dcterms:created>
  <dcterms:modified xsi:type="dcterms:W3CDTF">2022-01-05T21:05:00Z</dcterms:modified>
</cp:coreProperties>
</file>